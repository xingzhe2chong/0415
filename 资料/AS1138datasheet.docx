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00" w:lineRule="exact"/>
        <w:jc w:val="lef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 xml:space="preserve">  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20" w:lineRule="exact"/>
        <w:jc w:val="left"/>
        <w:rPr>
          <w:sz w:val="22"/>
          <w:szCs w:val="22"/>
        </w:rPr>
      </w:pPr>
    </w:p>
    <w:p>
      <w:pPr>
        <w:spacing w:before="14" w:after="0" w:line="240" w:lineRule="auto"/>
        <w:ind w:left="561" w:right="-20"/>
        <w:jc w:val="left"/>
        <w:rPr>
          <w:rFonts w:ascii="Arial" w:hAnsi="Arial" w:eastAsia="Arial" w:cs="Arial"/>
          <w:sz w:val="28"/>
          <w:szCs w:val="28"/>
        </w:rPr>
      </w:pPr>
      <w:r>
        <w:pict>
          <v:shape id="_x0000_s1026" o:spid="_x0000_s1026" o:spt="75" type="#_x0000_t75" style="position:absolute;left:0pt;margin-left:45.35pt;margin-top:-36.9pt;height:39.95pt;width:512pt;mso-position-horizontal-relative:page;z-index:-9216;mso-width-relative:page;mso-height-relative:page;" filled="f" coordsize="21600,21600">
            <v:path/>
            <v:fill on="f" focussize="0,0"/>
            <v:stroke/>
            <v:imagedata r:id="rId13" o:title=""/>
            <o:lock v:ext="edit" aspectratio="t"/>
          </v:shape>
        </w:pict>
      </w:r>
      <w:r>
        <w:rPr>
          <w:rFonts w:ascii="Arial" w:hAnsi="Arial" w:eastAsia="Arial" w:cs="Arial"/>
          <w:color w:val="2268AE"/>
          <w:spacing w:val="0"/>
          <w:w w:val="100"/>
          <w:sz w:val="28"/>
          <w:szCs w:val="28"/>
        </w:rPr>
        <w:t>AS1138</w:t>
      </w:r>
      <w:r>
        <w:rPr>
          <w:rFonts w:ascii="Arial" w:hAnsi="Arial" w:eastAsia="Arial" w:cs="Arial"/>
          <w:color w:val="2268AE"/>
          <w:spacing w:val="-1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70BD"/>
          <w:spacing w:val="0"/>
          <w:w w:val="100"/>
          <w:sz w:val="28"/>
          <w:szCs w:val="28"/>
        </w:rPr>
        <w:t xml:space="preserve">— 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3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oE</w:t>
      </w:r>
      <w:r>
        <w:rPr>
          <w:rFonts w:ascii="Arial" w:hAnsi="Arial" w:eastAsia="Arial" w:cs="Arial"/>
          <w:color w:val="000000"/>
          <w:spacing w:val="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 xml:space="preserve">PD 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nd</w:t>
      </w:r>
      <w:r>
        <w:rPr>
          <w:rFonts w:ascii="Arial" w:hAnsi="Arial" w:eastAsia="Arial" w:cs="Arial"/>
          <w:color w:val="000000"/>
          <w:spacing w:val="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DC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-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28"/>
          <w:szCs w:val="2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roller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80" w:bottom="280" w:left="800" w:header="720" w:footer="720" w:gutter="0"/>
        </w:sectPr>
      </w:pPr>
    </w:p>
    <w:p>
      <w:pPr>
        <w:spacing w:before="20" w:after="0" w:line="240" w:lineRule="auto"/>
        <w:ind w:left="107" w:right="-1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ES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</w:t>
      </w:r>
      <w:r>
        <w:rPr>
          <w:rFonts w:ascii="Arial" w:hAnsi="Arial" w:eastAsia="Arial" w:cs="Arial"/>
          <w:color w:val="2268AE"/>
          <w:spacing w:val="29"/>
          <w:w w:val="100"/>
          <w:sz w:val="24"/>
          <w:szCs w:val="24"/>
          <w:u w:val="single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107" w:right="-48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ingle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g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hly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or </w:t>
      </w:r>
      <w:bookmarkStart w:id="0" w:name="_GoBack"/>
      <w:bookmarkEnd w:id="0"/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net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es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input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er of </w:t>
      </w:r>
      <w:r>
        <w:rPr>
          <w:rFonts w:ascii="Arial" w:hAnsi="Arial" w:eastAsia="Arial" w:cs="Arial"/>
          <w:spacing w:val="1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up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</w:t>
      </w:r>
      <w:r>
        <w:rPr>
          <w:rFonts w:ascii="Arial" w:hAnsi="Arial" w:eastAsia="Arial" w:cs="Arial"/>
          <w:spacing w:val="-5"/>
          <w:w w:val="100"/>
          <w:sz w:val="16"/>
          <w:szCs w:val="16"/>
        </w:rPr>
        <w:t>0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.   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ppl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lude </w:t>
      </w:r>
      <w:r>
        <w:rPr>
          <w:rFonts w:ascii="Arial" w:hAnsi="Arial" w:eastAsia="Arial" w:cs="Arial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P </w:t>
      </w:r>
      <w:r>
        <w:rPr>
          <w:rFonts w:ascii="Arial" w:hAnsi="Arial" w:eastAsia="Arial" w:cs="Arial"/>
          <w:spacing w:val="1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hone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4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X Te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inal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les Te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 Thin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lien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 and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ebook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107" w:right="-48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input</w:t>
      </w:r>
      <w:r>
        <w:rPr>
          <w:rFonts w:ascii="Arial" w:hAnsi="Arial" w:eastAsia="Arial" w:cs="Arial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</w:t>
      </w:r>
      <w:r>
        <w:rPr>
          <w:rFonts w:ascii="Arial" w:hAnsi="Arial" w:eastAsia="Arial" w:cs="Arial"/>
          <w:spacing w:val="1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oller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 a</w:t>
      </w:r>
      <w:r>
        <w:rPr>
          <w:rFonts w:ascii="Arial" w:hAnsi="Arial" w:eastAsia="Arial" w:cs="Arial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DC-D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2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olle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all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of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ph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spacing w:val="2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ional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 by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80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2005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and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EE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802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2009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This 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ludes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ent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 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or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unde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r-v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spacing w:val="2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-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ap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ion.</w: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107" w:right="-47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has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been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add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b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ion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ns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3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r-v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spacing w:val="4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appl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 The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hip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any 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z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ode noi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 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hielded 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ed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air 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. </w:t>
      </w:r>
      <w:r>
        <w:rPr>
          <w:rFonts w:ascii="Arial" w:hAnsi="Arial" w:eastAsia="Arial" w:cs="Arial"/>
          <w:spacing w:val="4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ip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ion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of 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ge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ides</w:t>
      </w:r>
      <w:r>
        <w:rPr>
          <w:rFonts w:ascii="Arial" w:hAnsi="Arial" w:eastAsia="Arial" w:cs="Arial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li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ge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ent </w:t>
      </w:r>
      <w:r>
        <w:rPr>
          <w:rFonts w:ascii="Arial" w:hAnsi="Arial" w:eastAsia="Arial" w:cs="Arial"/>
          <w:spacing w:val="3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m </w:t>
      </w:r>
      <w:r>
        <w:rPr>
          <w:rFonts w:ascii="Arial" w:hAnsi="Arial" w:eastAsia="Arial" w:cs="Arial"/>
          <w:spacing w:val="3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ing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ough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spacing w:val="3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as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net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HY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igned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ide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-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pedan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hs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ly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ound,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 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upe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ior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eliabi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y and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uit 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ion.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07" w:right="12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TIO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</w:t>
      </w:r>
      <w:r>
        <w:rPr>
          <w:rFonts w:ascii="Arial" w:hAnsi="Arial" w:eastAsia="Arial" w:cs="Arial"/>
          <w:color w:val="2268AE"/>
          <w:spacing w:val="30"/>
          <w:w w:val="100"/>
          <w:sz w:val="24"/>
          <w:szCs w:val="24"/>
          <w:u w:val="single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107" w:right="68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an,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z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Z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eb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2345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P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 phon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06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 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 poin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-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16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oin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D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750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Thin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lien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ebook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831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Fibe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07" w:right="9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1027" o:spid="_x0000_s1027" o:spt="203" style="position:absolute;left:0pt;margin-left:153.65pt;margin-top:33.5pt;height:189.4pt;width:263.95pt;mso-position-horizontal-relative:page;z-index:-9216;mso-width-relative:page;mso-height-relative:page;" coordorigin="3074,671" coordsize="5279,3788">
            <o:lock v:ext="edit"/>
            <v:group id="_x0000_s1028" o:spid="_x0000_s1028" o:spt="203" style="position:absolute;left:4697;top:2138;height:2302;width:2304;" coordorigin="4697,2138" coordsize="2304,2302">
              <o:lock v:ext="edit"/>
              <v:shape id="_x0000_s1029" o:spid="_x0000_s1029" style="position:absolute;left:4697;top:2138;height:2302;width:2304;" fillcolor="#FFFFCC" filled="t" stroked="f" coordorigin="4697,2138" coordsize="2304,2302" path="m4697,4440l7001,4440,7001,2138,4697,2138,4697,44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0" o:spid="_x0000_s1030" o:spt="203" style="position:absolute;left:4697;top:2138;height:2302;width:2304;" coordorigin="4697,2138" coordsize="2304,2302">
              <o:lock v:ext="edit"/>
              <v:shape id="_x0000_s1031" o:spid="_x0000_s1031" style="position:absolute;left:4697;top:2138;height:2302;width:2304;" filled="f" stroked="t" coordorigin="4697,2138" coordsize="2304,2302" path="m4697,4440l7001,4440,7001,2138,4697,2138,4697,4440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</v:group>
            <v:group id="_x0000_s1032" o:spid="_x0000_s1032" o:spt="203" style="position:absolute;left:7673;top:2169;height:734;width:2;" coordorigin="7673,2169" coordsize="2,734">
              <o:lock v:ext="edit"/>
              <v:shape id="_x0000_s1033" o:spid="_x0000_s1033" style="position:absolute;left:7673;top:2169;height:734;width:2;" filled="f" stroked="t" coordorigin="7673,2169" coordsize="0,734" path="m7673,2169l7673,290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034" o:spid="_x0000_s1034" o:spt="203" style="position:absolute;left:6082;top:2450;height:2;width:1591;" coordorigin="6082,2450" coordsize="1591,2">
              <o:lock v:ext="edit"/>
              <v:shape id="_x0000_s1035" o:spid="_x0000_s1035" style="position:absolute;left:6082;top:2450;height:2;width:1591;" filled="f" stroked="t" coordorigin="6082,2450" coordsize="1591,0" path="m6082,2450l7673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036" o:spid="_x0000_s1036" o:spt="203" style="position:absolute;left:4769;top:2776;height:60;width:7;" coordorigin="4769,2776" coordsize="7,60">
              <o:lock v:ext="edit"/>
              <v:shape id="_x0000_s1037" o:spid="_x0000_s1037" style="position:absolute;left:4769;top:2776;height:60;width:7;" filled="f" stroked="t" coordorigin="4769,2776" coordsize="7,60" path="m4776,2781l4776,2834,4774,2836,4771,2834,4769,2832,4769,2781,4771,2779,4774,2776,4776,2779,4776,278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38" o:spid="_x0000_s1038" o:spt="203" style="position:absolute;left:4769;top:2865;height:58;width:7;" coordorigin="4769,2865" coordsize="7,58">
              <o:lock v:ext="edit"/>
              <v:shape id="_x0000_s1039" o:spid="_x0000_s1039" style="position:absolute;left:4769;top:2865;height:58;width:7;" filled="f" stroked="t" coordorigin="4769,2865" coordsize="7,58" path="m4776,2870l4776,2923,4771,2923,4769,2920,4769,2870,4771,2868,4774,2865,4776,2868,4776,287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0" o:spid="_x0000_s1040" o:spt="203" style="position:absolute;left:4769;top:2954;height:58;width:7;" coordorigin="4769,2954" coordsize="7,58">
              <o:lock v:ext="edit"/>
              <v:shape id="_x0000_s1041" o:spid="_x0000_s1041" style="position:absolute;left:4769;top:2954;height:58;width:7;" filled="f" stroked="t" coordorigin="4769,2954" coordsize="7,58" path="m4776,2956l4776,3012,4771,3012,4769,3007,4769,2956,4771,2954,4776,2954,4776,295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2" o:spid="_x0000_s1042" o:spt="203" style="position:absolute;left:4769;top:3040;height:60;width:7;" coordorigin="4769,3040" coordsize="7,60">
              <o:lock v:ext="edit"/>
              <v:shape id="_x0000_s1043" o:spid="_x0000_s1043" style="position:absolute;left:4769;top:3040;height:60;width:7;" filled="f" stroked="t" coordorigin="4769,3040" coordsize="7,60" path="m4776,3045l4776,3098,4774,3100,4771,3098,4769,3096,4769,3045,4771,3043,4774,3040,4776,3043,4776,304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4" o:spid="_x0000_s1044" o:spt="203" style="position:absolute;left:4769;top:3129;height:58;width:7;" coordorigin="4769,3129" coordsize="7,58">
              <o:lock v:ext="edit"/>
              <v:shape id="_x0000_s1045" o:spid="_x0000_s1045" style="position:absolute;left:4769;top:3129;height:58;width:7;" filled="f" stroked="t" coordorigin="4769,3129" coordsize="7,58" path="m4776,3134l4776,3187,4771,3187,4769,3184,4769,3134,4771,3129,4776,3129,4776,313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6" o:spid="_x0000_s1046" o:spt="203" style="position:absolute;left:4769;top:3216;height:60;width:7;" coordorigin="4769,3216" coordsize="7,60">
              <o:lock v:ext="edit"/>
              <v:shape id="_x0000_s1047" o:spid="_x0000_s1047" style="position:absolute;left:4769;top:3216;height:60;width:7;" filled="f" stroked="t" coordorigin="4769,3216" coordsize="7,60" path="m4776,3220l4776,3273,4774,3276,4771,3273,4769,3271,4769,3220,4771,3218,4774,3216,4776,3218,4776,322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8" o:spid="_x0000_s1048" o:spt="203" style="position:absolute;left:4769;top:3304;height:58;width:7;" coordorigin="4769,3304" coordsize="7,58">
              <o:lock v:ext="edit"/>
              <v:shape id="_x0000_s1049" o:spid="_x0000_s1049" style="position:absolute;left:4769;top:3304;height:58;width:7;" filled="f" stroked="t" coordorigin="4769,3304" coordsize="7,58" path="m4776,3309l4776,3362,4771,3362,4769,3360,4769,3309,4771,3307,4774,3304,4776,3307,4776,330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0" o:spid="_x0000_s1050" o:spt="203" style="position:absolute;left:4769;top:3393;height:58;width:7;" coordorigin="4769,3393" coordsize="7,58">
              <o:lock v:ext="edit"/>
              <v:shape id="_x0000_s1051" o:spid="_x0000_s1051" style="position:absolute;left:4769;top:3393;height:58;width:7;" filled="f" stroked="t" coordorigin="4769,3393" coordsize="7,58" path="m4776,3396l4776,3451,4771,3451,4769,3446,4769,3396,4771,3393,4776,3393,4776,339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2" o:spid="_x0000_s1052" o:spt="203" style="position:absolute;left:4769;top:3480;height:60;width:7;" coordorigin="4769,3480" coordsize="7,60">
              <o:lock v:ext="edit"/>
              <v:shape id="_x0000_s1053" o:spid="_x0000_s1053" style="position:absolute;left:4769;top:3480;height:60;width:7;" filled="f" stroked="t" coordorigin="4769,3480" coordsize="7,60" path="m4776,3484l4776,3537,4774,3540,4771,3537,4769,3535,4769,3484,4771,3482,4774,3480,4776,3482,4776,348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4" o:spid="_x0000_s1054" o:spt="203" style="position:absolute;left:4769;top:3568;height:58;width:7;" coordorigin="4769,3568" coordsize="7,58">
              <o:lock v:ext="edit"/>
              <v:shape id="_x0000_s1055" o:spid="_x0000_s1055" style="position:absolute;left:4769;top:3568;height:58;width:7;" filled="f" stroked="t" coordorigin="4769,3568" coordsize="7,58" path="m4776,3571l4776,3626,4771,3626,4769,3624,4769,3571,4771,3568,4776,3568,4776,357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6" o:spid="_x0000_s1056" o:spt="203" style="position:absolute;left:4769;top:3655;height:60;width:7;" coordorigin="4769,3655" coordsize="7,60">
              <o:lock v:ext="edit"/>
              <v:shape id="_x0000_s1057" o:spid="_x0000_s1057" style="position:absolute;left:4769;top:3655;height:60;width:7;" filled="f" stroked="t" coordorigin="4769,3655" coordsize="7,60" path="m4776,3660l4776,3712,4774,3715,4771,3712,4769,3710,4769,3660,4771,3657,4774,3655,4776,3657,4776,366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8" o:spid="_x0000_s1058" o:spt="203" style="position:absolute;left:4769;top:3744;height:58;width:7;" coordorigin="4769,3744" coordsize="7,58">
              <o:lock v:ext="edit"/>
              <v:shape id="_x0000_s1059" o:spid="_x0000_s1059" style="position:absolute;left:4769;top:3744;height:58;width:7;" filled="f" stroked="t" coordorigin="4769,3744" coordsize="7,58" path="m4776,3748l4776,3801,4771,3801,4769,3799,4769,3748,4771,3746,4774,3744,4776,3746,4776,374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0" o:spid="_x0000_s1060" o:spt="203" style="position:absolute;left:4769;top:3832;height:58;width:7;" coordorigin="4769,3832" coordsize="7,58">
              <o:lock v:ext="edit"/>
              <v:shape id="_x0000_s1061" o:spid="_x0000_s1061" style="position:absolute;left:4769;top:3832;height:58;width:7;" filled="f" stroked="t" coordorigin="4769,3832" coordsize="7,58" path="m4776,3835l4776,3890,4771,3890,4769,3885,4769,3835,4771,3832,4776,3832,4776,383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2" o:spid="_x0000_s1062" o:spt="203" style="position:absolute;left:4769;top:3919;height:60;width:7;" coordorigin="4769,3919" coordsize="7,60">
              <o:lock v:ext="edit"/>
              <v:shape id="_x0000_s1063" o:spid="_x0000_s1063" style="position:absolute;left:4769;top:3919;height:60;width:7;" filled="f" stroked="t" coordorigin="4769,3919" coordsize="7,60" path="m4776,3924l4776,3976,4774,3979,4771,3976,4769,3974,4769,3924,4771,3921,4774,3919,4776,3921,4776,392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4" o:spid="_x0000_s1064" o:spt="203" style="position:absolute;left:4769;top:4008;height:58;width:7;" coordorigin="4769,4008" coordsize="7,58">
              <o:lock v:ext="edit"/>
              <v:shape id="_x0000_s1065" o:spid="_x0000_s1065" style="position:absolute;left:4769;top:4008;height:58;width:7;" filled="f" stroked="t" coordorigin="4769,4008" coordsize="7,58" path="m4776,4010l4776,4065,4771,4065,4769,4063,4769,4010,4771,4008,4776,4008,4776,401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6" o:spid="_x0000_s1066" o:spt="203" style="position:absolute;left:4769;top:4094;height:60;width:7;" coordorigin="4769,4094" coordsize="7,60">
              <o:lock v:ext="edit"/>
              <v:shape id="_x0000_s1067" o:spid="_x0000_s1067" style="position:absolute;left:4769;top:4094;height:60;width:7;" filled="f" stroked="t" coordorigin="4769,4094" coordsize="7,60" path="m4776,4099l4776,4152,4774,4154,4771,4152,4769,4149,4769,4099,4771,4096,4774,4094,4776,4096,4776,409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8" o:spid="_x0000_s1068" o:spt="203" style="position:absolute;left:4769;top:4183;height:58;width:7;" coordorigin="4769,4183" coordsize="7,58">
              <o:lock v:ext="edit"/>
              <v:shape id="_x0000_s1069" o:spid="_x0000_s1069" style="position:absolute;left:4769;top:4183;height:58;width:7;" filled="f" stroked="t" coordorigin="4769,4183" coordsize="7,58" path="m4776,4188l4776,4240,4771,4240,4769,4238,4769,4188,4771,4185,4774,4183,4776,4185,4776,41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0" o:spid="_x0000_s1070" o:spt="203" style="position:absolute;left:4769;top:4269;height:60;width:7;" coordorigin="4769,4269" coordsize="7,60">
              <o:lock v:ext="edit"/>
              <v:shape id="_x0000_s1071" o:spid="_x0000_s1071" style="position:absolute;left:4769;top:4269;height:60;width:7;" filled="f" stroked="t" coordorigin="4769,4269" coordsize="7,60" path="m4776,4274l4776,4329,4771,4329,4769,4324,4769,4274,4771,4272,4774,4269,4776,4272,4776,427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2" o:spid="_x0000_s1072" o:spt="203" style="position:absolute;left:4769;top:4358;height:17;width:46;" coordorigin="4769,4358" coordsize="46,17">
              <o:lock v:ext="edit"/>
              <v:shape id="_x0000_s1073" o:spid="_x0000_s1073" style="position:absolute;left:4769;top:4358;height:17;width:46;" filled="f" stroked="t" coordorigin="4769,4358" coordsize="46,17" path="m4776,4363l4776,4370,4774,4368,4814,4368,4814,4375,4771,4375,4769,4370,4769,4363,4771,4360,4774,4358,4776,4360,4776,436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4" o:spid="_x0000_s1074" o:spt="203" style="position:absolute;left:4843;top:4368;height:7;width:53;" coordorigin="4843,4368" coordsize="53,7">
              <o:lock v:ext="edit"/>
              <v:shape id="_x0000_s1075" o:spid="_x0000_s1075" style="position:absolute;left:4843;top:4368;height:7;width:53;" filled="f" stroked="t" coordorigin="4843,4368" coordsize="53,7" path="m4846,4368l4896,4368,4896,4375,4843,4375,4843,4368,484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6" o:spid="_x0000_s1076" o:spt="203" style="position:absolute;left:4922;top:4368;height:7;width:55;" coordorigin="4922,4368" coordsize="55,7">
              <o:lock v:ext="edit"/>
              <v:shape id="_x0000_s1077" o:spid="_x0000_s1077" style="position:absolute;left:4922;top:4368;height:7;width:55;" filled="f" stroked="t" coordorigin="4922,4368" coordsize="55,7" path="m4927,4368l4975,4368,4978,4370,4975,4375,4925,4375,4922,4370,4925,4368,4927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8" o:spid="_x0000_s1078" o:spt="203" style="position:absolute;left:5004;top:4368;height:7;width:53;" coordorigin="5004,4368" coordsize="53,7">
              <o:lock v:ext="edit"/>
              <v:shape id="_x0000_s1079" o:spid="_x0000_s1079" style="position:absolute;left:5004;top:4368;height:7;width:53;" filled="f" stroked="t" coordorigin="5004,4368" coordsize="53,7" path="m5006,4368l5057,4368,5057,4375,5004,4375,5004,4368,500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0" o:spid="_x0000_s1080" o:spt="203" style="position:absolute;left:5083;top:4368;height:7;width:55;" coordorigin="5083,4368" coordsize="55,7">
              <o:lock v:ext="edit"/>
              <v:shape id="_x0000_s1081" o:spid="_x0000_s1081" style="position:absolute;left:5083;top:4368;height:7;width:55;" filled="f" stroked="t" coordorigin="5083,4368" coordsize="55,7" path="m5088,4368l5138,4368,5138,4375,5086,4375,5083,4370,5086,4368,508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2" o:spid="_x0000_s1082" o:spt="203" style="position:absolute;left:5165;top:4368;height:7;width:55;" coordorigin="5165,4368" coordsize="55,7">
              <o:lock v:ext="edit"/>
              <v:shape id="_x0000_s1083" o:spid="_x0000_s1083" style="position:absolute;left:5165;top:4368;height:7;width:55;" filled="f" stroked="t" coordorigin="5165,4368" coordsize="55,7" path="m5170,4368l5218,4368,5220,4370,5218,4375,5167,4375,5165,4370,5167,4368,5170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4" o:spid="_x0000_s1084" o:spt="203" style="position:absolute;left:5246;top:4368;height:7;width:53;" coordorigin="5246,4368" coordsize="53,7">
              <o:lock v:ext="edit"/>
              <v:shape id="_x0000_s1085" o:spid="_x0000_s1085" style="position:absolute;left:5246;top:4368;height:7;width:53;" filled="f" stroked="t" coordorigin="5246,4368" coordsize="53,7" path="m5249,4368l5299,4368,5299,4375,5246,4375,5246,4368,5249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6" o:spid="_x0000_s1086" o:spt="203" style="position:absolute;left:5326;top:4368;height:7;width:55;" coordorigin="5326,4368" coordsize="55,7">
              <o:lock v:ext="edit"/>
              <v:shape id="_x0000_s1087" o:spid="_x0000_s1087" style="position:absolute;left:5326;top:4368;height:7;width:55;" filled="f" stroked="t" coordorigin="5326,4368" coordsize="55,7" path="m5330,4368l5378,4368,5381,4370,5378,4375,5328,4375,5326,4370,5328,4368,5330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8" o:spid="_x0000_s1088" o:spt="203" style="position:absolute;left:5407;top:4368;height:7;width:55;" coordorigin="5407,4368" coordsize="55,7">
              <o:lock v:ext="edit"/>
              <v:shape id="_x0000_s1089" o:spid="_x0000_s1089" style="position:absolute;left:5407;top:4368;height:7;width:55;" filled="f" stroked="t" coordorigin="5407,4368" coordsize="55,7" path="m5412,4368l5460,4368,5462,4370,5460,4375,5410,4375,5407,4370,5410,4368,5412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0" o:spid="_x0000_s1090" o:spt="203" style="position:absolute;left:5489;top:4368;height:7;width:53;" coordorigin="5489,4368" coordsize="53,7">
              <o:lock v:ext="edit"/>
              <v:shape id="_x0000_s1091" o:spid="_x0000_s1091" style="position:absolute;left:5489;top:4368;height:7;width:53;" filled="f" stroked="t" coordorigin="5489,4368" coordsize="53,7" path="m5491,4368l5542,4368,5542,4375,5489,4375,5489,4368,5491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2" o:spid="_x0000_s1092" o:spt="203" style="position:absolute;left:5570;top:4368;height:7;width:53;" coordorigin="5570,4368" coordsize="53,7">
              <o:lock v:ext="edit"/>
              <v:shape id="_x0000_s1093" o:spid="_x0000_s1093" style="position:absolute;left:5570;top:4368;height:7;width:53;" filled="f" stroked="t" coordorigin="5570,4368" coordsize="53,7" path="m5573,4368l5621,4368,5623,4370,5621,4375,5570,4375,5570,4368,5573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4" o:spid="_x0000_s1094" o:spt="203" style="position:absolute;left:5650;top:4368;height:7;width:55;" coordorigin="5650,4368" coordsize="55,7">
              <o:lock v:ext="edit"/>
              <v:shape id="_x0000_s1095" o:spid="_x0000_s1095" style="position:absolute;left:5650;top:4368;height:7;width:55;" filled="f" stroked="t" coordorigin="5650,4368" coordsize="55,7" path="m5654,4368l5702,4368,5705,4370,5702,4375,5650,4375,5650,4368,565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6" o:spid="_x0000_s1096" o:spt="203" style="position:absolute;left:5731;top:4368;height:7;width:53;" coordorigin="5731,4368" coordsize="53,7">
              <o:lock v:ext="edit"/>
              <v:shape id="_x0000_s1097" o:spid="_x0000_s1097" style="position:absolute;left:5731;top:4368;height:7;width:53;" filled="f" stroked="t" coordorigin="5731,4368" coordsize="53,7" path="m5734,4368l5784,4368,5784,4375,5731,4375,5731,4368,573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8" o:spid="_x0000_s1098" o:spt="203" style="position:absolute;left:5810;top:4368;height:7;width:55;" coordorigin="5810,4368" coordsize="55,7">
              <o:lock v:ext="edit"/>
              <v:shape id="_x0000_s1099" o:spid="_x0000_s1099" style="position:absolute;left:5810;top:4368;height:7;width:55;" filled="f" stroked="t" coordorigin="5810,4368" coordsize="55,7" path="m5815,4368l5863,4368,5866,4370,5863,4375,5813,4375,5810,4370,5813,4368,5815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0" o:spid="_x0000_s1100" o:spt="203" style="position:absolute;left:5892;top:4368;height:7;width:53;" coordorigin="5892,4368" coordsize="53,7">
              <o:lock v:ext="edit"/>
              <v:shape id="_x0000_s1101" o:spid="_x0000_s1101" style="position:absolute;left:5892;top:4368;height:7;width:53;" filled="f" stroked="t" coordorigin="5892,4368" coordsize="53,7" path="m5894,4368l5945,4368,5945,4375,5892,4375,5892,4368,589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2" o:spid="_x0000_s1102" o:spt="203" style="position:absolute;left:5974;top:4368;height:7;width:53;" coordorigin="5974,4368" coordsize="53,7">
              <o:lock v:ext="edit"/>
              <v:shape id="_x0000_s1103" o:spid="_x0000_s1103" style="position:absolute;left:5974;top:4368;height:7;width:53;" filled="f" stroked="t" coordorigin="5974,4368" coordsize="53,7" path="m5976,4368l6026,4368,6026,4375,5974,4375,5974,4368,597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4" o:spid="_x0000_s1104" o:spt="203" style="position:absolute;left:6053;top:4368;height:7;width:55;" coordorigin="6053,4368" coordsize="55,7">
              <o:lock v:ext="edit"/>
              <v:shape id="_x0000_s1105" o:spid="_x0000_s1105" style="position:absolute;left:6053;top:4368;height:7;width:55;" filled="f" stroked="t" coordorigin="6053,4368" coordsize="55,7" path="m6058,4368l6106,4368,6108,4370,6106,4375,6055,4375,6053,4370,6055,4368,605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6" o:spid="_x0000_s1106" o:spt="203" style="position:absolute;left:6134;top:4368;height:7;width:53;" coordorigin="6134,4368" coordsize="53,7">
              <o:lock v:ext="edit"/>
              <v:shape id="_x0000_s1107" o:spid="_x0000_s1107" style="position:absolute;left:6134;top:4368;height:7;width:53;" filled="f" stroked="t" coordorigin="6134,4368" coordsize="53,7" path="m6137,4368l6187,4368,6187,4375,6134,4375,6134,4368,6137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8" o:spid="_x0000_s1108" o:spt="203" style="position:absolute;left:6214;top:4322;height:53;width:14;" coordorigin="6214,4322" coordsize="14,53">
              <o:lock v:ext="edit"/>
              <v:shape id="_x0000_s1109" o:spid="_x0000_s1109" style="position:absolute;left:6214;top:4322;height:53;width:14;" filled="f" stroked="t" coordorigin="6214,4322" coordsize="14,53" path="m6218,4368l6223,4368,6221,4370,6221,4324,6223,4322,6226,4324,6228,4327,6228,4370,6226,4375,6216,4375,6214,4370,6216,4368,621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0" o:spid="_x0000_s1110" o:spt="203" style="position:absolute;left:6221;top:4236;height:58;width:7;" coordorigin="6221,4236" coordsize="7,58">
              <o:lock v:ext="edit"/>
              <v:shape id="_x0000_s1111" o:spid="_x0000_s1111" style="position:absolute;left:6221;top:4236;height:58;width:7;" filled="f" stroked="t" coordorigin="6221,4236" coordsize="7,58" path="m6221,4288l6221,4236,6226,4236,6228,4238,6228,4288,6226,4293,6221,4293,6221,42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2" o:spid="_x0000_s1112" o:spt="203" style="position:absolute;left:6221;top:4147;height:58;width:7;" coordorigin="6221,4147" coordsize="7,58">
              <o:lock v:ext="edit"/>
              <v:shape id="_x0000_s1113" o:spid="_x0000_s1113" style="position:absolute;left:6221;top:4147;height:58;width:7;" filled="f" stroked="t" coordorigin="6221,4147" coordsize="7,58" path="m6221,4202l6221,4149,6223,4147,6226,4149,6228,4152,6228,4202,6226,4204,6221,4204,6221,4202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4" o:spid="_x0000_s1114" o:spt="203" style="position:absolute;left:6221;top:4058;height:60;width:7;" coordorigin="6221,4058" coordsize="7,60">
              <o:lock v:ext="edit"/>
              <v:shape id="_x0000_s1115" o:spid="_x0000_s1115" style="position:absolute;left:6221;top:4058;height:60;width:7;" filled="f" stroked="t" coordorigin="6221,4058" coordsize="7,60" path="m6221,4113l6221,4060,6223,4058,6226,4060,6228,4063,6228,4113,6226,4116,6223,4118,6221,4116,6221,411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6" o:spid="_x0000_s1116" o:spt="203" style="position:absolute;left:6221;top:3972;height:58;width:7;" coordorigin="6221,3972" coordsize="7,58">
              <o:lock v:ext="edit"/>
              <v:shape id="_x0000_s1117" o:spid="_x0000_s1117" style="position:absolute;left:6221;top:3972;height:58;width:7;" filled="f" stroked="t" coordorigin="6221,3972" coordsize="7,58" path="m6221,4027l6221,3972,6226,3972,6228,3974,6228,4027,6226,4029,6221,4029,6221,4027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8" o:spid="_x0000_s1118" o:spt="203" style="position:absolute;left:6221;top:3883;height:60;width:7;" coordorigin="6221,3883" coordsize="7,60">
              <o:lock v:ext="edit"/>
              <v:shape id="_x0000_s1119" o:spid="_x0000_s1119" style="position:absolute;left:6221;top:3883;height:60;width:7;" filled="f" stroked="t" coordorigin="6221,3883" coordsize="7,60" path="m6221,3938l6221,3885,6223,3883,6226,3885,6228,3888,6228,3938,6226,3940,6223,3943,6221,3940,6221,393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0" o:spid="_x0000_s1120" o:spt="203" style="position:absolute;left:6221;top:3796;height:58;width:7;" coordorigin="6221,3796" coordsize="7,58">
              <o:lock v:ext="edit"/>
              <v:shape id="_x0000_s1121" o:spid="_x0000_s1121" style="position:absolute;left:6221;top:3796;height:58;width:7;" filled="f" stroked="t" coordorigin="6221,3796" coordsize="7,58" path="m6221,3849l6221,3796,6226,3796,6228,3799,6228,3849,6226,3854,6221,3854,6221,384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2" o:spid="_x0000_s1122" o:spt="203" style="position:absolute;left:6221;top:3708;height:60;width:7;" coordorigin="6221,3708" coordsize="7,60">
              <o:lock v:ext="edit"/>
              <v:shape id="_x0000_s1123" o:spid="_x0000_s1123" style="position:absolute;left:6221;top:3708;height:60;width:7;" filled="f" stroked="t" coordorigin="6221,3708" coordsize="7,60" path="m6221,3763l6221,3710,6223,3708,6226,3710,6228,3712,6228,3763,6226,3765,6223,3768,6221,3765,6221,376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4" o:spid="_x0000_s1124" o:spt="203" style="position:absolute;left:6221;top:3621;height:58;width:7;" coordorigin="6221,3621" coordsize="7,58">
              <o:lock v:ext="edit"/>
              <v:shape id="_x0000_s1125" o:spid="_x0000_s1125" style="position:absolute;left:6221;top:3621;height:58;width:7;" filled="f" stroked="t" coordorigin="6221,3621" coordsize="7,58" path="m6221,3674l6221,3621,6226,3621,6228,3624,6228,3674,6226,3676,6223,3679,6221,3676,6221,367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6" o:spid="_x0000_s1126" o:spt="203" style="position:absolute;left:6221;top:3532;height:58;width:7;" coordorigin="6221,3532" coordsize="7,58">
              <o:lock v:ext="edit"/>
              <v:shape id="_x0000_s1127" o:spid="_x0000_s1127" style="position:absolute;left:6221;top:3532;height:58;width:7;" filled="f" stroked="t" coordorigin="6221,3532" coordsize="7,58" path="m6221,3588l6221,3532,6226,3532,6228,3535,6228,3588,6226,3590,6221,3590,6221,35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8" o:spid="_x0000_s1128" o:spt="203" style="position:absolute;left:6221;top:3444;height:60;width:7;" coordorigin="6221,3444" coordsize="7,60">
              <o:lock v:ext="edit"/>
              <v:shape id="_x0000_s1129" o:spid="_x0000_s1129" style="position:absolute;left:6221;top:3444;height:60;width:7;" filled="f" stroked="t" coordorigin="6221,3444" coordsize="7,60" path="m6221,3499l6221,3446,6223,3444,6226,3446,6228,3448,6228,3499,6226,3501,6223,3504,6221,3501,6221,349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0" o:spid="_x0000_s1130" o:spt="203" style="position:absolute;left:6221;top:3357;height:58;width:7;" coordorigin="6221,3357" coordsize="7,58">
              <o:lock v:ext="edit"/>
              <v:shape id="_x0000_s1131" o:spid="_x0000_s1131" style="position:absolute;left:6221;top:3357;height:58;width:7;" filled="f" stroked="t" coordorigin="6221,3357" coordsize="7,58" path="m6221,3410l6221,3357,6226,3357,6228,3360,6228,3410,6226,3415,6221,3415,6221,341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2" o:spid="_x0000_s1132" o:spt="203" style="position:absolute;left:6221;top:3268;height:60;width:7;" coordorigin="6221,3268" coordsize="7,60">
              <o:lock v:ext="edit"/>
              <v:shape id="_x0000_s1133" o:spid="_x0000_s1133" style="position:absolute;left:6221;top:3268;height:60;width:7;" filled="f" stroked="t" coordorigin="6221,3268" coordsize="7,60" path="m6221,3324l6221,3271,6223,3268,6226,3271,6228,3273,6228,3324,6226,3326,6223,3328,6221,3326,6221,332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4" o:spid="_x0000_s1134" o:spt="203" style="position:absolute;left:6221;top:3182;height:58;width:7;" coordorigin="6221,3182" coordsize="7,58">
              <o:lock v:ext="edit"/>
              <v:shape id="_x0000_s1135" o:spid="_x0000_s1135" style="position:absolute;left:6221;top:3182;height:58;width:7;" filled="f" stroked="t" coordorigin="6221,3182" coordsize="7,58" path="m6221,3235l6221,3182,6226,3182,6228,3184,6228,3235,6226,3237,6223,3240,6221,3237,6221,323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6" o:spid="_x0000_s1136" o:spt="203" style="position:absolute;left:6221;top:3093;height:58;width:7;" coordorigin="6221,3093" coordsize="7,58">
              <o:lock v:ext="edit"/>
              <v:shape id="_x0000_s1137" o:spid="_x0000_s1137" style="position:absolute;left:6221;top:3093;height:58;width:7;" filled="f" stroked="t" coordorigin="6221,3093" coordsize="7,58" path="m6221,3148l6221,3093,6226,3093,6228,3096,6228,3148,6226,3151,6221,3151,6221,314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8" o:spid="_x0000_s1138" o:spt="203" style="position:absolute;left:6221;top:3004;height:60;width:7;" coordorigin="6221,3004" coordsize="7,60">
              <o:lock v:ext="edit"/>
              <v:shape id="_x0000_s1139" o:spid="_x0000_s1139" style="position:absolute;left:6221;top:3004;height:60;width:7;" filled="f" stroked="t" coordorigin="6221,3004" coordsize="7,60" path="m6221,3060l6221,3007,6223,3004,6226,3007,6228,3009,6228,3060,6226,3062,6223,3064,6221,3062,6221,306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0" o:spid="_x0000_s1140" o:spt="203" style="position:absolute;left:6221;top:2918;height:58;width:7;" coordorigin="6221,2918" coordsize="7,58">
              <o:lock v:ext="edit"/>
              <v:shape id="_x0000_s1141" o:spid="_x0000_s1141" style="position:absolute;left:6221;top:2918;height:58;width:7;" filled="f" stroked="t" coordorigin="6221,2918" coordsize="7,58" path="m6221,2971l6221,2918,6226,2918,6228,2920,6228,2971,6226,2976,6221,2976,6221,297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2" o:spid="_x0000_s1142" o:spt="203" style="position:absolute;left:6221;top:2829;height:60;width:7;" coordorigin="6221,2829" coordsize="7,60">
              <o:lock v:ext="edit"/>
              <v:shape id="_x0000_s1143" o:spid="_x0000_s1143" style="position:absolute;left:6221;top:2829;height:60;width:7;" filled="f" stroked="t" coordorigin="6221,2829" coordsize="7,60" path="m6221,2884l6221,2832,6223,2829,6226,2832,6228,2834,6228,2884,6226,2887,6223,2889,6221,2887,6221,288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4" o:spid="_x0000_s1144" o:spt="203" style="position:absolute;left:6194;top:2769;height:31;width:34;" coordorigin="6194,2769" coordsize="34,31">
              <o:lock v:ext="edit"/>
              <v:shape id="_x0000_s1145" o:spid="_x0000_s1145" style="position:absolute;left:6194;top:2769;height:31;width:34;" filled="f" stroked="t" coordorigin="6194,2769" coordsize="34,31" path="m6221,2796l6221,2774,6223,2776,6194,2776,6194,2772,6197,2769,6223,2769,6226,2772,6228,2774,6228,2796,6226,2798,6223,2800,6221,2798,6221,279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6" o:spid="_x0000_s1146" o:spt="203" style="position:absolute;left:6113;top:2769;height:7;width:55;" coordorigin="6113,2769" coordsize="55,7">
              <o:lock v:ext="edit"/>
              <v:shape id="_x0000_s1147" o:spid="_x0000_s1147" style="position:absolute;left:6113;top:2769;height:7;width:55;" filled="f" stroked="t" coordorigin="6113,2769" coordsize="55,7" path="m6163,2776l6115,2776,6113,2774,6115,2772,6118,2769,6163,2769,6166,2772,6168,2774,6166,2776,6163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8" o:spid="_x0000_s1148" o:spt="203" style="position:absolute;left:6031;top:2769;height:7;width:55;" coordorigin="6031,2769" coordsize="55,7">
              <o:lock v:ext="edit"/>
              <v:shape id="_x0000_s1149" o:spid="_x0000_s1149" style="position:absolute;left:6031;top:2769;height:7;width:55;" filled="f" stroked="t" coordorigin="6031,2769" coordsize="55,7" path="m6082,2776l6034,2776,6031,2774,6034,2772,6036,2769,6082,2769,6086,2772,6086,2776,608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0" o:spid="_x0000_s1150" o:spt="203" style="position:absolute;left:5952;top:2769;height:7;width:53;" coordorigin="5952,2769" coordsize="53,7">
              <o:lock v:ext="edit"/>
              <v:shape id="_x0000_s1151" o:spid="_x0000_s1151" style="position:absolute;left:5952;top:2769;height:7;width:53;" filled="f" stroked="t" coordorigin="5952,2769" coordsize="53,7" path="m6002,2776l5952,2776,5952,2772,5954,2769,6002,2769,6005,2772,6005,2776,600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2" o:spid="_x0000_s1152" o:spt="203" style="position:absolute;left:5870;top:2769;height:7;width:55;" coordorigin="5870,2769" coordsize="55,7">
              <o:lock v:ext="edit"/>
              <v:shape id="_x0000_s1153" o:spid="_x0000_s1153" style="position:absolute;left:5870;top:2769;height:7;width:55;" filled="f" stroked="t" coordorigin="5870,2769" coordsize="55,7" path="m5921,2776l5873,2776,5870,2774,5873,2772,5875,2769,5921,2769,5923,2772,5926,2774,5923,2776,5921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4" o:spid="_x0000_s1154" o:spt="203" style="position:absolute;left:5791;top:2769;height:7;width:53;" coordorigin="5791,2769" coordsize="53,7">
              <o:lock v:ext="edit"/>
              <v:shape id="_x0000_s1155" o:spid="_x0000_s1155" style="position:absolute;left:5791;top:2769;height:7;width:53;" filled="f" stroked="t" coordorigin="5791,2769" coordsize="53,7" path="m5842,2776l5791,2776,5791,2772,5794,2769,5842,2769,5844,2772,5844,2776,584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6" o:spid="_x0000_s1156" o:spt="203" style="position:absolute;left:5710;top:2769;height:7;width:53;" coordorigin="5710,2769" coordsize="53,7">
              <o:lock v:ext="edit"/>
              <v:shape id="_x0000_s1157" o:spid="_x0000_s1157" style="position:absolute;left:5710;top:2769;height:7;width:53;" filled="f" stroked="t" coordorigin="5710,2769" coordsize="53,7" path="m5760,2776l5710,2776,5710,2772,5712,2769,5760,2769,5762,2772,5762,2776,5760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8" o:spid="_x0000_s1158" o:spt="203" style="position:absolute;left:5628;top:2769;height:7;width:55;" coordorigin="5628,2769" coordsize="55,7">
              <o:lock v:ext="edit"/>
              <v:shape id="_x0000_s1159" o:spid="_x0000_s1159" style="position:absolute;left:5628;top:2769;height:7;width:55;" filled="f" stroked="t" coordorigin="5628,2769" coordsize="55,7" path="m5678,2776l5630,2776,5628,2774,5630,2772,5633,2769,5678,2769,5683,2772,5683,2776,567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0" o:spid="_x0000_s1160" o:spt="203" style="position:absolute;left:5549;top:2769;height:7;width:53;" coordorigin="5549,2769" coordsize="53,7">
              <o:lock v:ext="edit"/>
              <v:shape id="_x0000_s1161" o:spid="_x0000_s1161" style="position:absolute;left:5549;top:2769;height:7;width:53;" filled="f" stroked="t" coordorigin="5549,2769" coordsize="53,7" path="m5599,2776l5549,2776,5549,2772,5551,2769,5599,2769,5602,2772,5602,2776,5599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2" o:spid="_x0000_s1162" o:spt="203" style="position:absolute;left:5467;top:2769;height:7;width:55;" coordorigin="5467,2769" coordsize="55,7">
              <o:lock v:ext="edit"/>
              <v:shape id="_x0000_s1163" o:spid="_x0000_s1163" style="position:absolute;left:5467;top:2769;height:7;width:55;" filled="f" stroked="t" coordorigin="5467,2769" coordsize="55,7" path="m5518,2776l5470,2776,5467,2774,5470,2772,5472,2769,5518,2769,5520,2772,5522,2774,5520,2776,551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4" o:spid="_x0000_s1164" o:spt="203" style="position:absolute;left:5388;top:2769;height:7;width:53;" coordorigin="5388,2769" coordsize="53,7">
              <o:lock v:ext="edit"/>
              <v:shape id="_x0000_s1165" o:spid="_x0000_s1165" style="position:absolute;left:5388;top:2769;height:7;width:53;" filled="f" stroked="t" coordorigin="5388,2769" coordsize="53,7" path="m5438,2776l5388,2776,5388,2772,5390,2769,5438,2769,5438,2772,5441,2774,543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6" o:spid="_x0000_s1166" o:spt="203" style="position:absolute;left:5306;top:2769;height:7;width:53;" coordorigin="5306,2769" coordsize="53,7">
              <o:lock v:ext="edit"/>
              <v:shape id="_x0000_s1167" o:spid="_x0000_s1167" style="position:absolute;left:5306;top:2769;height:7;width:53;" filled="f" stroked="t" coordorigin="5306,2769" coordsize="53,7" path="m5357,2776l5306,2776,5306,2772,5309,2769,5357,2769,5359,2772,5359,2776,5357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8" o:spid="_x0000_s1168" o:spt="203" style="position:absolute;left:5225;top:2769;height:7;width:55;" coordorigin="5225,2769" coordsize="55,7">
              <o:lock v:ext="edit"/>
              <v:shape id="_x0000_s1169" o:spid="_x0000_s1169" style="position:absolute;left:5225;top:2769;height:7;width:55;" filled="f" stroked="t" coordorigin="5225,2769" coordsize="55,7" path="m5275,2776l5227,2776,5225,2774,5227,2772,5230,2769,5275,2769,5278,2772,5280,2774,5278,2776,5275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0" o:spid="_x0000_s1170" o:spt="203" style="position:absolute;left:5146;top:2769;height:7;width:53;" coordorigin="5146,2769" coordsize="53,7">
              <o:lock v:ext="edit"/>
              <v:shape id="_x0000_s1171" o:spid="_x0000_s1171" style="position:absolute;left:5146;top:2769;height:7;width:53;" filled="f" stroked="t" coordorigin="5146,2769" coordsize="53,7" path="m5196,2776l5146,2776,5146,2772,5148,2769,5196,2769,5198,2772,5198,2776,5196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2" o:spid="_x0000_s1172" o:spt="203" style="position:absolute;left:5064;top:2769;height:7;width:53;" coordorigin="5064,2769" coordsize="53,7">
              <o:lock v:ext="edit"/>
              <v:shape id="_x0000_s1173" o:spid="_x0000_s1173" style="position:absolute;left:5064;top:2769;height:7;width:53;" filled="f" stroked="t" coordorigin="5064,2769" coordsize="53,7" path="m5114,2776l5066,2776,5064,2774,5066,2772,5066,2769,5114,2769,5117,2772,5117,2776,5114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4" o:spid="_x0000_s1174" o:spt="203" style="position:absolute;left:4982;top:2769;height:7;width:55;" coordorigin="4982,2769" coordsize="55,7">
              <o:lock v:ext="edit"/>
              <v:shape id="_x0000_s1175" o:spid="_x0000_s1175" style="position:absolute;left:4982;top:2769;height:7;width:55;" filled="f" stroked="t" coordorigin="4982,2769" coordsize="55,7" path="m5033,2776l4985,2776,4982,2774,4985,2772,4987,2769,5033,2769,5035,2772,5038,2774,5035,2776,5033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6" o:spid="_x0000_s1176" o:spt="203" style="position:absolute;left:4903;top:2769;height:7;width:53;" coordorigin="4903,2769" coordsize="53,7">
              <o:lock v:ext="edit"/>
              <v:shape id="_x0000_s1177" o:spid="_x0000_s1177" style="position:absolute;left:4903;top:2769;height:7;width:53;" filled="f" stroked="t" coordorigin="4903,2769" coordsize="53,7" path="m4954,2776l4903,2776,4903,2772,4906,2769,4954,2769,4956,2772,4956,2776,4954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8" o:spid="_x0000_s1178" o:spt="203" style="position:absolute;left:4822;top:2769;height:7;width:53;" coordorigin="4822,2769" coordsize="53,7">
              <o:lock v:ext="edit"/>
              <v:shape id="_x0000_s1179" o:spid="_x0000_s1179" style="position:absolute;left:4822;top:2769;height:7;width:53;" filled="f" stroked="t" coordorigin="4822,2769" coordsize="53,7" path="m4872,2776l4824,2776,4822,2774,4824,2772,4824,2769,4872,2769,4874,2772,4874,2776,487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80" o:spid="_x0000_s1180" o:spt="203" style="position:absolute;left:4769;top:2769;height:7;width:26;" coordorigin="4769,2769" coordsize="26,7">
              <o:lock v:ext="edit"/>
              <v:shape id="_x0000_s1181" o:spid="_x0000_s1181" style="position:absolute;left:4769;top:2769;height:7;width:26;" filled="f" stroked="t" coordorigin="4769,2769" coordsize="26,7" path="m4790,2776l4771,2776,4769,2774,4771,2772,4774,2769,4790,2769,4795,2772,4795,2776,4790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82" o:spid="_x0000_s1182" o:spt="203" style="position:absolute;left:4913;top:3571;height:456;width:528;" coordorigin="4913,3571" coordsize="528,456">
              <o:lock v:ext="edit"/>
              <v:shape id="_x0000_s1183" o:spid="_x0000_s1183" style="position:absolute;left:4913;top:3571;height:456;width:528;" fillcolor="#FFFFFF" filled="t" stroked="f" coordorigin="4913,3571" coordsize="528,456" path="m4913,4027l5441,4027,5441,3571,4913,3571,4913,4027xe">
                <v:path arrowok="t"/>
                <v:fill on="t" focussize="0,0"/>
                <v:stroke on="f"/>
                <v:imagedata o:title=""/>
                <o:lock v:ext="edit"/>
              </v:shape>
              <v:shape id="_x0000_s1184" o:spid="_x0000_s1184" o:spt="75" type="#_x0000_t75" style="position:absolute;left:5006;top:3636;height:216;width:346;" filled="f" coordsize="21600,21600">
                <v:path/>
                <v:fill on="f" focussize="0,0"/>
                <v:stroke/>
                <v:imagedata r:id="rId14" o:title=""/>
                <o:lock v:ext="edit" aspectratio="t"/>
              </v:shape>
              <v:shape id="_x0000_s1185" o:spid="_x0000_s1185" o:spt="75" type="#_x0000_t75" style="position:absolute;left:5086;top:3756;height:216;width:192;" filled="f" coordsize="21600,21600">
                <v:path/>
                <v:fill on="f" focussize="0,0"/>
                <v:stroke/>
                <v:imagedata r:id="rId15" o:title=""/>
                <o:lock v:ext="edit" aspectratio="t"/>
              </v:shape>
              <v:shape id="_x0000_s1186" o:spid="_x0000_s1186" o:spt="75" type="#_x0000_t75" style="position:absolute;left:4973;top:3878;height:216;width:422;" filled="f" coordsize="21600,21600">
                <v:path/>
                <v:fill on="f" focussize="0,0"/>
                <v:stroke/>
                <v:imagedata r:id="rId16" o:title=""/>
                <o:lock v:ext="edit" aspectratio="t"/>
              </v:shape>
            </v:group>
            <v:group id="_x0000_s1187" o:spid="_x0000_s1187" o:spt="203" style="position:absolute;left:4913;top:3571;height:456;width:528;" coordorigin="4913,3571" coordsize="528,456">
              <o:lock v:ext="edit"/>
              <v:shape id="_x0000_s1188" o:spid="_x0000_s1188" style="position:absolute;left:4913;top:3571;height:456;width:528;" filled="f" stroked="t" coordorigin="4913,3571" coordsize="528,456" path="m4913,4027l5441,4027,5441,3571,4913,3571,4913,4027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189" o:spid="_x0000_s1189" o:spt="203" style="position:absolute;left:5642;top:3400;height:230;width:442;" coordorigin="5642,3400" coordsize="442,230">
              <o:lock v:ext="edit"/>
              <v:shape id="_x0000_s1190" o:spid="_x0000_s1190" style="position:absolute;left:5642;top:3400;height:230;width:442;" fillcolor="#FFFFFF" filled="t" stroked="f" coordorigin="5642,3400" coordsize="442,230" path="m5642,3631l6084,3631,6084,3400,5642,3400,5642,3631xe">
                <v:path arrowok="t"/>
                <v:fill on="t" focussize="0,0"/>
                <v:stroke on="f"/>
                <v:imagedata o:title=""/>
                <o:lock v:ext="edit"/>
              </v:shape>
              <v:shape id="_x0000_s1191" o:spid="_x0000_s1191" o:spt="75" type="#_x0000_t75" style="position:absolute;left:5741;top:3472;height:216;width:250;" filled="f" coordsize="21600,21600">
                <v:path/>
                <v:fill on="f" focussize="0,0"/>
                <v:stroke/>
                <v:imagedata r:id="rId17" o:title=""/>
                <o:lock v:ext="edit" aspectratio="t"/>
              </v:shape>
            </v:group>
            <v:group id="_x0000_s1192" o:spid="_x0000_s1192" o:spt="203" style="position:absolute;left:5642;top:3400;height:230;width:442;" coordorigin="5642,3400" coordsize="442,230">
              <o:lock v:ext="edit"/>
              <v:shape id="_x0000_s1193" o:spid="_x0000_s1193" style="position:absolute;left:5642;top:3400;height:230;width:442;" filled="f" stroked="t" coordorigin="5642,3400" coordsize="442,230" path="m5642,3631l6084,3631,6084,3400,5642,3400,5642,3631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  <v:shape id="_x0000_s1194" o:spid="_x0000_s1194" o:spt="75" type="#_x0000_t75" style="position:absolute;left:4891;top:4178;height:281;width:672;" filled="f" coordsize="21600,21600">
                <v:path/>
                <v:fill on="f" focussize="0,0"/>
                <v:stroke/>
                <v:imagedata r:id="rId18" o:title=""/>
                <o:lock v:ext="edit" aspectratio="t"/>
              </v:shape>
              <v:shape id="_x0000_s1195" o:spid="_x0000_s1195" o:spt="75" type="#_x0000_t75" style="position:absolute;left:6185;top:2200;height:410;width:230;" filled="f" coordsize="21600,21600">
                <v:path/>
                <v:fill on="f" focussize="0,0"/>
                <v:stroke/>
                <v:imagedata r:id="rId19" o:title=""/>
                <o:lock v:ext="edit" aspectratio="t"/>
              </v:shape>
              <v:shape id="_x0000_s1196" o:spid="_x0000_s1196" o:spt="75" type="#_x0000_t75" style="position:absolute;left:6444;top:2203;height:403;width:365;" filled="f" coordsize="21600,21600">
                <v:path/>
                <v:fill on="f" focussize="0,0"/>
                <v:stroke/>
                <v:imagedata r:id="rId20" o:title=""/>
                <o:lock v:ext="edit" aspectratio="t"/>
              </v:shape>
            </v:group>
            <v:group id="_x0000_s1197" o:spid="_x0000_s1197" o:spt="203" style="position:absolute;left:5275;top:2450;height:2;width:586;" coordorigin="5275,2450" coordsize="586,2">
              <o:lock v:ext="edit"/>
              <v:shape id="_x0000_s1198" o:spid="_x0000_s1198" style="position:absolute;left:5275;top:2450;height:2;width:586;" filled="f" stroked="t" coordorigin="5275,2450" coordsize="586,0" path="m5275,2450l5861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199" o:spid="_x0000_s1199" o:spt="203" style="position:absolute;left:6004;top:2568;height:317;width:2;" coordorigin="6004,2568" coordsize="2,317">
              <o:lock v:ext="edit"/>
              <v:shape id="_x0000_s1200" o:spid="_x0000_s1200" style="position:absolute;left:6004;top:2568;height:317;width:2;" filled="f" stroked="t" coordorigin="6004,2568" coordsize="0,317" path="m6004,2568l6004,2884e">
                <v:path arrowok="t"/>
                <v:fill on="f" focussize="0,0"/>
                <v:stroke weight="0.620472440944882pt" color="#000000"/>
                <v:imagedata o:title=""/>
                <o:lock v:ext="edit"/>
              </v:shape>
            </v:group>
            <v:group id="_x0000_s1201" o:spid="_x0000_s1201" o:spt="203" style="position:absolute;left:5424;top:2426;height:46;width:41;" coordorigin="5424,2426" coordsize="41,46">
              <o:lock v:ext="edit"/>
              <v:shape id="_x0000_s1202" o:spid="_x0000_s1202" style="position:absolute;left:5424;top:2426;height:46;width:41;" fillcolor="#000000" filled="t" stroked="f" coordorigin="5424,2426" coordsize="41,46" path="m5453,2428l5436,2428,5431,2433,5426,2440,5426,2445,5424,2450,5426,2455,5426,2460,5431,2467,5436,2472,5453,2472,5458,2467,5462,2460,5465,2455,5465,2445,5462,2440,5458,2433,5453,2428xe">
                <v:path arrowok="t"/>
                <v:fill on="t" focussize="0,0"/>
                <v:stroke on="f"/>
                <v:imagedata o:title=""/>
                <o:lock v:ext="edit"/>
              </v:shape>
              <v:shape id="_x0000_s1203" o:spid="_x0000_s1203" style="position:absolute;left:5424;top:2426;height:46;width:41;" fillcolor="#000000" filled="t" stroked="f" coordorigin="5424,2426" coordsize="41,46" path="m5446,2426l5441,2428,5448,2428,5446,24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4" o:spid="_x0000_s1204" o:spt="203" style="position:absolute;left:5424;top:2426;height:46;width:41;" coordorigin="5424,2426" coordsize="41,46">
              <o:lock v:ext="edit"/>
              <v:shape id="_x0000_s1205" o:spid="_x0000_s1205" style="position:absolute;left:5424;top:2426;height:46;width:41;" filled="f" stroked="t" coordorigin="5424,2426" coordsize="41,46" path="m5465,2450l5465,2445,5462,2440,5458,2433,5455,2431,5453,2428,5448,2428,5446,2426,5441,2428,5436,2428,5434,2431,5431,2433,5426,2440,5426,2445,5424,2450,5426,2455,5426,2460,5431,2467,5434,2469,5436,2472,5453,2472,5455,2469,5458,2467,5462,2460,5465,2455,5465,2450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06" o:spid="_x0000_s1206" o:spt="203" style="position:absolute;left:5446;top:2452;height:446;width:2;" coordorigin="5446,2452" coordsize="2,446">
              <o:lock v:ext="edit"/>
              <v:shape id="_x0000_s1207" o:spid="_x0000_s1207" style="position:absolute;left:5446;top:2452;height:446;width:2;" filled="f" stroked="t" coordorigin="5446,2452" coordsize="0,446" path="m5446,2899l5446,245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08" o:spid="_x0000_s1208" o:spt="203" style="position:absolute;left:5993;top:2666;height:2;width:358;" coordorigin="5993,2666" coordsize="358,2">
              <o:lock v:ext="edit"/>
              <v:shape id="_x0000_s1209" o:spid="_x0000_s1209" style="position:absolute;left:5993;top:2666;height:2;width:358;" filled="f" stroked="t" coordorigin="5993,2666" coordsize="358,0" path="m5993,2666l6350,266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10" o:spid="_x0000_s1210" o:spt="203" style="position:absolute;left:5983;top:2644;height:46;width:41;" coordorigin="5983,2644" coordsize="41,46">
              <o:lock v:ext="edit"/>
              <v:shape id="_x0000_s1211" o:spid="_x0000_s1211" style="position:absolute;left:5983;top:2644;height:46;width:41;" fillcolor="#000000" filled="t" stroked="f" coordorigin="5983,2644" coordsize="41,46" path="m6014,2647l5993,2647,5990,2652,5986,2659,5983,2664,5983,2671,5986,2676,5990,2683,5995,2688,6000,2690,6007,2690,6012,2688,6017,2683,6022,2676,6022,2671,6024,2666,6022,2664,6022,2659,6017,2652,6014,2647xe">
                <v:path arrowok="t"/>
                <v:fill on="t" focussize="0,0"/>
                <v:stroke on="f"/>
                <v:imagedata o:title=""/>
                <o:lock v:ext="edit"/>
              </v:shape>
              <v:shape id="_x0000_s1212" o:spid="_x0000_s1212" style="position:absolute;left:5983;top:2644;height:46;width:41;" fillcolor="#000000" filled="t" stroked="f" coordorigin="5983,2644" coordsize="41,46" path="m6007,2644l6000,2644,5995,2647,6012,2647,6007,2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3" o:spid="_x0000_s1213" o:spt="203" style="position:absolute;left:5983;top:2644;height:46;width:41;" coordorigin="5983,2644" coordsize="41,46">
              <o:lock v:ext="edit"/>
              <v:shape id="_x0000_s1214" o:spid="_x0000_s1214" style="position:absolute;left:5983;top:2644;height:46;width:41;" filled="f" stroked="t" coordorigin="5983,2644" coordsize="41,46" path="m6024,2666l6022,2664,6022,2659,6017,2652,6014,2647,6012,2647,6007,2644,6000,2644,5995,2647,5993,2647,5990,2652,5986,2659,5983,2664,5983,2671,5986,2676,5990,2683,5993,2685,5995,2688,6000,2690,6007,2690,6012,2688,6014,2685,6017,2683,6022,2676,6022,2671,6024,2666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15" o:spid="_x0000_s1215" o:spt="203" style="position:absolute;left:6110;top:4012;height:2;width:1138;" coordorigin="6110,4012" coordsize="1138,2">
              <o:lock v:ext="edit"/>
              <v:shape id="_x0000_s1216" o:spid="_x0000_s1216" style="position:absolute;left:6110;top:4012;height:2;width:1138;" filled="f" stroked="t" coordorigin="6110,4012" coordsize="1138,0" path="m6110,4012l7248,401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17" o:spid="_x0000_s1217" o:spt="203" style="position:absolute;left:7231;top:3976;height:74;width:106;" coordorigin="7231,3976" coordsize="106,74">
              <o:lock v:ext="edit"/>
              <v:shape id="_x0000_s1218" o:spid="_x0000_s1218" style="position:absolute;left:7231;top:3976;height:74;width:106;" fillcolor="#000000" filled="t" stroked="f" coordorigin="7231,3976" coordsize="106,74" path="m7231,3976l7231,4051,7337,4012,7231,39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9" o:spid="_x0000_s1219" o:spt="203" style="position:absolute;left:6350;top:2580;height:396;width:458;" coordorigin="6350,2580" coordsize="458,396">
              <o:lock v:ext="edit"/>
              <v:shape id="_x0000_s1220" o:spid="_x0000_s1220" style="position:absolute;left:6350;top:2580;height:396;width:458;" fillcolor="#FFFFFF" filled="t" stroked="f" coordorigin="6350,2580" coordsize="458,396" path="m6350,2976l6809,2976,6809,2580,6350,2580,6350,2976xe">
                <v:path arrowok="t"/>
                <v:fill on="t" focussize="0,0"/>
                <v:stroke on="f"/>
                <v:imagedata o:title=""/>
                <o:lock v:ext="edit"/>
              </v:shape>
              <v:shape id="_x0000_s1221" o:spid="_x0000_s1221" o:spt="75" type="#_x0000_t75" style="position:absolute;left:6473;top:2613;height:216;width:211;" filled="f" coordsize="21600,21600">
                <v:path/>
                <v:fill on="f" focussize="0,0"/>
                <v:stroke/>
                <v:imagedata r:id="rId21" o:title=""/>
                <o:lock v:ext="edit" aspectratio="t"/>
              </v:shape>
              <v:shape id="_x0000_s1222" o:spid="_x0000_s1222" o:spt="75" type="#_x0000_t75" style="position:absolute;left:6418;top:2736;height:274;width:326;" filled="f" coordsize="21600,21600">
                <v:path/>
                <v:fill on="f" focussize="0,0"/>
                <v:stroke/>
                <v:imagedata r:id="rId22" o:title=""/>
                <o:lock v:ext="edit" aspectratio="t"/>
              </v:shape>
              <v:shape id="_x0000_s1223" o:spid="_x0000_s1223" o:spt="75" type="#_x0000_t75" style="position:absolute;left:6432;top:2856;height:216;width:307;" filled="f" coordsize="21600,21600">
                <v:path/>
                <v:fill on="f" focussize="0,0"/>
                <v:stroke/>
                <v:imagedata r:id="rId23" o:title=""/>
                <o:lock v:ext="edit" aspectratio="t"/>
              </v:shape>
            </v:group>
            <v:group id="_x0000_s1224" o:spid="_x0000_s1224" o:spt="203" style="position:absolute;left:6350;top:2580;height:396;width:458;" coordorigin="6350,2580" coordsize="458,396">
              <o:lock v:ext="edit"/>
              <v:shape id="_x0000_s1225" o:spid="_x0000_s1225" style="position:absolute;left:6350;top:2580;height:396;width:458;" filled="f" stroked="t" coordorigin="6350,2580" coordsize="458,396" path="m6350,2976l6809,2976,6809,2580,6350,2580,6350,2976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26" o:spid="_x0000_s1226" o:spt="203" style="position:absolute;left:7596;top:3357;height:84;width:2;" coordorigin="7596,3357" coordsize="2,84">
              <o:lock v:ext="edit"/>
              <v:shape id="_x0000_s1227" o:spid="_x0000_s1227" style="position:absolute;left:7596;top:3357;height:84;width:2;" filled="f" stroked="t" coordorigin="7596,3357" coordsize="0,84" path="m7596,3357l7596,344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28" o:spid="_x0000_s1228" o:spt="203" style="position:absolute;left:7596;top:3499;height:60;width:2;" coordorigin="7596,3499" coordsize="2,60">
              <o:lock v:ext="edit"/>
              <v:shape id="_x0000_s1229" o:spid="_x0000_s1229" style="position:absolute;left:7596;top:3499;height:60;width:2;" filled="f" stroked="t" coordorigin="7596,3499" coordsize="0,60" path="m7596,3499l7596,355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0" o:spid="_x0000_s1230" o:spt="203" style="position:absolute;left:7596;top:3626;height:65;width:2;" coordorigin="7596,3626" coordsize="2,65">
              <o:lock v:ext="edit"/>
              <v:shape id="_x0000_s1231" o:spid="_x0000_s1231" style="position:absolute;left:7596;top:3626;height:65;width:2;" filled="f" stroked="t" coordorigin="7596,3626" coordsize="0,65" path="m7596,3626l7596,369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2" o:spid="_x0000_s1232" o:spt="203" style="position:absolute;left:7546;top:3412;height:214;width:2;" coordorigin="7546,3412" coordsize="2,214">
              <o:lock v:ext="edit"/>
              <v:shape id="_x0000_s1233" o:spid="_x0000_s1233" style="position:absolute;left:7546;top:3412;height:214;width:2;" filled="f" stroked="t" coordorigin="7546,3412" coordsize="0,214" path="m7546,3412l7546,362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4" o:spid="_x0000_s1234" o:spt="203" style="position:absolute;left:7596;top:3271;height:130;width:79;" coordorigin="7596,3271" coordsize="79,130">
              <o:lock v:ext="edit"/>
              <v:shape id="_x0000_s1235" o:spid="_x0000_s1235" style="position:absolute;left:7596;top:3271;height:130;width:79;" filled="f" stroked="t" coordorigin="7596,3271" coordsize="79,130" path="m7596,3400l7675,3400,767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6" o:spid="_x0000_s1236" o:spt="203" style="position:absolute;left:7596;top:3528;height:238;width:79;" coordorigin="7596,3528" coordsize="79,238">
              <o:lock v:ext="edit"/>
              <v:shape id="_x0000_s1237" o:spid="_x0000_s1237" style="position:absolute;left:7596;top:3528;height:238;width:79;" filled="f" stroked="t" coordorigin="7596,3528" coordsize="79,238" path="m7596,3528l7675,3528,7675,376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8" o:spid="_x0000_s1238" o:spt="203" style="position:absolute;left:7596;top:3655;height:2;width:79;" coordorigin="7596,3655" coordsize="79,2">
              <o:lock v:ext="edit"/>
              <v:shape id="_x0000_s1239" o:spid="_x0000_s1239" style="position:absolute;left:7596;top:3655;height:2;width:79;" filled="f" stroked="t" coordorigin="7596,3655" coordsize="79,0" path="m7596,3655l7675,365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0" o:spid="_x0000_s1240" o:spt="203" style="position:absolute;left:7615;top:3484;height:86;width:41;" coordorigin="7615,3484" coordsize="41,86">
              <o:lock v:ext="edit"/>
              <v:shape id="_x0000_s1241" o:spid="_x0000_s1241" style="position:absolute;left:7615;top:3484;height:86;width:41;" fillcolor="#000000" filled="t" stroked="f" coordorigin="7615,3484" coordsize="41,86" path="m7656,3484l7615,3528,7656,3571,7656,34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2" o:spid="_x0000_s1242" o:spt="203" style="position:absolute;left:7615;top:3484;height:86;width:41;" coordorigin="7615,3484" coordsize="41,86">
              <o:lock v:ext="edit"/>
              <v:shape id="_x0000_s1243" o:spid="_x0000_s1243" style="position:absolute;left:7615;top:3484;height:86;width:41;" filled="f" stroked="t" coordorigin="7615,3484" coordsize="41,86" path="m7615,3528l7656,3484,7656,3571,7615,3528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4" o:spid="_x0000_s1244" o:spt="203" style="position:absolute;left:7646;top:4130;height:2;width:58;" coordorigin="7646,4130" coordsize="58,2">
              <o:lock v:ext="edit"/>
              <v:shape id="_x0000_s1245" o:spid="_x0000_s1245" style="position:absolute;left:7646;top:4130;height:2;width:58;" filled="f" stroked="t" coordorigin="7646,4130" coordsize="58,0" path="m7646,4130l7704,413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6" o:spid="_x0000_s1246" o:spt="203" style="position:absolute;left:7620;top:4099;height:2;width:110;" coordorigin="7620,4099" coordsize="110,2">
              <o:lock v:ext="edit"/>
              <v:shape id="_x0000_s1247" o:spid="_x0000_s1247" style="position:absolute;left:7620;top:4099;height:2;width:110;" filled="f" stroked="t" coordorigin="7620,4099" coordsize="110,0" path="m7620,4099l7730,409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8" o:spid="_x0000_s1248" o:spt="203" style="position:absolute;left:7591;top:4070;height:2;width:168;" coordorigin="7591,4070" coordsize="168,2">
              <o:lock v:ext="edit"/>
              <v:shape id="_x0000_s1249" o:spid="_x0000_s1249" style="position:absolute;left:7591;top:4070;height:2;width:168;" filled="f" stroked="t" coordorigin="7591,4070" coordsize="168,0" path="m7591,4070l7759,40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0" o:spid="_x0000_s1250" o:spt="203" style="position:absolute;left:7675;top:3765;height:305;width:2;" coordorigin="7675,3765" coordsize="2,305">
              <o:lock v:ext="edit"/>
              <v:shape id="_x0000_s1251" o:spid="_x0000_s1251" style="position:absolute;left:7675;top:3765;height:305;width:2;" filled="f" stroked="t" coordorigin="7675,3765" coordsize="0,305" path="m7675,3765l7675,40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2" o:spid="_x0000_s1252" o:spt="203" style="position:absolute;left:7675;top:2906;height:365;width:125;" coordorigin="7675,2906" coordsize="125,365">
              <o:lock v:ext="edit"/>
              <v:shape id="_x0000_s1253" o:spid="_x0000_s1253" style="position:absolute;left:7675;top:2906;height:365;width:125;" filled="f" stroked="t" coordorigin="7675,2906" coordsize="125,365" path="m7675,2906l7766,2906,7776,2908,7783,2913,7788,2918,7793,2925,7798,2932,7800,2942,7800,2961,7798,2968,7793,2978,7788,2983,7783,2990,7776,2995,7766,2995,7759,2997,7766,2997,7776,3000,7783,3004,7788,3012,7793,3016,7798,3026,7800,3033,7800,3052,7766,3088,7759,3088,7766,3091,7776,3091,7783,3096,7788,3103,7793,3108,7798,3117,7800,3124,7800,3144,7798,3153,7793,3160,7788,3168,7783,3172,7776,3177,7766,3180,7759,3180,7766,3182,7776,3184,7783,3189,7788,3194,7793,3201,7798,3208,7800,3218,7800,3235,7798,3244,7793,3252,7788,3259,7783,3264,7776,3268,7766,3271,767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4" o:spid="_x0000_s1254" o:spt="203" style="position:absolute;left:7822;top:2906;height:365;width:2;" coordorigin="7822,2906" coordsize="2,365">
              <o:lock v:ext="edit"/>
              <v:shape id="_x0000_s1255" o:spid="_x0000_s1255" style="position:absolute;left:7822;top:2906;height:365;width:2;" filled="f" stroked="t" coordorigin="7822,2906" coordsize="0,365" path="m7822,2906l7822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6" o:spid="_x0000_s1256" o:spt="203" style="position:absolute;left:8105;top:2872;height:67;width:65;" coordorigin="8105,2872" coordsize="65,67">
              <o:lock v:ext="edit"/>
              <v:shape id="_x0000_s1257" o:spid="_x0000_s1257" style="position:absolute;left:8105;top:2872;height:67;width:65;" fillcolor="#000000" filled="t" stroked="f" coordorigin="8105,2872" coordsize="65,67" path="m8105,2872l8105,2940,8170,2906,8105,28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8" o:spid="_x0000_s1258" o:spt="203" style="position:absolute;left:8105;top:2872;height:67;width:65;" coordorigin="8105,2872" coordsize="65,67">
              <o:lock v:ext="edit"/>
              <v:shape id="_x0000_s1259" o:spid="_x0000_s1259" style="position:absolute;left:8105;top:2872;height:67;width:65;" filled="f" stroked="t" coordorigin="8105,2872" coordsize="65,67" path="m8105,2940l8170,2906,8105,2872,8105,294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0" o:spid="_x0000_s1260" o:spt="203" style="position:absolute;left:8170;top:2872;height:67;width:2;" coordorigin="8170,2872" coordsize="2,67">
              <o:lock v:ext="edit"/>
              <v:shape id="_x0000_s1261" o:spid="_x0000_s1261" style="position:absolute;left:8170;top:2872;height:67;width:2;" filled="f" stroked="t" coordorigin="8170,2872" coordsize="0,67" path="m8170,2872l8170,294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2" o:spid="_x0000_s1262" o:spt="203" style="position:absolute;left:8011;top:2906;height:2;width:252;" coordorigin="8011,2906" coordsize="252,2">
              <o:lock v:ext="edit"/>
              <v:shape id="_x0000_s1263" o:spid="_x0000_s1263" style="position:absolute;left:8011;top:2906;height:2;width:252;" filled="f" stroked="t" coordorigin="8011,2906" coordsize="252,0" path="m8011,2906l8263,290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4" o:spid="_x0000_s1264" o:spt="203" style="position:absolute;left:8179;top:3088;height:2;width:168;" coordorigin="8179,3088" coordsize="168,2">
              <o:lock v:ext="edit"/>
              <v:shape id="_x0000_s1265" o:spid="_x0000_s1265" style="position:absolute;left:8179;top:3088;height:2;width:168;" filled="f" stroked="t" coordorigin="8179,3088" coordsize="168,0" path="m8347,3088l8179,308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6" o:spid="_x0000_s1266" o:spt="203" style="position:absolute;left:8179;top:3043;height:2;width:168;" coordorigin="8179,3043" coordsize="168,2">
              <o:lock v:ext="edit"/>
              <v:shape id="_x0000_s1267" o:spid="_x0000_s1267" style="position:absolute;left:8179;top:3043;height:2;width:168;" filled="f" stroked="t" coordorigin="8179,3043" coordsize="168,0" path="m8347,3043l8179,304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8" o:spid="_x0000_s1268" o:spt="203" style="position:absolute;left:8263;top:2906;height:641;width:2;" coordorigin="8263,2906" coordsize="2,641">
              <o:lock v:ext="edit"/>
              <v:shape id="_x0000_s1269" o:spid="_x0000_s1269" style="position:absolute;left:8263;top:2906;height:641;width:2;" filled="f" stroked="t" coordorigin="8263,2906" coordsize="0,641" path="m8263,2906l8263,3547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0" o:spid="_x0000_s1270" o:spt="203" style="position:absolute;left:8179;top:3547;height:91;width:168;" coordorigin="8179,3547" coordsize="168,91">
              <o:lock v:ext="edit"/>
              <v:shape id="_x0000_s1271" o:spid="_x0000_s1271" style="position:absolute;left:8179;top:3547;height:91;width:168;" filled="f" stroked="t" coordorigin="8179,3547" coordsize="168,91" path="m8347,3547l8179,3547,8263,3638,8347,354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2" o:spid="_x0000_s1272" o:spt="203" style="position:absolute;left:7884;top:2906;height:365;width:127;" coordorigin="7884,2906" coordsize="127,365">
              <o:lock v:ext="edit"/>
              <v:shape id="_x0000_s1273" o:spid="_x0000_s1273" style="position:absolute;left:7884;top:2906;height:365;width:127;" filled="f" stroked="t" coordorigin="7884,2906" coordsize="127,365" path="m8011,2906l7918,2906,7910,2908,7903,2913,7898,2918,7891,2925,7889,2932,7886,2942,7884,2952,7886,2961,7889,2968,7891,2978,7898,2983,7903,2990,7910,2995,7918,2995,7927,2997,7918,2997,7910,3000,7903,3004,7898,3012,7891,3016,7889,3026,7886,3033,7884,3043,7886,3052,7889,3060,7891,3069,7898,3076,7903,3081,7910,3086,7918,3088,7927,3088,7918,3091,7910,3091,7903,3096,7898,3103,7891,3108,7889,3117,7886,3124,7884,3134,7886,3144,7889,3153,7891,3160,7898,3168,7903,3172,7910,3177,7918,3180,7927,3180,7918,3182,7910,3184,7903,3189,7898,3194,7891,3201,7889,3208,7886,3218,7884,3225,7886,3235,7889,3244,7891,3252,7898,3259,7903,3264,7910,3268,7918,3271,8011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4" o:spid="_x0000_s1274" o:spt="203" style="position:absolute;left:7865;top:2906;height:365;width:2;" coordorigin="7865,2906" coordsize="2,365">
              <o:lock v:ext="edit"/>
              <v:shape id="_x0000_s1275" o:spid="_x0000_s1275" style="position:absolute;left:7865;top:2906;height:365;width:2;" filled="f" stroked="t" coordorigin="7865,2906" coordsize="0,365" path="m7865,2906l786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6" o:spid="_x0000_s1276" o:spt="203" style="position:absolute;left:8011;top:3271;height:2;width:252;" coordorigin="8011,3271" coordsize="252,2">
              <o:lock v:ext="edit"/>
              <v:shape id="_x0000_s1277" o:spid="_x0000_s1277" style="position:absolute;left:8011;top:3271;height:2;width:252;" filled="f" stroked="t" coordorigin="8011,3271" coordsize="252,0" path="m8011,3271l8263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8" o:spid="_x0000_s1278" o:spt="203" style="position:absolute;left:8246;top:3254;height:36;width:34;" coordorigin="8246,3254" coordsize="34,36">
              <o:lock v:ext="edit"/>
              <v:shape id="_x0000_s1279" o:spid="_x0000_s1279" style="position:absolute;left:8246;top:3254;height:36;width:34;" fillcolor="#000000" filled="t" stroked="f" coordorigin="8246,3254" coordsize="34,36" path="m8268,3254l8256,3254,8246,3264,8246,3278,8251,3285,8256,3288,8258,3290,8266,3290,8268,3288,8273,3285,8278,3278,8280,3276,8280,3268,8278,3264,8268,32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0" o:spid="_x0000_s1280" o:spt="203" style="position:absolute;left:8246;top:3254;height:36;width:34;" coordorigin="8246,3254" coordsize="34,36">
              <o:lock v:ext="edit"/>
              <v:shape id="_x0000_s1281" o:spid="_x0000_s1281" style="position:absolute;left:8246;top:3254;height:36;width:34;" filled="f" stroked="t" coordorigin="8246,3254" coordsize="34,36" path="m8246,3271l8246,3264,8251,3259,8256,3254,8268,3254,8273,3259,8278,3264,8280,3268,8280,3276,8278,3278,8273,3285,8268,3288,8266,3290,8258,3290,8256,3288,8251,3285,8246,3278,8246,3271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82" o:spid="_x0000_s1282" o:spt="203" style="position:absolute;left:7730;top:2932;height:38;width:19;" coordorigin="7730,2932" coordsize="19,38">
              <o:lock v:ext="edit"/>
              <v:shape id="_x0000_s1283" o:spid="_x0000_s1283" style="position:absolute;left:7730;top:2932;height:38;width:19;" fillcolor="#000000" filled="t" stroked="f" coordorigin="7730,2932" coordsize="19,38" path="m7750,2968l7742,2968,7747,2971,7750,2968xe">
                <v:path arrowok="t"/>
                <v:fill on="t" focussize="0,0"/>
                <v:stroke on="f"/>
                <v:imagedata o:title=""/>
                <o:lock v:ext="edit"/>
              </v:shape>
              <v:shape id="_x0000_s1284" o:spid="_x0000_s1284" style="position:absolute;left:7730;top:2932;height:38;width:19;" fillcolor="#000000" filled="t" stroked="f" coordorigin="7730,2932" coordsize="19,38" path="m7750,2932l7742,2932,7735,2940,7733,2944,7730,2947,7730,2954,7735,2964,7740,2968,7754,2968,7759,2964,7764,2954,7764,2947,7762,2944,7759,2940,7754,2935,7750,29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5" o:spid="_x0000_s1285" o:spt="203" style="position:absolute;left:7730;top:2932;height:38;width:34;" coordorigin="7730,2932" coordsize="34,38">
              <o:lock v:ext="edit"/>
              <v:shape id="_x0000_s1286" o:spid="_x0000_s1286" style="position:absolute;left:7730;top:2932;height:38;width:34;" filled="f" stroked="t" coordorigin="7730,2932" coordsize="34,38" path="m7730,2952l7730,2947,7733,2944,7735,2940,7740,2935,7742,2932,7750,2932,7754,2935,7759,2940,7762,2944,7764,2947,7764,2954,7762,2959,7759,2964,7754,2968,7750,2968,7747,2971,7742,2968,7740,2968,7735,2964,7733,2959,7730,2954,7730,295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87" o:spid="_x0000_s1287" o:spt="203" style="position:absolute;left:7925;top:3208;height:36;width:34;" coordorigin="7925,3208" coordsize="34,36">
              <o:lock v:ext="edit"/>
              <v:shape id="_x0000_s1288" o:spid="_x0000_s1288" style="position:absolute;left:7925;top:3208;height:36;width:34;" fillcolor="#000000" filled="t" stroked="f" coordorigin="7925,3208" coordsize="34,36" path="m7949,3208l7937,3208,7930,3213,7927,3218,7927,3223,7925,3225,7927,3230,7927,3232,7930,3240,7937,3242,7939,3244,7946,3244,7949,3242,7954,3240,7958,3232,7958,3218,7949,3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9" o:spid="_x0000_s1289" o:spt="203" style="position:absolute;left:7925;top:3208;height:36;width:34;" coordorigin="7925,3208" coordsize="34,36">
              <o:lock v:ext="edit"/>
              <v:shape id="_x0000_s1290" o:spid="_x0000_s1290" style="position:absolute;left:7925;top:3208;height:36;width:34;" filled="f" stroked="t" coordorigin="7925,3208" coordsize="34,36" path="m7925,3225l7927,3223,7927,3218,7930,3213,7937,3208,7949,3208,7954,3213,7958,3218,7958,3232,7954,3240,7949,3242,7946,3244,7939,3244,7937,3242,7930,3240,7927,3232,7927,3230,7925,3225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91" o:spid="_x0000_s1291" o:spt="203" style="position:absolute;left:6931;top:3526;height:2;width:593;" coordorigin="6931,3526" coordsize="593,2">
              <o:lock v:ext="edit"/>
              <v:shape id="_x0000_s1292" o:spid="_x0000_s1292" style="position:absolute;left:6931;top:3526;height:2;width:593;" filled="f" stroked="t" coordorigin="6931,3526" coordsize="593,0" path="m6931,3526l7524,352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93" o:spid="_x0000_s1293" o:spt="203" style="position:absolute;left:6350;top:3064;height:857;width:581;" coordorigin="6350,3064" coordsize="581,857">
              <o:lock v:ext="edit"/>
              <v:shape id="_x0000_s1294" o:spid="_x0000_s1294" style="position:absolute;left:6350;top:3064;height:857;width:581;" fillcolor="#FFFFFF" filled="t" stroked="f" coordorigin="6350,3064" coordsize="581,857" path="m6350,3921l6931,3921,6931,3064,6350,3064,6350,3921xe">
                <v:path arrowok="t"/>
                <v:fill on="t" focussize="0,0"/>
                <v:stroke on="f"/>
                <v:imagedata o:title=""/>
                <o:lock v:ext="edit"/>
              </v:shape>
              <v:shape id="_x0000_s1295" o:spid="_x0000_s1295" o:spt="75" type="#_x0000_t75" style="position:absolute;left:6497;top:3108;height:216;width:300;" filled="f" coordsize="21600,21600">
                <v:path/>
                <v:fill on="f" focussize="0,0"/>
                <v:stroke/>
                <v:imagedata r:id="rId24" o:title=""/>
                <o:lock v:ext="edit" aspectratio="t"/>
              </v:shape>
              <v:shape id="_x0000_s1296" o:spid="_x0000_s1296" o:spt="75" type="#_x0000_t75" style="position:absolute;left:6442;top:3230;height:216;width:403;" filled="f" coordsize="21600,21600">
                <v:path/>
                <v:fill on="f" focussize="0,0"/>
                <v:stroke/>
                <v:imagedata r:id="rId25" o:title=""/>
                <o:lock v:ext="edit" aspectratio="t"/>
              </v:shape>
              <v:shape id="_x0000_s1297" o:spid="_x0000_s1297" o:spt="75" type="#_x0000_t75" style="position:absolute;left:6547;top:3424;height:216;width:192;" filled="f" coordsize="21600,21600">
                <v:path/>
                <v:fill on="f" focussize="0,0"/>
                <v:stroke/>
                <v:imagedata r:id="rId26" o:title=""/>
                <o:lock v:ext="edit" aspectratio="t"/>
              </v:shape>
              <v:shape id="_x0000_s1298" o:spid="_x0000_s1298" o:spt="75" type="#_x0000_t75" style="position:absolute;left:6454;top:3547;height:274;width:384;" filled="f" coordsize="21600,21600">
                <v:path/>
                <v:fill on="f" focussize="0,0"/>
                <v:stroke/>
                <v:imagedata r:id="rId27" o:title=""/>
                <o:lock v:ext="edit" aspectratio="t"/>
              </v:shape>
              <v:shape id="_x0000_s1299" o:spid="_x0000_s1299" o:spt="75" type="#_x0000_t75" style="position:absolute;left:6434;top:3669;height:216;width:422;" filled="f" coordsize="21600,21600">
                <v:path/>
                <v:fill on="f" focussize="0,0"/>
                <v:stroke/>
                <v:imagedata r:id="rId28" o:title=""/>
                <o:lock v:ext="edit" aspectratio="t"/>
              </v:shape>
              <v:shape id="_x0000_s1300" o:spid="_x0000_s1300" o:spt="75" type="#_x0000_t75" style="position:absolute;left:6494;top:3792;height:216;width:307;" filled="f" coordsize="21600,21600">
                <v:path/>
                <v:fill on="f" focussize="0,0"/>
                <v:stroke/>
                <v:imagedata r:id="rId29" o:title=""/>
                <o:lock v:ext="edit" aspectratio="t"/>
              </v:shape>
            </v:group>
            <v:group id="_x0000_s1301" o:spid="_x0000_s1301" o:spt="203" style="position:absolute;left:6350;top:3064;height:857;width:581;" coordorigin="6350,3064" coordsize="581,857">
              <o:lock v:ext="edit"/>
              <v:shape id="_x0000_s1302" o:spid="_x0000_s1302" style="position:absolute;left:6350;top:3064;height:857;width:581;" filled="f" stroked="t" coordorigin="6350,3064" coordsize="581,857" path="m6350,3921l6931,3921,6931,3064,6350,3064,6350,3921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03" o:spid="_x0000_s1303" o:spt="203" style="position:absolute;left:5606;top:3727;height:422;width:504;" coordorigin="5606,3727" coordsize="504,422">
              <o:lock v:ext="edit"/>
              <v:shape id="_x0000_s1304" o:spid="_x0000_s1304" style="position:absolute;left:5606;top:3727;height:422;width:504;" fillcolor="#FFFFFF" filled="t" stroked="f" coordorigin="5606,3727" coordsize="504,422" path="m5606,4149l6110,4149,6110,3727,5606,3727,5606,4149xe">
                <v:path arrowok="t"/>
                <v:fill on="t" focussize="0,0"/>
                <v:stroke on="f"/>
                <v:imagedata o:title=""/>
                <o:lock v:ext="edit"/>
              </v:shape>
              <v:shape id="_x0000_s1305" o:spid="_x0000_s1305" o:spt="75" type="#_x0000_t75" style="position:absolute;left:5801;top:3835;height:216;width:115;" filled="f" coordsize="21600,21600">
                <v:path/>
                <v:fill on="f" focussize="0,0"/>
                <v:stroke/>
                <v:imagedata r:id="rId30" o:title=""/>
                <o:lock v:ext="edit" aspectratio="t"/>
              </v:shape>
              <v:shape id="_x0000_s1306" o:spid="_x0000_s1306" o:spt="75" type="#_x0000_t75" style="position:absolute;left:5669;top:3957;height:216;width:384;" filled="f" coordsize="21600,21600">
                <v:path/>
                <v:fill on="f" focussize="0,0"/>
                <v:stroke/>
                <v:imagedata r:id="rId31" o:title=""/>
                <o:lock v:ext="edit" aspectratio="t"/>
              </v:shape>
            </v:group>
            <v:group id="_x0000_s1307" o:spid="_x0000_s1307" o:spt="203" style="position:absolute;left:5606;top:3727;height:422;width:504;" coordorigin="5606,3727" coordsize="504,422">
              <o:lock v:ext="edit"/>
              <v:shape id="_x0000_s1308" o:spid="_x0000_s1308" style="position:absolute;left:5606;top:3727;height:422;width:504;" filled="f" stroked="t" coordorigin="5606,3727" coordsize="504,422" path="m5606,4149l6110,4149,6110,3727,5606,3727,5606,4149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09" o:spid="_x0000_s1309" o:spt="203" style="position:absolute;left:4913;top:2872;height:614;width:634;" coordorigin="4913,2872" coordsize="634,614">
              <o:lock v:ext="edit"/>
              <v:shape id="_x0000_s1310" o:spid="_x0000_s1310" style="position:absolute;left:4913;top:2872;height:614;width:634;" fillcolor="#FFFFFF" filled="t" stroked="f" coordorigin="4913,2872" coordsize="634,614" path="m4913,3487l5546,3487,5546,2872,4913,2872,4913,3487xe">
                <v:path arrowok="t"/>
                <v:fill on="t" focussize="0,0"/>
                <v:stroke on="f"/>
                <v:imagedata o:title=""/>
                <o:lock v:ext="edit"/>
              </v:shape>
              <v:shape id="_x0000_s1311" o:spid="_x0000_s1311" o:spt="75" type="#_x0000_t75" style="position:absolute;left:5035;top:2954;height:274;width:403;" filled="f" coordsize="21600,21600">
                <v:path/>
                <v:fill on="f" focussize="0,0"/>
                <v:stroke/>
                <v:imagedata r:id="rId32" o:title=""/>
                <o:lock v:ext="edit" aspectratio="t"/>
              </v:shape>
              <v:shape id="_x0000_s1312" o:spid="_x0000_s1312" o:spt="75" type="#_x0000_t75" style="position:absolute;left:5040;top:3076;height:216;width:384;" filled="f" coordsize="21600,21600">
                <v:path/>
                <v:fill on="f" focussize="0,0"/>
                <v:stroke/>
                <v:imagedata r:id="rId33" o:title=""/>
                <o:lock v:ext="edit" aspectratio="t"/>
              </v:shape>
              <v:shape id="_x0000_s1313" o:spid="_x0000_s1313" o:spt="75" type="#_x0000_t75" style="position:absolute;left:4958;top:3199;height:336;width:538;" filled="f" coordsize="21600,21600">
                <v:path/>
                <v:fill on="f" focussize="0,0"/>
                <v:stroke/>
                <v:imagedata r:id="rId34" o:title=""/>
                <o:lock v:ext="edit" aspectratio="t"/>
              </v:shape>
              <v:shape id="_x0000_s1314" o:spid="_x0000_s1314" o:spt="75" type="#_x0000_t75" style="position:absolute;left:5182;top:3319;height:216;width:192;" filled="f" coordsize="21600,21600">
                <v:path/>
                <v:fill on="f" focussize="0,0"/>
                <v:stroke/>
                <v:imagedata r:id="rId35" o:title=""/>
                <o:lock v:ext="edit" aspectratio="t"/>
              </v:shape>
            </v:group>
            <v:group id="_x0000_s1315" o:spid="_x0000_s1315" o:spt="203" style="position:absolute;left:4913;top:2872;height:614;width:634;" coordorigin="4913,2872" coordsize="634,614">
              <o:lock v:ext="edit"/>
              <v:shape id="_x0000_s1316" o:spid="_x0000_s1316" style="position:absolute;left:4913;top:2872;height:614;width:634;" filled="f" stroked="t" coordorigin="4913,2872" coordsize="634,614" path="m4913,3487l5546,3487,5546,2872,4913,2872,4913,3487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17" o:spid="_x0000_s1317" o:spt="203" style="position:absolute;left:5614;top:2872;height:446;width:485;" coordorigin="5614,2872" coordsize="485,446">
              <o:lock v:ext="edit"/>
              <v:shape id="_x0000_s1318" o:spid="_x0000_s1318" style="position:absolute;left:5614;top:2872;height:446;width:485;" fillcolor="#FFFFFF" filled="t" stroked="f" coordorigin="5614,2872" coordsize="485,446" path="m5614,3319l6098,3319,6098,2872,5614,2872,5614,3319xe">
                <v:path arrowok="t"/>
                <v:fill on="t" focussize="0,0"/>
                <v:stroke on="f"/>
                <v:imagedata o:title=""/>
                <o:lock v:ext="edit"/>
              </v:shape>
              <v:shape id="_x0000_s1319" o:spid="_x0000_s1319" o:spt="75" type="#_x0000_t75" style="position:absolute;left:5705;top:2932;height:216;width:307;" filled="f" coordsize="21600,21600">
                <v:path/>
                <v:fill on="f" focussize="0,0"/>
                <v:stroke/>
                <v:imagedata r:id="rId36" o:title=""/>
                <o:lock v:ext="edit" aspectratio="t"/>
              </v:shape>
              <v:shape id="_x0000_s1320" o:spid="_x0000_s1320" o:spt="75" type="#_x0000_t75" style="position:absolute;left:5738;top:3052;height:216;width:254;" filled="f" coordsize="21600,21600">
                <v:path/>
                <v:fill on="f" focussize="0,0"/>
                <v:stroke/>
                <v:imagedata r:id="rId37" o:title=""/>
                <o:lock v:ext="edit" aspectratio="t"/>
              </v:shape>
              <v:shape id="_x0000_s1321" o:spid="_x0000_s1321" o:spt="75" type="#_x0000_t75" style="position:absolute;left:5726;top:3175;height:216;width:269;" filled="f" coordsize="21600,21600">
                <v:path/>
                <v:fill on="f" focussize="0,0"/>
                <v:stroke/>
                <v:imagedata r:id="rId38" o:title=""/>
                <o:lock v:ext="edit" aspectratio="t"/>
              </v:shape>
            </v:group>
            <v:group id="_x0000_s1322" o:spid="_x0000_s1322" o:spt="203" style="position:absolute;left:5614;top:2872;height:446;width:485;" coordorigin="5614,2872" coordsize="485,446">
              <o:lock v:ext="edit"/>
              <v:shape id="_x0000_s1323" o:spid="_x0000_s1323" style="position:absolute;left:5614;top:2872;height:446;width:485;" filled="f" stroked="t" coordorigin="5614,2872" coordsize="485,446" path="m5614,3319l6098,3319,6098,2872,5614,2872,5614,3319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  <v:shape id="_x0000_s1324" o:spid="_x0000_s1324" o:spt="75" type="#_x0000_t75" style="position:absolute;left:7130;top:3878;height:194;width:288;" filled="f" coordsize="21600,21600">
                <v:path/>
                <v:fill on="f" focussize="0,0"/>
                <v:stroke/>
                <v:imagedata r:id="rId39" o:title=""/>
                <o:lock v:ext="edit" aspectratio="t"/>
              </v:shape>
            </v:group>
            <v:group id="_x0000_s1325" o:spid="_x0000_s1325" o:spt="203" style="position:absolute;left:6902;top:2666;height:2;width:420;" coordorigin="6902,2666" coordsize="420,2">
              <o:lock v:ext="edit"/>
              <v:shape id="_x0000_s1326" o:spid="_x0000_s1326" style="position:absolute;left:6902;top:2666;height:2;width:420;" filled="f" stroked="t" coordorigin="6902,2666" coordsize="420,0" path="m6902,2666l7322,266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27" o:spid="_x0000_s1327" o:spt="203" style="position:absolute;left:6806;top:2630;height:74;width:106;" coordorigin="6806,2630" coordsize="106,74">
              <o:lock v:ext="edit"/>
              <v:shape id="_x0000_s1328" o:spid="_x0000_s1328" style="position:absolute;left:6806;top:2630;height:74;width:106;" fillcolor="#000000" filled="t" stroked="f" coordorigin="6806,2630" coordsize="106,74" path="m6912,2630l6806,2666,6912,2704,6912,26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9" o:spid="_x0000_s1329" o:spt="203" style="position:absolute;left:3946;top:1308;height:367;width:125;" coordorigin="3946,1308" coordsize="125,367">
              <o:lock v:ext="edit"/>
              <v:shape id="_x0000_s1330" o:spid="_x0000_s1330" style="position:absolute;left:3946;top:1308;height:367;width:125;" filled="f" stroked="t" coordorigin="3946,1308" coordsize="125,367" path="m4070,1308l3986,1308,3979,1310,3972,1312,3962,1315,3958,1322,3953,1329,3948,1336,3946,1346,3946,1363,3948,1372,3953,1380,3958,1387,3962,1392,3972,1396,3979,1399,3986,1399,3979,1401,3972,1404,3962,1408,3958,1413,3953,1420,3948,1428,3946,1437,3946,1454,3948,1464,3953,1471,3958,1478,3962,1483,3972,1488,3979,1490,3986,1492,3979,1492,3972,1495,3962,1500,3958,1504,3953,1512,3948,1519,3946,1528,3946,1545,3948,1555,3953,1562,3958,1569,3962,1576,3972,1579,3979,1581,3986,1584,3979,1584,3972,1586,3962,1591,3958,1596,3953,1603,3948,1610,3946,1620,3946,1639,3948,1646,3953,1656,3958,1660,3962,1668,3972,1670,3979,1672,3986,1675,4070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1" o:spid="_x0000_s1331" o:spt="203" style="position:absolute;left:3734;top:1308;height:367;width:127;" coordorigin="3734,1308" coordsize="127,367">
              <o:lock v:ext="edit"/>
              <v:shape id="_x0000_s1332" o:spid="_x0000_s1332" style="position:absolute;left:3734;top:1308;height:367;width:127;" filled="f" stroked="t" coordorigin="3734,1308" coordsize="127,367" path="m3734,1308l3818,1308,3828,1310,3835,1312,3842,1315,3850,1322,3854,1329,3857,1336,3859,1346,3862,1353,3859,1363,3857,1372,3854,1380,3850,1387,3842,1392,3835,1396,3828,1399,3818,1399,3828,1401,3835,1404,3842,1408,3850,1413,3854,1420,3857,1428,3859,1437,3862,1444,3859,1454,3857,1464,3854,1471,3850,1478,3842,1483,3835,1488,3828,1490,3818,1492,3828,1492,3835,1495,3842,1500,3850,1504,3854,1512,3857,1519,3859,1528,3862,1538,3859,1545,3857,1555,3854,1562,3850,1569,3842,1576,3835,1579,3828,1581,3818,1584,3828,1584,3835,1586,3842,1591,3850,1596,3854,1603,3857,1610,3859,1620,3862,1629,3859,1639,3857,1646,3854,1656,3850,1660,3842,1668,3835,1670,3828,1672,3818,1675,3734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3" o:spid="_x0000_s1333" o:spt="203" style="position:absolute;left:3883;top:1308;height:367;width:2;" coordorigin="3883,1308" coordsize="2,367">
              <o:lock v:ext="edit"/>
              <v:shape id="_x0000_s1334" o:spid="_x0000_s1334" style="position:absolute;left:3883;top:1308;height:367;width:2;" filled="f" stroked="t" coordorigin="3883,1308" coordsize="0,367" path="m3883,1308l3883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5" o:spid="_x0000_s1335" o:spt="203" style="position:absolute;left:3924;top:1308;height:367;width:2;" coordorigin="3924,1308" coordsize="2,367">
              <o:lock v:ext="edit"/>
              <v:shape id="_x0000_s1336" o:spid="_x0000_s1336" style="position:absolute;left:3924;top:1308;height:367;width:2;" filled="f" stroked="t" coordorigin="3924,1308" coordsize="0,367" path="m3924,1308l3924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7" o:spid="_x0000_s1337" o:spt="203" style="position:absolute;left:3415;top:1675;height:2;width:319;" coordorigin="3415,1675" coordsize="319,2">
              <o:lock v:ext="edit"/>
              <v:shape id="_x0000_s1338" o:spid="_x0000_s1338" style="position:absolute;left:3415;top:1675;height:2;width:319;" filled="f" stroked="t" coordorigin="3415,1675" coordsize="319,0" path="m3734,1675l3415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9" o:spid="_x0000_s1339" o:spt="203" style="position:absolute;left:3415;top:1308;height:2;width:319;" coordorigin="3415,1308" coordsize="319,2">
              <o:lock v:ext="edit"/>
              <v:shape id="_x0000_s1340" o:spid="_x0000_s1340" style="position:absolute;left:3415;top:1308;height:2;width:319;" filled="f" stroked="t" coordorigin="3415,1308" coordsize="319,0" path="m3734,1308l3415,130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1" o:spid="_x0000_s1341" o:spt="203" style="position:absolute;left:3384;top:2695;height:72;width:67;" coordorigin="3384,2695" coordsize="67,72">
              <o:lock v:ext="edit"/>
              <v:shape id="_x0000_s1342" o:spid="_x0000_s1342" style="position:absolute;left:3384;top:2695;height:72;width:67;" fillcolor="#000000" filled="t" stroked="f" coordorigin="3384,2695" coordsize="67,72" path="m3451,2695l3384,2719,3430,2767,3451,26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43" o:spid="_x0000_s1343" o:spt="203" style="position:absolute;left:3384;top:2695;height:72;width:67;" coordorigin="3384,2695" coordsize="67,72">
              <o:lock v:ext="edit"/>
              <v:shape id="_x0000_s1344" o:spid="_x0000_s1344" style="position:absolute;left:3384;top:2695;height:72;width:67;" filled="f" stroked="t" coordorigin="3384,2695" coordsize="67,72" path="m3430,2767l3451,2695,3384,2719,3430,276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5" o:spid="_x0000_s1345" o:spt="203" style="position:absolute;left:3430;top:2671;height:48;width:43;" coordorigin="3430,2671" coordsize="43,48">
              <o:lock v:ext="edit"/>
              <v:shape id="_x0000_s1346" o:spid="_x0000_s1346" style="position:absolute;left:3430;top:2671;height:48;width:43;" filled="f" stroked="t" coordorigin="3430,2671" coordsize="43,48" path="m3430,2671l3473,271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7" o:spid="_x0000_s1347" o:spt="203" style="position:absolute;left:3341;top:2623;height:194;width:178;" coordorigin="3341,2623" coordsize="178,194">
              <o:lock v:ext="edit"/>
              <v:shape id="_x0000_s1348" o:spid="_x0000_s1348" style="position:absolute;left:3341;top:2623;height:194;width:178;" filled="f" stroked="t" coordorigin="3341,2623" coordsize="178,194" path="m3341,2817l3518,262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9" o:spid="_x0000_s1349" o:spt="203" style="position:absolute;left:3432;top:2942;height:72;width:67;" coordorigin="3432,2942" coordsize="67,72">
              <o:lock v:ext="edit"/>
              <v:shape id="_x0000_s1350" o:spid="_x0000_s1350" style="position:absolute;left:3432;top:2942;height:72;width:67;" fillcolor="#000000" filled="t" stroked="f" coordorigin="3432,2942" coordsize="67,72" path="m3432,2942l3454,3014,3499,2966,3432,29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1" o:spid="_x0000_s1351" o:spt="203" style="position:absolute;left:3432;top:2942;height:72;width:67;" coordorigin="3432,2942" coordsize="67,72">
              <o:lock v:ext="edit"/>
              <v:shape id="_x0000_s1352" o:spid="_x0000_s1352" style="position:absolute;left:3432;top:2942;height:72;width:67;" filled="f" stroked="t" coordorigin="3432,2942" coordsize="67,72" path="m3499,2966l3432,2942,3454,3014,3499,2966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3" o:spid="_x0000_s1353" o:spt="203" style="position:absolute;left:3410;top:2918;height:48;width:43;" coordorigin="3410,2918" coordsize="43,48">
              <o:lock v:ext="edit"/>
              <v:shape id="_x0000_s1354" o:spid="_x0000_s1354" style="position:absolute;left:3410;top:2918;height:48;width:43;" filled="f" stroked="t" coordorigin="3410,2918" coordsize="43,48" path="m3410,2966l3454,291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5" o:spid="_x0000_s1355" o:spt="203" style="position:absolute;left:3365;top:2870;height:194;width:180;" coordorigin="3365,2870" coordsize="180,194">
              <o:lock v:ext="edit"/>
              <v:shape id="_x0000_s1356" o:spid="_x0000_s1356" style="position:absolute;left:3365;top:2870;height:194;width:180;" filled="f" stroked="t" coordorigin="3365,2870" coordsize="180,194" path="m3545,3064l3365,28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7" o:spid="_x0000_s1357" o:spt="203" style="position:absolute;left:3636;top:2923;height:74;width:67;" coordorigin="3636,2923" coordsize="67,74">
              <o:lock v:ext="edit"/>
              <v:shape id="_x0000_s1358" o:spid="_x0000_s1358" style="position:absolute;left:3636;top:2923;height:74;width:67;" fillcolor="#000000" filled="t" stroked="f" coordorigin="3636,2923" coordsize="67,74" path="m3703,2923l3636,2949,3682,2997,3703,29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9" o:spid="_x0000_s1359" o:spt="203" style="position:absolute;left:3636;top:2923;height:74;width:67;" coordorigin="3636,2923" coordsize="67,74">
              <o:lock v:ext="edit"/>
              <v:shape id="_x0000_s1360" o:spid="_x0000_s1360" style="position:absolute;left:3636;top:2923;height:74;width:67;" filled="f" stroked="t" coordorigin="3636,2923" coordsize="67,74" path="m3682,2997l3703,2923,3636,2949,3682,299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1" o:spid="_x0000_s1361" o:spt="203" style="position:absolute;left:3682;top:2899;height:50;width:43;" coordorigin="3682,2899" coordsize="43,50">
              <o:lock v:ext="edit"/>
              <v:shape id="_x0000_s1362" o:spid="_x0000_s1362" style="position:absolute;left:3682;top:2899;height:50;width:43;" filled="f" stroked="t" coordorigin="3682,2899" coordsize="43,50" path="m3682,2899l3725,294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3" o:spid="_x0000_s1363" o:spt="203" style="position:absolute;left:3593;top:2851;height:194;width:178;" coordorigin="3593,2851" coordsize="178,194">
              <o:lock v:ext="edit"/>
              <v:shape id="_x0000_s1364" o:spid="_x0000_s1364" style="position:absolute;left:3593;top:2851;height:194;width:178;" filled="f" stroked="t" coordorigin="3593,2851" coordsize="178,194" path="m3593,3045l3770,285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5" o:spid="_x0000_s1365" o:spt="203" style="position:absolute;left:3545;top:3045;height:36;width:48;" coordorigin="3545,3045" coordsize="48,36">
              <o:lock v:ext="edit"/>
              <v:shape id="_x0000_s1366" o:spid="_x0000_s1366" style="position:absolute;left:3545;top:3045;height:36;width:48;" filled="f" stroked="t" coordorigin="3545,3045" coordsize="48,36" path="m3593,3045l3559,3081,3545,306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7" o:spid="_x0000_s1367" o:spt="203" style="position:absolute;left:3674;top:2668;height:72;width:67;" coordorigin="3674,2668" coordsize="67,72">
              <o:lock v:ext="edit"/>
              <v:shape id="_x0000_s1368" o:spid="_x0000_s1368" style="position:absolute;left:3674;top:2668;height:72;width:67;" fillcolor="#000000" filled="t" stroked="f" coordorigin="3674,2668" coordsize="67,72" path="m3674,2668l3696,2740,3742,2692,3674,26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69" o:spid="_x0000_s1369" o:spt="203" style="position:absolute;left:3674;top:2668;height:72;width:67;" coordorigin="3674,2668" coordsize="67,72">
              <o:lock v:ext="edit"/>
              <v:shape id="_x0000_s1370" o:spid="_x0000_s1370" style="position:absolute;left:3674;top:2668;height:72;width:67;" filled="f" stroked="t" coordorigin="3674,2668" coordsize="67,72" path="m3742,2692l3674,2668,3696,2740,3742,269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1" o:spid="_x0000_s1371" o:spt="203" style="position:absolute;left:3650;top:2644;height:48;width:46;" coordorigin="3650,2644" coordsize="46,48">
              <o:lock v:ext="edit"/>
              <v:shape id="_x0000_s1372" o:spid="_x0000_s1372" style="position:absolute;left:3650;top:2644;height:48;width:46;" filled="f" stroked="t" coordorigin="3650,2644" coordsize="46,48" path="m3650,2692l3696,264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3" o:spid="_x0000_s1373" o:spt="203" style="position:absolute;left:3607;top:2594;height:194;width:178;" coordorigin="3607,2594" coordsize="178,194">
              <o:lock v:ext="edit"/>
              <v:shape id="_x0000_s1374" o:spid="_x0000_s1374" style="position:absolute;left:3607;top:2594;height:194;width:178;" filled="f" stroked="t" coordorigin="3607,2594" coordsize="178,194" path="m3785,2788l3607,259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5" o:spid="_x0000_s1375" o:spt="203" style="position:absolute;left:3770;top:2810;height:41;width:36;" coordorigin="3770,2810" coordsize="36,41">
              <o:lock v:ext="edit"/>
              <v:shape id="_x0000_s1376" o:spid="_x0000_s1376" style="position:absolute;left:3770;top:2810;height:41;width:36;" filled="f" stroked="t" coordorigin="3770,2810" coordsize="36,41" path="m3770,2851l3806,281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7" o:spid="_x0000_s1377" o:spt="203" style="position:absolute;left:3329;top:2829;height:41;width:36;" coordorigin="3329,2829" coordsize="36,41">
              <o:lock v:ext="edit"/>
              <v:shape id="_x0000_s1378" o:spid="_x0000_s1378" style="position:absolute;left:3329;top:2829;height:41;width:36;" filled="f" stroked="t" coordorigin="3329,2829" coordsize="36,41" path="m3365,2870l3329,282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9" o:spid="_x0000_s1379" o:spt="203" style="position:absolute;left:3329;top:2817;height:12;width:12;" coordorigin="3329,2817" coordsize="12,12">
              <o:lock v:ext="edit"/>
              <v:shape id="_x0000_s1380" o:spid="_x0000_s1380" style="position:absolute;left:3329;top:2817;height:12;width:12;" filled="f" stroked="t" coordorigin="3329,2817" coordsize="12,12" path="m3341,2817l3329,282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1" o:spid="_x0000_s1381" o:spt="203" style="position:absolute;left:3518;top:2560;height:62;width:55;" coordorigin="3518,2560" coordsize="55,62">
              <o:lock v:ext="edit"/>
              <v:shape id="_x0000_s1382" o:spid="_x0000_s1382" style="position:absolute;left:3518;top:2560;height:62;width:55;" filled="f" stroked="t" coordorigin="3518,2560" coordsize="55,62" path="m3518,2623l3574,25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3" o:spid="_x0000_s1383" o:spt="203" style="position:absolute;left:3574;top:2560;height:34;width:34;" coordorigin="3574,2560" coordsize="34,34">
              <o:lock v:ext="edit"/>
              <v:shape id="_x0000_s1384" o:spid="_x0000_s1384" style="position:absolute;left:3574;top:2560;height:34;width:34;" filled="f" stroked="t" coordorigin="3574,2560" coordsize="34,34" path="m3607,2594l3574,25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5" o:spid="_x0000_s1385" o:spt="203" style="position:absolute;left:3785;top:2788;height:22;width:22;" coordorigin="3785,2788" coordsize="22,22">
              <o:lock v:ext="edit"/>
              <v:shape id="_x0000_s1386" o:spid="_x0000_s1386" style="position:absolute;left:3785;top:2788;height:22;width:22;" filled="f" stroked="t" coordorigin="3785,2788" coordsize="22,22" path="m3806,2810l3785,278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7" o:spid="_x0000_s1387" o:spt="203" style="position:absolute;left:3559;top:3081;height:475;width:2;" coordorigin="3559,3081" coordsize="2,475">
              <o:lock v:ext="edit"/>
              <v:shape id="_x0000_s1388" o:spid="_x0000_s1388" style="position:absolute;left:3559;top:3081;height:475;width:2;" filled="f" stroked="t" coordorigin="3559,3081" coordsize="0,475" path="m3559,3081l3559,355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9" o:spid="_x0000_s1389" o:spt="203" style="position:absolute;left:3941;top:760;height:365;width:127;" coordorigin="3941,760" coordsize="127,365">
              <o:lock v:ext="edit"/>
              <v:shape id="_x0000_s1390" o:spid="_x0000_s1390" style="position:absolute;left:3941;top:760;height:365;width:127;" filled="f" stroked="t" coordorigin="3941,760" coordsize="127,365" path="m4068,760l3974,760,3967,763,3960,768,3953,772,3948,780,3946,787,3941,796,3941,813,3946,823,3948,830,3953,837,3960,844,3967,847,3974,849,3984,852,3974,852,3967,854,3960,859,3953,864,3948,871,3946,878,3941,888,3941,907,3946,914,3948,924,3953,928,3960,936,3967,938,3974,943,3984,943,3974,943,3967,945,3960,950,3953,957,3948,962,3946,972,3941,979,3941,998,3946,1005,3948,1015,3953,1020,3960,1027,3967,1029,3974,1034,3984,1034,3974,1034,3967,1039,3960,1041,3953,1048,3948,1053,3946,1063,3941,1070,3941,1089,3946,1096,3948,1106,3953,1111,3960,1118,3967,1120,3974,1125,4068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1" o:spid="_x0000_s1391" o:spt="203" style="position:absolute;left:3730;top:760;height:365;width:127;" coordorigin="3730,760" coordsize="127,365">
              <o:lock v:ext="edit"/>
              <v:shape id="_x0000_s1392" o:spid="_x0000_s1392" style="position:absolute;left:3730;top:760;height:365;width:127;" filled="f" stroked="t" coordorigin="3730,760" coordsize="127,365" path="m3730,760l3823,760,3830,763,3838,768,3845,772,3850,780,3854,787,3857,796,3857,813,3854,823,3850,830,3845,837,3838,844,3830,847,3823,849,3814,852,3823,852,3830,854,3838,859,3845,864,3850,871,3854,878,3857,888,3857,907,3854,914,3850,924,3845,928,3838,936,3830,938,3823,943,3814,943,3823,943,3830,945,3838,950,3845,957,3850,962,3854,972,3857,979,3857,998,3854,1005,3850,1015,3845,1020,3838,1027,3830,1029,3823,1034,3814,1034,3823,1034,3830,1039,3838,1041,3845,1048,3850,1053,3854,1063,3857,1070,3857,1089,3854,1096,3850,1106,3845,1111,3838,1118,3830,1120,3823,1125,3730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3" o:spid="_x0000_s1393" o:spt="203" style="position:absolute;left:3878;top:760;height:365;width:2;" coordorigin="3878,760" coordsize="2,365">
              <o:lock v:ext="edit"/>
              <v:shape id="_x0000_s1394" o:spid="_x0000_s1394" style="position:absolute;left:3878;top:760;height:365;width:2;" filled="f" stroked="t" coordorigin="3878,760" coordsize="0,365" path="m3878,760l3878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5" o:spid="_x0000_s1395" o:spt="203" style="position:absolute;left:3919;top:760;height:365;width:2;" coordorigin="3919,760" coordsize="2,365">
              <o:lock v:ext="edit"/>
              <v:shape id="_x0000_s1396" o:spid="_x0000_s1396" style="position:absolute;left:3919;top:760;height:365;width:2;" filled="f" stroked="t" coordorigin="3919,760" coordsize="0,365" path="m3919,760l3919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7" o:spid="_x0000_s1397" o:spt="203" style="position:absolute;left:3415;top:1125;height:2;width:314;" coordorigin="3415,1125" coordsize="314,2">
              <o:lock v:ext="edit"/>
              <v:shape id="_x0000_s1398" o:spid="_x0000_s1398" style="position:absolute;left:3415;top:1125;height:2;width:314;" filled="f" stroked="t" coordorigin="3415,1125" coordsize="314,0" path="m3730,1125l3415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9" o:spid="_x0000_s1399" o:spt="203" style="position:absolute;left:3415;top:760;height:2;width:314;" coordorigin="3415,760" coordsize="314,2">
              <o:lock v:ext="edit"/>
              <v:shape id="_x0000_s1400" o:spid="_x0000_s1400" style="position:absolute;left:3415;top:760;height:2;width:314;" filled="f" stroked="t" coordorigin="3415,760" coordsize="314,0" path="m3730,760l3415,7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1" o:spid="_x0000_s1401" o:spt="203" style="position:absolute;left:3084;top:943;height:1884;width:756;" coordorigin="3084,943" coordsize="756,1884">
              <o:lock v:ext="edit"/>
              <v:shape id="_x0000_s1402" o:spid="_x0000_s1402" style="position:absolute;left:3084;top:943;height:1884;width:756;" filled="f" stroked="t" coordorigin="3084,943" coordsize="756,1884" path="m3840,943l3528,943,3528,2318,3084,2318,3084,2827,3329,2827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3" o:spid="_x0000_s1403" o:spt="203" style="position:absolute;left:3694;top:1492;height:1320;width:374;" coordorigin="3694,1492" coordsize="374,1320">
              <o:lock v:ext="edit"/>
              <v:shape id="_x0000_s1404" o:spid="_x0000_s1404" style="position:absolute;left:3694;top:1492;height:1320;width:374;" filled="f" stroked="t" coordorigin="3694,1492" coordsize="374,1320" path="m3847,1492l3694,1492,3694,2306,4068,2306,4068,2812,3814,281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5" o:spid="_x0000_s1405" o:spt="203" style="position:absolute;left:3312;top:2810;height:38;width:19;" coordorigin="3312,2810" coordsize="19,38">
              <o:lock v:ext="edit"/>
              <v:shape id="_x0000_s1406" o:spid="_x0000_s1406" style="position:absolute;left:3312;top:2810;height:38;width:19;" fillcolor="#000000" filled="t" stroked="f" coordorigin="3312,2810" coordsize="19,38" path="m3331,2846l3324,2846,3329,2848,3331,2846xe">
                <v:path arrowok="t"/>
                <v:fill on="t" focussize="0,0"/>
                <v:stroke on="f"/>
                <v:imagedata o:title=""/>
                <o:lock v:ext="edit"/>
              </v:shape>
              <v:shape id="_x0000_s1407" o:spid="_x0000_s1407" style="position:absolute;left:3312;top:2810;height:38;width:19;" fillcolor="#000000" filled="t" stroked="f" coordorigin="3312,2810" coordsize="19,38" path="m3331,2810l3324,2810,3312,2822,3312,2836,3322,2846,3336,2846,3341,2841,3343,2836,3346,2834,3346,2824,3343,2822,3341,2817,3336,2812,3331,28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08" o:spid="_x0000_s1408" o:spt="203" style="position:absolute;left:3312;top:2810;height:38;width:34;" coordorigin="3312,2810" coordsize="34,38">
              <o:lock v:ext="edit"/>
              <v:shape id="_x0000_s1409" o:spid="_x0000_s1409" style="position:absolute;left:3312;top:2810;height:38;width:34;" filled="f" stroked="t" coordorigin="3312,2810" coordsize="34,38" path="m3312,2829l3312,2822,3317,2817,3322,2812,3324,2810,3331,2810,3336,2812,3341,2817,3343,2822,3346,2824,3346,2834,3343,2836,3341,2841,3336,2846,3331,2846,3329,2848,3324,2846,3322,2846,3317,2841,3312,2836,3312,2829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0" o:spid="_x0000_s1410" o:spt="203" style="position:absolute;left:3790;top:2793;height:36;width:34;" coordorigin="3790,2793" coordsize="34,36">
              <o:lock v:ext="edit"/>
              <v:shape id="_x0000_s1411" o:spid="_x0000_s1411" style="position:absolute;left:3790;top:2793;height:36;width:34;" fillcolor="#000000" filled="t" stroked="f" coordorigin="3790,2793" coordsize="34,36" path="m3814,2793l3802,2793,3792,2803,3792,2808,3790,2810,3792,2815,3792,2817,3797,2824,3802,2827,3804,2829,3811,2829,3814,2827,3818,2824,3823,2817,3823,2803,3814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12" o:spid="_x0000_s1412" o:spt="203" style="position:absolute;left:3790;top:2793;height:36;width:34;" coordorigin="3790,2793" coordsize="34,36">
              <o:lock v:ext="edit"/>
              <v:shape id="_x0000_s1413" o:spid="_x0000_s1413" style="position:absolute;left:3790;top:2793;height:36;width:34;" filled="f" stroked="t" coordorigin="3790,2793" coordsize="34,36" path="m3790,2810l3792,2808,3792,2803,3797,2798,3802,2793,3814,2793,3818,2798,3823,2803,3823,2817,3818,2824,3814,2827,3811,2829,3804,2829,3802,2827,3797,2824,3792,2817,3792,2815,3790,281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4" o:spid="_x0000_s1414" o:spt="203" style="position:absolute;left:3533;top:3616;height:2;width:55;" coordorigin="3533,3616" coordsize="55,2">
              <o:lock v:ext="edit"/>
              <v:shape id="_x0000_s1415" o:spid="_x0000_s1415" style="position:absolute;left:3533;top:3616;height:2;width:55;" filled="f" stroked="t" coordorigin="3533,3616" coordsize="55,0" path="m3533,3616l3588,361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6" o:spid="_x0000_s1416" o:spt="203" style="position:absolute;left:3504;top:3585;height:2;width:113;" coordorigin="3504,3585" coordsize="113,2">
              <o:lock v:ext="edit"/>
              <v:shape id="_x0000_s1417" o:spid="_x0000_s1417" style="position:absolute;left:3504;top:3585;height:2;width:113;" filled="f" stroked="t" coordorigin="3504,3585" coordsize="113,0" path="m3504,3585l3617,358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8" o:spid="_x0000_s1418" o:spt="203" style="position:absolute;left:3475;top:3556;height:2;width:168;" coordorigin="3475,3556" coordsize="168,2">
              <o:lock v:ext="edit"/>
              <v:shape id="_x0000_s1419" o:spid="_x0000_s1419" style="position:absolute;left:3475;top:3556;height:2;width:168;" filled="f" stroked="t" coordorigin="3475,3556" coordsize="168,0" path="m3475,3556l3643,355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0" o:spid="_x0000_s1420" o:spt="203" style="position:absolute;left:3576;top:2445;height:103;width:2;" coordorigin="3576,2445" coordsize="2,103">
              <o:lock v:ext="edit"/>
              <v:shape id="_x0000_s1421" o:spid="_x0000_s1421" style="position:absolute;left:3576;top:2445;height:103;width:2;" filled="f" stroked="t" coordorigin="3576,2445" coordsize="0,103" path="m3576,2445l3576,254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2" o:spid="_x0000_s1422" o:spt="203" style="position:absolute;left:3557;top:2544;height:36;width:34;" coordorigin="3557,2544" coordsize="34,36">
              <o:lock v:ext="edit"/>
              <v:shape id="_x0000_s1423" o:spid="_x0000_s1423" style="position:absolute;left:3557;top:2544;height:36;width:34;" fillcolor="#000000" filled="t" stroked="f" coordorigin="3557,2544" coordsize="34,36" path="m3581,2544l3569,2544,3562,2548,3557,2558,3557,2565,3559,2568,3562,2575,3569,2577,3571,2580,3578,2580,3581,2577,3586,2575,3590,2568,3590,2553,3581,2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4" o:spid="_x0000_s1424" o:spt="203" style="position:absolute;left:3557;top:2544;height:36;width:34;" coordorigin="3557,2544" coordsize="34,36">
              <o:lock v:ext="edit"/>
              <v:shape id="_x0000_s1425" o:spid="_x0000_s1425" style="position:absolute;left:3557;top:2544;height:36;width:34;" filled="f" stroked="t" coordorigin="3557,2544" coordsize="34,36" path="m3557,2560l3557,2558,3559,2553,3562,2548,3569,2544,3581,2544,3586,2548,3590,2553,3590,2568,3586,2575,3581,2577,3578,2580,3571,2580,3569,2577,3562,2575,3559,2568,3557,2565,3557,256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6" o:spid="_x0000_s1426" o:spt="203" style="position:absolute;left:3542;top:3062;height:38;width:19;" coordorigin="3542,3062" coordsize="19,38">
              <o:lock v:ext="edit"/>
              <v:shape id="_x0000_s1427" o:spid="_x0000_s1427" style="position:absolute;left:3542;top:3062;height:38;width:19;" fillcolor="#000000" filled="t" stroked="f" coordorigin="3542,3062" coordsize="19,38" path="m3562,3098l3557,3098,3559,3100,3562,3098xe">
                <v:path arrowok="t"/>
                <v:fill on="t" focussize="0,0"/>
                <v:stroke on="f"/>
                <v:imagedata o:title=""/>
                <o:lock v:ext="edit"/>
              </v:shape>
              <v:shape id="_x0000_s1428" o:spid="_x0000_s1428" style="position:absolute;left:3542;top:3062;height:38;width:19;" fillcolor="#000000" filled="t" stroked="f" coordorigin="3542,3062" coordsize="19,38" path="m3562,3062l3557,3062,3552,3064,3547,3069,3545,3074,3542,3076,3542,3086,3545,3088,3547,3093,3552,3098,3566,3098,3576,3088,3576,3074,3566,3064,3562,30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9" o:spid="_x0000_s1429" o:spt="203" style="position:absolute;left:3542;top:3062;height:38;width:34;" coordorigin="3542,3062" coordsize="34,38">
              <o:lock v:ext="edit"/>
              <v:shape id="_x0000_s1430" o:spid="_x0000_s1430" style="position:absolute;left:3542;top:3062;height:38;width:34;" filled="f" stroked="t" coordorigin="3542,3062" coordsize="34,38" path="m3542,3081l3542,3076,3545,3074,3547,3069,3552,3064,3557,3062,3562,3062,3566,3064,3571,3069,3576,3074,3576,3088,3571,3093,3566,3098,3562,3098,3559,3100,3557,3098,3552,3098,3547,3093,3545,3088,3542,3086,3542,3081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31" o:spid="_x0000_s1431" o:spt="203" style="position:absolute;left:3574;top:2440;height:2;width:1222;" coordorigin="3574,2440" coordsize="1222,2">
              <o:lock v:ext="edit"/>
              <v:shape id="_x0000_s1432" o:spid="_x0000_s1432" style="position:absolute;left:3574;top:2440;height:2;width:1222;" filled="f" stroked="t" coordorigin="3574,2440" coordsize="1222,0" path="m3574,2440l4795,244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33" o:spid="_x0000_s1433" o:spt="203" style="position:absolute;left:4781;top:2244;height:458;width:494;" coordorigin="4781,2244" coordsize="494,458">
              <o:lock v:ext="edit"/>
              <v:shape id="_x0000_s1434" o:spid="_x0000_s1434" style="position:absolute;left:4781;top:2244;height:458;width:494;" fillcolor="#FFFFFF" filled="t" stroked="f" coordorigin="4781,2244" coordsize="494,458" path="m4781,2702l5275,2702,5275,2244,4781,2244,4781,2702xe">
                <v:path arrowok="t"/>
                <v:fill on="t" focussize="0,0"/>
                <v:stroke on="f"/>
                <v:imagedata o:title=""/>
                <o:lock v:ext="edit"/>
              </v:shape>
              <v:shape id="_x0000_s1435" o:spid="_x0000_s1435" o:spt="75" type="#_x0000_t75" style="position:absolute;left:4908;top:2368;height:274;width:250;" filled="f" coordsize="21600,21600">
                <v:path/>
                <v:fill on="f" focussize="0,0"/>
                <v:stroke/>
                <v:imagedata r:id="rId40" o:title=""/>
                <o:lock v:ext="edit" aspectratio="t"/>
              </v:shape>
              <v:shape id="_x0000_s1436" o:spid="_x0000_s1436" o:spt="75" type="#_x0000_t75" style="position:absolute;left:4824;top:2491;height:216;width:422;" filled="f" coordsize="21600,21600">
                <v:path/>
                <v:fill on="f" focussize="0,0"/>
                <v:stroke/>
                <v:imagedata r:id="rId41" o:title=""/>
                <o:lock v:ext="edit" aspectratio="t"/>
              </v:shape>
            </v:group>
            <v:group id="_x0000_s1437" o:spid="_x0000_s1437" o:spt="203" style="position:absolute;left:4781;top:2244;height:458;width:494;" coordorigin="4781,2244" coordsize="494,458">
              <o:lock v:ext="edit"/>
              <v:shape id="_x0000_s1438" o:spid="_x0000_s1438" style="position:absolute;left:4781;top:2244;height:458;width:494;" filled="f" stroked="t" coordorigin="4781,2244" coordsize="494,458" path="m4781,2702l5275,2702,5275,2244,4781,2244,4781,2702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439" o:spid="_x0000_s1439" o:spt="203" style="position:absolute;left:7642;top:2272;height:70;width:65;" coordorigin="7642,2272" coordsize="65,70">
              <o:lock v:ext="edit"/>
              <v:shape id="_x0000_s1440" o:spid="_x0000_s1440" style="position:absolute;left:7642;top:2272;height:70;width:65;" fillcolor="#000000" filled="t" stroked="f" coordorigin="7642,2272" coordsize="65,70" path="m7706,2272l7642,2272,7673,2342,7706,22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41" o:spid="_x0000_s1441" o:spt="203" style="position:absolute;left:7642;top:2272;height:70;width:65;" coordorigin="7642,2272" coordsize="65,70">
              <o:lock v:ext="edit"/>
              <v:shape id="_x0000_s1442" o:spid="_x0000_s1442" style="position:absolute;left:7642;top:2272;height:70;width:65;" filled="f" stroked="t" coordorigin="7642,2272" coordsize="65,70" path="m7706,2272l7673,2342,7642,2272,7706,227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43" o:spid="_x0000_s1443" o:spt="203" style="position:absolute;left:7642;top:2342;height:2;width:65;" coordorigin="7642,2342" coordsize="65,2">
              <o:lock v:ext="edit"/>
              <v:shape id="_x0000_s1444" o:spid="_x0000_s1444" style="position:absolute;left:7642;top:2342;height:2;width:65;" filled="f" stroked="t" coordorigin="7642,2342" coordsize="65,0" path="m7642,2342l7706,234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45" o:spid="_x0000_s1445" o:spt="203" style="position:absolute;left:4510;top:1982;height:240;width:3163;" coordorigin="4510,1982" coordsize="3163,240">
              <o:lock v:ext="edit"/>
              <v:shape id="_x0000_s1446" o:spid="_x0000_s1446" style="position:absolute;left:4510;top:1982;height:240;width:3163;" filled="f" stroked="t" coordorigin="4510,1982" coordsize="3163,240" path="m4510,1982l7673,1982,7673,222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  <v:shape id="_x0000_s1447" o:spid="_x0000_s1447" o:spt="75" type="#_x0000_t75" style="position:absolute;left:4207;top:1884;height:194;width:192;" filled="f" coordsize="21600,21600">
                <v:path/>
                <v:fill on="f" focussize="0,0"/>
                <v:stroke/>
                <v:imagedata r:id="rId42" o:title=""/>
                <o:lock v:ext="edit" aspectratio="t"/>
              </v:shape>
              <v:shape id="_x0000_s1448" o:spid="_x0000_s1448" o:spt="75" type="#_x0000_t75" style="position:absolute;left:4190;top:1994;height:194;width:230;" filled="f" coordsize="21600,21600">
                <v:path/>
                <v:fill on="f" focussize="0,0"/>
                <v:stroke/>
                <v:imagedata r:id="rId43" o:title=""/>
                <o:lock v:ext="edit" aspectratio="t"/>
              </v:shape>
              <v:shape id="_x0000_s1449" o:spid="_x0000_s1449" o:spt="75" type="#_x0000_t75" style="position:absolute;left:7145;top:2570;height:194;width:346;" filled="f" coordsize="21600,21600">
                <v:path/>
                <v:fill on="f" focussize="0,0"/>
                <v:stroke/>
                <v:imagedata r:id="rId44" o:title=""/>
                <o:lock v:ext="edit" aspectratio="t"/>
              </v:shape>
            </v:group>
            <v:group id="_x0000_s1450" o:spid="_x0000_s1450" o:spt="203" style="position:absolute;left:7654;top:2424;height:46;width:38;" coordorigin="7654,2424" coordsize="38,46">
              <o:lock v:ext="edit"/>
              <v:shape id="_x0000_s1451" o:spid="_x0000_s1451" style="position:absolute;left:7654;top:2424;height:46;width:38;" fillcolor="#000000" filled="t" stroked="f" coordorigin="7654,2424" coordsize="38,46" path="m7678,2424l7668,2424,7666,2426,7661,2428,7658,2431,7656,2438,7654,2443,7654,2452,7656,2455,7658,2462,7661,2467,7666,2469,7680,2469,7685,2467,7687,2462,7692,2455,7692,2438,7687,2431,7685,2428,7680,2426,7678,24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52" o:spid="_x0000_s1452" o:spt="203" style="position:absolute;left:4462;top:1956;height:50;width:48;" coordorigin="4462,1956" coordsize="48,50">
              <o:lock v:ext="edit"/>
              <v:shape id="_x0000_s1453" o:spid="_x0000_s1453" style="position:absolute;left:4462;top:1956;height:50;width:48;" filled="f" stroked="t" coordorigin="4462,1956" coordsize="48,50" path="m4510,1982l4510,1968,4498,1956,4486,1956,4471,1956,4462,1968,4462,1982,4462,1996,4471,2006,4486,2006,4498,2006,4510,1996,4510,1982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</v:group>
            <v:group id="_x0000_s1454" o:spid="_x0000_s1454" o:spt="203" style="position:absolute;left:5909;top:2520;height:2;width:190;" coordorigin="5909,2520" coordsize="190,2">
              <o:lock v:ext="edit"/>
              <v:shape id="_x0000_s1455" o:spid="_x0000_s1455" style="position:absolute;left:5909;top:2520;height:2;width:190;" filled="f" stroked="t" coordorigin="5909,2520" coordsize="190,0" path="m5909,2520l6098,252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56" o:spid="_x0000_s1456" o:spt="203" style="position:absolute;left:5940;top:2563;height:2;width:122;" coordorigin="5940,2563" coordsize="122,2">
              <o:lock v:ext="edit"/>
              <v:shape id="_x0000_s1457" o:spid="_x0000_s1457" style="position:absolute;left:5940;top:2563;height:2;width:122;" filled="f" stroked="t" coordorigin="5940,2563" coordsize="122,0" path="m5940,2563l6062,256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58" o:spid="_x0000_s1458" o:spt="203" style="position:absolute;left:5858;top:2450;height:70;width:74;" coordorigin="5858,2450" coordsize="74,70">
              <o:lock v:ext="edit"/>
              <v:shape id="_x0000_s1459" o:spid="_x0000_s1459" style="position:absolute;left:5858;top:2450;height:70;width:74;" filled="f" stroked="t" coordorigin="5858,2450" coordsize="74,70" path="m5933,2520l5933,2450,5858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0" o:spid="_x0000_s1460" o:spt="203" style="position:absolute;left:6007;top:2450;height:70;width:2;" coordorigin="6007,2450" coordsize="2,70">
              <o:lock v:ext="edit"/>
              <v:shape id="_x0000_s1461" o:spid="_x0000_s1461" style="position:absolute;left:6007;top:2450;height:70;width:2;" filled="f" stroked="t" coordorigin="6007,2450" coordsize="0,70" path="m6007,2520l6007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2" o:spid="_x0000_s1462" o:spt="203" style="position:absolute;left:5933;top:2450;height:2;width:74;" coordorigin="5933,2450" coordsize="74,2">
              <o:lock v:ext="edit"/>
              <v:shape id="_x0000_s1463" o:spid="_x0000_s1463" style="position:absolute;left:5933;top:2450;height:2;width:74;" filled="f" stroked="t" coordorigin="5933,2450" coordsize="74,0" path="m5933,2450l6007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4" o:spid="_x0000_s1464" o:spt="203" style="position:absolute;left:6079;top:2450;height:70;width:2;" coordorigin="6079,2450" coordsize="2,70">
              <o:lock v:ext="edit"/>
              <v:shape id="_x0000_s1465" o:spid="_x0000_s1465" style="position:absolute;left:6079;top:2450;height:70;width:2;" filled="f" stroked="t" coordorigin="6079,2450" coordsize="0,70" path="m6079,2520l6079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6" o:spid="_x0000_s1466" o:spt="203" style="position:absolute;left:5981;top:2464;height:34;width:50;" coordorigin="5981,2464" coordsize="50,34">
              <o:lock v:ext="edit"/>
              <v:shape id="_x0000_s1467" o:spid="_x0000_s1467" style="position:absolute;left:5981;top:2464;height:34;width:50;" fillcolor="#000000" filled="t" stroked="f" coordorigin="5981,2464" coordsize="50,34" path="m6007,2464l5981,2498,6031,2498,6007,24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68" o:spid="_x0000_s1468" o:spt="203" style="position:absolute;left:5981;top:2464;height:34;width:50;" coordorigin="5981,2464" coordsize="50,34">
              <o:lock v:ext="edit"/>
              <v:shape id="_x0000_s1469" o:spid="_x0000_s1469" style="position:absolute;left:5981;top:2464;height:34;width:50;" filled="f" stroked="t" coordorigin="5981,2464" coordsize="50,34" path="m6007,2464l6031,2498,5981,2498,6007,2464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70" o:spid="_x0000_s1470" o:spt="203" style="position:absolute;left:3079;top:676;height:1135;width:336;" coordorigin="3079,676" coordsize="336,1135">
              <o:lock v:ext="edit"/>
              <v:shape id="_x0000_s1471" o:spid="_x0000_s1471" style="position:absolute;left:3079;top:676;height:1135;width:336;" filled="f" stroked="t" coordorigin="3079,676" coordsize="336,1135" path="m3079,1812l3415,1812,3415,676,3079,676,3079,1812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  <v:shape id="_x0000_s1472" o:spid="_x0000_s1472" o:spt="75" type="#_x0000_t75" style="position:absolute;left:3199;top:1084;height:535;width:96;" filled="f" coordsize="21600,21600">
                <v:path/>
                <v:fill on="f" focussize="0,0"/>
                <v:stroke/>
                <v:imagedata r:id="rId45" o:title=""/>
                <o:lock v:ext="edit" aspectratio="t"/>
              </v:shape>
              <v:shape id="_x0000_s1473" o:spid="_x0000_s1473" o:spt="75" type="#_x0000_t75" style="position:absolute;left:6346;top:1125;height:266;width:151;" filled="f" coordsize="21600,21600">
                <v:path/>
                <v:fill on="f" focussize="0,0"/>
                <v:stroke/>
                <v:imagedata r:id="rId46" o:title=""/>
                <o:lock v:ext="edit" aspectratio="t"/>
              </v:shape>
              <v:shape id="_x0000_s1474" o:spid="_x0000_s1474" o:spt="75" type="#_x0000_t75" style="position:absolute;left:6502;top:1125;height:266;width:355;" filled="f" coordsize="21600,21600">
                <v:path/>
                <v:fill on="f" focussize="0,0"/>
                <v:stroke/>
                <v:imagedata r:id="rId47" o:title=""/>
                <o:lock v:ext="edit" aspectratio="t"/>
              </v:shape>
              <v:shape id="_x0000_s1475" o:spid="_x0000_s1475" o:spt="75" type="#_x0000_t75" style="position:absolute;left:6482;top:1272;height:266;width:230;" filled="f" coordsize="21600,21600">
                <v:path/>
                <v:fill on="f" focussize="0,0"/>
                <v:stroke/>
                <v:imagedata r:id="rId48" o:title=""/>
                <o:lock v:ext="edit" aspectratio="t"/>
              </v:shape>
            </v:group>
            <v:group id="_x0000_s1476" o:spid="_x0000_s1476" o:spt="203" style="position:absolute;left:7001;top:1065;height:367;width:571;" coordorigin="7001,1065" coordsize="571,367">
              <o:lock v:ext="edit"/>
              <v:shape id="_x0000_s1477" o:spid="_x0000_s1477" style="position:absolute;left:7001;top:1065;height:367;width:571;" filled="f" stroked="t" coordorigin="7001,1065" coordsize="571,367" path="m7001,1250l7169,1065,7169,1188,7404,1188,7404,1065,7572,1250,7404,1432,7404,1312,7169,1312,7169,1432,7001,125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  <v:shape id="_x0000_s1478" o:spid="_x0000_s1478" o:spt="75" type="#_x0000_t75" style="position:absolute;left:7202;top:1216;height:180;width:154;" filled="f" coordsize="21600,21600">
                <v:path/>
                <v:fill on="f" focussize="0,0"/>
                <v:stroke/>
                <v:imagedata r:id="rId49" o:title=""/>
                <o:lock v:ext="edit" aspectratio="t"/>
              </v:shape>
            </v:group>
            <v:group id="_x0000_s1479" o:spid="_x0000_s1479" o:spt="203" style="position:absolute;left:7591;top:676;height:1099;width:739;" coordorigin="7591,676" coordsize="739,1099">
              <o:lock v:ext="edit"/>
              <v:shape id="_x0000_s1480" o:spid="_x0000_s1480" style="position:absolute;left:7591;top:676;height:1099;width:739;" filled="f" stroked="t" coordorigin="7591,676" coordsize="739,1099" path="m7591,1776l8330,1776,8330,676,7591,676,7591,1776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  <v:shape id="_x0000_s1481" o:spid="_x0000_s1481" o:spt="75" type="#_x0000_t75" style="position:absolute;left:7740;top:1183;height:266;width:499;" filled="f" coordsize="21600,21600">
                <v:path/>
                <v:fill on="f" focussize="0,0"/>
                <v:stroke/>
                <v:imagedata r:id="rId50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IFI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M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</w:t>
      </w:r>
      <w:r>
        <w:rPr>
          <w:rFonts w:ascii="Arial" w:hAnsi="Arial" w:eastAsia="Arial" w:cs="Arial"/>
          <w:color w:val="2268AE"/>
          <w:spacing w:val="-27"/>
          <w:w w:val="100"/>
          <w:sz w:val="24"/>
          <w:szCs w:val="24"/>
          <w:u w:val="single" w:color="2268AE"/>
        </w:rPr>
        <w:t xml:space="preserve"> </w:t>
      </w:r>
    </w:p>
    <w:p>
      <w:pPr>
        <w:tabs>
          <w:tab w:val="left" w:pos="4720"/>
        </w:tabs>
        <w:spacing w:before="20" w:after="0" w:line="240" w:lineRule="auto"/>
        <w:ind w:right="-20"/>
        <w:jc w:val="left"/>
        <w:rPr>
          <w:rFonts w:ascii="Arial" w:hAnsi="Arial" w:eastAsia="Arial" w:cs="Arial"/>
          <w:sz w:val="24"/>
          <w:szCs w:val="24"/>
        </w:rPr>
      </w:pPr>
      <w:r>
        <w:br w:type="column"/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tabs>
          <w:tab w:val="left" w:pos="360"/>
        </w:tabs>
        <w:spacing w:before="0" w:after="0" w:line="182" w:lineRule="exact"/>
        <w:ind w:left="360" w:right="313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Full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bo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color w:val="000000"/>
          <w:spacing w:val="4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d. 802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2005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4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®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d. 802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2009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“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”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80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3at higher 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5" w:after="0" w:line="182" w:lineRule="exact"/>
        <w:ind w:left="360" w:right="266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 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 de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y digi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ing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line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es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 61000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C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plia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5" w:after="0" w:line="182" w:lineRule="exact"/>
        <w:ind w:left="360" w:right="215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1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V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D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DC-D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oller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 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able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ent l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72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3</w:t>
      </w:r>
      <w:r>
        <w:rPr>
          <w:rFonts w:ascii="Arial" w:hAnsi="Arial" w:eastAsia="Arial" w:cs="Arial"/>
          <w:color w:val="000000"/>
          <w:spacing w:val="-5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W</w:t>
      </w:r>
    </w:p>
    <w:p>
      <w:pPr>
        <w:spacing w:before="0" w:after="0" w:line="182" w:lineRule="exact"/>
        <w:ind w:left="360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appli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5V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 100V au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Low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Ω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ndu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ange,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40º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+85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º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m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 20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lead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QFN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age,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pliant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type w:val="continuous"/>
          <w:pgSz w:w="12240" w:h="15840"/>
          <w:pgMar w:top="720" w:right="980" w:bottom="280" w:left="800" w:header="720" w:footer="720" w:gutter="0"/>
          <w:cols w:equalWidth="0" w:num="2">
            <w:col w:w="4877" w:space="716"/>
            <w:col w:w="4867"/>
          </w:cols>
        </w:sectPr>
      </w:pPr>
    </w:p>
    <w:p>
      <w:pPr>
        <w:spacing w:before="5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tbl>
      <w:tblPr>
        <w:tblStyle w:val="3"/>
        <w:tblW w:w="2916" w:type="dxa"/>
        <w:tblInd w:w="326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7"/>
        <w:gridCol w:w="80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" w:hRule="exact"/>
        </w:trPr>
        <w:tc>
          <w:tcPr>
            <w:tcW w:w="210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nil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/>
        </w:tc>
      </w:tr>
    </w:tbl>
    <w:p>
      <w:pPr>
        <w:spacing w:before="6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4" w:after="0" w:line="240" w:lineRule="auto"/>
        <w:ind w:left="4508" w:right="4479"/>
        <w:jc w:val="center"/>
        <w:rPr>
          <w:rFonts w:ascii="Arial" w:hAnsi="Arial" w:eastAsia="Arial" w:cs="Arial"/>
          <w:sz w:val="16"/>
          <w:szCs w:val="16"/>
        </w:rPr>
      </w:pPr>
      <w:r>
        <w:pict>
          <v:group id="_x0000_s1482" o:spid="_x0000_s1482" o:spt="203" style="position:absolute;left:0pt;margin-left:51.1pt;margin-top:-11.9pt;height:0.1pt;width:510pt;mso-position-horizontal-relative:page;z-index:-9216;mso-width-relative:page;mso-height-relative:page;" coordorigin="1022,-238" coordsize="10200,2">
            <o:lock v:ext="edit"/>
            <v:shape id="_x0000_s1483" o:spid="_x0000_s1483" style="position:absolute;left:1022;top:-238;height:2;width:10200;" filled="f" stroked="t" coordorigin="1022,-238" coordsize="10200,0" path="m1022,-238l11222,-238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spacing w:val="-5"/>
          <w:w w:val="100"/>
          <w:sz w:val="16"/>
          <w:szCs w:val="16"/>
        </w:rPr>
        <w:t>A</w:t>
      </w:r>
      <w:r>
        <w:rPr>
          <w:rFonts w:ascii="Arial" w:hAnsi="Arial" w:eastAsia="Arial" w:cs="Arial"/>
          <w:b/>
          <w:bCs/>
          <w:spacing w:val="2"/>
          <w:w w:val="100"/>
          <w:sz w:val="16"/>
          <w:szCs w:val="16"/>
        </w:rPr>
        <w:t>k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>ros</w:t>
      </w:r>
      <w:r>
        <w:rPr>
          <w:rFonts w:ascii="Arial" w:hAnsi="Arial" w:eastAsia="Arial" w:cs="Arial"/>
          <w:b/>
          <w:bCs/>
          <w:spacing w:val="1"/>
          <w:w w:val="100"/>
          <w:sz w:val="16"/>
          <w:szCs w:val="16"/>
        </w:rPr>
        <w:t xml:space="preserve"> Sili</w:t>
      </w:r>
      <w:r>
        <w:rPr>
          <w:rFonts w:ascii="Arial" w:hAnsi="Arial" w:eastAsia="Arial" w:cs="Arial"/>
          <w:b/>
          <w:bCs/>
          <w:spacing w:val="-3"/>
          <w:w w:val="100"/>
          <w:sz w:val="16"/>
          <w:szCs w:val="16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 xml:space="preserve">on, </w:t>
      </w:r>
      <w:r>
        <w:rPr>
          <w:rFonts w:ascii="Arial" w:hAnsi="Arial" w:eastAsia="Arial" w:cs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>nc.</w:t>
      </w:r>
    </w:p>
    <w:p>
      <w:pPr>
        <w:spacing w:before="5" w:after="0" w:line="240" w:lineRule="auto"/>
        <w:ind w:left="3223" w:right="3197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pacing w:val="0"/>
          <w:w w:val="100"/>
          <w:sz w:val="14"/>
          <w:szCs w:val="14"/>
        </w:rPr>
        <w:t>63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a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-1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Ig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acio</w:t>
      </w:r>
      <w:r>
        <w:rPr>
          <w:rFonts w:ascii="Arial" w:hAnsi="Arial" w:eastAsia="Arial" w:cs="Arial"/>
          <w:spacing w:val="-6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A</w:t>
      </w:r>
      <w:r>
        <w:rPr>
          <w:rFonts w:ascii="Arial" w:hAnsi="Arial" w:eastAsia="Arial" w:cs="Arial"/>
          <w:spacing w:val="3"/>
          <w:w w:val="100"/>
          <w:sz w:val="14"/>
          <w:szCs w:val="14"/>
        </w:rPr>
        <w:t>v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ue,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ui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t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2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50,</w:t>
      </w:r>
      <w:r>
        <w:rPr>
          <w:rFonts w:ascii="Arial" w:hAnsi="Arial" w:eastAsia="Arial" w:cs="Arial"/>
          <w:spacing w:val="-1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an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3"/>
          <w:w w:val="100"/>
          <w:sz w:val="14"/>
          <w:szCs w:val="14"/>
        </w:rPr>
        <w:t>J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os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,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CA</w:t>
      </w:r>
      <w:r>
        <w:rPr>
          <w:rFonts w:ascii="Arial" w:hAnsi="Arial" w:eastAsia="Arial" w:cs="Arial"/>
          <w:spacing w:val="-2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5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1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19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99"/>
          <w:sz w:val="14"/>
          <w:szCs w:val="14"/>
        </w:rPr>
        <w:t>U</w:t>
      </w:r>
      <w:r>
        <w:rPr>
          <w:rFonts w:ascii="Arial" w:hAnsi="Arial" w:eastAsia="Arial" w:cs="Arial"/>
          <w:spacing w:val="1"/>
          <w:w w:val="99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99"/>
          <w:sz w:val="14"/>
          <w:szCs w:val="14"/>
        </w:rPr>
        <w:t>A</w:t>
      </w:r>
    </w:p>
    <w:p>
      <w:pPr>
        <w:spacing w:before="0" w:after="0" w:line="240" w:lineRule="auto"/>
        <w:ind w:left="3890" w:right="3867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pacing w:val="0"/>
          <w:w w:val="100"/>
          <w:sz w:val="14"/>
          <w:szCs w:val="14"/>
        </w:rPr>
        <w:t>40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8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.7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4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6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.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90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0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 xml:space="preserve">0  </w:t>
      </w:r>
      <w:r>
        <w:rPr>
          <w:rFonts w:ascii="Arial" w:hAnsi="Arial" w:eastAsia="Arial" w:cs="Arial"/>
          <w:spacing w:val="30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83"/>
          <w:sz w:val="4"/>
          <w:szCs w:val="4"/>
        </w:rPr>
        <w:t xml:space="preserve">‡      </w:t>
      </w:r>
      <w:r>
        <w:rPr>
          <w:rFonts w:ascii="Arial" w:hAnsi="Arial" w:eastAsia="Arial" w:cs="Arial"/>
          <w:color w:val="2268AE"/>
          <w:spacing w:val="13"/>
          <w:w w:val="183"/>
          <w:sz w:val="4"/>
          <w:szCs w:val="4"/>
        </w:rPr>
        <w:t xml:space="preserve">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www.</w:t>
      </w:r>
      <w:r>
        <w:rPr>
          <w:rFonts w:ascii="Arial" w:hAnsi="Arial" w:eastAsia="Arial" w:cs="Arial"/>
          <w:color w:val="0000FF"/>
          <w:spacing w:val="1"/>
          <w:w w:val="99"/>
          <w:sz w:val="14"/>
          <w:szCs w:val="14"/>
          <w:u w:val="single" w:color="0000FF"/>
        </w:rPr>
        <w:t>A</w:t>
      </w:r>
      <w:r>
        <w:rPr>
          <w:rFonts w:ascii="Arial" w:hAnsi="Arial" w:eastAsia="Arial" w:cs="Arial"/>
          <w:color w:val="0000FF"/>
          <w:spacing w:val="3"/>
          <w:w w:val="99"/>
          <w:sz w:val="14"/>
          <w:szCs w:val="14"/>
          <w:u w:val="single" w:color="0000FF"/>
        </w:rPr>
        <w:t>k</w:t>
      </w:r>
      <w:r>
        <w:rPr>
          <w:rFonts w:ascii="Arial" w:hAnsi="Arial" w:eastAsia="Arial" w:cs="Arial"/>
          <w:color w:val="0000FF"/>
          <w:spacing w:val="-1"/>
          <w:w w:val="99"/>
          <w:sz w:val="14"/>
          <w:szCs w:val="14"/>
          <w:u w:val="single" w:color="0000FF"/>
        </w:rPr>
        <w:t>r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os</w:t>
      </w:r>
      <w:r>
        <w:rPr>
          <w:rFonts w:ascii="Arial" w:hAnsi="Arial" w:eastAsia="Arial" w:cs="Arial"/>
          <w:color w:val="0000FF"/>
          <w:spacing w:val="1"/>
          <w:w w:val="99"/>
          <w:sz w:val="14"/>
          <w:szCs w:val="14"/>
          <w:u w:val="single" w:color="0000FF"/>
        </w:rPr>
        <w:t>S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ilic</w:t>
      </w:r>
      <w:r>
        <w:rPr>
          <w:rFonts w:ascii="Arial" w:hAnsi="Arial" w:eastAsia="Arial" w:cs="Arial"/>
          <w:color w:val="0000FF"/>
          <w:spacing w:val="2"/>
          <w:w w:val="99"/>
          <w:sz w:val="14"/>
          <w:szCs w:val="14"/>
          <w:u w:val="single" w:color="0000FF"/>
        </w:rPr>
        <w:t>o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n.</w:t>
      </w:r>
      <w:r>
        <w:rPr>
          <w:rFonts w:ascii="Arial" w:hAnsi="Arial" w:eastAsia="Arial" w:cs="Arial"/>
          <w:color w:val="0000FF"/>
          <w:spacing w:val="3"/>
          <w:w w:val="99"/>
          <w:sz w:val="14"/>
          <w:szCs w:val="14"/>
          <w:u w:val="single" w:color="0000FF"/>
        </w:rPr>
        <w:t>c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om</w:t>
      </w:r>
      <w:r>
        <w:rPr>
          <w:rFonts w:ascii="Arial" w:hAnsi="Arial" w:eastAsia="Arial" w:cs="Arial"/>
          <w:color w:val="000000"/>
          <w:spacing w:val="0"/>
          <w:w w:val="100"/>
          <w:sz w:val="14"/>
          <w:szCs w:val="14"/>
        </w:rPr>
        <w:fldChar w:fldCharType="end"/>
      </w:r>
    </w:p>
    <w:p>
      <w:pPr>
        <w:spacing w:after="0" w:line="240" w:lineRule="auto"/>
        <w:jc w:val="center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720" w:right="980" w:bottom="280" w:left="8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  <w:u w:val="single" w:color="2268AE"/>
        </w:rPr>
        <w:t>ABL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F</w:t>
      </w:r>
      <w:r>
        <w:rPr>
          <w:rFonts w:ascii="Arial" w:hAnsi="Arial" w:eastAsia="Arial" w:cs="Arial"/>
          <w:color w:val="2268AE"/>
          <w:spacing w:val="1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7"/>
          <w:w w:val="100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S</w:t>
      </w:r>
    </w:p>
    <w:p>
      <w:pPr>
        <w:spacing w:before="3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ENERAL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DESCRI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URES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URE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AB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ES</w:t>
      </w:r>
      <w:r>
        <w:rPr>
          <w:rFonts w:ascii="Arial" w:hAnsi="Arial" w:eastAsia="Arial" w:cs="Arial"/>
          <w:spacing w:val="-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DIA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PACKA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ICS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ANCE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HARAC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RIS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ICS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DESCRIP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HERNET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1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ER</w:t>
      </w:r>
      <w:r>
        <w:rPr>
          <w:rFonts w:ascii="Arial" w:hAnsi="Arial" w:eastAsia="Arial" w:cs="Arial"/>
          <w:spacing w:val="-16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w w:val="99"/>
          <w:sz w:val="18"/>
          <w:szCs w:val="18"/>
        </w:rPr>
        <w:t>RESE</w:t>
      </w:r>
      <w:r>
        <w:rPr>
          <w:rFonts w:ascii="Arial" w:hAnsi="Arial" w:eastAsia="Arial" w:cs="Arial"/>
          <w:spacing w:val="5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ASSI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CAL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DE)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PR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UNDER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(UV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INRUSH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CURRE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CURRE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SENS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/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PR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6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RM</w:t>
      </w:r>
      <w:r>
        <w:rPr>
          <w:rFonts w:ascii="Arial" w:hAnsi="Arial" w:eastAsia="Arial" w:cs="Arial"/>
          <w:spacing w:val="-14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PIN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RE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Q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UEN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99"/>
          <w:sz w:val="18"/>
          <w:szCs w:val="18"/>
        </w:rPr>
        <w:t>CURRE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/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URRE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SENSE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CURRENT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PENS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BAC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-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NVE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IES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IES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N-IS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OG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ES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CIRCU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DE-RA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ARD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NSIDE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SICAL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</w:t>
      </w:r>
      <w:r>
        <w:rPr>
          <w:rFonts w:ascii="Arial" w:hAnsi="Arial" w:eastAsia="Arial" w:cs="Arial"/>
          <w:spacing w:val="-10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IN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ICE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ERENCE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0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SUPP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5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SUBS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ANCE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CO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IANCE</w:t>
      </w:r>
      <w:r>
        <w:rPr>
          <w:rFonts w:ascii="Arial" w:hAnsi="Arial" w:eastAsia="Arial" w:cs="Arial"/>
          <w:spacing w:val="-1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headerReference r:id="rId3" w:type="default"/>
          <w:footerReference r:id="rId4" w:type="default"/>
          <w:pgSz w:w="12240" w:h="15840"/>
          <w:pgMar w:top="1800" w:right="900" w:bottom="1180" w:left="700" w:header="216" w:footer="993" w:gutter="0"/>
          <w:pgNumType w:start="2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FIG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1 - 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tabs>
          <w:tab w:val="left" w:pos="4780"/>
        </w:tabs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spacing w:val="1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1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8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3 - VDD5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4 - VDD5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8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8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5 - 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6 - R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eastAsia="Arial" w:cs="Arial"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@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0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A,</w:t>
      </w:r>
      <w:r>
        <w:rPr>
          <w:rFonts w:ascii="Arial" w:hAnsi="Arial" w:eastAsia="Arial" w:cs="Arial"/>
          <w:spacing w:val="-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48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9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7 -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8 -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99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2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9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9 -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NDRV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99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0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re</w:t>
      </w:r>
      <w:r>
        <w:rPr>
          <w:rFonts w:ascii="Arial" w:hAnsi="Arial" w:eastAsia="Arial" w:cs="Arial"/>
          <w:spacing w:val="-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eg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8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ple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BUCK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)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12" w:after="0" w:line="260" w:lineRule="exact"/>
        <w:jc w:val="left"/>
        <w:rPr>
          <w:sz w:val="26"/>
          <w:szCs w:val="26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ABLE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1 - 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2 - 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3 -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4 - 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ha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6 -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7 -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9 -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9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ASS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Pin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8" w:after="0" w:line="240" w:lineRule="exact"/>
        <w:jc w:val="left"/>
        <w:rPr>
          <w:sz w:val="24"/>
          <w:szCs w:val="24"/>
        </w:rPr>
      </w:pPr>
    </w:p>
    <w:p>
      <w:pPr>
        <w:spacing w:before="30" w:after="0" w:line="240" w:lineRule="auto"/>
        <w:ind w:left="308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484" o:spid="_x0000_s1484" o:spt="203" style="position:absolute;left:0pt;margin-left:225.45pt;margin-top:-148.55pt;height:193.2pt;width:153.45pt;mso-position-horizontal-relative:page;z-index:-9216;mso-width-relative:page;mso-height-relative:page;" coordorigin="4510,-2972" coordsize="3070,3864">
            <o:lock v:ext="edit"/>
            <v:group id="_x0000_s1485" o:spid="_x0000_s1485" o:spt="203" style="position:absolute;left:5119;top:-2470;height:1670;width:1807;" coordorigin="5119,-2470" coordsize="1807,1670">
              <o:lock v:ext="edit"/>
              <v:shape id="_x0000_s1486" o:spid="_x0000_s1486" style="position:absolute;left:5119;top:-2470;height:1670;width:1807;" fillcolor="#FFFFCC" filled="t" stroked="f" coordorigin="5119,-2470" coordsize="1807,1670" path="m5119,-800l6926,-800,6926,-2470,5119,-2470,5119,-8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87" o:spid="_x0000_s1487" o:spt="203" style="position:absolute;left:5119;top:-2470;height:1670;width:1807;" coordorigin="5119,-2470" coordsize="1807,1670">
              <o:lock v:ext="edit"/>
              <v:shape id="_x0000_s1488" o:spid="_x0000_s1488" style="position:absolute;left:5119;top:-2470;height:1670;width:1807;" filled="f" stroked="t" coordorigin="5119,-2470" coordsize="1807,1670" path="m5119,-800l6926,-800,6926,-2470,5119,-2470,5119,-800x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489" o:spid="_x0000_s1489" o:spt="203" style="position:absolute;left:5192;top:-2362;height:103;width:105;" coordorigin="5192,-2362" coordsize="105,103">
              <o:lock v:ext="edit"/>
              <v:shape id="_x0000_s1490" o:spid="_x0000_s1490" style="position:absolute;left:5192;top:-2362;height:103;width:105;" fillcolor="#000000" filled="t" stroked="f" coordorigin="5192,-2362" coordsize="105,103" path="m5260,-2362l5233,-2360,5212,-2351,5199,-2337,5192,-2320,5196,-2294,5206,-2275,5223,-2263,5243,-2259,5265,-2263,5283,-2275,5294,-2294,5297,-2312,5292,-2333,5279,-2351,5260,-23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91" o:spid="_x0000_s1491" o:spt="203" style="position:absolute;left:5192;top:-2362;height:103;width:105;" coordorigin="5192,-2362" coordsize="105,103">
              <o:lock v:ext="edit"/>
              <v:shape id="_x0000_s1492" o:spid="_x0000_s1492" style="position:absolute;left:5192;top:-2362;height:103;width:105;" filled="f" stroked="t" coordorigin="5192,-2362" coordsize="105,103" path="m5297,-2312l5292,-2333,5279,-2351,5260,-2362,5233,-2360,5212,-2351,5199,-2337,5192,-2320,5196,-2294,5206,-2275,5223,-2263,5243,-2259,5265,-2263,5283,-2275,5294,-2294,5297,-2312x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  <v:shape id="_x0000_s1493" o:spid="_x0000_s1493" o:spt="75" type="#_x0000_t75" style="position:absolute;left:4510;top:-1920;height:302;width:307;" filled="f" coordsize="21600,21600">
                <v:path/>
                <v:fill on="f" focussize="0,0"/>
                <v:stroke/>
                <v:imagedata r:id="rId51" o:title=""/>
                <o:lock v:ext="edit" aspectratio="t"/>
              </v:shape>
              <v:shape id="_x0000_s1494" o:spid="_x0000_s1494" o:spt="75" type="#_x0000_t75" style="position:absolute;left:4812;top:-1923;height:317;width:259;" filled="f" coordsize="21600,21600">
                <v:path/>
                <v:fill on="f" focussize="0,0"/>
                <v:stroke/>
                <v:imagedata r:id="rId52" o:title=""/>
                <o:lock v:ext="edit" aspectratio="t"/>
              </v:shape>
              <v:shape id="_x0000_s1495" o:spid="_x0000_s1495" o:spt="75" type="#_x0000_t75" style="position:absolute;left:4939;top:-1649;height:238;width:154;" filled="f" coordsize="21600,21600">
                <v:path/>
                <v:fill on="f" focussize="0,0"/>
                <v:stroke/>
                <v:imagedata r:id="rId53" o:title=""/>
                <o:lock v:ext="edit" aspectratio="t"/>
              </v:shape>
              <v:shape id="_x0000_s1496" o:spid="_x0000_s1496" o:spt="75" type="#_x0000_t75" style="position:absolute;left:5196;top:-2172;height:1363;width:82;" filled="f" coordsize="21600,21600">
                <v:path/>
                <v:fill on="f" focussize="0,0"/>
                <v:stroke/>
                <v:imagedata r:id="rId54" o:title=""/>
                <o:lock v:ext="edit" aspectratio="t"/>
              </v:shape>
              <v:shape id="_x0000_s1497" o:spid="_x0000_s1497" o:spt="75" type="#_x0000_t75" style="position:absolute;left:4584;top:-1390;height:302;width:307;" filled="f" coordsize="21600,21600">
                <v:path/>
                <v:fill on="f" focussize="0,0"/>
                <v:stroke/>
                <v:imagedata r:id="rId55" o:title=""/>
                <o:lock v:ext="edit" aspectratio="t"/>
              </v:shape>
              <v:shape id="_x0000_s1498" o:spid="_x0000_s1498" o:spt="75" type="#_x0000_t75" style="position:absolute;left:4886;top:-1390;height:302;width:185;" filled="f" coordsize="21600,21600">
                <v:path/>
                <v:fill on="f" focussize="0,0"/>
                <v:stroke/>
                <v:imagedata r:id="rId56" o:title=""/>
                <o:lock v:ext="edit" aspectratio="t"/>
              </v:shape>
              <v:shape id="_x0000_s1499" o:spid="_x0000_s1499" o:spt="75" type="#_x0000_t75" style="position:absolute;left:4774;top:-1109;height:317;width:307;" filled="f" coordsize="21600,21600">
                <v:path/>
                <v:fill on="f" focussize="0,0"/>
                <v:stroke/>
                <v:imagedata r:id="rId57" o:title=""/>
                <o:lock v:ext="edit" aspectratio="t"/>
              </v:shape>
              <v:shape id="_x0000_s1500" o:spid="_x0000_s1500" o:spt="75" type="#_x0000_t75" style="position:absolute;left:5443;top:-756;height:900;width:115;" filled="f" coordsize="21600,21600">
                <v:path/>
                <v:fill on="f" focussize="0,0"/>
                <v:stroke/>
                <v:imagedata r:id="rId58" o:title=""/>
                <o:lock v:ext="edit" aspectratio="t"/>
              </v:shape>
              <v:shape id="_x0000_s1501" o:spid="_x0000_s1501" o:spt="75" type="#_x0000_t75" style="position:absolute;left:6533;top:-980;height:410;width:115;" filled="f" coordsize="21600,21600">
                <v:path/>
                <v:fill on="f" focussize="0,0"/>
                <v:stroke/>
                <v:imagedata r:id="rId59" o:title=""/>
                <o:lock v:ext="edit" aspectratio="t"/>
              </v:shape>
              <v:shape id="_x0000_s1502" o:spid="_x0000_s1502" o:spt="75" type="#_x0000_t75" style="position:absolute;left:6977;top:-2172;height:317;width:192;" filled="f" coordsize="21600,21600">
                <v:path/>
                <v:fill on="f" focussize="0,0"/>
                <v:stroke/>
                <v:imagedata r:id="rId60" o:title=""/>
                <o:lock v:ext="edit" aspectratio="t"/>
              </v:shape>
              <v:shape id="_x0000_s1503" o:spid="_x0000_s1503" o:spt="75" type="#_x0000_t75" style="position:absolute;left:5998;top:-677;height:878;width:115;" filled="f" coordsize="21600,21600">
                <v:path/>
                <v:fill on="f" focussize="0,0"/>
                <v:stroke/>
                <v:imagedata r:id="rId61" o:title=""/>
                <o:lock v:ext="edit" aspectratio="t"/>
              </v:shape>
              <v:shape id="_x0000_s1504" o:spid="_x0000_s1504" o:spt="75" type="#_x0000_t75" style="position:absolute;left:6000;top:-905;height:346;width:115;" filled="f" coordsize="21600,21600">
                <v:path/>
                <v:fill on="f" focussize="0,0"/>
                <v:stroke/>
                <v:imagedata r:id="rId62" o:title=""/>
                <o:lock v:ext="edit" aspectratio="t"/>
              </v:shape>
              <v:shape id="_x0000_s1505" o:spid="_x0000_s1505" o:spt="75" type="#_x0000_t75" style="position:absolute;left:6754;top:-1923;height:295;width:154;" filled="f" coordsize="21600,21600">
                <v:path/>
                <v:fill on="f" focussize="0,0"/>
                <v:stroke/>
                <v:imagedata r:id="rId63" o:title=""/>
                <o:lock v:ext="edit" aspectratio="t"/>
              </v:shape>
              <v:shape id="_x0000_s1506" o:spid="_x0000_s1506" o:spt="75" type="#_x0000_t75" style="position:absolute;left:6984;top:-1109;height:317;width:595;" filled="f" coordsize="21600,21600">
                <v:path/>
                <v:fill on="f" focussize="0,0"/>
                <v:stroke/>
                <v:imagedata r:id="rId64" o:title=""/>
                <o:lock v:ext="edit" aspectratio="t"/>
              </v:shape>
              <v:shape id="_x0000_s1507" o:spid="_x0000_s1507" o:spt="75" type="#_x0000_t75" style="position:absolute;left:6972;top:-1654;height:317;width:422;" filled="f" coordsize="21600,21600">
                <v:path/>
                <v:fill on="f" focussize="0,0"/>
                <v:stroke/>
                <v:imagedata r:id="rId65" o:title=""/>
                <o:lock v:ext="edit" aspectratio="t"/>
              </v:shape>
              <v:shape id="_x0000_s1508" o:spid="_x0000_s1508" o:spt="75" type="#_x0000_t75" style="position:absolute;left:6012;top:-2424;height:410;width:115;" filled="f" coordsize="21600,21600">
                <v:path/>
                <v:fill on="f" focussize="0,0"/>
                <v:stroke/>
                <v:imagedata r:id="rId66" o:title=""/>
                <o:lock v:ext="edit" aspectratio="t"/>
              </v:shape>
              <v:shape id="_x0000_s1509" o:spid="_x0000_s1509" o:spt="75" type="#_x0000_t75" style="position:absolute;left:6550;top:-2919;height:1166;width:115;" filled="f" coordsize="21600,21600">
                <v:path/>
                <v:fill on="f" focussize="0,0"/>
                <v:stroke/>
                <v:imagedata r:id="rId67" o:title=""/>
                <o:lock v:ext="edit" aspectratio="t"/>
              </v:shape>
              <v:shape id="_x0000_s1510" o:spid="_x0000_s1510" o:spt="75" type="#_x0000_t75" style="position:absolute;left:6288;top:-2424;height:410;width:115;" filled="f" coordsize="21600,21600">
                <v:path/>
                <v:fill on="f" focussize="0,0"/>
                <v:stroke/>
                <v:imagedata r:id="rId68" o:title=""/>
                <o:lock v:ext="edit" aspectratio="t"/>
              </v:shape>
              <v:shape id="_x0000_s1511" o:spid="_x0000_s1511" o:spt="75" type="#_x0000_t75" style="position:absolute;left:6566;top:-2424;height:410;width:115;" filled="f" coordsize="21600,21600">
                <v:path/>
                <v:fill on="f" focussize="0,0"/>
                <v:stroke/>
                <v:imagedata r:id="rId69" o:title=""/>
                <o:lock v:ext="edit" aspectratio="t"/>
              </v:shape>
              <v:shape id="_x0000_s1512" o:spid="_x0000_s1512" o:spt="75" type="#_x0000_t75" style="position:absolute;left:5978;top:-2868;height:1015;width:115;" filled="f" coordsize="21600,21600">
                <v:path/>
                <v:fill on="f" focussize="0,0"/>
                <v:stroke/>
                <v:imagedata r:id="rId70" o:title=""/>
                <o:lock v:ext="edit" aspectratio="t"/>
              </v:shape>
              <v:shape id="_x0000_s1513" o:spid="_x0000_s1513" o:spt="75" type="#_x0000_t75" style="position:absolute;left:6972;top:-1923;height:317;width:288;" filled="f" coordsize="21600,21600">
                <v:path/>
                <v:fill on="f" focussize="0,0"/>
                <v:stroke/>
                <v:imagedata r:id="rId71" o:title=""/>
                <o:lock v:ext="edit" aspectratio="t"/>
              </v:shape>
              <v:shape id="_x0000_s1514" o:spid="_x0000_s1514" o:spt="75" type="#_x0000_t75" style="position:absolute;left:6266;top:-2784;height:842;width:115;" filled="f" coordsize="21600,21600">
                <v:path/>
                <v:fill on="f" focussize="0,0"/>
                <v:stroke/>
                <v:imagedata r:id="rId72" o:title=""/>
                <o:lock v:ext="edit" aspectratio="t"/>
              </v:shape>
              <v:shape id="_x0000_s1515" o:spid="_x0000_s1515" o:spt="75" type="#_x0000_t75" style="position:absolute;left:5753;top:-2415;height:410;width:115;" filled="f" coordsize="21600,21600">
                <v:path/>
                <v:fill on="f" focussize="0,0"/>
                <v:stroke/>
                <v:imagedata r:id="rId73" o:title=""/>
                <o:lock v:ext="edit" aspectratio="t"/>
              </v:shape>
              <v:shape id="_x0000_s1516" o:spid="_x0000_s1516" o:spt="75" type="#_x0000_t75" style="position:absolute;left:6756;top:-1649;height:557;width:134;" filled="f" coordsize="21600,21600">
                <v:path/>
                <v:fill on="f" focussize="0,0"/>
                <v:stroke/>
                <v:imagedata r:id="rId74" o:title=""/>
                <o:lock v:ext="edit" aspectratio="t"/>
              </v:shape>
              <v:shape id="_x0000_s1517" o:spid="_x0000_s1517" o:spt="75" type="#_x0000_t75" style="position:absolute;left:6756;top:-1100;height:295;width:115;" filled="f" coordsize="21600,21600">
                <v:path/>
                <v:fill on="f" focussize="0,0"/>
                <v:stroke/>
                <v:imagedata r:id="rId75" o:title=""/>
                <o:lock v:ext="edit" aspectratio="t"/>
              </v:shape>
              <v:shape id="_x0000_s1518" o:spid="_x0000_s1518" o:spt="75" type="#_x0000_t75" style="position:absolute;left:5722;top:-908;height:1051;width:120;" filled="f" coordsize="21600,21600">
                <v:path/>
                <v:fill on="f" focussize="0,0"/>
                <v:stroke/>
                <v:imagedata r:id="rId76" o:title=""/>
                <o:lock v:ext="edit" aspectratio="t"/>
              </v:shape>
              <v:shape id="_x0000_s1519" o:spid="_x0000_s1519" o:spt="75" type="#_x0000_t75" style="position:absolute;left:6754;top:-2168;height:295;width:154;" filled="f" coordsize="21600,21600">
                <v:path/>
                <v:fill on="f" focussize="0,0"/>
                <v:stroke/>
                <v:imagedata r:id="rId77" o:title=""/>
                <o:lock v:ext="edit" aspectratio="t"/>
              </v:shape>
              <v:shape id="_x0000_s1520" o:spid="_x0000_s1520" o:spt="75" type="#_x0000_t75" style="position:absolute;left:6982;top:-1385;height:302;width:173;" filled="f" coordsize="21600,21600">
                <v:path/>
                <v:fill on="f" focussize="0,0"/>
                <v:stroke/>
                <v:imagedata r:id="rId78" o:title=""/>
                <o:lock v:ext="edit" aspectratio="t"/>
              </v:shape>
              <v:shape id="_x0000_s1521" o:spid="_x0000_s1521" o:spt="75" type="#_x0000_t75" style="position:absolute;left:4942;top:-2146;height:238;width:154;" filled="f" coordsize="21600,21600">
                <v:path/>
                <v:fill on="f" focussize="0,0"/>
                <v:stroke/>
                <v:imagedata r:id="rId79" o:title=""/>
                <o:lock v:ext="edit" aspectratio="t"/>
              </v:shape>
              <v:shape id="_x0000_s1522" o:spid="_x0000_s1522" o:spt="75" type="#_x0000_t75" style="position:absolute;left:5470;top:-2662;height:425;width:96;" filled="f" coordsize="21600,21600">
                <v:path/>
                <v:fill on="f" focussize="0,0"/>
                <v:stroke/>
                <v:imagedata r:id="rId80" o:title=""/>
                <o:lock v:ext="edit" aspectratio="t"/>
              </v:shape>
              <v:shape id="_x0000_s1523" o:spid="_x0000_s1523" o:spt="75" type="#_x0000_t75" style="position:absolute;left:5448;top:-2415;height:439;width:115;" filled="f" coordsize="21600,21600">
                <v:path/>
                <v:fill on="f" focussize="0,0"/>
                <v:stroke/>
                <v:imagedata r:id="rId81" o:title=""/>
                <o:lock v:ext="edit" aspectratio="t"/>
              </v:shape>
              <v:shape id="_x0000_s1524" o:spid="_x0000_s1524" o:spt="75" type="#_x0000_t75" style="position:absolute;left:5462;top:-896;height:202;width:115;" filled="f" coordsize="21600,21600">
                <v:path/>
                <v:fill on="f" focussize="0,0"/>
                <v:stroke/>
                <v:imagedata r:id="rId82" o:title=""/>
                <o:lock v:ext="edit" aspectratio="t"/>
              </v:shape>
              <v:shape id="_x0000_s1525" o:spid="_x0000_s1525" o:spt="75" type="#_x0000_t75" style="position:absolute;left:6283;top:-900;height:1634;width:122;" filled="f" coordsize="21600,21600">
                <v:path/>
                <v:fill on="f" focussize="0,0"/>
                <v:stroke/>
                <v:imagedata r:id="rId83" o:title=""/>
                <o:lock v:ext="edit" aspectratio="t"/>
              </v:shape>
              <v:shape id="_x0000_s1526" o:spid="_x0000_s1526" o:spt="75" type="#_x0000_t75" style="position:absolute;left:6538;top:-749;height:1642;width:115;" filled="f" coordsize="21600,21600">
                <v:path/>
                <v:fill on="f" focussize="0,0"/>
                <v:stroke/>
                <v:imagedata r:id="rId84" o:title=""/>
                <o:lock v:ext="edit" aspectratio="t"/>
              </v:shape>
              <v:shape id="_x0000_s1527" o:spid="_x0000_s1527" o:spt="75" type="#_x0000_t75" style="position:absolute;left:5731;top:-2972;height:1397;width:115;" filled="f" coordsize="21600,21600">
                <v:path/>
                <v:fill on="f" focussize="0,0"/>
                <v:stroke/>
                <v:imagedata r:id="rId85" o:title=""/>
                <o:lock v:ext="edit" aspectratio="t"/>
              </v:shape>
            </v:group>
            <v:group id="_x0000_s1528" o:spid="_x0000_s1528" o:spt="203" style="position:absolute;left:5407;top:-2158;height:1063;width:1207;" coordorigin="5407,-2158" coordsize="1207,1063">
              <o:lock v:ext="edit"/>
              <v:shape id="_x0000_s1529" o:spid="_x0000_s1529" style="position:absolute;left:5407;top:-2158;height:1063;width:1207;" filled="f" stroked="t" coordorigin="5407,-2158" coordsize="1207,1063" path="m5407,-1095l6614,-1095,6614,-2158,5407,-2158,5407,-1095xe">
                <v:path arrowok="t"/>
                <v:fill on="f" focussize="0,0"/>
                <v:stroke weight="0.284094488188976pt" color="#000000" dashstyle="longDash"/>
                <v:imagedata o:title=""/>
                <o:lock v:ext="edit"/>
              </v:shape>
              <v:shape id="_x0000_s1530" o:spid="_x0000_s1530" o:spt="75" type="#_x0000_t75" style="position:absolute;left:5892;top:-1808;height:252;width:250;" filled="f" coordsize="21600,21600">
                <v:path/>
                <v:fill on="f" focussize="0,0"/>
                <v:stroke/>
                <v:imagedata r:id="rId86" o:title=""/>
                <o:lock v:ext="edit" aspectratio="t"/>
              </v:shape>
              <v:shape id="_x0000_s1531" o:spid="_x0000_s1531" o:spt="75" type="#_x0000_t75" style="position:absolute;left:5474;top:-1673;height:302;width:1082;" filled="f" coordsize="21600,21600">
                <v:path/>
                <v:fill on="f" focussize="0,0"/>
                <v:stroke/>
                <v:imagedata r:id="rId87" o:title=""/>
                <o:lock v:ext="edit" aspectratio="t"/>
              </v:shape>
              <v:shape id="_x0000_s1532" o:spid="_x0000_s1532" o:spt="75" type="#_x0000_t75" style="position:absolute;left:4810;top:-2758;height:389;width:230;" filled="f" coordsize="21600,21600">
                <v:path/>
                <v:fill on="f" focussize="0,0"/>
                <v:stroke/>
                <v:imagedata r:id="rId88" o:title=""/>
                <o:lock v:ext="edit" aspectratio="t"/>
              </v:shape>
              <v:shape id="_x0000_s1533" o:spid="_x0000_s1533" o:spt="75" type="#_x0000_t75" style="position:absolute;left:4781;top:-2588;height:310;width:307;" filled="f" coordsize="21600,21600">
                <v:path/>
                <v:fill on="f" focussize="0,0"/>
                <v:stroke/>
                <v:imagedata r:id="rId89" o:title=""/>
                <o:lock v:ext="edit" aspectratio="t"/>
              </v:shape>
            </v:group>
            <v:group id="_x0000_s1534" o:spid="_x0000_s1534" o:spt="203" style="position:absolute;left:5942;top:-1457;height:2;width:144;" coordorigin="5942,-1457" coordsize="144,2">
              <o:lock v:ext="edit"/>
              <v:shape id="_x0000_s1535" o:spid="_x0000_s1535" style="position:absolute;left:5942;top:-1457;height:2;width:144;" filled="f" stroked="t" coordorigin="5942,-1457" coordsize="144,0" path="m5942,-1457l6086,-1457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36" o:spid="_x0000_s1536" o:spt="203" style="position:absolute;left:5966;top:-1433;height:2;width:96;" coordorigin="5966,-1433" coordsize="96,2">
              <o:lock v:ext="edit"/>
              <v:shape id="_x0000_s1537" o:spid="_x0000_s1537" style="position:absolute;left:5966;top:-1433;height:2;width:96;" filled="f" stroked="t" coordorigin="5966,-1433" coordsize="96,0" path="m5966,-1433l6062,-1433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38" o:spid="_x0000_s1538" o:spt="203" style="position:absolute;left:5990;top:-1409;height:2;width:48;" coordorigin="5990,-1409" coordsize="48,2">
              <o:lock v:ext="edit"/>
              <v:shape id="_x0000_s1539" o:spid="_x0000_s1539" style="position:absolute;left:5990;top:-1409;height:2;width:48;" filled="f" stroked="t" coordorigin="5990,-1409" coordsize="48,0" path="m5990,-1409l6038,-1409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40" o:spid="_x0000_s1540" o:spt="203" style="position:absolute;left:6014;top:-1539;height:82;width:2;" coordorigin="6014,-1539" coordsize="2,82">
              <o:lock v:ext="edit"/>
              <v:shape id="_x0000_s1541" o:spid="_x0000_s1541" style="position:absolute;left:6014;top:-1539;height:82;width:2;" filled="f" stroked="t" coordorigin="6014,-1539" coordsize="0,82" path="m6014,-1457l6014,-1539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1 - 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gnmen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10300" w:type="dxa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4"/>
        <w:gridCol w:w="618"/>
        <w:gridCol w:w="1083"/>
        <w:gridCol w:w="780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208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n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91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I/O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370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Na</w:t>
            </w:r>
            <w:r>
              <w:rPr>
                <w:rFonts w:ascii="Arial" w:hAnsi="Arial" w:eastAsia="Arial" w:cs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3383" w:right="3334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scr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on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3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7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3" w:after="0" w:line="206" w:lineRule="exact"/>
              <w:ind w:left="247" w:right="223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V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e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6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3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5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VDD5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5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6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RCURR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o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-AF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app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-AT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3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-53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  <w:t>、</w:t>
            </w: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kee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It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7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2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qu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56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3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2" w:right="1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I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6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SEL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3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t.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9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61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IEEE®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802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PSE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m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r,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PSE,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suppl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98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und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no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840"/>
                <w:tab w:val="left" w:pos="1780"/>
                <w:tab w:val="left" w:pos="2880"/>
                <w:tab w:val="left" w:pos="4480"/>
              </w:tabs>
              <w:spacing w:before="56" w:after="0" w:line="240" w:lineRule="auto"/>
              <w:ind w:left="14" w:right="-2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nput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6"/>
                <w:szCs w:val="16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put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A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nalog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 xml:space="preserve"> s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ignal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P 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6"/>
                <w:szCs w:val="16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er</w:t>
            </w:r>
          </w:p>
        </w:tc>
      </w:tr>
    </w:tbl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542" o:spid="_x0000_s1542" o:spt="203" style="position:absolute;left:0pt;margin-left:50.7pt;margin-top:79.5pt;height:45.45pt;width:199.9pt;mso-position-horizontal-relative:page;z-index:-9216;mso-width-relative:page;mso-height-relative:page;" coordorigin="1014,1591" coordsize="3998,910">
            <o:lock v:ext="edit"/>
            <v:group id="_x0000_s1543" o:spid="_x0000_s1543" o:spt="203" style="position:absolute;left:1015;top:1592;height:266;width:3996;" coordorigin="1015,1592" coordsize="3996,266">
              <o:lock v:ext="edit"/>
              <v:shape id="_x0000_s1544" o:spid="_x0000_s1544" style="position:absolute;left:1015;top:1592;height:266;width:3996;" fillcolor="#C6D9F1" filled="t" stroked="f" coordorigin="1015,1592" coordsize="3996,266" path="m1015,1858l5011,1858,5011,1592,1015,1592,1015,18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5" o:spid="_x0000_s1545" o:spt="203" style="position:absolute;left:1015;top:1858;height:206;width:3996;" coordorigin="1015,1858" coordsize="3996,206">
              <o:lock v:ext="edit"/>
              <v:shape id="_x0000_s1546" o:spid="_x0000_s1546" style="position:absolute;left:1015;top:1858;height:206;width:3996;" fillcolor="#C6D9F1" filled="t" stroked="f" coordorigin="1015,1858" coordsize="3996,206" path="m1015,2065l5011,2065,5011,1858,1015,1858,1015,20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7" o:spid="_x0000_s1547" o:spt="203" style="position:absolute;left:1015;top:2065;height:206;width:3996;" coordorigin="1015,2065" coordsize="3996,206">
              <o:lock v:ext="edit"/>
              <v:shape id="_x0000_s1548" o:spid="_x0000_s1548" style="position:absolute;left:1015;top:2065;height:206;width:3996;" fillcolor="#C6D9F1" filled="t" stroked="f" coordorigin="1015,2065" coordsize="3996,206" path="m1015,2271l5011,2271,5011,2065,1015,2065,1015,22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9" o:spid="_x0000_s1549" o:spt="203" style="position:absolute;left:1015;top:2271;height:228;width:3996;" coordorigin="1015,2271" coordsize="3996,228">
              <o:lock v:ext="edit"/>
              <v:shape id="_x0000_s1550" o:spid="_x0000_s1550" style="position:absolute;left:1015;top:2271;height:228;width:3996;" fillcolor="#C6D9F1" filled="t" stroked="f" coordorigin="1015,2271" coordsize="3996,228" path="m1015,2499l5011,2499,5011,2271,1015,2271,1015,249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2 -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bso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ax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10300" w:type="dxa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52"/>
        <w:gridCol w:w="2902"/>
        <w:gridCol w:w="314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555" w:right="1608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scr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on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742" w:right="-20"/>
              <w:jc w:val="left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Max</w:t>
            </w:r>
            <w:r>
              <w:rPr>
                <w:rFonts w:ascii="Arial" w:hAnsi="Arial" w:eastAsia="Arial" w:cs="Arial"/>
                <w:spacing w:val="-3"/>
                <w:w w:val="10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eastAsia="Arial" w:cs="Arial"/>
                <w:spacing w:val="2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3"/>
                <w:szCs w:val="13"/>
              </w:rPr>
              <w:t>1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109" w:right="1494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Un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ts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ansien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ndi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4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8" w:right="1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76" w:right="144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-RCURR;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6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ASS;</w:t>
            </w:r>
            <w:r>
              <w:rPr>
                <w:rFonts w:ascii="Arial" w:hAnsi="Arial" w:eastAsia="Arial" w:cs="Arial"/>
                <w:spacing w:val="4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DE;</w:t>
            </w:r>
            <w:r>
              <w:rPr>
                <w:rFonts w:ascii="Arial" w:hAnsi="Arial" w:eastAsia="Arial" w:cs="Arial"/>
                <w:spacing w:val="-1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B;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P;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—CSS;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—CS;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—NDRV;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—VBN;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4" w:after="0" w:line="240" w:lineRule="auto"/>
              <w:ind w:left="32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b/>
                <w:bCs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ng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2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93" w:right="155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/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r)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45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3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095" w:right="136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/</w:t>
            </w: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86" w:right="156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4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Tempe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</w:tr>
    </w:tbl>
    <w:p>
      <w:pPr>
        <w:spacing w:before="1" w:after="0" w:line="190" w:lineRule="exact"/>
        <w:jc w:val="left"/>
        <w:rPr>
          <w:sz w:val="19"/>
          <w:szCs w:val="19"/>
        </w:rPr>
      </w:pPr>
    </w:p>
    <w:p>
      <w:pPr>
        <w:spacing w:before="44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lu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g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ay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before="0" w:after="0" w:line="185" w:lineRule="exact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2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body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odel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as d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sc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ibed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J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22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114.</w:t>
      </w:r>
    </w:p>
    <w:p>
      <w:pPr>
        <w:spacing w:before="0" w:after="0" w:line="182" w:lineRule="exact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 xml:space="preserve">3  </w:t>
      </w:r>
      <w:r>
        <w:rPr>
          <w:rFonts w:ascii="Arial" w:hAnsi="Arial" w:eastAsia="Arial" w:cs="Arial"/>
          <w:color w:val="2268AE"/>
          <w:spacing w:val="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done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per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IEC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61000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2.</w:t>
      </w:r>
    </w:p>
    <w:p>
      <w:pPr>
        <w:spacing w:before="3" w:after="0" w:line="184" w:lineRule="exact"/>
        <w:ind w:left="207" w:right="475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4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ient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up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 no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.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not be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ained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r-v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at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his le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el.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P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ls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ion.</w:t>
      </w:r>
    </w:p>
    <w:p>
      <w:pPr>
        <w:spacing w:before="4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74" w:right="6987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3 - 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ond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iti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s</w:t>
      </w:r>
    </w:p>
    <w:p>
      <w:pPr>
        <w:spacing w:before="4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nle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2"/>
          <w:w w:val="100"/>
          <w:position w:val="0"/>
          <w:sz w:val="12"/>
          <w:szCs w:val="12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n</w:t>
      </w:r>
      <w:r>
        <w:rPr>
          <w:rFonts w:ascii="Arial" w:hAnsi="Arial" w:eastAsia="Arial" w:cs="Arial"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=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</w:p>
    <w:p>
      <w:pPr>
        <w:tabs>
          <w:tab w:val="left" w:pos="4600"/>
          <w:tab w:val="left" w:pos="6520"/>
          <w:tab w:val="left" w:pos="8940"/>
        </w:tabs>
        <w:spacing w:before="0" w:after="0" w:line="240" w:lineRule="auto"/>
        <w:ind w:left="1398" w:right="-20"/>
        <w:jc w:val="left"/>
        <w:rPr>
          <w:rFonts w:ascii="Arial" w:hAnsi="Arial" w:eastAsia="Arial" w:cs="Arial"/>
          <w:sz w:val="20"/>
          <w:szCs w:val="20"/>
        </w:rPr>
      </w:pPr>
      <w:r>
        <w:pict>
          <v:group id="_x0000_s1551" o:spid="_x0000_s1551" o:spt="203" style="position:absolute;left:0pt;margin-left:45.25pt;margin-top:13.5pt;height:14.5pt;width:513.1pt;mso-position-horizontal-relative:page;z-index:-9216;mso-width-relative:page;mso-height-relative:page;" coordorigin="906,270" coordsize="10262,290">
            <o:lock v:ext="edit"/>
            <v:group id="_x0000_s1552" o:spid="_x0000_s1552" o:spt="203" style="position:absolute;left:4291;top:272;height:288;width:108;" coordorigin="4291,272" coordsize="108,288">
              <o:lock v:ext="edit"/>
              <v:shape id="_x0000_s1553" o:spid="_x0000_s1553" style="position:absolute;left:4291;top:272;height:288;width:108;" fillcolor="#C6D9F1" filled="t" stroked="f" coordorigin="4291,272" coordsize="108,288" path="m4291,560l4399,560,4399,272,4291,272,4291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4" o:spid="_x0000_s1554" o:spt="203" style="position:absolute;left:907;top:272;height:288;width:108;" coordorigin="907,272" coordsize="108,288">
              <o:lock v:ext="edit"/>
              <v:shape id="_x0000_s1555" o:spid="_x0000_s1555" style="position:absolute;left:907;top:272;height:288;width:108;" fillcolor="#C6D9F1" filled="t" stroked="f" coordorigin="907,272" coordsize="108,288" path="m907,560l1015,560,1015,272,907,272,907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6" o:spid="_x0000_s1556" o:spt="203" style="position:absolute;left:1015;top:272;height:288;width:3276;" coordorigin="1015,272" coordsize="3276,288">
              <o:lock v:ext="edit"/>
              <v:shape id="_x0000_s1557" o:spid="_x0000_s1557" style="position:absolute;left:1015;top:272;height:288;width:3276;" fillcolor="#C6D9F1" filled="t" stroked="f" coordorigin="1015,272" coordsize="3276,288" path="m1015,560l4291,560,4291,272,1015,272,1015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8" o:spid="_x0000_s1558" o:spt="203" style="position:absolute;left:4399;top:272;height:288;width:108;" coordorigin="4399,272" coordsize="108,288">
              <o:lock v:ext="edit"/>
              <v:shape id="_x0000_s1559" o:spid="_x0000_s1559" style="position:absolute;left:4399;top:272;height:288;width:108;" fillcolor="#C6D9F1" filled="t" stroked="f" coordorigin="4399,272" coordsize="108,288" path="m4399,560l4507,560,4507,272,4399,272,4399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0" o:spid="_x0000_s1560" o:spt="203" style="position:absolute;left:6540;top:272;height:288;width:108;" coordorigin="6540,272" coordsize="108,288">
              <o:lock v:ext="edit"/>
              <v:shape id="_x0000_s1561" o:spid="_x0000_s1561" style="position:absolute;left:6540;top:272;height:288;width:108;" fillcolor="#C6D9F1" filled="t" stroked="f" coordorigin="6540,272" coordsize="108,288" path="m6540,560l6648,560,6648,272,6540,272,6540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2" o:spid="_x0000_s1562" o:spt="203" style="position:absolute;left:4507;top:272;height:288;width:2033;" coordorigin="4507,272" coordsize="2033,288">
              <o:lock v:ext="edit"/>
              <v:shape id="_x0000_s1563" o:spid="_x0000_s1563" style="position:absolute;left:4507;top:272;height:288;width:2033;" fillcolor="#C6D9F1" filled="t" stroked="f" coordorigin="4507,272" coordsize="2033,288" path="m4507,560l6540,560,6540,272,4507,272,4507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4" o:spid="_x0000_s1564" o:spt="203" style="position:absolute;left:6648;top:272;height:288;width:108;" coordorigin="6648,272" coordsize="108,288">
              <o:lock v:ext="edit"/>
              <v:shape id="_x0000_s1565" o:spid="_x0000_s1565" style="position:absolute;left:6648;top:272;height:288;width:108;" fillcolor="#C6D9F1" filled="t" stroked="f" coordorigin="6648,272" coordsize="108,288" path="m6648,560l6756,560,6756,272,6648,272,6648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6" o:spid="_x0000_s1566" o:spt="203" style="position:absolute;left:8520;top:272;height:288;width:108;" coordorigin="8520,272" coordsize="108,288">
              <o:lock v:ext="edit"/>
              <v:shape id="_x0000_s1567" o:spid="_x0000_s1567" style="position:absolute;left:8520;top:272;height:288;width:108;" fillcolor="#C6D9F1" filled="t" stroked="f" coordorigin="8520,272" coordsize="108,288" path="m8520,560l8628,560,8628,272,8520,272,8520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8" o:spid="_x0000_s1568" o:spt="203" style="position:absolute;left:6756;top:272;height:288;width:1764;" coordorigin="6756,272" coordsize="1764,288">
              <o:lock v:ext="edit"/>
              <v:shape id="_x0000_s1569" o:spid="_x0000_s1569" style="position:absolute;left:6756;top:272;height:288;width:1764;" fillcolor="#C6D9F1" filled="t" stroked="f" coordorigin="6756,272" coordsize="1764,288" path="m6756,560l8520,560,8520,272,6756,272,6756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0" o:spid="_x0000_s1570" o:spt="203" style="position:absolute;left:8628;top:272;height:288;width:108;" coordorigin="8628,272" coordsize="108,288">
              <o:lock v:ext="edit"/>
              <v:shape id="_x0000_s1571" o:spid="_x0000_s1571" style="position:absolute;left:8628;top:272;height:288;width:108;" fillcolor="#C6D9F1" filled="t" stroked="f" coordorigin="8628,272" coordsize="108,288" path="m8628,560l8736,560,8736,272,8628,272,8628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2" o:spid="_x0000_s1572" o:spt="203" style="position:absolute;left:11059;top:272;height:288;width:108;" coordorigin="11059,272" coordsize="108,288">
              <o:lock v:ext="edit"/>
              <v:shape id="_x0000_s1573" o:spid="_x0000_s1573" style="position:absolute;left:11059;top:272;height:288;width:108;" fillcolor="#C6D9F1" filled="t" stroked="f" coordorigin="11059,272" coordsize="108,288" path="m11059,560l11167,560,11167,272,11059,272,11059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4" o:spid="_x0000_s1574" o:spt="203" style="position:absolute;left:8736;top:272;height:288;width:2323;" coordorigin="8736,272" coordsize="2323,288">
              <o:lock v:ext="edit"/>
              <v:shape id="_x0000_s1575" o:spid="_x0000_s1575" style="position:absolute;left:8736;top:272;height:288;width:2323;" fillcolor="#C6D9F1" filled="t" stroked="f" coordorigin="8736,272" coordsize="2323,288" path="m8736,560l11059,560,11059,272,8736,272,8736,56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Max</w:t>
      </w:r>
    </w:p>
    <w:p>
      <w:pPr>
        <w:spacing w:before="0" w:after="0" w:line="100" w:lineRule="exact"/>
        <w:jc w:val="left"/>
        <w:rPr>
          <w:sz w:val="10"/>
          <w:szCs w:val="10"/>
        </w:rPr>
      </w:pPr>
    </w:p>
    <w:p>
      <w:pPr>
        <w:tabs>
          <w:tab w:val="left" w:pos="4520"/>
          <w:tab w:val="left" w:pos="4600"/>
          <w:tab w:val="left" w:pos="6720"/>
          <w:tab w:val="left" w:pos="8940"/>
          <w:tab w:val="left" w:pos="9040"/>
        </w:tabs>
        <w:spacing w:before="0" w:after="0" w:line="286" w:lineRule="auto"/>
        <w:ind w:left="207" w:right="113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576" o:spid="_x0000_s1576" o:spt="203" style="position:absolute;left:0pt;margin-left:45.25pt;margin-top:21.7pt;height:14.5pt;width:513.1pt;mso-position-horizontal-relative:page;z-index:-9216;mso-width-relative:page;mso-height-relative:page;" coordorigin="906,434" coordsize="10262,290">
            <o:lock v:ext="edit"/>
            <v:group id="_x0000_s1577" o:spid="_x0000_s1577" o:spt="203" style="position:absolute;left:4291;top:436;height:288;width:108;" coordorigin="4291,436" coordsize="108,288">
              <o:lock v:ext="edit"/>
              <v:shape id="_x0000_s1578" o:spid="_x0000_s1578" style="position:absolute;left:4291;top:436;height:288;width:108;" fillcolor="#C6D9F1" filled="t" stroked="f" coordorigin="4291,436" coordsize="108,288" path="m4291,724l4399,724,4399,436,4291,436,4291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9" o:spid="_x0000_s1579" o:spt="203" style="position:absolute;left:907;top:436;height:288;width:108;" coordorigin="907,436" coordsize="108,288">
              <o:lock v:ext="edit"/>
              <v:shape id="_x0000_s1580" o:spid="_x0000_s1580" style="position:absolute;left:907;top:436;height:288;width:108;" fillcolor="#C6D9F1" filled="t" stroked="f" coordorigin="907,436" coordsize="108,288" path="m907,724l1015,724,1015,436,907,436,907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1" o:spid="_x0000_s1581" o:spt="203" style="position:absolute;left:1015;top:436;height:288;width:3276;" coordorigin="1015,436" coordsize="3276,288">
              <o:lock v:ext="edit"/>
              <v:shape id="_x0000_s1582" o:spid="_x0000_s1582" style="position:absolute;left:1015;top:436;height:288;width:3276;" fillcolor="#C6D9F1" filled="t" stroked="f" coordorigin="1015,436" coordsize="3276,288" path="m1015,724l4291,724,4291,436,1015,436,1015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3" o:spid="_x0000_s1583" o:spt="203" style="position:absolute;left:4399;top:436;height:288;width:108;" coordorigin="4399,436" coordsize="108,288">
              <o:lock v:ext="edit"/>
              <v:shape id="_x0000_s1584" o:spid="_x0000_s1584" style="position:absolute;left:4399;top:436;height:288;width:108;" fillcolor="#C6D9F1" filled="t" stroked="f" coordorigin="4399,436" coordsize="108,288" path="m4399,724l4507,724,4507,436,4399,436,4399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5" o:spid="_x0000_s1585" o:spt="203" style="position:absolute;left:6540;top:436;height:288;width:108;" coordorigin="6540,436" coordsize="108,288">
              <o:lock v:ext="edit"/>
              <v:shape id="_x0000_s1586" o:spid="_x0000_s1586" style="position:absolute;left:6540;top:436;height:288;width:108;" fillcolor="#C6D9F1" filled="t" stroked="f" coordorigin="6540,436" coordsize="108,288" path="m6540,724l6648,724,6648,436,6540,436,6540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7" o:spid="_x0000_s1587" o:spt="203" style="position:absolute;left:4507;top:436;height:288;width:2033;" coordorigin="4507,436" coordsize="2033,288">
              <o:lock v:ext="edit"/>
              <v:shape id="_x0000_s1588" o:spid="_x0000_s1588" style="position:absolute;left:4507;top:436;height:288;width:2033;" fillcolor="#C6D9F1" filled="t" stroked="f" coordorigin="4507,436" coordsize="2033,288" path="m4507,724l6540,724,6540,436,4507,436,4507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9" o:spid="_x0000_s1589" o:spt="203" style="position:absolute;left:6648;top:436;height:288;width:108;" coordorigin="6648,436" coordsize="108,288">
              <o:lock v:ext="edit"/>
              <v:shape id="_x0000_s1590" o:spid="_x0000_s1590" style="position:absolute;left:6648;top:436;height:288;width:108;" fillcolor="#C6D9F1" filled="t" stroked="f" coordorigin="6648,436" coordsize="108,288" path="m6648,724l6756,724,6756,436,6648,436,6648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1" o:spid="_x0000_s1591" o:spt="203" style="position:absolute;left:8520;top:436;height:288;width:108;" coordorigin="8520,436" coordsize="108,288">
              <o:lock v:ext="edit"/>
              <v:shape id="_x0000_s1592" o:spid="_x0000_s1592" style="position:absolute;left:8520;top:436;height:288;width:108;" fillcolor="#C6D9F1" filled="t" stroked="f" coordorigin="8520,436" coordsize="108,288" path="m8520,724l8628,724,8628,436,8520,436,8520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3" o:spid="_x0000_s1593" o:spt="203" style="position:absolute;left:6756;top:436;height:288;width:1764;" coordorigin="6756,436" coordsize="1764,288">
              <o:lock v:ext="edit"/>
              <v:shape id="_x0000_s1594" o:spid="_x0000_s1594" style="position:absolute;left:6756;top:436;height:288;width:1764;" fillcolor="#C6D9F1" filled="t" stroked="f" coordorigin="6756,436" coordsize="1764,288" path="m6756,724l8520,724,8520,436,6756,436,6756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5" o:spid="_x0000_s1595" o:spt="203" style="position:absolute;left:8628;top:436;height:288;width:108;" coordorigin="8628,436" coordsize="108,288">
              <o:lock v:ext="edit"/>
              <v:shape id="_x0000_s1596" o:spid="_x0000_s1596" style="position:absolute;left:8628;top:436;height:288;width:108;" fillcolor="#C6D9F1" filled="t" stroked="f" coordorigin="8628,436" coordsize="108,288" path="m8628,724l8736,724,8736,436,8628,436,8628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7" o:spid="_x0000_s1597" o:spt="203" style="position:absolute;left:11059;top:436;height:288;width:108;" coordorigin="11059,436" coordsize="108,288">
              <o:lock v:ext="edit"/>
              <v:shape id="_x0000_s1598" o:spid="_x0000_s1598" style="position:absolute;left:11059;top:436;height:288;width:108;" fillcolor="#C6D9F1" filled="t" stroked="f" coordorigin="11059,436" coordsize="108,288" path="m11059,724l11167,724,11167,436,11059,436,11059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9" o:spid="_x0000_s1599" o:spt="203" style="position:absolute;left:8736;top:436;height:288;width:2323;" coordorigin="8736,436" coordsize="2323,288">
              <o:lock v:ext="edit"/>
              <v:shape id="_x0000_s1600" o:spid="_x0000_s1600" style="position:absolute;left:8736;top:436;height:288;width:2323;" fillcolor="#C6D9F1" filled="t" stroked="f" coordorigin="8736,436" coordsize="2323,288" path="m8736,724l11059,724,11059,436,8736,436,8736,72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spacing w:val="-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(T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1 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0"/>
          <w:w w:val="89"/>
          <w:position w:val="0"/>
          <w:sz w:val="12"/>
          <w:szCs w:val="12"/>
        </w:rPr>
        <w:t xml:space="preserve">  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37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19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 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T</w:t>
      </w:r>
      <w:r>
        <w:rPr>
          <w:rFonts w:ascii="Arial" w:hAnsi="Arial" w:eastAsia="Arial" w:cs="Arial"/>
          <w:spacing w:val="-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(T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2 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79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V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1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>40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>º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+85</w:t>
      </w:r>
      <w:r>
        <w:rPr>
          <w:rFonts w:ascii="Arial" w:hAnsi="Arial" w:eastAsia="Arial" w:cs="Arial"/>
          <w:spacing w:val="-37"/>
          <w:w w:val="151"/>
          <w:position w:val="0"/>
          <w:sz w:val="18"/>
          <w:szCs w:val="18"/>
        </w:rPr>
        <w:t>°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C</w:t>
      </w: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ion;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b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pict>
          <v:group id="_x0000_s1601" o:spid="_x0000_s1601" o:spt="203" style="position:absolute;left:0pt;margin-left:389.2pt;margin-top:331.6pt;height:51.8pt;width:163.75pt;mso-position-horizontal-relative:page;mso-position-vertical-relative:page;z-index:-9216;mso-width-relative:page;mso-height-relative:page;" coordorigin="7784,6632" coordsize="3276,1037">
            <o:lock v:ext="edit"/>
            <v:group id="_x0000_s1602" o:spid="_x0000_s1602" o:spt="203" style="position:absolute;left:7786;top:6634;height:206;width:3274;" coordorigin="7786,6634" coordsize="3274,206">
              <o:lock v:ext="edit"/>
              <v:shape id="_x0000_s1603" o:spid="_x0000_s1603" style="position:absolute;left:7786;top:6634;height:206;width:3274;" fillcolor="#C6D9F1" filled="t" stroked="f" coordorigin="7786,6634" coordsize="3274,206" path="m7786,6840l11059,6840,11059,6634,7786,6634,7786,68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4" o:spid="_x0000_s1604" o:spt="203" style="position:absolute;left:7786;top:6840;height:206;width:3274;" coordorigin="7786,6840" coordsize="3274,206">
              <o:lock v:ext="edit"/>
              <v:shape id="_x0000_s1605" o:spid="_x0000_s1605" style="position:absolute;left:7786;top:6840;height:206;width:3274;" fillcolor="#C6D9F1" filled="t" stroked="f" coordorigin="7786,6840" coordsize="3274,206" path="m7786,7046l11059,7046,11059,6840,7786,6840,7786,70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6" o:spid="_x0000_s1606" o:spt="203" style="position:absolute;left:7786;top:7046;height:209;width:3274;" coordorigin="7786,7046" coordsize="3274,209">
              <o:lock v:ext="edit"/>
              <v:shape id="_x0000_s1607" o:spid="_x0000_s1607" style="position:absolute;left:7786;top:7046;height:209;width:3274;" fillcolor="#C6D9F1" filled="t" stroked="f" coordorigin="7786,7046" coordsize="3274,209" path="m7786,7255l11059,7255,11059,7046,7786,7046,7786,7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8" o:spid="_x0000_s1608" o:spt="203" style="position:absolute;left:7786;top:7255;height:206;width:3274;" coordorigin="7786,7255" coordsize="3274,206">
              <o:lock v:ext="edit"/>
              <v:shape id="_x0000_s1609" o:spid="_x0000_s1609" style="position:absolute;left:7786;top:7255;height:206;width:3274;" fillcolor="#C6D9F1" filled="t" stroked="f" coordorigin="7786,7255" coordsize="3274,206" path="m7786,7462l11059,7462,11059,7255,7786,7255,7786,74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0" o:spid="_x0000_s1610" o:spt="203" style="position:absolute;left:7786;top:7462;height:206;width:3274;" coordorigin="7786,7462" coordsize="3274,206">
              <o:lock v:ext="edit"/>
              <v:shape id="_x0000_s1611" o:spid="_x0000_s1611" style="position:absolute;left:7786;top:7462;height:206;width:3274;" fillcolor="#C6D9F1" filled="t" stroked="f" coordorigin="7786,7462" coordsize="3274,206" path="m7786,7668l11059,7668,11059,7462,7786,7462,7786,766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4 - El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tabs>
          <w:tab w:val="left" w:pos="3420"/>
          <w:tab w:val="left" w:pos="4160"/>
          <w:tab w:val="left" w:pos="5300"/>
          <w:tab w:val="left" w:pos="6260"/>
          <w:tab w:val="left" w:pos="8280"/>
        </w:tabs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612" o:spid="_x0000_s1612" o:spt="203" style="position:absolute;left:0pt;margin-left:45.25pt;margin-top:0.2pt;height:10.4pt;width:513.1pt;mso-position-horizontal-relative:page;z-index:-9216;mso-width-relative:page;mso-height-relative:page;" coordorigin="906,4" coordsize="10262,209">
            <o:lock v:ext="edit"/>
            <v:group id="_x0000_s1613" o:spid="_x0000_s1613" o:spt="203" style="position:absolute;left:11059;top:6;height:206;width:108;" coordorigin="11059,6" coordsize="108,206">
              <o:lock v:ext="edit"/>
              <v:shape id="_x0000_s1614" o:spid="_x0000_s1614" style="position:absolute;left:11059;top:6;height:206;width:108;" fillcolor="#C6D9F1" filled="t" stroked="f" coordorigin="11059,6" coordsize="108,206" path="m11059,212l11167,212,11167,6,11059,6,11059,2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5" o:spid="_x0000_s1615" o:spt="203" style="position:absolute;left:907;top:6;height:206;width:108;" coordorigin="907,6" coordsize="108,206">
              <o:lock v:ext="edit"/>
              <v:shape id="_x0000_s1616" o:spid="_x0000_s1616" style="position:absolute;left:907;top:6;height:206;width:108;" fillcolor="#C6D9F1" filled="t" stroked="f" coordorigin="907,6" coordsize="108,206" path="m907,212l1015,212,1015,6,907,6,907,2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7" o:spid="_x0000_s1617" o:spt="203" style="position:absolute;left:1015;top:6;height:206;width:10044;" coordorigin="1015,6" coordsize="10044,206">
              <o:lock v:ext="edit"/>
              <v:shape id="_x0000_s1618" o:spid="_x0000_s1618" style="position:absolute;left:1015;top:6;height:206;width:10044;" fillcolor="#C6D9F1" filled="t" stroked="f" coordorigin="1015,6" coordsize="10044,206" path="m1015,212l11059,212,11059,6,1015,6,1015,21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its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)</w:t>
      </w:r>
    </w:p>
    <w:tbl>
      <w:tblPr>
        <w:tblStyle w:val="3"/>
        <w:tblW w:w="10260" w:type="dxa"/>
        <w:tblInd w:w="2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19"/>
        <w:gridCol w:w="808"/>
        <w:gridCol w:w="958"/>
        <w:gridCol w:w="986"/>
        <w:gridCol w:w="999"/>
        <w:gridCol w:w="349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f)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  <w:p>
            <w:pPr>
              <w:spacing w:before="2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t)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72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 (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(I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72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80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92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0" w:after="0" w:line="180" w:lineRule="exact"/>
              <w:jc w:val="left"/>
              <w:rPr>
                <w:sz w:val="18"/>
                <w:szCs w:val="18"/>
              </w:rPr>
            </w:pP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position w:val="1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ce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301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.8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389" w:right="38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Ω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14.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uppe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20.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s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0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6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H</w:t>
            </w:r>
            <w:r>
              <w:rPr>
                <w:rFonts w:ascii="Arial" w:hAnsi="Arial" w:eastAsia="Arial" w:cs="Arial"/>
                <w:spacing w:val="12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(IEEE®</w:t>
            </w:r>
            <w:r>
              <w:rPr>
                <w:rFonts w:ascii="Arial" w:hAnsi="Arial" w:eastAsia="Arial" w:cs="Arial"/>
                <w:spacing w:val="-6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802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3a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2009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ssi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PD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ven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2.8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3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9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2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9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ING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8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_F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ING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5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b/>
                <w:bCs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ll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(S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PS)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position w:val="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chin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ue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y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08" w:right="30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z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  <w:p>
            <w:pPr>
              <w:tabs>
                <w:tab w:val="left" w:pos="1380"/>
              </w:tabs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1%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oe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ff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%/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OUT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92" w:right="38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7"/>
                <w:sz w:val="18"/>
                <w:szCs w:val="18"/>
              </w:rPr>
              <w:t>Ω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90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13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 xml:space="preserve">1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F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77" w:right="37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6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7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pli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1.4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01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1.5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PK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pea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hol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60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70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0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PEAK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2"/>
                <w:szCs w:val="12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/R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2"/>
                <w:szCs w:val="12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 CS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41" w:right="33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ondi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=1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4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=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4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=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</w:p>
        </w:tc>
      </w:tr>
    </w:tbl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4" w:after="0" w:line="70" w:lineRule="exact"/>
        <w:jc w:val="left"/>
        <w:rPr>
          <w:sz w:val="7"/>
          <w:szCs w:val="7"/>
        </w:rPr>
      </w:pPr>
    </w:p>
    <w:tbl>
      <w:tblPr>
        <w:tblStyle w:val="3"/>
        <w:tblW w:w="10172" w:type="dxa"/>
        <w:tblInd w:w="2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14"/>
        <w:gridCol w:w="818"/>
        <w:gridCol w:w="958"/>
        <w:gridCol w:w="972"/>
        <w:gridCol w:w="912"/>
        <w:gridCol w:w="359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4" w:after="0" w:line="206" w:lineRule="exact"/>
              <w:ind w:left="108" w:right="391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(Err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r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r)</w:t>
            </w:r>
          </w:p>
          <w:p>
            <w:pPr>
              <w:spacing w:before="0" w:after="0" w:line="203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0" w:after="0" w:line="240" w:lineRule="auto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0" w:after="0" w:line="240" w:lineRule="auto"/>
              <w:ind w:left="382" w:right="3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0" w:after="0" w:line="240" w:lineRule="auto"/>
              <w:ind w:left="40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0" w:after="0" w:line="240" w:lineRule="auto"/>
              <w:ind w:left="32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3" w:after="0" w:line="280" w:lineRule="exact"/>
              <w:jc w:val="left"/>
              <w:rPr>
                <w:sz w:val="28"/>
                <w:szCs w:val="28"/>
              </w:rPr>
            </w:pPr>
          </w:p>
          <w:p>
            <w:pPr>
              <w:spacing w:before="0" w:after="0" w:line="240" w:lineRule="auto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connec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o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band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  <w:p>
            <w:pPr>
              <w:spacing w:before="0" w:after="0" w:line="20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Loca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b/>
                <w:bCs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2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82" w:right="3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61" w:right="32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IH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7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4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61" w:right="32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8" w:right="28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ND,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" w:after="0" w:line="180" w:lineRule="exact"/>
              <w:jc w:val="left"/>
              <w:rPr>
                <w:sz w:val="18"/>
                <w:szCs w:val="18"/>
              </w:rPr>
            </w:pP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ma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b/>
                <w:bCs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89" w:right="29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11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 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89" w:right="29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2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 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4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b/>
                <w:bCs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 P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1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.3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37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2" w:right="26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W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 P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31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0.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2" w:right="26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W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7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</w:tbl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20"/>
          <w:szCs w:val="2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40" w:lineRule="exact"/>
        <w:jc w:val="left"/>
        <w:rPr>
          <w:sz w:val="24"/>
          <w:szCs w:val="24"/>
        </w:rPr>
      </w:pPr>
    </w:p>
    <w:p>
      <w:pPr>
        <w:tabs>
          <w:tab w:val="left" w:pos="10420"/>
        </w:tabs>
        <w:spacing w:before="0" w:after="0" w:line="240" w:lineRule="auto"/>
        <w:ind w:left="284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KA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CH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35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5 -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ack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tabs>
          <w:tab w:val="left" w:pos="4000"/>
          <w:tab w:val="left" w:pos="5300"/>
          <w:tab w:val="left" w:pos="6260"/>
          <w:tab w:val="left" w:pos="8280"/>
        </w:tabs>
        <w:spacing w:before="0" w:after="0" w:line="240" w:lineRule="auto"/>
        <w:ind w:left="308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45" w:after="0" w:line="240" w:lineRule="auto"/>
        <w:ind w:left="404" w:right="-51"/>
        <w:jc w:val="left"/>
        <w:rPr>
          <w:rFonts w:ascii="Arial" w:hAnsi="Arial" w:eastAsia="Arial" w:cs="Arial"/>
          <w:sz w:val="12"/>
          <w:szCs w:val="12"/>
        </w:rPr>
      </w:pPr>
      <w:r>
        <w:pict>
          <v:group id="_x0000_s1619" o:spid="_x0000_s1619" o:spt="203" style="position:absolute;left:0pt;margin-left:49.7pt;margin-top:2.2pt;height:20.85pt;width:508.65pt;mso-position-horizontal-relative:page;z-index:-9216;mso-width-relative:page;mso-height-relative:page;" coordorigin="995,45" coordsize="10174,418">
            <o:lock v:ext="edit"/>
            <v:group id="_x0000_s1620" o:spid="_x0000_s1620" o:spt="203" style="position:absolute;left:996;top:46;height:415;width:2486;" coordorigin="996,46" coordsize="2486,415">
              <o:lock v:ext="edit"/>
              <v:shape id="_x0000_s1621" o:spid="_x0000_s1621" style="position:absolute;left:996;top:46;height:415;width:2486;" fillcolor="#C6D9F1" filled="t" stroked="f" coordorigin="996,46" coordsize="2486,415" path="m996,461l3482,461,3482,46,996,46,996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2" o:spid="_x0000_s1622" o:spt="203" style="position:absolute;left:1104;top:46;height:209;width:2270;" coordorigin="1104,46" coordsize="2270,209">
              <o:lock v:ext="edit"/>
              <v:shape id="_x0000_s1623" o:spid="_x0000_s1623" style="position:absolute;left:1104;top:46;height:209;width:2270;" fillcolor="#C6D9F1" filled="t" stroked="f" coordorigin="1104,46" coordsize="2270,209" path="m1104,255l3374,255,3374,46,1104,46,1104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4" o:spid="_x0000_s1624" o:spt="203" style="position:absolute;left:1104;top:255;height:206;width:2270;" coordorigin="1104,255" coordsize="2270,206">
              <o:lock v:ext="edit"/>
              <v:shape id="_x0000_s1625" o:spid="_x0000_s1625" style="position:absolute;left:1104;top:255;height:206;width:2270;" fillcolor="#C6D9F1" filled="t" stroked="f" coordorigin="1104,255" coordsize="2270,206" path="m1104,461l3374,461,3374,255,1104,255,1104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6" o:spid="_x0000_s1626" o:spt="203" style="position:absolute;left:3482;top:46;height:415;width:900;" coordorigin="3482,46" coordsize="900,415">
              <o:lock v:ext="edit"/>
              <v:shape id="_x0000_s1627" o:spid="_x0000_s1627" style="position:absolute;left:3482;top:46;height:415;width:900;" fillcolor="#C6D9F1" filled="t" stroked="f" coordorigin="3482,46" coordsize="900,415" path="m3482,461l4382,461,4382,46,3482,46,34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8" o:spid="_x0000_s1628" o:spt="203" style="position:absolute;left:3590;top:46;height:209;width:684;" coordorigin="3590,46" coordsize="684,209">
              <o:lock v:ext="edit"/>
              <v:shape id="_x0000_s1629" o:spid="_x0000_s1629" style="position:absolute;left:3590;top:46;height:209;width:684;" fillcolor="#C6D9F1" filled="t" stroked="f" coordorigin="3590,46" coordsize="684,209" path="m3590,255l4274,255,4274,46,3590,46,3590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0" o:spid="_x0000_s1630" o:spt="203" style="position:absolute;left:4382;top:46;height:415;width:1301;" coordorigin="4382,46" coordsize="1301,415">
              <o:lock v:ext="edit"/>
              <v:shape id="_x0000_s1631" o:spid="_x0000_s1631" style="position:absolute;left:4382;top:46;height:415;width:1301;" fillcolor="#C6D9F1" filled="t" stroked="f" coordorigin="4382,46" coordsize="1301,415" path="m4382,461l5683,461,5683,46,4382,46,43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2" o:spid="_x0000_s1632" o:spt="203" style="position:absolute;left:4490;top:46;height:209;width:1085;" coordorigin="4490,46" coordsize="1085,209">
              <o:lock v:ext="edit"/>
              <v:shape id="_x0000_s1633" o:spid="_x0000_s1633" style="position:absolute;left:4490;top:46;height:209;width:1085;" fillcolor="#C6D9F1" filled="t" stroked="f" coordorigin="4490,46" coordsize="1085,209" path="m4490,255l5575,255,5575,46,4490,46,4490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4" o:spid="_x0000_s1634" o:spt="203" style="position:absolute;left:5683;top:46;height:415;width:1001;" coordorigin="5683,46" coordsize="1001,415">
              <o:lock v:ext="edit"/>
              <v:shape id="_x0000_s1635" o:spid="_x0000_s1635" style="position:absolute;left:5683;top:46;height:415;width:1001;" fillcolor="#C6D9F1" filled="t" stroked="f" coordorigin="5683,46" coordsize="1001,415" path="m5683,461l6684,461,6684,46,5683,46,5683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6" o:spid="_x0000_s1636" o:spt="203" style="position:absolute;left:5791;top:46;height:209;width:785;" coordorigin="5791,46" coordsize="785,209">
              <o:lock v:ext="edit"/>
              <v:shape id="_x0000_s1637" o:spid="_x0000_s1637" style="position:absolute;left:5791;top:46;height:209;width:785;" fillcolor="#C6D9F1" filled="t" stroked="f" coordorigin="5791,46" coordsize="785,209" path="m5791,255l6576,255,6576,46,5791,46,5791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8" o:spid="_x0000_s1638" o:spt="203" style="position:absolute;left:6684;top:46;height:415;width:998;" coordorigin="6684,46" coordsize="998,415">
              <o:lock v:ext="edit"/>
              <v:shape id="_x0000_s1639" o:spid="_x0000_s1639" style="position:absolute;left:6684;top:46;height:415;width:998;" fillcolor="#C6D9F1" filled="t" stroked="f" coordorigin="6684,46" coordsize="998,415" path="m6684,461l7682,461,7682,46,6684,46,6684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0" o:spid="_x0000_s1640" o:spt="203" style="position:absolute;left:6792;top:46;height:209;width:782;" coordorigin="6792,46" coordsize="782,209">
              <o:lock v:ext="edit"/>
              <v:shape id="_x0000_s1641" o:spid="_x0000_s1641" style="position:absolute;left:6792;top:46;height:209;width:782;" fillcolor="#C6D9F1" filled="t" stroked="f" coordorigin="6792,46" coordsize="782,209" path="m6792,255l7574,255,7574,46,6792,46,6792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2" o:spid="_x0000_s1642" o:spt="203" style="position:absolute;left:7682;top:46;height:415;width:3485;" coordorigin="7682,46" coordsize="3485,415">
              <o:lock v:ext="edit"/>
              <v:shape id="_x0000_s1643" o:spid="_x0000_s1643" style="position:absolute;left:7682;top:46;height:415;width:3485;" fillcolor="#C6D9F1" filled="t" stroked="f" coordorigin="7682,46" coordsize="3485,415" path="m7682,461l11167,461,11167,46,7682,46,76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4" o:spid="_x0000_s1644" o:spt="203" style="position:absolute;left:7790;top:46;height:209;width:3269;" coordorigin="7790,46" coordsize="3269,209">
              <o:lock v:ext="edit"/>
              <v:shape id="_x0000_s1645" o:spid="_x0000_s1645" style="position:absolute;left:7790;top:46;height:209;width:3269;" fillcolor="#C6D9F1" filled="t" stroked="f" coordorigin="7790,46" coordsize="3269,209" path="m7790,255l11059,255,11059,46,7790,46,7790,25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t,</w:t>
      </w:r>
      <w:r>
        <w:rPr>
          <w:rFonts w:ascii="Arial" w:hAnsi="Arial" w:eastAsia="Arial" w:cs="Arial"/>
          <w:spacing w:val="4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JA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ase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4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JC</w:t>
      </w:r>
    </w:p>
    <w:p>
      <w:pPr>
        <w:tabs>
          <w:tab w:val="left" w:pos="2060"/>
          <w:tab w:val="left" w:pos="2860"/>
        </w:tabs>
        <w:spacing w:before="45" w:after="0" w:line="240" w:lineRule="auto"/>
        <w:ind w:left="22"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tabs>
          <w:tab w:val="left" w:pos="2060"/>
          <w:tab w:val="left" w:pos="2860"/>
        </w:tabs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2378" w:space="1837"/>
            <w:col w:w="6425"/>
          </w:cols>
        </w:sectPr>
      </w:pPr>
    </w:p>
    <w:p>
      <w:pPr>
        <w:spacing w:before="9" w:after="0" w:line="170" w:lineRule="exact"/>
        <w:jc w:val="left"/>
        <w:rPr>
          <w:sz w:val="17"/>
          <w:szCs w:val="17"/>
        </w:rPr>
      </w:pPr>
    </w:p>
    <w:p>
      <w:pPr>
        <w:spacing w:before="44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2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CH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after="0" w:line="240" w:lineRule="auto"/>
        <w:jc w:val="left"/>
        <w:rPr>
          <w:rFonts w:ascii="Arial" w:hAnsi="Arial" w:eastAsia="Arial" w:cs="Arial"/>
          <w:sz w:val="24"/>
          <w:szCs w:val="24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258" w:right="-7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edba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Err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lifi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b/>
          <w:bCs/>
          <w:spacing w:val="1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Junc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</w:t>
      </w:r>
    </w:p>
    <w:p>
      <w:pPr>
        <w:spacing w:before="0" w:after="0" w:line="240" w:lineRule="auto"/>
        <w:ind w:left="174" w:right="3429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re</w:t>
      </w:r>
    </w:p>
    <w:p>
      <w:pPr>
        <w:spacing w:before="46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pict>
          <v:group id="_x0000_s1646" o:spid="_x0000_s1646" o:spt="203" style="position:absolute;left:0pt;margin-left:79.45pt;margin-top:6pt;height:176.6pt;width:190.15pt;mso-position-horizontal-relative:page;z-index:-9216;mso-width-relative:page;mso-height-relative:page;" coordorigin="1589,120" coordsize="3804,3533">
            <o:lock v:ext="edit"/>
            <v:shape id="_x0000_s1647" o:spid="_x0000_s1647" o:spt="75" type="#_x0000_t75" style="position:absolute;left:1596;top:127;height:3526;width:3792;" filled="f" coordsize="21600,21600">
              <v:path/>
              <v:fill on="f" focussize="0,0"/>
              <v:stroke/>
              <v:imagedata r:id="rId90" o:title=""/>
              <o:lock v:ext="edit" aspectratio="t"/>
            </v:shape>
            <v:group id="_x0000_s1648" o:spid="_x0000_s1648" o:spt="203" style="position:absolute;left:1594;top:125;height:3523;width:3794;" coordorigin="1594,125" coordsize="3794,3523">
              <o:lock v:ext="edit"/>
              <v:shape id="_x0000_s1649" o:spid="_x0000_s1649" style="position:absolute;left:1594;top:125;height:3523;width:3794;" filled="f" stroked="t" coordorigin="1594,125" coordsize="3794,3523" path="m1594,3648l5388,3648,5388,125,1594,125,1594,3648xe">
                <v:path arrowok="t"/>
                <v:fill on="f" focussize="0,0"/>
                <v:stroke weight="0.459448818897638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9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pict>
          <v:shape id="_x0000_s1650" o:spid="_x0000_s1650" o:spt="202" type="#_x0000_t202" style="position:absolute;left:0pt;margin-left:48.7pt;margin-top:4.65pt;height:34.8pt;width:11.2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01" w:lineRule="exact"/>
                    <w:ind w:left="20" w:right="-48"/>
                    <w:jc w:val="lef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Vr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8"/>
                      <w:szCs w:val="18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8"/>
                      <w:w w:val="1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2"/>
                      <w:sz w:val="18"/>
                      <w:szCs w:val="18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2"/>
                      <w:sz w:val="18"/>
                      <w:szCs w:val="18"/>
                    </w:rPr>
                    <w:t>V)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1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40" w:lineRule="auto"/>
        <w:ind w:left="5" w:right="-20"/>
        <w:jc w:val="lef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4 -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VDD5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2"/>
          <w:w w:val="100"/>
          <w:position w:val="0"/>
          <w:sz w:val="12"/>
          <w:szCs w:val="12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2"/>
          <w:szCs w:val="12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781" w:space="907"/>
            <w:col w:w="4952"/>
          </w:cols>
        </w:sectPr>
      </w:pPr>
    </w:p>
    <w:p>
      <w:pPr>
        <w:spacing w:before="4" w:after="0" w:line="150" w:lineRule="exact"/>
        <w:jc w:val="left"/>
        <w:rPr>
          <w:sz w:val="15"/>
          <w:szCs w:val="15"/>
        </w:rPr>
      </w:pPr>
    </w:p>
    <w:p>
      <w:pPr>
        <w:spacing w:after="0" w:line="150" w:lineRule="exact"/>
        <w:jc w:val="left"/>
        <w:rPr>
          <w:sz w:val="15"/>
          <w:szCs w:val="15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4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tabs>
          <w:tab w:val="left" w:pos="1180"/>
          <w:tab w:val="left" w:pos="2420"/>
          <w:tab w:val="left" w:pos="3700"/>
        </w:tabs>
        <w:spacing w:before="0" w:after="0" w:line="240" w:lineRule="auto"/>
        <w:ind w:left="-30" w:right="5776"/>
        <w:jc w:val="center"/>
        <w:rPr>
          <w:rFonts w:ascii="Arial" w:hAnsi="Arial" w:eastAsia="Arial" w:cs="Arial"/>
          <w:sz w:val="13"/>
          <w:szCs w:val="13"/>
        </w:rPr>
      </w:pPr>
      <w:r>
        <w:pict>
          <v:shape id="_x0000_s1651" o:spid="_x0000_s1651" o:spt="75" type="#_x0000_t75" style="position:absolute;left:0pt;margin-left:319.4pt;margin-top:-187.9pt;height:212.15pt;width:233.5pt;mso-position-horizontal-relative:page;z-index:-9216;mso-width-relative:page;mso-height-relative:page;" filled="f" coordsize="21600,21600">
            <v:path/>
            <v:fill on="f" focussize="0,0"/>
            <v:stroke/>
            <v:imagedata r:id="rId91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5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5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3"/>
          <w:szCs w:val="13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79" w:right="6293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ure</w:t>
      </w:r>
      <w:r>
        <w:rPr>
          <w:rFonts w:ascii="Arial" w:hAnsi="Arial" w:eastAsia="Arial" w:cs="Arial"/>
          <w:b/>
          <w:bCs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2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2"/>
          <w:sz w:val="18"/>
          <w:szCs w:val="18"/>
        </w:rPr>
        <w:t>)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840" w:space="18"/>
            <w:col w:w="9782"/>
          </w:cols>
        </w:sectPr>
      </w:pPr>
    </w:p>
    <w:p>
      <w:pPr>
        <w:spacing w:before="83" w:after="0" w:line="240" w:lineRule="auto"/>
        <w:ind w:left="358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3 - VDD5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br w:type="column"/>
      </w:r>
    </w:p>
    <w:p>
      <w:pPr>
        <w:spacing w:before="0" w:after="0" w:line="240" w:lineRule="auto"/>
        <w:ind w:left="5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shape id="_x0000_s1652" o:spid="_x0000_s1652" o:spt="75" type="#_x0000_t75" style="position:absolute;left:0pt;margin-left:309.6pt;margin-top:23.9pt;height:206.9pt;width:231.55pt;mso-position-horizontal-relative:page;z-index:-9216;mso-width-relative:page;mso-height-relative:page;" filled="f" coordsize="21600,21600">
            <v:path/>
            <v:fill on="f" focussize="0,0"/>
            <v:stroke/>
            <v:imagedata r:id="rId92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941" w:space="1748"/>
            <w:col w:w="4951"/>
          </w:cols>
        </w:sectPr>
      </w:pPr>
    </w:p>
    <w:p>
      <w:pPr>
        <w:spacing w:before="7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31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213.35pt;width:234.2pt;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6 -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eastAsia="Arial" w:cs="Arial"/>
          <w:b/>
          <w:bCs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@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35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b/>
          <w:bCs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8 -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b/>
          <w:bCs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empe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4273" w:space="1420"/>
            <w:col w:w="4947"/>
          </w:cols>
        </w:sectPr>
      </w:pPr>
    </w:p>
    <w:p>
      <w:pPr>
        <w:spacing w:before="6" w:after="0" w:line="240" w:lineRule="exact"/>
        <w:jc w:val="left"/>
        <w:rPr>
          <w:sz w:val="24"/>
          <w:szCs w:val="24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group id="_x0000_s1653" o:spid="_x0000_s1653" o:spt="203" style="position:absolute;left:0pt;margin-left:333.2pt;margin-top:2.55pt;height:224.6pt;width:226.9pt;mso-position-horizontal-relative:page;z-index:-9216;mso-width-relative:page;mso-height-relative:page;" coordorigin="6665,52" coordsize="4538,4493">
            <o:lock v:ext="edit"/>
            <v:group id="_x0000_s1654" o:spid="_x0000_s1654" o:spt="203" style="position:absolute;left:6931;top:3342;height:2;width:4147;" coordorigin="6931,3342" coordsize="4147,2">
              <o:lock v:ext="edit"/>
              <v:shape id="_x0000_s1655" o:spid="_x0000_s1655" style="position:absolute;left:6931;top:3342;height:2;width:4147;" filled="f" stroked="t" coordorigin="6931,3342" coordsize="4147,0" path="m6931,3342l11078,334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56" o:spid="_x0000_s1656" o:spt="203" style="position:absolute;left:6931;top:2985;height:2;width:4147;" coordorigin="6931,2985" coordsize="4147,2">
              <o:lock v:ext="edit"/>
              <v:shape id="_x0000_s1657" o:spid="_x0000_s1657" style="position:absolute;left:6931;top:2985;height:2;width:4147;" filled="f" stroked="t" coordorigin="6931,2985" coordsize="4147,0" path="m6931,2985l11078,298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58" o:spid="_x0000_s1658" o:spt="203" style="position:absolute;left:6931;top:2617;height:2;width:4147;" coordorigin="6931,2617" coordsize="4147,2">
              <o:lock v:ext="edit"/>
              <v:shape id="_x0000_s1659" o:spid="_x0000_s1659" style="position:absolute;left:6931;top:2617;height:2;width:4147;" filled="f" stroked="t" coordorigin="6931,2617" coordsize="4147,0" path="m6931,2617l11078,261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0" o:spid="_x0000_s1660" o:spt="203" style="position:absolute;left:6931;top:2262;height:2;width:4147;" coordorigin="6931,2262" coordsize="4147,2">
              <o:lock v:ext="edit"/>
              <v:shape id="_x0000_s1661" o:spid="_x0000_s1661" style="position:absolute;left:6931;top:2262;height:2;width:4147;" filled="f" stroked="t" coordorigin="6931,2262" coordsize="4147,0" path="m6931,2262l11078,22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2" o:spid="_x0000_s1662" o:spt="203" style="position:absolute;left:6931;top:1905;height:2;width:4147;" coordorigin="6931,1905" coordsize="4147,2">
              <o:lock v:ext="edit"/>
              <v:shape id="_x0000_s1663" o:spid="_x0000_s1663" style="position:absolute;left:6931;top:1905;height:2;width:4147;" filled="f" stroked="t" coordorigin="6931,1905" coordsize="4147,0" path="m6931,1905l11078,19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4" o:spid="_x0000_s1664" o:spt="203" style="position:absolute;left:6931;top:1549;height:2;width:4147;" coordorigin="6931,1549" coordsize="4147,2">
              <o:lock v:ext="edit"/>
              <v:shape id="_x0000_s1665" o:spid="_x0000_s1665" style="position:absolute;left:6931;top:1549;height:2;width:4147;" filled="f" stroked="t" coordorigin="6931,1549" coordsize="4147,0" path="m6931,1549l11078,15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6" o:spid="_x0000_s1666" o:spt="203" style="position:absolute;left:6931;top:1192;height:2;width:4147;" coordorigin="6931,1192" coordsize="4147,2">
              <o:lock v:ext="edit"/>
              <v:shape id="_x0000_s1667" o:spid="_x0000_s1667" style="position:absolute;left:6931;top:1192;height:2;width:4147;" filled="f" stroked="t" coordorigin="6931,1192" coordsize="4147,0" path="m6931,1192l11078,11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8" o:spid="_x0000_s1668" o:spt="203" style="position:absolute;left:6931;top:825;height:2;width:4147;" coordorigin="6931,825" coordsize="4147,2">
              <o:lock v:ext="edit"/>
              <v:shape id="_x0000_s1669" o:spid="_x0000_s1669" style="position:absolute;left:6931;top:825;height:2;width:4147;" filled="f" stroked="t" coordorigin="6931,825" coordsize="4147,0" path="m6931,825l11078,8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0" o:spid="_x0000_s1670" o:spt="203" style="position:absolute;left:6931;top:469;height:2;width:4147;" coordorigin="6931,469" coordsize="4147,2">
              <o:lock v:ext="edit"/>
              <v:shape id="_x0000_s1671" o:spid="_x0000_s1671" style="position:absolute;left:6931;top:469;height:2;width:4147;" filled="f" stroked="t" coordorigin="6931,469" coordsize="4147,0" path="m6931,469l11078,46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2" o:spid="_x0000_s1672" o:spt="203" style="position:absolute;left:6931;top:112;height:2;width:4147;" coordorigin="6931,112" coordsize="4147,2">
              <o:lock v:ext="edit"/>
              <v:shape id="_x0000_s1673" o:spid="_x0000_s1673" style="position:absolute;left:6931;top:112;height:2;width:4147;" filled="f" stroked="t" coordorigin="6931,112" coordsize="4147,0" path="m6931,112l11078,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4" o:spid="_x0000_s1674" o:spt="203" style="position:absolute;left:7418;top:112;height:3617;width:2;" coordorigin="7418,112" coordsize="2,3617">
              <o:lock v:ext="edit"/>
              <v:shape id="_x0000_s1675" o:spid="_x0000_s1675" style="position:absolute;left:7418;top:112;height:3617;width:2;" filled="f" stroked="t" coordorigin="7418,112" coordsize="0,3617" path="m7418,112l741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6" o:spid="_x0000_s1676" o:spt="203" style="position:absolute;left:7870;top:112;height:3617;width:2;" coordorigin="7870,112" coordsize="2,3617">
              <o:lock v:ext="edit"/>
              <v:shape id="_x0000_s1677" o:spid="_x0000_s1677" style="position:absolute;left:7870;top:112;height:3617;width:2;" filled="f" stroked="t" coordorigin="7870,112" coordsize="0,3617" path="m7870,112l7870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8" o:spid="_x0000_s1678" o:spt="203" style="position:absolute;left:8330;top:112;height:3617;width:2;" coordorigin="8330,112" coordsize="2,3617">
              <o:lock v:ext="edit"/>
              <v:shape id="_x0000_s1679" o:spid="_x0000_s1679" style="position:absolute;left:8330;top:112;height:3617;width:2;" filled="f" stroked="t" coordorigin="8330,112" coordsize="0,3617" path="m8330,112l8330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0" o:spid="_x0000_s1680" o:spt="203" style="position:absolute;left:8791;top:112;height:3617;width:2;" coordorigin="8791,112" coordsize="2,3617">
              <o:lock v:ext="edit"/>
              <v:shape id="_x0000_s1681" o:spid="_x0000_s1681" style="position:absolute;left:8791;top:112;height:3617;width:2;" filled="f" stroked="t" coordorigin="8791,112" coordsize="0,3617" path="m8791,112l8791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2" o:spid="_x0000_s1682" o:spt="203" style="position:absolute;left:9245;top:112;height:3617;width:2;" coordorigin="9245,112" coordsize="2,3617">
              <o:lock v:ext="edit"/>
              <v:shape id="_x0000_s1683" o:spid="_x0000_s1683" style="position:absolute;left:9245;top:112;height:3617;width:2;" filled="f" stroked="t" coordorigin="9245,112" coordsize="0,3617" path="m9245,112l9245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4" o:spid="_x0000_s1684" o:spt="203" style="position:absolute;left:9706;top:112;height:3617;width:2;" coordorigin="9706,112" coordsize="2,3617">
              <o:lock v:ext="edit"/>
              <v:shape id="_x0000_s1685" o:spid="_x0000_s1685" style="position:absolute;left:9706;top:112;height:3617;width:2;" filled="f" stroked="t" coordorigin="9706,112" coordsize="0,3617" path="m9706,112l9706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6" o:spid="_x0000_s1686" o:spt="203" style="position:absolute;left:10166;top:112;height:3617;width:2;" coordorigin="10166,112" coordsize="2,3617">
              <o:lock v:ext="edit"/>
              <v:shape id="_x0000_s1687" o:spid="_x0000_s1687" style="position:absolute;left:10166;top:112;height:3617;width:2;" filled="f" stroked="t" coordorigin="10166,112" coordsize="0,3617" path="m10166,112l10166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8" o:spid="_x0000_s1688" o:spt="203" style="position:absolute;left:10618;top:112;height:3617;width:2;" coordorigin="10618,112" coordsize="2,3617">
              <o:lock v:ext="edit"/>
              <v:shape id="_x0000_s1689" o:spid="_x0000_s1689" style="position:absolute;left:10618;top:112;height:3617;width:2;" filled="f" stroked="t" coordorigin="10618,112" coordsize="0,3617" path="m10618,112l1061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0" o:spid="_x0000_s1690" o:spt="203" style="position:absolute;left:11078;top:112;height:3617;width:2;" coordorigin="11078,112" coordsize="2,3617">
              <o:lock v:ext="edit"/>
              <v:shape id="_x0000_s1691" o:spid="_x0000_s1691" style="position:absolute;left:11078;top:112;height:3617;width:2;" filled="f" stroked="t" coordorigin="11078,112" coordsize="0,3617" path="m11078,112l1107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2" o:spid="_x0000_s1692" o:spt="203" style="position:absolute;left:6958;top:112;height:3586;width:4121;" coordorigin="6958,112" coordsize="4121,3586">
              <o:lock v:ext="edit"/>
              <v:shape id="_x0000_s1693" o:spid="_x0000_s1693" style="position:absolute;left:6958;top:112;height:3586;width:4121;" filled="f" stroked="t" coordorigin="6958,112" coordsize="4121,3586" path="m6958,3697l11078,3697,11078,112,6958,112,6958,3697xe">
                <v:path arrowok="t"/>
                <v:fill on="f" focussize="0,0"/>
                <v:stroke weight="0.509527559055118pt" color="#000000"/>
                <v:imagedata o:title=""/>
                <o:lock v:ext="edit"/>
              </v:shape>
            </v:group>
            <v:group id="_x0000_s1694" o:spid="_x0000_s1694" o:spt="203" style="position:absolute;left:6958;top:112;height:3617;width:2;" coordorigin="6958,112" coordsize="2,3617">
              <o:lock v:ext="edit"/>
              <v:shape id="_x0000_s1695" o:spid="_x0000_s1695" style="position:absolute;left:6958;top:112;height:3617;width:2;" filled="f" stroked="t" coordorigin="6958,112" coordsize="0,3617" path="m6958,112l695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6" o:spid="_x0000_s1696" o:spt="203" style="position:absolute;left:6931;top:3697;height:2;width:4147;" coordorigin="6931,3697" coordsize="4147,2">
              <o:lock v:ext="edit"/>
              <v:shape id="_x0000_s1697" o:spid="_x0000_s1697" style="position:absolute;left:6931;top:3697;height:2;width:4147;" filled="f" stroked="t" coordorigin="6931,3697" coordsize="4147,0" path="m6931,3697l11078,36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8" o:spid="_x0000_s1698" o:spt="203" style="position:absolute;left:7418;top:1201;height:2273;width:3199;" coordorigin="7418,1201" coordsize="3199,2273">
              <o:lock v:ext="edit"/>
              <v:shape id="_x0000_s1699" o:spid="_x0000_s1699" style="position:absolute;left:7418;top:1201;height:2273;width:3199;" filled="f" stroked="t" coordorigin="7418,1201" coordsize="3199,2273" path="m7418,3474l7502,3412,7574,3361,7658,3301,7704,3280,7759,3249,7824,3229,7889,3198,8028,3157,8184,3107,8258,3076,8330,3035,8405,2985,8470,2925,8616,2790,8765,2639,8902,2495,9041,2353,9170,2200,9317,2058,9391,1986,9475,1926,9566,1864,9667,1813,9888,1713,9998,1660,10102,1619,10193,1569,10277,1528,10342,1487,10397,1446,10442,1405,10543,1283,10579,1242,10618,1201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0" o:spid="_x0000_s1700" o:spt="203" style="position:absolute;left:7373;top:3424;height:101;width:91;" coordorigin="7373,3424" coordsize="91,101">
              <o:lock v:ext="edit"/>
              <v:shape id="_x0000_s1701" o:spid="_x0000_s1701" style="position:absolute;left:7373;top:3424;height:101;width:91;" fillcolor="#FF0000" filled="t" stroked="f" coordorigin="7373,3424" coordsize="91,101" path="m7418,3424l7373,3474,7418,3525,7464,3474,7418,34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02" o:spid="_x0000_s1702" o:spt="203" style="position:absolute;left:7373;top:3424;height:101;width:91;" coordorigin="7373,3424" coordsize="91,101">
              <o:lock v:ext="edit"/>
              <v:shape id="_x0000_s1703" o:spid="_x0000_s1703" style="position:absolute;left:7373;top:3424;height:101;width:91;" filled="f" stroked="t" coordorigin="7373,3424" coordsize="91,101" path="m7418,3424l7464,3474,7418,3525,7373,3474,7418,3424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4" o:spid="_x0000_s1704" o:spt="203" style="position:absolute;left:7714;top:3198;height:103;width:91;" coordorigin="7714,3198" coordsize="91,103">
              <o:lock v:ext="edit"/>
              <v:shape id="_x0000_s1705" o:spid="_x0000_s1705" style="position:absolute;left:7714;top:3198;height:103;width:91;" fillcolor="#FF0000" filled="t" stroked="f" coordorigin="7714,3198" coordsize="91,103" path="m7759,3198l7714,3249,7759,3301,7805,3249,7759,3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06" o:spid="_x0000_s1706" o:spt="203" style="position:absolute;left:7714;top:3198;height:103;width:91;" coordorigin="7714,3198" coordsize="91,103">
              <o:lock v:ext="edit"/>
              <v:shape id="_x0000_s1707" o:spid="_x0000_s1707" style="position:absolute;left:7714;top:3198;height:103;width:91;" filled="f" stroked="t" coordorigin="7714,3198" coordsize="91,103" path="m7759,3198l7805,3249,7759,3301,7714,3249,7759,3198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8" o:spid="_x0000_s1708" o:spt="203" style="position:absolute;left:8285;top:2985;height:101;width:94;" coordorigin="8285,2985" coordsize="94,101">
              <o:lock v:ext="edit"/>
              <v:shape id="_x0000_s1709" o:spid="_x0000_s1709" style="position:absolute;left:8285;top:2985;height:101;width:94;" fillcolor="#FF0000" filled="t" stroked="f" coordorigin="8285,2985" coordsize="94,101" path="m8330,2985l8285,3035,8330,3085,8378,3035,8330,29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0" o:spid="_x0000_s1710" o:spt="203" style="position:absolute;left:8285;top:2985;height:101;width:94;" coordorigin="8285,2985" coordsize="94,101">
              <o:lock v:ext="edit"/>
              <v:shape id="_x0000_s1711" o:spid="_x0000_s1711" style="position:absolute;left:8285;top:2985;height:101;width:94;" filled="f" stroked="t" coordorigin="8285,2985" coordsize="94,101" path="m8330,2985l8378,3035,8330,3085,8285,3035,8330,2985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12" o:spid="_x0000_s1712" o:spt="203" style="position:absolute;left:8856;top:2445;height:103;width:94;" coordorigin="8856,2445" coordsize="94,103">
              <o:lock v:ext="edit"/>
              <v:shape id="_x0000_s1713" o:spid="_x0000_s1713" style="position:absolute;left:8856;top:2445;height:103;width:94;" fillcolor="#FF0000" filled="t" stroked="f" coordorigin="8856,2445" coordsize="94,103" path="m8902,2445l8856,2495,8902,2548,8950,2495,8902,2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4" o:spid="_x0000_s1714" o:spt="203" style="position:absolute;left:8856;top:2445;height:103;width:94;" coordorigin="8856,2445" coordsize="94,103">
              <o:lock v:ext="edit"/>
              <v:shape id="_x0000_s1715" o:spid="_x0000_s1715" style="position:absolute;left:8856;top:2445;height:103;width:94;" filled="f" stroked="t" coordorigin="8856,2445" coordsize="94,103" path="m8902,2445l8950,2495,8902,2548,8856,2495,8902,2445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16" o:spid="_x0000_s1716" o:spt="203" style="position:absolute;left:9427;top:1876;height:101;width:94;" coordorigin="9427,1876" coordsize="94,101">
              <o:lock v:ext="edit"/>
              <v:shape id="_x0000_s1717" o:spid="_x0000_s1717" style="position:absolute;left:9427;top:1876;height:101;width:94;" fillcolor="#FF0000" filled="t" stroked="f" coordorigin="9427,1876" coordsize="94,101" path="m9475,1876l9427,1926,9475,1977,9521,1926,9475,18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8" o:spid="_x0000_s1718" o:spt="203" style="position:absolute;left:9427;top:1876;height:101;width:94;" coordorigin="9427,1876" coordsize="94,101">
              <o:lock v:ext="edit"/>
              <v:shape id="_x0000_s1719" o:spid="_x0000_s1719" style="position:absolute;left:9427;top:1876;height:101;width:94;" filled="f" stroked="t" coordorigin="9427,1876" coordsize="94,101" path="m9475,1876l9521,1926,9475,1977,9427,1926,9475,1876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20" o:spid="_x0000_s1720" o:spt="203" style="position:absolute;left:10229;top:1477;height:101;width:94;" coordorigin="10229,1477" coordsize="94,101">
              <o:lock v:ext="edit"/>
              <v:shape id="_x0000_s1721" o:spid="_x0000_s1721" style="position:absolute;left:10229;top:1477;height:101;width:94;" fillcolor="#FF0000" filled="t" stroked="f" coordorigin="10229,1477" coordsize="94,101" path="m10277,1477l10229,1528,10277,1578,10322,1528,10277,14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22" o:spid="_x0000_s1722" o:spt="203" style="position:absolute;left:10229;top:1477;height:101;width:94;" coordorigin="10229,1477" coordsize="94,101">
              <o:lock v:ext="edit"/>
              <v:shape id="_x0000_s1723" o:spid="_x0000_s1723" style="position:absolute;left:10229;top:1477;height:101;width:94;" filled="f" stroked="t" coordorigin="10229,1477" coordsize="94,101" path="m10277,1477l10322,1528,10277,1578,10229,1528,10277,1477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24" o:spid="_x0000_s1724" o:spt="203" style="position:absolute;left:10572;top:1151;height:103;width:91;" coordorigin="10572,1151" coordsize="91,103">
              <o:lock v:ext="edit"/>
              <v:shape id="_x0000_s1725" o:spid="_x0000_s1725" style="position:absolute;left:10572;top:1151;height:103;width:91;" fillcolor="#FF0000" filled="t" stroked="f" coordorigin="10572,1151" coordsize="91,103" path="m10618,1151l10572,1201,10618,1254,10663,1201,10618,1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26" o:spid="_x0000_s1726" o:spt="203" style="position:absolute;left:10572;top:1151;height:103;width:91;" coordorigin="10572,1151" coordsize="91,103">
              <o:lock v:ext="edit"/>
              <v:shape id="_x0000_s1727" o:spid="_x0000_s1727" style="position:absolute;left:10572;top:1151;height:103;width:91;" filled="f" stroked="t" coordorigin="10572,1151" coordsize="91,103" path="m10618,1151l10663,1201,10618,1254,10572,1201,10618,1151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  <v:shape id="_x0000_s1728" o:spid="_x0000_s1728" o:spt="75" type="#_x0000_t75" style="position:absolute;left:6665;top:3280;height:660;width:252;" filled="f" coordsize="21600,21600">
                <v:path/>
                <v:fill on="f" focussize="0,0"/>
                <v:stroke/>
                <v:imagedata r:id="rId94" o:title=""/>
                <o:lock v:ext="edit" aspectratio="t"/>
              </v:shape>
              <v:shape id="_x0000_s1729" o:spid="_x0000_s1729" o:spt="75" type="#_x0000_t75" style="position:absolute;left:6778;top:3280;height:295;width:154;" filled="f" coordsize="21600,21600">
                <v:path/>
                <v:fill on="f" focussize="0,0"/>
                <v:stroke/>
                <v:imagedata r:id="rId95" o:title=""/>
                <o:lock v:ext="edit" aspectratio="t"/>
              </v:shape>
              <v:shape id="_x0000_s1730" o:spid="_x0000_s1730" o:spt="75" type="#_x0000_t75" style="position:absolute;left:6665;top:2925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1" o:spid="_x0000_s1731" o:spt="75" type="#_x0000_t75" style="position:absolute;left:6778;top:2925;height:295;width:154;" filled="f" coordsize="21600,21600">
                <v:path/>
                <v:fill on="f" focussize="0,0"/>
                <v:stroke/>
                <v:imagedata r:id="rId97" o:title=""/>
                <o:lock v:ext="edit" aspectratio="t"/>
              </v:shape>
              <v:shape id="_x0000_s1732" o:spid="_x0000_s1732" o:spt="75" type="#_x0000_t75" style="position:absolute;left:6665;top:2557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3" o:spid="_x0000_s1733" o:spt="75" type="#_x0000_t75" style="position:absolute;left:6778;top:2557;height:302;width:154;" filled="f" coordsize="21600,21600">
                <v:path/>
                <v:fill on="f" focussize="0,0"/>
                <v:stroke/>
                <v:imagedata r:id="rId98" o:title=""/>
                <o:lock v:ext="edit" aspectratio="t"/>
              </v:shape>
              <v:shape id="_x0000_s1734" o:spid="_x0000_s1734" o:spt="75" type="#_x0000_t75" style="position:absolute;left:6665;top:2202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5" o:spid="_x0000_s1735" o:spt="75" type="#_x0000_t75" style="position:absolute;left:6665;top:1489;height:1015;width:266;" filled="f" coordsize="21600,21600">
                <v:path/>
                <v:fill on="f" focussize="0,0"/>
                <v:stroke/>
                <v:imagedata r:id="rId99" o:title=""/>
                <o:lock v:ext="edit" aspectratio="t"/>
              </v:shape>
              <v:shape id="_x0000_s1736" o:spid="_x0000_s1736" o:spt="75" type="#_x0000_t75" style="position:absolute;left:6778;top:1489;height:302;width:154;" filled="f" coordsize="21600,21600">
                <v:path/>
                <v:fill on="f" focussize="0,0"/>
                <v:stroke/>
                <v:imagedata r:id="rId100" o:title=""/>
                <o:lock v:ext="edit" aspectratio="t"/>
              </v:shape>
              <v:shape id="_x0000_s1737" o:spid="_x0000_s1737" o:spt="75" type="#_x0000_t75" style="position:absolute;left:6665;top:1132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8" o:spid="_x0000_s1738" o:spt="75" type="#_x0000_t75" style="position:absolute;left:6778;top:1132;height:302;width:154;" filled="f" coordsize="21600,21600">
                <v:path/>
                <v:fill on="f" focussize="0,0"/>
                <v:stroke/>
                <v:imagedata r:id="rId101" o:title=""/>
                <o:lock v:ext="edit" aspectratio="t"/>
              </v:shape>
              <v:shape id="_x0000_s1739" o:spid="_x0000_s1739" o:spt="75" type="#_x0000_t75" style="position:absolute;left:6665;top:765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40" o:spid="_x0000_s1740" o:spt="75" type="#_x0000_t75" style="position:absolute;left:6778;top:765;height:302;width:154;" filled="f" coordsize="21600,21600">
                <v:path/>
                <v:fill on="f" focussize="0,0"/>
                <v:stroke/>
                <v:imagedata r:id="rId102" o:title=""/>
                <o:lock v:ext="edit" aspectratio="t"/>
              </v:shape>
              <v:shape id="_x0000_s1741" o:spid="_x0000_s1741" o:spt="75" type="#_x0000_t75" style="position:absolute;left:6665;top:409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42" o:spid="_x0000_s1742" o:spt="75" type="#_x0000_t75" style="position:absolute;left:6725;top:52;height:660;width:206;" filled="f" coordsize="21600,21600">
                <v:path/>
                <v:fill on="f" focussize="0,0"/>
                <v:stroke/>
                <v:imagedata r:id="rId103" o:title=""/>
                <o:lock v:ext="edit" aspectratio="t"/>
              </v:shape>
              <v:shape id="_x0000_s1743" o:spid="_x0000_s1743" o:spt="75" type="#_x0000_t75" style="position:absolute;left:6854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4" o:spid="_x0000_s1744" o:spt="75" type="#_x0000_t75" style="position:absolute;left:6907;top:3786;height:360;width:173;" filled="f" coordsize="21600,21600">
                <v:path/>
                <v:fill on="f" focussize="0,0"/>
                <v:stroke/>
                <v:imagedata r:id="rId105" o:title=""/>
                <o:lock v:ext="edit" aspectratio="t"/>
              </v:shape>
              <v:shape id="_x0000_s1745" o:spid="_x0000_s1745" o:spt="75" type="#_x0000_t75" style="position:absolute;left:7291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6" o:spid="_x0000_s1746" o:spt="75" type="#_x0000_t75" style="position:absolute;left:7342;top:3786;height:360;width:173;" filled="f" coordsize="21600,21600">
                <v:path/>
                <v:fill on="f" focussize="0,0"/>
                <v:stroke/>
                <v:imagedata r:id="rId106" o:title=""/>
                <o:lock v:ext="edit" aspectratio="t"/>
              </v:shape>
              <v:shape id="_x0000_s1747" o:spid="_x0000_s1747" o:spt="75" type="#_x0000_t75" style="position:absolute;left:7745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8" o:spid="_x0000_s1748" o:spt="75" type="#_x0000_t75" style="position:absolute;left:7798;top:3786;height:360;width:173;" filled="f" coordsize="21600,21600">
                <v:path/>
                <v:fill on="f" focussize="0,0"/>
                <v:stroke/>
                <v:imagedata r:id="rId107" o:title=""/>
                <o:lock v:ext="edit" aspectratio="t"/>
              </v:shape>
              <v:shape id="_x0000_s1749" o:spid="_x0000_s1749" o:spt="75" type="#_x0000_t75" style="position:absolute;left:8292;top:3786;height:360;width:77;" filled="f" coordsize="21600,21600">
                <v:path/>
                <v:fill on="f" focussize="0,0"/>
                <v:stroke/>
                <v:imagedata r:id="rId108" o:title=""/>
                <o:lock v:ext="edit" aspectratio="t"/>
              </v:shape>
              <v:shape id="_x0000_s1750" o:spid="_x0000_s1750" o:spt="75" type="#_x0000_t75" style="position:absolute;left:8707;top:3786;height:360;width:173;" filled="f" coordsize="21600,21600">
                <v:path/>
                <v:fill on="f" focussize="0,0"/>
                <v:stroke/>
                <v:imagedata r:id="rId107" o:title=""/>
                <o:lock v:ext="edit" aspectratio="t"/>
              </v:shape>
              <v:shape id="_x0000_s1751" o:spid="_x0000_s1751" o:spt="75" type="#_x0000_t75" style="position:absolute;left:9151;top:3786;height:360;width:173;" filled="f" coordsize="21600,21600">
                <v:path/>
                <v:fill on="f" focussize="0,0"/>
                <v:stroke/>
                <v:imagedata r:id="rId109" o:title=""/>
                <o:lock v:ext="edit" aspectratio="t"/>
              </v:shape>
              <v:shape id="_x0000_s1752" o:spid="_x0000_s1752" o:spt="75" type="#_x0000_t75" style="position:absolute;left:9629;top:3786;height:360;width:173;" filled="f" coordsize="21600,21600">
                <v:path/>
                <v:fill on="f" focussize="0,0"/>
                <v:stroke/>
                <v:imagedata r:id="rId110" o:title=""/>
                <o:lock v:ext="edit" aspectratio="t"/>
              </v:shape>
              <v:shape id="_x0000_s1753" o:spid="_x0000_s1753" o:spt="75" type="#_x0000_t75" style="position:absolute;left:10090;top:3786;height:360;width:173;" filled="f" coordsize="21600,21600">
                <v:path/>
                <v:fill on="f" focussize="0,0"/>
                <v:stroke/>
                <v:imagedata r:id="rId111" o:title=""/>
                <o:lock v:ext="edit" aspectratio="t"/>
              </v:shape>
              <v:shape id="_x0000_s1754" o:spid="_x0000_s1754" o:spt="75" type="#_x0000_t75" style="position:absolute;left:10493;top:3786;height:360;width:269;" filled="f" coordsize="21600,21600">
                <v:path/>
                <v:fill on="f" focussize="0,0"/>
                <v:stroke/>
                <v:imagedata r:id="rId112" o:title=""/>
                <o:lock v:ext="edit" aspectratio="t"/>
              </v:shape>
              <v:shape id="_x0000_s1755" o:spid="_x0000_s1755" o:spt="75" type="#_x0000_t75" style="position:absolute;left:10934;top:3786;height:360;width:269;" filled="f" coordsize="21600,21600">
                <v:path/>
                <v:fill on="f" focussize="0,0"/>
                <v:stroke/>
                <v:imagedata r:id="rId113" o:title=""/>
                <o:lock v:ext="edit" aspectratio="t"/>
              </v:shape>
              <v:shape id="_x0000_s1756" o:spid="_x0000_s1756" o:spt="75" type="#_x0000_t75" style="position:absolute;left:7478;top:4007;height:266;width:1958;" filled="f" coordsize="21600,21600">
                <v:path/>
                <v:fill on="f" focussize="0,0"/>
                <v:stroke/>
                <v:imagedata r:id="rId114" o:title=""/>
                <o:lock v:ext="edit" aspectratio="t"/>
              </v:shape>
              <v:shape id="_x0000_s1757" o:spid="_x0000_s1757" o:spt="75" type="#_x0000_t75" style="position:absolute;left:9506;top:4007;height:526;width:58;" filled="f" coordsize="21600,21600">
                <v:path/>
                <v:fill on="f" focussize="0,0"/>
                <v:stroke/>
                <v:imagedata r:id="rId115" o:title=""/>
                <o:lock v:ext="edit" aspectratio="t"/>
              </v:shape>
              <v:shape id="_x0000_s1758" o:spid="_x0000_s1758" o:spt="75" type="#_x0000_t75" style="position:absolute;left:9576;top:4005;height:540;width:991;" filled="f" coordsize="21600,21600">
                <v:path/>
                <v:fill on="f" focussize="0,0"/>
                <v:stroke/>
                <v:imagedata r:id="rId116" o:title=""/>
                <o:lock v:ext="edit" aspectratio="t"/>
              </v:shape>
            </v:group>
          </v:group>
        </w:pict>
      </w:r>
      <w:r>
        <w:pict>
          <v:shape id="_x0000_s1759" o:spid="_x0000_s1759" o:spt="202" type="#_x0000_t202" style="position:absolute;left:0pt;margin-left:78.65pt;margin-top:5.75pt;height:176.35pt;width:209.2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4138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16"/>
                    <w:gridCol w:w="518"/>
                    <w:gridCol w:w="518"/>
                    <w:gridCol w:w="516"/>
                    <w:gridCol w:w="518"/>
                    <w:gridCol w:w="518"/>
                    <w:gridCol w:w="516"/>
                    <w:gridCol w:w="518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78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9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group id="_x0000_s1760" o:spid="_x0000_s1760" o:spt="203" style="position:absolute;left:0pt;margin-left:106pt;margin-top:-19.75pt;height:126.3pt;width:165.45pt;mso-position-horizontal-relative:page;z-index:-9216;mso-width-relative:page;mso-height-relative:page;" coordorigin="2121,-396" coordsize="3309,2527">
            <o:lock v:ext="edit"/>
            <v:group id="_x0000_s1761" o:spid="_x0000_s1761" o:spt="203" style="position:absolute;left:2131;top:-339;height:2460;width:3240;" coordorigin="2131,-339" coordsize="3240,2460">
              <o:lock v:ext="edit"/>
              <v:shape id="_x0000_s1762" o:spid="_x0000_s1762" style="position:absolute;left:2131;top:-339;height:2460;width:3240;" filled="f" stroked="t" coordorigin="2131,-339" coordsize="3240,2460" path="m2131,2121l2556,1833,2981,1554,3406,1264,3818,964,4212,654,4606,323,4990,-8,5371,-339e">
                <v:path arrowok="t"/>
                <v:fill on="f" focussize="0,0"/>
                <v:stroke weight="1.06196850393701pt" color="#0000FF"/>
                <v:imagedata o:title=""/>
                <o:lock v:ext="edit"/>
              </v:shape>
            </v:group>
            <v:group id="_x0000_s1763" o:spid="_x0000_s1763" o:spt="203" style="position:absolute;left:3768;top:911;height:103;width:103;" coordorigin="3768,911" coordsize="103,103">
              <o:lock v:ext="edit"/>
              <v:shape id="_x0000_s1764" o:spid="_x0000_s1764" style="position:absolute;left:3768;top:911;height:103;width:103;" fillcolor="#00007F" filled="t" stroked="f" coordorigin="3768,911" coordsize="103,103" path="m3818,911l3768,964,3818,1014,3871,964,3818,9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65" o:spid="_x0000_s1765" o:spt="203" style="position:absolute;left:3768;top:911;height:103;width:103;" coordorigin="3768,911" coordsize="103,103">
              <o:lock v:ext="edit"/>
              <v:shape id="_x0000_s1766" o:spid="_x0000_s1766" style="position:absolute;left:3768;top:911;height:103;width:103;" filled="f" stroked="t" coordorigin="3768,911" coordsize="103,103" path="m3818,911l3871,964,3818,1014,3768,964,3818,911xe">
                <v:path arrowok="t"/>
                <v:fill on="f" focussize="0,0"/>
                <v:stroke weight="0.566377952755906pt" color="#00007F"/>
                <v:imagedata o:title=""/>
                <o:lock v:ext="edit"/>
              </v:shape>
            </v:group>
            <v:group id="_x0000_s1767" o:spid="_x0000_s1767" o:spt="203" style="position:absolute;left:5321;top:-390;height:103;width:103;" coordorigin="5321,-390" coordsize="103,103">
              <o:lock v:ext="edit"/>
              <v:shape id="_x0000_s1768" o:spid="_x0000_s1768" style="position:absolute;left:5321;top:-390;height:103;width:103;" fillcolor="#00007F" filled="t" stroked="f" coordorigin="5321,-390" coordsize="103,103" path="m5371,-390l5321,-339,5371,-287,5424,-339,5371,-3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69" o:spid="_x0000_s1769" o:spt="203" style="position:absolute;left:5321;top:-390;height:103;width:103;" coordorigin="5321,-390" coordsize="103,103">
              <o:lock v:ext="edit"/>
              <v:shape id="_x0000_s1770" o:spid="_x0000_s1770" style="position:absolute;left:5321;top:-390;height:103;width:103;" filled="f" stroked="t" coordorigin="5321,-390" coordsize="103,103" path="m5371,-390l5424,-339,5371,-287,5321,-339,5371,-390xe">
                <v:path arrowok="t"/>
                <v:fill on="f" focussize="0,0"/>
                <v:stroke weight="0.566377952755906pt" color="#00007F"/>
                <v:imagedata o:title=""/>
                <o:lock v:ext="edit"/>
              </v:shape>
            </v:group>
          </v:group>
        </w:pict>
      </w:r>
      <w:r>
        <w:pict>
          <v:shape id="_x0000_s1771" o:spid="_x0000_s1771" o:spt="202" type="#_x0000_t202" style="position:absolute;left:0pt;margin-left:321.15pt;margin-top:-0.1pt;height:93.95pt;width:11.4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4" w:lineRule="exact"/>
                    <w:ind w:left="20" w:right="-48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L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ad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3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g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la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t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i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1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shape id="_x0000_s1772" o:spid="_x0000_s1772" o:spt="202" type="#_x0000_t202" style="position:absolute;left:0pt;margin-left:47.95pt;margin-top:-30.85pt;height:70.3pt;width:11.9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50"/>
                    <w:jc w:val="lef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1"/>
                      <w:w w:val="1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7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after="0" w:line="260" w:lineRule="exact"/>
        <w:jc w:val="left"/>
        <w:rPr>
          <w:sz w:val="26"/>
          <w:szCs w:val="26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8" w:after="0" w:line="240" w:lineRule="auto"/>
        <w:ind w:left="536" w:right="-61"/>
        <w:jc w:val="lef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tabs>
          <w:tab w:val="left" w:pos="480"/>
          <w:tab w:val="left" w:pos="1000"/>
          <w:tab w:val="left" w:pos="1560"/>
          <w:tab w:val="left" w:pos="2040"/>
          <w:tab w:val="left" w:pos="2560"/>
          <w:tab w:val="left" w:pos="3080"/>
          <w:tab w:val="left" w:pos="3600"/>
          <w:tab w:val="left" w:pos="4080"/>
        </w:tabs>
        <w:spacing w:before="0" w:after="0" w:line="240" w:lineRule="auto"/>
        <w:ind w:left="-31" w:right="5408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-6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-</w: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-2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85" w:after="0" w:line="240" w:lineRule="auto"/>
        <w:ind w:left="488" w:right="6016"/>
        <w:jc w:val="center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b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ie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3"/>
          <w:w w:val="100"/>
          <w:sz w:val="20"/>
          <w:szCs w:val="20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er</w:t>
      </w:r>
      <w:r>
        <w:rPr>
          <w:rFonts w:ascii="Arial" w:hAnsi="Arial" w:eastAsia="Arial" w:cs="Arial"/>
          <w:b/>
          <w:bCs/>
          <w:spacing w:val="3"/>
          <w:w w:val="100"/>
          <w:sz w:val="20"/>
          <w:szCs w:val="20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b/>
          <w:bCs/>
          <w:spacing w:val="-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(D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rees</w:t>
      </w:r>
      <w:r>
        <w:rPr>
          <w:rFonts w:ascii="Arial" w:hAnsi="Arial" w:eastAsia="Arial" w:cs="Arial"/>
          <w:b/>
          <w:bCs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98"/>
          <w:sz w:val="20"/>
          <w:szCs w:val="20"/>
        </w:rPr>
        <w:t>C</w:t>
      </w:r>
      <w:r>
        <w:rPr>
          <w:rFonts w:ascii="Arial" w:hAnsi="Arial" w:eastAsia="Arial" w:cs="Arial"/>
          <w:b/>
          <w:bCs/>
          <w:spacing w:val="0"/>
          <w:w w:val="98"/>
          <w:sz w:val="20"/>
          <w:szCs w:val="20"/>
        </w:rPr>
        <w:t>)</w:t>
      </w:r>
    </w:p>
    <w:p>
      <w:pPr>
        <w:spacing w:after="0" w:line="240" w:lineRule="auto"/>
        <w:jc w:val="center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814" w:space="7"/>
            <w:col w:w="9819"/>
          </w:cols>
        </w:sectPr>
      </w:pPr>
    </w:p>
    <w:p>
      <w:pPr>
        <w:spacing w:before="3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773" o:spid="_x0000_s1773" o:spt="203" style="position:absolute;left:0pt;margin-left:62.4pt;margin-top:27.8pt;height:179.75pt;width:216.7pt;mso-position-horizontal-relative:page;z-index:-9216;mso-width-relative:page;mso-height-relative:page;" coordorigin="1248,556" coordsize="4335,3595">
            <o:lock v:ext="edit"/>
            <v:shape id="_x0000_s1774" o:spid="_x0000_s1774" o:spt="75" type="#_x0000_t75" style="position:absolute;left:1258;top:3451;height:302;width:211;" filled="f" coordsize="21600,21600">
              <v:path/>
              <v:fill on="f" focussize="0,0"/>
              <v:stroke/>
              <v:imagedata r:id="rId117" o:title=""/>
              <o:lock v:ext="edit" aspectratio="t"/>
            </v:shape>
            <v:group id="_x0000_s1775" o:spid="_x0000_s1775" o:spt="203" style="position:absolute;left:1529;top:3501;height:2;width:2165;" coordorigin="1529,3501" coordsize="2165,2">
              <o:lock v:ext="edit"/>
              <v:shape id="_x0000_s1776" o:spid="_x0000_s1776" style="position:absolute;left:1529;top:3501;height:2;width:2165;" filled="f" stroked="t" coordorigin="1529,3501" coordsize="2165,0" path="m1529,3501l3694,3501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77" o:spid="_x0000_s1777" o:spt="75" type="#_x0000_t75" style="position:absolute;left:1250;top:2884;height:302;width:230;" filled="f" coordsize="21600,21600">
                <v:path/>
                <v:fill on="f" focussize="0,0"/>
                <v:stroke/>
                <v:imagedata r:id="rId118" o:title=""/>
                <o:lock v:ext="edit" aspectratio="t"/>
              </v:shape>
            </v:group>
            <v:group id="_x0000_s1778" o:spid="_x0000_s1778" o:spt="203" style="position:absolute;left:1529;top:2923;height:2;width:4049;" coordorigin="1529,2923" coordsize="4049,2">
              <o:lock v:ext="edit"/>
              <v:shape id="_x0000_s1779" o:spid="_x0000_s1779" style="position:absolute;left:1529;top:2923;height:2;width:4049;" filled="f" stroked="t" coordorigin="1529,2923" coordsize="4049,0" path="m1529,2923l5578,2923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0" o:spid="_x0000_s1780" o:spt="75" type="#_x0000_t75" style="position:absolute;left:1250;top:2296;height:302;width:230;" filled="f" coordsize="21600,21600">
                <v:path/>
                <v:fill on="f" focussize="0,0"/>
                <v:stroke/>
                <v:imagedata r:id="rId119" o:title=""/>
                <o:lock v:ext="edit" aspectratio="t"/>
              </v:shape>
            </v:group>
            <v:group id="_x0000_s1781" o:spid="_x0000_s1781" o:spt="203" style="position:absolute;left:1529;top:2344;height:2;width:4049;" coordorigin="1529,2344" coordsize="4049,2">
              <o:lock v:ext="edit"/>
              <v:shape id="_x0000_s1782" o:spid="_x0000_s1782" style="position:absolute;left:1529;top:2344;height:2;width:4049;" filled="f" stroked="t" coordorigin="1529,2344" coordsize="4049,0" path="m1529,2344l5578,2344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3" o:spid="_x0000_s1783" o:spt="75" type="#_x0000_t75" style="position:absolute;left:1248;top:1711;height:302;width:230;" filled="f" coordsize="21600,21600">
                <v:path/>
                <v:fill on="f" focussize="0,0"/>
                <v:stroke/>
                <v:imagedata r:id="rId120" o:title=""/>
                <o:lock v:ext="edit" aspectratio="t"/>
              </v:shape>
            </v:group>
            <v:group id="_x0000_s1784" o:spid="_x0000_s1784" o:spt="203" style="position:absolute;left:1529;top:1764;height:2;width:4049;" coordorigin="1529,1764" coordsize="4049,2">
              <o:lock v:ext="edit"/>
              <v:shape id="_x0000_s1785" o:spid="_x0000_s1785" style="position:absolute;left:1529;top:1764;height:2;width:4049;" filled="f" stroked="t" coordorigin="1529,1764" coordsize="4049,0" path="m1529,1764l5578,1764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6" o:spid="_x0000_s1786" o:spt="75" type="#_x0000_t75" style="position:absolute;left:1250;top:1142;height:302;width:230;" filled="f" coordsize="21600,21600">
                <v:path/>
                <v:fill on="f" focussize="0,0"/>
                <v:stroke/>
                <v:imagedata r:id="rId121" o:title=""/>
                <o:lock v:ext="edit" aspectratio="t"/>
              </v:shape>
            </v:group>
            <v:group id="_x0000_s1787" o:spid="_x0000_s1787" o:spt="203" style="position:absolute;left:1529;top:1185;height:2;width:4049;" coordorigin="1529,1185" coordsize="4049,2">
              <o:lock v:ext="edit"/>
              <v:shape id="_x0000_s1788" o:spid="_x0000_s1788" style="position:absolute;left:1529;top:1185;height:2;width:4049;" filled="f" stroked="t" coordorigin="1529,1185" coordsize="4049,0" path="m1529,1185l5578,1185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9" o:spid="_x0000_s1789" o:spt="75" type="#_x0000_t75" style="position:absolute;left:1250;top:556;height:302;width:230;" filled="f" coordsize="21600,21600">
                <v:path/>
                <v:fill on="f" focussize="0,0"/>
                <v:stroke/>
                <v:imagedata r:id="rId122" o:title=""/>
                <o:lock v:ext="edit" aspectratio="t"/>
              </v:shape>
            </v:group>
            <v:group id="_x0000_s1790" o:spid="_x0000_s1790" o:spt="203" style="position:absolute;left:1529;top:607;height:2;width:4049;" coordorigin="1529,607" coordsize="4049,2">
              <o:lock v:ext="edit"/>
              <v:shape id="_x0000_s1791" o:spid="_x0000_s1791" style="position:absolute;left:1529;top:607;height:2;width:4049;" filled="f" stroked="t" coordorigin="1529,607" coordsize="4049,0" path="m1529,607l5578,60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2" o:spid="_x0000_s1792" o:spt="203" style="position:absolute;left:2359;top:607;height:3545;width:2;" coordorigin="2359,607" coordsize="2,3545">
              <o:lock v:ext="edit"/>
              <v:shape id="_x0000_s1793" o:spid="_x0000_s1793" style="position:absolute;left:2359;top:607;height:3545;width:2;" filled="f" stroked="t" coordorigin="2359,607" coordsize="0,3545" path="m2359,607l2359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4" o:spid="_x0000_s1794" o:spt="203" style="position:absolute;left:3166;top:607;height:3545;width:2;" coordorigin="3166,607" coordsize="2,3545">
              <o:lock v:ext="edit"/>
              <v:shape id="_x0000_s1795" o:spid="_x0000_s1795" style="position:absolute;left:3166;top:607;height:3545;width:2;" filled="f" stroked="t" coordorigin="3166,607" coordsize="0,3545" path="m3166,607l3166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6" o:spid="_x0000_s1796" o:spt="203" style="position:absolute;left:3970;top:607;height:2482;width:2;" coordorigin="3970,607" coordsize="2,2482">
              <o:lock v:ext="edit"/>
              <v:shape id="_x0000_s1797" o:spid="_x0000_s1797" style="position:absolute;left:3970;top:607;height:2482;width:2;" filled="f" stroked="t" coordorigin="3970,607" coordsize="0,2482" path="m3970,607l3970,308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8" o:spid="_x0000_s1798" o:spt="203" style="position:absolute;left:4666;top:3501;height:2;width:912;" coordorigin="4666,3501" coordsize="912,2">
              <o:lock v:ext="edit"/>
              <v:shape id="_x0000_s1799" o:spid="_x0000_s1799" style="position:absolute;left:4666;top:3501;height:2;width:912;" filled="f" stroked="t" coordorigin="4666,3501" coordsize="912,0" path="m4666,3501l5578,350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0" o:spid="_x0000_s1800" o:spt="203" style="position:absolute;left:4774;top:607;height:3545;width:2;" coordorigin="4774,607" coordsize="2,3545">
              <o:lock v:ext="edit"/>
              <v:shape id="_x0000_s1801" o:spid="_x0000_s1801" style="position:absolute;left:4774;top:607;height:3545;width:2;" filled="f" stroked="t" coordorigin="4774,607" coordsize="0,3545" path="m4774,607l4774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2" o:spid="_x0000_s1802" o:spt="203" style="position:absolute;left:5578;top:607;height:3545;width:2;" coordorigin="5578,607" coordsize="2,3545">
              <o:lock v:ext="edit"/>
              <v:shape id="_x0000_s1803" o:spid="_x0000_s1803" style="position:absolute;left:5578;top:607;height:3545;width:2;" filled="f" stroked="t" coordorigin="5578,607" coordsize="0,3545" path="m5578,607l5578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4" o:spid="_x0000_s1804" o:spt="203" style="position:absolute;left:3970;top:3907;height:245;width:2;" coordorigin="3970,3907" coordsize="2,245">
              <o:lock v:ext="edit"/>
              <v:shape id="_x0000_s1805" o:spid="_x0000_s1805" style="position:absolute;left:3970;top:3907;height:245;width:2;" filled="f" stroked="t" coordorigin="3970,3907" coordsize="0,245" path="m3970,3907l3970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6" o:spid="_x0000_s1806" o:spt="203" style="position:absolute;left:1555;top:607;height:3475;width:4022;" coordorigin="1555,607" coordsize="4022,3475">
              <o:lock v:ext="edit"/>
              <v:shape id="_x0000_s1807" o:spid="_x0000_s1807" style="position:absolute;left:1555;top:607;height:3475;width:4022;" filled="f" stroked="t" coordorigin="1555,607" coordsize="4022,3475" path="m1555,4082l5578,4082,5578,607,1555,607,1555,4082xe">
                <v:path arrowok="t"/>
                <v:fill on="f" focussize="0,0"/>
                <v:stroke weight="0.511496062992126pt" color="#000000"/>
                <v:imagedata o:title=""/>
                <o:lock v:ext="edit"/>
              </v:shape>
            </v:group>
            <v:group id="_x0000_s1808" o:spid="_x0000_s1808" o:spt="203" style="position:absolute;left:1555;top:607;height:3545;width:2;" coordorigin="1555,607" coordsize="2,3545">
              <o:lock v:ext="edit"/>
              <v:shape id="_x0000_s1809" o:spid="_x0000_s1809" style="position:absolute;left:1555;top:607;height:3545;width:2;" filled="f" stroked="t" coordorigin="1555,607" coordsize="0,3545" path="m1555,607l1555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10" o:spid="_x0000_s1810" o:spt="203" style="position:absolute;left:1529;top:4082;height:2;width:4049;" coordorigin="1529,4082" coordsize="4049,2">
              <o:lock v:ext="edit"/>
              <v:shape id="_x0000_s1811" o:spid="_x0000_s1811" style="position:absolute;left:1529;top:4082;height:2;width:4049;" filled="f" stroked="t" coordorigin="1529,4082" coordsize="4049,0" path="m1529,4082l5578,40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12" o:spid="_x0000_s1812" o:spt="203" style="position:absolute;left:1555;top:1168;height:34;width:3420;" coordorigin="1555,1168" coordsize="3420,34">
              <o:lock v:ext="edit"/>
              <v:shape id="_x0000_s1813" o:spid="_x0000_s1813" style="position:absolute;left:1555;top:1168;height:34;width:3420;" filled="f" stroked="t" coordorigin="1555,1168" coordsize="3420,34" path="m1555,1202l2561,1185,2801,1185,3041,1168,3566,1168,4975,1168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14" o:spid="_x0000_s1814" o:spt="203" style="position:absolute;left:1555;top:3501;height:19;width:3420;" coordorigin="1555,3501" coordsize="3420,19">
              <o:lock v:ext="edit"/>
              <v:shape id="_x0000_s1815" o:spid="_x0000_s1815" style="position:absolute;left:1555;top:3501;height:19;width:3420;" filled="f" stroked="t" coordorigin="1555,3501" coordsize="3420,19" path="m1555,3520l2561,3520,2801,3520,3041,3501,3566,3501,4975,3501e">
                <v:path arrowok="t"/>
                <v:fill on="f" focussize="0,0"/>
                <v:stroke weight="0.511496062992126pt" color="#FF00FF"/>
                <v:imagedata o:title=""/>
                <o:lock v:ext="edit"/>
              </v:shape>
            </v:group>
            <v:group id="_x0000_s1816" o:spid="_x0000_s1816" o:spt="203" style="position:absolute;left:1555;top:2606;height:19;width:3420;" coordorigin="1555,2606" coordsize="3420,19">
              <o:lock v:ext="edit"/>
              <v:shape id="_x0000_s1817" o:spid="_x0000_s1817" style="position:absolute;left:1555;top:2606;height:19;width:3420;" filled="f" stroked="t" coordorigin="1555,2606" coordsize="3420,19" path="m1555,2625l2561,2625,2801,2625,3041,2606,3566,2606,4975,2606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18" o:spid="_x0000_s1818" o:spt="203" style="position:absolute;left:1555;top:1730;height:17;width:3420;" coordorigin="1555,1730" coordsize="3420,17">
              <o:lock v:ext="edit"/>
              <v:shape id="_x0000_s1819" o:spid="_x0000_s1819" style="position:absolute;left:1555;top:1730;height:17;width:3420;" filled="f" stroked="t" coordorigin="1555,1730" coordsize="3420,17" path="m1555,1747l2561,1747,3566,1747,4248,1747,4613,1730,4975,173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20" o:spid="_x0000_s1820" o:spt="203" style="position:absolute;left:1522;top:1116;height:175;width:67;" coordorigin="1522,1116" coordsize="67,175">
              <o:lock v:ext="edit"/>
              <v:shape id="_x0000_s1821" o:spid="_x0000_s1821" style="position:absolute;left:1522;top:1116;height:175;width:67;" fillcolor="#00007F" filled="t" stroked="f" coordorigin="1522,1116" coordsize="67,175" path="m1555,1116l1522,1202,1555,1291,1589,1202,1555,111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22" o:spid="_x0000_s1822" o:spt="203" style="position:absolute;left:1522;top:1116;height:175;width:67;" coordorigin="1522,1116" coordsize="67,175">
              <o:lock v:ext="edit"/>
              <v:shape id="_x0000_s1823" o:spid="_x0000_s1823" style="position:absolute;left:1522;top:1116;height:175;width:67;" filled="f" stroked="t" coordorigin="1522,1116" coordsize="67,175" path="m1555,1116l1589,1202,1555,1291,1522,1202,1555,1116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24" o:spid="_x0000_s1824" o:spt="203" style="position:absolute;left:2530;top:1099;height:175;width:65;" coordorigin="2530,1099" coordsize="65,175">
              <o:lock v:ext="edit"/>
              <v:shape id="_x0000_s1825" o:spid="_x0000_s1825" style="position:absolute;left:2530;top:1099;height:175;width:65;" fillcolor="#00007F" filled="t" stroked="f" coordorigin="2530,1099" coordsize="65,175" path="m2561,1099l2530,1185,2561,1274,2594,1185,2561,10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26" o:spid="_x0000_s1826" o:spt="203" style="position:absolute;left:2530;top:1099;height:175;width:65;" coordorigin="2530,1099" coordsize="65,175">
              <o:lock v:ext="edit"/>
              <v:shape id="_x0000_s1827" o:spid="_x0000_s1827" style="position:absolute;left:2530;top:1099;height:175;width:65;" filled="f" stroked="t" coordorigin="2530,1099" coordsize="65,175" path="m2561,1099l2594,1185,2561,1274,2530,1185,2561,1099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28" o:spid="_x0000_s1828" o:spt="203" style="position:absolute;left:3535;top:1080;height:175;width:65;" coordorigin="3535,1080" coordsize="65,175">
              <o:lock v:ext="edit"/>
              <v:shape id="_x0000_s1829" o:spid="_x0000_s1829" style="position:absolute;left:3535;top:1080;height:175;width:65;" fillcolor="#00007F" filled="t" stroked="f" coordorigin="3535,1080" coordsize="65,175" path="m3566,1080l3535,1168,3566,1255,3600,1168,3566,10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0" o:spid="_x0000_s1830" o:spt="203" style="position:absolute;left:3535;top:1080;height:175;width:65;" coordorigin="3535,1080" coordsize="65,175">
              <o:lock v:ext="edit"/>
              <v:shape id="_x0000_s1831" o:spid="_x0000_s1831" style="position:absolute;left:3535;top:1080;height:175;width:65;" filled="f" stroked="t" coordorigin="3535,1080" coordsize="65,175" path="m3566,1080l3600,1168,3566,1255,3535,1168,3566,1080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32" o:spid="_x0000_s1832" o:spt="203" style="position:absolute;left:4942;top:1080;height:175;width:65;" coordorigin="4942,1080" coordsize="65,175">
              <o:lock v:ext="edit"/>
              <v:shape id="_x0000_s1833" o:spid="_x0000_s1833" style="position:absolute;left:4942;top:1080;height:175;width:65;" fillcolor="#00007F" filled="t" stroked="f" coordorigin="4942,1080" coordsize="65,175" path="m4975,1080l4942,1168,4975,1255,5006,1168,4975,10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4" o:spid="_x0000_s1834" o:spt="203" style="position:absolute;left:4942;top:1080;height:175;width:65;" coordorigin="4942,1080" coordsize="65,175">
              <o:lock v:ext="edit"/>
              <v:shape id="_x0000_s1835" o:spid="_x0000_s1835" style="position:absolute;left:4942;top:1080;height:175;width:65;" filled="f" stroked="t" coordorigin="4942,1080" coordsize="65,175" path="m4975,1080l5006,1168,4975,1255,4942,1168,4975,1080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36" o:spid="_x0000_s1836" o:spt="203" style="position:absolute;left:1521;top:3432;height:158;width:62;" coordorigin="1521,3432" coordsize="62,158">
              <o:lock v:ext="edit"/>
              <v:shape id="_x0000_s1837" o:spid="_x0000_s1837" style="position:absolute;left:1521;top:3432;height:158;width:62;" fillcolor="#FF00FF" filled="t" stroked="f" coordorigin="1521,3432" coordsize="62,158" path="m1521,3590l1583,3590,1583,3432,1521,3432,1521,3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8" o:spid="_x0000_s1838" o:spt="203" style="position:absolute;left:1515;top:3427;height:169;width:72;" coordorigin="1515,3427" coordsize="72,169">
              <o:lock v:ext="edit"/>
              <v:shape id="_x0000_s1839" o:spid="_x0000_s1839" style="position:absolute;left:1515;top:3427;height:169;width:72;" fillcolor="#FF00FF" filled="t" stroked="f" coordorigin="1515,3427" coordsize="72,169" path="m1515,3595l1588,3595,1588,3427,1515,3427,1515,3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0" o:spid="_x0000_s1840" o:spt="203" style="position:absolute;left:2529;top:3432;height:158;width:60;" coordorigin="2529,3432" coordsize="60,158">
              <o:lock v:ext="edit"/>
              <v:shape id="_x0000_s1841" o:spid="_x0000_s1841" style="position:absolute;left:2529;top:3432;height:158;width:60;" fillcolor="#FF00FF" filled="t" stroked="f" coordorigin="2529,3432" coordsize="60,158" path="m2529,3590l2588,3590,2588,3432,2529,3432,2529,3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2" o:spid="_x0000_s1842" o:spt="203" style="position:absolute;left:2523;top:3427;height:169;width:70;" coordorigin="2523,3427" coordsize="70,169">
              <o:lock v:ext="edit"/>
              <v:shape id="_x0000_s1843" o:spid="_x0000_s1843" style="position:absolute;left:2523;top:3427;height:169;width:70;" fillcolor="#FF00FF" filled="t" stroked="f" coordorigin="2523,3427" coordsize="70,169" path="m2523,3595l2593,3595,2593,3427,2523,3427,2523,3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4" o:spid="_x0000_s1844" o:spt="203" style="position:absolute;left:3534;top:3415;height:156;width:60;" coordorigin="3534,3415" coordsize="60,156">
              <o:lock v:ext="edit"/>
              <v:shape id="_x0000_s1845" o:spid="_x0000_s1845" style="position:absolute;left:3534;top:3415;height:156;width:60;" fillcolor="#FF00FF" filled="t" stroked="f" coordorigin="3534,3415" coordsize="60,156" path="m3534,3571l3594,3571,3594,3415,3534,3415,3534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6" o:spid="_x0000_s1846" o:spt="203" style="position:absolute;left:3529;top:3410;height:166;width:70;" coordorigin="3529,3410" coordsize="70,166">
              <o:lock v:ext="edit"/>
              <v:shape id="_x0000_s1847" o:spid="_x0000_s1847" style="position:absolute;left:3529;top:3410;height:166;width:70;" fillcolor="#FF00FF" filled="t" stroked="f" coordorigin="3529,3410" coordsize="70,166" path="m3529,3576l3599,3576,3599,3410,3529,3410,3529,35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8" o:spid="_x0000_s1848" o:spt="203" style="position:absolute;left:4941;top:3415;height:156;width:62;" coordorigin="4941,3415" coordsize="62,156">
              <o:lock v:ext="edit"/>
              <v:shape id="_x0000_s1849" o:spid="_x0000_s1849" style="position:absolute;left:4941;top:3415;height:156;width:62;" fillcolor="#FF00FF" filled="t" stroked="f" coordorigin="4941,3415" coordsize="62,156" path="m4941,3571l5003,3571,5003,3415,4941,3415,4941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0" o:spid="_x0000_s1850" o:spt="203" style="position:absolute;left:4935;top:3410;height:166;width:72;" coordorigin="4935,3410" coordsize="72,166">
              <o:lock v:ext="edit"/>
              <v:shape id="_x0000_s1851" o:spid="_x0000_s1851" style="position:absolute;left:4935;top:3410;height:166;width:72;" fillcolor="#FF00FF" filled="t" stroked="f" coordorigin="4935,3410" coordsize="72,166" path="m4935,3576l5008,3576,5008,3410,4935,3410,4935,35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2" o:spid="_x0000_s1852" o:spt="203" style="position:absolute;left:1522;top:2536;height:175;width:67;" coordorigin="1522,2536" coordsize="67,175">
              <o:lock v:ext="edit"/>
              <v:shape id="_x0000_s1853" o:spid="_x0000_s1853" style="position:absolute;left:1522;top:2536;height:175;width:67;" fillcolor="#FF0000" filled="t" stroked="f" coordorigin="1522,2536" coordsize="67,175" path="m1555,2536l1522,2712,1589,2712,1555,25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4" o:spid="_x0000_s1854" o:spt="203" style="position:absolute;left:1522;top:2536;height:175;width:67;" coordorigin="1522,2536" coordsize="67,175">
              <o:lock v:ext="edit"/>
              <v:shape id="_x0000_s1855" o:spid="_x0000_s1855" style="position:absolute;left:1522;top:2536;height:175;width:67;" filled="f" stroked="t" coordorigin="1522,2536" coordsize="67,175" path="m1555,2536l1589,2712,1522,2712,1555,2536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56" o:spid="_x0000_s1856" o:spt="203" style="position:absolute;left:2530;top:2536;height:175;width:65;" coordorigin="2530,2536" coordsize="65,175">
              <o:lock v:ext="edit"/>
              <v:shape id="_x0000_s1857" o:spid="_x0000_s1857" style="position:absolute;left:2530;top:2536;height:175;width:65;" fillcolor="#FF0000" filled="t" stroked="f" coordorigin="2530,2536" coordsize="65,175" path="m2561,2536l2530,2712,2594,2712,2561,25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8" o:spid="_x0000_s1858" o:spt="203" style="position:absolute;left:2530;top:2536;height:175;width:65;" coordorigin="2530,2536" coordsize="65,175">
              <o:lock v:ext="edit"/>
              <v:shape id="_x0000_s1859" o:spid="_x0000_s1859" style="position:absolute;left:2530;top:2536;height:175;width:65;" filled="f" stroked="t" coordorigin="2530,2536" coordsize="65,175" path="m2561,2536l2594,2712,2530,2712,2561,2536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0" o:spid="_x0000_s1860" o:spt="203" style="position:absolute;left:3535;top:2520;height:175;width:65;" coordorigin="3535,2520" coordsize="65,175">
              <o:lock v:ext="edit"/>
              <v:shape id="_x0000_s1861" o:spid="_x0000_s1861" style="position:absolute;left:3535;top:2520;height:175;width:65;" fillcolor="#FF0000" filled="t" stroked="f" coordorigin="3535,2520" coordsize="65,175" path="m3566,2520l3535,2695,3600,2695,3566,25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62" o:spid="_x0000_s1862" o:spt="203" style="position:absolute;left:3535;top:2520;height:175;width:65;" coordorigin="3535,2520" coordsize="65,175">
              <o:lock v:ext="edit"/>
              <v:shape id="_x0000_s1863" o:spid="_x0000_s1863" style="position:absolute;left:3535;top:2520;height:175;width:65;" filled="f" stroked="t" coordorigin="3535,2520" coordsize="65,175" path="m3566,2520l3600,2695,3535,2695,3566,2520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4" o:spid="_x0000_s1864" o:spt="203" style="position:absolute;left:4942;top:2520;height:175;width:65;" coordorigin="4942,2520" coordsize="65,175">
              <o:lock v:ext="edit"/>
              <v:shape id="_x0000_s1865" o:spid="_x0000_s1865" style="position:absolute;left:4942;top:2520;height:175;width:65;" fillcolor="#FF0000" filled="t" stroked="f" coordorigin="4942,2520" coordsize="65,175" path="m4975,2520l4942,2695,5006,2695,4975,25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66" o:spid="_x0000_s1866" o:spt="203" style="position:absolute;left:4942;top:2520;height:175;width:65;" coordorigin="4942,2520" coordsize="65,175">
              <o:lock v:ext="edit"/>
              <v:shape id="_x0000_s1867" o:spid="_x0000_s1867" style="position:absolute;left:4942;top:2520;height:175;width:65;" filled="f" stroked="t" coordorigin="4942,2520" coordsize="65,175" path="m4975,2520l5006,2695,4942,2695,4975,2520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8" o:spid="_x0000_s1868" o:spt="203" style="position:absolute;left:1558;top:1660;height:192;width:2;" coordorigin="1558,1660" coordsize="2,192">
              <o:lock v:ext="edit"/>
              <v:shape id="_x0000_s1869" o:spid="_x0000_s1869" style="position:absolute;left:1558;top:1660;height:192;width:2;" filled="f" stroked="t" coordorigin="1558,1660" coordsize="0,192" path="m1558,1660l1558,1852e">
                <v:path arrowok="t"/>
                <v:fill on="f" focussize="0,0"/>
                <v:stroke weight="3.7pt" color="#007F00"/>
                <v:imagedata o:title=""/>
                <o:lock v:ext="edit"/>
              </v:shape>
            </v:group>
            <v:group id="_x0000_s1870" o:spid="_x0000_s1870" o:spt="203" style="position:absolute;left:1529;top:1677;height:70;width:26;" coordorigin="1529,1677" coordsize="26,70">
              <o:lock v:ext="edit"/>
              <v:shape id="_x0000_s1871" o:spid="_x0000_s1871" style="position:absolute;left:1529;top:1677;height:70;width:26;" filled="f" stroked="t" coordorigin="1529,1677" coordsize="26,70" path="m1555,1747l1529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2" o:spid="_x0000_s1872" o:spt="203" style="position:absolute;left:1555;top:1747;height:70;width:26;" coordorigin="1555,1747" coordsize="26,70">
              <o:lock v:ext="edit"/>
              <v:shape id="_x0000_s1873" o:spid="_x0000_s1873" style="position:absolute;left:1555;top:1747;height:70;width:26;" filled="f" stroked="t" coordorigin="1555,1747" coordsize="26,70" path="m1555,1747l1582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4" o:spid="_x0000_s1874" o:spt="203" style="position:absolute;left:1529;top:1747;height:70;width:26;" coordorigin="1529,1747" coordsize="26,70">
              <o:lock v:ext="edit"/>
              <v:shape id="_x0000_s1875" o:spid="_x0000_s1875" style="position:absolute;left:1529;top:1747;height:70;width:26;" filled="f" stroked="t" coordorigin="1529,1747" coordsize="26,70" path="m1555,1747l1529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6" o:spid="_x0000_s1876" o:spt="203" style="position:absolute;left:1555;top:1677;height:70;width:26;" coordorigin="1555,1677" coordsize="26,70">
              <o:lock v:ext="edit"/>
              <v:shape id="_x0000_s1877" o:spid="_x0000_s1877" style="position:absolute;left:1555;top:1677;height:70;width:26;" filled="f" stroked="t" coordorigin="1555,1677" coordsize="26,70" path="m1555,1747l1582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8" o:spid="_x0000_s1878" o:spt="203" style="position:absolute;left:2564;top:1660;height:192;width:2;" coordorigin="2564,1660" coordsize="2,192">
              <o:lock v:ext="edit"/>
              <v:shape id="_x0000_s1879" o:spid="_x0000_s1879" style="position:absolute;left:2564;top:1660;height:192;width:2;" filled="f" stroked="t" coordorigin="2564,1660" coordsize="0,192" path="m2564,1660l2564,1852e">
                <v:path arrowok="t"/>
                <v:fill on="f" focussize="0,0"/>
                <v:stroke weight="3.58pt" color="#007F00"/>
                <v:imagedata o:title=""/>
                <o:lock v:ext="edit"/>
              </v:shape>
            </v:group>
            <v:group id="_x0000_s1880" o:spid="_x0000_s1880" o:spt="203" style="position:absolute;left:2534;top:1677;height:70;width:26;" coordorigin="2534,1677" coordsize="26,70">
              <o:lock v:ext="edit"/>
              <v:shape id="_x0000_s1881" o:spid="_x0000_s1881" style="position:absolute;left:2534;top:1677;height:70;width:26;" filled="f" stroked="t" coordorigin="2534,1677" coordsize="26,70" path="m2561,1747l2534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2" o:spid="_x0000_s1882" o:spt="203" style="position:absolute;left:2561;top:1747;height:70;width:26;" coordorigin="2561,1747" coordsize="26,70">
              <o:lock v:ext="edit"/>
              <v:shape id="_x0000_s1883" o:spid="_x0000_s1883" style="position:absolute;left:2561;top:1747;height:70;width:26;" filled="f" stroked="t" coordorigin="2561,1747" coordsize="26,70" path="m2561,1747l2587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4" o:spid="_x0000_s1884" o:spt="203" style="position:absolute;left:2534;top:1747;height:70;width:26;" coordorigin="2534,1747" coordsize="26,70">
              <o:lock v:ext="edit"/>
              <v:shape id="_x0000_s1885" o:spid="_x0000_s1885" style="position:absolute;left:2534;top:1747;height:70;width:26;" filled="f" stroked="t" coordorigin="2534,1747" coordsize="26,70" path="m2561,1747l2534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6" o:spid="_x0000_s1886" o:spt="203" style="position:absolute;left:2561;top:1677;height:70;width:26;" coordorigin="2561,1677" coordsize="26,70">
              <o:lock v:ext="edit"/>
              <v:shape id="_x0000_s1887" o:spid="_x0000_s1887" style="position:absolute;left:2561;top:1677;height:70;width:26;" filled="f" stroked="t" coordorigin="2561,1677" coordsize="26,70" path="m2561,1747l2587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8" o:spid="_x0000_s1888" o:spt="203" style="position:absolute;left:3570;top:1660;height:192;width:2;" coordorigin="3570,1660" coordsize="2,192">
              <o:lock v:ext="edit"/>
              <v:shape id="_x0000_s1889" o:spid="_x0000_s1889" style="position:absolute;left:3570;top:1660;height:192;width:2;" filled="f" stroked="t" coordorigin="3570,1660" coordsize="0,192" path="m3570,1660l3570,1852e">
                <v:path arrowok="t"/>
                <v:fill on="f" focussize="0,0"/>
                <v:stroke weight="3.58pt" color="#007F00"/>
                <v:imagedata o:title=""/>
                <o:lock v:ext="edit"/>
              </v:shape>
            </v:group>
            <v:group id="_x0000_s1890" o:spid="_x0000_s1890" o:spt="203" style="position:absolute;left:3540;top:1677;height:70;width:26;" coordorigin="3540,1677" coordsize="26,70">
              <o:lock v:ext="edit"/>
              <v:shape id="_x0000_s1891" o:spid="_x0000_s1891" style="position:absolute;left:3540;top:1677;height:70;width:26;" filled="f" stroked="t" coordorigin="3540,1677" coordsize="26,70" path="m3566,1747l3540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2" o:spid="_x0000_s1892" o:spt="203" style="position:absolute;left:3566;top:1747;height:70;width:26;" coordorigin="3566,1747" coordsize="26,70">
              <o:lock v:ext="edit"/>
              <v:shape id="_x0000_s1893" o:spid="_x0000_s1893" style="position:absolute;left:3566;top:1747;height:70;width:26;" filled="f" stroked="t" coordorigin="3566,1747" coordsize="26,70" path="m3566,1747l3593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4" o:spid="_x0000_s1894" o:spt="203" style="position:absolute;left:3540;top:1747;height:70;width:26;" coordorigin="3540,1747" coordsize="26,70">
              <o:lock v:ext="edit"/>
              <v:shape id="_x0000_s1895" o:spid="_x0000_s1895" style="position:absolute;left:3540;top:1747;height:70;width:26;" filled="f" stroked="t" coordorigin="3540,1747" coordsize="26,70" path="m3566,1747l3540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6" o:spid="_x0000_s1896" o:spt="203" style="position:absolute;left:3566;top:1677;height:70;width:26;" coordorigin="3566,1677" coordsize="26,70">
              <o:lock v:ext="edit"/>
              <v:shape id="_x0000_s1897" o:spid="_x0000_s1897" style="position:absolute;left:3566;top:1677;height:70;width:26;" filled="f" stroked="t" coordorigin="3566,1677" coordsize="26,70" path="m3566,1747l3593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8" o:spid="_x0000_s1898" o:spt="203" style="position:absolute;left:4978;top:1641;height:194;width:2;" coordorigin="4978,1641" coordsize="2,194">
              <o:lock v:ext="edit"/>
              <v:shape id="_x0000_s1899" o:spid="_x0000_s1899" style="position:absolute;left:4978;top:1641;height:194;width:2;" filled="f" stroked="t" coordorigin="4978,1641" coordsize="0,194" path="m4978,1641l4978,1836e">
                <v:path arrowok="t"/>
                <v:fill on="f" focussize="0,0"/>
                <v:stroke weight="3.7pt" color="#007F00"/>
                <v:imagedata o:title=""/>
                <o:lock v:ext="edit"/>
              </v:shape>
            </v:group>
            <v:group id="_x0000_s1900" o:spid="_x0000_s1900" o:spt="203" style="position:absolute;left:4949;top:1660;height:70;width:26;" coordorigin="4949,1660" coordsize="26,70">
              <o:lock v:ext="edit"/>
              <v:shape id="_x0000_s1901" o:spid="_x0000_s1901" style="position:absolute;left:4949;top:1660;height:70;width:26;" filled="f" stroked="t" coordorigin="4949,1660" coordsize="26,70" path="m4975,1730l4949,166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2" o:spid="_x0000_s1902" o:spt="203" style="position:absolute;left:4975;top:1730;height:70;width:26;" coordorigin="4975,1730" coordsize="26,70">
              <o:lock v:ext="edit"/>
              <v:shape id="_x0000_s1903" o:spid="_x0000_s1903" style="position:absolute;left:4975;top:1730;height:70;width:26;" filled="f" stroked="t" coordorigin="4975,1730" coordsize="26,70" path="m4975,1730l5002,180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4" o:spid="_x0000_s1904" o:spt="203" style="position:absolute;left:4949;top:1730;height:70;width:26;" coordorigin="4949,1730" coordsize="26,70">
              <o:lock v:ext="edit"/>
              <v:shape id="_x0000_s1905" o:spid="_x0000_s1905" style="position:absolute;left:4949;top:1730;height:70;width:26;" filled="f" stroked="t" coordorigin="4949,1730" coordsize="26,70" path="m4975,1730l4949,180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6" o:spid="_x0000_s1906" o:spt="203" style="position:absolute;left:4975;top:1660;height:70;width:26;" coordorigin="4975,1660" coordsize="26,70">
              <o:lock v:ext="edit"/>
              <v:shape id="_x0000_s1907" o:spid="_x0000_s1907" style="position:absolute;left:4975;top:1660;height:70;width:26;" filled="f" stroked="t" coordorigin="4975,1660" coordsize="26,70" path="m4975,1730l5002,166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8" o:spid="_x0000_s1908" o:spt="203" style="position:absolute;left:3694;top:3088;height:818;width:972;" coordorigin="3694,3088" coordsize="972,818">
              <o:lock v:ext="edit"/>
              <v:shape id="_x0000_s1909" o:spid="_x0000_s1909" style="position:absolute;left:3694;top:3088;height:818;width:972;" fillcolor="#FFFFFF" filled="t" stroked="f" coordorigin="3694,3088" coordsize="972,818" path="m3694,3907l4666,3907,4666,3088,3694,3088,3694,3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10" o:spid="_x0000_s1910" o:spt="203" style="position:absolute;left:3694;top:3088;height:818;width:972;" coordorigin="3694,3088" coordsize="972,818">
              <o:lock v:ext="edit"/>
              <v:shape id="_x0000_s1911" o:spid="_x0000_s1911" style="position:absolute;left:3694;top:3088;height:818;width:972;" filled="f" stroked="t" coordorigin="3694,3088" coordsize="972,818" path="m3694,3907l4666,3907,4666,3088,3694,3088,3694,3907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912" o:spid="_x0000_s1912" o:spt="203" style="position:absolute;left:3754;top:3206;height:2;width:276;" coordorigin="3754,3206" coordsize="276,2">
              <o:lock v:ext="edit"/>
              <v:shape id="_x0000_s1913" o:spid="_x0000_s1913" style="position:absolute;left:3754;top:3206;height:2;width:276;" filled="f" stroked="t" coordorigin="3754,3206" coordsize="276,0" path="m3754,3206l4030,3206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914" o:spid="_x0000_s1914" o:spt="203" style="position:absolute;left:3857;top:3172;height:65;width:60;" coordorigin="3857,3172" coordsize="60,65">
              <o:lock v:ext="edit"/>
              <v:shape id="_x0000_s1915" o:spid="_x0000_s1915" style="position:absolute;left:3857;top:3172;height:65;width:60;" fillcolor="#00007F" filled="t" stroked="f" coordorigin="3857,3172" coordsize="60,65" path="m3888,3172l3857,3206,3888,3237,3917,3206,3888,31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16" o:spid="_x0000_s1916" o:spt="203" style="position:absolute;left:3857;top:3172;height:65;width:60;" coordorigin="3857,3172" coordsize="60,65">
              <o:lock v:ext="edit"/>
              <v:shape id="_x0000_s1917" o:spid="_x0000_s1917" style="position:absolute;left:3857;top:3172;height:65;width:60;" filled="f" stroked="t" coordorigin="3857,3172" coordsize="60,65" path="m3888,3172l3917,3206,3888,3237,3857,3206,3888,3172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  <v:shape id="_x0000_s1918" o:spid="_x0000_s1918" o:spt="75" type="#_x0000_t75" style="position:absolute;left:4092;top:3141;height:360;width:398;" filled="f" coordsize="21600,21600">
                <v:path/>
                <v:fill on="f" focussize="0,0"/>
                <v:stroke/>
                <v:imagedata r:id="rId123" o:title=""/>
                <o:lock v:ext="edit" aspectratio="t"/>
              </v:shape>
            </v:group>
            <v:group id="_x0000_s1919" o:spid="_x0000_s1919" o:spt="203" style="position:absolute;left:3754;top:3811;height:2;width:276;" coordorigin="3754,3811" coordsize="276,2">
              <o:lock v:ext="edit"/>
              <v:shape id="_x0000_s1920" o:spid="_x0000_s1920" style="position:absolute;left:3754;top:3811;height:2;width:276;" filled="f" stroked="t" coordorigin="3754,3811" coordsize="276,0" path="m3754,3811l4030,3811e">
                <v:path arrowok="t"/>
                <v:fill on="f" focussize="0,0"/>
                <v:stroke weight="0.511496062992126pt" color="#FF00FF"/>
                <v:imagedata o:title=""/>
                <o:lock v:ext="edit"/>
              </v:shape>
            </v:group>
            <v:group id="_x0000_s1921" o:spid="_x0000_s1921" o:spt="203" style="position:absolute;left:3859;top:3782;height:53;width:50;" coordorigin="3859,3782" coordsize="50,53">
              <o:lock v:ext="edit"/>
              <v:shape id="_x0000_s1922" o:spid="_x0000_s1922" style="position:absolute;left:3859;top:3782;height:53;width:50;" filled="f" stroked="t" coordorigin="3859,3782" coordsize="50,53" path="m3859,3808l3910,3808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1923" o:spid="_x0000_s1923" o:spt="203" style="position:absolute;left:3859;top:3782;height:53;width:50;" coordorigin="3859,3782" coordsize="50,53">
              <o:lock v:ext="edit"/>
              <v:shape id="_x0000_s1924" o:spid="_x0000_s1924" style="position:absolute;left:3859;top:3782;height:53;width:50;" filled="f" stroked="t" coordorigin="3859,3782" coordsize="50,53" path="m3854,3808l3915,3808e">
                <v:path arrowok="t"/>
                <v:fill on="f" focussize="0,0"/>
                <v:stroke weight="3.25149606299213pt" color="#FF00FF"/>
                <v:imagedata o:title=""/>
                <o:lock v:ext="edit"/>
              </v:shape>
              <v:shape id="_x0000_s1925" o:spid="_x0000_s1925" o:spt="75" type="#_x0000_t75" style="position:absolute;left:4152;top:3741;height:360;width:341;" filled="f" coordsize="21600,21600">
                <v:path/>
                <v:fill on="f" focussize="0,0"/>
                <v:stroke/>
                <v:imagedata r:id="rId124" o:title=""/>
                <o:lock v:ext="edit" aspectratio="t"/>
              </v:shape>
            </v:group>
            <v:group id="_x0000_s1926" o:spid="_x0000_s1926" o:spt="203" style="position:absolute;left:3756;top:3600;height:2;width:278;" coordorigin="3756,3600" coordsize="278,2">
              <o:lock v:ext="edit"/>
              <v:shape id="_x0000_s1927" o:spid="_x0000_s1927" style="position:absolute;left:3756;top:3600;height:2;width:278;" filled="f" stroked="t" coordorigin="3756,3600" coordsize="278,0" path="m3756,3600l4034,3600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928" o:spid="_x0000_s1928" o:spt="203" style="position:absolute;left:3859;top:3568;height:65;width:60;" coordorigin="3859,3568" coordsize="60,65">
              <o:lock v:ext="edit"/>
              <v:shape id="_x0000_s1929" o:spid="_x0000_s1929" style="position:absolute;left:3859;top:3568;height:65;width:60;" fillcolor="#FF0000" filled="t" stroked="f" coordorigin="3859,3568" coordsize="60,65" path="m3890,3568l3859,3633,3919,3633,3890,35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30" o:spid="_x0000_s1930" o:spt="203" style="position:absolute;left:3859;top:3568;height:65;width:60;" coordorigin="3859,3568" coordsize="60,65">
              <o:lock v:ext="edit"/>
              <v:shape id="_x0000_s1931" o:spid="_x0000_s1931" style="position:absolute;left:3859;top:3568;height:65;width:60;" filled="f" stroked="t" coordorigin="3859,3568" coordsize="60,65" path="m3890,3568l3919,3633,3859,3633,3890,3568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  <v:shape id="_x0000_s1932" o:spid="_x0000_s1932" o:spt="75" type="#_x0000_t75" style="position:absolute;left:4152;top:3139;height:960;width:458;" filled="f" coordsize="21600,21600">
                <v:path/>
                <v:fill on="f" focussize="0,0"/>
                <v:stroke/>
                <v:imagedata r:id="rId125" o:title=""/>
                <o:lock v:ext="edit" aspectratio="t"/>
              </v:shape>
            </v:group>
            <v:group id="_x0000_s1933" o:spid="_x0000_s1933" o:spt="203" style="position:absolute;left:3938;top:3405;height:2;width:91;" coordorigin="3938,3405" coordsize="91,2">
              <o:lock v:ext="edit"/>
              <v:shape id="_x0000_s1934" o:spid="_x0000_s1934" style="position:absolute;left:3938;top:3405;height:2;width:91;" filled="f" stroked="t" coordorigin="3938,3405" coordsize="91,0" path="m3938,3405l4030,3405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35" o:spid="_x0000_s1935" o:spt="203" style="position:absolute;left:3754;top:3405;height:2;width:91;" coordorigin="3754,3405" coordsize="91,2">
              <o:lock v:ext="edit"/>
              <v:shape id="_x0000_s1936" o:spid="_x0000_s1936" style="position:absolute;left:3754;top:3405;height:2;width:91;" filled="f" stroked="t" coordorigin="3754,3405" coordsize="91,0" path="m3754,3405l3845,3405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37" o:spid="_x0000_s1937" o:spt="203" style="position:absolute;left:3845;top:3362;height:96;width:94;" coordorigin="3845,3362" coordsize="94,96">
              <o:lock v:ext="edit"/>
              <v:shape id="_x0000_s1938" o:spid="_x0000_s1938" style="position:absolute;left:3845;top:3362;height:96;width:94;" fillcolor="#007F00" filled="t" stroked="f" coordorigin="3845,3362" coordsize="94,96" path="m3845,3458l3938,3458,3938,3362,3845,3362,3845,34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39" o:spid="_x0000_s1939" o:spt="203" style="position:absolute;left:3857;top:3372;height:34;width:31;" coordorigin="3857,3372" coordsize="31,34">
              <o:lock v:ext="edit"/>
              <v:shape id="_x0000_s1940" o:spid="_x0000_s1940" style="position:absolute;left:3857;top:3372;height:34;width:31;" filled="f" stroked="t" coordorigin="3857,3372" coordsize="31,34" path="m3888,3405l3857,3372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41" o:spid="_x0000_s1941" o:spt="203" style="position:absolute;left:3888;top:3405;height:31;width:29;" coordorigin="3888,3405" coordsize="29,31">
              <o:lock v:ext="edit"/>
              <v:shape id="_x0000_s1942" o:spid="_x0000_s1942" style="position:absolute;left:3888;top:3405;height:31;width:29;" filled="f" stroked="t" coordorigin="3888,3405" coordsize="29,31" path="m3888,3405l3917,343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43" o:spid="_x0000_s1943" o:spt="203" style="position:absolute;left:3857;top:3405;height:31;width:31;" coordorigin="3857,3405" coordsize="31,31">
              <o:lock v:ext="edit"/>
              <v:shape id="_x0000_s1944" o:spid="_x0000_s1944" style="position:absolute;left:3857;top:3405;height:31;width:31;" filled="f" stroked="t" coordorigin="3857,3405" coordsize="31,31" path="m3888,3405l3857,343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  <v:shape id="_x0000_s1945" o:spid="_x0000_s1945" o:spt="75" type="#_x0000_t75" style="position:absolute;left:4097;top:3331;height:554;width:514;" filled="f" coordsize="21600,21600">
                <v:path/>
                <v:fill on="f" focussize="0,0"/>
                <v:stroke/>
                <v:imagedata r:id="rId126" o:title=""/>
                <o:lock v:ext="edit" aspectratio="t"/>
              </v:shape>
              <v:shape id="_x0000_s1946" o:spid="_x0000_s1946" o:spt="75" type="#_x0000_t75" style="position:absolute;left:4495;top:3328;height:360;width:115;" filled="f" coordsize="21600,21600">
                <v:path/>
                <v:fill on="f" focussize="0,0"/>
                <v:stroke/>
                <v:imagedata r:id="rId127" o:title=""/>
                <o:lock v:ext="edit" aspectratio="t"/>
              </v:shape>
            </v:group>
            <v:group id="_x0000_s1947" o:spid="_x0000_s1947" o:spt="203" style="position:absolute;left:3888;top:3372;height:34;width:29;" coordorigin="3888,3372" coordsize="29,34">
              <o:lock v:ext="edit"/>
              <v:shape id="_x0000_s1948" o:spid="_x0000_s1948" style="position:absolute;left:3888;top:3372;height:34;width:29;" filled="f" stroked="t" coordorigin="3888,3372" coordsize="29,34" path="m3888,3405l3917,3372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</v:group>
        </w:pict>
      </w:r>
      <w:r>
        <w:pict>
          <v:group id="_x0000_s1949" o:spid="_x0000_s1949" o:spt="203" style="position:absolute;left:0pt;margin-left:321.95pt;margin-top:78.8pt;height:129.2pt;width:21.7pt;mso-position-horizontal-relative:page;z-index:-9216;mso-width-relative:page;mso-height-relative:page;" coordorigin="6439,1576" coordsize="434,2585">
            <o:lock v:ext="edit"/>
            <v:shape id="_x0000_s1950" o:spid="_x0000_s1950" o:spt="75" type="#_x0000_t75" style="position:absolute;left:6662;top:1920;height:274;width:211;" filled="f" coordsize="21600,21600">
              <v:path/>
              <v:fill on="f" focussize="0,0"/>
              <v:stroke/>
              <v:imagedata r:id="rId128" o:title=""/>
              <o:lock v:ext="edit" aspectratio="t"/>
            </v:shape>
            <v:shape id="_x0000_s1951" o:spid="_x0000_s1951" o:spt="75" type="#_x0000_t75" style="position:absolute;left:6439;top:2160;height:2002;width:154;" filled="f" coordsize="21600,21600">
              <v:path/>
              <v:fill on="f" focussize="0,0"/>
              <v:stroke/>
              <v:imagedata r:id="rId129" o:title=""/>
              <o:lock v:ext="edit" aspectratio="t"/>
            </v:shape>
            <v:shape id="_x0000_s1952" o:spid="_x0000_s1952" o:spt="75" type="#_x0000_t75" style="position:absolute;left:6442;top:2054;height:137;width:173;" filled="f" coordsize="21600,21600">
              <v:path/>
              <v:fill on="f" focussize="0,0"/>
              <v:stroke/>
              <v:imagedata r:id="rId130" o:title=""/>
              <o:lock v:ext="edit" aspectratio="t"/>
            </v:shape>
            <v:shape id="_x0000_s1953" o:spid="_x0000_s1953" o:spt="75" type="#_x0000_t75" style="position:absolute;left:6442;top:1754;height:850;width:134;" filled="f" coordsize="21600,21600">
              <v:path/>
              <v:fill on="f" focussize="0,0"/>
              <v:stroke/>
              <v:imagedata r:id="rId131" o:title=""/>
              <o:lock v:ext="edit" aspectratio="t"/>
            </v:shape>
            <v:shape id="_x0000_s1954" o:spid="_x0000_s1954" o:spt="75" type="#_x0000_t75" style="position:absolute;left:6662;top:1576;height:274;width:211;" filled="f" coordsize="21600,21600">
              <v:path/>
              <v:fill on="f" focussize="0,0"/>
              <v:stroke/>
              <v:imagedata r:id="rId132" o:title=""/>
              <o:lock v:ext="edit" aspectratio="t"/>
            </v:shape>
            <v:shape id="_x0000_s1955" o:spid="_x0000_s1955" o:spt="75" type="#_x0000_t75" style="position:absolute;left:6442;top:1694;height:137;width:173;" filled="f" coordsize="21600,21600">
              <v:path/>
              <v:fill on="f" focussize="0,0"/>
              <v:stroke/>
              <v:imagedata r:id="rId133" o:title=""/>
              <o:lock v:ext="edit" aspectratio="t"/>
            </v:shape>
          </v:group>
        </w:pict>
      </w:r>
      <w:r>
        <w:pict>
          <v:group id="_x0000_s1956" o:spid="_x0000_s1956" o:spt="203" style="position:absolute;left:0pt;margin-left:366.8pt;margin-top:53pt;height:111.35pt;width:158.4pt;mso-position-horizontal-relative:page;z-index:-9216;mso-width-relative:page;mso-height-relative:page;" coordorigin="7337,1060" coordsize="3168,2227">
            <o:lock v:ext="edit"/>
            <v:group id="_x0000_s1957" o:spid="_x0000_s1957" o:spt="203" style="position:absolute;left:7373;top:1104;height:2138;width:3096;" coordorigin="7373,1104" coordsize="3096,2138">
              <o:lock v:ext="edit"/>
              <v:shape id="_x0000_s1958" o:spid="_x0000_s1958" style="position:absolute;left:7373;top:1104;height:2138;width:3096;" filled="f" stroked="t" coordorigin="7373,1104" coordsize="3096,2138" path="m7373,1104l7452,1168,7524,1233,7603,1296,7702,1360,7762,1392,7829,1416,7966,1464,8038,1495,8110,1536,8184,1584,8256,1639,8321,1718,8393,1814,8460,1927,8532,2037,8597,2150,8671,2253,8736,2349,8777,2380,8808,2412,8842,2436,8875,2452,8940,2469,9007,2476,9072,2469,9137,2460,9211,2460,9283,2469,9362,2493,9454,2532,9552,2596,9658,2661,9763,2731,9869,2803,9967,2868,10061,2932,10138,2988,10198,3026,10250,3067,10291,3098,10330,3132,10394,3187,10469,3242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59" o:spid="_x0000_s1959" o:spt="203" style="position:absolute;left:7342;top:1065;height:79;width:65;" coordorigin="7342,1065" coordsize="65,79">
              <o:lock v:ext="edit"/>
              <v:shape id="_x0000_s1960" o:spid="_x0000_s1960" style="position:absolute;left:7342;top:1065;height:79;width:65;" filled="f" stroked="t" coordorigin="7342,1065" coordsize="65,79" path="m7373,1144l7406,1104,7373,1065,7342,1104,7373,1144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1" o:spid="_x0000_s1961" o:spt="203" style="position:absolute;left:7670;top:1320;height:79;width:65;" coordorigin="7670,1320" coordsize="65,79">
              <o:lock v:ext="edit"/>
              <v:shape id="_x0000_s1962" o:spid="_x0000_s1962" style="position:absolute;left:7670;top:1320;height:79;width:65;" fillcolor="#FF0000" filled="t" stroked="f" coordorigin="7670,1320" coordsize="65,79" path="m7702,1320l7670,1360,7702,1399,7735,1360,7702,13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63" o:spid="_x0000_s1963" o:spt="203" style="position:absolute;left:7670;top:1320;height:79;width:65;" coordorigin="7670,1320" coordsize="65,79">
              <o:lock v:ext="edit"/>
              <v:shape id="_x0000_s1964" o:spid="_x0000_s1964" style="position:absolute;left:7670;top:1320;height:79;width:65;" filled="f" stroked="t" coordorigin="7670,1320" coordsize="65,79" path="m7702,1399l7735,1360,7702,1320,7670,1360,7702,1399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5" o:spid="_x0000_s1965" o:spt="203" style="position:absolute;left:8222;top:1600;height:79;width:67;" coordorigin="8222,1600" coordsize="67,79">
              <o:lock v:ext="edit"/>
              <v:shape id="_x0000_s1966" o:spid="_x0000_s1966" style="position:absolute;left:8222;top:1600;height:79;width:67;" filled="f" stroked="t" coordorigin="8222,1600" coordsize="67,79" path="m8256,1680l8290,1639,8256,1600,8222,1639,8256,1680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7" o:spid="_x0000_s1967" o:spt="203" style="position:absolute;left:8777;top:2373;height:79;width:65;" coordorigin="8777,2373" coordsize="65,79">
              <o:lock v:ext="edit"/>
              <v:shape id="_x0000_s1968" o:spid="_x0000_s1968" style="position:absolute;left:8777;top:2373;height:79;width:65;" fillcolor="#FF0000" filled="t" stroked="f" coordorigin="8777,2373" coordsize="65,79" path="m8808,2373l8777,2412,8808,2452,8842,2412,8808,23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69" o:spid="_x0000_s1969" o:spt="203" style="position:absolute;left:8777;top:2373;height:79;width:65;" coordorigin="8777,2373" coordsize="65,79">
              <o:lock v:ext="edit"/>
              <v:shape id="_x0000_s1970" o:spid="_x0000_s1970" style="position:absolute;left:8777;top:2373;height:79;width:65;" filled="f" stroked="t" coordorigin="8777,2373" coordsize="65,79" path="m8808,2452l8842,2412,8808,2373,8777,2412,8808,2452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1" o:spid="_x0000_s1971" o:spt="203" style="position:absolute;left:9329;top:2452;height:79;width:65;" coordorigin="9329,2452" coordsize="65,79">
              <o:lock v:ext="edit"/>
              <v:shape id="_x0000_s1972" o:spid="_x0000_s1972" style="position:absolute;left:9329;top:2452;height:79;width:65;" fillcolor="#FF0000" filled="t" stroked="f" coordorigin="9329,2452" coordsize="65,79" path="m9362,2452l9329,2493,9362,2532,9394,2493,9362,2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73" o:spid="_x0000_s1973" o:spt="203" style="position:absolute;left:9329;top:2452;height:79;width:65;" coordorigin="9329,2452" coordsize="65,79">
              <o:lock v:ext="edit"/>
              <v:shape id="_x0000_s1974" o:spid="_x0000_s1974" style="position:absolute;left:9329;top:2452;height:79;width:65;" filled="f" stroked="t" coordorigin="9329,2452" coordsize="65,79" path="m9362,2532l9394,2493,9362,2452,9329,2493,9362,2532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5" o:spid="_x0000_s1975" o:spt="203" style="position:absolute;left:10106;top:2947;height:79;width:65;" coordorigin="10106,2947" coordsize="65,79">
              <o:lock v:ext="edit"/>
              <v:shape id="_x0000_s1976" o:spid="_x0000_s1976" style="position:absolute;left:10106;top:2947;height:79;width:65;" filled="f" stroked="t" coordorigin="10106,2947" coordsize="65,79" path="m10138,3026l10171,2988,10138,2947,10106,2988,10138,3026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7" o:spid="_x0000_s1977" o:spt="203" style="position:absolute;left:10435;top:3201;height:82;width:65;" coordorigin="10435,3201" coordsize="65,82">
              <o:lock v:ext="edit"/>
              <v:shape id="_x0000_s1978" o:spid="_x0000_s1978" style="position:absolute;left:10435;top:3201;height:82;width:65;" fillcolor="#FF0000" filled="t" stroked="f" coordorigin="10435,3201" coordsize="65,82" path="m10469,3201l10435,3242,10469,3283,10500,3242,10469,32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79" o:spid="_x0000_s1979" o:spt="203" style="position:absolute;left:10435;top:3201;height:82;width:65;" coordorigin="10435,3201" coordsize="65,82">
              <o:lock v:ext="edit"/>
              <v:shape id="_x0000_s1980" o:spid="_x0000_s1980" style="position:absolute;left:10435;top:3201;height:82;width:65;" filled="f" stroked="t" coordorigin="10435,3201" coordsize="65,82" path="m10469,3283l10500,3242,10469,3201,10435,3242,10469,3283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</v:group>
        </w:pict>
      </w:r>
      <w:r>
        <w:pict>
          <v:shape id="_x0000_s1981" o:spid="_x0000_s1981" o:spt="202" type="#_x0000_t202" style="position:absolute;left:0pt;margin-left:344.75pt;margin-top:28.65pt;height:175.55pt;width:201.1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979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42"/>
                    <w:gridCol w:w="442"/>
                    <w:gridCol w:w="442"/>
                    <w:gridCol w:w="442"/>
                    <w:gridCol w:w="446"/>
                    <w:gridCol w:w="442"/>
                    <w:gridCol w:w="442"/>
                    <w:gridCol w:w="442"/>
                    <w:gridCol w:w="439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1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pict>
          <v:shape id="_x0000_s1982" o:spid="_x0000_s1982" o:spt="202" type="#_x0000_t202" style="position:absolute;left:0pt;margin-left:47.7pt;margin-top:77.1pt;height:77.75pt;width:11.5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q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c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y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9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K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H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1"/>
                      <w:sz w:val="19"/>
                      <w:szCs w:val="19"/>
                    </w:rPr>
                    <w:t>z)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SC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3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2900" w:space="2794"/>
            <w:col w:w="4946"/>
          </w:cols>
        </w:sectPr>
      </w:pPr>
    </w:p>
    <w:p>
      <w:pPr>
        <w:spacing w:before="13" w:after="0" w:line="280" w:lineRule="exact"/>
        <w:jc w:val="left"/>
        <w:rPr>
          <w:sz w:val="28"/>
          <w:szCs w:val="28"/>
        </w:rPr>
      </w:pPr>
      <w:r>
        <w:pict>
          <v:shape id="_x0000_s1983" o:spid="_x0000_s1983" o:spt="75" type="#_x0000_t75" style="position:absolute;left:0pt;margin-left:76.55pt;margin-top:565.55pt;height:15.1pt;width:3.8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34" o:title=""/>
            <o:lock v:ext="edit" aspectratio="t"/>
          </v:shape>
        </w:pict>
      </w:r>
      <w:r>
        <w:pict>
          <v:group id="_x0000_s1984" o:spid="_x0000_s1984" o:spt="203" style="position:absolute;left:0pt;margin-left:100.3pt;margin-top:565.55pt;height:39pt;width:155pt;mso-position-horizontal-relative:page;mso-position-vertical-relative:page;z-index:-9216;mso-width-relative:page;mso-height-relative:page;" coordorigin="2006,11311" coordsize="3101,780">
            <o:lock v:ext="edit"/>
            <v:shape id="_x0000_s1985" o:spid="_x0000_s1985" o:spt="75" type="#_x0000_t75" style="position:absolute;left:2304;top:11311;height:302;width:154;" filled="f" coordsize="21600,21600">
              <v:path/>
              <v:fill on="f" focussize="0,0"/>
              <v:stroke/>
              <v:imagedata r:id="rId135" o:title=""/>
              <o:lock v:ext="edit" aspectratio="t"/>
            </v:shape>
            <v:shape id="_x0000_s1986" o:spid="_x0000_s1986" o:spt="75" type="#_x0000_t75" style="position:absolute;left:3106;top:11311;height:302;width:154;" filled="f" coordsize="21600,21600">
              <v:path/>
              <v:fill on="f" focussize="0,0"/>
              <v:stroke/>
              <v:imagedata r:id="rId136" o:title=""/>
              <o:lock v:ext="edit" aspectratio="t"/>
            </v:shape>
            <v:shape id="_x0000_s1987" o:spid="_x0000_s1987" o:spt="75" type="#_x0000_t75" style="position:absolute;left:3902;top:11311;height:302;width:154;" filled="f" coordsize="21600,21600">
              <v:path/>
              <v:fill on="f" focussize="0,0"/>
              <v:stroke/>
              <v:imagedata r:id="rId137" o:title=""/>
              <o:lock v:ext="edit" aspectratio="t"/>
            </v:shape>
            <v:shape id="_x0000_s1988" o:spid="_x0000_s1988" o:spt="75" type="#_x0000_t75" style="position:absolute;left:2006;top:11546;height:533;width:2093;" filled="f" coordsize="21600,21600">
              <v:path/>
              <v:fill on="f" focussize="0,0"/>
              <v:stroke/>
              <v:imagedata r:id="rId138" o:title=""/>
              <o:lock v:ext="edit" aspectratio="t"/>
            </v:shape>
            <v:shape id="_x0000_s1989" o:spid="_x0000_s1989" o:spt="75" type="#_x0000_t75" style="position:absolute;left:4706;top:11311;height:302;width:154;" filled="f" coordsize="21600,21600">
              <v:path/>
              <v:fill on="f" focussize="0,0"/>
              <v:stroke/>
              <v:imagedata r:id="rId139" o:title=""/>
              <o:lock v:ext="edit" aspectratio="t"/>
            </v:shape>
            <v:shape id="_x0000_s1990" o:spid="_x0000_s1990" o:spt="75" type="#_x0000_t75" style="position:absolute;left:4109;top:11544;height:547;width:998;" filled="f" coordsize="21600,21600">
              <v:path/>
              <v:fill on="f" focussize="0,0"/>
              <v:stroke/>
              <v:imagedata r:id="rId140" o:title=""/>
              <o:lock v:ext="edit" aspectratio="t"/>
            </v:shape>
          </v:group>
        </w:pict>
      </w:r>
      <w:r>
        <w:pict>
          <v:shape id="_x0000_s1991" o:spid="_x0000_s1991" o:spt="75" type="#_x0000_t75" style="position:absolute;left:0pt;margin-left:272.6pt;margin-top:565.55pt;height:15.1pt;width:10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41" o:title=""/>
            <o:lock v:ext="edit" aspectratio="t"/>
          </v:shape>
        </w:pict>
      </w:r>
      <w:r>
        <w:pict>
          <v:group id="_x0000_s1992" o:spid="_x0000_s1992" o:spt="203" style="position:absolute;left:0pt;margin-left:336.35pt;margin-top:553.9pt;height:20.5pt;width:15.2pt;mso-position-horizontal-relative:page;mso-position-vertical-relative:page;z-index:-9216;mso-width-relative:page;mso-height-relative:page;" coordorigin="6727,11078" coordsize="305,410">
            <o:lock v:ext="edit"/>
            <v:shape id="_x0000_s1993" o:spid="_x0000_s1993" o:spt="75" type="#_x0000_t75" style="position:absolute;left:6727;top:11078;height:274;width:168;" filled="f" coordsize="21600,21600">
              <v:path/>
              <v:fill on="f" focussize="0,0"/>
              <v:stroke/>
              <v:imagedata r:id="rId142" o:title=""/>
              <o:lock v:ext="edit" aspectratio="t"/>
            </v:shape>
            <v:shape id="_x0000_s1994" o:spid="_x0000_s1994" o:spt="75" type="#_x0000_t75" style="position:absolute;left:6898;top:11215;height:274;width:134;" filled="f" coordsize="21600,21600">
              <v:path/>
              <v:fill on="f" focussize="0,0"/>
              <v:stroke/>
              <v:imagedata r:id="rId143" o:title=""/>
              <o:lock v:ext="edit" aspectratio="t"/>
            </v:shape>
          </v:group>
        </w:pict>
      </w:r>
      <w:r>
        <w:pict>
          <v:group id="_x0000_s1995" o:spid="_x0000_s1995" o:spt="203" style="position:absolute;left:0pt;margin-left:364.9pt;margin-top:560.75pt;height:37.05pt;width:164.75pt;mso-position-horizontal-relative:page;mso-position-vertical-relative:page;z-index:-9216;mso-width-relative:page;mso-height-relative:page;" coordorigin="7298,11215" coordsize="3295,742">
            <o:lock v:ext="edit"/>
            <v:shape id="_x0000_s1996" o:spid="_x0000_s1996" o:spt="75" type="#_x0000_t75" style="position:absolute;left:7298;top:11268;height:43;width:38;" filled="f" coordsize="21600,21600">
              <v:path/>
              <v:fill on="f" focussize="0,0"/>
              <v:stroke/>
              <v:imagedata r:id="rId144" o:title=""/>
              <o:lock v:ext="edit" aspectratio="t"/>
            </v:shape>
            <v:shape id="_x0000_s1997" o:spid="_x0000_s1997" o:spt="75" type="#_x0000_t75" style="position:absolute;left:7337;top:11215;height:274;width:134;" filled="f" coordsize="21600,21600">
              <v:path/>
              <v:fill on="f" focussize="0,0"/>
              <v:stroke/>
              <v:imagedata r:id="rId145" o:title=""/>
              <o:lock v:ext="edit" aspectratio="t"/>
            </v:shape>
            <v:shape id="_x0000_s1998" o:spid="_x0000_s1998" o:spt="75" type="#_x0000_t75" style="position:absolute;left:7726;top:11268;height:43;width:38;" filled="f" coordsize="21600,21600">
              <v:path/>
              <v:fill on="f" focussize="0,0"/>
              <v:stroke/>
              <v:imagedata r:id="rId146" o:title=""/>
              <o:lock v:ext="edit" aspectratio="t"/>
            </v:shape>
            <v:shape id="_x0000_s1999" o:spid="_x0000_s1999" o:spt="75" type="#_x0000_t75" style="position:absolute;left:7766;top:11215;height:274;width:134;" filled="f" coordsize="21600,21600">
              <v:path/>
              <v:fill on="f" focussize="0,0"/>
              <v:stroke/>
              <v:imagedata r:id="rId147" o:title=""/>
              <o:lock v:ext="edit" aspectratio="t"/>
            </v:shape>
            <v:shape id="_x0000_s2000" o:spid="_x0000_s2000" o:spt="75" type="#_x0000_t75" style="position:absolute;left:8225;top:11215;height:274;width:58;" filled="f" coordsize="21600,21600">
              <v:path/>
              <v:fill on="f" focussize="0,0"/>
              <v:stroke/>
              <v:imagedata r:id="rId148" o:title=""/>
              <o:lock v:ext="edit" aspectratio="t"/>
            </v:shape>
            <v:shape id="_x0000_s2001" o:spid="_x0000_s2001" o:spt="75" type="#_x0000_t75" style="position:absolute;left:8633;top:11215;height:274;width:134;" filled="f" coordsize="21600,21600">
              <v:path/>
              <v:fill on="f" focussize="0,0"/>
              <v:stroke/>
              <v:imagedata r:id="rId149" o:title=""/>
              <o:lock v:ext="edit" aspectratio="t"/>
            </v:shape>
            <v:shape id="_x0000_s2002" o:spid="_x0000_s2002" o:spt="75" type="#_x0000_t75" style="position:absolute;left:9077;top:11215;height:274;width:134;" filled="f" coordsize="21600,21600">
              <v:path/>
              <v:fill on="f" focussize="0,0"/>
              <v:stroke/>
              <v:imagedata r:id="rId145" o:title=""/>
              <o:lock v:ext="edit" aspectratio="t"/>
            </v:shape>
            <v:shape id="_x0000_s2003" o:spid="_x0000_s2003" o:spt="75" type="#_x0000_t75" style="position:absolute;left:7402;top:11426;height:518;width:2050;" filled="f" coordsize="21600,21600">
              <v:path/>
              <v:fill on="f" focussize="0,0"/>
              <v:stroke/>
              <v:imagedata r:id="rId150" o:title=""/>
              <o:lock v:ext="edit" aspectratio="t"/>
            </v:shape>
            <v:shape id="_x0000_s2004" o:spid="_x0000_s2004" o:spt="75" type="#_x0000_t75" style="position:absolute;left:9521;top:11215;height:274;width:134;" filled="f" coordsize="21600,21600">
              <v:path/>
              <v:fill on="f" focussize="0,0"/>
              <v:stroke/>
              <v:imagedata r:id="rId143" o:title=""/>
              <o:lock v:ext="edit" aspectratio="t"/>
            </v:shape>
            <v:shape id="_x0000_s2005" o:spid="_x0000_s2005" o:spt="75" type="#_x0000_t75" style="position:absolute;left:9962;top:11215;height:274;width:134;" filled="f" coordsize="21600,21600">
              <v:path/>
              <v:fill on="f" focussize="0,0"/>
              <v:stroke/>
              <v:imagedata r:id="rId151" o:title=""/>
              <o:lock v:ext="edit" aspectratio="t"/>
            </v:shape>
            <v:shape id="_x0000_s2006" o:spid="_x0000_s2006" o:spt="75" type="#_x0000_t75" style="position:absolute;left:10382;top:11215;height:274;width:211;" filled="f" coordsize="21600,21600">
              <v:path/>
              <v:fill on="f" focussize="0,0"/>
              <v:stroke/>
              <v:imagedata r:id="rId152" o:title=""/>
              <o:lock v:ext="edit" aspectratio="t"/>
            </v:shape>
            <v:shape id="_x0000_s2007" o:spid="_x0000_s2007" o:spt="75" type="#_x0000_t75" style="position:absolute;left:9461;top:11424;height:533;width:972;" filled="f" coordsize="21600,21600">
              <v:path/>
              <v:fill on="f" focussize="0,0"/>
              <v:stroke/>
              <v:imagedata r:id="rId153" o:title=""/>
              <o:lock v:ext="edit" aspectratio="t"/>
            </v:shape>
          </v:group>
        </w:pict>
      </w:r>
      <w:r>
        <w:pict>
          <v:shape id="_x0000_s2008" o:spid="_x0000_s2008" o:spt="75" type="#_x0000_t75" style="position:absolute;left:0pt;margin-left:540.45pt;margin-top:560.75pt;height:13.65pt;width:10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28" o:title=""/>
            <o:lock v:ext="edit" aspectratio="t"/>
          </v:shape>
        </w:pict>
      </w:r>
    </w:p>
    <w:p>
      <w:pPr>
        <w:spacing w:before="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6" o:spt="75" type="#_x0000_t75" style="height:13.65pt;width:10.55pt;" filled="f" coordsize="21600,21600">
            <v:path/>
            <v:fill on="f" focussize="0,0"/>
            <v:stroke/>
            <v:imagedata r:id="rId154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7" o:spt="75" type="#_x0000_t75" style="height:13.65pt;width:10.55pt;" filled="f" coordsize="21600,21600">
            <v:path/>
            <v:fill on="f" focussize="0,0"/>
            <v:stroke/>
            <v:imagedata r:id="rId155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8" o:spt="75" type="#_x0000_t75" style="height:13.65pt;width:10.55pt;" filled="f" coordsize="21600,21600">
            <v:path/>
            <v:fill on="f" focussize="0,0"/>
            <v:stroke/>
            <v:imagedata r:id="rId156" o:title=""/>
            <o:lock v:ext="edit" aspectratio="t"/>
            <w10:wrap type="none"/>
            <w10:anchorlock/>
          </v:shape>
        </w:pict>
      </w:r>
    </w:p>
    <w:p>
      <w:pPr>
        <w:spacing w:before="3" w:after="0" w:line="170" w:lineRule="exact"/>
        <w:jc w:val="left"/>
        <w:rPr>
          <w:sz w:val="17"/>
          <w:szCs w:val="17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9" o:spt="75" type="#_x0000_t75" style="height:13.65pt;width:10.55pt;" filled="f" coordsize="21600,21600">
            <v:path/>
            <v:fill on="f" focussize="0,0"/>
            <v:stroke/>
            <v:imagedata r:id="rId157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0" o:spt="75" type="#_x0000_t75" style="height:13.65pt;width:10.55pt;" filled="f" coordsize="21600,21600">
            <v:path/>
            <v:fill on="f" focussize="0,0"/>
            <v:stroke/>
            <v:imagedata r:id="rId158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1" o:spt="75" type="#_x0000_t75" style="height:13.65pt;width:6.7pt;" filled="f" coordsize="21600,21600">
            <v:path/>
            <v:fill on="f" focussize="0,0"/>
            <v:stroke/>
            <v:imagedata r:id="rId159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2" o:spt="75" type="#_x0000_t75" style="height:13.65pt;width:6.7pt;" filled="f" coordsize="21600,21600">
            <v:path/>
            <v:fill on="f" focussize="0,0"/>
            <v:stroke/>
            <v:imagedata r:id="rId160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3" o:spt="75" type="#_x0000_t75" style="height:13.65pt;width:6.7pt;" filled="f" coordsize="21600,21600">
            <v:path/>
            <v:fill on="f" focussize="0,0"/>
            <v:stroke/>
            <v:imagedata r:id="rId161" o:title=""/>
            <o:lock v:ext="edit" aspectratio="t"/>
            <w10:wrap type="none"/>
            <w10:anchorlock/>
          </v:shape>
        </w:pict>
      </w:r>
    </w:p>
    <w:p>
      <w:pPr>
        <w:spacing w:before="8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68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4" o:spt="75" type="#_x0000_t75" style="height:15.1pt;width:3.8pt;" filled="f" coordsize="21600,21600">
            <v:path/>
            <v:fill on="f" focussize="0,0"/>
            <v:stroke/>
            <v:imagedata r:id="rId162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pict>
          <v:group id="_x0000_s2009" o:spid="_x0000_s2009" o:spt="203" style="position:absolute;left:0pt;margin-left:59.4pt;margin-top:533.4pt;height:21.8pt;width:17.15pt;mso-position-horizontal-relative:page;mso-position-vertical-relative:page;z-index:-9216;mso-width-relative:page;mso-height-relative:page;" coordorigin="1188,10668" coordsize="343,437">
            <o:lock v:ext="edit"/>
            <v:shape id="_x0000_s2010" o:spid="_x0000_s2010" o:spt="75" type="#_x0000_t75" style="position:absolute;left:1188;top:10721;height:50;width:38;" filled="f" coordsize="21600,21600">
              <v:path/>
              <v:fill on="f" focussize="0,0"/>
              <v:stroke/>
              <v:imagedata r:id="rId163" o:title=""/>
              <o:lock v:ext="edit" aspectratio="t"/>
            </v:shape>
            <v:shape id="_x0000_s2011" o:spid="_x0000_s2011" o:spt="75" type="#_x0000_t75" style="position:absolute;left:1229;top:10668;height:295;width:166;" filled="f" coordsize="21600,21600">
              <v:path/>
              <v:fill on="f" focussize="0,0"/>
              <v:stroke/>
              <v:imagedata r:id="rId164" o:title=""/>
              <o:lock v:ext="edit" aspectratio="t"/>
            </v:shape>
            <v:shape id="_x0000_s2012" o:spid="_x0000_s2012" o:spt="75" type="#_x0000_t75" style="position:absolute;left:1397;top:10810;height:295;width:134;" filled="f" coordsize="21600,21600">
              <v:path/>
              <v:fill on="f" focussize="0,0"/>
              <v:stroke/>
              <v:imagedata r:id="rId165" o:title=""/>
              <o:lock v:ext="edit" aspectratio="t"/>
            </v:shape>
          </v:group>
        </w:pict>
      </w:r>
      <w:r>
        <w:pict>
          <v:group id="_x0000_s2013" o:spid="_x0000_s2013" o:spt="203" style="position:absolute;left:0pt;margin-left:59.4pt;margin-top:509pt;height:14.75pt;width:9.7pt;mso-position-horizontal-relative:page;mso-position-vertical-relative:page;z-index:-9216;mso-width-relative:page;mso-height-relative:page;" coordorigin="1188,10181" coordsize="194,295">
            <o:lock v:ext="edit"/>
            <v:shape id="_x0000_s2014" o:spid="_x0000_s2014" o:spt="75" type="#_x0000_t75" style="position:absolute;left:1188;top:10234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15" o:spid="_x0000_s2015" o:spt="75" type="#_x0000_t75" style="position:absolute;left:1229;top:10181;height:295;width:154;" filled="f" coordsize="21600,21600">
              <v:path/>
              <v:fill on="f" focussize="0,0"/>
              <v:stroke/>
              <v:imagedata r:id="rId167" o:title=""/>
              <o:lock v:ext="edit" aspectratio="t"/>
            </v:shape>
          </v:group>
        </w:pict>
      </w:r>
      <w:r>
        <w:pict>
          <v:group id="_x0000_s2016" o:spid="_x0000_s2016" o:spt="203" style="position:absolute;left:0pt;margin-left:59.4pt;margin-top:485.15pt;height:14.75pt;width:9.7pt;mso-position-horizontal-relative:page;mso-position-vertical-relative:page;z-index:-9216;mso-width-relative:page;mso-height-relative:page;" coordorigin="1188,9703" coordsize="194,295">
            <o:lock v:ext="edit"/>
            <v:shape id="_x0000_s2017" o:spid="_x0000_s2017" o:spt="75" type="#_x0000_t75" style="position:absolute;left:1188;top:9756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18" o:spid="_x0000_s2018" o:spt="75" type="#_x0000_t75" style="position:absolute;left:1229;top:9703;height:295;width:154;" filled="f" coordsize="21600,21600">
              <v:path/>
              <v:fill on="f" focussize="0,0"/>
              <v:stroke/>
              <v:imagedata r:id="rId168" o:title=""/>
              <o:lock v:ext="edit" aspectratio="t"/>
            </v:shape>
          </v:group>
        </w:pict>
      </w:r>
      <w:r>
        <w:pict>
          <v:group id="_x0000_s2019" o:spid="_x0000_s2019" o:spt="203" style="position:absolute;left:0pt;margin-left:59.4pt;margin-top:460.75pt;height:14.75pt;width:9.7pt;mso-position-horizontal-relative:page;mso-position-vertical-relative:page;z-index:-9216;mso-width-relative:page;mso-height-relative:page;" coordorigin="1188,9216" coordsize="194,295">
            <o:lock v:ext="edit"/>
            <v:shape id="_x0000_s2020" o:spid="_x0000_s2020" o:spt="75" type="#_x0000_t75" style="position:absolute;left:1188;top:9269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21" o:spid="_x0000_s2021" o:spt="75" type="#_x0000_t75" style="position:absolute;left:1229;top:9216;height:295;width:154;" filled="f" coordsize="21600,21600">
              <v:path/>
              <v:fill on="f" focussize="0,0"/>
              <v:stroke/>
              <v:imagedata r:id="rId169" o:title=""/>
              <o:lock v:ext="edit" aspectratio="t"/>
            </v:shape>
          </v:group>
        </w:pic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2022" o:spid="_x0000_s2022" o:spt="203" style="position:absolute;left:0pt;margin-left:49.2pt;margin-top:26.9pt;height:213.95pt;width:228.45pt;mso-position-horizontal-relative:page;z-index:-9216;mso-width-relative:page;mso-height-relative:page;" coordorigin="984,539" coordsize="4570,4279">
            <o:lock v:ext="edit"/>
            <v:group id="_x0000_s2023" o:spid="_x0000_s2023" o:spt="203" style="position:absolute;left:1519;top:3601;height:2;width:3955;" coordorigin="1519,3601" coordsize="3955,2">
              <o:lock v:ext="edit"/>
              <v:shape id="_x0000_s2024" o:spid="_x0000_s2024" style="position:absolute;left:1519;top:3601;height:2;width:3955;" filled="f" stroked="t" coordorigin="1519,3601" coordsize="3955,0" path="m1519,3601l5474,360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5" o:spid="_x0000_s2025" o:spt="203" style="position:absolute;left:1490;top:3280;height:2;width:3984;" coordorigin="1490,3280" coordsize="3984,2">
              <o:lock v:ext="edit"/>
              <v:shape id="_x0000_s2026" o:spid="_x0000_s2026" style="position:absolute;left:1490;top:3280;height:2;width:3984;" filled="f" stroked="t" coordorigin="1490,3280" coordsize="3984,0" path="m1490,3280l5474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7" o:spid="_x0000_s2027" o:spt="203" style="position:absolute;left:1519;top:2936;height:2;width:3955;" coordorigin="1519,2936" coordsize="3955,2">
              <o:lock v:ext="edit"/>
              <v:shape id="_x0000_s2028" o:spid="_x0000_s2028" style="position:absolute;left:1519;top:2936;height:2;width:3955;" filled="f" stroked="t" coordorigin="1519,2936" coordsize="3955,0" path="m1519,2936l5474,293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9" o:spid="_x0000_s2029" o:spt="203" style="position:absolute;left:1490;top:2596;height:2;width:3984;" coordorigin="1490,2596" coordsize="3984,2">
              <o:lock v:ext="edit"/>
              <v:shape id="_x0000_s2030" o:spid="_x0000_s2030" style="position:absolute;left:1490;top:2596;height:2;width:3984;" filled="f" stroked="t" coordorigin="1490,2596" coordsize="3984,0" path="m1490,2596l5474,259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1" o:spid="_x0000_s2031" o:spt="203" style="position:absolute;left:1519;top:2272;height:2;width:3955;" coordorigin="1519,2272" coordsize="3955,2">
              <o:lock v:ext="edit"/>
              <v:shape id="_x0000_s2032" o:spid="_x0000_s2032" style="position:absolute;left:1519;top:2272;height:2;width:3955;" filled="f" stroked="t" coordorigin="1519,2272" coordsize="3955,0" path="m1519,2272l5474,22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3" o:spid="_x0000_s2033" o:spt="203" style="position:absolute;left:1519;top:1931;height:2;width:3955;" coordorigin="1519,1931" coordsize="3955,2">
              <o:lock v:ext="edit"/>
              <v:shape id="_x0000_s2034" o:spid="_x0000_s2034" style="position:absolute;left:1519;top:1931;height:2;width:3955;" filled="f" stroked="t" coordorigin="1519,1931" coordsize="3955,0" path="m1519,1931l5474,193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5" o:spid="_x0000_s2035" o:spt="203" style="position:absolute;left:1490;top:1590;height:2;width:3984;" coordorigin="1490,1590" coordsize="3984,2">
              <o:lock v:ext="edit"/>
              <v:shape id="_x0000_s2036" o:spid="_x0000_s2036" style="position:absolute;left:1490;top:1590;height:2;width:3984;" filled="f" stroked="t" coordorigin="1490,1590" coordsize="3984,0" path="m1490,1590l5474,15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7" o:spid="_x0000_s2037" o:spt="203" style="position:absolute;left:1519;top:1247;height:2;width:3955;" coordorigin="1519,1247" coordsize="3955,2">
              <o:lock v:ext="edit"/>
              <v:shape id="_x0000_s2038" o:spid="_x0000_s2038" style="position:absolute;left:1519;top:1247;height:2;width:3955;" filled="f" stroked="t" coordorigin="1519,1247" coordsize="3955,0" path="m1519,1247l5474,12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9" o:spid="_x0000_s2039" o:spt="203" style="position:absolute;left:1490;top:925;height:2;width:3984;" coordorigin="1490,925" coordsize="3984,2">
              <o:lock v:ext="edit"/>
              <v:shape id="_x0000_s2040" o:spid="_x0000_s2040" style="position:absolute;left:1490;top:925;height:2;width:3984;" filled="f" stroked="t" coordorigin="1490,925" coordsize="3984,0" path="m1490,925l5474,9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1" o:spid="_x0000_s2041" o:spt="203" style="position:absolute;left:1519;top:582;height:2;width:3955;" coordorigin="1519,582" coordsize="3955,2">
              <o:lock v:ext="edit"/>
              <v:shape id="_x0000_s2042" o:spid="_x0000_s2042" style="position:absolute;left:1519;top:582;height:2;width:3955;" filled="f" stroked="t" coordorigin="1519,582" coordsize="3955,0" path="m1519,582l5474,5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3" o:spid="_x0000_s2043" o:spt="203" style="position:absolute;left:1956;top:582;height:3437;width:2;" coordorigin="1956,582" coordsize="2,3437">
              <o:lock v:ext="edit"/>
              <v:shape id="_x0000_s2044" o:spid="_x0000_s2044" style="position:absolute;left:1956;top:582;height:3437;width:2;" filled="f" stroked="t" coordorigin="1956,582" coordsize="0,3437" path="m1956,582l1956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5" o:spid="_x0000_s2045" o:spt="203" style="position:absolute;left:2400;top:582;height:3437;width:2;" coordorigin="2400,582" coordsize="2,3437">
              <o:lock v:ext="edit"/>
              <v:shape id="_x0000_s2046" o:spid="_x0000_s2046" style="position:absolute;left:2400;top:582;height:3437;width:2;" filled="f" stroked="t" coordorigin="2400,582" coordsize="0,3437" path="m2400,582l2400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7" o:spid="_x0000_s2047" o:spt="203" style="position:absolute;left:2837;top:582;height:3437;width:2;" coordorigin="2837,582" coordsize="2,3437">
              <o:lock v:ext="edit"/>
              <v:shape id="_x0000_s3072" o:spid="_x0000_s3072" style="position:absolute;left:2837;top:582;height:3437;width:2;" filled="f" stroked="t" coordorigin="2837,582" coordsize="0,3437" path="m2837,582l2837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3" o:spid="_x0000_s3073" o:spt="203" style="position:absolute;left:3276;top:582;height:3437;width:2;" coordorigin="3276,582" coordsize="2,3437">
              <o:lock v:ext="edit"/>
              <v:shape id="_x0000_s3074" o:spid="_x0000_s3074" style="position:absolute;left:3276;top:582;height:3437;width:2;" filled="f" stroked="t" coordorigin="3276,582" coordsize="0,3437" path="m3276,582l3276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5" o:spid="_x0000_s3075" o:spt="203" style="position:absolute;left:3720;top:582;height:3437;width:2;" coordorigin="3720,582" coordsize="2,3437">
              <o:lock v:ext="edit"/>
              <v:shape id="_x0000_s3076" o:spid="_x0000_s3076" style="position:absolute;left:3720;top:582;height:3437;width:2;" filled="f" stroked="t" coordorigin="3720,582" coordsize="0,3437" path="m3720,582l3720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7" o:spid="_x0000_s3077" o:spt="203" style="position:absolute;left:4157;top:582;height:3437;width:2;" coordorigin="4157,582" coordsize="2,3437">
              <o:lock v:ext="edit"/>
              <v:shape id="_x0000_s3078" o:spid="_x0000_s3078" style="position:absolute;left:4157;top:582;height:3437;width:2;" filled="f" stroked="t" coordorigin="4157,582" coordsize="0,3437" path="m4157,582l4157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9" o:spid="_x0000_s3079" o:spt="203" style="position:absolute;left:4594;top:582;height:3437;width:2;" coordorigin="4594,582" coordsize="2,3437">
              <o:lock v:ext="edit"/>
              <v:shape id="_x0000_s3080" o:spid="_x0000_s3080" style="position:absolute;left:4594;top:582;height:3437;width:2;" filled="f" stroked="t" coordorigin="4594,582" coordsize="0,3437" path="m4594,582l4594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1" o:spid="_x0000_s3081" o:spt="203" style="position:absolute;left:5038;top:582;height:3437;width:2;" coordorigin="5038,582" coordsize="2,3437">
              <o:lock v:ext="edit"/>
              <v:shape id="_x0000_s3082" o:spid="_x0000_s3082" style="position:absolute;left:5038;top:582;height:3437;width:2;" filled="f" stroked="t" coordorigin="5038,582" coordsize="0,3437" path="m5038,582l5038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3" o:spid="_x0000_s3083" o:spt="203" style="position:absolute;left:5474;top:582;height:3437;width:2;" coordorigin="5474,582" coordsize="2,3437">
              <o:lock v:ext="edit"/>
              <v:shape id="_x0000_s3084" o:spid="_x0000_s3084" style="position:absolute;left:5474;top:582;height:3437;width:2;" filled="f" stroked="t" coordorigin="5474,582" coordsize="0,3437" path="m5474,582l5474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5" o:spid="_x0000_s3085" o:spt="203" style="position:absolute;left:1519;top:582;height:3362;width:3955;" coordorigin="1519,582" coordsize="3955,3362">
              <o:lock v:ext="edit"/>
              <v:shape id="_x0000_s3086" o:spid="_x0000_s3086" style="position:absolute;left:1519;top:582;height:3362;width:3955;" filled="f" stroked="t" coordorigin="1519,582" coordsize="3955,3362" path="m1519,3944l5474,3944,5474,582,1519,582,1519,3944xe">
                <v:path arrowok="t"/>
                <v:fill on="f" focussize="0,0"/>
                <v:stroke weight="0.492047244094488pt" color="#000000"/>
                <v:imagedata o:title=""/>
                <o:lock v:ext="edit"/>
              </v:shape>
            </v:group>
            <v:group id="_x0000_s3087" o:spid="_x0000_s3087" o:spt="203" style="position:absolute;left:1490;top:3944;height:2;width:3984;" coordorigin="1490,3944" coordsize="3984,2">
              <o:lock v:ext="edit"/>
              <v:shape id="_x0000_s3088" o:spid="_x0000_s3088" style="position:absolute;left:1490;top:3944;height:2;width:3984;" filled="f" stroked="t" coordorigin="1490,3944" coordsize="3984,0" path="m1490,3944l5474,39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9" o:spid="_x0000_s3089" o:spt="203" style="position:absolute;left:1490;top:3604;height:2;width:29;" coordorigin="1490,3604" coordsize="29,2">
              <o:lock v:ext="edit"/>
              <v:shape id="_x0000_s3090" o:spid="_x0000_s3090" style="position:absolute;left:1490;top:3604;height:2;width:29;" filled="f" stroked="t" coordorigin="1490,3604" coordsize="29,0" path="m1490,3604l1519,360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1" o:spid="_x0000_s3091" o:spt="203" style="position:absolute;left:1490;top:2939;height:2;width:29;" coordorigin="1490,2939" coordsize="29,2">
              <o:lock v:ext="edit"/>
              <v:shape id="_x0000_s3092" o:spid="_x0000_s3092" style="position:absolute;left:1490;top:2939;height:2;width:29;" filled="f" stroked="t" coordorigin="1490,2939" coordsize="29,0" path="m1490,2939l1519,29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3" o:spid="_x0000_s3093" o:spt="203" style="position:absolute;left:1490;top:2274;height:2;width:29;" coordorigin="1490,2274" coordsize="29,2">
              <o:lock v:ext="edit"/>
              <v:shape id="_x0000_s3094" o:spid="_x0000_s3094" style="position:absolute;left:1490;top:2274;height:2;width:29;" filled="f" stroked="t" coordorigin="1490,2274" coordsize="29,0" path="m1490,2274l1519,227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5" o:spid="_x0000_s3095" o:spt="203" style="position:absolute;left:1490;top:1933;height:2;width:29;" coordorigin="1490,1933" coordsize="29,2">
              <o:lock v:ext="edit"/>
              <v:shape id="_x0000_s3096" o:spid="_x0000_s3096" style="position:absolute;left:1490;top:1933;height:2;width:29;" filled="f" stroked="t" coordorigin="1490,1933" coordsize="29,0" path="m1490,1933l1519,193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7" o:spid="_x0000_s3097" o:spt="203" style="position:absolute;left:1490;top:1249;height:2;width:29;" coordorigin="1490,1249" coordsize="29,2">
              <o:lock v:ext="edit"/>
              <v:shape id="_x0000_s3098" o:spid="_x0000_s3098" style="position:absolute;left:1490;top:1249;height:2;width:29;" filled="f" stroked="t" coordorigin="1490,1249" coordsize="29,0" path="m1490,1249l1519,12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9" o:spid="_x0000_s3099" o:spt="203" style="position:absolute;left:1490;top:584;height:2;width:29;" coordorigin="1490,584" coordsize="29,2">
              <o:lock v:ext="edit"/>
              <v:shape id="_x0000_s3100" o:spid="_x0000_s3100" style="position:absolute;left:1490;top:584;height:2;width:29;" filled="f" stroked="t" coordorigin="1490,584" coordsize="29,0" path="m1490,584l1519,58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101" o:spid="_x0000_s3101" o:spt="203" style="position:absolute;left:1519;top:3949;height:77;width:2;" coordorigin="1519,3949" coordsize="2,77">
              <o:lock v:ext="edit"/>
              <v:shape id="_x0000_s3102" o:spid="_x0000_s3102" style="position:absolute;left:1519;top:3949;height:77;width:2;" filled="f" stroked="t" coordorigin="1519,3949" coordsize="0,77" path="m1519,4026l1519,39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103" o:spid="_x0000_s3103" o:spt="203" style="position:absolute;left:1956;top:925;height:1841;width:3082;" coordorigin="1956,925" coordsize="3082,1841">
              <o:lock v:ext="edit"/>
              <v:shape id="_x0000_s3104" o:spid="_x0000_s3104" style="position:absolute;left:1956;top:925;height:1841;width:3082;" filled="f" stroked="t" coordorigin="1956,925" coordsize="3082,1841" path="m1956,2766l2033,2689,2110,2634,2191,2557,2242,2538,2290,2500,2345,2480,2414,2464,2554,2425,2698,2368,2837,2310,2976,2216,3108,2082,3247,1969,3386,1854,3518,1780,3650,1703,3782,1626,3859,1590,3934,1552,4025,1513,4121,1456,4226,1400,4330,1343,4440,1285,4538,1247,4630,1192,4704,1153,4762,1115,4817,1096,4858,1057,4898,1019,4968,983,5038,925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05" o:spid="_x0000_s3105" o:spt="203" style="position:absolute;left:1934;top:2708;height:115;width:43;" coordorigin="1934,2708" coordsize="43,115">
              <o:lock v:ext="edit"/>
              <v:shape id="_x0000_s3106" o:spid="_x0000_s3106" style="position:absolute;left:1934;top:2708;height:115;width:43;" fillcolor="#00007F" filled="t" stroked="f" coordorigin="1934,2708" coordsize="43,115" path="m1956,2708l1934,2766,1956,2824,1978,2766,1956,27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07" o:spid="_x0000_s3107" o:spt="203" style="position:absolute;left:1934;top:2708;height:115;width:43;" coordorigin="1934,2708" coordsize="43,115">
              <o:lock v:ext="edit"/>
              <v:shape id="_x0000_s3108" o:spid="_x0000_s3108" style="position:absolute;left:1934;top:2708;height:115;width:43;" filled="f" stroked="t" coordorigin="1934,2708" coordsize="43,115" path="m1956,2708l1978,2766,1956,2824,1934,2766,1956,2708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09" o:spid="_x0000_s3109" o:spt="203" style="position:absolute;left:2268;top:2444;height:113;width:43;" coordorigin="2268,2444" coordsize="43,113">
              <o:lock v:ext="edit"/>
              <v:shape id="_x0000_s3110" o:spid="_x0000_s3110" style="position:absolute;left:2268;top:2444;height:113;width:43;" fillcolor="#00007F" filled="t" stroked="f" coordorigin="2268,2444" coordsize="43,113" path="m2290,2444l2268,2500,2290,2557,2311,2500,2290,24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1" o:spid="_x0000_s3111" o:spt="203" style="position:absolute;left:2268;top:2444;height:113;width:43;" coordorigin="2268,2444" coordsize="43,113">
              <o:lock v:ext="edit"/>
              <v:shape id="_x0000_s3112" o:spid="_x0000_s3112" style="position:absolute;left:2268;top:2444;height:113;width:43;" filled="f" stroked="t" coordorigin="2268,2444" coordsize="43,113" path="m2290,2444l2311,2500,2290,2557,2268,2500,2290,2444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13" o:spid="_x0000_s3113" o:spt="203" style="position:absolute;left:2818;top:2255;height:113;width:41;" coordorigin="2818,2255" coordsize="41,113">
              <o:lock v:ext="edit"/>
              <v:shape id="_x0000_s3114" o:spid="_x0000_s3114" style="position:absolute;left:2818;top:2255;height:113;width:41;" fillcolor="#00007F" filled="t" stroked="f" coordorigin="2818,2255" coordsize="41,113" path="m2837,2255l2818,2310,2837,2368,2858,2310,2837,2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5" o:spid="_x0000_s3115" o:spt="203" style="position:absolute;left:2818;top:2255;height:113;width:41;" coordorigin="2818,2255" coordsize="41,113">
              <o:lock v:ext="edit"/>
              <v:shape id="_x0000_s3116" o:spid="_x0000_s3116" style="position:absolute;left:2818;top:2255;height:113;width:41;" filled="f" stroked="t" coordorigin="2818,2255" coordsize="41,113" path="m2837,2255l2858,2310,2837,2368,2818,2310,2837,2255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17" o:spid="_x0000_s3117" o:spt="203" style="position:absolute;left:3365;top:1799;height:113;width:43;" coordorigin="3365,1799" coordsize="43,113">
              <o:lock v:ext="edit"/>
              <v:shape id="_x0000_s3118" o:spid="_x0000_s3118" style="position:absolute;left:3365;top:1799;height:113;width:43;" fillcolor="#00007F" filled="t" stroked="f" coordorigin="3365,1799" coordsize="43,113" path="m3386,1799l3365,1854,3386,1912,3408,1854,3386,1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9" o:spid="_x0000_s3119" o:spt="203" style="position:absolute;left:3365;top:1799;height:113;width:43;" coordorigin="3365,1799" coordsize="43,113">
              <o:lock v:ext="edit"/>
              <v:shape id="_x0000_s3120" o:spid="_x0000_s3120" style="position:absolute;left:3365;top:1799;height:113;width:43;" filled="f" stroked="t" coordorigin="3365,1799" coordsize="43,113" path="m3386,1799l3408,1854,3386,1912,3365,1854,3386,1799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1" o:spid="_x0000_s3121" o:spt="203" style="position:absolute;left:3914;top:1494;height:115;width:41;" coordorigin="3914,1494" coordsize="41,115">
              <o:lock v:ext="edit"/>
              <v:shape id="_x0000_s3122" o:spid="_x0000_s3122" style="position:absolute;left:3914;top:1494;height:115;width:41;" fillcolor="#00007F" filled="t" stroked="f" coordorigin="3914,1494" coordsize="41,115" path="m3934,1494l3914,1552,3934,1609,3955,1552,3934,14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23" o:spid="_x0000_s3123" o:spt="203" style="position:absolute;left:3914;top:1494;height:115;width:41;" coordorigin="3914,1494" coordsize="41,115">
              <o:lock v:ext="edit"/>
              <v:shape id="_x0000_s3124" o:spid="_x0000_s3124" style="position:absolute;left:3914;top:1494;height:115;width:41;" filled="f" stroked="t" coordorigin="3914,1494" coordsize="41,115" path="m3934,1494l3955,1552,3934,1609,3914,1552,3934,1494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5" o:spid="_x0000_s3125" o:spt="203" style="position:absolute;left:4685;top:1096;height:113;width:41;" coordorigin="4685,1096" coordsize="41,113">
              <o:lock v:ext="edit"/>
              <v:shape id="_x0000_s3126" o:spid="_x0000_s3126" style="position:absolute;left:4685;top:1096;height:113;width:41;" fillcolor="#00007F" filled="t" stroked="f" coordorigin="4685,1096" coordsize="41,113" path="m4704,1096l4685,1153,4704,1208,4726,1153,4704,10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27" o:spid="_x0000_s3127" o:spt="203" style="position:absolute;left:4685;top:1096;height:113;width:41;" coordorigin="4685,1096" coordsize="41,113">
              <o:lock v:ext="edit"/>
              <v:shape id="_x0000_s3128" o:spid="_x0000_s3128" style="position:absolute;left:4685;top:1096;height:113;width:41;" filled="f" stroked="t" coordorigin="4685,1096" coordsize="41,113" path="m4704,1096l4726,1153,4704,1208,4685,1153,4704,1096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9" o:spid="_x0000_s3129" o:spt="203" style="position:absolute;left:5018;top:868;height:115;width:41;" coordorigin="5018,868" coordsize="41,115">
              <o:lock v:ext="edit"/>
              <v:shape id="_x0000_s3130" o:spid="_x0000_s3130" style="position:absolute;left:5018;top:868;height:115;width:41;" fillcolor="#00007F" filled="t" stroked="f" coordorigin="5018,868" coordsize="41,115" path="m5038,868l5018,925,5038,983,5059,925,5038,8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31" o:spid="_x0000_s3131" o:spt="203" style="position:absolute;left:5018;top:868;height:115;width:41;" coordorigin="5018,868" coordsize="41,115">
              <o:lock v:ext="edit"/>
              <v:shape id="_x0000_s3132" o:spid="_x0000_s3132" style="position:absolute;left:5018;top:868;height:115;width:41;" filled="f" stroked="t" coordorigin="5018,868" coordsize="41,115" path="m5038,868l5059,925,5038,983,5018,925,5038,868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  <v:shape id="_x0000_s3133" o:spid="_x0000_s3133" o:spt="75" type="#_x0000_t75" style="position:absolute;left:1207;top:3556;height:288;width:91;" filled="f" coordsize="21600,21600">
                <v:path/>
                <v:fill on="f" focussize="0,0"/>
                <v:stroke/>
                <v:imagedata r:id="rId170" o:title=""/>
                <o:lock v:ext="edit" aspectratio="t"/>
              </v:shape>
              <v:shape id="_x0000_s3134" o:spid="_x0000_s3134" o:spt="75" type="#_x0000_t75" style="position:absolute;left:1207;top:2891;height:960;width:257;" filled="f" coordsize="21600,21600">
                <v:path/>
                <v:fill on="f" focussize="0,0"/>
                <v:stroke/>
                <v:imagedata r:id="rId171" o:title=""/>
                <o:lock v:ext="edit" aspectratio="t"/>
              </v:shape>
              <v:shape id="_x0000_s3135" o:spid="_x0000_s3135" o:spt="75" type="#_x0000_t75" style="position:absolute;left:1207;top:2228;height:958;width:242;" filled="f" coordsize="21600,21600">
                <v:path/>
                <v:fill on="f" focussize="0,0"/>
                <v:stroke/>
                <v:imagedata r:id="rId172" o:title=""/>
                <o:lock v:ext="edit" aspectratio="t"/>
              </v:shape>
              <v:shape id="_x0000_s3136" o:spid="_x0000_s3136" o:spt="75" type="#_x0000_t75" style="position:absolute;left:1207;top:1544;height:979;width:257;" filled="f" coordsize="21600,21600">
                <v:path/>
                <v:fill on="f" focussize="0,0"/>
                <v:stroke/>
                <v:imagedata r:id="rId173" o:title=""/>
                <o:lock v:ext="edit" aspectratio="t"/>
              </v:shape>
              <v:shape id="_x0000_s3137" o:spid="_x0000_s3137" o:spt="75" type="#_x0000_t75" style="position:absolute;left:1207;top:880;height:960;width:257;" filled="f" coordsize="21600,21600">
                <v:path/>
                <v:fill on="f" focussize="0,0"/>
                <v:stroke/>
                <v:imagedata r:id="rId174" o:title=""/>
                <o:lock v:ext="edit" aspectratio="t"/>
              </v:shape>
              <v:shape id="_x0000_s3138" o:spid="_x0000_s3138" o:spt="75" type="#_x0000_t75" style="position:absolute;left:1265;top:539;height:631;width:197;" filled="f" coordsize="21600,21600">
                <v:path/>
                <v:fill on="f" focussize="0,0"/>
                <v:stroke/>
                <v:imagedata r:id="rId175" o:title=""/>
                <o:lock v:ext="edit" aspectratio="t"/>
              </v:shape>
              <v:shape id="_x0000_s3139" o:spid="_x0000_s3139" o:spt="75" type="#_x0000_t75" style="position:absolute;left:1349;top:3899;height:288;width:120;" filled="f" coordsize="21600,21600">
                <v:path/>
                <v:fill on="f" focussize="0,0"/>
                <v:stroke/>
                <v:imagedata r:id="rId176" o:title=""/>
                <o:lock v:ext="edit" aspectratio="t"/>
              </v:shape>
              <v:shape id="_x0000_s3140" o:spid="_x0000_s3140" o:spt="75" type="#_x0000_t75" style="position:absolute;left:1471;top:4081;height:295;width:134;" filled="f" coordsize="21600,21600">
                <v:path/>
                <v:fill on="f" focussize="0,0"/>
                <v:stroke/>
                <v:imagedata r:id="rId165" o:title=""/>
                <o:lock v:ext="edit" aspectratio="t"/>
              </v:shape>
              <v:shape id="_x0000_s3141" o:spid="_x0000_s3141" o:spt="75" type="#_x0000_t75" style="position:absolute;left:1853;top:4134;height:50;width:38;" filled="f" coordsize="21600,21600">
                <v:path/>
                <v:fill on="f" focussize="0,0"/>
                <v:stroke/>
                <v:imagedata r:id="rId177" o:title=""/>
                <o:lock v:ext="edit" aspectratio="t"/>
              </v:shape>
              <v:shape id="_x0000_s3142" o:spid="_x0000_s3142" o:spt="75" type="#_x0000_t75" style="position:absolute;left:1891;top:4081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3143" o:spid="_x0000_s3143" o:spt="75" type="#_x0000_t75" style="position:absolute;left:2294;top:4134;height:50;width:38;" filled="f" coordsize="21600,21600">
                <v:path/>
                <v:fill on="f" focussize="0,0"/>
                <v:stroke/>
                <v:imagedata r:id="rId177" o:title=""/>
                <o:lock v:ext="edit" aspectratio="t"/>
              </v:shape>
              <v:shape id="_x0000_s3144" o:spid="_x0000_s3144" o:spt="75" type="#_x0000_t75" style="position:absolute;left:2338;top:4081;height:295;width:134;" filled="f" coordsize="21600,21600">
                <v:path/>
                <v:fill on="f" focussize="0,0"/>
                <v:stroke/>
                <v:imagedata r:id="rId179" o:title=""/>
                <o:lock v:ext="edit" aspectratio="t"/>
              </v:shape>
              <v:shape id="_x0000_s3145" o:spid="_x0000_s3145" o:spt="75" type="#_x0000_t75" style="position:absolute;left:2808;top:4081;height:295;width:77;" filled="f" coordsize="21600,21600">
                <v:path/>
                <v:fill on="f" focussize="0,0"/>
                <v:stroke/>
                <v:imagedata r:id="rId180" o:title=""/>
                <o:lock v:ext="edit" aspectratio="t"/>
              </v:shape>
              <v:shape id="_x0000_s3146" o:spid="_x0000_s3146" o:spt="75" type="#_x0000_t75" style="position:absolute;left:3204;top:4081;height:295;width:134;" filled="f" coordsize="21600,21600">
                <v:path/>
                <v:fill on="f" focussize="0,0"/>
                <v:stroke/>
                <v:imagedata r:id="rId179" o:title=""/>
                <o:lock v:ext="edit" aspectratio="t"/>
              </v:shape>
              <v:shape id="_x0000_s3147" o:spid="_x0000_s3147" o:spt="75" type="#_x0000_t75" style="position:absolute;left:3648;top:4081;height:295;width:154;" filled="f" coordsize="21600,21600">
                <v:path/>
                <v:fill on="f" focussize="0,0"/>
                <v:stroke/>
                <v:imagedata r:id="rId181" o:title=""/>
                <o:lock v:ext="edit" aspectratio="t"/>
              </v:shape>
              <v:shape id="_x0000_s3148" o:spid="_x0000_s3148" o:spt="75" type="#_x0000_t75" style="position:absolute;left:4519;top:4081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149" o:spid="_x0000_s3149" o:spt="75" type="#_x0000_t75" style="position:absolute;left:4934;top:4081;height:295;width:211;" filled="f" coordsize="21600,21600">
                <v:path/>
                <v:fill on="f" focussize="0,0"/>
                <v:stroke/>
                <v:imagedata r:id="rId182" o:title=""/>
                <o:lock v:ext="edit" aspectratio="t"/>
              </v:shape>
              <v:shape id="_x0000_s3150" o:spid="_x0000_s3150" o:spt="75" type="#_x0000_t75" style="position:absolute;left:5342;top:4081;height:295;width:211;" filled="f" coordsize="21600,21600">
                <v:path/>
                <v:fill on="f" focussize="0,0"/>
                <v:stroke/>
                <v:imagedata r:id="rId183" o:title=""/>
                <o:lock v:ext="edit" aspectratio="t"/>
              </v:shape>
              <v:shape id="_x0000_s3151" o:spid="_x0000_s3151" o:spt="75" type="#_x0000_t75" style="position:absolute;left:2021;top:4081;height:725;width:2201;" filled="f" coordsize="21600,21600">
                <v:path/>
                <v:fill on="f" focussize="0,0"/>
                <v:stroke/>
                <v:imagedata r:id="rId184" o:title=""/>
                <o:lock v:ext="edit" aspectratio="t"/>
              </v:shape>
              <v:shape id="_x0000_s3152" o:spid="_x0000_s3152" o:spt="75" type="#_x0000_t75" style="position:absolute;left:4046;top:4300;height:518;width:958;" filled="f" coordsize="21600,21600">
                <v:path/>
                <v:fill on="f" focussize="0,0"/>
                <v:stroke/>
                <v:imagedata r:id="rId185" o:title=""/>
                <o:lock v:ext="edit" aspectratio="t"/>
              </v:shape>
              <v:shape id="_x0000_s3153" o:spid="_x0000_s3153" o:spt="75" type="#_x0000_t75" style="position:absolute;left:984;top:2629;height:986;width:134;" filled="f" coordsize="21600,21600">
                <v:path/>
                <v:fill on="f" focussize="0,0"/>
                <v:stroke/>
                <v:imagedata r:id="rId186" o:title=""/>
                <o:lock v:ext="edit" aspectratio="t"/>
              </v:shape>
              <v:shape id="_x0000_s3154" o:spid="_x0000_s3154" o:spt="75" type="#_x0000_t75" style="position:absolute;left:984;top:2512;height:130;width:173;" filled="f" coordsize="21600,21600">
                <v:path/>
                <v:fill on="f" focussize="0,0"/>
                <v:stroke/>
                <v:imagedata r:id="rId187" o:title=""/>
                <o:lock v:ext="edit" aspectratio="t"/>
              </v:shape>
              <v:shape id="_x0000_s3155" o:spid="_x0000_s3155" o:spt="75" type="#_x0000_t75" style="position:absolute;left:984;top:2024;height:1418;width:134;" filled="f" coordsize="21600,21600">
                <v:path/>
                <v:fill on="f" focussize="0,0"/>
                <v:stroke/>
                <v:imagedata r:id="rId188" o:title=""/>
                <o:lock v:ext="edit" aspectratio="t"/>
              </v:shape>
              <v:shape id="_x0000_s3156" o:spid="_x0000_s3156" o:spt="75" type="#_x0000_t75" style="position:absolute;left:984;top:1964;height:130;width:173;" filled="f" coordsize="21600,21600">
                <v:path/>
                <v:fill on="f" focussize="0,0"/>
                <v:stroke/>
                <v:imagedata r:id="rId189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b/>
          <w:bCs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NDRV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Tem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157" o:spid="_x0000_s3157" o:spt="203" style="position:absolute;left:0pt;margin-left:48pt;margin-top:84.75pt;height:119pt;width:21.1pt;mso-position-horizontal-relative:page;z-index:-9216;mso-width-relative:page;mso-height-relative:page;" coordorigin="960,1695" coordsize="422,2381">
            <o:lock v:ext="edit"/>
            <v:shape id="_x0000_s3158" o:spid="_x0000_s3158" o:spt="75" type="#_x0000_t75" style="position:absolute;left:1188;top:1827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59" o:spid="_x0000_s3159" o:spt="75" type="#_x0000_t75" style="position:absolute;left:1229;top:1777;height:288;width:154;" filled="f" coordsize="21600,21600">
              <v:path/>
              <v:fill on="f" focussize="0,0"/>
              <v:stroke/>
              <v:imagedata r:id="rId190" o:title=""/>
              <o:lock v:ext="edit" aspectratio="t"/>
            </v:shape>
            <v:shape id="_x0000_s3160" o:spid="_x0000_s3160" o:spt="75" type="#_x0000_t75" style="position:absolute;left:960;top:2103;height:1973;width:154;" filled="f" coordsize="21600,21600">
              <v:path/>
              <v:fill on="f" focussize="0,0"/>
              <v:stroke/>
              <v:imagedata r:id="rId191" o:title=""/>
              <o:lock v:ext="edit" aspectratio="t"/>
            </v:shape>
            <v:shape id="_x0000_s3161" o:spid="_x0000_s3161" o:spt="75" type="#_x0000_t75" style="position:absolute;left:962;top:1998;height:137;width:173;" filled="f" coordsize="21600,21600">
              <v:path/>
              <v:fill on="f" focussize="0,0"/>
              <v:stroke/>
              <v:imagedata r:id="rId192" o:title=""/>
              <o:lock v:ext="edit" aspectratio="t"/>
            </v:shape>
            <v:shape id="_x0000_s3162" o:spid="_x0000_s3162" o:spt="75" type="#_x0000_t75" style="position:absolute;left:962;top:1753;height:684;width:134;" filled="f" coordsize="21600,21600">
              <v:path/>
              <v:fill on="f" focussize="0,0"/>
              <v:stroke/>
              <v:imagedata r:id="rId193" o:title=""/>
              <o:lock v:ext="edit" aspectratio="t"/>
            </v:shape>
            <v:shape id="_x0000_s3163" o:spid="_x0000_s3163" o:spt="75" type="#_x0000_t75" style="position:absolute;left:962;top:1695;height:137;width:173;" filled="f" coordsize="21600,21600">
              <v:path/>
              <v:fill on="f" focussize="0,0"/>
              <v:stroke/>
              <v:imagedata r:id="rId194" o:title=""/>
              <o:lock v:ext="edit" aspectratio="t"/>
            </v:shape>
          </v:group>
        </w:pict>
      </w:r>
      <w:r>
        <w:pict>
          <v:group id="_x0000_s3164" o:spid="_x0000_s3164" o:spt="203" style="position:absolute;left:0pt;margin-left:59.4pt;margin-top:64.35pt;height:14.75pt;width:9.7pt;mso-position-horizontal-relative:page;z-index:-9216;mso-width-relative:page;mso-height-relative:page;" coordorigin="1188,1287" coordsize="194,295">
            <o:lock v:ext="edit"/>
            <v:shape id="_x0000_s3165" o:spid="_x0000_s3165" o:spt="75" type="#_x0000_t75" style="position:absolute;left:1188;top:134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66" o:spid="_x0000_s3166" o:spt="75" type="#_x0000_t75" style="position:absolute;left:1229;top:1287;height:295;width:154;" filled="f" coordsize="21600,21600">
              <v:path/>
              <v:fill on="f" focussize="0,0"/>
              <v:stroke/>
              <v:imagedata r:id="rId195" o:title=""/>
              <o:lock v:ext="edit" aspectratio="t"/>
            </v:shape>
          </v:group>
        </w:pict>
      </w:r>
      <w:r>
        <w:pict>
          <v:group id="_x0000_s3167" o:spid="_x0000_s3167" o:spt="203" style="position:absolute;left:0pt;margin-left:59.4pt;margin-top:40.6pt;height:14.75pt;width:9.7pt;mso-position-horizontal-relative:page;z-index:-9216;mso-width-relative:page;mso-height-relative:page;" coordorigin="1188,812" coordsize="194,295">
            <o:lock v:ext="edit"/>
            <v:shape id="_x0000_s3168" o:spid="_x0000_s3168" o:spt="75" type="#_x0000_t75" style="position:absolute;left:1188;top:865;height:50;width:38;" filled="f" coordsize="21600,21600">
              <v:path/>
              <v:fill on="f" focussize="0,0"/>
              <v:stroke/>
              <v:imagedata r:id="rId163" o:title=""/>
              <o:lock v:ext="edit" aspectratio="t"/>
            </v:shape>
            <v:shape id="_x0000_s3169" o:spid="_x0000_s3169" o:spt="75" type="#_x0000_t75" style="position:absolute;left:1229;top:812;height:295;width:154;" filled="f" coordsize="21600,21600">
              <v:path/>
              <v:fill on="f" focussize="0,0"/>
              <v:stroke/>
              <v:imagedata r:id="rId196" o:title=""/>
              <o:lock v:ext="edit" aspectratio="t"/>
            </v:shape>
          </v:group>
        </w:pict>
      </w:r>
      <w:r>
        <w:pict>
          <v:group id="_x0000_s3170" o:spid="_x0000_s3170" o:spt="203" style="position:absolute;left:0pt;margin-left:59.4pt;margin-top:16.2pt;height:14.75pt;width:9.7pt;mso-position-horizontal-relative:page;z-index:-9216;mso-width-relative:page;mso-height-relative:page;" coordorigin="1188,325" coordsize="194,295">
            <o:lock v:ext="edit"/>
            <v:shape id="_x0000_s3171" o:spid="_x0000_s3171" o:spt="75" type="#_x0000_t75" style="position:absolute;left:1188;top:378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72" o:spid="_x0000_s3172" o:spt="75" type="#_x0000_t75" style="position:absolute;left:1229;top:325;height:295;width:154;" filled="f" coordsize="21600,21600">
              <v:path/>
              <v:fill on="f" focussize="0,0"/>
              <v:stroke/>
              <v:imagedata r:id="rId197" o:title=""/>
              <o:lock v:ext="edit" aspectratio="t"/>
            </v:shape>
          </v:group>
        </w:pict>
      </w:r>
      <w:r>
        <w:pict>
          <v:shape id="_x0000_s3173" o:spid="_x0000_s3173" o:spt="202" type="#_x0000_t202" style="position:absolute;left:0pt;margin-left:70.3pt;margin-top:18.25pt;height:171pt;width:198.6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928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9"/>
                    <w:gridCol w:w="432"/>
                    <w:gridCol w:w="442"/>
                    <w:gridCol w:w="430"/>
                    <w:gridCol w:w="442"/>
                    <w:gridCol w:w="430"/>
                    <w:gridCol w:w="442"/>
                    <w:gridCol w:w="432"/>
                    <w:gridCol w:w="439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5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5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25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174" o:spid="_x0000_s3174" o:spt="203" style="position:absolute;left:0pt;margin-left:372.8pt;margin-top:15.45pt;height:149.5pt;width:151.2pt;mso-position-horizontal-relative:page;z-index:-9216;mso-width-relative:page;mso-height-relative:page;" coordorigin="7457,309" coordsize="3024,2991">
            <o:lock v:ext="edit"/>
            <v:group id="_x0000_s3175" o:spid="_x0000_s3175" o:spt="203" style="position:absolute;left:7462;top:314;height:2981;width:3014;" coordorigin="7462,314" coordsize="3014,2981">
              <o:lock v:ext="edit"/>
              <v:shape id="_x0000_s3176" o:spid="_x0000_s3176" style="position:absolute;left:7462;top:314;height:2981;width:3014;" filled="f" stroked="t" coordorigin="7462,314" coordsize="3014,2981" path="m7462,314l7541,470,7613,617,7692,773,7740,857,7788,938,7843,1034,7906,1128,8042,1325,8184,1543,8321,1762,8383,1877,8455,2014,8592,2285,8654,2410,8726,2534,8798,2638,8861,2731,8926,2794,8988,2846,9053,2887,9115,2909,9252,2950,9324,2971,9403,3002,9490,3034,9586,3065,9792,3127,9888,3149,9991,3180,10080,3202,10150,3221,10207,3233,10253,3252,10334,3264,10404,3283,10476,3295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77" o:spid="_x0000_s3177" o:spt="203" style="position:absolute;left:7764;top:907;height:65;width:48;" coordorigin="7764,907" coordsize="48,65">
              <o:lock v:ext="edit"/>
              <v:shape id="_x0000_s3178" o:spid="_x0000_s3178" style="position:absolute;left:7764;top:907;height:65;width:48;" fillcolor="#00007F" filled="t" stroked="f" coordorigin="7764,907" coordsize="48,65" path="m7788,907l7764,938,7788,972,7812,938,7788,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79" o:spid="_x0000_s3179" o:spt="203" style="position:absolute;left:7764;top:907;height:65;width:48;" coordorigin="7764,907" coordsize="48,65">
              <o:lock v:ext="edit"/>
              <v:shape id="_x0000_s3180" o:spid="_x0000_s3180" style="position:absolute;left:7764;top:907;height:65;width:48;" filled="f" stroked="t" coordorigin="7764,907" coordsize="48,65" path="m7788,907l7812,938,7788,972,7764,938,7788,907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1" o:spid="_x0000_s3181" o:spt="203" style="position:absolute;left:8837;top:2700;height:62;width:48;" coordorigin="8837,2700" coordsize="48,62">
              <o:lock v:ext="edit"/>
              <v:shape id="_x0000_s3182" o:spid="_x0000_s3182" style="position:absolute;left:8837;top:2700;height:62;width:48;" fillcolor="#00007F" filled="t" stroked="f" coordorigin="8837,2700" coordsize="48,62" path="m8861,2700l8837,2731,8861,2762,8885,2731,8861,27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83" o:spid="_x0000_s3183" o:spt="203" style="position:absolute;left:8837;top:2700;height:62;width:48;" coordorigin="8837,2700" coordsize="48,62">
              <o:lock v:ext="edit"/>
              <v:shape id="_x0000_s3184" o:spid="_x0000_s3184" style="position:absolute;left:8837;top:2700;height:62;width:48;" filled="f" stroked="t" coordorigin="8837,2700" coordsize="48,62" path="m8861,2700l8885,2731,8861,2762,8837,2731,8861,2700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5" o:spid="_x0000_s3185" o:spt="203" style="position:absolute;left:9379;top:2971;height:62;width:48;" coordorigin="9379,2971" coordsize="48,62">
              <o:lock v:ext="edit"/>
              <v:shape id="_x0000_s3186" o:spid="_x0000_s3186" style="position:absolute;left:9379;top:2971;height:62;width:48;" fillcolor="#00007F" filled="t" stroked="f" coordorigin="9379,2971" coordsize="48,62" path="m9403,2971l9379,3002,9403,3034,9427,3002,9403,29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87" o:spid="_x0000_s3187" o:spt="203" style="position:absolute;left:9379;top:2971;height:62;width:48;" coordorigin="9379,2971" coordsize="48,62">
              <o:lock v:ext="edit"/>
              <v:shape id="_x0000_s3188" o:spid="_x0000_s3188" style="position:absolute;left:9379;top:2971;height:62;width:48;" filled="f" stroked="t" coordorigin="9379,2971" coordsize="48,62" path="m9403,2971l9427,3002,9403,3034,9379,3002,9403,2971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9" o:spid="_x0000_s3189" o:spt="203" style="position:absolute;left:10126;top:3190;height:62;width:48;" coordorigin="10126,3190" coordsize="48,62">
              <o:lock v:ext="edit"/>
              <v:shape id="_x0000_s3190" o:spid="_x0000_s3190" style="position:absolute;left:10126;top:3190;height:62;width:48;" fillcolor="#00007F" filled="t" stroked="f" coordorigin="10126,3190" coordsize="48,62" path="m10150,3190l10126,3221,10150,3252,10174,3221,10150,31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91" o:spid="_x0000_s3191" o:spt="203" style="position:absolute;left:10126;top:3190;height:62;width:48;" coordorigin="10126,3190" coordsize="48,62">
              <o:lock v:ext="edit"/>
              <v:shape id="_x0000_s3192" o:spid="_x0000_s3192" style="position:absolute;left:10126;top:3190;height:62;width:48;" filled="f" stroked="t" coordorigin="10126,3190" coordsize="48,62" path="m10150,3190l10174,3221,10150,3252,10126,3221,10150,3190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</v:group>
        </w:pict>
      </w:r>
      <w:r>
        <w:pict>
          <v:shape id="_x0000_s3193" o:spid="_x0000_s3193" o:spt="202" type="#_x0000_t202" style="position:absolute;left:0pt;margin-left:350.15pt;margin-top:1.4pt;height:174.45pt;width:195.6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877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0"/>
                    <w:gridCol w:w="430"/>
                    <w:gridCol w:w="430"/>
                    <w:gridCol w:w="430"/>
                    <w:gridCol w:w="437"/>
                    <w:gridCol w:w="430"/>
                    <w:gridCol w:w="430"/>
                    <w:gridCol w:w="430"/>
                    <w:gridCol w:w="43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0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pict>
          <v:shape id="_x0000_i1035" o:spt="75" type="#_x0000_t75" style="height:14.75pt;width:6.7pt;" filled="f" coordsize="21600,21600">
            <v:path/>
            <v:fill on="f" focussize="0,0"/>
            <v:stroke/>
            <v:imagedata r:id="rId198" o:title=""/>
            <o:lock v:ext="edit" aspectratio="t"/>
            <w10:wrap type="none"/>
            <w10:anchorlock/>
          </v:shape>
        </w:pic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6" o:spt="75" type="#_x0000_t75" style="height:14.4pt;width:12.95pt;" filled="f" coordsize="21600,21600">
            <v:path/>
            <v:fill on="f" focussize="0,0"/>
            <v:stroke/>
            <v:imagedata r:id="rId199" o:title=""/>
            <o:lock v:ext="edit" aspectratio="t"/>
            <w10:wrap type="none"/>
            <w10:anchorlock/>
          </v:shape>
        </w:pict>
      </w: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194" o:spid="_x0000_s3194" o:spt="203" style="position:absolute;left:0pt;margin-left:323.6pt;margin-top:20.75pt;height:121.3pt;width:24.45pt;mso-position-horizontal-relative:page;z-index:-9216;mso-width-relative:page;mso-height-relative:page;" coordorigin="6473,415" coordsize="490,2426">
            <o:lock v:ext="edit"/>
            <v:shape id="_x0000_s3195" o:spid="_x0000_s3195" o:spt="75" type="#_x0000_t75" style="position:absolute;left:6703;top:425;height:295;width:259;" filled="f" coordsize="21600,21600">
              <v:path/>
              <v:fill on="f" focussize="0,0"/>
              <v:stroke/>
              <v:imagedata r:id="rId200" o:title=""/>
              <o:lock v:ext="edit" aspectratio="t"/>
            </v:shape>
            <v:shape id="_x0000_s3196" o:spid="_x0000_s3196" o:spt="75" type="#_x0000_t75" style="position:absolute;left:6473;top:833;height:2009;width:154;" filled="f" coordsize="21600,21600">
              <v:path/>
              <v:fill on="f" focussize="0,0"/>
              <v:stroke/>
              <v:imagedata r:id="rId201" o:title=""/>
              <o:lock v:ext="edit" aspectratio="t"/>
            </v:shape>
            <v:shape id="_x0000_s3197" o:spid="_x0000_s3197" o:spt="75" type="#_x0000_t75" style="position:absolute;left:6475;top:725;height:137;width:173;" filled="f" coordsize="21600,21600">
              <v:path/>
              <v:fill on="f" focussize="0,0"/>
              <v:stroke/>
              <v:imagedata r:id="rId202" o:title=""/>
              <o:lock v:ext="edit" aspectratio="t"/>
            </v:shape>
            <v:shape id="_x0000_s3198" o:spid="_x0000_s3198" o:spt="75" type="#_x0000_t75" style="position:absolute;left:6475;top:475;height:691;width:134;" filled="f" coordsize="21600,21600">
              <v:path/>
              <v:fill on="f" focussize="0,0"/>
              <v:stroke/>
              <v:imagedata r:id="rId203" o:title=""/>
              <o:lock v:ext="edit" aspectratio="t"/>
            </v:shape>
            <v:shape id="_x0000_s3199" o:spid="_x0000_s3199" o:spt="75" type="#_x0000_t75" style="position:absolute;left:6475;top:415;height:137;width:173;" filled="f" coordsize="21600,21600">
              <v:path/>
              <v:fill on="f" focussize="0,0"/>
              <v:stroke/>
              <v:imagedata r:id="rId194" o:title=""/>
              <o:lock v:ext="edit" aspectratio="t"/>
            </v:shape>
          </v:group>
        </w:pict>
      </w:r>
      <w:r>
        <w:pict>
          <v:shape id="_x0000_i1037" o:spt="75" type="#_x0000_t75" style="height:14pt;width:6.7pt;" filled="f" coordsize="21600,21600">
            <v:path/>
            <v:fill on="f" focussize="0,0"/>
            <v:stroke/>
            <v:imagedata r:id="rId204" o:title=""/>
            <o:lock v:ext="edit" aspectratio="t"/>
            <w10:wrap type="none"/>
            <w10:anchorlock/>
          </v:shape>
        </w:pic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8" o:spt="75" type="#_x0000_t75" style="height:14.75pt;width:6.7pt;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</w:pict>
      </w:r>
    </w:p>
    <w:p>
      <w:pPr>
        <w:spacing w:before="4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9" o:spt="75" type="#_x0000_t75" style="height:14.4pt;width:12.95pt;" filled="f" coordsize="21600,21600">
            <v:path/>
            <v:fill on="f" focussize="0,0"/>
            <v:stroke/>
            <v:imagedata r:id="rId206" o:title=""/>
            <o:lock v:ext="edit" aspectratio="t"/>
            <w10:wrap type="none"/>
            <w10:anchorlock/>
          </v:shape>
        </w:pict>
      </w: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0" o:spt="75" type="#_x0000_t75" style="height:14.4pt;width:7.65pt;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</w:pict>
      </w:r>
    </w:p>
    <w:p>
      <w:pPr>
        <w:spacing w:before="9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200" o:spid="_x0000_s3200" o:spt="203" style="position:absolute;left:0pt;margin-left:340.05pt;margin-top:21.35pt;height:23pt;width:15.7pt;mso-position-horizontal-relative:page;z-index:-9216;mso-width-relative:page;mso-height-relative:page;" coordorigin="6802,427" coordsize="314,461">
            <o:lock v:ext="edit"/>
            <v:shape id="_x0000_s3201" o:spid="_x0000_s3201" o:spt="75" type="#_x0000_t75" style="position:absolute;left:6802;top:427;height:281;width:178;" filled="f" coordsize="21600,21600">
              <v:path/>
              <v:fill on="f" focussize="0,0"/>
              <v:stroke/>
              <v:imagedata r:id="rId208" o:title=""/>
              <o:lock v:ext="edit" aspectratio="t"/>
            </v:shape>
            <v:shape id="_x0000_s3202" o:spid="_x0000_s3202" o:spt="75" type="#_x0000_t75" style="position:absolute;left:6982;top:593;height:295;width:134;" filled="f" coordsize="21600,21600">
              <v:path/>
              <v:fill on="f" focussize="0,0"/>
              <v:stroke/>
              <v:imagedata r:id="rId209" o:title=""/>
              <o:lock v:ext="edit" aspectratio="t"/>
            </v:shape>
          </v:group>
        </w:pict>
      </w:r>
      <w:r>
        <w:pict>
          <v:shape id="_x0000_i1041" o:spt="75" type="#_x0000_t75" style="height:14.4pt;width:12.95pt;" filled="f" coordsize="21600,21600">
            <v:path/>
            <v:fill on="f" focussize="0,0"/>
            <v:stroke/>
            <v:imagedata r:id="rId210" o:title=""/>
            <o:lock v:ext="edit" aspectratio="t"/>
            <w10:wrap type="none"/>
            <w10:anchorlock/>
          </v:shape>
        </w:pict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399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203" o:spid="_x0000_s3203" o:spt="203" style="position:absolute;left:0pt;margin-left:368.25pt;margin-top:0pt;height:37.65pt;width:161.6pt;mso-position-horizontal-relative:page;z-index:-9216;mso-width-relative:page;mso-height-relative:page;" coordorigin="7366,0" coordsize="3233,754">
            <o:lock v:ext="edit"/>
            <v:shape id="_x0000_s3204" o:spid="_x0000_s3204" o:spt="75" type="#_x0000_t75" style="position:absolute;left:7366;top:53;height:50;width:38;" filled="f" coordsize="21600,21600">
              <v:path/>
              <v:fill on="f" focussize="0,0"/>
              <v:stroke/>
              <v:imagedata r:id="rId211" o:title=""/>
              <o:lock v:ext="edit" aspectratio="t"/>
            </v:shape>
            <v:shape id="_x0000_s3205" o:spid="_x0000_s3205" o:spt="75" type="#_x0000_t75" style="position:absolute;left:7404;top:0;height:295;width:154;" filled="f" coordsize="21600,21600">
              <v:path/>
              <v:fill on="f" focussize="0,0"/>
              <v:stroke/>
              <v:imagedata r:id="rId212" o:title=""/>
              <o:lock v:ext="edit" aspectratio="t"/>
            </v:shape>
            <v:shape id="_x0000_s3206" o:spid="_x0000_s3206" o:spt="75" type="#_x0000_t75" style="position:absolute;left:7790;top:53;height:50;width:38;" filled="f" coordsize="21600,21600">
              <v:path/>
              <v:fill on="f" focussize="0,0"/>
              <v:stroke/>
              <v:imagedata r:id="rId211" o:title=""/>
              <o:lock v:ext="edit" aspectratio="t"/>
            </v:shape>
            <v:shape id="_x0000_s3207" o:spid="_x0000_s3207" o:spt="75" type="#_x0000_t75" style="position:absolute;left:7831;top:0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08" o:spid="_x0000_s3208" o:spt="75" type="#_x0000_t75" style="position:absolute;left:8292;top:0;height:295;width:77;" filled="f" coordsize="21600,21600">
              <v:path/>
              <v:fill on="f" focussize="0,0"/>
              <v:stroke/>
              <v:imagedata r:id="rId213" o:title=""/>
              <o:lock v:ext="edit" aspectratio="t"/>
            </v:shape>
            <v:shape id="_x0000_s3209" o:spid="_x0000_s3209" o:spt="75" type="#_x0000_t75" style="position:absolute;left:8690;top:0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10" o:spid="_x0000_s3210" o:spt="75" type="#_x0000_t75" style="position:absolute;left:9125;top:0;height:295;width:154;" filled="f" coordsize="21600,21600">
              <v:path/>
              <v:fill on="f" focussize="0,0"/>
              <v:stroke/>
              <v:imagedata r:id="rId214" o:title=""/>
              <o:lock v:ext="edit" aspectratio="t"/>
            </v:shape>
            <v:shape id="_x0000_s3211" o:spid="_x0000_s3211" o:spt="75" type="#_x0000_t75" style="position:absolute;left:7469;top:223;height:518;width:2016;" filled="f" coordsize="21600,21600">
              <v:path/>
              <v:fill on="f" focussize="0,0"/>
              <v:stroke/>
              <v:imagedata r:id="rId215" o:title=""/>
              <o:lock v:ext="edit" aspectratio="t"/>
            </v:shape>
            <v:shape id="_x0000_s3212" o:spid="_x0000_s3212" o:spt="75" type="#_x0000_t75" style="position:absolute;left:9557;top:0;height:295;width:154;" filled="f" coordsize="21600,21600">
              <v:path/>
              <v:fill on="f" focussize="0,0"/>
              <v:stroke/>
              <v:imagedata r:id="rId216" o:title=""/>
              <o:lock v:ext="edit" aspectratio="t"/>
            </v:shape>
            <v:shape id="_x0000_s3213" o:spid="_x0000_s3213" o:spt="75" type="#_x0000_t75" style="position:absolute;left:9986;top:0;height:295;width:154;" filled="f" coordsize="21600,21600">
              <v:path/>
              <v:fill on="f" focussize="0,0"/>
              <v:stroke/>
              <v:imagedata r:id="rId169" o:title=""/>
              <o:lock v:ext="edit" aspectratio="t"/>
            </v:shape>
            <v:shape id="_x0000_s3214" o:spid="_x0000_s3214" o:spt="75" type="#_x0000_t75" style="position:absolute;left:10387;top:0;height:295;width:211;" filled="f" coordsize="21600,21600">
              <v:path/>
              <v:fill on="f" focussize="0,0"/>
              <v:stroke/>
              <v:imagedata r:id="rId217" o:title=""/>
              <o:lock v:ext="edit" aspectratio="t"/>
            </v:shape>
            <v:shape id="_x0000_s3215" o:spid="_x0000_s3215" o:spt="75" type="#_x0000_t75" style="position:absolute;left:9494;top:221;height:533;width:958;" filled="f" coordsize="21600,21600">
              <v:path/>
              <v:fill on="f" focussize="0,0"/>
              <v:stroke/>
              <v:imagedata r:id="rId218" o:title=""/>
              <o:lock v:ext="edit" aspectratio="t"/>
            </v:shape>
          </v:group>
        </w:pict>
      </w:r>
      <w:r>
        <w:pict>
          <v:shape id="_x0000_i1042" o:spt="75" type="#_x0000_t75" style="height:14.75pt;width:10.55pt;" filled="f" coordsize="21600,21600">
            <v:path/>
            <v:fill on="f" focussize="0,0"/>
            <v:stroke/>
            <v:imagedata r:id="rId219" o:title=""/>
            <o:lock v:ext="edit" aspectratio="t"/>
            <w10:wrap type="none"/>
            <w10:anchorlock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16" o:spid="_x0000_s3216" o:spt="203" style="position:absolute;left:0pt;margin-left:93.8pt;margin-top:88.95pt;height:77.75pt;width:152.85pt;mso-position-horizontal-relative:page;z-index:-9216;mso-width-relative:page;mso-height-relative:page;" coordorigin="1877,1779" coordsize="3058,1555">
            <o:lock v:ext="edit"/>
            <v:group id="_x0000_s3217" o:spid="_x0000_s3217" o:spt="203" style="position:absolute;left:1882;top:1784;height:1546;width:3048;" coordorigin="1882,1784" coordsize="3048,1546">
              <o:lock v:ext="edit"/>
              <v:shape id="_x0000_s3218" o:spid="_x0000_s3218" style="position:absolute;left:1882;top:1784;height:1546;width:3048;" filled="f" stroked="t" coordorigin="1882,1784" coordsize="3048,1546" path="m1882,1784l1954,1837,2026,1880,2107,1933,2201,1986,2323,2048,2467,2113,2611,2175,2755,2240,2887,2293,3031,2334,3166,2386,3298,2451,3432,2535,3554,2619,3689,2715,3842,2811,3934,2852,4027,2895,4241,2979,4344,3022,4447,3054,4538,3097,4610,3128,4673,3159,4795,3234,4858,3286,4930,3330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19" o:spid="_x0000_s3219" o:spt="203" style="position:absolute;left:2170;top:1952;height:65;width:62;" coordorigin="2170,1952" coordsize="62,65">
              <o:lock v:ext="edit"/>
              <v:shape id="_x0000_s3220" o:spid="_x0000_s3220" style="position:absolute;left:2170;top:1952;height:65;width:62;" fillcolor="#00007F" filled="t" stroked="f" coordorigin="2170,1952" coordsize="62,65" path="m2201,1952l2170,1986,2201,2017,2232,1986,2201,19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1" o:spid="_x0000_s3221" o:spt="203" style="position:absolute;left:2170;top:1952;height:65;width:62;" coordorigin="2170,1952" coordsize="62,65">
              <o:lock v:ext="edit"/>
              <v:shape id="_x0000_s3222" o:spid="_x0000_s3222" style="position:absolute;left:2170;top:1952;height:65;width:62;" filled="f" stroked="t" coordorigin="2170,1952" coordsize="62,65" path="m2201,1952l2232,1986,2201,2017,2170,1986,2201,1952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23" o:spid="_x0000_s3223" o:spt="203" style="position:absolute;left:3266;top:2420;height:62;width:62;" coordorigin="3266,2420" coordsize="62,62">
              <o:lock v:ext="edit"/>
              <v:shape id="_x0000_s3224" o:spid="_x0000_s3224" style="position:absolute;left:3266;top:2420;height:62;width:62;" fillcolor="#00007F" filled="t" stroked="f" coordorigin="3266,2420" coordsize="62,62" path="m3298,2420l3266,2451,3298,2482,3329,2451,3298,24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5" o:spid="_x0000_s3225" o:spt="203" style="position:absolute;left:3266;top:2420;height:62;width:62;" coordorigin="3266,2420" coordsize="62,62">
              <o:lock v:ext="edit"/>
              <v:shape id="_x0000_s3226" o:spid="_x0000_s3226" style="position:absolute;left:3266;top:2420;height:62;width:62;" filled="f" stroked="t" coordorigin="3266,2420" coordsize="62,62" path="m3298,2420l3329,2451,3298,2482,3266,2451,3298,2420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27" o:spid="_x0000_s3227" o:spt="203" style="position:absolute;left:3811;top:2778;height:65;width:60;" coordorigin="3811,2778" coordsize="60,65">
              <o:lock v:ext="edit"/>
              <v:shape id="_x0000_s3228" o:spid="_x0000_s3228" style="position:absolute;left:3811;top:2778;height:65;width:60;" fillcolor="#00007F" filled="t" stroked="f" coordorigin="3811,2778" coordsize="60,65" path="m3842,2778l3811,2811,3842,2842,3871,2811,3842,27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9" o:spid="_x0000_s3229" o:spt="203" style="position:absolute;left:3811;top:2778;height:65;width:60;" coordorigin="3811,2778" coordsize="60,65">
              <o:lock v:ext="edit"/>
              <v:shape id="_x0000_s3230" o:spid="_x0000_s3230" style="position:absolute;left:3811;top:2778;height:65;width:60;" filled="f" stroked="t" coordorigin="3811,2778" coordsize="60,65" path="m3842,2778l3871,2811,3842,2842,3811,2811,3842,2778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31" o:spid="_x0000_s3231" o:spt="203" style="position:absolute;left:4579;top:3097;height:62;width:62;" coordorigin="4579,3097" coordsize="62,62">
              <o:lock v:ext="edit"/>
              <v:shape id="_x0000_s3232" o:spid="_x0000_s3232" style="position:absolute;left:4579;top:3097;height:62;width:62;" fillcolor="#00007F" filled="t" stroked="f" coordorigin="4579,3097" coordsize="62,62" path="m4610,3097l4579,3128,4610,3159,4642,3128,4610,30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33" o:spid="_x0000_s3233" o:spt="203" style="position:absolute;left:4579;top:3097;height:62;width:62;" coordorigin="4579,3097" coordsize="62,62">
              <o:lock v:ext="edit"/>
              <v:shape id="_x0000_s3234" o:spid="_x0000_s3234" style="position:absolute;left:4579;top:3097;height:62;width:62;" filled="f" stroked="t" coordorigin="4579,3097" coordsize="62,62" path="m4610,3097l4642,3128,4610,3159,4579,3128,4610,3097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</v:group>
        </w:pict>
      </w:r>
      <w:r>
        <w:pict>
          <v:shape id="_x0000_s3235" o:spid="_x0000_s3235" o:spt="75" type="#_x0000_t75" style="position:absolute;left:0pt;margin-left:322.3pt;margin-top:16.6pt;height:206.4pt;width:231.35pt;mso-position-horizontal-relative:page;z-index:-9216;mso-width-relative:page;mso-height-relative:page;" filled="f" coordsize="21600,21600">
            <v:path/>
            <v:fill on="f" focussize="0,0"/>
            <v:stroke/>
            <v:imagedata r:id="rId220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x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 VDD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36" o:spid="_x0000_s3236" o:spt="203" style="position:absolute;left:0pt;margin-left:88.65pt;margin-top:-31.15pt;height:37.8pt;width:163.65pt;mso-position-horizontal-relative:page;z-index:-9216;mso-width-relative:page;mso-height-relative:page;" coordorigin="1774,-623" coordsize="3274,756">
            <o:lock v:ext="edit"/>
            <v:shape id="_x0000_s3237" o:spid="_x0000_s3237" o:spt="75" type="#_x0000_t75" style="position:absolute;left:1774;top:-57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238" o:spid="_x0000_s3238" o:spt="75" type="#_x0000_t75" style="position:absolute;left:1812;top:-623;height:295;width:154;" filled="f" coordsize="21600,21600">
              <v:path/>
              <v:fill on="f" focussize="0,0"/>
              <v:stroke/>
              <v:imagedata r:id="rId181" o:title=""/>
              <o:lock v:ext="edit" aspectratio="t"/>
            </v:shape>
            <v:shape id="_x0000_s3239" o:spid="_x0000_s3239" o:spt="75" type="#_x0000_t75" style="position:absolute;left:2210;top:-57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240" o:spid="_x0000_s3240" o:spt="75" type="#_x0000_t75" style="position:absolute;left:2251;top:-623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41" o:spid="_x0000_s3241" o:spt="75" type="#_x0000_t75" style="position:absolute;left:2722;top:-623;height:295;width:77;" filled="f" coordsize="21600,21600">
              <v:path/>
              <v:fill on="f" focussize="0,0"/>
              <v:stroke/>
              <v:imagedata r:id="rId213" o:title=""/>
              <o:lock v:ext="edit" aspectratio="t"/>
            </v:shape>
            <v:shape id="_x0000_s3242" o:spid="_x0000_s3242" o:spt="75" type="#_x0000_t75" style="position:absolute;left:3130;top:-623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43" o:spid="_x0000_s3243" o:spt="75" type="#_x0000_t75" style="position:absolute;left:3557;top:-623;height:295;width:154;" filled="f" coordsize="21600,21600">
              <v:path/>
              <v:fill on="f" focussize="0,0"/>
              <v:stroke/>
              <v:imagedata r:id="rId181" o:title=""/>
              <o:lock v:ext="edit" aspectratio="t"/>
            </v:shape>
            <v:shape id="_x0000_s3244" o:spid="_x0000_s3244" o:spt="75" type="#_x0000_t75" style="position:absolute;left:1908;top:-383;height:504;width:2016;" filled="f" coordsize="21600,21600">
              <v:path/>
              <v:fill on="f" focussize="0,0"/>
              <v:stroke/>
              <v:imagedata r:id="rId221" o:title=""/>
              <o:lock v:ext="edit" aspectratio="t"/>
            </v:shape>
            <v:shape id="_x0000_s3245" o:spid="_x0000_s3245" o:spt="75" type="#_x0000_t75" style="position:absolute;left:3989;top:-623;height:295;width:154;" filled="f" coordsize="21600,21600">
              <v:path/>
              <v:fill on="f" focussize="0,0"/>
              <v:stroke/>
              <v:imagedata r:id="rId197" o:title=""/>
              <o:lock v:ext="edit" aspectratio="t"/>
            </v:shape>
            <v:shape id="_x0000_s3246" o:spid="_x0000_s3246" o:spt="75" type="#_x0000_t75" style="position:absolute;left:4430;top:-623;height:295;width:134;" filled="f" coordsize="21600,21600">
              <v:path/>
              <v:fill on="f" focussize="0,0"/>
              <v:stroke/>
              <v:imagedata r:id="rId222" o:title=""/>
              <o:lock v:ext="edit" aspectratio="t"/>
            </v:shape>
            <v:shape id="_x0000_s3247" o:spid="_x0000_s3247" o:spt="75" type="#_x0000_t75" style="position:absolute;left:4836;top:-623;height:295;width:211;" filled="f" coordsize="21600,21600">
              <v:path/>
              <v:fill on="f" focussize="0,0"/>
              <v:stroke/>
              <v:imagedata r:id="rId217" o:title=""/>
              <o:lock v:ext="edit" aspectratio="t"/>
            </v:shape>
            <v:shape id="_x0000_s3248" o:spid="_x0000_s3248" o:spt="75" type="#_x0000_t75" style="position:absolute;left:3931;top:-386;height:518;width:960;" filled="f" coordsize="21600,21600">
              <v:path/>
              <v:fill on="f" focussize="0,0"/>
              <v:stroke/>
              <v:imagedata r:id="rId223" o:title=""/>
              <o:lock v:ext="edit" aspectratio="t"/>
            </v:shape>
          </v:group>
        </w:pict>
      </w:r>
      <w:r>
        <w:pict>
          <v:shape id="_x0000_s3249" o:spid="_x0000_s3249" o:spt="75" type="#_x0000_t75" style="position:absolute;left:0pt;margin-left:263.75pt;margin-top:-31.15pt;height:14.75pt;width:10.55pt;mso-position-horizontal-relative:page;z-index:-9216;mso-width-relative:page;mso-height-relative:page;" filled="f" coordsize="21600,21600">
            <v:path/>
            <v:fill on="f" focussize="0,0"/>
            <v:stroke/>
            <v:imagedata r:id="rId219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5" w:type="default"/>
          <w:pgSz w:w="12240" w:h="15840"/>
          <w:pgMar w:top="1800" w:right="900" w:bottom="1180" w:left="700" w:header="216" w:footer="993" w:gutter="0"/>
          <w:pgNumType w:start="10"/>
          <w:cols w:equalWidth="0" w:num="2">
            <w:col w:w="4787" w:space="907"/>
            <w:col w:w="4946"/>
          </w:cols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50" o:spid="_x0000_s3250" o:spt="203" style="position:absolute;left:0pt;margin-left:160.3pt;margin-top:23.2pt;height:245.85pt;width:280.4pt;mso-position-horizontal-relative:page;z-index:-9216;mso-width-relative:page;mso-height-relative:page;" coordorigin="3206,464" coordsize="5609,4918">
            <o:lock v:ext="edit"/>
            <v:shape id="_x0000_s3251" o:spid="_x0000_s3251" o:spt="75" type="#_x0000_t75" style="position:absolute;left:3228;top:474;height:4442;width:5575;" filled="f" coordsize="21600,21600">
              <v:path/>
              <v:fill on="f" focussize="0,0"/>
              <v:stroke/>
              <v:imagedata r:id="rId224" o:title=""/>
              <o:lock v:ext="edit" aspectratio="t"/>
            </v:shape>
            <v:group id="_x0000_s3252" o:spid="_x0000_s3252" o:spt="203" style="position:absolute;left:3214;top:471;height:4462;width:5594;" coordorigin="3214,471" coordsize="5594,4462">
              <o:lock v:ext="edit"/>
              <v:shape id="_x0000_s3253" o:spid="_x0000_s3253" style="position:absolute;left:3214;top:471;height:4462;width:5594;" filled="f" stroked="t" coordorigin="3214,471" coordsize="5594,4462" path="m3214,4933l8808,4933,8808,471,3214,471,3214,4933xe">
                <v:path arrowok="t"/>
                <v:fill on="f" focussize="0,0"/>
                <v:stroke weight="0.717244094488189pt" color="#000000"/>
                <v:imagedata o:title=""/>
                <o:lock v:ext="edit"/>
              </v:shape>
              <v:shape id="_x0000_s3254" o:spid="_x0000_s3254" o:spt="75" type="#_x0000_t75" style="position:absolute;left:3842;top:1923;height:310;width:132;" filled="f" coordsize="21600,21600">
                <v:path/>
                <v:fill on="f" focussize="0,0"/>
                <v:stroke/>
                <v:imagedata r:id="rId225" o:title=""/>
                <o:lock v:ext="edit" aspectratio="t"/>
              </v:shape>
              <v:shape id="_x0000_s3255" o:spid="_x0000_s3255" o:spt="75" type="#_x0000_t75" style="position:absolute;left:4253;top:4054;height:310;width:307;" filled="f" coordsize="21600,21600">
                <v:path/>
                <v:fill on="f" focussize="0,0"/>
                <v:stroke/>
                <v:imagedata r:id="rId226" o:title=""/>
                <o:lock v:ext="edit" aspectratio="t"/>
              </v:shape>
              <v:shape id="_x0000_s3256" o:spid="_x0000_s3256" o:spt="75" type="#_x0000_t75" style="position:absolute;left:4558;top:4054;height:317;width:187;" filled="f" coordsize="21600,21600">
                <v:path/>
                <v:fill on="f" focussize="0,0"/>
                <v:stroke/>
                <v:imagedata r:id="rId227" o:title=""/>
                <o:lock v:ext="edit" aspectratio="t"/>
              </v:shape>
              <v:shape id="_x0000_s3257" o:spid="_x0000_s3257" o:spt="75" type="#_x0000_t75" style="position:absolute;left:7418;top:4314;height:310;width:307;" filled="f" coordsize="21600,21600">
                <v:path/>
                <v:fill on="f" focussize="0,0"/>
                <v:stroke/>
                <v:imagedata r:id="rId228" o:title=""/>
                <o:lock v:ext="edit" aspectratio="t"/>
              </v:shape>
              <v:shape id="_x0000_s3258" o:spid="_x0000_s3258" o:spt="75" type="#_x0000_t75" style="position:absolute;left:7723;top:4314;height:317;width:154;" filled="f" coordsize="21600,21600">
                <v:path/>
                <v:fill on="f" focussize="0,0"/>
                <v:stroke/>
                <v:imagedata r:id="rId229" o:title=""/>
                <o:lock v:ext="edit" aspectratio="t"/>
              </v:shape>
              <v:shape id="_x0000_s3259" o:spid="_x0000_s3259" o:spt="75" type="#_x0000_t75" style="position:absolute;left:7889;top:4311;height:324;width:115;" filled="f" coordsize="21600,21600">
                <v:path/>
                <v:fill on="f" focussize="0,0"/>
                <v:stroke/>
                <v:imagedata r:id="rId230" o:title=""/>
                <o:lock v:ext="edit" aspectratio="t"/>
              </v:shape>
              <v:shape id="_x0000_s3260" o:spid="_x0000_s3260" o:spt="75" type="#_x0000_t75" style="position:absolute;left:8182;top:3668;height:310;width:480;" filled="f" coordsize="21600,21600">
                <v:path/>
                <v:fill on="f" focussize="0,0"/>
                <v:stroke/>
                <v:imagedata r:id="rId231" o:title=""/>
                <o:lock v:ext="edit" aspectratio="t"/>
              </v:shape>
              <v:shape id="_x0000_s3261" o:spid="_x0000_s3261" o:spt="75" type="#_x0000_t75" style="position:absolute;left:3293;top:4962;height:420;width:5482;" filled="f" coordsize="21600,21600">
                <v:path/>
                <v:fill on="f" focussize="0,0"/>
                <v:stroke/>
                <v:imagedata r:id="rId232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/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DET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00" w:lineRule="exact"/>
        <w:jc w:val="left"/>
        <w:rPr>
          <w:sz w:val="20"/>
          <w:szCs w:val="20"/>
        </w:rPr>
      </w:pPr>
    </w:p>
    <w:p>
      <w:pPr>
        <w:tabs>
          <w:tab w:val="left" w:pos="5680"/>
        </w:tabs>
        <w:spacing w:before="3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62" o:spid="_x0000_s3262" o:spt="203" style="position:absolute;left:0pt;margin-left:321.8pt;margin-top:29.85pt;height:220.05pt;width:210pt;mso-position-horizontal-relative:page;z-index:-9216;mso-width-relative:page;mso-height-relative:page;" coordorigin="6437,597" coordsize="4200,4402">
            <o:lock v:ext="edit"/>
            <v:group id="_x0000_s3263" o:spid="_x0000_s3263" o:spt="203" style="position:absolute;left:10001;top:3660;height:2;width:586;" coordorigin="10001,3660" coordsize="586,2">
              <o:lock v:ext="edit"/>
              <v:shape id="_x0000_s3264" o:spid="_x0000_s3264" style="position:absolute;left:10001;top:3660;height:2;width:586;" filled="f" stroked="t" coordorigin="10001,3660" coordsize="586,0" path="m10001,3660l10586,36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5" o:spid="_x0000_s3265" o:spt="203" style="position:absolute;left:6643;top:3660;height:2;width:2597;" coordorigin="6643,3660" coordsize="2597,2">
              <o:lock v:ext="edit"/>
              <v:shape id="_x0000_s3266" o:spid="_x0000_s3266" style="position:absolute;left:6643;top:3660;height:2;width:2597;" filled="f" stroked="t" coordorigin="6643,3660" coordsize="2597,0" path="m6643,3660l9240,36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7" o:spid="_x0000_s3267" o:spt="203" style="position:absolute;left:6643;top:3280;height:2;width:2597;" coordorigin="6643,3280" coordsize="2597,2">
              <o:lock v:ext="edit"/>
              <v:shape id="_x0000_s3268" o:spid="_x0000_s3268" style="position:absolute;left:6643;top:3280;height:2;width:2597;" filled="f" stroked="t" coordorigin="6643,3280" coordsize="2597,0" path="m6643,3280l9240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9" o:spid="_x0000_s3269" o:spt="203" style="position:absolute;left:6643;top:2904;height:2;width:3943;" coordorigin="6643,2904" coordsize="3943,2">
              <o:lock v:ext="edit"/>
              <v:shape id="_x0000_s3270" o:spid="_x0000_s3270" style="position:absolute;left:6643;top:2904;height:2;width:3943;" filled="f" stroked="t" coordorigin="6643,2904" coordsize="3943,0" path="m6643,2904l10586,290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1" o:spid="_x0000_s3271" o:spt="203" style="position:absolute;left:6643;top:2524;height:2;width:3943;" coordorigin="6643,2524" coordsize="3943,2">
              <o:lock v:ext="edit"/>
              <v:shape id="_x0000_s3272" o:spid="_x0000_s3272" style="position:absolute;left:6643;top:2524;height:2;width:3943;" filled="f" stroked="t" coordorigin="6643,2524" coordsize="3943,0" path="m6643,2524l10586,252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3" o:spid="_x0000_s3273" o:spt="203" style="position:absolute;left:6643;top:2155;height:2;width:3943;" coordorigin="6643,2155" coordsize="3943,2">
              <o:lock v:ext="edit"/>
              <v:shape id="_x0000_s3274" o:spid="_x0000_s3274" style="position:absolute;left:6643;top:2155;height:2;width:3943;" filled="f" stroked="t" coordorigin="6643,2155" coordsize="3943,0" path="m6643,2155l10586,215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5" o:spid="_x0000_s3275" o:spt="203" style="position:absolute;left:6643;top:1778;height:2;width:3943;" coordorigin="6643,1778" coordsize="3943,2">
              <o:lock v:ext="edit"/>
              <v:shape id="_x0000_s3276" o:spid="_x0000_s3276" style="position:absolute;left:6643;top:1778;height:2;width:3943;" filled="f" stroked="t" coordorigin="6643,1778" coordsize="3943,0" path="m6643,1778l10586,17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7" o:spid="_x0000_s3277" o:spt="203" style="position:absolute;left:6643;top:1399;height:2;width:3943;" coordorigin="6643,1399" coordsize="3943,2">
              <o:lock v:ext="edit"/>
              <v:shape id="_x0000_s3278" o:spid="_x0000_s3278" style="position:absolute;left:6643;top:1399;height:2;width:3943;" filled="f" stroked="t" coordorigin="6643,1399" coordsize="3943,0" path="m6643,1399l10586,13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9" o:spid="_x0000_s3279" o:spt="203" style="position:absolute;left:6643;top:1022;height:2;width:3943;" coordorigin="6643,1022" coordsize="3943,2">
              <o:lock v:ext="edit"/>
              <v:shape id="_x0000_s3280" o:spid="_x0000_s3280" style="position:absolute;left:6643;top:1022;height:2;width:3943;" filled="f" stroked="t" coordorigin="6643,1022" coordsize="3943,0" path="m6643,1022l10586,10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1" o:spid="_x0000_s3281" o:spt="203" style="position:absolute;left:6643;top:643;height:2;width:3943;" coordorigin="6643,643" coordsize="3943,2">
              <o:lock v:ext="edit"/>
              <v:shape id="_x0000_s3282" o:spid="_x0000_s3282" style="position:absolute;left:6643;top:643;height:2;width:3943;" filled="f" stroked="t" coordorigin="6643,643" coordsize="3943,0" path="m6643,643l10586,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3" o:spid="_x0000_s3283" o:spt="203" style="position:absolute;left:7181;top:643;height:3449;width:2;" coordorigin="7181,643" coordsize="2,3449">
              <o:lock v:ext="edit"/>
              <v:shape id="_x0000_s3284" o:spid="_x0000_s3284" style="position:absolute;left:7181;top:643;height:3449;width:2;" filled="f" stroked="t" coordorigin="7181,643" coordsize="0,3449" path="m7181,643l7181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5" o:spid="_x0000_s3285" o:spt="203" style="position:absolute;left:7673;top:643;height:3449;width:2;" coordorigin="7673,643" coordsize="2,3449">
              <o:lock v:ext="edit"/>
              <v:shape id="_x0000_s3286" o:spid="_x0000_s3286" style="position:absolute;left:7673;top:643;height:3449;width:2;" filled="f" stroked="t" coordorigin="7673,643" coordsize="0,3449" path="m7673,643l7673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7" o:spid="_x0000_s3287" o:spt="203" style="position:absolute;left:8158;top:643;height:3449;width:2;" coordorigin="8158,643" coordsize="2,3449">
              <o:lock v:ext="edit"/>
              <v:shape id="_x0000_s3288" o:spid="_x0000_s3288" style="position:absolute;left:8158;top:643;height:3449;width:2;" filled="f" stroked="t" coordorigin="8158,643" coordsize="0,3449" path="m8158,643l8158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9" o:spid="_x0000_s3289" o:spt="203" style="position:absolute;left:8640;top:643;height:3449;width:2;" coordorigin="8640,643" coordsize="2,3449">
              <o:lock v:ext="edit"/>
              <v:shape id="_x0000_s3290" o:spid="_x0000_s3290" style="position:absolute;left:8640;top:643;height:3449;width:2;" filled="f" stroked="t" coordorigin="8640,643" coordsize="0,3449" path="m8640,643l8640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1" o:spid="_x0000_s3291" o:spt="203" style="position:absolute;left:9125;top:643;height:3449;width:2;" coordorigin="9125,643" coordsize="2,3449">
              <o:lock v:ext="edit"/>
              <v:shape id="_x0000_s3292" o:spid="_x0000_s3292" style="position:absolute;left:9125;top:643;height:3449;width:2;" filled="f" stroked="t" coordorigin="9125,643" coordsize="0,3449" path="m9125,643l9125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3" o:spid="_x0000_s3293" o:spt="203" style="position:absolute;left:9619;top:643;height:2352;width:2;" coordorigin="9619,643" coordsize="2,2352">
              <o:lock v:ext="edit"/>
              <v:shape id="_x0000_s3294" o:spid="_x0000_s3294" style="position:absolute;left:9619;top:643;height:2352;width:2;" filled="f" stroked="t" coordorigin="9619,643" coordsize="0,2352" path="m9619,643l9619,299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5" o:spid="_x0000_s3295" o:spt="203" style="position:absolute;left:9619;top:3945;height:146;width:2;" coordorigin="9619,3945" coordsize="2,146">
              <o:lock v:ext="edit"/>
              <v:shape id="_x0000_s3296" o:spid="_x0000_s3296" style="position:absolute;left:9619;top:3945;height:146;width:2;" filled="f" stroked="t" coordorigin="9619,3945" coordsize="0,146" path="m9619,3945l9619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7" o:spid="_x0000_s3297" o:spt="203" style="position:absolute;left:10001;top:3280;height:2;width:586;" coordorigin="10001,3280" coordsize="586,2">
              <o:lock v:ext="edit"/>
              <v:shape id="_x0000_s3298" o:spid="_x0000_s3298" style="position:absolute;left:10001;top:3280;height:2;width:586;" filled="f" stroked="t" coordorigin="10001,3280" coordsize="586,0" path="m10001,3280l10586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9" o:spid="_x0000_s3299" o:spt="203" style="position:absolute;left:10102;top:643;height:3449;width:2;" coordorigin="10102,643" coordsize="2,3449">
              <o:lock v:ext="edit"/>
              <v:shape id="_x0000_s3300" o:spid="_x0000_s3300" style="position:absolute;left:10102;top:643;height:3449;width:2;" filled="f" stroked="t" coordorigin="10102,643" coordsize="0,3449" path="m10102,643l10102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1" o:spid="_x0000_s3301" o:spt="203" style="position:absolute;left:10586;top:643;height:3449;width:2;" coordorigin="10586,643" coordsize="2,3449">
              <o:lock v:ext="edit"/>
              <v:shape id="_x0000_s3302" o:spid="_x0000_s3302" style="position:absolute;left:10586;top:643;height:3449;width:2;" filled="f" stroked="t" coordorigin="10586,643" coordsize="0,3449" path="m10586,643l10586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3" o:spid="_x0000_s3303" o:spt="203" style="position:absolute;left:6696;top:643;height:3449;width:2;" coordorigin="6696,643" coordsize="2,3449">
              <o:lock v:ext="edit"/>
              <v:shape id="_x0000_s3304" o:spid="_x0000_s3304" style="position:absolute;left:6696;top:643;height:3449;width:2;" filled="f" stroked="t" coordorigin="6696,643" coordsize="0,3449" path="m6696,643l6696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5" o:spid="_x0000_s3305" o:spt="203" style="position:absolute;left:6643;top:4039;height:2;width:3943;" coordorigin="6643,4039" coordsize="3943,2">
              <o:lock v:ext="edit"/>
              <v:shape id="_x0000_s3306" o:spid="_x0000_s3306" style="position:absolute;left:6643;top:4039;height:2;width:3943;" filled="f" stroked="t" coordorigin="6643,4039" coordsize="3943,0" path="m6643,4039l10586,4039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3307" o:spid="_x0000_s3307" o:spt="75" type="#_x0000_t75" style="position:absolute;left:6518;top:1021;height:3268;width:3713;" filled="f" coordsize="21600,21600">
                <v:path/>
                <v:fill on="f" focussize="0,0"/>
                <v:stroke/>
                <v:imagedata r:id="rId233" o:title=""/>
                <o:lock v:ext="edit" aspectratio="t"/>
              </v:shape>
              <v:shape id="_x0000_s3308" o:spid="_x0000_s3308" o:spt="75" type="#_x0000_t75" style="position:absolute;left:6444;top:3616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3309" o:spid="_x0000_s3309" o:spt="75" type="#_x0000_t75" style="position:absolute;left:6439;top:3237;height:295;width:154;" filled="f" coordsize="21600,21600">
                <v:path/>
                <v:fill on="f" focussize="0,0"/>
                <v:stroke/>
                <v:imagedata r:id="rId235" o:title=""/>
                <o:lock v:ext="edit" aspectratio="t"/>
              </v:shape>
              <v:shape id="_x0000_s3310" o:spid="_x0000_s3310" o:spt="75" type="#_x0000_t75" style="position:absolute;left:6439;top:2858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3311" o:spid="_x0000_s3311" o:spt="75" type="#_x0000_t75" style="position:absolute;left:6437;top:2481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3312" o:spid="_x0000_s3312" o:spt="75" type="#_x0000_t75" style="position:absolute;left:6439;top:2112;height:295;width:154;" filled="f" coordsize="21600,21600">
                <v:path/>
                <v:fill on="f" focussize="0,0"/>
                <v:stroke/>
                <v:imagedata r:id="rId237" o:title=""/>
                <o:lock v:ext="edit" aspectratio="t"/>
              </v:shape>
              <v:shape id="_x0000_s3313" o:spid="_x0000_s3313" o:spt="75" type="#_x0000_t75" style="position:absolute;left:6439;top:1732;height:295;width:154;" filled="f" coordsize="21600,21600">
                <v:path/>
                <v:fill on="f" focussize="0,0"/>
                <v:stroke/>
                <v:imagedata r:id="rId216" o:title=""/>
                <o:lock v:ext="edit" aspectratio="t"/>
              </v:shape>
              <v:shape id="_x0000_s3314" o:spid="_x0000_s3314" o:spt="75" type="#_x0000_t75" style="position:absolute;left:6439;top:1356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3315" o:spid="_x0000_s3315" o:spt="75" type="#_x0000_t75" style="position:absolute;left:6439;top:976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316" o:spid="_x0000_s3316" o:spt="75" type="#_x0000_t75" style="position:absolute;left:6439;top:597;height:295;width:154;" filled="f" coordsize="21600,21600">
                <v:path/>
                <v:fill on="f" focussize="0,0"/>
                <v:stroke/>
                <v:imagedata r:id="rId238" o:title=""/>
                <o:lock v:ext="edit" aspectratio="t"/>
              </v:shape>
              <v:shape id="_x0000_s3317" o:spid="_x0000_s3317" o:spt="75" type="#_x0000_t75" style="position:absolute;left:6670;top:4190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318" o:spid="_x0000_s3318" o:spt="75" type="#_x0000_t75" style="position:absolute;left:7159;top:4190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319" o:spid="_x0000_s3319" o:spt="75" type="#_x0000_t75" style="position:absolute;left:7646;top:4190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320" o:spid="_x0000_s3320" o:spt="75" type="#_x0000_t75" style="position:absolute;left:8131;top:4190;height:295;width:77;" filled="f" coordsize="21600,21600">
                <v:path/>
                <v:fill on="f" focussize="0,0"/>
                <v:stroke/>
                <v:imagedata r:id="rId241" o:title=""/>
                <o:lock v:ext="edit" aspectratio="t"/>
              </v:shape>
              <v:shape id="_x0000_s3321" o:spid="_x0000_s3321" o:spt="75" type="#_x0000_t75" style="position:absolute;left:8614;top:4192;height:281;width:77;" filled="f" coordsize="21600,21600">
                <v:path/>
                <v:fill on="f" focussize="0,0"/>
                <v:stroke/>
                <v:imagedata r:id="rId242" o:title=""/>
                <o:lock v:ext="edit" aspectratio="t"/>
              </v:shape>
              <v:shape id="_x0000_s3322" o:spid="_x0000_s3322" o:spt="75" type="#_x0000_t75" style="position:absolute;left:9098;top:4192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323" o:spid="_x0000_s3323" o:spt="75" type="#_x0000_t75" style="position:absolute;left:9593;top:4190;height:295;width:77;" filled="f" coordsize="21600,21600">
                <v:path/>
                <v:fill on="f" focussize="0,0"/>
                <v:stroke/>
                <v:imagedata r:id="rId244" o:title=""/>
                <o:lock v:ext="edit" aspectratio="t"/>
              </v:shape>
              <v:shape id="_x0000_s3324" o:spid="_x0000_s3324" o:spt="75" type="#_x0000_t75" style="position:absolute;left:10078;top:4192;height:281;width:77;" filled="f" coordsize="21600,21600">
                <v:path/>
                <v:fill on="f" focussize="0,0"/>
                <v:stroke/>
                <v:imagedata r:id="rId245" o:title=""/>
                <o:lock v:ext="edit" aspectratio="t"/>
              </v:shape>
              <v:shape id="_x0000_s3325" o:spid="_x0000_s3325" o:spt="75" type="#_x0000_t75" style="position:absolute;left:10560;top:4190;height:295;width:77;" filled="f" coordsize="21600,21600">
                <v:path/>
                <v:fill on="f" focussize="0,0"/>
                <v:stroke/>
                <v:imagedata r:id="rId246" o:title=""/>
                <o:lock v:ext="edit" aspectratio="t"/>
              </v:shape>
              <v:shape id="_x0000_s3326" o:spid="_x0000_s3326" o:spt="75" type="#_x0000_t75" style="position:absolute;left:8177;top:4466;height:425;width:442;" filled="f" coordsize="21600,21600">
                <v:path/>
                <v:fill on="f" focussize="0,0"/>
                <v:stroke/>
                <v:imagedata r:id="rId247" o:title=""/>
                <o:lock v:ext="edit" aspectratio="t"/>
              </v:shape>
              <v:shape id="_x0000_s3327" o:spid="_x0000_s3327" o:spt="75" type="#_x0000_t75" style="position:absolute;left:8683;top:4466;height:533;width:653;" filled="f" coordsize="21600,21600">
                <v:path/>
                <v:fill on="f" focussize="0,0"/>
                <v:stroke/>
                <v:imagedata r:id="rId248" o:title=""/>
                <o:lock v:ext="edit" aspectratio="t"/>
              </v:shape>
            </v:group>
            <v:group id="_x0000_s3328" o:spid="_x0000_s3328" o:spt="203" style="position:absolute;left:9240;top:2995;height:950;width:761;" coordorigin="9240,2995" coordsize="761,950">
              <o:lock v:ext="edit"/>
              <v:shape id="_x0000_s3329" o:spid="_x0000_s3329" style="position:absolute;left:9240;top:2995;height:950;width:761;" filled="f" stroked="t" coordorigin="9240,2995" coordsize="761,950" path="m9240,3945l10001,3945,10001,2995,9240,2995,9240,3945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30" o:spid="_x0000_s3330" o:spt="203" style="position:absolute;left:9293;top:3136;height:2;width:238;" coordorigin="9293,3136" coordsize="238,2">
              <o:lock v:ext="edit"/>
              <v:shape id="_x0000_s3331" o:spid="_x0000_s3331" style="position:absolute;left:9293;top:3136;height:2;width:238;" filled="f" stroked="t" coordorigin="9293,3136" coordsize="238,0" path="m9293,3136l9530,3136e">
                <v:path arrowok="t"/>
                <v:fill on="f" focussize="0,0"/>
                <v:stroke weight="0.504251968503937pt" color="#00007F"/>
                <v:imagedata o:title=""/>
                <o:lock v:ext="edit"/>
              </v:shape>
            </v:group>
            <v:group id="_x0000_s3332" o:spid="_x0000_s3332" o:spt="203" style="position:absolute;left:9382;top:3110;height:53;width:53;" coordorigin="9382,3110" coordsize="53,53">
              <o:lock v:ext="edit"/>
              <v:shape id="_x0000_s3333" o:spid="_x0000_s3333" style="position:absolute;left:9382;top:3110;height:53;width:53;" fillcolor="#00007F" filled="t" stroked="f" coordorigin="9382,3110" coordsize="53,53" path="m9408,3110l9382,3136,9408,3163,9434,3136,9408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334" o:spid="_x0000_s3334" o:spt="203" style="position:absolute;left:9382;top:3110;height:53;width:53;" coordorigin="9382,3110" coordsize="53,53">
              <o:lock v:ext="edit"/>
              <v:shape id="_x0000_s3335" o:spid="_x0000_s3335" style="position:absolute;left:9382;top:3110;height:53;width:53;" filled="f" stroked="t" coordorigin="9382,3110" coordsize="53,53" path="m9408,3110l9434,3136,9408,3163,9382,3136,9408,3110xe">
                <v:path arrowok="t"/>
                <v:fill on="f" focussize="0,0"/>
                <v:stroke weight="0.504251968503937pt" color="#00007F"/>
                <v:imagedata o:title=""/>
                <o:lock v:ext="edit"/>
              </v:shape>
              <v:shape id="_x0000_s3336" o:spid="_x0000_s3336" o:spt="75" type="#_x0000_t75" style="position:absolute;left:9610;top:3057;height:425;width:211;" filled="f" coordsize="21600,21600">
                <v:path/>
                <v:fill on="f" focussize="0,0"/>
                <v:stroke/>
                <v:imagedata r:id="rId249" o:title=""/>
                <o:lock v:ext="edit" aspectratio="t"/>
              </v:shape>
              <v:shape id="_x0000_s3337" o:spid="_x0000_s3337" o:spt="75" type="#_x0000_t75" style="position:absolute;left:9818;top:3057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338" o:spid="_x0000_s3338" o:spt="203" style="position:absolute;left:9293;top:3374;height:2;width:238;" coordorigin="9293,3374" coordsize="238,2">
              <o:lock v:ext="edit"/>
              <v:shape id="_x0000_s3339" o:spid="_x0000_s3339" style="position:absolute;left:9293;top:3374;height:2;width:238;" filled="f" stroked="t" coordorigin="9293,3374" coordsize="238,0" path="m9293,3374l9530,3374e">
                <v:path arrowok="t"/>
                <v:fill on="f" focussize="0,0"/>
                <v:stroke weight="0.504251968503937pt" color="#FF00FF"/>
                <v:imagedata o:title=""/>
                <o:lock v:ext="edit"/>
              </v:shape>
            </v:group>
            <v:group id="_x0000_s3340" o:spid="_x0000_s3340" o:spt="203" style="position:absolute;left:9382;top:3348;height:43;width:43;" coordorigin="9382,3348" coordsize="43,43">
              <o:lock v:ext="edit"/>
              <v:shape id="_x0000_s3341" o:spid="_x0000_s3341" style="position:absolute;left:9382;top:3348;height:43;width:43;" filled="f" stroked="t" coordorigin="9382,3348" coordsize="43,43" path="m9382,3369l9425,3369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3342" o:spid="_x0000_s3342" o:spt="203" style="position:absolute;left:9382;top:3348;height:43;width:43;" coordorigin="9382,3348" coordsize="43,43">
              <o:lock v:ext="edit"/>
              <v:shape id="_x0000_s3343" o:spid="_x0000_s3343" style="position:absolute;left:9382;top:3348;height:43;width:43;" filled="f" stroked="t" coordorigin="9382,3348" coordsize="43,43" path="m9377,3369l9430,3369e">
                <v:path arrowok="t"/>
                <v:fill on="f" focussize="0,0"/>
                <v:stroke weight="2.76425196850394pt" color="#FF00FF"/>
                <v:imagedata o:title=""/>
                <o:lock v:ext="edit"/>
              </v:shape>
              <v:shape id="_x0000_s3344" o:spid="_x0000_s3344" o:spt="75" type="#_x0000_t75" style="position:absolute;left:9610;top:3295;height:418;width:192;" filled="f" coordsize="21600,21600">
                <v:path/>
                <v:fill on="f" focussize="0,0"/>
                <v:stroke/>
                <v:imagedata r:id="rId251" o:title=""/>
                <o:lock v:ext="edit" aspectratio="t"/>
              </v:shape>
              <v:shape id="_x0000_s3345" o:spid="_x0000_s3345" o:spt="75" type="#_x0000_t75" style="position:absolute;left:9818;top:3295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346" o:spid="_x0000_s3346" o:spt="203" style="position:absolute;left:9293;top:3612;height:2;width:238;" coordorigin="9293,3612" coordsize="238,2">
              <o:lock v:ext="edit"/>
              <v:shape id="_x0000_s3347" o:spid="_x0000_s3347" style="position:absolute;left:9293;top:3612;height:2;width:238;" filled="f" stroked="t" coordorigin="9293,3612" coordsize="238,0" path="m9293,3612l9530,3612e">
                <v:path arrowok="t"/>
                <v:fill on="f" focussize="0,0"/>
                <v:stroke weight="0.504251968503937pt" color="#007F00"/>
                <v:imagedata o:title=""/>
                <o:lock v:ext="edit"/>
              </v:shape>
            </v:group>
            <v:group id="_x0000_s3348" o:spid="_x0000_s3348" o:spt="203" style="position:absolute;left:9382;top:3585;height:53;width:53;" coordorigin="9382,3585" coordsize="53,53">
              <o:lock v:ext="edit"/>
              <v:shape id="_x0000_s3349" o:spid="_x0000_s3349" style="position:absolute;left:9382;top:3585;height:53;width:53;" fillcolor="#007F00" filled="t" stroked="f" coordorigin="9382,3585" coordsize="53,53" path="m9408,3585l9382,3638,9434,3638,9408,35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350" o:spid="_x0000_s3350" o:spt="203" style="position:absolute;left:9382;top:3585;height:53;width:53;" coordorigin="9382,3585" coordsize="53,53">
              <o:lock v:ext="edit"/>
              <v:shape id="_x0000_s3351" o:spid="_x0000_s3351" style="position:absolute;left:9382;top:3585;height:53;width:53;" filled="f" stroked="t" coordorigin="9382,3585" coordsize="53,53" path="m9408,3585l9434,3638,9382,3638,9408,3585xe">
                <v:path arrowok="t"/>
                <v:fill on="f" focussize="0,0"/>
                <v:stroke weight="0.504251968503937pt" color="#007F00"/>
                <v:imagedata o:title=""/>
                <o:lock v:ext="edit"/>
              </v:shape>
              <v:shape id="_x0000_s3352" o:spid="_x0000_s3352" o:spt="75" type="#_x0000_t75" style="position:absolute;left:9614;top:3530;height:420;width:338;" filled="f" coordsize="21600,21600">
                <v:path/>
                <v:fill on="f" focussize="0,0"/>
                <v:stroke/>
                <v:imagedata r:id="rId252" o:title=""/>
                <o:lock v:ext="edit" aspectratio="t"/>
              </v:shape>
            </v:group>
            <v:group id="_x0000_s3353" o:spid="_x0000_s3353" o:spt="203" style="position:absolute;left:9293;top:3847;height:2;width:238;" coordorigin="9293,3847" coordsize="238,2">
              <o:lock v:ext="edit"/>
              <v:shape id="_x0000_s3354" o:spid="_x0000_s3354" style="position:absolute;left:9293;top:3847;height:2;width:238;" filled="f" stroked="t" coordorigin="9293,3847" coordsize="238,0" path="m9293,3847l9530,3847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5" o:spid="_x0000_s3355" o:spt="203" style="position:absolute;left:9382;top:3820;height:26;width:26;" coordorigin="9382,3820" coordsize="26,26">
              <o:lock v:ext="edit"/>
              <v:shape id="_x0000_s3356" o:spid="_x0000_s3356" style="position:absolute;left:9382;top:3820;height:26;width:26;" filled="f" stroked="t" coordorigin="9382,3820" coordsize="26,26" path="m9408,3847l9382,3820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7" o:spid="_x0000_s3357" o:spt="203" style="position:absolute;left:9408;top:3847;height:26;width:26;" coordorigin="9408,3847" coordsize="26,26">
              <o:lock v:ext="edit"/>
              <v:shape id="_x0000_s3358" o:spid="_x0000_s3358" style="position:absolute;left:9408;top:3847;height:26;width:26;" filled="f" stroked="t" coordorigin="9408,3847" coordsize="26,26" path="m9408,3847l9434,3873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9" o:spid="_x0000_s3359" o:spt="203" style="position:absolute;left:9382;top:3847;height:26;width:26;" coordorigin="9382,3847" coordsize="26,26">
              <o:lock v:ext="edit"/>
              <v:shape id="_x0000_s3360" o:spid="_x0000_s3360" style="position:absolute;left:9382;top:3847;height:26;width:26;" filled="f" stroked="t" coordorigin="9382,3847" coordsize="26,26" path="m9408,3847l9382,3873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  <v:shape id="_x0000_s3361" o:spid="_x0000_s3361" o:spt="75" type="#_x0000_t75" style="position:absolute;left:9610;top:3770;height:410;width:211;" filled="f" coordsize="21600,21600">
                <v:path/>
                <v:fill on="f" focussize="0,0"/>
                <v:stroke/>
                <v:imagedata r:id="rId253" o:title=""/>
                <o:lock v:ext="edit" aspectratio="t"/>
              </v:shape>
              <v:shape id="_x0000_s3362" o:spid="_x0000_s3362" o:spt="75" type="#_x0000_t75" style="position:absolute;left:9818;top:3768;height:418;width:134;" filled="f" coordsize="21600,21600">
                <v:path/>
                <v:fill on="f" focussize="0,0"/>
                <v:stroke/>
                <v:imagedata r:id="rId254" o:title=""/>
                <o:lock v:ext="edit" aspectratio="t"/>
              </v:shape>
            </v:group>
            <v:group id="_x0000_s3363" o:spid="_x0000_s3363" o:spt="203" style="position:absolute;left:9408;top:3820;height:26;width:26;" coordorigin="9408,3820" coordsize="26,26">
              <o:lock v:ext="edit"/>
              <v:shape id="_x0000_s3364" o:spid="_x0000_s3364" style="position:absolute;left:9408;top:3820;height:26;width:26;" filled="f" stroked="t" coordorigin="9408,3820" coordsize="26,26" path="m9408,3847l9434,3820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</v:group>
        </w:pict>
      </w:r>
      <w:r>
        <w:pict>
          <v:group id="_x0000_s3365" o:spid="_x0000_s3365" o:spt="203" style="position:absolute;left:0pt;margin-left:64.4pt;margin-top:27.55pt;height:219.7pt;width:211.8pt;mso-position-horizontal-relative:page;z-index:-9216;mso-width-relative:page;mso-height-relative:page;" coordorigin="1289,552" coordsize="4236,4394">
            <o:lock v:ext="edit"/>
            <v:group id="_x0000_s3366" o:spid="_x0000_s3366" o:spt="203" style="position:absolute;left:4879;top:3662;height:2;width:602;" coordorigin="4879,3662" coordsize="602,2">
              <o:lock v:ext="edit"/>
              <v:shape id="_x0000_s3367" o:spid="_x0000_s3367" style="position:absolute;left:4879;top:3662;height:2;width:602;" filled="f" stroked="t" coordorigin="4879,3662" coordsize="602,0" path="m4879,3662l5482,36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68" o:spid="_x0000_s3368" o:spt="203" style="position:absolute;left:1488;top:3662;height:2;width:2664;" coordorigin="1488,3662" coordsize="2664,2">
              <o:lock v:ext="edit"/>
              <v:shape id="_x0000_s3369" o:spid="_x0000_s3369" style="position:absolute;left:1488;top:3662;height:2;width:2664;" filled="f" stroked="t" coordorigin="1488,3662" coordsize="2664,0" path="m1488,3662l4152,36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0" o:spid="_x0000_s3370" o:spt="203" style="position:absolute;left:1488;top:3273;height:2;width:2664;" coordorigin="1488,3273" coordsize="2664,2">
              <o:lock v:ext="edit"/>
              <v:shape id="_x0000_s3371" o:spid="_x0000_s3371" style="position:absolute;left:1488;top:3273;height:2;width:2664;" filled="f" stroked="t" coordorigin="1488,3273" coordsize="2664,0" path="m1488,3273l4152,3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2" o:spid="_x0000_s3372" o:spt="203" style="position:absolute;left:1488;top:2894;height:2;width:3994;" coordorigin="1488,2894" coordsize="3994,2">
              <o:lock v:ext="edit"/>
              <v:shape id="_x0000_s3373" o:spid="_x0000_s3373" style="position:absolute;left:1488;top:2894;height:2;width:3994;" filled="f" stroked="t" coordorigin="1488,2894" coordsize="3994,0" path="m1488,2894l5482,28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4" o:spid="_x0000_s3374" o:spt="203" style="position:absolute;left:1488;top:2505;height:2;width:3994;" coordorigin="1488,2505" coordsize="3994,2">
              <o:lock v:ext="edit"/>
              <v:shape id="_x0000_s3375" o:spid="_x0000_s3375" style="position:absolute;left:1488;top:2505;height:2;width:3994;" filled="f" stroked="t" coordorigin="1488,2505" coordsize="3994,0" path="m1488,2505l5482,25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6" o:spid="_x0000_s3376" o:spt="203" style="position:absolute;left:1488;top:2126;height:2;width:3994;" coordorigin="1488,2126" coordsize="3994,2">
              <o:lock v:ext="edit"/>
              <v:shape id="_x0000_s3377" o:spid="_x0000_s3377" style="position:absolute;left:1488;top:2126;height:2;width:3994;" filled="f" stroked="t" coordorigin="1488,2126" coordsize="3994,0" path="m1488,2126l5482,21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8" o:spid="_x0000_s3378" o:spt="203" style="position:absolute;left:1488;top:1737;height:2;width:3994;" coordorigin="1488,1737" coordsize="3994,2">
              <o:lock v:ext="edit"/>
              <v:shape id="_x0000_s3379" o:spid="_x0000_s3379" style="position:absolute;left:1488;top:1737;height:2;width:3994;" filled="f" stroked="t" coordorigin="1488,1737" coordsize="3994,0" path="m1488,1737l5482,173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0" o:spid="_x0000_s3380" o:spt="203" style="position:absolute;left:1488;top:1358;height:2;width:3994;" coordorigin="1488,1358" coordsize="3994,2">
              <o:lock v:ext="edit"/>
              <v:shape id="_x0000_s3381" o:spid="_x0000_s3381" style="position:absolute;left:1488;top:1358;height:2;width:3994;" filled="f" stroked="t" coordorigin="1488,1358" coordsize="3994,0" path="m1488,1358l5482,1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2" o:spid="_x0000_s3382" o:spt="203" style="position:absolute;left:1488;top:972;height:2;width:3994;" coordorigin="1488,972" coordsize="3994,2">
              <o:lock v:ext="edit"/>
              <v:shape id="_x0000_s3383" o:spid="_x0000_s3383" style="position:absolute;left:1488;top:972;height:2;width:3994;" filled="f" stroked="t" coordorigin="1488,972" coordsize="3994,0" path="m1488,972l5482,9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4" o:spid="_x0000_s3384" o:spt="203" style="position:absolute;left:1488;top:590;height:2;width:3994;" coordorigin="1488,590" coordsize="3994,2">
              <o:lock v:ext="edit"/>
              <v:shape id="_x0000_s3385" o:spid="_x0000_s3385" style="position:absolute;left:1488;top:590;height:2;width:3994;" filled="f" stroked="t" coordorigin="1488,590" coordsize="3994,0" path="m1488,590l5482,5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6" o:spid="_x0000_s3386" o:spt="203" style="position:absolute;left:2040;top:590;height:3509;width:2;" coordorigin="2040,590" coordsize="2,3509">
              <o:lock v:ext="edit"/>
              <v:shape id="_x0000_s3387" o:spid="_x0000_s3387" style="position:absolute;left:2040;top:590;height:3509;width:2;" filled="f" stroked="t" coordorigin="2040,590" coordsize="0,3509" path="m2040,590l2040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8" o:spid="_x0000_s3388" o:spt="203" style="position:absolute;left:2527;top:590;height:3509;width:2;" coordorigin="2527,590" coordsize="2,3509">
              <o:lock v:ext="edit"/>
              <v:shape id="_x0000_s3389" o:spid="_x0000_s3389" style="position:absolute;left:2527;top:590;height:3509;width:2;" filled="f" stroked="t" coordorigin="2527,590" coordsize="0,3509" path="m2527,590l2527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0" o:spid="_x0000_s3390" o:spt="203" style="position:absolute;left:3024;top:590;height:3509;width:2;" coordorigin="3024,590" coordsize="2,3509">
              <o:lock v:ext="edit"/>
              <v:shape id="_x0000_s3391" o:spid="_x0000_s3391" style="position:absolute;left:3024;top:590;height:3509;width:2;" filled="f" stroked="t" coordorigin="3024,590" coordsize="0,3509" path="m3024,590l3024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2" o:spid="_x0000_s3392" o:spt="203" style="position:absolute;left:3511;top:590;height:3509;width:2;" coordorigin="3511,590" coordsize="2,3509">
              <o:lock v:ext="edit"/>
              <v:shape id="_x0000_s3393" o:spid="_x0000_s3393" style="position:absolute;left:3511;top:590;height:3509;width:2;" filled="f" stroked="t" coordorigin="3511,590" coordsize="0,3509" path="m3511,590l3511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4" o:spid="_x0000_s3394" o:spt="203" style="position:absolute;left:4010;top:590;height:3509;width:2;" coordorigin="4010,590" coordsize="2,3509">
              <o:lock v:ext="edit"/>
              <v:shape id="_x0000_s3395" o:spid="_x0000_s3395" style="position:absolute;left:4010;top:590;height:3509;width:2;" filled="f" stroked="t" coordorigin="4010,590" coordsize="0,3509" path="m4010,590l4010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6" o:spid="_x0000_s3396" o:spt="203" style="position:absolute;left:4498;top:590;height:2405;width:2;" coordorigin="4498,590" coordsize="2,2405">
              <o:lock v:ext="edit"/>
              <v:shape id="_x0000_s3397" o:spid="_x0000_s3397" style="position:absolute;left:4498;top:590;height:2405;width:2;" filled="f" stroked="t" coordorigin="4498,590" coordsize="0,2405" path="m4498,590l4498,299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8" o:spid="_x0000_s3398" o:spt="203" style="position:absolute;left:4498;top:3957;height:142;width:2;" coordorigin="4498,3957" coordsize="2,142">
              <o:lock v:ext="edit"/>
              <v:shape id="_x0000_s3399" o:spid="_x0000_s3399" style="position:absolute;left:4498;top:3957;height:142;width:2;" filled="f" stroked="t" coordorigin="4498,3957" coordsize="0,142" path="m4498,3957l4498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0" o:spid="_x0000_s3400" o:spt="203" style="position:absolute;left:4879;top:3273;height:2;width:602;" coordorigin="4879,3273" coordsize="602,2">
              <o:lock v:ext="edit"/>
              <v:shape id="_x0000_s3401" o:spid="_x0000_s3401" style="position:absolute;left:4879;top:3273;height:2;width:602;" filled="f" stroked="t" coordorigin="4879,3273" coordsize="602,0" path="m4879,3273l5482,3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2" o:spid="_x0000_s3402" o:spt="203" style="position:absolute;left:4994;top:590;height:3509;width:2;" coordorigin="4994,590" coordsize="2,3509">
              <o:lock v:ext="edit"/>
              <v:shape id="_x0000_s3403" o:spid="_x0000_s3403" style="position:absolute;left:4994;top:590;height:3509;width:2;" filled="f" stroked="t" coordorigin="4994,590" coordsize="0,3509" path="m4994,590l4994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4" o:spid="_x0000_s3404" o:spt="203" style="position:absolute;left:5482;top:590;height:3509;width:2;" coordorigin="5482,590" coordsize="2,3509">
              <o:lock v:ext="edit"/>
              <v:shape id="_x0000_s3405" o:spid="_x0000_s3405" style="position:absolute;left:5482;top:590;height:3509;width:2;" filled="f" stroked="t" coordorigin="5482,590" coordsize="0,3509" path="m5482,590l5482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6" o:spid="_x0000_s3406" o:spt="203" style="position:absolute;left:1541;top:590;height:3451;width:3941;" coordorigin="1541,590" coordsize="3941,3451">
              <o:lock v:ext="edit"/>
              <v:shape id="_x0000_s3407" o:spid="_x0000_s3407" style="position:absolute;left:1541;top:590;height:3451;width:3941;" filled="f" stroked="t" coordorigin="1541,590" coordsize="3941,3451" path="m1541,4041l5482,4041,5482,590,1541,590,1541,4041xe">
                <v:path arrowok="t"/>
                <v:fill on="f" focussize="0,0"/>
                <v:stroke weight="0.507874015748031pt" color="#7F7F7F"/>
                <v:imagedata o:title=""/>
                <o:lock v:ext="edit"/>
              </v:shape>
            </v:group>
            <v:group id="_x0000_s3408" o:spid="_x0000_s3408" o:spt="203" style="position:absolute;left:1541;top:590;height:3509;width:2;" coordorigin="1541,590" coordsize="2,3509">
              <o:lock v:ext="edit"/>
              <v:shape id="_x0000_s3409" o:spid="_x0000_s3409" style="position:absolute;left:1541;top:590;height:3509;width:2;" filled="f" stroked="t" coordorigin="1541,590" coordsize="0,3509" path="m1541,590l1541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10" o:spid="_x0000_s3410" o:spt="203" style="position:absolute;left:1488;top:4041;height:2;width:3994;" coordorigin="1488,4041" coordsize="3994,2">
              <o:lock v:ext="edit"/>
              <v:shape id="_x0000_s3411" o:spid="_x0000_s3411" style="position:absolute;left:1488;top:4041;height:2;width:3994;" filled="f" stroked="t" coordorigin="1488,4041" coordsize="3994,0" path="m1488,4041l5482,4041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3412" o:spid="_x0000_s3412" o:spt="75" type="#_x0000_t75" style="position:absolute;left:1368;top:794;height:3504;width:3770;" filled="f" coordsize="21600,21600">
                <v:path/>
                <v:fill on="f" focussize="0,0"/>
                <v:stroke/>
                <v:imagedata r:id="rId255" o:title=""/>
                <o:lock v:ext="edit" aspectratio="t"/>
              </v:shape>
              <v:shape id="_x0000_s3413" o:spid="_x0000_s3413" o:spt="75" type="#_x0000_t75" style="position:absolute;left:1296;top:3624;height:295;width:134;" filled="f" coordsize="21600,21600">
                <v:path/>
                <v:fill on="f" focussize="0,0"/>
                <v:stroke/>
                <v:imagedata r:id="rId256" o:title=""/>
                <o:lock v:ext="edit" aspectratio="t"/>
              </v:shape>
              <v:shape id="_x0000_s3414" o:spid="_x0000_s3414" o:spt="75" type="#_x0000_t75" style="position:absolute;left:1291;top:3235;height:295;width:154;" filled="f" coordsize="21600,21600">
                <v:path/>
                <v:fill on="f" focussize="0,0"/>
                <v:stroke/>
                <v:imagedata r:id="rId257" o:title=""/>
                <o:lock v:ext="edit" aspectratio="t"/>
              </v:shape>
              <v:shape id="_x0000_s3415" o:spid="_x0000_s3415" o:spt="75" type="#_x0000_t75" style="position:absolute;left:1291;top:2856;height:295;width:154;" filled="f" coordsize="21600,21600">
                <v:path/>
                <v:fill on="f" focussize="0,0"/>
                <v:stroke/>
                <v:imagedata r:id="rId258" o:title=""/>
                <o:lock v:ext="edit" aspectratio="t"/>
              </v:shape>
              <v:shape id="_x0000_s3416" o:spid="_x0000_s3416" o:spt="75" type="#_x0000_t75" style="position:absolute;left:1289;top:2467;height:295;width:154;" filled="f" coordsize="21600,21600">
                <v:path/>
                <v:fill on="f" focussize="0,0"/>
                <v:stroke/>
                <v:imagedata r:id="rId259" o:title=""/>
                <o:lock v:ext="edit" aspectratio="t"/>
              </v:shape>
              <v:shape id="_x0000_s3417" o:spid="_x0000_s3417" o:spt="75" type="#_x0000_t75" style="position:absolute;left:1291;top:2088;height:295;width:154;" filled="f" coordsize="21600,21600">
                <v:path/>
                <v:fill on="f" focussize="0,0"/>
                <v:stroke/>
                <v:imagedata r:id="rId260" o:title=""/>
                <o:lock v:ext="edit" aspectratio="t"/>
              </v:shape>
              <v:shape id="_x0000_s3418" o:spid="_x0000_s3418" o:spt="75" type="#_x0000_t75" style="position:absolute;left:1291;top:1699;height:295;width:154;" filled="f" coordsize="21600,21600">
                <v:path/>
                <v:fill on="f" focussize="0,0"/>
                <v:stroke/>
                <v:imagedata r:id="rId261" o:title=""/>
                <o:lock v:ext="edit" aspectratio="t"/>
              </v:shape>
              <v:shape id="_x0000_s3419" o:spid="_x0000_s3419" o:spt="75" type="#_x0000_t75" style="position:absolute;left:1291;top:1320;height:295;width:154;" filled="f" coordsize="21600,21600">
                <v:path/>
                <v:fill on="f" focussize="0,0"/>
                <v:stroke/>
                <v:imagedata r:id="rId262" o:title=""/>
                <o:lock v:ext="edit" aspectratio="t"/>
              </v:shape>
              <v:shape id="_x0000_s3420" o:spid="_x0000_s3420" o:spt="75" type="#_x0000_t75" style="position:absolute;left:1291;top:931;height:295;width:154;" filled="f" coordsize="21600,21600">
                <v:path/>
                <v:fill on="f" focussize="0,0"/>
                <v:stroke/>
                <v:imagedata r:id="rId263" o:title=""/>
                <o:lock v:ext="edit" aspectratio="t"/>
              </v:shape>
              <v:shape id="_x0000_s3421" o:spid="_x0000_s3421" o:spt="75" type="#_x0000_t75" style="position:absolute;left:1291;top:552;height:295;width:154;" filled="f" coordsize="21600,21600">
                <v:path/>
                <v:fill on="f" focussize="0,0"/>
                <v:stroke/>
                <v:imagedata r:id="rId264" o:title=""/>
                <o:lock v:ext="edit" aspectratio="t"/>
              </v:shape>
              <v:shape id="_x0000_s3422" o:spid="_x0000_s3422" o:spt="75" type="#_x0000_t75" style="position:absolute;left:1507;top:4156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423" o:spid="_x0000_s3423" o:spt="75" type="#_x0000_t75" style="position:absolute;left:2009;top:4156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424" o:spid="_x0000_s3424" o:spt="75" type="#_x0000_t75" style="position:absolute;left:2491;top:4156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425" o:spid="_x0000_s3425" o:spt="75" type="#_x0000_t75" style="position:absolute;left:2988;top:4156;height:295;width:77;" filled="f" coordsize="21600,21600">
                <v:path/>
                <v:fill on="f" focussize="0,0"/>
                <v:stroke/>
                <v:imagedata r:id="rId265" o:title=""/>
                <o:lock v:ext="edit" aspectratio="t"/>
              </v:shape>
              <v:shape id="_x0000_s3426" o:spid="_x0000_s3426" o:spt="75" type="#_x0000_t75" style="position:absolute;left:3475;top:4159;height:281;width:77;" filled="f" coordsize="21600,21600">
                <v:path/>
                <v:fill on="f" focussize="0,0"/>
                <v:stroke/>
                <v:imagedata r:id="rId266" o:title=""/>
                <o:lock v:ext="edit" aspectratio="t"/>
              </v:shape>
              <v:shape id="_x0000_s3427" o:spid="_x0000_s3427" o:spt="75" type="#_x0000_t75" style="position:absolute;left:3974;top:4159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428" o:spid="_x0000_s3428" o:spt="75" type="#_x0000_t75" style="position:absolute;left:4462;top:4156;height:295;width:77;" filled="f" coordsize="21600,21600">
                <v:path/>
                <v:fill on="f" focussize="0,0"/>
                <v:stroke/>
                <v:imagedata r:id="rId267" o:title=""/>
                <o:lock v:ext="edit" aspectratio="t"/>
              </v:shape>
              <v:shape id="_x0000_s3429" o:spid="_x0000_s3429" o:spt="75" type="#_x0000_t75" style="position:absolute;left:4958;top:4159;height:281;width:77;" filled="f" coordsize="21600,21600">
                <v:path/>
                <v:fill on="f" focussize="0,0"/>
                <v:stroke/>
                <v:imagedata r:id="rId268" o:title=""/>
                <o:lock v:ext="edit" aspectratio="t"/>
              </v:shape>
              <v:shape id="_x0000_s3430" o:spid="_x0000_s3430" o:spt="75" type="#_x0000_t75" style="position:absolute;left:5448;top:4156;height:295;width:77;" filled="f" coordsize="21600,21600">
                <v:path/>
                <v:fill on="f" focussize="0,0"/>
                <v:stroke/>
                <v:imagedata r:id="rId269" o:title=""/>
                <o:lock v:ext="edit" aspectratio="t"/>
              </v:shape>
              <v:shape id="_x0000_s3431" o:spid="_x0000_s3431" o:spt="75" type="#_x0000_t75" style="position:absolute;left:3055;top:4442;height:403;width:422;" filled="f" coordsize="21600,21600">
                <v:path/>
                <v:fill on="f" focussize="0,0"/>
                <v:stroke/>
                <v:imagedata r:id="rId270" o:title=""/>
                <o:lock v:ext="edit" aspectratio="t"/>
              </v:shape>
              <v:shape id="_x0000_s3432" o:spid="_x0000_s3432" o:spt="75" type="#_x0000_t75" style="position:absolute;left:3538;top:4442;height:504;width:624;" filled="f" coordsize="21600,21600">
                <v:path/>
                <v:fill on="f" focussize="0,0"/>
                <v:stroke/>
                <v:imagedata r:id="rId271" o:title=""/>
                <o:lock v:ext="edit" aspectratio="t"/>
              </v:shape>
            </v:group>
            <v:group id="_x0000_s3433" o:spid="_x0000_s3433" o:spt="203" style="position:absolute;left:4152;top:2995;height:962;width:727;" coordorigin="4152,2995" coordsize="727,962">
              <o:lock v:ext="edit"/>
              <v:shape id="_x0000_s3434" o:spid="_x0000_s3434" style="position:absolute;left:4152;top:2995;height:962;width:727;" fillcolor="#FFFFFF" filled="t" stroked="f" coordorigin="4152,2995" coordsize="727,962" path="m4152,3957l4879,3957,4879,2995,4152,2995,4152,39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35" o:spid="_x0000_s3435" o:spt="203" style="position:absolute;left:4152;top:2995;height:962;width:727;" coordorigin="4152,2995" coordsize="727,962">
              <o:lock v:ext="edit"/>
              <v:shape id="_x0000_s3436" o:spid="_x0000_s3436" style="position:absolute;left:4152;top:2995;height:962;width:727;" filled="f" stroked="t" coordorigin="4152,2995" coordsize="727,962" path="m4152,3957l4879,3957,4879,2995,4152,2995,4152,3957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37" o:spid="_x0000_s3437" o:spt="203" style="position:absolute;left:4205;top:3134;height:2;width:240;" coordorigin="4205,3134" coordsize="240,2">
              <o:lock v:ext="edit"/>
              <v:shape id="_x0000_s3438" o:spid="_x0000_s3438" style="position:absolute;left:4205;top:3134;height:2;width:240;" filled="f" stroked="t" coordorigin="4205,3134" coordsize="240,0" path="m4205,3134l4445,3134e">
                <v:path arrowok="t"/>
                <v:fill on="f" focussize="0,0"/>
                <v:stroke weight="0.507874015748031pt" color="#00007F"/>
                <v:imagedata o:title=""/>
                <o:lock v:ext="edit"/>
              </v:shape>
            </v:group>
            <v:group id="_x0000_s3439" o:spid="_x0000_s3439" o:spt="203" style="position:absolute;left:4294;top:3105;height:55;width:53;" coordorigin="4294,3105" coordsize="53,55">
              <o:lock v:ext="edit"/>
              <v:shape id="_x0000_s3440" o:spid="_x0000_s3440" style="position:absolute;left:4294;top:3105;height:55;width:53;" fillcolor="#00007F" filled="t" stroked="f" coordorigin="4294,3105" coordsize="53,55" path="m4320,3105l4294,3134,4320,3160,4346,3134,4320,31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41" o:spid="_x0000_s3441" o:spt="203" style="position:absolute;left:4294;top:3105;height:55;width:53;" coordorigin="4294,3105" coordsize="53,55">
              <o:lock v:ext="edit"/>
              <v:shape id="_x0000_s3442" o:spid="_x0000_s3442" style="position:absolute;left:4294;top:3105;height:55;width:53;" filled="f" stroked="t" coordorigin="4294,3105" coordsize="53,55" path="m4320,3105l4346,3134,4320,3160,4294,3134,4320,3105xe">
                <v:path arrowok="t"/>
                <v:fill on="f" focussize="0,0"/>
                <v:stroke weight="0.507874015748031pt" color="#00007F"/>
                <v:imagedata o:title=""/>
                <o:lock v:ext="edit"/>
              </v:shape>
              <v:shape id="_x0000_s3443" o:spid="_x0000_s3443" o:spt="75" type="#_x0000_t75" style="position:absolute;left:4522;top:3062;height:403;width:192;" filled="f" coordsize="21600,21600">
                <v:path/>
                <v:fill on="f" focussize="0,0"/>
                <v:stroke/>
                <v:imagedata r:id="rId272" o:title=""/>
                <o:lock v:ext="edit" aspectratio="t"/>
              </v:shape>
              <v:shape id="_x0000_s3444" o:spid="_x0000_s3444" o:spt="75" type="#_x0000_t75" style="position:absolute;left:4723;top:3062;height:396;width:134;" filled="f" coordsize="21600,21600">
                <v:path/>
                <v:fill on="f" focussize="0,0"/>
                <v:stroke/>
                <v:imagedata r:id="rId273" o:title=""/>
                <o:lock v:ext="edit" aspectratio="t"/>
              </v:shape>
            </v:group>
            <v:group id="_x0000_s3445" o:spid="_x0000_s3445" o:spt="203" style="position:absolute;left:4205;top:3374;height:2;width:240;" coordorigin="4205,3374" coordsize="240,2">
              <o:lock v:ext="edit"/>
              <v:shape id="_x0000_s3446" o:spid="_x0000_s3446" style="position:absolute;left:4205;top:3374;height:2;width:240;" filled="f" stroked="t" coordorigin="4205,3374" coordsize="240,0" path="m4205,3374l4445,3374e">
                <v:path arrowok="t"/>
                <v:fill on="f" focussize="0,0"/>
                <v:stroke weight="0.507874015748031pt" color="#FF00FF"/>
                <v:imagedata o:title=""/>
                <o:lock v:ext="edit"/>
              </v:shape>
            </v:group>
            <v:group id="_x0000_s3447" o:spid="_x0000_s3447" o:spt="203" style="position:absolute;left:4294;top:3345;height:48;width:46;" coordorigin="4294,3345" coordsize="46,48">
              <o:lock v:ext="edit"/>
              <v:shape id="_x0000_s3448" o:spid="_x0000_s3448" style="position:absolute;left:4294;top:3345;height:48;width:46;" filled="f" stroked="t" coordorigin="4294,3345" coordsize="46,48" path="m4294,3369l4339,3369e">
                <v:path arrowok="t"/>
                <v:fill on="f" focussize="0,0"/>
                <v:stroke weight="2.5pt" color="#FF00FF"/>
                <v:imagedata o:title=""/>
                <o:lock v:ext="edit"/>
              </v:shape>
            </v:group>
            <v:group id="_x0000_s3449" o:spid="_x0000_s3449" o:spt="203" style="position:absolute;left:4294;top:3345;height:48;width:46;" coordorigin="4294,3345" coordsize="46,48">
              <o:lock v:ext="edit"/>
              <v:shape id="_x0000_s3450" o:spid="_x0000_s3450" style="position:absolute;left:4294;top:3345;height:48;width:46;" filled="f" stroked="t" coordorigin="4294,3345" coordsize="46,48" path="m4289,3369l4344,3369e">
                <v:path arrowok="t"/>
                <v:fill on="f" focussize="0,0"/>
                <v:stroke weight="3.00787401574803pt" color="#FF00FF"/>
                <v:imagedata o:title=""/>
                <o:lock v:ext="edit"/>
              </v:shape>
              <v:shape id="_x0000_s3451" o:spid="_x0000_s3451" o:spt="75" type="#_x0000_t75" style="position:absolute;left:4522;top:3304;height:396;width:173;" filled="f" coordsize="21600,21600">
                <v:path/>
                <v:fill on="f" focussize="0,0"/>
                <v:stroke/>
                <v:imagedata r:id="rId274" o:title=""/>
                <o:lock v:ext="edit" aspectratio="t"/>
              </v:shape>
              <v:shape id="_x0000_s3452" o:spid="_x0000_s3452" o:spt="75" type="#_x0000_t75" style="position:absolute;left:4723;top:3304;height:396;width:134;" filled="f" coordsize="21600,21600">
                <v:path/>
                <v:fill on="f" focussize="0,0"/>
                <v:stroke/>
                <v:imagedata r:id="rId275" o:title=""/>
                <o:lock v:ext="edit" aspectratio="t"/>
              </v:shape>
            </v:group>
            <v:group id="_x0000_s3453" o:spid="_x0000_s3453" o:spt="203" style="position:absolute;left:4205;top:3614;height:2;width:240;" coordorigin="4205,3614" coordsize="240,2">
              <o:lock v:ext="edit"/>
              <v:shape id="_x0000_s3454" o:spid="_x0000_s3454" style="position:absolute;left:4205;top:3614;height:2;width:240;" filled="f" stroked="t" coordorigin="4205,3614" coordsize="240,0" path="m4205,3614l4445,3614e">
                <v:path arrowok="t"/>
                <v:fill on="f" focussize="0,0"/>
                <v:stroke weight="0.507874015748031pt" color="#007F00"/>
                <v:imagedata o:title=""/>
                <o:lock v:ext="edit"/>
              </v:shape>
            </v:group>
            <v:group id="_x0000_s3455" o:spid="_x0000_s3455" o:spt="203" style="position:absolute;left:4294;top:3588;height:55;width:53;" coordorigin="4294,3588" coordsize="53,55">
              <o:lock v:ext="edit"/>
              <v:shape id="_x0000_s3456" o:spid="_x0000_s3456" style="position:absolute;left:4294;top:3588;height:55;width:53;" fillcolor="#007F00" filled="t" stroked="f" coordorigin="4294,3588" coordsize="53,55" path="m4320,3588l4294,3643,4346,3643,4320,35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57" o:spid="_x0000_s3457" o:spt="203" style="position:absolute;left:4294;top:3588;height:55;width:53;" coordorigin="4294,3588" coordsize="53,55">
              <o:lock v:ext="edit"/>
              <v:shape id="_x0000_s3458" o:spid="_x0000_s3458" style="position:absolute;left:4294;top:3588;height:55;width:53;" filled="f" stroked="t" coordorigin="4294,3588" coordsize="53,55" path="m4320,3588l4346,3643,4294,3643,4320,3588xe">
                <v:path arrowok="t"/>
                <v:fill on="f" focussize="0,0"/>
                <v:stroke weight="0.507874015748031pt" color="#007F00"/>
                <v:imagedata o:title=""/>
                <o:lock v:ext="edit"/>
              </v:shape>
              <v:shape id="_x0000_s3459" o:spid="_x0000_s3459" o:spt="75" type="#_x0000_t75" style="position:absolute;left:4526;top:3544;height:398;width:331;" filled="f" coordsize="21600,21600">
                <v:path/>
                <v:fill on="f" focussize="0,0"/>
                <v:stroke/>
                <v:imagedata r:id="rId276" o:title=""/>
                <o:lock v:ext="edit" aspectratio="t"/>
              </v:shape>
            </v:group>
            <v:group id="_x0000_s3460" o:spid="_x0000_s3460" o:spt="203" style="position:absolute;left:4205;top:3856;height:2;width:240;" coordorigin="4205,3856" coordsize="240,2">
              <o:lock v:ext="edit"/>
              <v:shape id="_x0000_s3461" o:spid="_x0000_s3461" style="position:absolute;left:4205;top:3856;height:2;width:240;" filled="f" stroked="t" coordorigin="4205,3856" coordsize="240,0" path="m4205,3856l4445,3856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2" o:spid="_x0000_s3462" o:spt="203" style="position:absolute;left:4294;top:3828;height:29;width:26;" coordorigin="4294,3828" coordsize="26,29">
              <o:lock v:ext="edit"/>
              <v:shape id="_x0000_s3463" o:spid="_x0000_s3463" style="position:absolute;left:4294;top:3828;height:29;width:26;" filled="f" stroked="t" coordorigin="4294,3828" coordsize="26,29" path="m4320,3856l4294,3828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4" o:spid="_x0000_s3464" o:spt="203" style="position:absolute;left:4320;top:3856;height:26;width:26;" coordorigin="4320,3856" coordsize="26,26">
              <o:lock v:ext="edit"/>
              <v:shape id="_x0000_s3465" o:spid="_x0000_s3465" style="position:absolute;left:4320;top:3856;height:26;width:26;" filled="f" stroked="t" coordorigin="4320,3856" coordsize="26,26" path="m4320,3856l4346,3883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6" o:spid="_x0000_s3466" o:spt="203" style="position:absolute;left:4294;top:3856;height:26;width:26;" coordorigin="4294,3856" coordsize="26,26">
              <o:lock v:ext="edit"/>
              <v:shape id="_x0000_s3467" o:spid="_x0000_s3467" style="position:absolute;left:4294;top:3856;height:26;width:26;" filled="f" stroked="t" coordorigin="4294,3856" coordsize="26,26" path="m4320,3856l4294,3883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  <v:shape id="_x0000_s3468" o:spid="_x0000_s3468" o:spt="75" type="#_x0000_t75" style="position:absolute;left:4522;top:3787;height:389;width:211;" filled="f" coordsize="21600,21600">
                <v:path/>
                <v:fill on="f" focussize="0,0"/>
                <v:stroke/>
                <v:imagedata r:id="rId277" o:title=""/>
                <o:lock v:ext="edit" aspectratio="t"/>
              </v:shape>
              <v:shape id="_x0000_s3469" o:spid="_x0000_s3469" o:spt="75" type="#_x0000_t75" style="position:absolute;left:4723;top:3784;height:396;width:134;" filled="f" coordsize="21600,21600">
                <v:path/>
                <v:fill on="f" focussize="0,0"/>
                <v:stroke/>
                <v:imagedata r:id="rId273" o:title=""/>
                <o:lock v:ext="edit" aspectratio="t"/>
              </v:shape>
            </v:group>
            <v:group id="_x0000_s3470" o:spid="_x0000_s3470" o:spt="203" style="position:absolute;left:4320;top:3828;height:29;width:26;" coordorigin="4320,3828" coordsize="26,29">
              <o:lock v:ext="edit"/>
              <v:shape id="_x0000_s3471" o:spid="_x0000_s3471" style="position:absolute;left:4320;top:3828;height:29;width:26;" filled="f" stroked="t" coordorigin="4320,3828" coordsize="26,29" path="m4320,3856l4346,3828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</v:group>
        </w:pict>
      </w:r>
      <w:r>
        <w:pict>
          <v:group id="_x0000_s3472" o:spid="_x0000_s3472" o:spt="203" style="position:absolute;left:0pt;margin-left:48.95pt;margin-top:101.95pt;height:38.25pt;width:7.65pt;mso-position-horizontal-relative:page;z-index:-9216;mso-width-relative:page;mso-height-relative:page;" coordorigin="979,2040" coordsize="154,766">
            <o:lock v:ext="edit"/>
            <v:shape id="_x0000_s3473" o:spid="_x0000_s3473" o:spt="75" type="#_x0000_t75" style="position:absolute;left:979;top:2388;height:418;width:154;" filled="f" coordsize="21600,21600">
              <v:path/>
              <v:fill on="f" focussize="0,0"/>
              <v:stroke/>
              <v:imagedata r:id="rId278" o:title=""/>
              <o:lock v:ext="edit" aspectratio="t"/>
            </v:shape>
            <v:shape id="_x0000_s3474" o:spid="_x0000_s3474" o:spt="75" type="#_x0000_t75" style="position:absolute;left:979;top:2040;height:739;width:146;" filled="f" coordsize="21600,21600">
              <v:path/>
              <v:fill on="f" focussize="0,0"/>
              <v:stroke/>
              <v:imagedata r:id="rId279" o:title=""/>
              <o:lock v:ext="edit" aspectratio="t"/>
            </v:shape>
          </v:group>
        </w:pict>
      </w:r>
      <w:r>
        <w:pict>
          <v:shape id="_x0000_s3475" o:spid="_x0000_s3475" o:spt="202" type="#_x0000_t202" style="position:absolute;left:0pt;margin-left:303.9pt;margin-top:100.45pt;height:28.65pt;width:11.5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4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1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476" o:spid="_x0000_s3476" o:spt="203" style="position:absolute;left:0pt;margin-left:337.2pt;margin-top:26.3pt;height:196.55pt;width:210.35pt;mso-position-horizontal-relative:page;z-index:-9216;mso-width-relative:page;mso-height-relative:page;" coordorigin="6744,526" coordsize="4207,3931">
            <o:lock v:ext="edit"/>
            <v:group id="_x0000_s3477" o:spid="_x0000_s3477" o:spt="203" style="position:absolute;left:10025;top:3709;height:2;width:886;" coordorigin="10025,3709" coordsize="886,2">
              <o:lock v:ext="edit"/>
              <v:shape id="_x0000_s3478" o:spid="_x0000_s3478" style="position:absolute;left:10025;top:3709;height:2;width:886;" filled="f" stroked="t" coordorigin="10025,3709" coordsize="886,0" path="m10025,3709l10910,37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79" o:spid="_x0000_s3479" o:spt="203" style="position:absolute;left:7027;top:3709;height:2;width:2261;" coordorigin="7027,3709" coordsize="2261,2">
              <o:lock v:ext="edit"/>
              <v:shape id="_x0000_s3480" o:spid="_x0000_s3480" style="position:absolute;left:7027;top:3709;height:2;width:2261;" filled="f" stroked="t" coordorigin="7027,3709" coordsize="2261,0" path="m7027,3709l9288,37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1" o:spid="_x0000_s3481" o:spt="203" style="position:absolute;left:7027;top:3358;height:2;width:2261;" coordorigin="7027,3358" coordsize="2261,2">
              <o:lock v:ext="edit"/>
              <v:shape id="_x0000_s3482" o:spid="_x0000_s3482" style="position:absolute;left:7027;top:3358;height:2;width:2261;" filled="f" stroked="t" coordorigin="7027,3358" coordsize="2261,0" path="m7027,3358l9288,3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3" o:spid="_x0000_s3483" o:spt="203" style="position:absolute;left:7027;top:3015;height:2;width:3883;" coordorigin="7027,3015" coordsize="3883,2">
              <o:lock v:ext="edit"/>
              <v:shape id="_x0000_s3484" o:spid="_x0000_s3484" style="position:absolute;left:7027;top:3015;height:2;width:3883;" filled="f" stroked="t" coordorigin="7027,3015" coordsize="3883,0" path="m7027,3015l10910,301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5" o:spid="_x0000_s3485" o:spt="203" style="position:absolute;left:7027;top:2665;height:2;width:3883;" coordorigin="7027,2665" coordsize="3883,2">
              <o:lock v:ext="edit"/>
              <v:shape id="_x0000_s3486" o:spid="_x0000_s3486" style="position:absolute;left:7027;top:2665;height:2;width:3883;" filled="f" stroked="t" coordorigin="7027,2665" coordsize="3883,0" path="m7027,2665l10910,266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7" o:spid="_x0000_s3487" o:spt="203" style="position:absolute;left:7027;top:2314;height:2;width:3883;" coordorigin="7027,2314" coordsize="3883,2">
              <o:lock v:ext="edit"/>
              <v:shape id="_x0000_s3488" o:spid="_x0000_s3488" style="position:absolute;left:7027;top:2314;height:2;width:3883;" filled="f" stroked="t" coordorigin="7027,2314" coordsize="3883,0" path="m7027,2314l10910,231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9" o:spid="_x0000_s3489" o:spt="203" style="position:absolute;left:7027;top:1964;height:2;width:3883;" coordorigin="7027,1964" coordsize="3883,2">
              <o:lock v:ext="edit"/>
              <v:shape id="_x0000_s3490" o:spid="_x0000_s3490" style="position:absolute;left:7027;top:1964;height:2;width:3883;" filled="f" stroked="t" coordorigin="7027,1964" coordsize="3883,0" path="m7027,1964l10910,196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1" o:spid="_x0000_s3491" o:spt="203" style="position:absolute;left:7027;top:1614;height:2;width:3883;" coordorigin="7027,1614" coordsize="3883,2">
              <o:lock v:ext="edit"/>
              <v:shape id="_x0000_s3492" o:spid="_x0000_s3492" style="position:absolute;left:7027;top:1614;height:2;width:3883;" filled="f" stroked="t" coordorigin="7027,1614" coordsize="3883,0" path="m7027,1614l10910,161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3" o:spid="_x0000_s3493" o:spt="203" style="position:absolute;left:7027;top:1273;height:2;width:3883;" coordorigin="7027,1273" coordsize="3883,2">
              <o:lock v:ext="edit"/>
              <v:shape id="_x0000_s3494" o:spid="_x0000_s3494" style="position:absolute;left:7027;top:1273;height:2;width:3883;" filled="f" stroked="t" coordorigin="7027,1273" coordsize="3883,0" path="m7027,1273l10910,1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5" o:spid="_x0000_s3495" o:spt="203" style="position:absolute;left:7027;top:922;height:2;width:3883;" coordorigin="7027,922" coordsize="3883,2">
              <o:lock v:ext="edit"/>
              <v:shape id="_x0000_s3496" o:spid="_x0000_s3496" style="position:absolute;left:7027;top:922;height:2;width:3883;" filled="f" stroked="t" coordorigin="7027,922" coordsize="3883,0" path="m7027,922l10910,9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7" o:spid="_x0000_s3497" o:spt="203" style="position:absolute;left:7027;top:572;height:2;width:3883;" coordorigin="7027,572" coordsize="3883,2">
              <o:lock v:ext="edit"/>
              <v:shape id="_x0000_s3498" o:spid="_x0000_s3498" style="position:absolute;left:7027;top:572;height:2;width:3883;" filled="f" stroked="t" coordorigin="7027,572" coordsize="3883,0" path="m7027,572l10910,5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9" o:spid="_x0000_s3499" o:spt="203" style="position:absolute;left:7716;top:572;height:3540;width:2;" coordorigin="7716,572" coordsize="2,3540">
              <o:lock v:ext="edit"/>
              <v:shape id="_x0000_s3500" o:spid="_x0000_s3500" style="position:absolute;left:7716;top:572;height:3540;width:2;" filled="f" stroked="t" coordorigin="7716,572" coordsize="0,3540" path="m7716,572l7716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1" o:spid="_x0000_s3501" o:spt="203" style="position:absolute;left:8362;top:572;height:3540;width:2;" coordorigin="8362,572" coordsize="2,3540">
              <o:lock v:ext="edit"/>
              <v:shape id="_x0000_s3502" o:spid="_x0000_s3502" style="position:absolute;left:8362;top:572;height:3540;width:2;" filled="f" stroked="t" coordorigin="8362,572" coordsize="0,3540" path="m8362,572l8362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3" o:spid="_x0000_s3503" o:spt="203" style="position:absolute;left:8998;top:572;height:3540;width:2;" coordorigin="8998,572" coordsize="2,3540">
              <o:lock v:ext="edit"/>
              <v:shape id="_x0000_s3504" o:spid="_x0000_s3504" style="position:absolute;left:8998;top:572;height:3540;width:2;" filled="f" stroked="t" coordorigin="8998,572" coordsize="0,3540" path="m8998,572l8998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5" o:spid="_x0000_s3505" o:spt="203" style="position:absolute;left:9631;top:572;height:2474;width:2;" coordorigin="9631,572" coordsize="2,2474">
              <o:lock v:ext="edit"/>
              <v:shape id="_x0000_s3506" o:spid="_x0000_s3506" style="position:absolute;left:9631;top:572;height:2474;width:2;" filled="f" stroked="t" coordorigin="9631,572" coordsize="0,2474" path="m9631,572l9631,304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7" o:spid="_x0000_s3507" o:spt="203" style="position:absolute;left:9631;top:4018;height:94;width:2;" coordorigin="9631,4018" coordsize="2,94">
              <o:lock v:ext="edit"/>
              <v:shape id="_x0000_s3508" o:spid="_x0000_s3508" style="position:absolute;left:9631;top:4018;height:94;width:2;" filled="f" stroked="t" coordorigin="9631,4018" coordsize="0,94" path="m9631,4018l9631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9" o:spid="_x0000_s3509" o:spt="203" style="position:absolute;left:10025;top:3358;height:2;width:886;" coordorigin="10025,3358" coordsize="886,2">
              <o:lock v:ext="edit"/>
              <v:shape id="_x0000_s3510" o:spid="_x0000_s3510" style="position:absolute;left:10025;top:3358;height:2;width:886;" filled="f" stroked="t" coordorigin="10025,3358" coordsize="886,0" path="m10025,3358l10910,3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1" o:spid="_x0000_s3511" o:spt="203" style="position:absolute;left:10277;top:572;height:3540;width:2;" coordorigin="10277,572" coordsize="2,3540">
              <o:lock v:ext="edit"/>
              <v:shape id="_x0000_s3512" o:spid="_x0000_s3512" style="position:absolute;left:10277;top:572;height:3540;width:2;" filled="f" stroked="t" coordorigin="10277,572" coordsize="0,3540" path="m10277,572l10277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3" o:spid="_x0000_s3513" o:spt="203" style="position:absolute;left:10910;top:572;height:3540;width:2;" coordorigin="10910,572" coordsize="2,3540">
              <o:lock v:ext="edit"/>
              <v:shape id="_x0000_s3514" o:spid="_x0000_s3514" style="position:absolute;left:10910;top:572;height:3540;width:2;" filled="f" stroked="t" coordorigin="10910,572" coordsize="0,3540" path="m10910,572l10910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5" o:spid="_x0000_s3515" o:spt="203" style="position:absolute;left:7082;top:572;height:3487;width:3828;" coordorigin="7082,572" coordsize="3828,3487">
              <o:lock v:ext="edit"/>
              <v:shape id="_x0000_s3516" o:spid="_x0000_s3516" style="position:absolute;left:7082;top:572;height:3487;width:3828;" filled="f" stroked="t" coordorigin="7082,572" coordsize="3828,3487" path="m7082,4059l10910,4059,10910,572,7082,572,7082,4059xe">
                <v:path arrowok="t"/>
                <v:fill on="f" focussize="0,0"/>
                <v:stroke weight="0.502204724409449pt" color="#7F7F7F"/>
                <v:imagedata o:title=""/>
                <o:lock v:ext="edit"/>
              </v:shape>
            </v:group>
            <v:group id="_x0000_s3517" o:spid="_x0000_s3517" o:spt="203" style="position:absolute;left:7082;top:572;height:3540;width:2;" coordorigin="7082,572" coordsize="2,3540">
              <o:lock v:ext="edit"/>
              <v:shape id="_x0000_s3518" o:spid="_x0000_s3518" style="position:absolute;left:7082;top:572;height:3540;width:2;" filled="f" stroked="t" coordorigin="7082,572" coordsize="0,3540" path="m7082,572l7082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9" o:spid="_x0000_s3519" o:spt="203" style="position:absolute;left:7027;top:4059;height:2;width:3883;" coordorigin="7027,4059" coordsize="3883,2">
              <o:lock v:ext="edit"/>
              <v:shape id="_x0000_s3520" o:spid="_x0000_s3520" style="position:absolute;left:7027;top:4059;height:2;width:3883;" filled="f" stroked="t" coordorigin="7027,4059" coordsize="3883,0" path="m7027,4059l10910,405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21" o:spid="_x0000_s3521" o:spt="203" style="position:absolute;left:7082;top:1011;height:3048;width:3355;" coordorigin="7082,1011" coordsize="3355,3048">
              <o:lock v:ext="edit"/>
              <v:shape id="_x0000_s3522" o:spid="_x0000_s3522" style="position:absolute;left:7082;top:1011;height:3048;width:3355;" filled="f" stroked="t" coordorigin="7082,1011" coordsize="3355,3048" path="m7082,4059l7090,3915,7109,3771,7135,3483,7145,3339,7162,3205,7171,3080,7188,2972,7207,2871,7217,2782,7234,2701,7243,2629,7270,2504,7296,2386,7322,2278,7342,2190,7368,2108,7394,2036,7421,1964,7447,1902,7502,1794,7555,1705,7610,1623,7654,1551,7709,1496,7762,1443,7814,1398,7870,1362,7922,1326,8030,1263,8129,1218,8237,1182,8342,1146,8441,1119,8549,1102,8657,1083,8755,1066,8863,1057,8969,1040,9067,1030,9175,1021,9283,1021,9391,1021,9434,1011,9490,1011,9595,1011,10169,1011,10222,1021,10330,1021,10438,1030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23" o:spid="_x0000_s3523" o:spt="203" style="position:absolute;left:7082;top:1004;height:3055;width:3355;" coordorigin="7082,1004" coordsize="3355,3055">
              <o:lock v:ext="edit"/>
              <v:shape id="_x0000_s3524" o:spid="_x0000_s3524" style="position:absolute;left:7082;top:1004;height:3055;width:3355;" filled="f" stroked="t" coordorigin="7082,1004" coordsize="3355,3055" path="m7082,4059l7090,3906,7109,3735,7135,3411,7145,3250,7162,3097,7171,2962,7188,2835,7198,2730,7217,2638,7234,2557,7243,2485,7270,2360,7296,2242,7322,2134,7342,2046,7368,1964,7394,1892,7421,1830,7447,1767,7502,1669,7555,1578,7610,1506,7654,1443,7709,1390,7762,1345,7814,1299,7870,1273,7922,1246,8030,1191,8074,1165,8129,1146,8182,1129,8237,1119,8342,1093,8441,1066,8549,1047,8657,1040,8765,1030,8863,1021,8916,1011,8969,1011,9067,1004,9175,1004,9283,1004,9854,1004,9910,1011,10018,1011,10116,1021,10222,1030,10277,1030,10330,1040,10382,1057,10438,1074e">
                <v:path arrowok="t"/>
                <v:fill on="f" focussize="0,0"/>
                <v:stroke weight="0.502204724409449pt" color="#FF00FF"/>
                <v:imagedata o:title=""/>
                <o:lock v:ext="edit"/>
              </v:shape>
            </v:group>
            <v:group id="_x0000_s3525" o:spid="_x0000_s3525" o:spt="203" style="position:absolute;left:7082;top:1040;height:3019;width:3355;" coordorigin="7082,1040" coordsize="3355,3019">
              <o:lock v:ext="edit"/>
              <v:shape id="_x0000_s3526" o:spid="_x0000_s3526" style="position:absolute;left:7082;top:1040;height:3019;width:3355;" filled="f" stroked="t" coordorigin="7082,1040" coordsize="3355,3019" path="m7082,4059l7109,3817,7135,3565,7145,3447,7162,3330,7171,3222,7188,3123,7207,3034,7217,2953,7234,2881,7243,2809,7270,2694,7296,2576,7322,2468,7342,2377,7368,2298,7394,2216,7421,2144,7447,2082,7502,1964,7555,1866,7610,1784,7654,1705,7709,1640,7762,1587,7814,1532,7870,1489,7922,1453,7968,1417,8021,1381,8129,1326,8237,1282,8342,1237,8441,1201,8549,1174,8657,1146,8765,1129,8863,1110,8916,1102,8969,1093,9067,1083,9175,1074,9283,1066,9391,1057,9490,1047,9595,1047,9650,1040,10330,1040,10438,1040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27" o:spid="_x0000_s3527" o:spt="203" style="position:absolute;left:7082;top:1004;height:3055;width:3355;" coordorigin="7082,1004" coordsize="3355,3055">
              <o:lock v:ext="edit"/>
              <v:shape id="_x0000_s3528" o:spid="_x0000_s3528" style="position:absolute;left:7082;top:1004;height:3055;width:3355;" filled="f" stroked="t" coordorigin="7082,1004" coordsize="3355,3055" path="m7082,4059l7090,3906,7109,3752,7135,3447,7145,3294,7162,3150,7171,3015,7188,2900,7207,2799,7217,2701,7234,2622,7243,2550,7270,2422,7296,2307,7322,2199,7342,2108,7368,2026,7394,1954,7421,1885,7447,1830,7502,1722,7555,1633,7610,1561,7654,1496,7709,1434,7762,1390,7814,1345,7870,1309,7922,1282,7975,1246,8030,1218,8129,1174,8182,1155,8237,1146,8290,1129,8342,1110,8388,1102,8441,1093,8549,1074,8657,1057,8765,1047,8863,1030,8916,1021,8969,1021,9067,1011,9175,1011,9283,1011,9336,1004,9854,1004,9910,1011,10018,1011,10116,1011,10222,1021,10330,1030,10438,104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29" o:spid="_x0000_s3529" o:spt="203" style="position:absolute;left:7054;top:4030;height:55;width:55;" coordorigin="7054,4030" coordsize="55,55">
              <o:lock v:ext="edit"/>
              <v:shape id="_x0000_s3530" o:spid="_x0000_s3530" style="position:absolute;left:7054;top:4030;height:55;width:55;" fillcolor="#00007F" filled="t" stroked="f" coordorigin="7054,4030" coordsize="55,55" path="m7082,4030l7054,4059,7082,4086,7109,4059,7082,40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1" o:spid="_x0000_s3531" o:spt="203" style="position:absolute;left:7054;top:4030;height:55;width:55;" coordorigin="7054,4030" coordsize="55,55">
              <o:lock v:ext="edit"/>
              <v:shape id="_x0000_s3532" o:spid="_x0000_s3532" style="position:absolute;left:7054;top:4030;height:55;width:55;" filled="f" stroked="t" coordorigin="7054,4030" coordsize="55,55" path="m7082,4030l7109,4059,7082,4086,7054,4059,7082,403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33" o:spid="_x0000_s3533" o:spt="203" style="position:absolute;left:7162;top:2943;height:55;width:55;" coordorigin="7162,2943" coordsize="55,55">
              <o:lock v:ext="edit"/>
              <v:shape id="_x0000_s3534" o:spid="_x0000_s3534" style="position:absolute;left:7162;top:2943;height:55;width:55;" fillcolor="#00007F" filled="t" stroked="f" coordorigin="7162,2943" coordsize="55,55" path="m7188,2943l7162,2972,7188,2998,7217,2972,7188,29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5" o:spid="_x0000_s3535" o:spt="203" style="position:absolute;left:7162;top:2943;height:55;width:55;" coordorigin="7162,2943" coordsize="55,55">
              <o:lock v:ext="edit"/>
              <v:shape id="_x0000_s3536" o:spid="_x0000_s3536" style="position:absolute;left:7162;top:2943;height:55;width:55;" filled="f" stroked="t" coordorigin="7162,2943" coordsize="55,55" path="m7188,2943l7217,2972,7188,2998,7162,2972,7188,2943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37" o:spid="_x0000_s3537" o:spt="203" style="position:absolute;left:7270;top:2360;height:53;width:53;" coordorigin="7270,2360" coordsize="53,53">
              <o:lock v:ext="edit"/>
              <v:shape id="_x0000_s3538" o:spid="_x0000_s3538" style="position:absolute;left:7270;top:2360;height:53;width:53;" fillcolor="#00007F" filled="t" stroked="f" coordorigin="7270,2360" coordsize="53,53" path="m7296,2360l7270,2386,7296,2413,7322,2386,7296,23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9" o:spid="_x0000_s3539" o:spt="203" style="position:absolute;left:7270;top:2360;height:53;width:53;" coordorigin="7270,2360" coordsize="53,53">
              <o:lock v:ext="edit"/>
              <v:shape id="_x0000_s3540" o:spid="_x0000_s3540" style="position:absolute;left:7270;top:2360;height:53;width:53;" filled="f" stroked="t" coordorigin="7270,2360" coordsize="53,53" path="m7296,2360l7322,2386,7296,2413,7270,2386,7296,236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41" o:spid="_x0000_s3541" o:spt="203" style="position:absolute;left:7368;top:2010;height:53;width:53;" coordorigin="7368,2010" coordsize="53,53">
              <o:lock v:ext="edit"/>
              <v:shape id="_x0000_s3542" o:spid="_x0000_s3542" style="position:absolute;left:7368;top:2010;height:53;width:53;" fillcolor="#00007F" filled="t" stroked="f" coordorigin="7368,2010" coordsize="53,53" path="m7394,2010l7368,2036,7394,2062,7421,2036,7394,2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43" o:spid="_x0000_s3543" o:spt="203" style="position:absolute;left:7368;top:2010;height:53;width:53;" coordorigin="7368,2010" coordsize="53,53">
              <o:lock v:ext="edit"/>
              <v:shape id="_x0000_s3544" o:spid="_x0000_s3544" style="position:absolute;left:7368;top:2010;height:53;width:53;" filled="f" stroked="t" coordorigin="7368,2010" coordsize="53,53" path="m7394,2010l7421,2036,7394,2062,7368,2036,7394,201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  <v:shape id="_x0000_s3545" o:spid="_x0000_s3545" o:spt="75" type="#_x0000_t75" style="position:absolute;left:7447;top:946;height:879;width:3036;" filled="f" coordsize="21600,21600">
                <v:path/>
                <v:fill on="f" focussize="0,0"/>
                <v:stroke/>
                <v:imagedata r:id="rId280" o:title=""/>
                <o:lock v:ext="edit" aspectratio="t"/>
              </v:shape>
            </v:group>
            <v:group id="_x0000_s3546" o:spid="_x0000_s3546" o:spt="203" style="position:absolute;left:7054;top:4030;height:46;width:46;" coordorigin="7054,4030" coordsize="46,46">
              <o:lock v:ext="edit"/>
              <v:shape id="_x0000_s3547" o:spid="_x0000_s3547" style="position:absolute;left:7054;top:4030;height:46;width:46;" filled="f" stroked="t" coordorigin="7054,4030" coordsize="46,46" path="m7054,4053l7099,405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48" o:spid="_x0000_s3548" o:spt="203" style="position:absolute;left:7054;top:4030;height:46;width:46;" coordorigin="7054,4030" coordsize="46,46">
              <o:lock v:ext="edit"/>
              <v:shape id="_x0000_s3549" o:spid="_x0000_s3549" style="position:absolute;left:7054;top:4030;height:46;width:46;" filled="f" stroked="t" coordorigin="7054,4030" coordsize="46,46" path="m7049,4053l7104,4053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0" o:spid="_x0000_s3550" o:spt="203" style="position:absolute;left:7162;top:2809;height:46;width:46;" coordorigin="7162,2809" coordsize="46,46">
              <o:lock v:ext="edit"/>
              <v:shape id="_x0000_s3551" o:spid="_x0000_s3551" style="position:absolute;left:7162;top:2809;height:46;width:46;" filled="f" stroked="t" coordorigin="7162,2809" coordsize="46,46" path="m7162,2832l7207,2832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52" o:spid="_x0000_s3552" o:spt="203" style="position:absolute;left:7162;top:2809;height:46;width:46;" coordorigin="7162,2809" coordsize="46,46">
              <o:lock v:ext="edit"/>
              <v:shape id="_x0000_s3553" o:spid="_x0000_s3553" style="position:absolute;left:7162;top:2809;height:46;width:46;" filled="f" stroked="t" coordorigin="7162,2809" coordsize="46,46" path="m7157,2832l7212,2832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4" o:spid="_x0000_s3554" o:spt="203" style="position:absolute;left:7270;top:2216;height:46;width:46;" coordorigin="7270,2216" coordsize="46,46">
              <o:lock v:ext="edit"/>
              <v:shape id="_x0000_s3555" o:spid="_x0000_s3555" style="position:absolute;left:7270;top:2216;height:46;width:46;" filled="f" stroked="t" coordorigin="7270,2216" coordsize="46,46" path="m7270,2239l7315,223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56" o:spid="_x0000_s3556" o:spt="203" style="position:absolute;left:7270;top:2216;height:46;width:46;" coordorigin="7270,2216" coordsize="46,46">
              <o:lock v:ext="edit"/>
              <v:shape id="_x0000_s3557" o:spid="_x0000_s3557" style="position:absolute;left:7270;top:2216;height:46;width:46;" filled="f" stroked="t" coordorigin="7270,2216" coordsize="46,46" path="m7265,2239l7320,2239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8" o:spid="_x0000_s3558" o:spt="203" style="position:absolute;left:7368;top:1866;height:46;width:46;" coordorigin="7368,1866" coordsize="46,46">
              <o:lock v:ext="edit"/>
              <v:shape id="_x0000_s3559" o:spid="_x0000_s3559" style="position:absolute;left:7368;top:1866;height:46;width:46;" filled="f" stroked="t" coordorigin="7368,1866" coordsize="46,46" path="m7368,1888l7414,1888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60" o:spid="_x0000_s3560" o:spt="203" style="position:absolute;left:7368;top:1866;height:46;width:46;" coordorigin="7368,1866" coordsize="46,46">
              <o:lock v:ext="edit"/>
              <v:shape id="_x0000_s3561" o:spid="_x0000_s3561" style="position:absolute;left:7368;top:1866;height:46;width:46;" filled="f" stroked="t" coordorigin="7368,1866" coordsize="46,46" path="m7363,1888l7419,1888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62" o:spid="_x0000_s3562" o:spt="203" style="position:absolute;left:7054;top:4030;height:55;width:55;" coordorigin="7054,4030" coordsize="55,55">
              <o:lock v:ext="edit"/>
              <v:shape id="_x0000_s3563" o:spid="_x0000_s3563" style="position:absolute;left:7054;top:4030;height:55;width:55;" fillcolor="#007F00" filled="t" stroked="f" coordorigin="7054,4030" coordsize="55,55" path="m7082,4030l7054,4086,7109,4086,7082,40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64" o:spid="_x0000_s3564" o:spt="203" style="position:absolute;left:7054;top:4030;height:55;width:55;" coordorigin="7054,4030" coordsize="55,55">
              <o:lock v:ext="edit"/>
              <v:shape id="_x0000_s3565" o:spid="_x0000_s3565" style="position:absolute;left:7054;top:4030;height:55;width:55;" filled="f" stroked="t" coordorigin="7054,4030" coordsize="55,55" path="m7082,4030l7109,4086,7054,4086,7082,403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66" o:spid="_x0000_s3566" o:spt="203" style="position:absolute;left:7162;top:3097;height:53;width:55;" coordorigin="7162,3097" coordsize="55,53">
              <o:lock v:ext="edit"/>
              <v:shape id="_x0000_s3567" o:spid="_x0000_s3567" style="position:absolute;left:7162;top:3097;height:53;width:55;" fillcolor="#007F00" filled="t" stroked="f" coordorigin="7162,3097" coordsize="55,53" path="m7188,3097l7162,3150,7217,3150,7188,30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68" o:spid="_x0000_s3568" o:spt="203" style="position:absolute;left:7162;top:3097;height:53;width:55;" coordorigin="7162,3097" coordsize="55,53">
              <o:lock v:ext="edit"/>
              <v:shape id="_x0000_s3569" o:spid="_x0000_s3569" style="position:absolute;left:7162;top:3097;height:53;width:55;" filled="f" stroked="t" coordorigin="7162,3097" coordsize="55,53" path="m7188,3097l7217,3150,7162,3150,7188,3097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0" o:spid="_x0000_s3570" o:spt="203" style="position:absolute;left:7270;top:2550;height:53;width:53;" coordorigin="7270,2550" coordsize="53,53">
              <o:lock v:ext="edit"/>
              <v:shape id="_x0000_s3571" o:spid="_x0000_s3571" style="position:absolute;left:7270;top:2550;height:53;width:53;" fillcolor="#007F00" filled="t" stroked="f" coordorigin="7270,2550" coordsize="53,53" path="m7296,2550l7270,2602,7322,2602,7296,25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72" o:spid="_x0000_s3572" o:spt="203" style="position:absolute;left:7270;top:2550;height:53;width:53;" coordorigin="7270,2550" coordsize="53,53">
              <o:lock v:ext="edit"/>
              <v:shape id="_x0000_s3573" o:spid="_x0000_s3573" style="position:absolute;left:7270;top:2550;height:53;width:53;" filled="f" stroked="t" coordorigin="7270,2550" coordsize="53,53" path="m7296,2550l7322,2602,7270,2602,7296,255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4" o:spid="_x0000_s3574" o:spt="203" style="position:absolute;left:7368;top:2190;height:53;width:53;" coordorigin="7368,2190" coordsize="53,53">
              <o:lock v:ext="edit"/>
              <v:shape id="_x0000_s3575" o:spid="_x0000_s3575" style="position:absolute;left:7368;top:2190;height:53;width:53;" fillcolor="#007F00" filled="t" stroked="f" coordorigin="7368,2190" coordsize="53,53" path="m7394,2190l7368,2242,7421,2242,7394,21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76" o:spid="_x0000_s3576" o:spt="203" style="position:absolute;left:7368;top:2190;height:53;width:53;" coordorigin="7368,2190" coordsize="53,53">
              <o:lock v:ext="edit"/>
              <v:shape id="_x0000_s3577" o:spid="_x0000_s3577" style="position:absolute;left:7368;top:2190;height:53;width:53;" filled="f" stroked="t" coordorigin="7368,2190" coordsize="53,53" path="m7394,2190l7421,2242,7368,2242,7394,219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8" o:spid="_x0000_s3578" o:spt="203" style="position:absolute;left:7476;top:1938;height:53;width:53;" coordorigin="7476,1938" coordsize="53,53">
              <o:lock v:ext="edit"/>
              <v:shape id="_x0000_s3579" o:spid="_x0000_s3579" style="position:absolute;left:7476;top:1938;height:53;width:53;" fillcolor="#007F00" filled="t" stroked="f" coordorigin="7476,1938" coordsize="53,53" path="m7502,1938l7476,1990,7529,1990,7502,19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80" o:spid="_x0000_s3580" o:spt="203" style="position:absolute;left:7476;top:1938;height:53;width:53;" coordorigin="7476,1938" coordsize="53,53">
              <o:lock v:ext="edit"/>
              <v:shape id="_x0000_s3581" o:spid="_x0000_s3581" style="position:absolute;left:7476;top:1938;height:53;width:53;" filled="f" stroked="t" coordorigin="7476,1938" coordsize="53,53" path="m7502,1938l7529,1990,7476,1990,7502,1938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82" o:spid="_x0000_s3582" o:spt="203" style="position:absolute;left:7054;top:4030;height:29;width:29;" coordorigin="7054,4030" coordsize="29,29">
              <o:lock v:ext="edit"/>
              <v:shape id="_x0000_s3583" o:spid="_x0000_s3583" style="position:absolute;left:7054;top:4030;height:29;width:29;" filled="f" stroked="t" coordorigin="7054,4030" coordsize="29,29" path="m7082,4059l7054,403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4" o:spid="_x0000_s3584" o:spt="203" style="position:absolute;left:7082;top:4059;height:26;width:26;" coordorigin="7082,4059" coordsize="26,26">
              <o:lock v:ext="edit"/>
              <v:shape id="_x0000_s3585" o:spid="_x0000_s3585" style="position:absolute;left:7082;top:4059;height:26;width:26;" filled="f" stroked="t" coordorigin="7082,4059" coordsize="26,26" path="m7082,4059l7109,408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6" o:spid="_x0000_s3586" o:spt="203" style="position:absolute;left:7054;top:4059;height:26;width:29;" coordorigin="7054,4059" coordsize="29,26">
              <o:lock v:ext="edit"/>
              <v:shape id="_x0000_s3587" o:spid="_x0000_s3587" style="position:absolute;left:7054;top:4059;height:26;width:29;" filled="f" stroked="t" coordorigin="7054,4059" coordsize="29,26" path="m7082,4059l7054,408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8" o:spid="_x0000_s3588" o:spt="203" style="position:absolute;left:7082;top:4030;height:29;width:26;" coordorigin="7082,4030" coordsize="26,29">
              <o:lock v:ext="edit"/>
              <v:shape id="_x0000_s3589" o:spid="_x0000_s3589" style="position:absolute;left:7082;top:4030;height:29;width:26;" filled="f" stroked="t" coordorigin="7082,4030" coordsize="26,29" path="m7082,4059l7109,403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0" o:spid="_x0000_s3590" o:spt="203" style="position:absolute;left:7162;top:2871;height:29;width:26;" coordorigin="7162,2871" coordsize="26,29">
              <o:lock v:ext="edit"/>
              <v:shape id="_x0000_s3591" o:spid="_x0000_s3591" style="position:absolute;left:7162;top:2871;height:29;width:26;" filled="f" stroked="t" coordorigin="7162,2871" coordsize="26,29" path="m7188,2900l7162,287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2" o:spid="_x0000_s3592" o:spt="203" style="position:absolute;left:7188;top:2900;height:26;width:29;" coordorigin="7188,2900" coordsize="29,26">
              <o:lock v:ext="edit"/>
              <v:shape id="_x0000_s3593" o:spid="_x0000_s3593" style="position:absolute;left:7188;top:2900;height:26;width:29;" filled="f" stroked="t" coordorigin="7188,2900" coordsize="29,26" path="m7188,2900l7217,292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4" o:spid="_x0000_s3594" o:spt="203" style="position:absolute;left:7162;top:2900;height:26;width:26;" coordorigin="7162,2900" coordsize="26,26">
              <o:lock v:ext="edit"/>
              <v:shape id="_x0000_s3595" o:spid="_x0000_s3595" style="position:absolute;left:7162;top:2900;height:26;width:26;" filled="f" stroked="t" coordorigin="7162,2900" coordsize="26,26" path="m7188,2900l7162,292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6" o:spid="_x0000_s3596" o:spt="203" style="position:absolute;left:7188;top:2871;height:29;width:29;" coordorigin="7188,2871" coordsize="29,29">
              <o:lock v:ext="edit"/>
              <v:shape id="_x0000_s3597" o:spid="_x0000_s3597" style="position:absolute;left:7188;top:2871;height:29;width:29;" filled="f" stroked="t" coordorigin="7188,2871" coordsize="29,29" path="m7188,2900l7217,287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8" o:spid="_x0000_s3598" o:spt="203" style="position:absolute;left:7270;top:2278;height:29;width:26;" coordorigin="7270,2278" coordsize="26,29">
              <o:lock v:ext="edit"/>
              <v:shape id="_x0000_s3599" o:spid="_x0000_s3599" style="position:absolute;left:7270;top:2278;height:29;width:26;" filled="f" stroked="t" coordorigin="7270,2278" coordsize="26,29" path="m7296,2307l7270,227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0" o:spid="_x0000_s3600" o:spt="203" style="position:absolute;left:7296;top:2307;height:26;width:26;" coordorigin="7296,2307" coordsize="26,26">
              <o:lock v:ext="edit"/>
              <v:shape id="_x0000_s3601" o:spid="_x0000_s3601" style="position:absolute;left:7296;top:2307;height:26;width:26;" filled="f" stroked="t" coordorigin="7296,2307" coordsize="26,26" path="m7296,2307l7322,2334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2" o:spid="_x0000_s3602" o:spt="203" style="position:absolute;left:7270;top:2307;height:26;width:26;" coordorigin="7270,2307" coordsize="26,26">
              <o:lock v:ext="edit"/>
              <v:shape id="_x0000_s3603" o:spid="_x0000_s3603" style="position:absolute;left:7270;top:2307;height:26;width:26;" filled="f" stroked="t" coordorigin="7270,2307" coordsize="26,26" path="m7296,2307l7270,2334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4" o:spid="_x0000_s3604" o:spt="203" style="position:absolute;left:7296;top:2278;height:29;width:26;" coordorigin="7296,2278" coordsize="26,29">
              <o:lock v:ext="edit"/>
              <v:shape id="_x0000_s3605" o:spid="_x0000_s3605" style="position:absolute;left:7296;top:2278;height:29;width:26;" filled="f" stroked="t" coordorigin="7296,2278" coordsize="26,29" path="m7296,2307l7322,227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6" o:spid="_x0000_s3606" o:spt="203" style="position:absolute;left:7368;top:1928;height:26;width:26;" coordorigin="7368,1928" coordsize="26,26">
              <o:lock v:ext="edit"/>
              <v:shape id="_x0000_s3607" o:spid="_x0000_s3607" style="position:absolute;left:7368;top:1928;height:26;width:26;" filled="f" stroked="t" coordorigin="7368,1928" coordsize="26,26" path="m7394,1954l7368,192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8" o:spid="_x0000_s3608" o:spt="203" style="position:absolute;left:7394;top:1954;height:29;width:26;" coordorigin="7394,1954" coordsize="26,29">
              <o:lock v:ext="edit"/>
              <v:shape id="_x0000_s3609" o:spid="_x0000_s3609" style="position:absolute;left:7394;top:1954;height:29;width:26;" filled="f" stroked="t" coordorigin="7394,1954" coordsize="26,29" path="m7394,1954l7421,1983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10" o:spid="_x0000_s3610" o:spt="203" style="position:absolute;left:7368;top:1954;height:29;width:26;" coordorigin="7368,1954" coordsize="26,29">
              <o:lock v:ext="edit"/>
              <v:shape id="_x0000_s3611" o:spid="_x0000_s3611" style="position:absolute;left:7368;top:1954;height:29;width:26;" filled="f" stroked="t" coordorigin="7368,1954" coordsize="26,29" path="m7394,1954l7368,1983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12" o:spid="_x0000_s3612" o:spt="203" style="position:absolute;left:7394;top:1928;height:26;width:26;" coordorigin="7394,1928" coordsize="26,26">
              <o:lock v:ext="edit"/>
              <v:shape id="_x0000_s3613" o:spid="_x0000_s3613" style="position:absolute;left:7394;top:1928;height:26;width:26;" filled="f" stroked="t" coordorigin="7394,1928" coordsize="26,26" path="m7394,1954l7421,192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  <v:shape id="_x0000_s3614" o:spid="_x0000_s3614" o:spt="75" type="#_x0000_t75" style="position:absolute;left:6902;top:4014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615" o:spid="_x0000_s3615" o:spt="75" type="#_x0000_t75" style="position:absolute;left:6826;top:3663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3616" o:spid="_x0000_s3616" o:spt="75" type="#_x0000_t75" style="position:absolute;left:6821;top:3313;height:295;width:154;" filled="f" coordsize="21600,21600">
                <v:path/>
                <v:fill on="f" focussize="0,0"/>
                <v:stroke/>
                <v:imagedata r:id="rId281" o:title=""/>
                <o:lock v:ext="edit" aspectratio="t"/>
              </v:shape>
              <v:shape id="_x0000_s3617" o:spid="_x0000_s3617" o:spt="75" type="#_x0000_t75" style="position:absolute;left:6821;top:2972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3618" o:spid="_x0000_s3618" o:spt="75" type="#_x0000_t75" style="position:absolute;left:6818;top:2622;height:295;width:154;" filled="f" coordsize="21600,21600">
                <v:path/>
                <v:fill on="f" focussize="0,0"/>
                <v:stroke/>
                <v:imagedata r:id="rId282" o:title=""/>
                <o:lock v:ext="edit" aspectratio="t"/>
              </v:shape>
              <v:shape id="_x0000_s3619" o:spid="_x0000_s3619" o:spt="75" type="#_x0000_t75" style="position:absolute;left:6821;top:2271;height:295;width:154;" filled="f" coordsize="21600,21600">
                <v:path/>
                <v:fill on="f" focussize="0,0"/>
                <v:stroke/>
                <v:imagedata r:id="rId237" o:title=""/>
                <o:lock v:ext="edit" aspectratio="t"/>
              </v:shape>
              <v:shape id="_x0000_s3620" o:spid="_x0000_s3620" o:spt="75" type="#_x0000_t75" style="position:absolute;left:6821;top:1921;height:295;width:154;" filled="f" coordsize="21600,21600">
                <v:path/>
                <v:fill on="f" focussize="0,0"/>
                <v:stroke/>
                <v:imagedata r:id="rId216" o:title=""/>
                <o:lock v:ext="edit" aspectratio="t"/>
              </v:shape>
              <v:shape id="_x0000_s3621" o:spid="_x0000_s3621" o:spt="75" type="#_x0000_t75" style="position:absolute;left:6821;top:1570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3622" o:spid="_x0000_s3622" o:spt="75" type="#_x0000_t75" style="position:absolute;left:6821;top:1230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623" o:spid="_x0000_s3623" o:spt="75" type="#_x0000_t75" style="position:absolute;left:6821;top:877;height:295;width:154;" filled="f" coordsize="21600,21600">
                <v:path/>
                <v:fill on="f" focussize="0,0"/>
                <v:stroke/>
                <v:imagedata r:id="rId238" o:title=""/>
                <o:lock v:ext="edit" aspectratio="t"/>
              </v:shape>
              <v:shape id="_x0000_s3624" o:spid="_x0000_s3624" o:spt="75" type="#_x0000_t75" style="position:absolute;left:6744;top:526;height:295;width:211;" filled="f" coordsize="21600,21600">
                <v:path/>
                <v:fill on="f" focussize="0,0"/>
                <v:stroke/>
                <v:imagedata r:id="rId283" o:title=""/>
                <o:lock v:ext="edit" aspectratio="t"/>
              </v:shape>
              <v:shape id="_x0000_s3625" o:spid="_x0000_s3625" o:spt="75" type="#_x0000_t75" style="position:absolute;left:7044;top:4162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626" o:spid="_x0000_s3626" o:spt="75" type="#_x0000_t75" style="position:absolute;left:7685;top:4162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627" o:spid="_x0000_s3627" o:spt="75" type="#_x0000_t75" style="position:absolute;left:8326;top:4162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628" o:spid="_x0000_s3628" o:spt="75" type="#_x0000_t75" style="position:absolute;left:8959;top:4162;height:295;width:77;" filled="f" coordsize="21600,21600">
                <v:path/>
                <v:fill on="f" focussize="0,0"/>
                <v:stroke/>
                <v:imagedata r:id="rId241" o:title=""/>
                <o:lock v:ext="edit" aspectratio="t"/>
              </v:shape>
              <v:shape id="_x0000_s3629" o:spid="_x0000_s3629" o:spt="75" type="#_x0000_t75" style="position:absolute;left:9593;top:4165;height:281;width:77;" filled="f" coordsize="21600,21600">
                <v:path/>
                <v:fill on="f" focussize="0,0"/>
                <v:stroke/>
                <v:imagedata r:id="rId242" o:title=""/>
                <o:lock v:ext="edit" aspectratio="t"/>
              </v:shape>
              <v:shape id="_x0000_s3630" o:spid="_x0000_s3630" o:spt="75" type="#_x0000_t75" style="position:absolute;left:10241;top:4165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631" o:spid="_x0000_s3631" o:spt="75" type="#_x0000_t75" style="position:absolute;left:10874;top:4162;height:295;width:77;" filled="f" coordsize="21600,21600">
                <v:path/>
                <v:fill on="f" focussize="0,0"/>
                <v:stroke/>
                <v:imagedata r:id="rId244" o:title=""/>
                <o:lock v:ext="edit" aspectratio="t"/>
              </v:shape>
            </v:group>
            <v:group id="_x0000_s3632" o:spid="_x0000_s3632" o:spt="203" style="position:absolute;left:9288;top:3046;height:972;width:737;" coordorigin="9288,3046" coordsize="737,972">
              <o:lock v:ext="edit"/>
              <v:shape id="_x0000_s3633" o:spid="_x0000_s3633" style="position:absolute;left:9288;top:3046;height:972;width:737;" fillcolor="#FFFFFF" filled="t" stroked="f" coordorigin="9288,3046" coordsize="737,972" path="m9288,4018l10025,4018,10025,3046,9288,3046,9288,40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34" o:spid="_x0000_s3634" o:spt="203" style="position:absolute;left:9288;top:3046;height:972;width:737;" coordorigin="9288,3046" coordsize="737,972">
              <o:lock v:ext="edit"/>
              <v:shape id="_x0000_s3635" o:spid="_x0000_s3635" style="position:absolute;left:9288;top:3046;height:972;width:737;" filled="f" stroked="t" coordorigin="9288,3046" coordsize="737,972" path="m9288,4018l10025,4018,10025,3046,9288,3046,9288,4018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36" o:spid="_x0000_s3636" o:spt="203" style="position:absolute;left:9341;top:3190;height:2;width:242;" coordorigin="9341,3190" coordsize="242,2">
              <o:lock v:ext="edit"/>
              <v:shape id="_x0000_s3637" o:spid="_x0000_s3637" style="position:absolute;left:9341;top:3190;height:2;width:242;" filled="f" stroked="t" coordorigin="9341,3190" coordsize="242,0" path="m9341,3190l9583,3190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638" o:spid="_x0000_s3638" o:spt="203" style="position:absolute;left:9430;top:3164;height:53;width:55;" coordorigin="9430,3164" coordsize="55,53">
              <o:lock v:ext="edit"/>
              <v:shape id="_x0000_s3639" o:spid="_x0000_s3639" style="position:absolute;left:9430;top:3164;height:53;width:55;" fillcolor="#00007F" filled="t" stroked="f" coordorigin="9430,3164" coordsize="55,53" path="m9458,3164l9430,3190,9458,3217,9485,3190,9458,31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40" o:spid="_x0000_s3640" o:spt="203" style="position:absolute;left:9430;top:3164;height:53;width:55;" coordorigin="9430,3164" coordsize="55,53">
              <o:lock v:ext="edit"/>
              <v:shape id="_x0000_s3641" o:spid="_x0000_s3641" style="position:absolute;left:9430;top:3164;height:53;width:55;" filled="f" stroked="t" coordorigin="9430,3164" coordsize="55,53" path="m9458,3164l9485,3190,9458,3217,9430,3190,9458,3164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  <v:shape id="_x0000_s3642" o:spid="_x0000_s3642" o:spt="75" type="#_x0000_t75" style="position:absolute;left:9665;top:3111;height:425;width:211;" filled="f" coordsize="21600,21600">
                <v:path/>
                <v:fill on="f" focussize="0,0"/>
                <v:stroke/>
                <v:imagedata r:id="rId284" o:title=""/>
                <o:lock v:ext="edit" aspectratio="t"/>
              </v:shape>
              <v:shape id="_x0000_s3643" o:spid="_x0000_s3643" o:spt="75" type="#_x0000_t75" style="position:absolute;left:9876;top:3111;height:418;width:134;" filled="f" coordsize="21600,21600">
                <v:path/>
                <v:fill on="f" focussize="0,0"/>
                <v:stroke/>
                <v:imagedata r:id="rId285" o:title=""/>
                <o:lock v:ext="edit" aspectratio="t"/>
              </v:shape>
            </v:group>
            <v:group id="_x0000_s3644" o:spid="_x0000_s3644" o:spt="203" style="position:absolute;left:9341;top:3433;height:2;width:242;" coordorigin="9341,3433" coordsize="242,2">
              <o:lock v:ext="edit"/>
              <v:shape id="_x0000_s3645" o:spid="_x0000_s3645" style="position:absolute;left:9341;top:3433;height:2;width:242;" filled="f" stroked="t" coordorigin="9341,3433" coordsize="242,0" path="m9341,3433l9583,3433e">
                <v:path arrowok="t"/>
                <v:fill on="f" focussize="0,0"/>
                <v:stroke weight="0.502204724409449pt" color="#FF00FF"/>
                <v:imagedata o:title=""/>
                <o:lock v:ext="edit"/>
              </v:shape>
            </v:group>
            <v:group id="_x0000_s3646" o:spid="_x0000_s3646" o:spt="203" style="position:absolute;left:9430;top:3406;height:46;width:46;" coordorigin="9430,3406" coordsize="46,46">
              <o:lock v:ext="edit"/>
              <v:shape id="_x0000_s3647" o:spid="_x0000_s3647" style="position:absolute;left:9430;top:3406;height:46;width:46;" filled="f" stroked="t" coordorigin="9430,3406" coordsize="46,46" path="m9430,3429l9475,342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648" o:spid="_x0000_s3648" o:spt="203" style="position:absolute;left:9430;top:3406;height:46;width:46;" coordorigin="9430,3406" coordsize="46,46">
              <o:lock v:ext="edit"/>
              <v:shape id="_x0000_s3649" o:spid="_x0000_s3649" style="position:absolute;left:9430;top:3406;height:46;width:46;" filled="f" stroked="t" coordorigin="9430,3406" coordsize="46,46" path="m9425,3429l9480,3429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  <v:shape id="_x0000_s3650" o:spid="_x0000_s3650" o:spt="75" type="#_x0000_t75" style="position:absolute;left:9665;top:3354;height:418;width:192;" filled="f" coordsize="21600,21600">
                <v:path/>
                <v:fill on="f" focussize="0,0"/>
                <v:stroke/>
                <v:imagedata r:id="rId286" o:title=""/>
                <o:lock v:ext="edit" aspectratio="t"/>
              </v:shape>
              <v:shape id="_x0000_s3651" o:spid="_x0000_s3651" o:spt="75" type="#_x0000_t75" style="position:absolute;left:9876;top:3354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652" o:spid="_x0000_s3652" o:spt="203" style="position:absolute;left:9341;top:3675;height:2;width:242;" coordorigin="9341,3675" coordsize="242,2">
              <o:lock v:ext="edit"/>
              <v:shape id="_x0000_s3653" o:spid="_x0000_s3653" style="position:absolute;left:9341;top:3675;height:2;width:242;" filled="f" stroked="t" coordorigin="9341,3675" coordsize="242,0" path="m9341,3675l9583,3675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654" o:spid="_x0000_s3654" o:spt="203" style="position:absolute;left:9430;top:3649;height:55;width:55;" coordorigin="9430,3649" coordsize="55,55">
              <o:lock v:ext="edit"/>
              <v:shape id="_x0000_s3655" o:spid="_x0000_s3655" style="position:absolute;left:9430;top:3649;height:55;width:55;" fillcolor="#007F00" filled="t" stroked="f" coordorigin="9430,3649" coordsize="55,55" path="m9458,3649l9430,3704,9485,3704,9458,36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56" o:spid="_x0000_s3656" o:spt="203" style="position:absolute;left:9430;top:3649;height:55;width:55;" coordorigin="9430,3649" coordsize="55,55">
              <o:lock v:ext="edit"/>
              <v:shape id="_x0000_s3657" o:spid="_x0000_s3657" style="position:absolute;left:9430;top:3649;height:55;width:55;" filled="f" stroked="t" coordorigin="9430,3649" coordsize="55,55" path="m9458,3649l9485,3704,9430,3704,9458,3649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  <v:shape id="_x0000_s3658" o:spid="_x0000_s3658" o:spt="75" type="#_x0000_t75" style="position:absolute;left:9670;top:3596;height:420;width:341;" filled="f" coordsize="21600,21600">
                <v:path/>
                <v:fill on="f" focussize="0,0"/>
                <v:stroke/>
                <v:imagedata r:id="rId287" o:title=""/>
                <o:lock v:ext="edit" aspectratio="t"/>
              </v:shape>
            </v:group>
            <v:group id="_x0000_s3659" o:spid="_x0000_s3659" o:spt="203" style="position:absolute;left:9341;top:3918;height:2;width:242;" coordorigin="9341,3918" coordsize="242,2">
              <o:lock v:ext="edit"/>
              <v:shape id="_x0000_s3660" o:spid="_x0000_s3660" style="position:absolute;left:9341;top:3918;height:2;width:242;" filled="f" stroked="t" coordorigin="9341,3918" coordsize="242,0" path="m9341,3918l9583,391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1" o:spid="_x0000_s3661" o:spt="203" style="position:absolute;left:9430;top:3891;height:26;width:29;" coordorigin="9430,3891" coordsize="29,26">
              <o:lock v:ext="edit"/>
              <v:shape id="_x0000_s3662" o:spid="_x0000_s3662" style="position:absolute;left:9430;top:3891;height:26;width:29;" filled="f" stroked="t" coordorigin="9430,3891" coordsize="29,26" path="m9458,3918l9430,389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3" o:spid="_x0000_s3663" o:spt="203" style="position:absolute;left:9458;top:3918;height:29;width:26;" coordorigin="9458,3918" coordsize="26,29">
              <o:lock v:ext="edit"/>
              <v:shape id="_x0000_s3664" o:spid="_x0000_s3664" style="position:absolute;left:9458;top:3918;height:29;width:26;" filled="f" stroked="t" coordorigin="9458,3918" coordsize="26,29" path="m9458,3918l9485,394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5" o:spid="_x0000_s3665" o:spt="203" style="position:absolute;left:9430;top:3918;height:29;width:29;" coordorigin="9430,3918" coordsize="29,29">
              <o:lock v:ext="edit"/>
              <v:shape id="_x0000_s3666" o:spid="_x0000_s3666" style="position:absolute;left:9430;top:3918;height:29;width:29;" filled="f" stroked="t" coordorigin="9430,3918" coordsize="29,29" path="m9458,3918l9430,394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  <v:shape id="_x0000_s3667" o:spid="_x0000_s3667" o:spt="75" type="#_x0000_t75" style="position:absolute;left:9665;top:3841;height:410;width:211;" filled="f" coordsize="21600,21600">
                <v:path/>
                <v:fill on="f" focussize="0,0"/>
                <v:stroke/>
                <v:imagedata r:id="rId288" o:title=""/>
                <o:lock v:ext="edit" aspectratio="t"/>
              </v:shape>
              <v:shape id="_x0000_s3668" o:spid="_x0000_s3668" o:spt="75" type="#_x0000_t75" style="position:absolute;left:9876;top:3838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669" o:spid="_x0000_s3669" o:spt="203" style="position:absolute;left:9458;top:3891;height:26;width:26;" coordorigin="9458,3891" coordsize="26,26">
              <o:lock v:ext="edit"/>
              <v:shape id="_x0000_s3670" o:spid="_x0000_s3670" style="position:absolute;left:9458;top:3891;height:26;width:26;" filled="f" stroked="t" coordorigin="9458,3891" coordsize="26,26" path="m9458,3918l9485,389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</v:group>
        </w:pict>
      </w:r>
      <w:r>
        <w:pict>
          <v:group id="_x0000_s3671" o:spid="_x0000_s3671" o:spt="203" style="position:absolute;left:0pt;margin-left:323.35pt;margin-top:100.8pt;height:39.7pt;width:7.65pt;mso-position-horizontal-relative:page;z-index:-9216;mso-width-relative:page;mso-height-relative:page;" coordorigin="6468,2017" coordsize="154,794">
            <o:lock v:ext="edit"/>
            <v:shape id="_x0000_s3672" o:spid="_x0000_s3672" o:spt="75" type="#_x0000_t75" style="position:absolute;left:6468;top:2372;height:439;width:154;" filled="f" coordsize="21600,21600">
              <v:path/>
              <v:fill on="f" focussize="0,0"/>
              <v:stroke/>
              <v:imagedata r:id="rId289" o:title=""/>
              <o:lock v:ext="edit" aspectratio="t"/>
            </v:shape>
            <v:shape id="_x0000_s3673" o:spid="_x0000_s3673" o:spt="75" type="#_x0000_t75" style="position:absolute;left:6468;top:2017;height:758;width:154;" filled="f" coordsize="21600,21600">
              <v:path/>
              <v:fill on="f" focussize="0,0"/>
              <v:stroke/>
              <v:imagedata r:id="rId290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3418" w:space="2275"/>
            <w:col w:w="4947"/>
          </w:cols>
        </w:sectPr>
      </w:pP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7849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3" o:spt="75" type="#_x0000_t75" style="height:20.5pt;width:21.1pt;" filled="f" coordsize="21600,21600">
            <v:path/>
            <v:fill on="f" focussize="0,0"/>
            <v:stroke/>
            <v:imagedata r:id="rId291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8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674" o:spid="_x0000_s3674" o:spt="203" style="position:absolute;left:0pt;margin-left:65.75pt;margin-top:-227.45pt;height:217.8pt;width:208.3pt;mso-position-horizontal-relative:page;z-index:-9216;mso-width-relative:page;mso-height-relative:page;" coordorigin="1315,-4550" coordsize="4166,4356">
            <o:lock v:ext="edit"/>
            <v:group id="_x0000_s3675" o:spid="_x0000_s3675" o:spt="203" style="position:absolute;left:2981;top:-1461;height:2;width:2462;" coordorigin="2981,-1461" coordsize="2462,2">
              <o:lock v:ext="edit"/>
              <v:shape id="_x0000_s3676" o:spid="_x0000_s3676" style="position:absolute;left:2981;top:-1461;height:2;width:2462;" filled="f" stroked="t" coordorigin="2981,-1461" coordsize="2462,0" path="m2981,-1461l5443,-14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77" o:spid="_x0000_s3677" o:spt="203" style="position:absolute;left:1586;top:-1461;height:2;width:679;" coordorigin="1586,-1461" coordsize="679,2">
              <o:lock v:ext="edit"/>
              <v:shape id="_x0000_s3678" o:spid="_x0000_s3678" style="position:absolute;left:1586;top:-1461;height:2;width:679;" filled="f" stroked="t" coordorigin="1586,-1461" coordsize="679,0" path="m1586,-1461l2266,-14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79" o:spid="_x0000_s3679" o:spt="203" style="position:absolute;left:1586;top:-1797;height:2;width:679;" coordorigin="1586,-1797" coordsize="679,2">
              <o:lock v:ext="edit"/>
              <v:shape id="_x0000_s3680" o:spid="_x0000_s3680" style="position:absolute;left:1586;top:-1797;height:2;width:679;" filled="f" stroked="t" coordorigin="1586,-1797" coordsize="679,0" path="m1586,-1797l2266,-17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1" o:spid="_x0000_s3681" o:spt="203" style="position:absolute;left:1586;top:-2142;height:2;width:3857;" coordorigin="1586,-2142" coordsize="3857,2">
              <o:lock v:ext="edit"/>
              <v:shape id="_x0000_s3682" o:spid="_x0000_s3682" style="position:absolute;left:1586;top:-2142;height:2;width:3857;" filled="f" stroked="t" coordorigin="1586,-2142" coordsize="3857,0" path="m1586,-2142l5443,-214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3" o:spid="_x0000_s3683" o:spt="203" style="position:absolute;left:1586;top:-2478;height:2;width:3857;" coordorigin="1586,-2478" coordsize="3857,2">
              <o:lock v:ext="edit"/>
              <v:shape id="_x0000_s3684" o:spid="_x0000_s3684" style="position:absolute;left:1586;top:-2478;height:2;width:3857;" filled="f" stroked="t" coordorigin="1586,-2478" coordsize="3857,0" path="m1586,-2478l5443,-24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5" o:spid="_x0000_s3685" o:spt="203" style="position:absolute;left:1586;top:-2817;height:2;width:3857;" coordorigin="1586,-2817" coordsize="3857,2">
              <o:lock v:ext="edit"/>
              <v:shape id="_x0000_s3686" o:spid="_x0000_s3686" style="position:absolute;left:1586;top:-2817;height:2;width:3857;" filled="f" stroked="t" coordorigin="1586,-2817" coordsize="3857,0" path="m1586,-2817l5443,-281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7" o:spid="_x0000_s3687" o:spt="203" style="position:absolute;left:1586;top:-3153;height:2;width:3857;" coordorigin="1586,-3153" coordsize="3857,2">
              <o:lock v:ext="edit"/>
              <v:shape id="_x0000_s3688" o:spid="_x0000_s3688" style="position:absolute;left:1586;top:-3153;height:2;width:3857;" filled="f" stroked="t" coordorigin="1586,-3153" coordsize="3857,0" path="m1586,-3153l5443,-315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9" o:spid="_x0000_s3689" o:spt="203" style="position:absolute;left:1586;top:-3489;height:2;width:3857;" coordorigin="1586,-3489" coordsize="3857,2">
              <o:lock v:ext="edit"/>
              <v:shape id="_x0000_s3690" o:spid="_x0000_s3690" style="position:absolute;left:1586;top:-3489;height:2;width:3857;" filled="f" stroked="t" coordorigin="1586,-3489" coordsize="3857,0" path="m1586,-3489l5443,-348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1" o:spid="_x0000_s3691" o:spt="203" style="position:absolute;left:1586;top:-3834;height:2;width:3857;" coordorigin="1586,-3834" coordsize="3857,2">
              <o:lock v:ext="edit"/>
              <v:shape id="_x0000_s3692" o:spid="_x0000_s3692" style="position:absolute;left:1586;top:-3834;height:2;width:3857;" filled="f" stroked="t" coordorigin="1586,-3834" coordsize="3857,0" path="m1586,-3834l5443,-383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3" o:spid="_x0000_s3693" o:spt="203" style="position:absolute;left:1586;top:-4170;height:2;width:3857;" coordorigin="1586,-4170" coordsize="3857,2">
              <o:lock v:ext="edit"/>
              <v:shape id="_x0000_s3694" o:spid="_x0000_s3694" style="position:absolute;left:1586;top:-4170;height:2;width:3857;" filled="f" stroked="t" coordorigin="1586,-4170" coordsize="3857,0" path="m1586,-4170l5443,-417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5" o:spid="_x0000_s3695" o:spt="203" style="position:absolute;left:1586;top:-4509;height:2;width:3857;" coordorigin="1586,-4509" coordsize="3857,2">
              <o:lock v:ext="edit"/>
              <v:shape id="_x0000_s3696" o:spid="_x0000_s3696" style="position:absolute;left:1586;top:-4509;height:2;width:3857;" filled="f" stroked="t" coordorigin="1586,-4509" coordsize="3857,0" path="m1586,-4509l5443,-45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7" o:spid="_x0000_s3697" o:spt="203" style="position:absolute;left:2112;top:-4509;height:3437;width:2;" coordorigin="2112,-4509" coordsize="2,3437">
              <o:lock v:ext="edit"/>
              <v:shape id="_x0000_s3698" o:spid="_x0000_s3698" style="position:absolute;left:2112;top:-4509;height:3437;width:2;" filled="f" stroked="t" coordorigin="2112,-4509" coordsize="0,3437" path="m2112,-4509l2112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9" o:spid="_x0000_s3699" o:spt="203" style="position:absolute;left:2592;top:-4509;height:2446;width:2;" coordorigin="2592,-4509" coordsize="2,2446">
              <o:lock v:ext="edit"/>
              <v:shape id="_x0000_s3700" o:spid="_x0000_s3700" style="position:absolute;left:2592;top:-4509;height:2446;width:2;" filled="f" stroked="t" coordorigin="2592,-4509" coordsize="0,2446" path="m2592,-4509l2592,-20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1" o:spid="_x0000_s3701" o:spt="203" style="position:absolute;left:2592;top:-1166;height:94;width:2;" coordorigin="2592,-1166" coordsize="2,94">
              <o:lock v:ext="edit"/>
              <v:shape id="_x0000_s3702" o:spid="_x0000_s3702" style="position:absolute;left:2592;top:-1166;height:94;width:2;" filled="f" stroked="t" coordorigin="2592,-1166" coordsize="0,94" path="m2592,-1166l2592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3" o:spid="_x0000_s3703" o:spt="203" style="position:absolute;left:2981;top:-1797;height:2;width:2462;" coordorigin="2981,-1797" coordsize="2462,2">
              <o:lock v:ext="edit"/>
              <v:shape id="_x0000_s3704" o:spid="_x0000_s3704" style="position:absolute;left:2981;top:-1797;height:2;width:2462;" filled="f" stroked="t" coordorigin="2981,-1797" coordsize="2462,0" path="m2981,-1797l5443,-17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5" o:spid="_x0000_s3705" o:spt="203" style="position:absolute;left:3065;top:-4509;height:3437;width:2;" coordorigin="3065,-4509" coordsize="2,3437">
              <o:lock v:ext="edit"/>
              <v:shape id="_x0000_s3706" o:spid="_x0000_s3706" style="position:absolute;left:3065;top:-4509;height:3437;width:2;" filled="f" stroked="t" coordorigin="3065,-4509" coordsize="0,3437" path="m3065,-4509l3065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7" o:spid="_x0000_s3707" o:spt="203" style="position:absolute;left:3545;top:-4509;height:3437;width:2;" coordorigin="3545,-4509" coordsize="2,3437">
              <o:lock v:ext="edit"/>
              <v:shape id="_x0000_s3708" o:spid="_x0000_s3708" style="position:absolute;left:3545;top:-4509;height:3437;width:2;" filled="f" stroked="t" coordorigin="3545,-4509" coordsize="0,3437" path="m3545,-4509l3545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9" o:spid="_x0000_s3709" o:spt="203" style="position:absolute;left:4018;top:-4509;height:3437;width:2;" coordorigin="4018,-4509" coordsize="2,3437">
              <o:lock v:ext="edit"/>
              <v:shape id="_x0000_s3710" o:spid="_x0000_s3710" style="position:absolute;left:4018;top:-4509;height:3437;width:2;" filled="f" stroked="t" coordorigin="4018,-4509" coordsize="0,3437" path="m4018,-4509l4018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1" o:spid="_x0000_s3711" o:spt="203" style="position:absolute;left:4490;top:-4509;height:3437;width:2;" coordorigin="4490,-4509" coordsize="2,3437">
              <o:lock v:ext="edit"/>
              <v:shape id="_x0000_s3712" o:spid="_x0000_s3712" style="position:absolute;left:4490;top:-4509;height:3437;width:2;" filled="f" stroked="t" coordorigin="4490,-4509" coordsize="0,3437" path="m4490,-4509l4490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3" o:spid="_x0000_s3713" o:spt="203" style="position:absolute;left:4970;top:-4509;height:3437;width:2;" coordorigin="4970,-4509" coordsize="2,3437">
              <o:lock v:ext="edit"/>
              <v:shape id="_x0000_s3714" o:spid="_x0000_s3714" style="position:absolute;left:4970;top:-4509;height:3437;width:2;" filled="f" stroked="t" coordorigin="4970,-4509" coordsize="0,3437" path="m4970,-4509l4970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5" o:spid="_x0000_s3715" o:spt="203" style="position:absolute;left:5443;top:-4509;height:3437;width:2;" coordorigin="5443,-4509" coordsize="2,3437">
              <o:lock v:ext="edit"/>
              <v:shape id="_x0000_s3716" o:spid="_x0000_s3716" style="position:absolute;left:5443;top:-4509;height:3437;width:2;" filled="f" stroked="t" coordorigin="5443,-4509" coordsize="0,3437" path="m5443,-4509l5443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7" o:spid="_x0000_s3717" o:spt="203" style="position:absolute;left:1639;top:-4509;height:3384;width:3804;" coordorigin="1639,-4509" coordsize="3804,3384">
              <o:lock v:ext="edit"/>
              <v:shape id="_x0000_s3718" o:spid="_x0000_s3718" style="position:absolute;left:1639;top:-4509;height:3384;width:3804;" filled="f" stroked="t" coordorigin="1639,-4509" coordsize="3804,3384" path="m1639,-1125l5443,-1125,5443,-4509,1639,-4509,1639,-1125x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3719" o:spid="_x0000_s3719" o:spt="203" style="position:absolute;left:1639;top:-4509;height:3437;width:2;" coordorigin="1639,-4509" coordsize="2,3437">
              <o:lock v:ext="edit"/>
              <v:shape id="_x0000_s3720" o:spid="_x0000_s3720" style="position:absolute;left:1639;top:-4509;height:3437;width:2;" filled="f" stroked="t" coordorigin="1639,-4509" coordsize="0,3437" path="m1639,-4509l1639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21" o:spid="_x0000_s3721" o:spt="203" style="position:absolute;left:1586;top:-1125;height:2;width:3857;" coordorigin="1586,-1125" coordsize="3857,2">
              <o:lock v:ext="edit"/>
              <v:shape id="_x0000_s3722" o:spid="_x0000_s3722" style="position:absolute;left:1586;top:-1125;height:2;width:3857;" filled="f" stroked="t" coordorigin="1586,-1125" coordsize="3857,0" path="m1586,-1125l5443,-11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23" o:spid="_x0000_s3723" o:spt="203" style="position:absolute;left:1639;top:-4257;height:2743;width:3420;" coordorigin="1639,-4257" coordsize="3420,2743">
              <o:lock v:ext="edit"/>
              <v:shape id="_x0000_s3724" o:spid="_x0000_s3724" style="position:absolute;left:1639;top:-4257;height:2743;width:3420;" filled="f" stroked="t" coordorigin="1639,-4257" coordsize="3420,2743" path="m1639,-4257l1745,-4170,1795,-4127,1858,-4084,1963,-3998,2066,-3904,2172,-3818,2225,-3782,2287,-3738,2390,-3654,2496,-3568,2602,-3482,2654,-3438,2714,-3395,2820,-3309,2926,-3222,3029,-3143,3134,-3066,3187,-3023,3247,-2980,3300,-2927,3326,-2903,3353,-2877,3379,-2860,3406,-2850,3432,-2834,3458,-2817,3485,-2790,3511,-2764,3538,-2730,3564,-2704,3590,-2687,3614,-2670,3667,-2644,3720,-2608,3782,-2574,3835,-2541,3886,-2505,3938,-2462,3991,-2418,4097,-2342,4150,-2298,4210,-2255,4315,-2178,4421,-2092,4474,-2039,4524,-1986,4577,-1936,4639,-1883,4745,-1790,4848,-1694,4954,-1607,5059,-1514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3725" o:spid="_x0000_s3725" o:spt="203" style="position:absolute;left:1639;top:-4214;height:2554;width:3209;" coordorigin="1639,-4214" coordsize="3209,2554">
              <o:lock v:ext="edit"/>
              <v:shape id="_x0000_s3726" o:spid="_x0000_s3726" style="position:absolute;left:1639;top:-4214;height:2554;width:3209;" filled="f" stroked="t" coordorigin="1639,-4214" coordsize="3209,2554" path="m1639,-4214l1745,-4127,1795,-4084,1858,-4041,1910,-3990,1963,-3947,2016,-3904,2066,-3868,2172,-3782,2225,-3738,2287,-3695,2390,-3611,2496,-3525,2602,-3438,2654,-3402,2714,-3359,2820,-3273,2926,-3186,3029,-3110,3082,-3066,3134,-3023,3187,-2990,3247,-2946,3300,-2903,3353,-2860,3458,-2781,3564,-2704,3667,-2618,3720,-2574,3782,-2531,3886,-2445,3991,-2358,4097,-2272,4150,-2238,4210,-2195,4315,-2109,4421,-2013,4524,-1926,4577,-1883,4639,-1840,4745,-1746,4848,-166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3727" o:spid="_x0000_s3727" o:spt="203" style="position:absolute;left:1639;top:-4300;height:2719;width:3420;" coordorigin="1639,-4300" coordsize="3420,2719">
              <o:lock v:ext="edit"/>
              <v:shape id="_x0000_s3728" o:spid="_x0000_s3728" style="position:absolute;left:1639;top:-4300;height:2719;width:3420;" filled="f" stroked="t" coordorigin="1639,-4300" coordsize="3420,2719" path="m1639,-4300l1745,-4214,1795,-4170,1858,-4127,1963,-4041,2066,-3954,2172,-3868,2225,-3825,2287,-3782,2390,-3695,2496,-3611,2602,-3525,2654,-3489,2714,-3446,2820,-3359,2926,-3273,3029,-3186,3134,-3110,3240,-3023,3293,-2980,3353,-2937,3458,-2860,3511,-2817,3564,-2774,3667,-2694,3720,-2651,3782,-2608,3886,-2522,3991,-2445,4044,-2402,4097,-2358,4150,-2325,4210,-2282,4315,-2195,4421,-2109,4524,-2022,4577,-1979,4639,-1936,4745,-1850,4848,-1754,4954,-1667,5059,-1581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3729" o:spid="_x0000_s3729" o:spt="203" style="position:absolute;left:1639;top:-4250;height:2719;width:3420;" coordorigin="1639,-4250" coordsize="3420,2719">
              <o:lock v:ext="edit"/>
              <v:shape id="_x0000_s3730" o:spid="_x0000_s3730" style="position:absolute;left:1639;top:-4250;height:2719;width:3420;" filled="f" stroked="t" coordorigin="1639,-4250" coordsize="3420,2719" path="m1639,-4250l1745,-4163,1795,-4110,1858,-4067,1910,-4024,1963,-3990,2066,-3904,2172,-3818,2225,-3774,2287,-3731,2390,-3645,2496,-3568,2602,-3482,2654,-3438,2714,-3395,2820,-3309,2926,-3230,2976,-3186,3029,-3143,3134,-3066,3187,-3023,3240,-2980,3293,-2946,3353,-2903,3406,-2860,3458,-2817,3564,-2738,3667,-2661,3720,-2618,3782,-2574,3886,-2488,3991,-2411,4097,-2325,4150,-2282,4210,-2238,4315,-2152,4421,-2066,4524,-1979,4577,-1936,4639,-1893,4745,-1806,4848,-1710,4954,-1617,5059,-1530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3731" o:spid="_x0000_s3731" o:spt="75" type="#_x0000_t75" style="position:absolute;left:5405;top:-1012;height:295;width:77;" filled="f" coordsize="21600,21600">
                <v:path/>
                <v:fill on="f" focussize="0,0"/>
                <v:stroke/>
                <v:imagedata r:id="rId246" o:title=""/>
                <o:lock v:ext="edit" aspectratio="t"/>
              </v:shape>
              <v:shape id="_x0000_s3732" o:spid="_x0000_s3732" o:spt="75" type="#_x0000_t75" style="position:absolute;left:3106;top:-683;height:389;width:403;" filled="f" coordsize="21600,21600">
                <v:path/>
                <v:fill on="f" focussize="0,0"/>
                <v:stroke/>
                <v:imagedata r:id="rId292" o:title=""/>
                <o:lock v:ext="edit" aspectratio="t"/>
              </v:shape>
              <v:shape id="_x0000_s3733" o:spid="_x0000_s3733" o:spt="75" type="#_x0000_t75" style="position:absolute;left:1315;top:-4550;height:4356;width:3775;" filled="f" coordsize="21600,21600">
                <v:path/>
                <v:fill on="f" focussize="0,0"/>
                <v:stroke/>
                <v:imagedata r:id="rId293" o:title=""/>
                <o:lock v:ext="edit" aspectratio="t"/>
              </v:shape>
              <v:shape id="_x0000_s3734" o:spid="_x0000_s3734" o:spt="75" type="#_x0000_t75" style="position:absolute;left:3629;top:-683;height:490;width:559;" filled="f" coordsize="21600,21600">
                <v:path/>
                <v:fill on="f" focussize="0,0"/>
                <v:stroke/>
                <v:imagedata r:id="rId294" o:title=""/>
                <o:lock v:ext="edit" aspectratio="t"/>
              </v:shape>
            </v:group>
            <v:group id="_x0000_s3735" o:spid="_x0000_s3735" o:spt="203" style="position:absolute;left:2266;top:-2063;height:898;width:715;" coordorigin="2266,-2063" coordsize="715,898">
              <o:lock v:ext="edit"/>
              <v:shape id="_x0000_s3736" o:spid="_x0000_s3736" style="position:absolute;left:2266;top:-2063;height:898;width:715;" fillcolor="#FFFFFF" filled="t" stroked="f" coordorigin="2266,-2063" coordsize="715,898" path="m2266,-1166l2981,-1166,2981,-2063,2266,-2063,2266,-11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37" o:spid="_x0000_s3737" o:spt="203" style="position:absolute;left:2266;top:-2063;height:898;width:715;" coordorigin="2266,-2063" coordsize="715,898">
              <o:lock v:ext="edit"/>
              <v:shape id="_x0000_s3738" o:spid="_x0000_s3738" style="position:absolute;left:2266;top:-2063;height:898;width:715;" filled="f" stroked="t" coordorigin="2266,-2063" coordsize="715,898" path="m2266,-1166l2981,-1166,2981,-2063,2266,-2063,2266,-1166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39" o:spid="_x0000_s3739" o:spt="203" style="position:absolute;left:2318;top:-1934;height:2;width:238;" coordorigin="2318,-1934" coordsize="238,2">
              <o:lock v:ext="edit"/>
              <v:shape id="_x0000_s3740" o:spid="_x0000_s3740" style="position:absolute;left:2318;top:-1934;height:2;width:238;" filled="f" stroked="t" coordorigin="2318,-1934" coordsize="238,0" path="m2318,-1934l2556,-1934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3741" o:spid="_x0000_s3741" o:spt="203" style="position:absolute;left:2407;top:-1960;height:53;width:53;" coordorigin="2407,-1960" coordsize="53,53">
              <o:lock v:ext="edit"/>
              <v:shape id="_x0000_s3742" o:spid="_x0000_s3742" style="position:absolute;left:2407;top:-1960;height:53;width:53;" fillcolor="#00007F" filled="t" stroked="f" coordorigin="2407,-1960" coordsize="53,53" path="m2434,-1960l2407,-1934,2434,-1907,2460,-1934,2434,-19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43" o:spid="_x0000_s3743" o:spt="203" style="position:absolute;left:2407;top:-1960;height:53;width:53;" coordorigin="2407,-1960" coordsize="53,53">
              <o:lock v:ext="edit"/>
              <v:shape id="_x0000_s3744" o:spid="_x0000_s3744" style="position:absolute;left:2407;top:-1960;height:53;width:53;" filled="f" stroked="t" coordorigin="2407,-1960" coordsize="53,53" path="m2434,-1960l2460,-1934,2434,-1907,2407,-1934,2434,-1960x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  <v:shape id="_x0000_s3745" o:spid="_x0000_s3745" o:spt="75" type="#_x0000_t75" style="position:absolute;left:2633;top:-2001;height:389;width:192;" filled="f" coordsize="21600,21600">
                <v:path/>
                <v:fill on="f" focussize="0,0"/>
                <v:stroke/>
                <v:imagedata r:id="rId295" o:title=""/>
                <o:lock v:ext="edit" aspectratio="t"/>
              </v:shape>
              <v:shape id="_x0000_s3746" o:spid="_x0000_s3746" o:spt="75" type="#_x0000_t75" style="position:absolute;left:2830;top:-2001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3747" o:spid="_x0000_s3747" o:spt="203" style="position:absolute;left:2318;top:-1710;height:2;width:238;" coordorigin="2318,-1710" coordsize="238,2">
              <o:lock v:ext="edit"/>
              <v:shape id="_x0000_s3748" o:spid="_x0000_s3748" style="position:absolute;left:2318;top:-1710;height:2;width:238;" filled="f" stroked="t" coordorigin="2318,-1710" coordsize="238,0" path="m2318,-1710l2556,-171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3749" o:spid="_x0000_s3749" o:spt="203" style="position:absolute;left:2407;top:-1734;height:43;width:43;" coordorigin="2407,-1734" coordsize="43,43">
              <o:lock v:ext="edit"/>
              <v:shape id="_x0000_s3750" o:spid="_x0000_s3750" style="position:absolute;left:2407;top:-1734;height:43;width:43;" filled="f" stroked="t" coordorigin="2407,-1734" coordsize="43,43" path="m2407,-1713l2450,-1713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3751" o:spid="_x0000_s3751" o:spt="203" style="position:absolute;left:2407;top:-1734;height:43;width:43;" coordorigin="2407,-1734" coordsize="43,43">
              <o:lock v:ext="edit"/>
              <v:shape id="_x0000_s3752" o:spid="_x0000_s3752" style="position:absolute;left:2407;top:-1734;height:43;width:43;" filled="f" stroked="t" coordorigin="2407,-1734" coordsize="43,43" path="m2402,-1713l2455,-1713e">
                <v:path arrowok="t"/>
                <v:fill on="f" focussize="0,0"/>
                <v:stroke weight="2.75527559055118pt" color="#FF00FF"/>
                <v:imagedata o:title=""/>
                <o:lock v:ext="edit"/>
              </v:shape>
              <v:shape id="_x0000_s3753" o:spid="_x0000_s3753" o:spt="75" type="#_x0000_t75" style="position:absolute;left:2633;top:-1778;height:382;width:173;" filled="f" coordsize="21600,21600">
                <v:path/>
                <v:fill on="f" focussize="0,0"/>
                <v:stroke/>
                <v:imagedata r:id="rId297" o:title=""/>
                <o:lock v:ext="edit" aspectratio="t"/>
              </v:shape>
              <v:shape id="_x0000_s3754" o:spid="_x0000_s3754" o:spt="75" type="#_x0000_t75" style="position:absolute;left:2830;top:-1778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3755" o:spid="_x0000_s3755" o:spt="203" style="position:absolute;left:2318;top:-1485;height:2;width:238;" coordorigin="2318,-1485" coordsize="238,2">
              <o:lock v:ext="edit"/>
              <v:shape id="_x0000_s3756" o:spid="_x0000_s3756" style="position:absolute;left:2318;top:-1485;height:2;width:238;" filled="f" stroked="t" coordorigin="2318,-1485" coordsize="238,0" path="m2318,-1485l2556,-1485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3757" o:spid="_x0000_s3757" o:spt="203" style="position:absolute;left:2407;top:-1511;height:53;width:53;" coordorigin="2407,-1511" coordsize="53,53">
              <o:lock v:ext="edit"/>
              <v:shape id="_x0000_s3758" o:spid="_x0000_s3758" style="position:absolute;left:2407;top:-1511;height:53;width:53;" fillcolor="#007F00" filled="t" stroked="f" coordorigin="2407,-1511" coordsize="53,53" path="m2434,-1511l2407,-1458,2460,-1458,2434,-15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59" o:spid="_x0000_s3759" o:spt="203" style="position:absolute;left:2407;top:-1511;height:53;width:53;" coordorigin="2407,-1511" coordsize="53,53">
              <o:lock v:ext="edit"/>
              <v:shape id="_x0000_s3760" o:spid="_x0000_s3760" style="position:absolute;left:2407;top:-1511;height:53;width:53;" filled="f" stroked="t" coordorigin="2407,-1511" coordsize="53,53" path="m2434,-1511l2460,-1458,2407,-1458,2434,-1511x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  <v:shape id="_x0000_s3761" o:spid="_x0000_s3761" o:spt="75" type="#_x0000_t75" style="position:absolute;left:2638;top:-1552;height:384;width:326;" filled="f" coordsize="21600,21600">
                <v:path/>
                <v:fill on="f" focussize="0,0"/>
                <v:stroke/>
                <v:imagedata r:id="rId298" o:title=""/>
                <o:lock v:ext="edit" aspectratio="t"/>
              </v:shape>
            </v:group>
            <v:group id="_x0000_s3762" o:spid="_x0000_s3762" o:spt="203" style="position:absolute;left:2318;top:-1262;height:2;width:238;" coordorigin="2318,-1262" coordsize="238,2">
              <o:lock v:ext="edit"/>
              <v:shape id="_x0000_s3763" o:spid="_x0000_s3763" style="position:absolute;left:2318;top:-1262;height:2;width:238;" filled="f" stroked="t" coordorigin="2318,-1262" coordsize="238,0" path="m2318,-1262l2556,-1262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4" o:spid="_x0000_s3764" o:spt="203" style="position:absolute;left:2407;top:-1286;height:24;width:26;" coordorigin="2407,-1286" coordsize="26,24">
              <o:lock v:ext="edit"/>
              <v:shape id="_x0000_s3765" o:spid="_x0000_s3765" style="position:absolute;left:2407;top:-1286;height:24;width:26;" filled="f" stroked="t" coordorigin="2407,-1286" coordsize="26,24" path="m2434,-1262l2407,-1286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6" o:spid="_x0000_s3766" o:spt="203" style="position:absolute;left:2434;top:-1262;height:26;width:26;" coordorigin="2434,-1262" coordsize="26,26">
              <o:lock v:ext="edit"/>
              <v:shape id="_x0000_s3767" o:spid="_x0000_s3767" style="position:absolute;left:2434;top:-1262;height:26;width:26;" filled="f" stroked="t" coordorigin="2434,-1262" coordsize="26,26" path="m2434,-1262l2460,-123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8" o:spid="_x0000_s3768" o:spt="203" style="position:absolute;left:2407;top:-1262;height:26;width:26;" coordorigin="2407,-1262" coordsize="26,26">
              <o:lock v:ext="edit"/>
              <v:shape id="_x0000_s3769" o:spid="_x0000_s3769" style="position:absolute;left:2407;top:-1262;height:26;width:26;" filled="f" stroked="t" coordorigin="2407,-1262" coordsize="26,26" path="m2434,-1262l2407,-123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3770" o:spid="_x0000_s3770" o:spt="75" type="#_x0000_t75" style="position:absolute;left:2633;top:-1326;height:374;width:192;" filled="f" coordsize="21600,21600">
                <v:path/>
                <v:fill on="f" focussize="0,0"/>
                <v:stroke/>
                <v:imagedata r:id="rId299" o:title=""/>
                <o:lock v:ext="edit" aspectratio="t"/>
              </v:shape>
              <v:shape id="_x0000_s3771" o:spid="_x0000_s3771" o:spt="75" type="#_x0000_t75" style="position:absolute;left:2830;top:-1329;height:382;width:134;" filled="f" coordsize="21600,21600">
                <v:path/>
                <v:fill on="f" focussize="0,0"/>
                <v:stroke/>
                <v:imagedata r:id="rId300" o:title=""/>
                <o:lock v:ext="edit" aspectratio="t"/>
              </v:shape>
            </v:group>
            <v:group id="_x0000_s3772" o:spid="_x0000_s3772" o:spt="203" style="position:absolute;left:2434;top:-1286;height:24;width:26;" coordorigin="2434,-1286" coordsize="26,24">
              <o:lock v:ext="edit"/>
              <v:shape id="_x0000_s3773" o:spid="_x0000_s3773" style="position:absolute;left:2434;top:-1286;height:24;width:26;" filled="f" stroked="t" coordorigin="2434,-1286" coordsize="26,24" path="m2434,-1262l2460,-1286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</v:group>
        </w:pict>
      </w:r>
      <w:r>
        <w:pict>
          <v:group id="_x0000_s3774" o:spid="_x0000_s3774" o:spt="203" style="position:absolute;left:0pt;margin-left:49.55pt;margin-top:-166.85pt;height:118.05pt;width:8.75pt;mso-position-horizontal-relative:page;z-index:-9216;mso-width-relative:page;mso-height-relative:page;" coordorigin="991,-3338" coordsize="175,2362">
            <o:lock v:ext="edit"/>
            <v:shape id="_x0000_s3775" o:spid="_x0000_s3775" o:spt="75" type="#_x0000_t75" style="position:absolute;left:991;top:-2478;height:418;width:134;" filled="f" coordsize="21600,21600">
              <v:path/>
              <v:fill on="f" focussize="0,0"/>
              <v:stroke/>
              <v:imagedata r:id="rId301" o:title=""/>
              <o:lock v:ext="edit" aspectratio="t"/>
            </v:shape>
            <v:shape id="_x0000_s3776" o:spid="_x0000_s3776" o:spt="75" type="#_x0000_t75" style="position:absolute;left:994;top:-3338;height:2362;width:173;" filled="f" coordsize="21600,21600">
              <v:path/>
              <v:fill on="f" focussize="0,0"/>
              <v:stroke/>
              <v:imagedata r:id="rId302" o:title=""/>
              <o:lock v:ext="edit" aspectratio="t"/>
            </v:shape>
          </v:group>
        </w:pict>
      </w:r>
      <w:r>
        <w:pict>
          <v:shape id="_x0000_s3777" o:spid="_x0000_s3777" o:spt="75" type="#_x0000_t75" style="position:absolute;left:0pt;margin-left:452.15pt;margin-top:-27.9pt;height:25.9pt;width:31.9pt;mso-position-horizontal-relative:page;z-index:-9216;mso-width-relative:page;mso-height-relative:page;" filled="f" coordsize="21600,21600">
            <v:path/>
            <v:fill on="f" focussize="0,0"/>
            <v:stroke/>
            <v:imagedata r:id="rId303" o:title=""/>
            <o:lock v:ext="edit" aspectratio="t"/>
          </v:shape>
        </w:pict>
      </w:r>
      <w:r>
        <w:pict>
          <v:group id="_x0000_s3778" o:spid="_x0000_s3778" o:spt="203" style="position:absolute;left:0pt;margin-left:337.55pt;margin-top:11.9pt;height:199.9pt;width:210.2pt;mso-position-horizontal-relative:page;z-index:-9216;mso-width-relative:page;mso-height-relative:page;" coordorigin="6751,238" coordsize="4205,3998">
            <o:lock v:ext="edit"/>
            <v:group id="_x0000_s3779" o:spid="_x0000_s3779" o:spt="203" style="position:absolute;left:9977;top:3435;height:2;width:938;" coordorigin="9977,3435" coordsize="938,2">
              <o:lock v:ext="edit"/>
              <v:shape id="_x0000_s3780" o:spid="_x0000_s3780" style="position:absolute;left:9977;top:3435;height:2;width:938;" filled="f" stroked="t" coordorigin="9977,3435" coordsize="938,0" path="m9977,3435l10915,343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1" o:spid="_x0000_s3781" o:spt="203" style="position:absolute;left:6924;top:3435;height:2;width:2359;" coordorigin="6924,3435" coordsize="2359,2">
              <o:lock v:ext="edit"/>
              <v:shape id="_x0000_s3782" o:spid="_x0000_s3782" style="position:absolute;left:6924;top:3435;height:2;width:2359;" filled="f" stroked="t" coordorigin="6924,3435" coordsize="2359,0" path="m6924,3435l9283,343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3" o:spid="_x0000_s3783" o:spt="203" style="position:absolute;left:6924;top:3044;height:2;width:2359;" coordorigin="6924,3044" coordsize="2359,2">
              <o:lock v:ext="edit"/>
              <v:shape id="_x0000_s3784" o:spid="_x0000_s3784" style="position:absolute;left:6924;top:3044;height:2;width:2359;" filled="f" stroked="t" coordorigin="6924,3044" coordsize="2359,0" path="m6924,3044l9283,30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5" o:spid="_x0000_s3785" o:spt="203" style="position:absolute;left:6924;top:2257;height:2;width:3991;" coordorigin="6924,2257" coordsize="3991,2">
              <o:lock v:ext="edit"/>
              <v:shape id="_x0000_s3786" o:spid="_x0000_s3786" style="position:absolute;left:6924;top:2257;height:2;width:3991;" filled="f" stroked="t" coordorigin="6924,2257" coordsize="3991,0" path="m6924,2257l10915,225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7" o:spid="_x0000_s3787" o:spt="203" style="position:absolute;left:6924;top:1863;height:2;width:3991;" coordorigin="6924,1863" coordsize="3991,2">
              <o:lock v:ext="edit"/>
              <v:shape id="_x0000_s3788" o:spid="_x0000_s3788" style="position:absolute;left:6924;top:1863;height:2;width:3991;" filled="f" stroked="t" coordorigin="6924,1863" coordsize="3991,0" path="m6924,1863l10915,18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9" o:spid="_x0000_s3789" o:spt="203" style="position:absolute;left:6924;top:1470;height:2;width:3991;" coordorigin="6924,1470" coordsize="3991,2">
              <o:lock v:ext="edit"/>
              <v:shape id="_x0000_s3790" o:spid="_x0000_s3790" style="position:absolute;left:6924;top:1470;height:2;width:3991;" filled="f" stroked="t" coordorigin="6924,1470" coordsize="3991,0" path="m6924,1470l10915,147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1" o:spid="_x0000_s3791" o:spt="203" style="position:absolute;left:6924;top:1076;height:2;width:3991;" coordorigin="6924,1076" coordsize="3991,2">
              <o:lock v:ext="edit"/>
              <v:shape id="_x0000_s3792" o:spid="_x0000_s3792" style="position:absolute;left:6924;top:1076;height:2;width:3991;" filled="f" stroked="t" coordorigin="6924,1076" coordsize="3991,0" path="m6924,1076l10915,107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3" o:spid="_x0000_s3793" o:spt="203" style="position:absolute;left:6924;top:682;height:2;width:3991;" coordorigin="6924,682" coordsize="3991,2">
              <o:lock v:ext="edit"/>
              <v:shape id="_x0000_s3794" o:spid="_x0000_s3794" style="position:absolute;left:6924;top:682;height:2;width:3991;" filled="f" stroked="t" coordorigin="6924,682" coordsize="3991,0" path="m6924,682l10915,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5" o:spid="_x0000_s3795" o:spt="203" style="position:absolute;left:6924;top:291;height:2;width:3991;" coordorigin="6924,291" coordsize="3991,2">
              <o:lock v:ext="edit"/>
              <v:shape id="_x0000_s3796" o:spid="_x0000_s3796" style="position:absolute;left:6924;top:291;height:2;width:3991;" filled="f" stroked="t" coordorigin="6924,291" coordsize="3991,0" path="m6924,291l10915,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7" o:spid="_x0000_s3797" o:spt="203" style="position:absolute;left:7627;top:291;height:3590;width:2;" coordorigin="7627,291" coordsize="2,3590">
              <o:lock v:ext="edit"/>
              <v:shape id="_x0000_s3798" o:spid="_x0000_s3798" style="position:absolute;left:7627;top:291;height:3590;width:2;" filled="f" stroked="t" coordorigin="7627,291" coordsize="0,3590" path="m7627,291l7627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9" o:spid="_x0000_s3799" o:spt="203" style="position:absolute;left:8292;top:291;height:3590;width:2;" coordorigin="8292,291" coordsize="2,3590">
              <o:lock v:ext="edit"/>
              <v:shape id="_x0000_s3800" o:spid="_x0000_s3800" style="position:absolute;left:8292;top:291;height:3590;width:2;" filled="f" stroked="t" coordorigin="8292,291" coordsize="0,3590" path="m8292,291l8292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1" o:spid="_x0000_s3801" o:spt="203" style="position:absolute;left:8945;top:291;height:3590;width:2;" coordorigin="8945,291" coordsize="2,3590">
              <o:lock v:ext="edit"/>
              <v:shape id="_x0000_s3802" o:spid="_x0000_s3802" style="position:absolute;left:8945;top:291;height:3590;width:2;" filled="f" stroked="t" coordorigin="8945,291" coordsize="0,3590" path="m8945,291l8945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3" o:spid="_x0000_s3803" o:spt="203" style="position:absolute;left:9598;top:291;height:2448;width:2;" coordorigin="9598,291" coordsize="2,2448">
              <o:lock v:ext="edit"/>
              <v:shape id="_x0000_s3804" o:spid="_x0000_s3804" style="position:absolute;left:9598;top:291;height:2448;width:2;" filled="f" stroked="t" coordorigin="9598,291" coordsize="0,2448" path="m9598,291l9598,27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5" o:spid="_x0000_s3805" o:spt="203" style="position:absolute;left:9598;top:3730;height:151;width:2;" coordorigin="9598,3730" coordsize="2,151">
              <o:lock v:ext="edit"/>
              <v:shape id="_x0000_s3806" o:spid="_x0000_s3806" style="position:absolute;left:9598;top:3730;height:151;width:2;" filled="f" stroked="t" coordorigin="9598,3730" coordsize="0,151" path="m9598,3730l9598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7" o:spid="_x0000_s3807" o:spt="203" style="position:absolute;left:9977;top:3044;height:2;width:938;" coordorigin="9977,3044" coordsize="938,2">
              <o:lock v:ext="edit"/>
              <v:shape id="_x0000_s3808" o:spid="_x0000_s3808" style="position:absolute;left:9977;top:3044;height:2;width:938;" filled="f" stroked="t" coordorigin="9977,3044" coordsize="938,0" path="m9977,3044l10915,30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9" o:spid="_x0000_s3809" o:spt="203" style="position:absolute;left:10262;top:291;height:3590;width:2;" coordorigin="10262,291" coordsize="2,3590">
              <o:lock v:ext="edit"/>
              <v:shape id="_x0000_s3810" o:spid="_x0000_s3810" style="position:absolute;left:10262;top:291;height:3590;width:2;" filled="f" stroked="t" coordorigin="10262,291" coordsize="0,3590" path="m10262,291l10262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1" o:spid="_x0000_s3811" o:spt="203" style="position:absolute;left:10915;top:291;height:3590;width:2;" coordorigin="10915,291" coordsize="2,3590">
              <o:lock v:ext="edit"/>
              <v:shape id="_x0000_s3812" o:spid="_x0000_s3812" style="position:absolute;left:10915;top:291;height:3590;width:2;" filled="f" stroked="t" coordorigin="10915,291" coordsize="0,3590" path="m10915,291l10915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3" o:spid="_x0000_s3813" o:spt="203" style="position:absolute;left:6974;top:291;height:3538;width:3941;" coordorigin="6974,291" coordsize="3941,3538">
              <o:lock v:ext="edit"/>
              <v:shape id="_x0000_s3814" o:spid="_x0000_s3814" style="position:absolute;left:6974;top:291;height:3538;width:3941;" filled="f" stroked="t" coordorigin="6974,291" coordsize="3941,3538" path="m6974,3829l10915,3829,10915,291,6974,291,6974,3829xe">
                <v:path arrowok="t"/>
                <v:fill on="f" focussize="0,0"/>
                <v:stroke weight="0.493700787401575pt" color="#7F7F7F"/>
                <v:imagedata o:title=""/>
                <o:lock v:ext="edit"/>
              </v:shape>
            </v:group>
            <v:group id="_x0000_s3815" o:spid="_x0000_s3815" o:spt="203" style="position:absolute;left:6974;top:291;height:3590;width:2;" coordorigin="6974,291" coordsize="2,3590">
              <o:lock v:ext="edit"/>
              <v:shape id="_x0000_s3816" o:spid="_x0000_s3816" style="position:absolute;left:6974;top:291;height:3590;width:2;" filled="f" stroked="t" coordorigin="6974,291" coordsize="0,3590" path="m6974,291l6974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7" o:spid="_x0000_s3817" o:spt="203" style="position:absolute;left:6924;top:3829;height:2;width:3991;" coordorigin="6924,3829" coordsize="3991,2">
              <o:lock v:ext="edit"/>
              <v:shape id="_x0000_s3818" o:spid="_x0000_s3818" style="position:absolute;left:6924;top:3829;height:2;width:3991;" filled="f" stroked="t" coordorigin="6924,3829" coordsize="3991,0" path="m6924,3829l10915,38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9" o:spid="_x0000_s3819" o:spt="203" style="position:absolute;left:6924;top:2650;height:2;width:3991;" coordorigin="6924,2650" coordsize="3991,2">
              <o:lock v:ext="edit"/>
              <v:shape id="_x0000_s3820" o:spid="_x0000_s3820" style="position:absolute;left:6924;top:2650;height:2;width:3991;" filled="f" stroked="t" coordorigin="6924,2650" coordsize="3991,0" path="m6924,2650l10915,26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21" o:spid="_x0000_s3821" o:spt="203" style="position:absolute;left:6974;top:579;height:3250;width:3449;" coordorigin="6974,579" coordsize="3449,3250">
              <o:lock v:ext="edit"/>
              <v:shape id="_x0000_s3822" o:spid="_x0000_s3822" style="position:absolute;left:6974;top:579;height:3250;width:3449;" filled="f" stroked="t" coordorigin="6974,579" coordsize="3449,3250" path="m6974,3829l6984,3675,7003,3519,7025,3198,7044,3044,7054,2888,7075,2754,7085,2629,7094,2526,7114,2422,7126,2338,7145,2257,7164,2110,7195,1988,7224,1873,7246,1770,7265,1688,7296,1604,7325,1532,7346,1460,7406,1345,7466,1242,7517,1160,7567,1088,7618,1026,7668,973,7728,922,7778,879,7838,848,7949,788,7999,757,8050,735,8100,714,8160,704,8270,673,8371,654,8482,632,8592,610,8702,601,8803,591,8914,591,8974,579,9024,579,9125,579,9235,579,9346,579,9456,579,9506,579,9557,591,9667,591,9730,591,9780,601,9878,601,9991,610,10102,622,10212,632,10313,654,10423,663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23" o:spid="_x0000_s3823" o:spt="203" style="position:absolute;left:6974;top:601;height:3228;width:3127;" coordorigin="6974,601" coordsize="3127,3228">
              <o:lock v:ext="edit"/>
              <v:shape id="_x0000_s3824" o:spid="_x0000_s3824" style="position:absolute;left:6974;top:601;height:3228;width:3127;" filled="f" stroked="t" coordorigin="6974,601" coordsize="3127,3228" path="m6974,3829l6984,3654,7003,3478,7025,3116,7044,2950,7054,2785,7075,2629,7085,2494,7094,2382,7114,2276,7126,2185,7145,2101,7164,1957,7195,1832,7224,1719,7246,1616,7265,1532,7296,1460,7325,1388,7346,1326,7406,1222,7466,1129,7517,1057,7567,994,7618,932,7728,838,7778,807,7838,776,7898,757,7949,735,8050,694,8160,663,8270,642,8371,632,8422,622,8482,610,8592,610,8652,601,9125,601,9235,610,9346,622,9456,632,9557,642,9667,654,9780,673,9878,682,9991,704,10102,735e">
                <v:path arrowok="t"/>
                <v:fill on="f" focussize="0,0"/>
                <v:stroke weight="0.493700787401575pt" color="#FF00FF"/>
                <v:imagedata o:title=""/>
                <o:lock v:ext="edit"/>
              </v:shape>
            </v:group>
            <v:group id="_x0000_s3825" o:spid="_x0000_s3825" o:spt="203" style="position:absolute;left:6974;top:570;height:3259;width:3449;" coordorigin="6974,570" coordsize="3449,3259">
              <o:lock v:ext="edit"/>
              <v:shape id="_x0000_s3826" o:spid="_x0000_s3826" style="position:absolute;left:6974;top:570;height:3259;width:3449;" filled="f" stroked="t" coordorigin="6974,570" coordsize="3449,3259" path="m6974,3829l7003,3560,7025,3282,7044,3157,7054,3022,7075,2907,7085,2794,7094,2701,7114,2607,7145,2454,7164,2307,7195,2185,7224,2070,7246,1966,7265,1885,7296,1801,7346,1645,7406,1522,7466,1419,7517,1326,7567,1242,7618,1170,7668,1107,7728,1057,7838,963,7939,891,8050,829,8160,788,8270,745,8321,726,8371,704,8422,694,8482,682,8532,663,8592,654,8652,642,8702,642,8803,622,8914,610,9024,601,9125,591,9235,591,9286,579,9346,579,9456,579,9506,570,9557,570,9667,570,9780,570,9830,570,9878,579,9991,579,10102,579,10212,591,10313,601,10423,601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27" o:spid="_x0000_s3827" o:spt="203" style="position:absolute;left:6974;top:591;height:3238;width:3449;" coordorigin="6974,591" coordsize="3449,3238">
              <o:lock v:ext="edit"/>
              <v:shape id="_x0000_s3828" o:spid="_x0000_s3828" style="position:absolute;left:6974;top:591;height:3238;width:3449;" filled="f" stroked="t" coordorigin="6974,591" coordsize="3449,3238" path="m6974,3829l6984,3663,7003,3498,7025,3157,7044,2991,7054,2835,7075,2691,7085,2557,7094,2442,7114,2338,7126,2257,7145,2173,7164,2029,7195,1904,7224,1791,7246,1688,7265,1604,7296,1522,7325,1450,7346,1388,7406,1273,7466,1179,7517,1098,7567,1035,7618,973,7668,922,7728,879,7838,807,7949,757,8050,714,8160,682,8270,654,8371,632,8482,622,8592,610,8702,601,8803,591,8914,591,9024,591,9125,591,9235,591,9286,591,9346,601,9456,601,9557,610,9667,622,9780,632,9878,642,9991,654,10102,673,10212,694,10313,714,10423,7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29" o:spid="_x0000_s3829" o:spt="203" style="position:absolute;left:6943;top:3798;height:62;width:60;" coordorigin="6943,3798" coordsize="60,62">
              <o:lock v:ext="edit"/>
              <v:shape id="_x0000_s3830" o:spid="_x0000_s3830" style="position:absolute;left:6943;top:3798;height:62;width:60;" fillcolor="#00007F" filled="t" stroked="f" coordorigin="6943,3798" coordsize="60,62" path="m6974,3798l6943,3829,6974,3860,7003,3829,6974,3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1" o:spid="_x0000_s3831" o:spt="203" style="position:absolute;left:6943;top:3798;height:62;width:60;" coordorigin="6943,3798" coordsize="60,62">
              <o:lock v:ext="edit"/>
              <v:shape id="_x0000_s3832" o:spid="_x0000_s3832" style="position:absolute;left:6943;top:3798;height:62;width:60;" filled="f" stroked="t" coordorigin="6943,3798" coordsize="60,62" path="m6974,3798l7003,3829,6974,3860,6943,3829,6974,3798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33" o:spid="_x0000_s3833" o:spt="203" style="position:absolute;left:7054;top:2598;height:62;width:60;" coordorigin="7054,2598" coordsize="60,62">
              <o:lock v:ext="edit"/>
              <v:shape id="_x0000_s3834" o:spid="_x0000_s3834" style="position:absolute;left:7054;top:2598;height:62;width:60;" fillcolor="#00007F" filled="t" stroked="f" coordorigin="7054,2598" coordsize="60,62" path="m7085,2598l7054,2629,7085,2660,7114,2629,7085,25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5" o:spid="_x0000_s3835" o:spt="203" style="position:absolute;left:7054;top:2598;height:62;width:60;" coordorigin="7054,2598" coordsize="60,62">
              <o:lock v:ext="edit"/>
              <v:shape id="_x0000_s3836" o:spid="_x0000_s3836" style="position:absolute;left:7054;top:2598;height:62;width:60;" filled="f" stroked="t" coordorigin="7054,2598" coordsize="60,62" path="m7085,2598l7114,2629,7085,2660,7054,2629,7085,2598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37" o:spid="_x0000_s3837" o:spt="203" style="position:absolute;left:7164;top:1957;height:62;width:60;" coordorigin="7164,1957" coordsize="60,62">
              <o:lock v:ext="edit"/>
              <v:shape id="_x0000_s3838" o:spid="_x0000_s3838" style="position:absolute;left:7164;top:1957;height:62;width:60;" fillcolor="#00007F" filled="t" stroked="f" coordorigin="7164,1957" coordsize="60,62" path="m7195,1957l7164,1988,7195,2019,7224,1988,7195,19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9" o:spid="_x0000_s3839" o:spt="203" style="position:absolute;left:7164;top:1957;height:62;width:60;" coordorigin="7164,1957" coordsize="60,62">
              <o:lock v:ext="edit"/>
              <v:shape id="_x0000_s3840" o:spid="_x0000_s3840" style="position:absolute;left:7164;top:1957;height:62;width:60;" filled="f" stroked="t" coordorigin="7164,1957" coordsize="60,62" path="m7195,1957l7224,1988,7195,2019,7164,1988,7195,1957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41" o:spid="_x0000_s3841" o:spt="203" style="position:absolute;left:7265;top:1573;height:62;width:60;" coordorigin="7265,1573" coordsize="60,62">
              <o:lock v:ext="edit"/>
              <v:shape id="_x0000_s3842" o:spid="_x0000_s3842" style="position:absolute;left:7265;top:1573;height:62;width:60;" fillcolor="#00007F" filled="t" stroked="f" coordorigin="7265,1573" coordsize="60,62" path="m7296,1573l7265,1604,7296,1635,7325,1604,7296,15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43" o:spid="_x0000_s3843" o:spt="203" style="position:absolute;left:7265;top:1573;height:62;width:60;" coordorigin="7265,1573" coordsize="60,62">
              <o:lock v:ext="edit"/>
              <v:shape id="_x0000_s3844" o:spid="_x0000_s3844" style="position:absolute;left:7265;top:1573;height:62;width:60;" filled="f" stroked="t" coordorigin="7265,1573" coordsize="60,62" path="m7296,1573l7325,1604,7296,1635,7265,1604,7296,1573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  <v:shape id="_x0000_s3845" o:spid="_x0000_s3845" o:spt="75" type="#_x0000_t75" style="position:absolute;left:7344;top:533;height:847;width:3113;" filled="f" coordsize="21600,21600">
                <v:path/>
                <v:fill on="f" focussize="0,0"/>
                <v:stroke/>
                <v:imagedata r:id="rId304" o:title=""/>
                <o:lock v:ext="edit" aspectratio="t"/>
              </v:shape>
            </v:group>
            <v:group id="_x0000_s3846" o:spid="_x0000_s3846" o:spt="203" style="position:absolute;left:6943;top:3798;height:53;width:50;" coordorigin="6943,3798" coordsize="50,53">
              <o:lock v:ext="edit"/>
              <v:shape id="_x0000_s3847" o:spid="_x0000_s3847" style="position:absolute;left:6943;top:3798;height:53;width:50;" filled="f" stroked="t" coordorigin="6943,3798" coordsize="50,53" path="m6943,3824l6994,3824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48" o:spid="_x0000_s3848" o:spt="203" style="position:absolute;left:6943;top:3798;height:53;width:50;" coordorigin="6943,3798" coordsize="50,53">
              <o:lock v:ext="edit"/>
              <v:shape id="_x0000_s3849" o:spid="_x0000_s3849" style="position:absolute;left:6943;top:3798;height:53;width:50;" filled="f" stroked="t" coordorigin="6943,3798" coordsize="50,53" path="m6938,3824l6999,3824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0" o:spid="_x0000_s3850" o:spt="203" style="position:absolute;left:7054;top:2463;height:53;width:50;" coordorigin="7054,2463" coordsize="50,53">
              <o:lock v:ext="edit"/>
              <v:shape id="_x0000_s3851" o:spid="_x0000_s3851" style="position:absolute;left:7054;top:2463;height:53;width:50;" filled="f" stroked="t" coordorigin="7054,2463" coordsize="50,53" path="m7054,2490l7104,2490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52" o:spid="_x0000_s3852" o:spt="203" style="position:absolute;left:7054;top:2463;height:53;width:50;" coordorigin="7054,2463" coordsize="50,53">
              <o:lock v:ext="edit"/>
              <v:shape id="_x0000_s3853" o:spid="_x0000_s3853" style="position:absolute;left:7054;top:2463;height:53;width:50;" filled="f" stroked="t" coordorigin="7054,2463" coordsize="50,53" path="m7049,2490l7109,2490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4" o:spid="_x0000_s3854" o:spt="203" style="position:absolute;left:7164;top:1801;height:53;width:50;" coordorigin="7164,1801" coordsize="50,53">
              <o:lock v:ext="edit"/>
              <v:shape id="_x0000_s3855" o:spid="_x0000_s3855" style="position:absolute;left:7164;top:1801;height:53;width:50;" filled="f" stroked="t" coordorigin="7164,1801" coordsize="50,53" path="m7164,1827l7214,1827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56" o:spid="_x0000_s3856" o:spt="203" style="position:absolute;left:7164;top:1801;height:53;width:50;" coordorigin="7164,1801" coordsize="50,53">
              <o:lock v:ext="edit"/>
              <v:shape id="_x0000_s3857" o:spid="_x0000_s3857" style="position:absolute;left:7164;top:1801;height:53;width:50;" filled="f" stroked="t" coordorigin="7164,1801" coordsize="50,53" path="m7159,1827l7219,1827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8" o:spid="_x0000_s3858" o:spt="203" style="position:absolute;left:7265;top:1429;height:50;width:50;" coordorigin="7265,1429" coordsize="50,50">
              <o:lock v:ext="edit"/>
              <v:shape id="_x0000_s3859" o:spid="_x0000_s3859" style="position:absolute;left:7265;top:1429;height:50;width:50;" filled="f" stroked="t" coordorigin="7265,1429" coordsize="50,50" path="m7265,1454l7315,1454e">
                <v:path arrowok="t"/>
                <v:fill on="f" focussize="0,0"/>
                <v:stroke weight="2.62pt" color="#FF00FF"/>
                <v:imagedata o:title=""/>
                <o:lock v:ext="edit"/>
              </v:shape>
            </v:group>
            <v:group id="_x0000_s3860" o:spid="_x0000_s3860" o:spt="203" style="position:absolute;left:7265;top:1429;height:50;width:50;" coordorigin="7265,1429" coordsize="50,50">
              <o:lock v:ext="edit"/>
              <v:shape id="_x0000_s3861" o:spid="_x0000_s3861" style="position:absolute;left:7265;top:1429;height:50;width:50;" filled="f" stroked="t" coordorigin="7265,1429" coordsize="50,50" path="m7260,1454l7320,1454e">
                <v:path arrowok="t"/>
                <v:fill on="f" focussize="0,0"/>
                <v:stroke weight="3.11370078740157pt" color="#FF00FF"/>
                <v:imagedata o:title=""/>
                <o:lock v:ext="edit"/>
              </v:shape>
            </v:group>
            <v:group id="_x0000_s3862" o:spid="_x0000_s3862" o:spt="203" style="position:absolute;left:6943;top:3798;height:62;width:60;" coordorigin="6943,3798" coordsize="60,62">
              <o:lock v:ext="edit"/>
              <v:shape id="_x0000_s3863" o:spid="_x0000_s3863" style="position:absolute;left:6943;top:3798;height:62;width:60;" fillcolor="#007F00" filled="t" stroked="f" coordorigin="6943,3798" coordsize="60,62" path="m6974,3798l6943,3860,7003,3860,6974,3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64" o:spid="_x0000_s3864" o:spt="203" style="position:absolute;left:6943;top:3798;height:62;width:60;" coordorigin="6943,3798" coordsize="60,62">
              <o:lock v:ext="edit"/>
              <v:shape id="_x0000_s3865" o:spid="_x0000_s3865" style="position:absolute;left:6943;top:3798;height:62;width:60;" filled="f" stroked="t" coordorigin="6943,3798" coordsize="60,62" path="m6974,3798l7003,3860,6943,3860,6974,3798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66" o:spid="_x0000_s3866" o:spt="203" style="position:absolute;left:7054;top:2763;height:62;width:60;" coordorigin="7054,2763" coordsize="60,62">
              <o:lock v:ext="edit"/>
              <v:shape id="_x0000_s3867" o:spid="_x0000_s3867" style="position:absolute;left:7054;top:2763;height:62;width:60;" fillcolor="#007F00" filled="t" stroked="f" coordorigin="7054,2763" coordsize="60,62" path="m7085,2763l7054,2826,7114,2826,7085,2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68" o:spid="_x0000_s3868" o:spt="203" style="position:absolute;left:7054;top:2763;height:62;width:60;" coordorigin="7054,2763" coordsize="60,62">
              <o:lock v:ext="edit"/>
              <v:shape id="_x0000_s3869" o:spid="_x0000_s3869" style="position:absolute;left:7054;top:2763;height:62;width:60;" filled="f" stroked="t" coordorigin="7054,2763" coordsize="60,62" path="m7085,2763l7114,2826,7054,2826,7085,2763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0" o:spid="_x0000_s3870" o:spt="203" style="position:absolute;left:7164;top:2154;height:62;width:60;" coordorigin="7164,2154" coordsize="60,62">
              <o:lock v:ext="edit"/>
              <v:shape id="_x0000_s3871" o:spid="_x0000_s3871" style="position:absolute;left:7164;top:2154;height:62;width:60;" fillcolor="#007F00" filled="t" stroked="f" coordorigin="7164,2154" coordsize="60,62" path="m7195,2154l7164,2216,7224,2216,7195,21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72" o:spid="_x0000_s3872" o:spt="203" style="position:absolute;left:7164;top:2154;height:62;width:60;" coordorigin="7164,2154" coordsize="60,62">
              <o:lock v:ext="edit"/>
              <v:shape id="_x0000_s3873" o:spid="_x0000_s3873" style="position:absolute;left:7164;top:2154;height:62;width:60;" filled="f" stroked="t" coordorigin="7164,2154" coordsize="60,62" path="m7195,2154l7224,2216,7164,2216,7195,2154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4" o:spid="_x0000_s3874" o:spt="203" style="position:absolute;left:7265;top:1770;height:62;width:60;" coordorigin="7265,1770" coordsize="60,62">
              <o:lock v:ext="edit"/>
              <v:shape id="_x0000_s3875" o:spid="_x0000_s3875" style="position:absolute;left:7265;top:1770;height:62;width:60;" fillcolor="#007F00" filled="t" stroked="f" coordorigin="7265,1770" coordsize="60,62" path="m7296,1770l7265,1832,7325,1832,7296,17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76" o:spid="_x0000_s3876" o:spt="203" style="position:absolute;left:7265;top:1770;height:62;width:60;" coordorigin="7265,1770" coordsize="60,62">
              <o:lock v:ext="edit"/>
              <v:shape id="_x0000_s3877" o:spid="_x0000_s3877" style="position:absolute;left:7265;top:1770;height:62;width:60;" filled="f" stroked="t" coordorigin="7265,1770" coordsize="60,62" path="m7296,1770l7325,1832,7265,1832,7296,1770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8" o:spid="_x0000_s3878" o:spt="203" style="position:absolute;left:7375;top:1491;height:62;width:60;" coordorigin="7375,1491" coordsize="60,62">
              <o:lock v:ext="edit"/>
              <v:shape id="_x0000_s3879" o:spid="_x0000_s3879" style="position:absolute;left:7375;top:1491;height:62;width:60;" fillcolor="#007F00" filled="t" stroked="f" coordorigin="7375,1491" coordsize="60,62" path="m7406,1491l7375,1554,7435,1554,7406,149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80" o:spid="_x0000_s3880" o:spt="203" style="position:absolute;left:7375;top:1491;height:62;width:60;" coordorigin="7375,1491" coordsize="60,62">
              <o:lock v:ext="edit"/>
              <v:shape id="_x0000_s3881" o:spid="_x0000_s3881" style="position:absolute;left:7375;top:1491;height:62;width:60;" filled="f" stroked="t" coordorigin="7375,1491" coordsize="60,62" path="m7406,1491l7435,1554,7375,1554,7406,1491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82" o:spid="_x0000_s3882" o:spt="203" style="position:absolute;left:6943;top:3798;height:31;width:31;" coordorigin="6943,3798" coordsize="31,31">
              <o:lock v:ext="edit"/>
              <v:shape id="_x0000_s3883" o:spid="_x0000_s3883" style="position:absolute;left:6943;top:3798;height:31;width:31;" filled="f" stroked="t" coordorigin="6943,3798" coordsize="31,31" path="m6974,3829l6943,379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4" o:spid="_x0000_s3884" o:spt="203" style="position:absolute;left:6974;top:3829;height:31;width:29;" coordorigin="6974,3829" coordsize="29,31">
              <o:lock v:ext="edit"/>
              <v:shape id="_x0000_s3885" o:spid="_x0000_s3885" style="position:absolute;left:6974;top:3829;height:31;width:29;" filled="f" stroked="t" coordorigin="6974,3829" coordsize="29,31" path="m6974,3829l7003,3860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6" o:spid="_x0000_s3886" o:spt="203" style="position:absolute;left:6943;top:3829;height:31;width:31;" coordorigin="6943,3829" coordsize="31,31">
              <o:lock v:ext="edit"/>
              <v:shape id="_x0000_s3887" o:spid="_x0000_s3887" style="position:absolute;left:6943;top:3829;height:31;width:31;" filled="f" stroked="t" coordorigin="6943,3829" coordsize="31,31" path="m6974,3829l6943,3860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8" o:spid="_x0000_s3888" o:spt="203" style="position:absolute;left:6974;top:3798;height:31;width:29;" coordorigin="6974,3798" coordsize="29,31">
              <o:lock v:ext="edit"/>
              <v:shape id="_x0000_s3889" o:spid="_x0000_s3889" style="position:absolute;left:6974;top:3798;height:31;width:29;" filled="f" stroked="t" coordorigin="6974,3798" coordsize="29,31" path="m6974,3829l7003,379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0" o:spid="_x0000_s3890" o:spt="203" style="position:absolute;left:7054;top:2526;height:31;width:31;" coordorigin="7054,2526" coordsize="31,31">
              <o:lock v:ext="edit"/>
              <v:shape id="_x0000_s3891" o:spid="_x0000_s3891" style="position:absolute;left:7054;top:2526;height:31;width:31;" filled="f" stroked="t" coordorigin="7054,2526" coordsize="31,31" path="m7085,2557l7054,252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2" o:spid="_x0000_s3892" o:spt="203" style="position:absolute;left:7085;top:2557;height:31;width:29;" coordorigin="7085,2557" coordsize="29,31">
              <o:lock v:ext="edit"/>
              <v:shape id="_x0000_s3893" o:spid="_x0000_s3893" style="position:absolute;left:7085;top:2557;height:31;width:29;" filled="f" stroked="t" coordorigin="7085,2557" coordsize="29,31" path="m7085,2557l7114,258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4" o:spid="_x0000_s3894" o:spt="203" style="position:absolute;left:7054;top:2557;height:31;width:31;" coordorigin="7054,2557" coordsize="31,31">
              <o:lock v:ext="edit"/>
              <v:shape id="_x0000_s3895" o:spid="_x0000_s3895" style="position:absolute;left:7054;top:2557;height:31;width:31;" filled="f" stroked="t" coordorigin="7054,2557" coordsize="31,31" path="m7085,2557l7054,258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6" o:spid="_x0000_s3896" o:spt="203" style="position:absolute;left:7085;top:2526;height:31;width:29;" coordorigin="7085,2526" coordsize="29,31">
              <o:lock v:ext="edit"/>
              <v:shape id="_x0000_s3897" o:spid="_x0000_s3897" style="position:absolute;left:7085;top:2526;height:31;width:29;" filled="f" stroked="t" coordorigin="7085,2526" coordsize="29,31" path="m7085,2557l7114,252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8" o:spid="_x0000_s3898" o:spt="203" style="position:absolute;left:7164;top:1873;height:31;width:31;" coordorigin="7164,1873" coordsize="31,31">
              <o:lock v:ext="edit"/>
              <v:shape id="_x0000_s3899" o:spid="_x0000_s3899" style="position:absolute;left:7164;top:1873;height:31;width:31;" filled="f" stroked="t" coordorigin="7164,1873" coordsize="31,31" path="m7195,1904l7164,1873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0" o:spid="_x0000_s3900" o:spt="203" style="position:absolute;left:7195;top:1904;height:31;width:29;" coordorigin="7195,1904" coordsize="29,31">
              <o:lock v:ext="edit"/>
              <v:shape id="_x0000_s3901" o:spid="_x0000_s3901" style="position:absolute;left:7195;top:1904;height:31;width:29;" filled="f" stroked="t" coordorigin="7195,1904" coordsize="29,31" path="m7195,1904l7224,19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2" o:spid="_x0000_s3902" o:spt="203" style="position:absolute;left:7164;top:1904;height:31;width:31;" coordorigin="7164,1904" coordsize="31,31">
              <o:lock v:ext="edit"/>
              <v:shape id="_x0000_s3903" o:spid="_x0000_s3903" style="position:absolute;left:7164;top:1904;height:31;width:31;" filled="f" stroked="t" coordorigin="7164,1904" coordsize="31,31" path="m7195,1904l7164,19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4" o:spid="_x0000_s3904" o:spt="203" style="position:absolute;left:7195;top:1873;height:31;width:29;" coordorigin="7195,1873" coordsize="29,31">
              <o:lock v:ext="edit"/>
              <v:shape id="_x0000_s3905" o:spid="_x0000_s3905" style="position:absolute;left:7195;top:1873;height:31;width:29;" filled="f" stroked="t" coordorigin="7195,1873" coordsize="29,31" path="m7195,1904l7224,1873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6" o:spid="_x0000_s3906" o:spt="203" style="position:absolute;left:7265;top:1491;height:31;width:31;" coordorigin="7265,1491" coordsize="31,31">
              <o:lock v:ext="edit"/>
              <v:shape id="_x0000_s3907" o:spid="_x0000_s3907" style="position:absolute;left:7265;top:1491;height:31;width:31;" filled="f" stroked="t" coordorigin="7265,1491" coordsize="31,31" path="m7296,1522l7265,1491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8" o:spid="_x0000_s3908" o:spt="203" style="position:absolute;left:7296;top:1522;height:31;width:29;" coordorigin="7296,1522" coordsize="29,31">
              <o:lock v:ext="edit"/>
              <v:shape id="_x0000_s3909" o:spid="_x0000_s3909" style="position:absolute;left:7296;top:1522;height:31;width:29;" filled="f" stroked="t" coordorigin="7296,1522" coordsize="29,31" path="m7296,1522l7325,1554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10" o:spid="_x0000_s3910" o:spt="203" style="position:absolute;left:7265;top:1522;height:31;width:31;" coordorigin="7265,1522" coordsize="31,31">
              <o:lock v:ext="edit"/>
              <v:shape id="_x0000_s3911" o:spid="_x0000_s3911" style="position:absolute;left:7265;top:1522;height:31;width:31;" filled="f" stroked="t" coordorigin="7265,1522" coordsize="31,31" path="m7296,1522l7265,1554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12" o:spid="_x0000_s3912" o:spt="203" style="position:absolute;left:7296;top:1491;height:31;width:29;" coordorigin="7296,1491" coordsize="29,31">
              <o:lock v:ext="edit"/>
              <v:shape id="_x0000_s3913" o:spid="_x0000_s3913" style="position:absolute;left:7296;top:1491;height:31;width:29;" filled="f" stroked="t" coordorigin="7296,1491" coordsize="29,31" path="m7296,1522l7325,1491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  <v:shape id="_x0000_s3914" o:spid="_x0000_s3914" o:spt="75" type="#_x0000_t75" style="position:absolute;left:6758;top:3385;height:302;width:134;" filled="f" coordsize="21600,21600">
                <v:path/>
                <v:fill on="f" focussize="0,0"/>
                <v:stroke/>
                <v:imagedata r:id="rId305" o:title=""/>
                <o:lock v:ext="edit" aspectratio="t"/>
              </v:shape>
              <v:shape id="_x0000_s3915" o:spid="_x0000_s3915" o:spt="75" type="#_x0000_t75" style="position:absolute;left:6754;top:2991;height:302;width:154;" filled="f" coordsize="21600,21600">
                <v:path/>
                <v:fill on="f" focussize="0,0"/>
                <v:stroke/>
                <v:imagedata r:id="rId306" o:title=""/>
                <o:lock v:ext="edit" aspectratio="t"/>
              </v:shape>
              <v:shape id="_x0000_s3916" o:spid="_x0000_s3916" o:spt="75" type="#_x0000_t75" style="position:absolute;left:6754;top:2598;height:302;width:154;" filled="f" coordsize="21600,21600">
                <v:path/>
                <v:fill on="f" focussize="0,0"/>
                <v:stroke/>
                <v:imagedata r:id="rId307" o:title=""/>
                <o:lock v:ext="edit" aspectratio="t"/>
              </v:shape>
              <v:shape id="_x0000_s3917" o:spid="_x0000_s3917" o:spt="75" type="#_x0000_t75" style="position:absolute;left:6751;top:2204;height:302;width:154;" filled="f" coordsize="21600,21600">
                <v:path/>
                <v:fill on="f" focussize="0,0"/>
                <v:stroke/>
                <v:imagedata r:id="rId308" o:title=""/>
                <o:lock v:ext="edit" aspectratio="t"/>
              </v:shape>
              <v:shape id="_x0000_s3918" o:spid="_x0000_s3918" o:spt="75" type="#_x0000_t75" style="position:absolute;left:6754;top:1810;height:302;width:154;" filled="f" coordsize="21600,21600">
                <v:path/>
                <v:fill on="f" focussize="0,0"/>
                <v:stroke/>
                <v:imagedata r:id="rId309" o:title=""/>
                <o:lock v:ext="edit" aspectratio="t"/>
              </v:shape>
              <v:shape id="_x0000_s3919" o:spid="_x0000_s3919" o:spt="75" type="#_x0000_t75" style="position:absolute;left:6754;top:1417;height:302;width:154;" filled="f" coordsize="21600,21600">
                <v:path/>
                <v:fill on="f" focussize="0,0"/>
                <v:stroke/>
                <v:imagedata r:id="rId310" o:title=""/>
                <o:lock v:ext="edit" aspectratio="t"/>
              </v:shape>
              <v:shape id="_x0000_s3920" o:spid="_x0000_s3920" o:spt="75" type="#_x0000_t75" style="position:absolute;left:6754;top:1023;height:302;width:154;" filled="f" coordsize="21600,21600">
                <v:path/>
                <v:fill on="f" focussize="0,0"/>
                <v:stroke/>
                <v:imagedata r:id="rId311" o:title=""/>
                <o:lock v:ext="edit" aspectratio="t"/>
              </v:shape>
              <v:shape id="_x0000_s3921" o:spid="_x0000_s3921" o:spt="75" type="#_x0000_t75" style="position:absolute;left:6754;top:632;height:302;width:154;" filled="f" coordsize="21600,21600">
                <v:path/>
                <v:fill on="f" focussize="0,0"/>
                <v:stroke/>
                <v:imagedata r:id="rId312" o:title=""/>
                <o:lock v:ext="edit" aspectratio="t"/>
              </v:shape>
              <v:shape id="_x0000_s3922" o:spid="_x0000_s3922" o:spt="75" type="#_x0000_t75" style="position:absolute;left:6754;top:238;height:302;width:154;" filled="f" coordsize="21600,21600">
                <v:path/>
                <v:fill on="f" focussize="0,0"/>
                <v:stroke/>
                <v:imagedata r:id="rId313" o:title=""/>
                <o:lock v:ext="edit" aspectratio="t"/>
              </v:shape>
              <v:shape id="_x0000_s3923" o:spid="_x0000_s3923" o:spt="75" type="#_x0000_t75" style="position:absolute;left:6818;top:3776;height:461;width:194;" filled="f" coordsize="21600,21600">
                <v:path/>
                <v:fill on="f" focussize="0,0"/>
                <v:stroke/>
                <v:imagedata r:id="rId314" o:title=""/>
                <o:lock v:ext="edit" aspectratio="t"/>
              </v:shape>
              <v:shape id="_x0000_s3924" o:spid="_x0000_s3924" o:spt="75" type="#_x0000_t75" style="position:absolute;left:7596;top:3934;height:295;width:58;" filled="f" coordsize="21600,21600">
                <v:path/>
                <v:fill on="f" focussize="0,0"/>
                <v:stroke/>
                <v:imagedata r:id="rId315" o:title=""/>
                <o:lock v:ext="edit" aspectratio="t"/>
              </v:shape>
              <v:shape id="_x0000_s3925" o:spid="_x0000_s3925" o:spt="75" type="#_x0000_t75" style="position:absolute;left:8254;top:3934;height:295;width:77;" filled="f" coordsize="21600,21600">
                <v:path/>
                <v:fill on="f" focussize="0,0"/>
                <v:stroke/>
                <v:imagedata r:id="rId316" o:title=""/>
                <o:lock v:ext="edit" aspectratio="t"/>
              </v:shape>
              <v:shape id="_x0000_s3926" o:spid="_x0000_s3926" o:spt="75" type="#_x0000_t75" style="position:absolute;left:8909;top:3934;height:302;width:77;" filled="f" coordsize="21600,21600">
                <v:path/>
                <v:fill on="f" focussize="0,0"/>
                <v:stroke/>
                <v:imagedata r:id="rId317" o:title=""/>
                <o:lock v:ext="edit" aspectratio="t"/>
              </v:shape>
              <v:shape id="_x0000_s3927" o:spid="_x0000_s3927" o:spt="75" type="#_x0000_t75" style="position:absolute;left:9559;top:3937;height:288;width:77;" filled="f" coordsize="21600,21600">
                <v:path/>
                <v:fill on="f" focussize="0,0"/>
                <v:stroke/>
                <v:imagedata r:id="rId318" o:title=""/>
                <o:lock v:ext="edit" aspectratio="t"/>
              </v:shape>
              <v:shape id="_x0000_s3928" o:spid="_x0000_s3928" o:spt="75" type="#_x0000_t75" style="position:absolute;left:10224;top:3937;height:295;width:77;" filled="f" coordsize="21600,21600">
                <v:path/>
                <v:fill on="f" focussize="0,0"/>
                <v:stroke/>
                <v:imagedata r:id="rId319" o:title=""/>
                <o:lock v:ext="edit" aspectratio="t"/>
              </v:shape>
              <v:shape id="_x0000_s3929" o:spid="_x0000_s3929" o:spt="75" type="#_x0000_t75" style="position:absolute;left:10879;top:3934;height:302;width:77;" filled="f" coordsize="21600,21600">
                <v:path/>
                <v:fill on="f" focussize="0,0"/>
                <v:stroke/>
                <v:imagedata r:id="rId320" o:title=""/>
                <o:lock v:ext="edit" aspectratio="t"/>
              </v:shape>
            </v:group>
            <v:group id="_x0000_s3930" o:spid="_x0000_s3930" o:spt="203" style="position:absolute;left:9283;top:2739;height:991;width:694;" coordorigin="9283,2739" coordsize="694,991">
              <o:lock v:ext="edit"/>
              <v:shape id="_x0000_s3931" o:spid="_x0000_s3931" style="position:absolute;left:9283;top:2739;height:991;width:694;" fillcolor="#FFFFFF" filled="t" stroked="f" coordorigin="9283,2739" coordsize="694,991" path="m9283,3730l9977,3730,9977,2739,9283,2739,9283,37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32" o:spid="_x0000_s3932" o:spt="203" style="position:absolute;left:9283;top:2739;height:991;width:694;" coordorigin="9283,2739" coordsize="694,991">
              <o:lock v:ext="edit"/>
              <v:shape id="_x0000_s3933" o:spid="_x0000_s3933" style="position:absolute;left:9283;top:2739;height:991;width:694;" filled="f" stroked="t" coordorigin="9283,2739" coordsize="694,991" path="m9283,3730l9977,3730,9977,2739,9283,2739,9283,3730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34" o:spid="_x0000_s3934" o:spt="203" style="position:absolute;left:9343;top:2883;height:2;width:271;" coordorigin="9343,2883" coordsize="271,2">
              <o:lock v:ext="edit"/>
              <v:shape id="_x0000_s3935" o:spid="_x0000_s3935" style="position:absolute;left:9343;top:2883;height:2;width:271;" filled="f" stroked="t" coordorigin="9343,2883" coordsize="271,0" path="m9343,2883l9614,2883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936" o:spid="_x0000_s3936" o:spt="203" style="position:absolute;left:9444;top:2852;height:62;width:60;" coordorigin="9444,2852" coordsize="60,62">
              <o:lock v:ext="edit"/>
              <v:shape id="_x0000_s3937" o:spid="_x0000_s3937" style="position:absolute;left:9444;top:2852;height:62;width:60;" fillcolor="#00007F" filled="t" stroked="f" coordorigin="9444,2852" coordsize="60,62" path="m9473,2852l9444,2883,9473,2914,9504,2883,9473,28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38" o:spid="_x0000_s3938" o:spt="203" style="position:absolute;left:9444;top:2852;height:62;width:60;" coordorigin="9444,2852" coordsize="60,62">
              <o:lock v:ext="edit"/>
              <v:shape id="_x0000_s3939" o:spid="_x0000_s3939" style="position:absolute;left:9444;top:2852;height:62;width:60;" filled="f" stroked="t" coordorigin="9444,2852" coordsize="60,62" path="m9473,2852l9504,2883,9473,2914,9444,2883,9473,2852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  <v:shape id="_x0000_s3940" o:spid="_x0000_s3940" o:spt="75" type="#_x0000_t75" style="position:absolute;left:9701;top:2809;height:360;width:238;" filled="f" coordsize="21600,21600">
                <v:path/>
                <v:fill on="f" focussize="0,0"/>
                <v:stroke/>
                <v:imagedata r:id="rId321" o:title=""/>
                <o:lock v:ext="edit" aspectratio="t"/>
              </v:shape>
            </v:group>
            <v:group id="_x0000_s3941" o:spid="_x0000_s3941" o:spt="203" style="position:absolute;left:9343;top:3130;height:2;width:271;" coordorigin="9343,3130" coordsize="271,2">
              <o:lock v:ext="edit"/>
              <v:shape id="_x0000_s3942" o:spid="_x0000_s3942" style="position:absolute;left:9343;top:3130;height:2;width:271;" filled="f" stroked="t" coordorigin="9343,3130" coordsize="271,0" path="m9343,3130l9614,3130e">
                <v:path arrowok="t"/>
                <v:fill on="f" focussize="0,0"/>
                <v:stroke weight="0.493700787401575pt" color="#FF00FF"/>
                <v:imagedata o:title=""/>
                <o:lock v:ext="edit"/>
              </v:shape>
            </v:group>
            <v:group id="_x0000_s3943" o:spid="_x0000_s3943" o:spt="203" style="position:absolute;left:9444;top:3099;height:53;width:48;" coordorigin="9444,3099" coordsize="48,53">
              <o:lock v:ext="edit"/>
              <v:shape id="_x0000_s3944" o:spid="_x0000_s3944" style="position:absolute;left:9444;top:3099;height:53;width:48;" filled="f" stroked="t" coordorigin="9444,3099" coordsize="48,53" path="m9444,3126l9492,3126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945" o:spid="_x0000_s3945" o:spt="203" style="position:absolute;left:9444;top:3099;height:53;width:48;" coordorigin="9444,3099" coordsize="48,53">
              <o:lock v:ext="edit"/>
              <v:shape id="_x0000_s3946" o:spid="_x0000_s3946" style="position:absolute;left:9444;top:3099;height:53;width:48;" filled="f" stroked="t" coordorigin="9444,3099" coordsize="48,53" path="m9439,3126l9497,3126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  <v:shape id="_x0000_s3947" o:spid="_x0000_s3947" o:spt="75" type="#_x0000_t75" style="position:absolute;left:9701;top:3058;height:353;width:238;" filled="f" coordsize="21600,21600">
                <v:path/>
                <v:fill on="f" focussize="0,0"/>
                <v:stroke/>
                <v:imagedata r:id="rId322" o:title=""/>
                <o:lock v:ext="edit" aspectratio="t"/>
              </v:shape>
            </v:group>
            <v:group id="_x0000_s3948" o:spid="_x0000_s3948" o:spt="203" style="position:absolute;left:9343;top:3380;height:2;width:271;" coordorigin="9343,3380" coordsize="271,2">
              <o:lock v:ext="edit"/>
              <v:shape id="_x0000_s3949" o:spid="_x0000_s3949" style="position:absolute;left:9343;top:3380;height:2;width:271;" filled="f" stroked="t" coordorigin="9343,3380" coordsize="271,0" path="m9343,3380l9614,3380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950" o:spid="_x0000_s3950" o:spt="203" style="position:absolute;left:9444;top:3349;height:62;width:60;" coordorigin="9444,3349" coordsize="60,62">
              <o:lock v:ext="edit"/>
              <v:shape id="_x0000_s3951" o:spid="_x0000_s3951" style="position:absolute;left:9444;top:3349;height:62;width:60;" fillcolor="#007F00" filled="t" stroked="f" coordorigin="9444,3349" coordsize="60,62" path="m9473,3349l9444,3411,9504,3411,9473,33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52" o:spid="_x0000_s3952" o:spt="203" style="position:absolute;left:9444;top:3349;height:62;width:60;" coordorigin="9444,3349" coordsize="60,62">
              <o:lock v:ext="edit"/>
              <v:shape id="_x0000_s3953" o:spid="_x0000_s3953" style="position:absolute;left:9444;top:3349;height:62;width:60;" filled="f" stroked="t" coordorigin="9444,3349" coordsize="60,62" path="m9473,3349l9504,3411,9444,3411,9473,3349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  <v:shape id="_x0000_s3954" o:spid="_x0000_s3954" o:spt="75" type="#_x0000_t75" style="position:absolute;left:9703;top:3306;height:355;width:235;" filled="f" coordsize="21600,21600">
                <v:path/>
                <v:fill on="f" focussize="0,0"/>
                <v:stroke/>
                <v:imagedata r:id="rId323" o:title=""/>
                <o:lock v:ext="edit" aspectratio="t"/>
              </v:shape>
            </v:group>
            <v:group id="_x0000_s3955" o:spid="_x0000_s3955" o:spt="203" style="position:absolute;left:9343;top:3627;height:2;width:271;" coordorigin="9343,3627" coordsize="271,2">
              <o:lock v:ext="edit"/>
              <v:shape id="_x0000_s3956" o:spid="_x0000_s3956" style="position:absolute;left:9343;top:3627;height:2;width:271;" filled="f" stroked="t" coordorigin="9343,3627" coordsize="271,0" path="m9343,3627l9614,3627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57" o:spid="_x0000_s3957" o:spt="203" style="position:absolute;left:9444;top:3596;height:31;width:29;" coordorigin="9444,3596" coordsize="29,31">
              <o:lock v:ext="edit"/>
              <v:shape id="_x0000_s3958" o:spid="_x0000_s3958" style="position:absolute;left:9444;top:3596;height:31;width:29;" filled="f" stroked="t" coordorigin="9444,3596" coordsize="29,31" path="m9473,3627l9444,359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59" o:spid="_x0000_s3959" o:spt="203" style="position:absolute;left:9473;top:3627;height:31;width:31;" coordorigin="9473,3627" coordsize="31,31">
              <o:lock v:ext="edit"/>
              <v:shape id="_x0000_s3960" o:spid="_x0000_s3960" style="position:absolute;left:9473;top:3627;height:31;width:31;" filled="f" stroked="t" coordorigin="9473,3627" coordsize="31,31" path="m9473,3627l9504,365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61" o:spid="_x0000_s3961" o:spt="203" style="position:absolute;left:9444;top:3627;height:31;width:29;" coordorigin="9444,3627" coordsize="29,31">
              <o:lock v:ext="edit"/>
              <v:shape id="_x0000_s3962" o:spid="_x0000_s3962" style="position:absolute;left:9444;top:3627;height:31;width:29;" filled="f" stroked="t" coordorigin="9444,3627" coordsize="29,31" path="m9473,3627l9444,365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  <v:shape id="_x0000_s3963" o:spid="_x0000_s3963" o:spt="75" type="#_x0000_t75" style="position:absolute;left:9701;top:3555;height:353;width:238;" filled="f" coordsize="21600,21600">
                <v:path/>
                <v:fill on="f" focussize="0,0"/>
                <v:stroke/>
                <v:imagedata r:id="rId324" o:title=""/>
                <o:lock v:ext="edit" aspectratio="t"/>
              </v:shape>
            </v:group>
            <v:group id="_x0000_s3964" o:spid="_x0000_s3964" o:spt="203" style="position:absolute;left:9473;top:3596;height:31;width:31;" coordorigin="9473,3596" coordsize="31,31">
              <o:lock v:ext="edit"/>
              <v:shape id="_x0000_s3965" o:spid="_x0000_s3965" style="position:absolute;left:9473;top:3596;height:31;width:31;" filled="f" stroked="t" coordorigin="9473,3596" coordsize="31,31" path="m9473,3627l9504,359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</v:group>
        </w:pict>
      </w:r>
      <w:r>
        <w:pict>
          <v:group id="_x0000_s3966" o:spid="_x0000_s3966" o:spt="203" style="position:absolute;left:0pt;margin-left:322.75pt;margin-top:87.85pt;height:40.05pt;width:7.65pt;mso-position-horizontal-relative:page;z-index:-9216;mso-width-relative:page;mso-height-relative:page;" coordorigin="6456,1758" coordsize="154,802">
            <o:lock v:ext="edit"/>
            <v:shape id="_x0000_s3967" o:spid="_x0000_s3967" o:spt="75" type="#_x0000_t75" style="position:absolute;left:6456;top:2120;height:439;width:154;" filled="f" coordsize="21600,21600">
              <v:path/>
              <v:fill on="f" focussize="0,0"/>
              <v:stroke/>
              <v:imagedata r:id="rId325" o:title=""/>
              <o:lock v:ext="edit" aspectratio="t"/>
            </v:shape>
            <v:shape id="_x0000_s3968" o:spid="_x0000_s3968" o:spt="75" type="#_x0000_t75" style="position:absolute;left:6456;top:1758;height:768;width:146;" filled="f" coordsize="21600,21600">
              <v:path/>
              <v:fill on="f" focussize="0,0"/>
              <v:stroke/>
              <v:imagedata r:id="rId326" o:title=""/>
              <o:lock v:ext="edit" aspectratio="t"/>
            </v:shape>
          </v:group>
        </w:pict>
      </w:r>
      <w:r>
        <w:pict>
          <v:group id="_x0000_s3969" o:spid="_x0000_s3969" o:spt="203" style="position:absolute;left:0pt;margin-left:70.55pt;margin-top:15.85pt;height:224.15pt;width:209.6pt;mso-position-horizontal-relative:page;z-index:-9216;mso-width-relative:page;mso-height-relative:page;" coordorigin="1411,318" coordsize="4193,4483">
            <o:lock v:ext="edit"/>
            <v:group id="_x0000_s3970" o:spid="_x0000_s3970" o:spt="203" style="position:absolute;left:1721;top:3349;height:2;width:3804;" coordorigin="1721,3349" coordsize="3804,2">
              <o:lock v:ext="edit"/>
              <v:shape id="_x0000_s3971" o:spid="_x0000_s3971" style="position:absolute;left:1721;top:3349;height:2;width:3804;" filled="f" stroked="t" coordorigin="1721,3349" coordsize="3804,0" path="m1721,3349l5525,33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2" o:spid="_x0000_s3972" o:spt="203" style="position:absolute;left:1721;top:2850;height:2;width:2410;" coordorigin="1721,2850" coordsize="2410,2">
              <o:lock v:ext="edit"/>
              <v:shape id="_x0000_s3973" o:spid="_x0000_s3973" style="position:absolute;left:1721;top:2850;height:2;width:2410;" filled="f" stroked="t" coordorigin="1721,2850" coordsize="2410,0" path="m1721,2850l4130,28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4" o:spid="_x0000_s3974" o:spt="203" style="position:absolute;left:1721;top:2350;height:2;width:3804;" coordorigin="1721,2350" coordsize="3804,2">
              <o:lock v:ext="edit"/>
              <v:shape id="_x0000_s3975" o:spid="_x0000_s3975" style="position:absolute;left:1721;top:2350;height:2;width:3804;" filled="f" stroked="t" coordorigin="1721,2350" coordsize="3804,0" path="m1721,2350l5525,23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6" o:spid="_x0000_s3976" o:spt="203" style="position:absolute;left:1721;top:1854;height:2;width:3804;" coordorigin="1721,1854" coordsize="3804,2">
              <o:lock v:ext="edit"/>
              <v:shape id="_x0000_s3977" o:spid="_x0000_s3977" style="position:absolute;left:1721;top:1854;height:2;width:3804;" filled="f" stroked="t" coordorigin="1721,1854" coordsize="3804,0" path="m1721,1854l5525,185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8" o:spid="_x0000_s3978" o:spt="203" style="position:absolute;left:1721;top:1354;height:2;width:3804;" coordorigin="1721,1354" coordsize="3804,2">
              <o:lock v:ext="edit"/>
              <v:shape id="_x0000_s3979" o:spid="_x0000_s3979" style="position:absolute;left:1721;top:1354;height:2;width:3804;" filled="f" stroked="t" coordorigin="1721,1354" coordsize="3804,0" path="m1721,1354l5525,135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0" o:spid="_x0000_s3980" o:spt="203" style="position:absolute;left:1721;top:858;height:2;width:3804;" coordorigin="1721,858" coordsize="3804,2">
              <o:lock v:ext="edit"/>
              <v:shape id="_x0000_s3981" o:spid="_x0000_s3981" style="position:absolute;left:1721;top:858;height:2;width:3804;" filled="f" stroked="t" coordorigin="1721,858" coordsize="3804,0" path="m1721,858l5525,8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2" o:spid="_x0000_s3982" o:spt="203" style="position:absolute;left:1721;top:358;height:2;width:3804;" coordorigin="1721,358" coordsize="3804,2">
              <o:lock v:ext="edit"/>
              <v:shape id="_x0000_s3983" o:spid="_x0000_s3983" style="position:absolute;left:1721;top:358;height:2;width:3804;" filled="f" stroked="t" coordorigin="1721,358" coordsize="3804,0" path="m1721,358l5525,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4" o:spid="_x0000_s3984" o:spt="203" style="position:absolute;left:2186;top:358;height:3540;width:2;" coordorigin="2186,358" coordsize="2,3540">
              <o:lock v:ext="edit"/>
              <v:shape id="_x0000_s3985" o:spid="_x0000_s3985" style="position:absolute;left:2186;top:358;height:3540;width:2;" filled="f" stroked="t" coordorigin="2186,358" coordsize="0,3540" path="m2186,358l2186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6" o:spid="_x0000_s3986" o:spt="203" style="position:absolute;left:2609;top:358;height:3540;width:2;" coordorigin="2609,358" coordsize="2,3540">
              <o:lock v:ext="edit"/>
              <v:shape id="_x0000_s3987" o:spid="_x0000_s3987" style="position:absolute;left:2609;top:358;height:3540;width:2;" filled="f" stroked="t" coordorigin="2609,358" coordsize="0,3540" path="m2609,358l2609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8" o:spid="_x0000_s3988" o:spt="203" style="position:absolute;left:3022;top:358;height:3540;width:2;" coordorigin="3022,358" coordsize="2,3540">
              <o:lock v:ext="edit"/>
              <v:shape id="_x0000_s3989" o:spid="_x0000_s3989" style="position:absolute;left:3022;top:358;height:3540;width:2;" filled="f" stroked="t" coordorigin="3022,358" coordsize="0,3540" path="m3022,358l302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0" o:spid="_x0000_s3990" o:spt="203" style="position:absolute;left:3442;top:358;height:3540;width:2;" coordorigin="3442,358" coordsize="2,3540">
              <o:lock v:ext="edit"/>
              <v:shape id="_x0000_s3991" o:spid="_x0000_s3991" style="position:absolute;left:3442;top:358;height:3540;width:2;" filled="f" stroked="t" coordorigin="3442,358" coordsize="0,3540" path="m3442,358l344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2" o:spid="_x0000_s3992" o:spt="203" style="position:absolute;left:3854;top:358;height:3540;width:2;" coordorigin="3854,358" coordsize="2,3540">
              <o:lock v:ext="edit"/>
              <v:shape id="_x0000_s3993" o:spid="_x0000_s3993" style="position:absolute;left:3854;top:358;height:3540;width:2;" filled="f" stroked="t" coordorigin="3854,358" coordsize="0,3540" path="m3854,358l3854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4" o:spid="_x0000_s3994" o:spt="203" style="position:absolute;left:4277;top:358;height:2093;width:2;" coordorigin="4277,358" coordsize="2,2093">
              <o:lock v:ext="edit"/>
              <v:shape id="_x0000_s3995" o:spid="_x0000_s3995" style="position:absolute;left:4277;top:358;height:2093;width:2;" filled="f" stroked="t" coordorigin="4277,358" coordsize="0,2093" path="m4277,358l4277,24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6" o:spid="_x0000_s3996" o:spt="203" style="position:absolute;left:4277;top:3145;height:754;width:2;" coordorigin="4277,3145" coordsize="2,754">
              <o:lock v:ext="edit"/>
              <v:shape id="_x0000_s3997" o:spid="_x0000_s3997" style="position:absolute;left:4277;top:3145;height:754;width:2;" filled="f" stroked="t" coordorigin="4277,3145" coordsize="0,754" path="m4277,3145l4277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8" o:spid="_x0000_s3998" o:spt="203" style="position:absolute;left:4690;top:358;height:2093;width:2;" coordorigin="4690,358" coordsize="2,2093">
              <o:lock v:ext="edit"/>
              <v:shape id="_x0000_s3999" o:spid="_x0000_s3999" style="position:absolute;left:4690;top:358;height:2093;width:2;" filled="f" stroked="t" coordorigin="4690,358" coordsize="0,2093" path="m4690,358l4690,24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0" o:spid="_x0000_s4000" o:spt="203" style="position:absolute;left:4690;top:3145;height:754;width:2;" coordorigin="4690,3145" coordsize="2,754">
              <o:lock v:ext="edit"/>
              <v:shape id="_x0000_s4001" o:spid="_x0000_s4001" style="position:absolute;left:4690;top:3145;height:754;width:2;" filled="f" stroked="t" coordorigin="4690,3145" coordsize="0,754" path="m4690,3145l4690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2" o:spid="_x0000_s4002" o:spt="203" style="position:absolute;left:4927;top:2850;height:2;width:598;" coordorigin="4927,2850" coordsize="598,2">
              <o:lock v:ext="edit"/>
              <v:shape id="_x0000_s4003" o:spid="_x0000_s4003" style="position:absolute;left:4927;top:2850;height:2;width:598;" filled="f" stroked="t" coordorigin="4927,2850" coordsize="598,0" path="m4927,2850l5525,28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4" o:spid="_x0000_s4004" o:spt="203" style="position:absolute;left:5112;top:358;height:3540;width:2;" coordorigin="5112,358" coordsize="2,3540">
              <o:lock v:ext="edit"/>
              <v:shape id="_x0000_s4005" o:spid="_x0000_s4005" style="position:absolute;left:5112;top:358;height:3540;width:2;" filled="f" stroked="t" coordorigin="5112,358" coordsize="0,3540" path="m5112,358l511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6" o:spid="_x0000_s4006" o:spt="203" style="position:absolute;left:5525;top:358;height:3540;width:2;" coordorigin="5525,358" coordsize="2,3540">
              <o:lock v:ext="edit"/>
              <v:shape id="_x0000_s4007" o:spid="_x0000_s4007" style="position:absolute;left:5525;top:358;height:3540;width:2;" filled="f" stroked="t" coordorigin="5525,358" coordsize="0,3540" path="m5525,358l5525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8" o:spid="_x0000_s4008" o:spt="203" style="position:absolute;left:1774;top:358;height:3487;width:3751;" coordorigin="1774,358" coordsize="3751,3487">
              <o:lock v:ext="edit"/>
              <v:shape id="_x0000_s4009" o:spid="_x0000_s4009" style="position:absolute;left:1774;top:358;height:3487;width:3751;" filled="f" stroked="t" coordorigin="1774,358" coordsize="3751,3487" path="m1774,3846l5525,3846,5525,358,1774,358,1774,3846xe">
                <v:path arrowok="t"/>
                <v:fill on="f" focussize="0,0"/>
                <v:stroke weight="0.494015748031496pt" color="#7F7F7F"/>
                <v:imagedata o:title=""/>
                <o:lock v:ext="edit"/>
              </v:shape>
            </v:group>
            <v:group id="_x0000_s4010" o:spid="_x0000_s4010" o:spt="203" style="position:absolute;left:1774;top:358;height:3540;width:2;" coordorigin="1774,358" coordsize="2,3540">
              <o:lock v:ext="edit"/>
              <v:shape id="_x0000_s4011" o:spid="_x0000_s4011" style="position:absolute;left:1774;top:358;height:3540;width:2;" filled="f" stroked="t" coordorigin="1774,358" coordsize="0,3540" path="m1774,358l1774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12" o:spid="_x0000_s4012" o:spt="203" style="position:absolute;left:1721;top:3846;height:2;width:3804;" coordorigin="1721,3846" coordsize="3804,2">
              <o:lock v:ext="edit"/>
              <v:shape id="_x0000_s4013" o:spid="_x0000_s4013" style="position:absolute;left:1721;top:3846;height:2;width:3804;" filled="f" stroked="t" coordorigin="1721,3846" coordsize="3804,0" path="m1721,3846l5525,384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14" o:spid="_x0000_s4014" o:spt="203" style="position:absolute;left:1980;top:858;height:26;width:3338;" coordorigin="1980,858" coordsize="3338,26">
              <o:lock v:ext="edit"/>
              <v:shape id="_x0000_s4015" o:spid="_x0000_s4015" style="position:absolute;left:1980;top:858;height:26;width:3338;" filled="f" stroked="t" coordorigin="1980,858" coordsize="3338,26" path="m1980,884l2186,874,2402,874,2609,874,2815,874,3022,874,3235,874,3442,874,3542,867,4690,867,4788,858,4896,858,5112,858,5318,858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16" o:spid="_x0000_s4016" o:spt="203" style="position:absolute;left:1980;top:2110;height:10;width:3338;" coordorigin="1980,2110" coordsize="3338,10">
              <o:lock v:ext="edit"/>
              <v:shape id="_x0000_s4017" o:spid="_x0000_s4017" style="position:absolute;left:1980;top:2110;height:10;width:3338;" filled="f" stroked="t" coordorigin="1980,2110" coordsize="3338,10" path="m1980,2120l1980,2120,3648,2120,3746,2110,5112,2110,5318,2110e">
                <v:path arrowok="t"/>
                <v:fill on="f" focussize="0,0"/>
                <v:stroke weight="0.494015748031496pt" color="#FF00FF"/>
                <v:imagedata o:title=""/>
                <o:lock v:ext="edit"/>
              </v:shape>
            </v:group>
            <v:group id="_x0000_s4018" o:spid="_x0000_s4018" o:spt="203" style="position:absolute;left:1980;top:3277;height:36;width:3338;" coordorigin="1980,3277" coordsize="3338,36">
              <o:lock v:ext="edit"/>
              <v:shape id="_x0000_s4019" o:spid="_x0000_s4019" style="position:absolute;left:1980;top:3277;height:36;width:3338;" filled="f" stroked="t" coordorigin="1980,3277" coordsize="3338,36" path="m1980,3313l2186,3313,2402,3313,2510,3303,2609,3303,2815,3303,3022,3303,3235,3303,3343,3294,3442,3294,3648,3294,3854,3294,4061,3294,4169,3286,5112,3286,5318,3277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020" o:spid="_x0000_s4020" o:spt="203" style="position:absolute;left:1954;top:858;height:53;width:53;" coordorigin="1954,858" coordsize="53,53">
              <o:lock v:ext="edit"/>
              <v:shape id="_x0000_s4021" o:spid="_x0000_s4021" style="position:absolute;left:1954;top:858;height:53;width:53;" fillcolor="#00007F" filled="t" stroked="f" coordorigin="1954,858" coordsize="53,53" path="m1980,858l1954,884,1980,910,2006,884,1980,8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22" o:spid="_x0000_s4022" o:spt="203" style="position:absolute;left:1954;top:858;height:53;width:53;" coordorigin="1954,858" coordsize="53,53">
              <o:lock v:ext="edit"/>
              <v:shape id="_x0000_s4023" o:spid="_x0000_s4023" style="position:absolute;left:1954;top:858;height:53;width:53;" filled="f" stroked="t" coordorigin="1954,858" coordsize="53,53" path="m1980,858l2006,884,1980,910,1954,884,1980,85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24" o:spid="_x0000_s4024" o:spt="203" style="position:absolute;left:2160;top:848;height:53;width:53;" coordorigin="2160,848" coordsize="53,53">
              <o:lock v:ext="edit"/>
              <v:shape id="_x0000_s4025" o:spid="_x0000_s4025" style="position:absolute;left:2160;top:848;height:53;width:53;" fillcolor="#00007F" filled="t" stroked="f" coordorigin="2160,848" coordsize="53,53" path="m2186,848l2160,874,2186,901,2213,874,2186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26" o:spid="_x0000_s4026" o:spt="203" style="position:absolute;left:2160;top:848;height:53;width:53;" coordorigin="2160,848" coordsize="53,53">
              <o:lock v:ext="edit"/>
              <v:shape id="_x0000_s4027" o:spid="_x0000_s4027" style="position:absolute;left:2160;top:848;height:53;width:53;" filled="f" stroked="t" coordorigin="2160,848" coordsize="53,53" path="m2186,848l2213,874,2186,901,2160,874,2186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28" o:spid="_x0000_s4028" o:spt="203" style="position:absolute;left:2374;top:848;height:53;width:55;" coordorigin="2374,848" coordsize="55,53">
              <o:lock v:ext="edit"/>
              <v:shape id="_x0000_s4029" o:spid="_x0000_s4029" style="position:absolute;left:2374;top:848;height:53;width:55;" fillcolor="#00007F" filled="t" stroked="f" coordorigin="2374,848" coordsize="55,53" path="m2402,848l2374,874,2402,901,2429,874,240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0" o:spid="_x0000_s4030" o:spt="203" style="position:absolute;left:2374;top:848;height:53;width:55;" coordorigin="2374,848" coordsize="55,53">
              <o:lock v:ext="edit"/>
              <v:shape id="_x0000_s4031" o:spid="_x0000_s4031" style="position:absolute;left:2374;top:848;height:53;width:55;" filled="f" stroked="t" coordorigin="2374,848" coordsize="55,53" path="m2402,848l2429,874,2402,901,2374,874,240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32" o:spid="_x0000_s4032" o:spt="203" style="position:absolute;left:2580;top:848;height:53;width:55;" coordorigin="2580,848" coordsize="55,53">
              <o:lock v:ext="edit"/>
              <v:shape id="_x0000_s4033" o:spid="_x0000_s4033" style="position:absolute;left:2580;top:848;height:53;width:55;" fillcolor="#00007F" filled="t" stroked="f" coordorigin="2580,848" coordsize="55,53" path="m2609,848l2580,874,2609,901,2635,874,2609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4" o:spid="_x0000_s4034" o:spt="203" style="position:absolute;left:2580;top:848;height:53;width:55;" coordorigin="2580,848" coordsize="55,53">
              <o:lock v:ext="edit"/>
              <v:shape id="_x0000_s4035" o:spid="_x0000_s4035" style="position:absolute;left:2580;top:848;height:53;width:55;" filled="f" stroked="t" coordorigin="2580,848" coordsize="55,53" path="m2609,848l2635,874,2609,901,2580,874,2609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36" o:spid="_x0000_s4036" o:spt="203" style="position:absolute;left:2786;top:848;height:53;width:55;" coordorigin="2786,848" coordsize="55,53">
              <o:lock v:ext="edit"/>
              <v:shape id="_x0000_s4037" o:spid="_x0000_s4037" style="position:absolute;left:2786;top:848;height:53;width:55;" fillcolor="#00007F" filled="t" stroked="f" coordorigin="2786,848" coordsize="55,53" path="m2815,848l2786,874,2815,901,2842,874,2815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8" o:spid="_x0000_s4038" o:spt="203" style="position:absolute;left:2786;top:848;height:53;width:55;" coordorigin="2786,848" coordsize="55,53">
              <o:lock v:ext="edit"/>
              <v:shape id="_x0000_s4039" o:spid="_x0000_s4039" style="position:absolute;left:2786;top:848;height:53;width:55;" filled="f" stroked="t" coordorigin="2786,848" coordsize="55,53" path="m2815,848l2842,874,2815,901,2786,874,2815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0" o:spid="_x0000_s4040" o:spt="203" style="position:absolute;left:2993;top:848;height:53;width:55;" coordorigin="2993,848" coordsize="55,53">
              <o:lock v:ext="edit"/>
              <v:shape id="_x0000_s4041" o:spid="_x0000_s4041" style="position:absolute;left:2993;top:848;height:53;width:55;" fillcolor="#00007F" filled="t" stroked="f" coordorigin="2993,848" coordsize="55,53" path="m3022,848l2993,874,3022,901,3048,874,302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42" o:spid="_x0000_s4042" o:spt="203" style="position:absolute;left:2993;top:848;height:53;width:55;" coordorigin="2993,848" coordsize="55,53">
              <o:lock v:ext="edit"/>
              <v:shape id="_x0000_s4043" o:spid="_x0000_s4043" style="position:absolute;left:2993;top:848;height:53;width:55;" filled="f" stroked="t" coordorigin="2993,848" coordsize="55,53" path="m3022,848l3048,874,3022,901,2993,874,302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4" o:spid="_x0000_s4044" o:spt="203" style="position:absolute;left:3209;top:848;height:53;width:55;" coordorigin="3209,848" coordsize="55,53">
              <o:lock v:ext="edit"/>
              <v:shape id="_x0000_s4045" o:spid="_x0000_s4045" style="position:absolute;left:3209;top:848;height:53;width:55;" fillcolor="#00007F" filled="t" stroked="f" coordorigin="3209,848" coordsize="55,53" path="m3235,848l3209,874,3235,901,3264,874,3235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46" o:spid="_x0000_s4046" o:spt="203" style="position:absolute;left:3209;top:848;height:53;width:55;" coordorigin="3209,848" coordsize="55,53">
              <o:lock v:ext="edit"/>
              <v:shape id="_x0000_s4047" o:spid="_x0000_s4047" style="position:absolute;left:3209;top:848;height:53;width:55;" filled="f" stroked="t" coordorigin="3209,848" coordsize="55,53" path="m3235,848l3264,874,3235,901,3209,874,3235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8" o:spid="_x0000_s4048" o:spt="203" style="position:absolute;left:3415;top:848;height:53;width:55;" coordorigin="3415,848" coordsize="55,53">
              <o:lock v:ext="edit"/>
              <v:shape id="_x0000_s4049" o:spid="_x0000_s4049" style="position:absolute;left:3415;top:848;height:53;width:55;" fillcolor="#00007F" filled="t" stroked="f" coordorigin="3415,848" coordsize="55,53" path="m3442,848l3415,874,3442,901,3470,874,344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0" o:spid="_x0000_s4050" o:spt="203" style="position:absolute;left:3415;top:848;height:53;width:55;" coordorigin="3415,848" coordsize="55,53">
              <o:lock v:ext="edit"/>
              <v:shape id="_x0000_s4051" o:spid="_x0000_s4051" style="position:absolute;left:3415;top:848;height:53;width:55;" filled="f" stroked="t" coordorigin="3415,848" coordsize="55,53" path="m3442,848l3470,874,3442,901,3415,874,344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52" o:spid="_x0000_s4052" o:spt="203" style="position:absolute;left:3622;top:838;height:55;width:55;" coordorigin="3622,838" coordsize="55,55">
              <o:lock v:ext="edit"/>
              <v:shape id="_x0000_s4053" o:spid="_x0000_s4053" style="position:absolute;left:3622;top:838;height:55;width:55;" fillcolor="#00007F" filled="t" stroked="f" coordorigin="3622,838" coordsize="55,55" path="m3648,838l3622,867,3648,894,3677,867,3648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4" o:spid="_x0000_s4054" o:spt="203" style="position:absolute;left:3622;top:838;height:55;width:55;" coordorigin="3622,838" coordsize="55,55">
              <o:lock v:ext="edit"/>
              <v:shape id="_x0000_s4055" o:spid="_x0000_s4055" style="position:absolute;left:3622;top:838;height:55;width:55;" filled="f" stroked="t" coordorigin="3622,838" coordsize="55,55" path="m3648,838l3677,867,3648,894,3622,867,3648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56" o:spid="_x0000_s4056" o:spt="203" style="position:absolute;left:3828;top:838;height:55;width:55;" coordorigin="3828,838" coordsize="55,55">
              <o:lock v:ext="edit"/>
              <v:shape id="_x0000_s4057" o:spid="_x0000_s4057" style="position:absolute;left:3828;top:838;height:55;width:55;" fillcolor="#00007F" filled="t" stroked="f" coordorigin="3828,838" coordsize="55,55" path="m3854,838l3828,867,3854,894,3883,867,3854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8" o:spid="_x0000_s4058" o:spt="203" style="position:absolute;left:3828;top:838;height:55;width:55;" coordorigin="3828,838" coordsize="55,55">
              <o:lock v:ext="edit"/>
              <v:shape id="_x0000_s4059" o:spid="_x0000_s4059" style="position:absolute;left:3828;top:838;height:55;width:55;" filled="f" stroked="t" coordorigin="3828,838" coordsize="55,55" path="m3854,838l3883,867,3854,894,3828,867,3854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0" o:spid="_x0000_s4060" o:spt="203" style="position:absolute;left:4034;top:838;height:55;width:55;" coordorigin="4034,838" coordsize="55,55">
              <o:lock v:ext="edit"/>
              <v:shape id="_x0000_s4061" o:spid="_x0000_s4061" style="position:absolute;left:4034;top:838;height:55;width:55;" fillcolor="#00007F" filled="t" stroked="f" coordorigin="4034,838" coordsize="55,55" path="m4061,838l4034,867,4061,894,4090,867,4061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62" o:spid="_x0000_s4062" o:spt="203" style="position:absolute;left:4034;top:838;height:55;width:55;" coordorigin="4034,838" coordsize="55,55">
              <o:lock v:ext="edit"/>
              <v:shape id="_x0000_s4063" o:spid="_x0000_s4063" style="position:absolute;left:4034;top:838;height:55;width:55;" filled="f" stroked="t" coordorigin="4034,838" coordsize="55,55" path="m4061,838l4090,867,4061,894,4034,867,4061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4" o:spid="_x0000_s4064" o:spt="203" style="position:absolute;left:4250;top:838;height:55;width:53;" coordorigin="4250,838" coordsize="53,55">
              <o:lock v:ext="edit"/>
              <v:shape id="_x0000_s4065" o:spid="_x0000_s4065" style="position:absolute;left:4250;top:838;height:55;width:53;" fillcolor="#00007F" filled="t" stroked="f" coordorigin="4250,838" coordsize="53,55" path="m4277,838l4250,867,4277,894,4303,867,4277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66" o:spid="_x0000_s4066" o:spt="203" style="position:absolute;left:4250;top:838;height:55;width:53;" coordorigin="4250,838" coordsize="53,55">
              <o:lock v:ext="edit"/>
              <v:shape id="_x0000_s4067" o:spid="_x0000_s4067" style="position:absolute;left:4250;top:838;height:55;width:53;" filled="f" stroked="t" coordorigin="4250,838" coordsize="53,55" path="m4277,838l4303,867,4277,894,4250,867,4277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8" o:spid="_x0000_s4068" o:spt="203" style="position:absolute;left:4457;top:838;height:55;width:53;" coordorigin="4457,838" coordsize="53,55">
              <o:lock v:ext="edit"/>
              <v:shape id="_x0000_s4069" o:spid="_x0000_s4069" style="position:absolute;left:4457;top:838;height:55;width:53;" fillcolor="#00007F" filled="t" stroked="f" coordorigin="4457,838" coordsize="53,55" path="m4483,838l4457,867,4483,894,4510,867,4483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0" o:spid="_x0000_s4070" o:spt="203" style="position:absolute;left:4457;top:838;height:55;width:53;" coordorigin="4457,838" coordsize="53,55">
              <o:lock v:ext="edit"/>
              <v:shape id="_x0000_s4071" o:spid="_x0000_s4071" style="position:absolute;left:4457;top:838;height:55;width:53;" filled="f" stroked="t" coordorigin="4457,838" coordsize="53,55" path="m4483,838l4510,867,4483,894,4457,867,4483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72" o:spid="_x0000_s4072" o:spt="203" style="position:absolute;left:4663;top:838;height:55;width:53;" coordorigin="4663,838" coordsize="53,55">
              <o:lock v:ext="edit"/>
              <v:shape id="_x0000_s4073" o:spid="_x0000_s4073" style="position:absolute;left:4663;top:838;height:55;width:53;" fillcolor="#00007F" filled="t" stroked="f" coordorigin="4663,838" coordsize="53,55" path="m4690,838l4663,867,4690,894,4716,867,4690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4" o:spid="_x0000_s4074" o:spt="203" style="position:absolute;left:4663;top:838;height:55;width:53;" coordorigin="4663,838" coordsize="53,55">
              <o:lock v:ext="edit"/>
              <v:shape id="_x0000_s4075" o:spid="_x0000_s4075" style="position:absolute;left:4663;top:838;height:55;width:53;" filled="f" stroked="t" coordorigin="4663,838" coordsize="53,55" path="m4690,838l4716,867,4690,894,4663,867,4690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76" o:spid="_x0000_s4076" o:spt="203" style="position:absolute;left:4870;top:831;height:53;width:53;" coordorigin="4870,831" coordsize="53,53">
              <o:lock v:ext="edit"/>
              <v:shape id="_x0000_s4077" o:spid="_x0000_s4077" style="position:absolute;left:4870;top:831;height:53;width:53;" fillcolor="#00007F" filled="t" stroked="f" coordorigin="4870,831" coordsize="53,53" path="m4896,831l4870,858,4896,884,4922,858,4896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8" o:spid="_x0000_s4078" o:spt="203" style="position:absolute;left:4870;top:831;height:53;width:53;" coordorigin="4870,831" coordsize="53,53">
              <o:lock v:ext="edit"/>
              <v:shape id="_x0000_s4079" o:spid="_x0000_s4079" style="position:absolute;left:4870;top:831;height:53;width:53;" filled="f" stroked="t" coordorigin="4870,831" coordsize="53,53" path="m4896,831l4922,858,4896,884,4870,858,4896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0" o:spid="_x0000_s4080" o:spt="203" style="position:absolute;left:5086;top:831;height:53;width:53;" coordorigin="5086,831" coordsize="53,53">
              <o:lock v:ext="edit"/>
              <v:shape id="_x0000_s4081" o:spid="_x0000_s4081" style="position:absolute;left:5086;top:831;height:53;width:53;" fillcolor="#00007F" filled="t" stroked="f" coordorigin="5086,831" coordsize="53,53" path="m5112,831l5086,858,5112,884,5138,858,511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82" o:spid="_x0000_s4082" o:spt="203" style="position:absolute;left:5086;top:831;height:53;width:53;" coordorigin="5086,831" coordsize="53,53">
              <o:lock v:ext="edit"/>
              <v:shape id="_x0000_s4083" o:spid="_x0000_s4083" style="position:absolute;left:5086;top:831;height:53;width:53;" filled="f" stroked="t" coordorigin="5086,831" coordsize="53,53" path="m5112,831l5138,858,5112,884,5086,858,5112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4" o:spid="_x0000_s4084" o:spt="203" style="position:absolute;left:5292;top:831;height:53;width:53;" coordorigin="5292,831" coordsize="53,53">
              <o:lock v:ext="edit"/>
              <v:shape id="_x0000_s4085" o:spid="_x0000_s4085" style="position:absolute;left:5292;top:831;height:53;width:53;" fillcolor="#00007F" filled="t" stroked="f" coordorigin="5292,831" coordsize="53,53" path="m5318,831l5292,858,5318,884,5345,858,5318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86" o:spid="_x0000_s4086" o:spt="203" style="position:absolute;left:5292;top:831;height:53;width:53;" coordorigin="5292,831" coordsize="53,53">
              <o:lock v:ext="edit"/>
              <v:shape id="_x0000_s4087" o:spid="_x0000_s4087" style="position:absolute;left:5292;top:831;height:53;width:53;" filled="f" stroked="t" coordorigin="5292,831" coordsize="53,53" path="m5318,831l5345,858,5318,884,5292,858,5318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8" o:spid="_x0000_s4088" o:spt="203" style="position:absolute;left:1954;top:2094;height:46;width:43;" coordorigin="1954,2094" coordsize="43,46">
              <o:lock v:ext="edit"/>
              <v:shape id="_x0000_s4089" o:spid="_x0000_s4089" style="position:absolute;left:1954;top:2094;height:46;width:43;" filled="f" stroked="t" coordorigin="1954,2094" coordsize="43,46" path="m1954,2116l1997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0" o:spid="_x0000_s4090" o:spt="203" style="position:absolute;left:1954;top:2094;height:46;width:43;" coordorigin="1954,2094" coordsize="43,46">
              <o:lock v:ext="edit"/>
              <v:shape id="_x0000_s4091" o:spid="_x0000_s4091" style="position:absolute;left:1954;top:2094;height:46;width:43;" filled="f" stroked="t" coordorigin="1954,2094" coordsize="43,46" path="m1949,2116l2002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092" o:spid="_x0000_s4092" o:spt="203" style="position:absolute;left:2160;top:2094;height:46;width:43;" coordorigin="2160,2094" coordsize="43,46">
              <o:lock v:ext="edit"/>
              <v:shape id="_x0000_s4093" o:spid="_x0000_s4093" style="position:absolute;left:2160;top:2094;height:46;width:43;" filled="f" stroked="t" coordorigin="2160,2094" coordsize="43,46" path="m2160,2116l2203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4" o:spid="_x0000_s4094" o:spt="203" style="position:absolute;left:2160;top:2094;height:46;width:43;" coordorigin="2160,2094" coordsize="43,46">
              <o:lock v:ext="edit"/>
              <v:shape id="_x0000_s4095" o:spid="_x0000_s4095" style="position:absolute;left:2160;top:2094;height:46;width:43;" filled="f" stroked="t" coordorigin="2160,2094" coordsize="43,46" path="m2155,2116l2208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096" o:spid="_x0000_s4096" o:spt="203" style="position:absolute;left:2374;top:2094;height:46;width:46;" coordorigin="2374,2094" coordsize="46,46">
              <o:lock v:ext="edit"/>
              <v:shape id="_x0000_s4097" o:spid="_x0000_s4097" style="position:absolute;left:2374;top:2094;height:46;width:46;" filled="f" stroked="t" coordorigin="2374,2094" coordsize="46,46" path="m2374,2116l2419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8" o:spid="_x0000_s4098" o:spt="203" style="position:absolute;left:2374;top:2094;height:46;width:46;" coordorigin="2374,2094" coordsize="46,46">
              <o:lock v:ext="edit"/>
              <v:shape id="_x0000_s4099" o:spid="_x0000_s4099" style="position:absolute;left:2374;top:2094;height:46;width:46;" filled="f" stroked="t" coordorigin="2374,2094" coordsize="46,46" path="m2369,2116l2424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0" o:spid="_x0000_s4100" o:spt="203" style="position:absolute;left:2580;top:2094;height:46;width:46;" coordorigin="2580,2094" coordsize="46,46">
              <o:lock v:ext="edit"/>
              <v:shape id="_x0000_s4101" o:spid="_x0000_s4101" style="position:absolute;left:2580;top:2094;height:46;width:46;" filled="f" stroked="t" coordorigin="2580,2094" coordsize="46,46" path="m2580,2116l2626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02" o:spid="_x0000_s4102" o:spt="203" style="position:absolute;left:2580;top:2094;height:46;width:46;" coordorigin="2580,2094" coordsize="46,46">
              <o:lock v:ext="edit"/>
              <v:shape id="_x0000_s4103" o:spid="_x0000_s4103" style="position:absolute;left:2580;top:2094;height:46;width:46;" filled="f" stroked="t" coordorigin="2580,2094" coordsize="46,46" path="m2575,2116l2631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4" o:spid="_x0000_s4104" o:spt="203" style="position:absolute;left:2786;top:2094;height:46;width:46;" coordorigin="2786,2094" coordsize="46,46">
              <o:lock v:ext="edit"/>
              <v:shape id="_x0000_s4105" o:spid="_x0000_s4105" style="position:absolute;left:2786;top:2094;height:46;width:46;" filled="f" stroked="t" coordorigin="2786,2094" coordsize="46,46" path="m2786,2116l2832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06" o:spid="_x0000_s4106" o:spt="203" style="position:absolute;left:2786;top:2094;height:46;width:46;" coordorigin="2786,2094" coordsize="46,46">
              <o:lock v:ext="edit"/>
              <v:shape id="_x0000_s4107" o:spid="_x0000_s4107" style="position:absolute;left:2786;top:2094;height:46;width:46;" filled="f" stroked="t" coordorigin="2786,2094" coordsize="46,46" path="m2781,2116l2837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8" o:spid="_x0000_s4108" o:spt="203" style="position:absolute;left:2993;top:2094;height:46;width:46;" coordorigin="2993,2094" coordsize="46,46">
              <o:lock v:ext="edit"/>
              <v:shape id="_x0000_s4109" o:spid="_x0000_s4109" style="position:absolute;left:2993;top:2094;height:46;width:46;" filled="f" stroked="t" coordorigin="2993,2094" coordsize="46,46" path="m2993,2116l3038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0" o:spid="_x0000_s4110" o:spt="203" style="position:absolute;left:2993;top:2094;height:46;width:46;" coordorigin="2993,2094" coordsize="46,46">
              <o:lock v:ext="edit"/>
              <v:shape id="_x0000_s4111" o:spid="_x0000_s4111" style="position:absolute;left:2993;top:2094;height:46;width:46;" filled="f" stroked="t" coordorigin="2993,2094" coordsize="46,46" path="m2988,2116l3043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12" o:spid="_x0000_s4112" o:spt="203" style="position:absolute;left:3209;top:2094;height:46;width:46;" coordorigin="3209,2094" coordsize="46,46">
              <o:lock v:ext="edit"/>
              <v:shape id="_x0000_s4113" o:spid="_x0000_s4113" style="position:absolute;left:3209;top:2094;height:46;width:46;" filled="f" stroked="t" coordorigin="3209,2094" coordsize="46,46" path="m3209,2116l3254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4" o:spid="_x0000_s4114" o:spt="203" style="position:absolute;left:3209;top:2094;height:46;width:46;" coordorigin="3209,2094" coordsize="46,46">
              <o:lock v:ext="edit"/>
              <v:shape id="_x0000_s4115" o:spid="_x0000_s4115" style="position:absolute;left:3209;top:2094;height:46;width:46;" filled="f" stroked="t" coordorigin="3209,2094" coordsize="46,46" path="m3204,2116l3259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16" o:spid="_x0000_s4116" o:spt="203" style="position:absolute;left:3415;top:2094;height:46;width:46;" coordorigin="3415,2094" coordsize="46,46">
              <o:lock v:ext="edit"/>
              <v:shape id="_x0000_s4117" o:spid="_x0000_s4117" style="position:absolute;left:3415;top:2094;height:46;width:46;" filled="f" stroked="t" coordorigin="3415,2094" coordsize="46,46" path="m3415,2116l3461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8" o:spid="_x0000_s4118" o:spt="203" style="position:absolute;left:3415;top:2094;height:46;width:46;" coordorigin="3415,2094" coordsize="46,46">
              <o:lock v:ext="edit"/>
              <v:shape id="_x0000_s4119" o:spid="_x0000_s4119" style="position:absolute;left:3415;top:2094;height:46;width:46;" filled="f" stroked="t" coordorigin="3415,2094" coordsize="46,46" path="m3410,2116l3466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0" o:spid="_x0000_s4120" o:spt="203" style="position:absolute;left:3622;top:2094;height:46;width:46;" coordorigin="3622,2094" coordsize="46,46">
              <o:lock v:ext="edit"/>
              <v:shape id="_x0000_s4121" o:spid="_x0000_s4121" style="position:absolute;left:3622;top:2094;height:46;width:46;" filled="f" stroked="t" coordorigin="3622,2094" coordsize="46,46" path="m3622,2116l3667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22" o:spid="_x0000_s4122" o:spt="203" style="position:absolute;left:3622;top:2094;height:46;width:46;" coordorigin="3622,2094" coordsize="46,46">
              <o:lock v:ext="edit"/>
              <v:shape id="_x0000_s4123" o:spid="_x0000_s4123" style="position:absolute;left:3622;top:2094;height:46;width:46;" filled="f" stroked="t" coordorigin="3622,2094" coordsize="46,46" path="m3617,2116l3672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4" o:spid="_x0000_s4124" o:spt="203" style="position:absolute;left:3828;top:2084;height:46;width:46;" coordorigin="3828,2084" coordsize="46,46">
              <o:lock v:ext="edit"/>
              <v:shape id="_x0000_s4125" o:spid="_x0000_s4125" style="position:absolute;left:3828;top:2084;height:46;width:46;" filled="f" stroked="t" coordorigin="3828,2084" coordsize="46,46" path="m3828,2107l3874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26" o:spid="_x0000_s4126" o:spt="203" style="position:absolute;left:3828;top:2084;height:46;width:46;" coordorigin="3828,2084" coordsize="46,46">
              <o:lock v:ext="edit"/>
              <v:shape id="_x0000_s4127" o:spid="_x0000_s4127" style="position:absolute;left:3828;top:2084;height:46;width:46;" filled="f" stroked="t" coordorigin="3828,2084" coordsize="46,46" path="m3823,2107l3879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8" o:spid="_x0000_s4128" o:spt="203" style="position:absolute;left:4034;top:2084;height:46;width:46;" coordorigin="4034,2084" coordsize="46,46">
              <o:lock v:ext="edit"/>
              <v:shape id="_x0000_s4129" o:spid="_x0000_s4129" style="position:absolute;left:4034;top:2084;height:46;width:46;" filled="f" stroked="t" coordorigin="4034,2084" coordsize="46,46" path="m4034,2107l4080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0" o:spid="_x0000_s4130" o:spt="203" style="position:absolute;left:4034;top:2084;height:46;width:46;" coordorigin="4034,2084" coordsize="46,46">
              <o:lock v:ext="edit"/>
              <v:shape id="_x0000_s4131" o:spid="_x0000_s4131" style="position:absolute;left:4034;top:2084;height:46;width:46;" filled="f" stroked="t" coordorigin="4034,2084" coordsize="46,46" path="m4029,2107l4085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32" o:spid="_x0000_s4132" o:spt="203" style="position:absolute;left:4250;top:2084;height:46;width:46;" coordorigin="4250,2084" coordsize="46,46">
              <o:lock v:ext="edit"/>
              <v:shape id="_x0000_s4133" o:spid="_x0000_s4133" style="position:absolute;left:4250;top:2084;height:46;width:46;" filled="f" stroked="t" coordorigin="4250,2084" coordsize="46,46" path="m4250,2107l4296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4" o:spid="_x0000_s4134" o:spt="203" style="position:absolute;left:4250;top:2084;height:46;width:46;" coordorigin="4250,2084" coordsize="46,46">
              <o:lock v:ext="edit"/>
              <v:shape id="_x0000_s4135" o:spid="_x0000_s4135" style="position:absolute;left:4250;top:2084;height:46;width:46;" filled="f" stroked="t" coordorigin="4250,2084" coordsize="46,46" path="m4245,2107l4301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36" o:spid="_x0000_s4136" o:spt="203" style="position:absolute;left:4457;top:2084;height:46;width:46;" coordorigin="4457,2084" coordsize="46,46">
              <o:lock v:ext="edit"/>
              <v:shape id="_x0000_s4137" o:spid="_x0000_s4137" style="position:absolute;left:4457;top:2084;height:46;width:46;" filled="f" stroked="t" coordorigin="4457,2084" coordsize="46,46" path="m4457,2107l4502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8" o:spid="_x0000_s4138" o:spt="203" style="position:absolute;left:4457;top:2084;height:46;width:46;" coordorigin="4457,2084" coordsize="46,46">
              <o:lock v:ext="edit"/>
              <v:shape id="_x0000_s4139" o:spid="_x0000_s4139" style="position:absolute;left:4457;top:2084;height:46;width:46;" filled="f" stroked="t" coordorigin="4457,2084" coordsize="46,46" path="m4452,2107l4507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0" o:spid="_x0000_s4140" o:spt="203" style="position:absolute;left:4663;top:2084;height:46;width:46;" coordorigin="4663,2084" coordsize="46,46">
              <o:lock v:ext="edit"/>
              <v:shape id="_x0000_s4141" o:spid="_x0000_s4141" style="position:absolute;left:4663;top:2084;height:46;width:46;" filled="f" stroked="t" coordorigin="4663,2084" coordsize="46,46" path="m4663,2107l4709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42" o:spid="_x0000_s4142" o:spt="203" style="position:absolute;left:4663;top:2084;height:46;width:46;" coordorigin="4663,2084" coordsize="46,46">
              <o:lock v:ext="edit"/>
              <v:shape id="_x0000_s4143" o:spid="_x0000_s4143" style="position:absolute;left:4663;top:2084;height:46;width:46;" filled="f" stroked="t" coordorigin="4663,2084" coordsize="46,46" path="m4658,2107l4714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4" o:spid="_x0000_s4144" o:spt="203" style="position:absolute;left:4870;top:2084;height:46;width:46;" coordorigin="4870,2084" coordsize="46,46">
              <o:lock v:ext="edit"/>
              <v:shape id="_x0000_s4145" o:spid="_x0000_s4145" style="position:absolute;left:4870;top:2084;height:46;width:46;" filled="f" stroked="t" coordorigin="4870,2084" coordsize="46,46" path="m4870,2107l4915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46" o:spid="_x0000_s4146" o:spt="203" style="position:absolute;left:4870;top:2084;height:46;width:46;" coordorigin="4870,2084" coordsize="46,46">
              <o:lock v:ext="edit"/>
              <v:shape id="_x0000_s4147" o:spid="_x0000_s4147" style="position:absolute;left:4870;top:2084;height:46;width:46;" filled="f" stroked="t" coordorigin="4870,2084" coordsize="46,46" path="m4865,2107l4920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8" o:spid="_x0000_s4148" o:spt="203" style="position:absolute;left:5086;top:2084;height:46;width:43;" coordorigin="5086,2084" coordsize="43,46">
              <o:lock v:ext="edit"/>
              <v:shape id="_x0000_s4149" o:spid="_x0000_s4149" style="position:absolute;left:5086;top:2084;height:46;width:43;" filled="f" stroked="t" coordorigin="5086,2084" coordsize="43,46" path="m5086,2107l5129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50" o:spid="_x0000_s4150" o:spt="203" style="position:absolute;left:5086;top:2084;height:46;width:43;" coordorigin="5086,2084" coordsize="43,46">
              <o:lock v:ext="edit"/>
              <v:shape id="_x0000_s4151" o:spid="_x0000_s4151" style="position:absolute;left:5086;top:2084;height:46;width:43;" filled="f" stroked="t" coordorigin="5086,2084" coordsize="43,46" path="m5081,2107l5134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52" o:spid="_x0000_s4152" o:spt="203" style="position:absolute;left:5292;top:2084;height:46;width:43;" coordorigin="5292,2084" coordsize="43,46">
              <o:lock v:ext="edit"/>
              <v:shape id="_x0000_s4153" o:spid="_x0000_s4153" style="position:absolute;left:5292;top:2084;height:46;width:43;" filled="f" stroked="t" coordorigin="5292,2084" coordsize="43,46" path="m5292,2107l5335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54" o:spid="_x0000_s4154" o:spt="203" style="position:absolute;left:5292;top:2084;height:46;width:43;" coordorigin="5292,2084" coordsize="43,46">
              <o:lock v:ext="edit"/>
              <v:shape id="_x0000_s4155" o:spid="_x0000_s4155" style="position:absolute;left:5292;top:2084;height:46;width:43;" filled="f" stroked="t" coordorigin="5292,2084" coordsize="43,46" path="m5287,2107l5340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56" o:spid="_x0000_s4156" o:spt="203" style="position:absolute;left:1954;top:3286;height:53;width:53;" coordorigin="1954,3286" coordsize="53,53">
              <o:lock v:ext="edit"/>
              <v:shape id="_x0000_s4157" o:spid="_x0000_s4157" style="position:absolute;left:1954;top:3286;height:53;width:53;" fillcolor="#007F00" filled="t" stroked="f" coordorigin="1954,3286" coordsize="53,53" path="m1980,3286l1954,3339,2006,3339,1980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58" o:spid="_x0000_s4158" o:spt="203" style="position:absolute;left:1954;top:3286;height:53;width:53;" coordorigin="1954,3286" coordsize="53,53">
              <o:lock v:ext="edit"/>
              <v:shape id="_x0000_s4159" o:spid="_x0000_s4159" style="position:absolute;left:1954;top:3286;height:53;width:53;" filled="f" stroked="t" coordorigin="1954,3286" coordsize="53,53" path="m1980,3286l2006,3339,1954,3339,1980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0" o:spid="_x0000_s4160" o:spt="203" style="position:absolute;left:2160;top:3286;height:53;width:53;" coordorigin="2160,3286" coordsize="53,53">
              <o:lock v:ext="edit"/>
              <v:shape id="_x0000_s4161" o:spid="_x0000_s4161" style="position:absolute;left:2160;top:3286;height:53;width:53;" fillcolor="#007F00" filled="t" stroked="f" coordorigin="2160,3286" coordsize="53,53" path="m2186,3286l2160,3339,2213,3339,2186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62" o:spid="_x0000_s4162" o:spt="203" style="position:absolute;left:2160;top:3286;height:53;width:53;" coordorigin="2160,3286" coordsize="53,53">
              <o:lock v:ext="edit"/>
              <v:shape id="_x0000_s4163" o:spid="_x0000_s4163" style="position:absolute;left:2160;top:3286;height:53;width:53;" filled="f" stroked="t" coordorigin="2160,3286" coordsize="53,53" path="m2186,3286l2213,3339,2160,3339,2186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4" o:spid="_x0000_s4164" o:spt="203" style="position:absolute;left:2374;top:3286;height:53;width:55;" coordorigin="2374,3286" coordsize="55,53">
              <o:lock v:ext="edit"/>
              <v:shape id="_x0000_s4165" o:spid="_x0000_s4165" style="position:absolute;left:2374;top:3286;height:53;width:55;" fillcolor="#007F00" filled="t" stroked="f" coordorigin="2374,3286" coordsize="55,53" path="m2402,3286l2374,3339,2429,3339,2402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66" o:spid="_x0000_s4166" o:spt="203" style="position:absolute;left:2374;top:3286;height:53;width:55;" coordorigin="2374,3286" coordsize="55,53">
              <o:lock v:ext="edit"/>
              <v:shape id="_x0000_s4167" o:spid="_x0000_s4167" style="position:absolute;left:2374;top:3286;height:53;width:55;" filled="f" stroked="t" coordorigin="2374,3286" coordsize="55,53" path="m2402,3286l2429,3339,2374,3339,2402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8" o:spid="_x0000_s4168" o:spt="203" style="position:absolute;left:2580;top:3277;height:53;width:55;" coordorigin="2580,3277" coordsize="55,53">
              <o:lock v:ext="edit"/>
              <v:shape id="_x0000_s4169" o:spid="_x0000_s4169" style="position:absolute;left:2580;top:3277;height:53;width:55;" fillcolor="#007F00" filled="t" stroked="f" coordorigin="2580,3277" coordsize="55,53" path="m2609,3277l2580,3330,2635,3330,2609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0" o:spid="_x0000_s4170" o:spt="203" style="position:absolute;left:2580;top:3277;height:53;width:55;" coordorigin="2580,3277" coordsize="55,53">
              <o:lock v:ext="edit"/>
              <v:shape id="_x0000_s4171" o:spid="_x0000_s4171" style="position:absolute;left:2580;top:3277;height:53;width:55;" filled="f" stroked="t" coordorigin="2580,3277" coordsize="55,53" path="m2609,3277l2635,3330,2580,3330,2609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72" o:spid="_x0000_s4172" o:spt="203" style="position:absolute;left:2786;top:3277;height:53;width:55;" coordorigin="2786,3277" coordsize="55,53">
              <o:lock v:ext="edit"/>
              <v:shape id="_x0000_s4173" o:spid="_x0000_s4173" style="position:absolute;left:2786;top:3277;height:53;width:55;" fillcolor="#007F00" filled="t" stroked="f" coordorigin="2786,3277" coordsize="55,53" path="m2815,3277l2786,3330,2842,3330,2815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4" o:spid="_x0000_s4174" o:spt="203" style="position:absolute;left:2786;top:3277;height:53;width:55;" coordorigin="2786,3277" coordsize="55,53">
              <o:lock v:ext="edit"/>
              <v:shape id="_x0000_s4175" o:spid="_x0000_s4175" style="position:absolute;left:2786;top:3277;height:53;width:55;" filled="f" stroked="t" coordorigin="2786,3277" coordsize="55,53" path="m2815,3277l2842,3330,2786,3330,2815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76" o:spid="_x0000_s4176" o:spt="203" style="position:absolute;left:2993;top:3277;height:53;width:55;" coordorigin="2993,3277" coordsize="55,53">
              <o:lock v:ext="edit"/>
              <v:shape id="_x0000_s4177" o:spid="_x0000_s4177" style="position:absolute;left:2993;top:3277;height:53;width:55;" fillcolor="#007F00" filled="t" stroked="f" coordorigin="2993,3277" coordsize="55,53" path="m3022,3277l2993,3330,3048,3330,3022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8" o:spid="_x0000_s4178" o:spt="203" style="position:absolute;left:2993;top:3277;height:53;width:55;" coordorigin="2993,3277" coordsize="55,53">
              <o:lock v:ext="edit"/>
              <v:shape id="_x0000_s4179" o:spid="_x0000_s4179" style="position:absolute;left:2993;top:3277;height:53;width:55;" filled="f" stroked="t" coordorigin="2993,3277" coordsize="55,53" path="m3022,3277l3048,3330,2993,3330,3022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0" o:spid="_x0000_s4180" o:spt="203" style="position:absolute;left:3209;top:3277;height:53;width:55;" coordorigin="3209,3277" coordsize="55,53">
              <o:lock v:ext="edit"/>
              <v:shape id="_x0000_s4181" o:spid="_x0000_s4181" style="position:absolute;left:3209;top:3277;height:53;width:55;" fillcolor="#007F00" filled="t" stroked="f" coordorigin="3209,3277" coordsize="55,53" path="m3235,3277l3209,3330,3264,3330,3235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82" o:spid="_x0000_s4182" o:spt="203" style="position:absolute;left:3209;top:3277;height:53;width:55;" coordorigin="3209,3277" coordsize="55,53">
              <o:lock v:ext="edit"/>
              <v:shape id="_x0000_s4183" o:spid="_x0000_s4183" style="position:absolute;left:3209;top:3277;height:53;width:55;" filled="f" stroked="t" coordorigin="3209,3277" coordsize="55,53" path="m3235,3277l3264,3330,3209,3330,3235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4" o:spid="_x0000_s4184" o:spt="203" style="position:absolute;left:3415;top:3267;height:55;width:55;" coordorigin="3415,3267" coordsize="55,55">
              <o:lock v:ext="edit"/>
              <v:shape id="_x0000_s4185" o:spid="_x0000_s4185" style="position:absolute;left:3415;top:3267;height:55;width:55;" fillcolor="#007F00" filled="t" stroked="f" coordorigin="3415,3267" coordsize="55,55" path="m3442,3267l3415,3322,3470,3322,3442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86" o:spid="_x0000_s4186" o:spt="203" style="position:absolute;left:3415;top:3267;height:55;width:55;" coordorigin="3415,3267" coordsize="55,55">
              <o:lock v:ext="edit"/>
              <v:shape id="_x0000_s4187" o:spid="_x0000_s4187" style="position:absolute;left:3415;top:3267;height:55;width:55;" filled="f" stroked="t" coordorigin="3415,3267" coordsize="55,55" path="m3442,3267l3470,3322,3415,3322,3442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8" o:spid="_x0000_s4188" o:spt="203" style="position:absolute;left:3622;top:3267;height:55;width:55;" coordorigin="3622,3267" coordsize="55,55">
              <o:lock v:ext="edit"/>
              <v:shape id="_x0000_s4189" o:spid="_x0000_s4189" style="position:absolute;left:3622;top:3267;height:55;width:55;" fillcolor="#007F00" filled="t" stroked="f" coordorigin="3622,3267" coordsize="55,55" path="m3648,3267l3622,3322,3677,3322,3648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0" o:spid="_x0000_s4190" o:spt="203" style="position:absolute;left:3622;top:3267;height:55;width:55;" coordorigin="3622,3267" coordsize="55,55">
              <o:lock v:ext="edit"/>
              <v:shape id="_x0000_s4191" o:spid="_x0000_s4191" style="position:absolute;left:3622;top:3267;height:55;width:55;" filled="f" stroked="t" coordorigin="3622,3267" coordsize="55,55" path="m3648,3267l3677,3322,3622,3322,3648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92" o:spid="_x0000_s4192" o:spt="203" style="position:absolute;left:3828;top:3267;height:55;width:55;" coordorigin="3828,3267" coordsize="55,55">
              <o:lock v:ext="edit"/>
              <v:shape id="_x0000_s4193" o:spid="_x0000_s4193" style="position:absolute;left:3828;top:3267;height:55;width:55;" fillcolor="#007F00" filled="t" stroked="f" coordorigin="3828,3267" coordsize="55,55" path="m3854,3267l3828,3322,3883,3322,3854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4" o:spid="_x0000_s4194" o:spt="203" style="position:absolute;left:3828;top:3267;height:55;width:55;" coordorigin="3828,3267" coordsize="55,55">
              <o:lock v:ext="edit"/>
              <v:shape id="_x0000_s4195" o:spid="_x0000_s4195" style="position:absolute;left:3828;top:3267;height:55;width:55;" filled="f" stroked="t" coordorigin="3828,3267" coordsize="55,55" path="m3854,3267l3883,3322,3828,3322,3854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96" o:spid="_x0000_s4196" o:spt="203" style="position:absolute;left:4034;top:3267;height:55;width:55;" coordorigin="4034,3267" coordsize="55,55">
              <o:lock v:ext="edit"/>
              <v:shape id="_x0000_s4197" o:spid="_x0000_s4197" style="position:absolute;left:4034;top:3267;height:55;width:55;" fillcolor="#007F00" filled="t" stroked="f" coordorigin="4034,3267" coordsize="55,55" path="m4061,3267l4034,3322,4090,3322,4061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8" o:spid="_x0000_s4198" o:spt="203" style="position:absolute;left:4034;top:3267;height:55;width:55;" coordorigin="4034,3267" coordsize="55,55">
              <o:lock v:ext="edit"/>
              <v:shape id="_x0000_s4199" o:spid="_x0000_s4199" style="position:absolute;left:4034;top:3267;height:55;width:55;" filled="f" stroked="t" coordorigin="4034,3267" coordsize="55,55" path="m4061,3267l4090,3322,4034,3322,4061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0" o:spid="_x0000_s4200" o:spt="203" style="position:absolute;left:4250;top:3260;height:53;width:53;" coordorigin="4250,3260" coordsize="53,53">
              <o:lock v:ext="edit"/>
              <v:shape id="_x0000_s4201" o:spid="_x0000_s4201" style="position:absolute;left:4250;top:3260;height:53;width:53;" fillcolor="#007F00" filled="t" stroked="f" coordorigin="4250,3260" coordsize="53,53" path="m4277,3260l4250,3313,4303,3313,4277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02" o:spid="_x0000_s4202" o:spt="203" style="position:absolute;left:4250;top:3260;height:53;width:53;" coordorigin="4250,3260" coordsize="53,53">
              <o:lock v:ext="edit"/>
              <v:shape id="_x0000_s4203" o:spid="_x0000_s4203" style="position:absolute;left:4250;top:3260;height:53;width:53;" filled="f" stroked="t" coordorigin="4250,3260" coordsize="53,53" path="m4277,3260l4303,3313,4250,3313,4277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4" o:spid="_x0000_s4204" o:spt="203" style="position:absolute;left:4457;top:3260;height:53;width:53;" coordorigin="4457,3260" coordsize="53,53">
              <o:lock v:ext="edit"/>
              <v:shape id="_x0000_s4205" o:spid="_x0000_s4205" style="position:absolute;left:4457;top:3260;height:53;width:53;" fillcolor="#007F00" filled="t" stroked="f" coordorigin="4457,3260" coordsize="53,53" path="m4483,3260l4457,3313,4510,3313,4483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06" o:spid="_x0000_s4206" o:spt="203" style="position:absolute;left:4457;top:3260;height:53;width:53;" coordorigin="4457,3260" coordsize="53,53">
              <o:lock v:ext="edit"/>
              <v:shape id="_x0000_s4207" o:spid="_x0000_s4207" style="position:absolute;left:4457;top:3260;height:53;width:53;" filled="f" stroked="t" coordorigin="4457,3260" coordsize="53,53" path="m4483,3260l4510,3313,4457,3313,4483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8" o:spid="_x0000_s4208" o:spt="203" style="position:absolute;left:4663;top:3260;height:53;width:53;" coordorigin="4663,3260" coordsize="53,53">
              <o:lock v:ext="edit"/>
              <v:shape id="_x0000_s4209" o:spid="_x0000_s4209" style="position:absolute;left:4663;top:3260;height:53;width:53;" fillcolor="#007F00" filled="t" stroked="f" coordorigin="4663,3260" coordsize="53,53" path="m4690,3260l4663,3313,4716,3313,4690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0" o:spid="_x0000_s4210" o:spt="203" style="position:absolute;left:4663;top:3260;height:53;width:53;" coordorigin="4663,3260" coordsize="53,53">
              <o:lock v:ext="edit"/>
              <v:shape id="_x0000_s4211" o:spid="_x0000_s4211" style="position:absolute;left:4663;top:3260;height:53;width:53;" filled="f" stroked="t" coordorigin="4663,3260" coordsize="53,53" path="m4690,3260l4716,3313,4663,3313,4690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12" o:spid="_x0000_s4212" o:spt="203" style="position:absolute;left:4870;top:3260;height:53;width:53;" coordorigin="4870,3260" coordsize="53,53">
              <o:lock v:ext="edit"/>
              <v:shape id="_x0000_s4213" o:spid="_x0000_s4213" style="position:absolute;left:4870;top:3260;height:53;width:53;" fillcolor="#007F00" filled="t" stroked="f" coordorigin="4870,3260" coordsize="53,53" path="m4896,3260l4870,3313,4922,3313,4896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4" o:spid="_x0000_s4214" o:spt="203" style="position:absolute;left:4870;top:3260;height:53;width:53;" coordorigin="4870,3260" coordsize="53,53">
              <o:lock v:ext="edit"/>
              <v:shape id="_x0000_s4215" o:spid="_x0000_s4215" style="position:absolute;left:4870;top:3260;height:53;width:53;" filled="f" stroked="t" coordorigin="4870,3260" coordsize="53,53" path="m4896,3260l4922,3313,4870,3313,4896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16" o:spid="_x0000_s4216" o:spt="203" style="position:absolute;left:5086;top:3260;height:53;width:53;" coordorigin="5086,3260" coordsize="53,53">
              <o:lock v:ext="edit"/>
              <v:shape id="_x0000_s4217" o:spid="_x0000_s4217" style="position:absolute;left:5086;top:3260;height:53;width:53;" fillcolor="#007F00" filled="t" stroked="f" coordorigin="5086,3260" coordsize="53,53" path="m5112,3260l5086,3313,5138,3313,5112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8" o:spid="_x0000_s4218" o:spt="203" style="position:absolute;left:5086;top:3260;height:53;width:53;" coordorigin="5086,3260" coordsize="53,53">
              <o:lock v:ext="edit"/>
              <v:shape id="_x0000_s4219" o:spid="_x0000_s4219" style="position:absolute;left:5086;top:3260;height:53;width:53;" filled="f" stroked="t" coordorigin="5086,3260" coordsize="53,53" path="m5112,3260l5138,3313,5086,3313,5112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20" o:spid="_x0000_s4220" o:spt="203" style="position:absolute;left:5292;top:3250;height:53;width:53;" coordorigin="5292,3250" coordsize="53,53">
              <o:lock v:ext="edit"/>
              <v:shape id="_x0000_s4221" o:spid="_x0000_s4221" style="position:absolute;left:5292;top:3250;height:53;width:53;" fillcolor="#007F00" filled="t" stroked="f" coordorigin="5292,3250" coordsize="53,53" path="m5318,3250l5292,3303,5345,3303,5318,32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22" o:spid="_x0000_s4222" o:spt="203" style="position:absolute;left:5292;top:3250;height:53;width:53;" coordorigin="5292,3250" coordsize="53,53">
              <o:lock v:ext="edit"/>
              <v:shape id="_x0000_s4223" o:spid="_x0000_s4223" style="position:absolute;left:5292;top:3250;height:53;width:53;" filled="f" stroked="t" coordorigin="5292,3250" coordsize="53,53" path="m5318,3250l5345,3303,5292,3303,5318,325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  <v:shape id="_x0000_s4224" o:spid="_x0000_s4224" o:spt="75" type="#_x0000_t75" style="position:absolute;left:1411;top:3805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5" o:spid="_x0000_s4225" o:spt="75" type="#_x0000_t75" style="position:absolute;left:1522;top:3805;height:295;width:154;" filled="f" coordsize="21600,21600">
                <v:path/>
                <v:fill on="f" focussize="0,0"/>
                <v:stroke/>
                <v:imagedata r:id="rId328" o:title=""/>
                <o:lock v:ext="edit" aspectratio="t"/>
              </v:shape>
              <v:shape id="_x0000_s4226" o:spid="_x0000_s4226" o:spt="75" type="#_x0000_t75" style="position:absolute;left:1411;top:3306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7" o:spid="_x0000_s4227" o:spt="75" type="#_x0000_t75" style="position:absolute;left:1522;top:3306;height:288;width:154;" filled="f" coordsize="21600,21600">
                <v:path/>
                <v:fill on="f" focussize="0,0"/>
                <v:stroke/>
                <v:imagedata r:id="rId329" o:title=""/>
                <o:lock v:ext="edit" aspectratio="t"/>
              </v:shape>
              <v:shape id="_x0000_s4228" o:spid="_x0000_s4228" o:spt="75" type="#_x0000_t75" style="position:absolute;left:1411;top:2809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9" o:spid="_x0000_s4229" o:spt="75" type="#_x0000_t75" style="position:absolute;left:1522;top:2809;height:295;width:154;" filled="f" coordsize="21600,21600">
                <v:path/>
                <v:fill on="f" focussize="0,0"/>
                <v:stroke/>
                <v:imagedata r:id="rId330" o:title=""/>
                <o:lock v:ext="edit" aspectratio="t"/>
              </v:shape>
              <v:shape id="_x0000_s4230" o:spid="_x0000_s4230" o:spt="75" type="#_x0000_t75" style="position:absolute;left:1411;top:2310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1" o:spid="_x0000_s4231" o:spt="75" type="#_x0000_t75" style="position:absolute;left:1522;top:2310;height:295;width:154;" filled="f" coordsize="21600,21600">
                <v:path/>
                <v:fill on="f" focussize="0,0"/>
                <v:stroke/>
                <v:imagedata r:id="rId331" o:title=""/>
                <o:lock v:ext="edit" aspectratio="t"/>
              </v:shape>
              <v:shape id="_x0000_s4232" o:spid="_x0000_s4232" o:spt="75" type="#_x0000_t75" style="position:absolute;left:1411;top:1813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3" o:spid="_x0000_s4233" o:spt="75" type="#_x0000_t75" style="position:absolute;left:1522;top:1813;height:288;width:154;" filled="f" coordsize="21600,21600">
                <v:path/>
                <v:fill on="f" focussize="0,0"/>
                <v:stroke/>
                <v:imagedata r:id="rId332" o:title=""/>
                <o:lock v:ext="edit" aspectratio="t"/>
              </v:shape>
              <v:shape id="_x0000_s4234" o:spid="_x0000_s4234" o:spt="75" type="#_x0000_t75" style="position:absolute;left:1411;top:1314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5" o:spid="_x0000_s4235" o:spt="75" type="#_x0000_t75" style="position:absolute;left:1522;top:1314;height:295;width:154;" filled="f" coordsize="21600,21600">
                <v:path/>
                <v:fill on="f" focussize="0,0"/>
                <v:stroke/>
                <v:imagedata r:id="rId333" o:title=""/>
                <o:lock v:ext="edit" aspectratio="t"/>
              </v:shape>
              <v:shape id="_x0000_s4236" o:spid="_x0000_s4236" o:spt="75" type="#_x0000_t75" style="position:absolute;left:1411;top:817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7" o:spid="_x0000_s4237" o:spt="75" type="#_x0000_t75" style="position:absolute;left:1522;top:817;height:295;width:154;" filled="f" coordsize="21600,21600">
                <v:path/>
                <v:fill on="f" focussize="0,0"/>
                <v:stroke/>
                <v:imagedata r:id="rId334" o:title=""/>
                <o:lock v:ext="edit" aspectratio="t"/>
              </v:shape>
              <v:shape id="_x0000_s4238" o:spid="_x0000_s4238" o:spt="75" type="#_x0000_t75" style="position:absolute;left:1488;top:318;height:295;width:185;" filled="f" coordsize="21600,21600">
                <v:path/>
                <v:fill on="f" focussize="0,0"/>
                <v:stroke/>
                <v:imagedata r:id="rId335" o:title=""/>
                <o:lock v:ext="edit" aspectratio="t"/>
              </v:shape>
              <v:shape id="_x0000_s4239" o:spid="_x0000_s4239" o:spt="75" type="#_x0000_t75" style="position:absolute;left:1699;top:3956;height:295;width:154;" filled="f" coordsize="21600,21600">
                <v:path/>
                <v:fill on="f" focussize="0,0"/>
                <v:stroke/>
                <v:imagedata r:id="rId181" o:title=""/>
                <o:lock v:ext="edit" aspectratio="t"/>
              </v:shape>
              <v:shape id="_x0000_s4240" o:spid="_x0000_s4240" o:spt="75" type="#_x0000_t75" style="position:absolute;left:2112;top:3956;height:288;width:154;" filled="f" coordsize="21600,21600">
                <v:path/>
                <v:fill on="f" focussize="0,0"/>
                <v:stroke/>
                <v:imagedata r:id="rId336" o:title=""/>
                <o:lock v:ext="edit" aspectratio="t"/>
              </v:shape>
              <v:shape id="_x0000_s4241" o:spid="_x0000_s4241" o:spt="75" type="#_x0000_t75" style="position:absolute;left:2532;top:3958;height:281;width:154;" filled="f" coordsize="21600,21600">
                <v:path/>
                <v:fill on="f" focussize="0,0"/>
                <v:stroke/>
                <v:imagedata r:id="rId337" o:title=""/>
                <o:lock v:ext="edit" aspectratio="t"/>
              </v:shape>
              <v:shape id="_x0000_s4242" o:spid="_x0000_s4242" o:spt="75" type="#_x0000_t75" style="position:absolute;left:2945;top:3956;height:295;width:154;" filled="f" coordsize="21600,21600">
                <v:path/>
                <v:fill on="f" focussize="0,0"/>
                <v:stroke/>
                <v:imagedata r:id="rId338" o:title=""/>
                <o:lock v:ext="edit" aspectratio="t"/>
              </v:shape>
              <v:shape id="_x0000_s4243" o:spid="_x0000_s4243" o:spt="75" type="#_x0000_t75" style="position:absolute;left:3367;top:3956;height:295;width:154;" filled="f" coordsize="21600,21600">
                <v:path/>
                <v:fill on="f" focussize="0,0"/>
                <v:stroke/>
                <v:imagedata r:id="rId339" o:title=""/>
                <o:lock v:ext="edit" aspectratio="t"/>
              </v:shape>
              <v:shape id="_x0000_s4244" o:spid="_x0000_s4244" o:spt="75" type="#_x0000_t75" style="position:absolute;left:3782;top:3956;height:295;width:154;" filled="f" coordsize="21600,21600">
                <v:path/>
                <v:fill on="f" focussize="0,0"/>
                <v:stroke/>
                <v:imagedata r:id="rId340" o:title=""/>
                <o:lock v:ext="edit" aspectratio="t"/>
              </v:shape>
              <v:shape id="_x0000_s4245" o:spid="_x0000_s4245" o:spt="75" type="#_x0000_t75" style="position:absolute;left:4205;top:3956;height:295;width:134;" filled="f" coordsize="21600,21600">
                <v:path/>
                <v:fill on="f" focussize="0,0"/>
                <v:stroke/>
                <v:imagedata r:id="rId341" o:title=""/>
                <o:lock v:ext="edit" aspectratio="t"/>
              </v:shape>
              <v:shape id="_x0000_s4246" o:spid="_x0000_s4246" o:spt="75" type="#_x0000_t75" style="position:absolute;left:4618;top:3958;height:288;width:154;" filled="f" coordsize="21600,21600">
                <v:path/>
                <v:fill on="f" focussize="0,0"/>
                <v:stroke/>
                <v:imagedata r:id="rId342" o:title=""/>
                <o:lock v:ext="edit" aspectratio="t"/>
              </v:shape>
              <v:shape id="_x0000_s4247" o:spid="_x0000_s4247" o:spt="75" type="#_x0000_t75" style="position:absolute;left:5038;top:3956;height:295;width:154;" filled="f" coordsize="21600,21600">
                <v:path/>
                <v:fill on="f" focussize="0,0"/>
                <v:stroke/>
                <v:imagedata r:id="rId343" o:title=""/>
                <o:lock v:ext="edit" aspectratio="t"/>
              </v:shape>
              <v:shape id="_x0000_s4248" o:spid="_x0000_s4248" o:spt="75" type="#_x0000_t75" style="position:absolute;left:5450;top:3956;height:295;width:154;" filled="f" coordsize="21600,21600">
                <v:path/>
                <v:fill on="f" focussize="0,0"/>
                <v:stroke/>
                <v:imagedata r:id="rId344" o:title=""/>
                <o:lock v:ext="edit" aspectratio="t"/>
              </v:shape>
              <v:shape id="_x0000_s4249" o:spid="_x0000_s4249" o:spt="75" type="#_x0000_t75" style="position:absolute;left:3194;top:4304;height:497;width:1114;" filled="f" coordsize="21600,21600">
                <v:path/>
                <v:fill on="f" focussize="0,0"/>
                <v:stroke/>
                <v:imagedata r:id="rId345" o:title=""/>
                <o:lock v:ext="edit" aspectratio="t"/>
              </v:shape>
            </v:group>
            <v:group id="_x0000_s4250" o:spid="_x0000_s4250" o:spt="203" style="position:absolute;left:4130;top:2451;height:694;width:797;" coordorigin="4130,2451" coordsize="797,694">
              <o:lock v:ext="edit"/>
              <v:shape id="_x0000_s4251" o:spid="_x0000_s4251" style="position:absolute;left:4130;top:2451;height:694;width:797;" fillcolor="#FFFFFF" filled="t" stroked="f" coordorigin="4130,2451" coordsize="797,694" path="m4130,3145l4927,3145,4927,2451,4130,2451,4130,3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52" o:spid="_x0000_s4252" o:spt="203" style="position:absolute;left:4130;top:2451;height:694;width:797;" coordorigin="4130,2451" coordsize="797,694">
              <o:lock v:ext="edit"/>
              <v:shape id="_x0000_s4253" o:spid="_x0000_s4253" style="position:absolute;left:4130;top:2451;height:694;width:797;" filled="f" stroked="t" coordorigin="4130,2451" coordsize="797,694" path="m4130,3145l4927,3145,4927,2451,4130,2451,4130,3145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54" o:spid="_x0000_s4254" o:spt="203" style="position:absolute;left:4186;top:2586;height:2;width:242;" coordorigin="4186,2586" coordsize="242,2">
              <o:lock v:ext="edit"/>
              <v:shape id="_x0000_s4255" o:spid="_x0000_s4255" style="position:absolute;left:4186;top:2586;height:2;width:242;" filled="f" stroked="t" coordorigin="4186,2586" coordsize="242,0" path="m4186,2586l4428,2586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256" o:spid="_x0000_s4256" o:spt="203" style="position:absolute;left:4274;top:2557;height:55;width:55;" coordorigin="4274,2557" coordsize="55,55">
              <o:lock v:ext="edit"/>
              <v:shape id="_x0000_s4257" o:spid="_x0000_s4257" style="position:absolute;left:4274;top:2557;height:55;width:55;" fillcolor="#00007F" filled="t" stroked="f" coordorigin="4274,2557" coordsize="55,55" path="m4301,2557l4274,2586,4301,2612,4330,2586,4301,25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58" o:spid="_x0000_s4258" o:spt="203" style="position:absolute;left:4274;top:2557;height:55;width:55;" coordorigin="4274,2557" coordsize="55,55">
              <o:lock v:ext="edit"/>
              <v:shape id="_x0000_s4259" o:spid="_x0000_s4259" style="position:absolute;left:4274;top:2557;height:55;width:55;" filled="f" stroked="t" coordorigin="4274,2557" coordsize="55,55" path="m4301,2557l4330,2586,4301,2612,4274,2586,4301,2557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  <v:shape id="_x0000_s4260" o:spid="_x0000_s4260" o:spt="75" type="#_x0000_t75" style="position:absolute;left:4514;top:2516;height:389;width:96;" filled="f" coordsize="21600,21600">
                <v:path/>
                <v:fill on="f" focussize="0,0"/>
                <v:stroke/>
                <v:imagedata r:id="rId346" o:title=""/>
                <o:lock v:ext="edit" aspectratio="t"/>
              </v:shape>
            </v:group>
            <v:group id="_x0000_s4261" o:spid="_x0000_s4261" o:spt="203" style="position:absolute;left:4186;top:2816;height:2;width:242;" coordorigin="4186,2816" coordsize="242,2">
              <o:lock v:ext="edit"/>
              <v:shape id="_x0000_s4262" o:spid="_x0000_s4262" style="position:absolute;left:4186;top:2816;height:2;width:242;" filled="f" stroked="t" coordorigin="4186,2816" coordsize="242,0" path="m4186,2816l4428,2816e">
                <v:path arrowok="t"/>
                <v:fill on="f" focussize="0,0"/>
                <v:stroke weight="0.494015748031496pt" color="#FF00FF"/>
                <v:imagedata o:title=""/>
                <o:lock v:ext="edit"/>
              </v:shape>
            </v:group>
            <v:group id="_x0000_s4263" o:spid="_x0000_s4263" o:spt="203" style="position:absolute;left:4274;top:2790;height:43;width:46;" coordorigin="4274,2790" coordsize="46,43">
              <o:lock v:ext="edit"/>
              <v:shape id="_x0000_s4264" o:spid="_x0000_s4264" style="position:absolute;left:4274;top:2790;height:43;width:46;" filled="f" stroked="t" coordorigin="4274,2790" coordsize="46,43" path="m4274,2811l4320,2811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265" o:spid="_x0000_s4265" o:spt="203" style="position:absolute;left:4274;top:2790;height:43;width:46;" coordorigin="4274,2790" coordsize="46,43">
              <o:lock v:ext="edit"/>
              <v:shape id="_x0000_s4266" o:spid="_x0000_s4266" style="position:absolute;left:4274;top:2790;height:43;width:46;" filled="f" stroked="t" coordorigin="4274,2790" coordsize="46,43" path="m4269,2811l4325,2811e">
                <v:path arrowok="t"/>
                <v:fill on="f" focussize="0,0"/>
                <v:stroke weight="2.7540157480315pt" color="#FF00FF"/>
                <v:imagedata o:title=""/>
                <o:lock v:ext="edit"/>
              </v:shape>
              <v:shape id="_x0000_s4267" o:spid="_x0000_s4267" o:spt="75" type="#_x0000_t75" style="position:absolute;left:4517;top:2516;height:622;width:245;" filled="f" coordsize="21600,21600">
                <v:path/>
                <v:fill on="f" focussize="0,0"/>
                <v:stroke/>
                <v:imagedata r:id="rId347" o:title=""/>
                <o:lock v:ext="edit" aspectratio="t"/>
              </v:shape>
            </v:group>
            <v:group id="_x0000_s4268" o:spid="_x0000_s4268" o:spt="203" style="position:absolute;left:4186;top:3046;height:2;width:242;" coordorigin="4186,3046" coordsize="242,2">
              <o:lock v:ext="edit"/>
              <v:shape id="_x0000_s4269" o:spid="_x0000_s4269" style="position:absolute;left:4186;top:3046;height:2;width:242;" filled="f" stroked="t" coordorigin="4186,3046" coordsize="242,0" path="m4186,3046l4428,3046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70" o:spid="_x0000_s4270" o:spt="203" style="position:absolute;left:4274;top:3020;height:53;width:55;" coordorigin="4274,3020" coordsize="55,53">
              <o:lock v:ext="edit"/>
              <v:shape id="_x0000_s4271" o:spid="_x0000_s4271" style="position:absolute;left:4274;top:3020;height:53;width:55;" fillcolor="#007F00" filled="t" stroked="f" coordorigin="4274,3020" coordsize="55,53" path="m4301,3020l4274,3073,4330,3073,4301,30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72" o:spid="_x0000_s4272" o:spt="203" style="position:absolute;left:4274;top:3020;height:53;width:55;" coordorigin="4274,3020" coordsize="55,53">
              <o:lock v:ext="edit"/>
              <v:shape id="_x0000_s4273" o:spid="_x0000_s4273" style="position:absolute;left:4274;top:3020;height:53;width:55;" filled="f" stroked="t" coordorigin="4274,3020" coordsize="55,53" path="m4301,3020l4330,3073,4274,3073,4301,302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  <v:shape id="_x0000_s4274" o:spid="_x0000_s4274" o:spt="75" type="#_x0000_t75" style="position:absolute;left:4517;top:2749;height:619;width:374;" filled="f" coordsize="21600,21600">
                <v:path/>
                <v:fill on="f" focussize="0,0"/>
                <v:stroke/>
                <v:imagedata r:id="rId348" o:title=""/>
                <o:lock v:ext="edit" aspectratio="t"/>
              </v:shape>
              <v:shape id="_x0000_s4275" o:spid="_x0000_s4275" o:spt="75" type="#_x0000_t75" style="position:absolute;left:4757;top:2979;height:382;width:134;" filled="f" coordsize="21600,21600">
                <v:path/>
                <v:fill on="f" focussize="0,0"/>
                <v:stroke/>
                <v:imagedata r:id="rId349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28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361" w:space="2333"/>
            <w:col w:w="494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pict>
          <v:shape id="_x0000_s4276" o:spid="_x0000_s4276" o:spt="75" type="#_x0000_t75" style="position:absolute;left:0pt;margin-left:442.9pt;margin-top:567.2pt;height:26.25pt;width:31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350" o:title=""/>
            <o:lock v:ext="edit" aspectratio="t"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375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4" o:spt="75" type="#_x0000_t75" style="height:94.65pt;width:8.6pt;" filled="f" coordsize="21600,21600">
            <v:path/>
            <v:fill on="f" focussize="0,0"/>
            <v:stroke/>
            <v:imagedata r:id="rId351" o:title=""/>
            <o:lock v:ext="edit" aspectratio="t"/>
            <w10:wrap type="none"/>
            <w10:anchorlock/>
          </v:shape>
        </w:pict>
      </w:r>
    </w:p>
    <w:p>
      <w:pPr>
        <w:spacing w:before="2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767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5" o:spt="75" type="#_x0000_t75" style="height:20.85pt;width:21.1pt;" filled="f" coordsize="21600,21600">
            <v:path/>
            <v:fill on="f" focussize="0,0"/>
            <v:stroke/>
            <v:imagedata r:id="rId352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277" o:spid="_x0000_s4277" o:spt="203" style="position:absolute;left:0pt;margin-left:64.9pt;margin-top:25.8pt;height:221.25pt;width:210.2pt;mso-position-horizontal-relative:page;z-index:-9216;mso-width-relative:page;mso-height-relative:page;" coordorigin="1298,517" coordsize="4205,4426">
            <o:lock v:ext="edit"/>
            <v:group id="_x0000_s4278" o:spid="_x0000_s4278" o:spt="203" style="position:absolute;left:4526;top:3747;height:2;width:936;" coordorigin="4526,3747" coordsize="936,2">
              <o:lock v:ext="edit"/>
              <v:shape id="_x0000_s4279" o:spid="_x0000_s4279" style="position:absolute;left:4526;top:3747;height:2;width:936;" filled="f" stroked="t" coordorigin="4526,3747" coordsize="936,0" path="m4526,3747l5462,37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0" o:spid="_x0000_s4280" o:spt="203" style="position:absolute;left:1570;top:3747;height:2;width:2249;" coordorigin="1570,3747" coordsize="2249,2">
              <o:lock v:ext="edit"/>
              <v:shape id="_x0000_s4281" o:spid="_x0000_s4281" style="position:absolute;left:1570;top:3747;height:2;width:2249;" filled="f" stroked="t" coordorigin="1570,3747" coordsize="2249,0" path="m1570,3747l3818,37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2" o:spid="_x0000_s4282" o:spt="203" style="position:absolute;left:1570;top:3394;height:2;width:2249;" coordorigin="1570,3394" coordsize="2249,2">
              <o:lock v:ext="edit"/>
              <v:shape id="_x0000_s4283" o:spid="_x0000_s4283" style="position:absolute;left:1570;top:3394;height:2;width:2249;" filled="f" stroked="t" coordorigin="1570,3394" coordsize="2249,0" path="m1570,3394l3818,33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4" o:spid="_x0000_s4284" o:spt="203" style="position:absolute;left:1570;top:3034;height:2;width:3893;" coordorigin="1570,3034" coordsize="3893,2">
              <o:lock v:ext="edit"/>
              <v:shape id="_x0000_s4285" o:spid="_x0000_s4285" style="position:absolute;left:1570;top:3034;height:2;width:3893;" filled="f" stroked="t" coordorigin="1570,3034" coordsize="3893,0" path="m1570,3034l5462,303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6" o:spid="_x0000_s4286" o:spt="203" style="position:absolute;left:1570;top:2682;height:2;width:3893;" coordorigin="1570,2682" coordsize="3893,2">
              <o:lock v:ext="edit"/>
              <v:shape id="_x0000_s4287" o:spid="_x0000_s4287" style="position:absolute;left:1570;top:2682;height:2;width:3893;" filled="f" stroked="t" coordorigin="1570,2682" coordsize="3893,0" path="m1570,2682l5462,2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8" o:spid="_x0000_s4288" o:spt="203" style="position:absolute;left:1570;top:2329;height:2;width:3893;" coordorigin="1570,2329" coordsize="3893,2">
              <o:lock v:ext="edit"/>
              <v:shape id="_x0000_s4289" o:spid="_x0000_s4289" style="position:absolute;left:1570;top:2329;height:2;width:3893;" filled="f" stroked="t" coordorigin="1570,2329" coordsize="3893,0" path="m1570,2329l5462,23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0" o:spid="_x0000_s4290" o:spt="203" style="position:absolute;left:1570;top:1976;height:2;width:3893;" coordorigin="1570,1976" coordsize="3893,2">
              <o:lock v:ext="edit"/>
              <v:shape id="_x0000_s4291" o:spid="_x0000_s4291" style="position:absolute;left:1570;top:1976;height:2;width:3893;" filled="f" stroked="t" coordorigin="1570,1976" coordsize="3893,0" path="m1570,1976l5462,197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2" o:spid="_x0000_s4292" o:spt="203" style="position:absolute;left:1570;top:1626;height:2;width:3893;" coordorigin="1570,1626" coordsize="3893,2">
              <o:lock v:ext="edit"/>
              <v:shape id="_x0000_s4293" o:spid="_x0000_s4293" style="position:absolute;left:1570;top:1626;height:2;width:3893;" filled="f" stroked="t" coordorigin="1570,1626" coordsize="3893,0" path="m1570,1626l5462,16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4" o:spid="_x0000_s4294" o:spt="203" style="position:absolute;left:1570;top:1263;height:2;width:3893;" coordorigin="1570,1263" coordsize="3893,2">
              <o:lock v:ext="edit"/>
              <v:shape id="_x0000_s4295" o:spid="_x0000_s4295" style="position:absolute;left:1570;top:1263;height:2;width:3893;" filled="f" stroked="t" coordorigin="1570,1263" coordsize="3893,0" path="m1570,1263l5462,12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6" o:spid="_x0000_s4296" o:spt="203" style="position:absolute;left:1570;top:910;height:2;width:3893;" coordorigin="1570,910" coordsize="3893,2">
              <o:lock v:ext="edit"/>
              <v:shape id="_x0000_s4297" o:spid="_x0000_s4297" style="position:absolute;left:1570;top:910;height:2;width:3893;" filled="f" stroked="t" coordorigin="1570,910" coordsize="3893,0" path="m1570,910l5462,91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8" o:spid="_x0000_s4298" o:spt="203" style="position:absolute;left:1570;top:560;height:2;width:3893;" coordorigin="1570,560" coordsize="3893,2">
              <o:lock v:ext="edit"/>
              <v:shape id="_x0000_s4299" o:spid="_x0000_s4299" style="position:absolute;left:1570;top:560;height:2;width:3893;" filled="f" stroked="t" coordorigin="1570,560" coordsize="3893,0" path="m1570,560l5462,5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00" o:spid="_x0000_s4300" o:spt="203" style="position:absolute;left:2268;top:560;height:3593;width:2;" coordorigin="2268,560" coordsize="2,3593">
              <o:lock v:ext="edit"/>
              <v:shape id="_x0000_s4301" o:spid="_x0000_s4301" style="position:absolute;left:2268;top:560;height:3593;width:2;" filled="f" stroked="t" coordorigin="2268,560" coordsize="0,3593" path="m2268,560l2268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2" o:spid="_x0000_s4302" o:spt="203" style="position:absolute;left:2904;top:560;height:3593;width:2;" coordorigin="2904,560" coordsize="2,3593">
              <o:lock v:ext="edit"/>
              <v:shape id="_x0000_s4303" o:spid="_x0000_s4303" style="position:absolute;left:2904;top:560;height:3593;width:2;" filled="f" stroked="t" coordorigin="2904,560" coordsize="0,3593" path="m2904,560l2904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4" o:spid="_x0000_s4304" o:spt="203" style="position:absolute;left:3547;top:560;height:3593;width:2;" coordorigin="3547,560" coordsize="2,3593">
              <o:lock v:ext="edit"/>
              <v:shape id="_x0000_s4305" o:spid="_x0000_s4305" style="position:absolute;left:3547;top:560;height:3593;width:2;" filled="f" stroked="t" coordorigin="3547,560" coordsize="0,3593" path="m3547,560l3547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6" o:spid="_x0000_s4306" o:spt="203" style="position:absolute;left:4183;top:560;height:2544;width:2;" coordorigin="4183,560" coordsize="2,2544">
              <o:lock v:ext="edit"/>
              <v:shape id="_x0000_s4307" o:spid="_x0000_s4307" style="position:absolute;left:4183;top:560;height:2544;width:2;" filled="f" stroked="t" coordorigin="4183,560" coordsize="0,2544" path="m4183,560l4183,3104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8" o:spid="_x0000_s4308" o:spt="203" style="position:absolute;left:4183;top:4021;height:132;width:2;" coordorigin="4183,4021" coordsize="2,132">
              <o:lock v:ext="edit"/>
              <v:shape id="_x0000_s4309" o:spid="_x0000_s4309" style="position:absolute;left:4183;top:4021;height:132;width:2;" filled="f" stroked="t" coordorigin="4183,4021" coordsize="0,132" path="m4183,4021l4183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0" o:spid="_x0000_s4310" o:spt="203" style="position:absolute;left:4526;top:3394;height:2;width:936;" coordorigin="4526,3394" coordsize="936,2">
              <o:lock v:ext="edit"/>
              <v:shape id="_x0000_s4311" o:spid="_x0000_s4311" style="position:absolute;left:4526;top:3394;height:2;width:936;" filled="f" stroked="t" coordorigin="4526,3394" coordsize="936,0" path="m4526,3394l5462,33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12" o:spid="_x0000_s4312" o:spt="203" style="position:absolute;left:4826;top:560;height:3593;width:2;" coordorigin="4826,560" coordsize="2,3593">
              <o:lock v:ext="edit"/>
              <v:shape id="_x0000_s4313" o:spid="_x0000_s4313" style="position:absolute;left:4826;top:560;height:3593;width:2;" filled="f" stroked="t" coordorigin="4826,560" coordsize="0,3593" path="m4826,560l4826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4" o:spid="_x0000_s4314" o:spt="203" style="position:absolute;left:5462;top:560;height:3593;width:2;" coordorigin="5462,560" coordsize="2,3593">
              <o:lock v:ext="edit"/>
              <v:shape id="_x0000_s4315" o:spid="_x0000_s4315" style="position:absolute;left:5462;top:560;height:3593;width:2;" filled="f" stroked="t" coordorigin="5462,560" coordsize="0,3593" path="m5462,560l5462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6" o:spid="_x0000_s4316" o:spt="203" style="position:absolute;left:1625;top:560;height:3540;width:3838;" coordorigin="1625,560" coordsize="3838,3540">
              <o:lock v:ext="edit"/>
              <v:shape id="_x0000_s4317" o:spid="_x0000_s4317" style="position:absolute;left:1625;top:560;height:3540;width:3838;" filled="f" stroked="t" coordorigin="1625,560" coordsize="3838,3540" path="m1625,4100l5462,4100,5462,560,1625,560,1625,4100x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8" o:spid="_x0000_s4318" o:spt="203" style="position:absolute;left:1625;top:560;height:3593;width:2;" coordorigin="1625,560" coordsize="2,3593">
              <o:lock v:ext="edit"/>
              <v:shape id="_x0000_s4319" o:spid="_x0000_s4319" style="position:absolute;left:1625;top:560;height:3593;width:2;" filled="f" stroked="t" coordorigin="1625,560" coordsize="0,3593" path="m1625,560l1625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20" o:spid="_x0000_s4320" o:spt="203" style="position:absolute;left:1570;top:4100;height:2;width:3893;" coordorigin="1570,4100" coordsize="3893,2">
              <o:lock v:ext="edit"/>
              <v:shape id="_x0000_s4321" o:spid="_x0000_s4321" style="position:absolute;left:1570;top:4100;height:2;width:3893;" filled="f" stroked="t" coordorigin="1570,4100" coordsize="3893,0" path="m1570,4100l5462,4100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22" o:spid="_x0000_s4322" o:spt="203" style="position:absolute;left:1625;top:1633;height:1303;width:3362;" coordorigin="1625,1633" coordsize="3362,1303">
              <o:lock v:ext="edit"/>
              <v:shape id="_x0000_s4323" o:spid="_x0000_s4323" style="position:absolute;left:1625;top:1633;height:1303;width:3362;" filled="f" stroked="t" coordorigin="1625,1633" coordsize="3362,1303" path="m1625,1633l1730,1678,1836,1722,1942,1758,2047,1801,2153,1844,2251,1880,2357,1923,2462,1969,2568,2002,2674,2048,2779,2082,2885,2127,2990,2161,3098,2206,3194,2250,3300,2295,3406,2329,3511,2374,3619,2408,3725,2454,3830,2497,3936,2533,4042,2576,4147,2612,4253,2655,4351,2698,4457,2734,4562,2778,4668,2814,4774,2857,4879,2893,4987,2936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4324" o:spid="_x0000_s4324" o:spt="203" style="position:absolute;left:1625;top:1659;height:1181;width:3043;" coordorigin="1625,1659" coordsize="3043,1181">
              <o:lock v:ext="edit"/>
              <v:shape id="_x0000_s4325" o:spid="_x0000_s4325" style="position:absolute;left:1625;top:1659;height:1181;width:3043;" filled="f" stroked="t" coordorigin="1625,1659" coordsize="3043,1181" path="m1625,1659l1730,1695,1836,1738,1942,1784,2047,1818,2153,1863,2251,1897,2357,1942,2462,1986,2568,2022,2674,2065,2779,2108,2885,2144,2990,2187,3098,2233,3142,2250,3194,2269,3247,2286,3310,2312,3362,2329,3406,2348,3511,2391,3619,2434,3725,2470,3830,2514,3936,2550,4042,2593,4147,2638,4253,2672,4351,2718,4457,2751,4562,2797,4668,284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4326" o:spid="_x0000_s4326" o:spt="203" style="position:absolute;left:1625;top:1642;height:1294;width:3362;" coordorigin="1625,1642" coordsize="3362,1294">
              <o:lock v:ext="edit"/>
              <v:shape id="_x0000_s4327" o:spid="_x0000_s4327" style="position:absolute;left:1625;top:1642;height:1294;width:3362;" filled="f" stroked="t" coordorigin="1625,1642" coordsize="3362,1294" path="m1625,1642l1730,1678,1836,1722,1942,1765,2047,1801,2153,1844,2251,1890,2357,1923,2462,1969,2568,2002,2674,2048,2779,2091,2885,2127,2990,2170,3098,2206,3142,2223,3194,2250,3247,2269,3310,2286,3362,2302,3406,2329,3511,2374,3619,2408,3725,2454,3830,2487,3936,2533,4042,2566,4147,2612,4253,2655,4351,2691,4457,2734,4562,2770,4668,2814,4774,2857,4879,2893,4987,2936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4328" o:spid="_x0000_s4328" o:spt="203" style="position:absolute;left:1625;top:1652;height:1310;width:3362;" coordorigin="1625,1652" coordsize="3362,1310">
              <o:lock v:ext="edit"/>
              <v:shape id="_x0000_s4329" o:spid="_x0000_s4329" style="position:absolute;left:1625;top:1652;height:1310;width:3362;" filled="f" stroked="t" coordorigin="1625,1652" coordsize="3362,1310" path="m1625,1652l1730,1695,1836,1738,1942,1774,2047,1818,2153,1863,2251,1897,2357,1942,2462,1986,2568,2022,2674,2065,2779,2108,2885,2144,2990,2187,3098,2223,3142,2242,3194,2269,3247,2295,3310,2312,3362,2329,3406,2348,3511,2391,3619,2427,3725,2470,3830,2514,3936,2559,4042,2593,4147,2638,4253,2672,4351,2718,4457,2751,4562,2797,4668,2840,4774,2876,4879,2919,4987,2962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4330" o:spid="_x0000_s4330" o:spt="75" type="#_x0000_t75" style="position:absolute;left:1298;top:3354;height:991;width:228;" filled="f" coordsize="21600,21600">
                <v:path/>
                <v:fill on="f" focussize="0,0"/>
                <v:stroke/>
                <v:imagedata r:id="rId353" o:title=""/>
                <o:lock v:ext="edit" aspectratio="t"/>
              </v:shape>
              <v:shape id="_x0000_s4331" o:spid="_x0000_s4331" o:spt="75" type="#_x0000_t75" style="position:absolute;left:1298;top:1582;height:1704;width:3720;" filled="f" coordsize="21600,21600">
                <v:path/>
                <v:fill on="f" focussize="0,0"/>
                <v:stroke/>
                <v:imagedata r:id="rId354" o:title=""/>
                <o:lock v:ext="edit" aspectratio="t"/>
              </v:shape>
              <v:shape id="_x0000_s4332" o:spid="_x0000_s4332" o:spt="75" type="#_x0000_t75" style="position:absolute;left:1339;top:870;height:648;width:187;" filled="f" coordsize="21600,21600">
                <v:path/>
                <v:fill on="f" focussize="0,0"/>
                <v:stroke/>
                <v:imagedata r:id="rId355" o:title=""/>
                <o:lock v:ext="edit" aspectratio="t"/>
              </v:shape>
              <v:shape id="_x0000_s4333" o:spid="_x0000_s4333" o:spt="75" type="#_x0000_t75" style="position:absolute;left:1457;top:517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334" o:spid="_x0000_s4334" o:spt="75" type="#_x0000_t75" style="position:absolute;left:1586;top:4189;height:295;width:77;" filled="f" coordsize="21600,21600">
                <v:path/>
                <v:fill on="f" focussize="0,0"/>
                <v:stroke/>
                <v:imagedata r:id="rId356" o:title=""/>
                <o:lock v:ext="edit" aspectratio="t"/>
              </v:shape>
              <v:shape id="_x0000_s4335" o:spid="_x0000_s4335" o:spt="75" type="#_x0000_t75" style="position:absolute;left:2237;top:4189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336" o:spid="_x0000_s4336" o:spt="75" type="#_x0000_t75" style="position:absolute;left:2868;top:4189;height:288;width:77;" filled="f" coordsize="21600,21600">
                <v:path/>
                <v:fill on="f" focussize="0,0"/>
                <v:stroke/>
                <v:imagedata r:id="rId357" o:title=""/>
                <o:lock v:ext="edit" aspectratio="t"/>
              </v:shape>
              <v:shape id="_x0000_s4337" o:spid="_x0000_s4337" o:spt="75" type="#_x0000_t75" style="position:absolute;left:4790;top:4191;height:288;width:77;" filled="f" coordsize="21600,21600">
                <v:path/>
                <v:fill on="f" focussize="0,0"/>
                <v:stroke/>
                <v:imagedata r:id="rId358" o:title=""/>
                <o:lock v:ext="edit" aspectratio="t"/>
              </v:shape>
              <v:shape id="_x0000_s4338" o:spid="_x0000_s4338" o:spt="75" type="#_x0000_t75" style="position:absolute;left:5426;top:4189;height:295;width:77;" filled="f" coordsize="21600,21600">
                <v:path/>
                <v:fill on="f" focussize="0,0"/>
                <v:stroke/>
                <v:imagedata r:id="rId359" o:title=""/>
                <o:lock v:ext="edit" aspectratio="t"/>
              </v:shape>
              <v:shape id="_x0000_s4339" o:spid="_x0000_s4339" o:spt="75" type="#_x0000_t75" style="position:absolute;left:3062;top:4453;height:389;width:403;" filled="f" coordsize="21600,21600">
                <v:path/>
                <v:fill on="f" focussize="0,0"/>
                <v:stroke/>
                <v:imagedata r:id="rId360" o:title=""/>
                <o:lock v:ext="edit" aspectratio="t"/>
              </v:shape>
              <v:shape id="_x0000_s4340" o:spid="_x0000_s4340" o:spt="75" type="#_x0000_t75" style="position:absolute;left:3511;top:4189;height:754;width:82;" filled="f" coordsize="21600,21600">
                <v:path/>
                <v:fill on="f" focussize="0,0"/>
                <v:stroke/>
                <v:imagedata r:id="rId361" o:title=""/>
                <o:lock v:ext="edit" aspectratio="t"/>
              </v:shape>
              <v:shape id="_x0000_s4341" o:spid="_x0000_s4341" o:spt="75" type="#_x0000_t75" style="position:absolute;left:3586;top:4191;height:751;width:636;" filled="f" coordsize="21600,21600">
                <v:path/>
                <v:fill on="f" focussize="0,0"/>
                <v:stroke/>
                <v:imagedata r:id="rId362" o:title=""/>
                <o:lock v:ext="edit" aspectratio="t"/>
              </v:shape>
            </v:group>
            <v:group id="_x0000_s4342" o:spid="_x0000_s4342" o:spt="203" style="position:absolute;left:3818;top:3104;height:917;width:708;" coordorigin="3818,3104" coordsize="708,917">
              <o:lock v:ext="edit"/>
              <v:shape id="_x0000_s4343" o:spid="_x0000_s4343" style="position:absolute;left:3818;top:3104;height:917;width:708;" fillcolor="#FFFFFF" filled="t" stroked="f" coordorigin="3818,3104" coordsize="708,917" path="m3818,4021l4526,4021,4526,3104,3818,3104,3818,402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44" o:spid="_x0000_s4344" o:spt="203" style="position:absolute;left:3818;top:3104;height:917;width:708;" coordorigin="3818,3104" coordsize="708,917">
              <o:lock v:ext="edit"/>
              <v:shape id="_x0000_s4345" o:spid="_x0000_s4345" style="position:absolute;left:3818;top:3104;height:917;width:708;" filled="f" stroked="t" coordorigin="3818,3104" coordsize="708,917" path="m3818,4021l4526,4021,4526,3104,3818,3104,3818,4021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46" o:spid="_x0000_s4346" o:spt="203" style="position:absolute;left:3874;top:3236;height:2;width:238;" coordorigin="3874,3236" coordsize="238,2">
              <o:lock v:ext="edit"/>
              <v:shape id="_x0000_s4347" o:spid="_x0000_s4347" style="position:absolute;left:3874;top:3236;height:2;width:238;" filled="f" stroked="t" coordorigin="3874,3236" coordsize="238,0" path="m3874,3236l4111,3236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4348" o:spid="_x0000_s4348" o:spt="203" style="position:absolute;left:3960;top:3210;height:53;width:53;" coordorigin="3960,3210" coordsize="53,53">
              <o:lock v:ext="edit"/>
              <v:shape id="_x0000_s4349" o:spid="_x0000_s4349" style="position:absolute;left:3960;top:3210;height:53;width:53;" fillcolor="#00007F" filled="t" stroked="f" coordorigin="3960,3210" coordsize="53,53" path="m3986,3210l3960,3236,3986,3262,4013,3236,3986,3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50" o:spid="_x0000_s4350" o:spt="203" style="position:absolute;left:3960;top:3210;height:53;width:53;" coordorigin="3960,3210" coordsize="53,53">
              <o:lock v:ext="edit"/>
              <v:shape id="_x0000_s4351" o:spid="_x0000_s4351" style="position:absolute;left:3960;top:3210;height:53;width:53;" filled="f" stroked="t" coordorigin="3960,3210" coordsize="53,53" path="m3986,3210l4013,3236,3986,3262,3960,3236,3986,3210x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  <v:shape id="_x0000_s4352" o:spid="_x0000_s4352" o:spt="75" type="#_x0000_t75" style="position:absolute;left:4190;top:3169;height:389;width:192;" filled="f" coordsize="21600,21600">
                <v:path/>
                <v:fill on="f" focussize="0,0"/>
                <v:stroke/>
                <v:imagedata r:id="rId295" o:title=""/>
                <o:lock v:ext="edit" aspectratio="t"/>
              </v:shape>
              <v:shape id="_x0000_s4353" o:spid="_x0000_s4353" o:spt="75" type="#_x0000_t75" style="position:absolute;left:4387;top:3169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4354" o:spid="_x0000_s4354" o:spt="203" style="position:absolute;left:3874;top:3466;height:2;width:238;" coordorigin="3874,3466" coordsize="238,2">
              <o:lock v:ext="edit"/>
              <v:shape id="_x0000_s4355" o:spid="_x0000_s4355" style="position:absolute;left:3874;top:3466;height:2;width:238;" filled="f" stroked="t" coordorigin="3874,3466" coordsize="238,0" path="m3874,3466l4111,3466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4356" o:spid="_x0000_s4356" o:spt="203" style="position:absolute;left:3960;top:3440;height:43;width:46;" coordorigin="3960,3440" coordsize="46,43">
              <o:lock v:ext="edit"/>
              <v:shape id="_x0000_s4357" o:spid="_x0000_s4357" style="position:absolute;left:3960;top:3440;height:43;width:46;" filled="f" stroked="t" coordorigin="3960,3440" coordsize="46,43" path="m3960,3462l4006,3462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358" o:spid="_x0000_s4358" o:spt="203" style="position:absolute;left:3960;top:3440;height:43;width:46;" coordorigin="3960,3440" coordsize="46,43">
              <o:lock v:ext="edit"/>
              <v:shape id="_x0000_s4359" o:spid="_x0000_s4359" style="position:absolute;left:3960;top:3440;height:43;width:46;" filled="f" stroked="t" coordorigin="3960,3440" coordsize="46,43" path="m3955,3462l4011,3462e">
                <v:path arrowok="t"/>
                <v:fill on="f" focussize="0,0"/>
                <v:stroke weight="2.75527559055118pt" color="#FF00FF"/>
                <v:imagedata o:title=""/>
                <o:lock v:ext="edit"/>
              </v:shape>
              <v:shape id="_x0000_s4360" o:spid="_x0000_s4360" o:spt="75" type="#_x0000_t75" style="position:absolute;left:4190;top:3399;height:382;width:173;" filled="f" coordsize="21600,21600">
                <v:path/>
                <v:fill on="f" focussize="0,0"/>
                <v:stroke/>
                <v:imagedata r:id="rId297" o:title=""/>
                <o:lock v:ext="edit" aspectratio="t"/>
              </v:shape>
              <v:shape id="_x0000_s4361" o:spid="_x0000_s4361" o:spt="75" type="#_x0000_t75" style="position:absolute;left:4387;top:3399;height:382;width:134;" filled="f" coordsize="21600,21600">
                <v:path/>
                <v:fill on="f" focussize="0,0"/>
                <v:stroke/>
                <v:imagedata r:id="rId363" o:title=""/>
                <o:lock v:ext="edit" aspectratio="t"/>
              </v:shape>
            </v:group>
            <v:group id="_x0000_s4362" o:spid="_x0000_s4362" o:spt="203" style="position:absolute;left:3874;top:3694;height:2;width:238;" coordorigin="3874,3694" coordsize="238,2">
              <o:lock v:ext="edit"/>
              <v:shape id="_x0000_s4363" o:spid="_x0000_s4363" style="position:absolute;left:3874;top:3694;height:2;width:238;" filled="f" stroked="t" coordorigin="3874,3694" coordsize="238,0" path="m3874,3694l4111,3694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4364" o:spid="_x0000_s4364" o:spt="203" style="position:absolute;left:3960;top:3668;height:53;width:53;" coordorigin="3960,3668" coordsize="53,53">
              <o:lock v:ext="edit"/>
              <v:shape id="_x0000_s4365" o:spid="_x0000_s4365" style="position:absolute;left:3960;top:3668;height:53;width:53;" fillcolor="#007F00" filled="t" stroked="f" coordorigin="3960,3668" coordsize="53,53" path="m3986,3668l3960,3721,4013,3721,3986,36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66" o:spid="_x0000_s4366" o:spt="203" style="position:absolute;left:3960;top:3668;height:53;width:53;" coordorigin="3960,3668" coordsize="53,53">
              <o:lock v:ext="edit"/>
              <v:shape id="_x0000_s4367" o:spid="_x0000_s4367" style="position:absolute;left:3960;top:3668;height:53;width:53;" filled="f" stroked="t" coordorigin="3960,3668" coordsize="53,53" path="m3986,3668l4013,3721,3960,3721,3986,3668x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  <v:shape id="_x0000_s4368" o:spid="_x0000_s4368" o:spt="75" type="#_x0000_t75" style="position:absolute;left:4195;top:3627;height:384;width:326;" filled="f" coordsize="21600,21600">
                <v:path/>
                <v:fill on="f" focussize="0,0"/>
                <v:stroke/>
                <v:imagedata r:id="rId364" o:title=""/>
                <o:lock v:ext="edit" aspectratio="t"/>
              </v:shape>
            </v:group>
            <v:group id="_x0000_s4369" o:spid="_x0000_s4369" o:spt="203" style="position:absolute;left:3874;top:3925;height:2;width:238;" coordorigin="3874,3925" coordsize="238,2">
              <o:lock v:ext="edit"/>
              <v:shape id="_x0000_s4370" o:spid="_x0000_s4370" style="position:absolute;left:3874;top:3925;height:2;width:238;" filled="f" stroked="t" coordorigin="3874,3925" coordsize="238,0" path="m3874,3925l4111,392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1" o:spid="_x0000_s4371" o:spt="203" style="position:absolute;left:3960;top:3898;height:26;width:26;" coordorigin="3960,3898" coordsize="26,26">
              <o:lock v:ext="edit"/>
              <v:shape id="_x0000_s4372" o:spid="_x0000_s4372" style="position:absolute;left:3960;top:3898;height:26;width:26;" filled="f" stroked="t" coordorigin="3960,3898" coordsize="26,26" path="m3986,3925l3960,3898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3" o:spid="_x0000_s4373" o:spt="203" style="position:absolute;left:3986;top:3925;height:26;width:26;" coordorigin="3986,3925" coordsize="26,26">
              <o:lock v:ext="edit"/>
              <v:shape id="_x0000_s4374" o:spid="_x0000_s4374" style="position:absolute;left:3986;top:3925;height:26;width:26;" filled="f" stroked="t" coordorigin="3986,3925" coordsize="26,26" path="m3986,3925l4013,3951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5" o:spid="_x0000_s4375" o:spt="203" style="position:absolute;left:3960;top:3925;height:26;width:26;" coordorigin="3960,3925" coordsize="26,26">
              <o:lock v:ext="edit"/>
              <v:shape id="_x0000_s4376" o:spid="_x0000_s4376" style="position:absolute;left:3960;top:3925;height:26;width:26;" filled="f" stroked="t" coordorigin="3960,3925" coordsize="26,26" path="m3986,3925l3960,3951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4377" o:spid="_x0000_s4377" o:spt="75" type="#_x0000_t75" style="position:absolute;left:4190;top:3858;height:374;width:192;" filled="f" coordsize="21600,21600">
                <v:path/>
                <v:fill on="f" focussize="0,0"/>
                <v:stroke/>
                <v:imagedata r:id="rId365" o:title=""/>
                <o:lock v:ext="edit" aspectratio="t"/>
              </v:shape>
              <v:shape id="_x0000_s4378" o:spid="_x0000_s4378" o:spt="75" type="#_x0000_t75" style="position:absolute;left:4387;top:3855;height:382;width:134;" filled="f" coordsize="21600,21600">
                <v:path/>
                <v:fill on="f" focussize="0,0"/>
                <v:stroke/>
                <v:imagedata r:id="rId366" o:title=""/>
                <o:lock v:ext="edit" aspectratio="t"/>
              </v:shape>
            </v:group>
            <v:group id="_x0000_s4379" o:spid="_x0000_s4379" o:spt="203" style="position:absolute;left:3986;top:3898;height:26;width:26;" coordorigin="3986,3898" coordsize="26,26">
              <o:lock v:ext="edit"/>
              <v:shape id="_x0000_s4380" o:spid="_x0000_s4380" style="position:absolute;left:3986;top:3898;height:26;width:26;" filled="f" stroked="t" coordorigin="3986,3898" coordsize="26,26" path="m3986,3925l4013,3898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381" o:spid="_x0000_s4381" o:spt="203" style="position:absolute;left:0pt;margin-left:324.1pt;margin-top:97.1pt;height:39.7pt;width:7.65pt;mso-position-horizontal-relative:page;z-index:-9216;mso-width-relative:page;mso-height-relative:page;" coordorigin="6482,1942" coordsize="154,794">
            <o:lock v:ext="edit"/>
            <v:shape id="_x0000_s4382" o:spid="_x0000_s4382" o:spt="75" type="#_x0000_t75" style="position:absolute;left:6482;top:2298;height:439;width:154;" filled="f" coordsize="21600,21600">
              <v:path/>
              <v:fill on="f" focussize="0,0"/>
              <v:stroke/>
              <v:imagedata r:id="rId367" o:title=""/>
              <o:lock v:ext="edit" aspectratio="t"/>
            </v:shape>
            <v:shape id="_x0000_s4383" o:spid="_x0000_s4383" o:spt="75" type="#_x0000_t75" style="position:absolute;left:6482;top:1942;height:758;width:154;" filled="f" coordsize="21600,21600">
              <v:path/>
              <v:fill on="f" focussize="0,0"/>
              <v:stroke/>
              <v:imagedata r:id="rId368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3272" w:space="2422"/>
            <w:col w:w="4946"/>
          </w:cols>
        </w:sectPr>
      </w:pPr>
    </w:p>
    <w:p>
      <w:pPr>
        <w:spacing w:before="0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384" o:spid="_x0000_s4384" o:spt="203" style="position:absolute;left:0pt;margin-left:48.55pt;margin-top:-176.8pt;height:118.05pt;width:8.75pt;mso-position-horizontal-relative:page;z-index:-9216;mso-width-relative:page;mso-height-relative:page;" coordorigin="972,-3537" coordsize="175,2362">
            <o:lock v:ext="edit"/>
            <v:shape id="_x0000_s4385" o:spid="_x0000_s4385" o:spt="75" type="#_x0000_t75" style="position:absolute;left:972;top:-2678;height:418;width:134;" filled="f" coordsize="21600,21600">
              <v:path/>
              <v:fill on="f" focussize="0,0"/>
              <v:stroke/>
              <v:imagedata r:id="rId301" o:title=""/>
              <o:lock v:ext="edit" aspectratio="t"/>
            </v:shape>
            <v:shape id="_x0000_s4386" o:spid="_x0000_s4386" o:spt="75" type="#_x0000_t75" style="position:absolute;left:974;top:-3537;height:2362;width:173;" filled="f" coordsize="21600,21600">
              <v:path/>
              <v:fill on="f" focussize="0,0"/>
              <v:stroke/>
              <v:imagedata r:id="rId369" o:title=""/>
              <o:lock v:ext="edit" aspectratio="t"/>
            </v:shape>
          </v:group>
        </w:pict>
      </w:r>
      <w:r>
        <w:pict>
          <v:group id="_x0000_s4387" o:spid="_x0000_s4387" o:spt="203" style="position:absolute;left:0pt;margin-left:64.4pt;margin-top:25.7pt;height:207.1pt;width:210.95pt;mso-position-horizontal-relative:page;z-index:-9216;mso-width-relative:page;mso-height-relative:page;" coordorigin="1289,514" coordsize="4219,4142">
            <o:lock v:ext="edit"/>
            <v:group id="_x0000_s4388" o:spid="_x0000_s4388" o:spt="203" style="position:absolute;left:1622;top:3452;height:2;width:3830;" coordorigin="1622,3452" coordsize="3830,2">
              <o:lock v:ext="edit"/>
              <v:shape id="_x0000_s4389" o:spid="_x0000_s4389" style="position:absolute;left:1622;top:3452;height:2;width:3830;" filled="f" stroked="t" coordorigin="1622,3452" coordsize="3830,0" path="m1622,3452l5453,3452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0" o:spid="_x0000_s4390" o:spt="203" style="position:absolute;left:1622;top:2869;height:2;width:3830;" coordorigin="1622,2869" coordsize="3830,2">
              <o:lock v:ext="edit"/>
              <v:shape id="_x0000_s4391" o:spid="_x0000_s4391" style="position:absolute;left:1622;top:2869;height:2;width:3830;" filled="f" stroked="t" coordorigin="1622,2869" coordsize="3830,0" path="m1622,2869l5453,2869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2" o:spid="_x0000_s4392" o:spt="203" style="position:absolute;left:1622;top:2288;height:2;width:3830;" coordorigin="1622,2288" coordsize="3830,2">
              <o:lock v:ext="edit"/>
              <v:shape id="_x0000_s4393" o:spid="_x0000_s4393" style="position:absolute;left:1622;top:2288;height:2;width:3830;" filled="f" stroked="t" coordorigin="1622,2288" coordsize="3830,0" path="m1622,2288l5453,2288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4" o:spid="_x0000_s4394" o:spt="203" style="position:absolute;left:1622;top:1714;height:2;width:3830;" coordorigin="1622,1714" coordsize="3830,2">
              <o:lock v:ext="edit"/>
              <v:shape id="_x0000_s4395" o:spid="_x0000_s4395" style="position:absolute;left:1622;top:1714;height:2;width:3830;" filled="f" stroked="t" coordorigin="1622,1714" coordsize="3830,0" path="m1622,1714l5453,17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6" o:spid="_x0000_s4396" o:spt="203" style="position:absolute;left:1622;top:1134;height:2;width:3830;" coordorigin="1622,1134" coordsize="3830,2">
              <o:lock v:ext="edit"/>
              <v:shape id="_x0000_s4397" o:spid="_x0000_s4397" style="position:absolute;left:1622;top:1134;height:2;width:3830;" filled="f" stroked="t" coordorigin="1622,1134" coordsize="3830,0" path="m1622,1134l5453,113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8" o:spid="_x0000_s4398" o:spt="203" style="position:absolute;left:1622;top:550;height:2;width:3830;" coordorigin="1622,550" coordsize="3830,2">
              <o:lock v:ext="edit"/>
              <v:shape id="_x0000_s4399" o:spid="_x0000_s4399" style="position:absolute;left:1622;top:550;height:2;width:3830;" filled="f" stroked="t" coordorigin="1622,550" coordsize="3830,0" path="m1622,550l5453,550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0" o:spid="_x0000_s4400" o:spt="203" style="position:absolute;left:2098;top:550;height:3533;width:2;" coordorigin="2098,550" coordsize="2,3533">
              <o:lock v:ext="edit"/>
              <v:shape id="_x0000_s4401" o:spid="_x0000_s4401" style="position:absolute;left:2098;top:550;height:3533;width:2;" filled="f" stroked="t" coordorigin="2098,550" coordsize="0,3533" path="m2098,550l209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2" o:spid="_x0000_s4402" o:spt="203" style="position:absolute;left:2518;top:550;height:3533;width:2;" coordorigin="2518,550" coordsize="2,3533">
              <o:lock v:ext="edit"/>
              <v:shape id="_x0000_s4403" o:spid="_x0000_s4403" style="position:absolute;left:2518;top:550;height:3533;width:2;" filled="f" stroked="t" coordorigin="2518,550" coordsize="0,3533" path="m2518,550l251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4" o:spid="_x0000_s4404" o:spt="203" style="position:absolute;left:2940;top:550;height:3533;width:2;" coordorigin="2940,550" coordsize="2,3533">
              <o:lock v:ext="edit"/>
              <v:shape id="_x0000_s4405" o:spid="_x0000_s4405" style="position:absolute;left:2940;top:550;height:3533;width:2;" filled="f" stroked="t" coordorigin="2940,550" coordsize="0,3533" path="m2940,550l294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6" o:spid="_x0000_s4406" o:spt="203" style="position:absolute;left:3360;top:550;height:2964;width:2;" coordorigin="3360,550" coordsize="2,2964">
              <o:lock v:ext="edit"/>
              <v:shape id="_x0000_s4407" o:spid="_x0000_s4407" style="position:absolute;left:3360;top:550;height:2964;width:2;" filled="f" stroked="t" coordorigin="3360,550" coordsize="0,2964" path="m3360,550l336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8" o:spid="_x0000_s4408" o:spt="203" style="position:absolute;left:3360;top:3961;height:122;width:2;" coordorigin="3360,3961" coordsize="2,122">
              <o:lock v:ext="edit"/>
              <v:shape id="_x0000_s4409" o:spid="_x0000_s4409" style="position:absolute;left:3360;top:3961;height:122;width:2;" filled="f" stroked="t" coordorigin="3360,3961" coordsize="0,122" path="m3360,3961l336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0" o:spid="_x0000_s4410" o:spt="203" style="position:absolute;left:3770;top:550;height:2964;width:2;" coordorigin="3770,550" coordsize="2,2964">
              <o:lock v:ext="edit"/>
              <v:shape id="_x0000_s4411" o:spid="_x0000_s4411" style="position:absolute;left:3770;top:550;height:2964;width:2;" filled="f" stroked="t" coordorigin="3770,550" coordsize="0,2964" path="m3770,550l377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2" o:spid="_x0000_s4412" o:spt="203" style="position:absolute;left:3770;top:3961;height:122;width:2;" coordorigin="3770,3961" coordsize="2,122">
              <o:lock v:ext="edit"/>
              <v:shape id="_x0000_s4413" o:spid="_x0000_s4413" style="position:absolute;left:3770;top:3961;height:122;width:2;" filled="f" stroked="t" coordorigin="3770,3961" coordsize="0,122" path="m3770,3961l377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4" o:spid="_x0000_s4414" o:spt="203" style="position:absolute;left:4190;top:550;height:2964;width:2;" coordorigin="4190,550" coordsize="2,2964">
              <o:lock v:ext="edit"/>
              <v:shape id="_x0000_s4415" o:spid="_x0000_s4415" style="position:absolute;left:4190;top:550;height:2964;width:2;" filled="f" stroked="t" coordorigin="4190,550" coordsize="0,2964" path="m4190,550l419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6" o:spid="_x0000_s4416" o:spt="203" style="position:absolute;left:4190;top:3961;height:122;width:2;" coordorigin="4190,3961" coordsize="2,122">
              <o:lock v:ext="edit"/>
              <v:shape id="_x0000_s4417" o:spid="_x0000_s4417" style="position:absolute;left:4190;top:3961;height:122;width:2;" filled="f" stroked="t" coordorigin="4190,3961" coordsize="0,122" path="m4190,3961l419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8" o:spid="_x0000_s4418" o:spt="203" style="position:absolute;left:4610;top:550;height:2964;width:2;" coordorigin="4610,550" coordsize="2,2964">
              <o:lock v:ext="edit"/>
              <v:shape id="_x0000_s4419" o:spid="_x0000_s4419" style="position:absolute;left:4610;top:550;height:2964;width:2;" filled="f" stroked="t" coordorigin="4610,550" coordsize="0,2964" path="m4610,550l461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0" o:spid="_x0000_s4420" o:spt="203" style="position:absolute;left:4610;top:3961;height:122;width:2;" coordorigin="4610,3961" coordsize="2,122">
              <o:lock v:ext="edit"/>
              <v:shape id="_x0000_s4421" o:spid="_x0000_s4421" style="position:absolute;left:4610;top:3961;height:122;width:2;" filled="f" stroked="t" coordorigin="4610,3961" coordsize="0,122" path="m4610,3961l461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2" o:spid="_x0000_s4422" o:spt="203" style="position:absolute;left:5033;top:550;height:3533;width:2;" coordorigin="5033,550" coordsize="2,3533">
              <o:lock v:ext="edit"/>
              <v:shape id="_x0000_s4423" o:spid="_x0000_s4423" style="position:absolute;left:5033;top:550;height:3533;width:2;" filled="f" stroked="t" coordorigin="5033,550" coordsize="0,3533" path="m5033,550l5033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4" o:spid="_x0000_s4424" o:spt="203" style="position:absolute;left:5453;top:550;height:3533;width:2;" coordorigin="5453,550" coordsize="2,3533">
              <o:lock v:ext="edit"/>
              <v:shape id="_x0000_s4425" o:spid="_x0000_s4425" style="position:absolute;left:5453;top:550;height:3533;width:2;" filled="f" stroked="t" coordorigin="5453,550" coordsize="0,3533" path="m5453,550l5453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6" o:spid="_x0000_s4426" o:spt="203" style="position:absolute;left:1678;top:550;height:3482;width:3775;" coordorigin="1678,550" coordsize="3775,3482">
              <o:lock v:ext="edit"/>
              <v:shape id="_x0000_s4427" o:spid="_x0000_s4427" style="position:absolute;left:1678;top:550;height:3482;width:3775;" filled="f" stroked="t" coordorigin="1678,550" coordsize="3775,3482" path="m1678,4033l5453,4033,5453,550,1678,550,1678,4033xe">
                <v:path arrowok="t"/>
                <v:fill on="f" focussize="0,0"/>
                <v:stroke weight="0.612913385826772pt" color="#7F7F7F"/>
                <v:imagedata o:title=""/>
                <o:lock v:ext="edit"/>
              </v:shape>
            </v:group>
            <v:group id="_x0000_s4428" o:spid="_x0000_s4428" o:spt="203" style="position:absolute;left:1678;top:550;height:3533;width:2;" coordorigin="1678,550" coordsize="2,3533">
              <o:lock v:ext="edit"/>
              <v:shape id="_x0000_s4429" o:spid="_x0000_s4429" style="position:absolute;left:1678;top:550;height:3533;width:2;" filled="f" stroked="t" coordorigin="1678,550" coordsize="0,3533" path="m1678,550l167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30" o:spid="_x0000_s4430" o:spt="203" style="position:absolute;left:1622;top:4033;height:2;width:3830;" coordorigin="1622,4033" coordsize="3830,2">
              <o:lock v:ext="edit"/>
              <v:shape id="_x0000_s4431" o:spid="_x0000_s4431" style="position:absolute;left:1622;top:4033;height:2;width:3830;" filled="f" stroked="t" coordorigin="1622,4033" coordsize="3830,0" path="m1622,4033l5453,403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32" o:spid="_x0000_s4432" o:spt="203" style="position:absolute;left:1889;top:1141;height:26;width:3353;" coordorigin="1889,1141" coordsize="3353,26">
              <o:lock v:ext="edit"/>
              <v:shape id="_x0000_s4433" o:spid="_x0000_s4433" style="position:absolute;left:1889;top:1141;height:26;width:3353;" filled="f" stroked="t" coordorigin="1889,1141" coordsize="3353,26" path="m1889,1167l2098,1158,2309,1158,2518,1158,3569,1158,3670,1150,4822,1150,4922,1141,5033,1141,5131,1141,5242,1150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34" o:spid="_x0000_s4434" o:spt="203" style="position:absolute;left:1889;top:1942;height:24;width:3353;" coordorigin="1889,1942" coordsize="3353,24">
              <o:lock v:ext="edit"/>
              <v:shape id="_x0000_s4435" o:spid="_x0000_s4435" style="position:absolute;left:1889;top:1942;height:24;width:3353;" filled="f" stroked="t" coordorigin="1889,1942" coordsize="3353,24" path="m1889,1966l2098,1959,2309,1959,2518,1959,2729,1959,2830,1950,2940,1950,3149,1950,3360,1950,3569,1950,3770,1950,3871,1942,5033,1942,5242,1942e">
                <v:path arrowok="t"/>
                <v:fill on="f" focussize="0,0"/>
                <v:stroke weight="0.612913385826772pt" color="#FF00FF"/>
                <v:imagedata o:title=""/>
                <o:lock v:ext="edit"/>
              </v:shape>
            </v:group>
            <v:group id="_x0000_s4436" o:spid="_x0000_s4436" o:spt="203" style="position:absolute;left:1889;top:2818;height:17;width:3353;" coordorigin="1889,2818" coordsize="3353,17">
              <o:lock v:ext="edit"/>
              <v:shape id="_x0000_s4437" o:spid="_x0000_s4437" style="position:absolute;left:1889;top:2818;height:17;width:3353;" filled="f" stroked="t" coordorigin="1889,2818" coordsize="3353,17" path="m1889,2835l2098,2835,2309,2835,2518,2835,2729,2835,2830,2828,2940,2828,3149,2828,3360,2828,3569,2828,3670,2818,5033,2818,5242,2818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438" o:spid="_x0000_s4438" o:spt="203" style="position:absolute;left:1889;top:3157;height:7;width:3353;" coordorigin="1889,3157" coordsize="3353,7">
              <o:lock v:ext="edit"/>
              <v:shape id="_x0000_s4439" o:spid="_x0000_s4439" style="position:absolute;left:1889;top:3157;height:7;width:3353;" filled="f" stroked="t" coordorigin="1889,3157" coordsize="3353,7" path="m1889,3164l2098,3164,2309,3164,2518,3164,2729,3164,2830,3157,5033,3157,5242,3157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440" o:spid="_x0000_s4440" o:spt="203" style="position:absolute;left:1860;top:1141;height:50;width:55;" coordorigin="1860,1141" coordsize="55,50">
              <o:lock v:ext="edit"/>
              <v:shape id="_x0000_s4441" o:spid="_x0000_s4441" style="position:absolute;left:1860;top:1141;height:50;width:55;" fillcolor="#00007F" filled="t" stroked="f" coordorigin="1860,1141" coordsize="55,50" path="m1889,1141l1860,1167,1889,1191,1915,1167,1889,11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42" o:spid="_x0000_s4442" o:spt="203" style="position:absolute;left:1860;top:1141;height:50;width:55;" coordorigin="1860,1141" coordsize="55,50">
              <o:lock v:ext="edit"/>
              <v:shape id="_x0000_s4443" o:spid="_x0000_s4443" style="position:absolute;left:1860;top:1141;height:50;width:55;" filled="f" stroked="t" coordorigin="1860,1141" coordsize="55,50" path="m1889,1141l1915,1167,1889,1191,1860,1167,1889,1141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44" o:spid="_x0000_s4444" o:spt="203" style="position:absolute;left:2071;top:1134;height:50;width:55;" coordorigin="2071,1134" coordsize="55,50">
              <o:lock v:ext="edit"/>
              <v:shape id="_x0000_s4445" o:spid="_x0000_s4445" style="position:absolute;left:2071;top:1134;height:50;width:55;" fillcolor="#00007F" filled="t" stroked="f" coordorigin="2071,1134" coordsize="55,50" path="m2098,1134l2071,1158,2098,1184,2126,1158,2098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46" o:spid="_x0000_s4446" o:spt="203" style="position:absolute;left:2071;top:1134;height:50;width:55;" coordorigin="2071,1134" coordsize="55,50">
              <o:lock v:ext="edit"/>
              <v:shape id="_x0000_s4447" o:spid="_x0000_s4447" style="position:absolute;left:2071;top:1134;height:50;width:55;" filled="f" stroked="t" coordorigin="2071,1134" coordsize="55,50" path="m2098,1134l2126,1158,2098,1184,2071,1158,2098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48" o:spid="_x0000_s4448" o:spt="203" style="position:absolute;left:2282;top:1134;height:50;width:53;" coordorigin="2282,1134" coordsize="53,50">
              <o:lock v:ext="edit"/>
              <v:shape id="_x0000_s4449" o:spid="_x0000_s4449" style="position:absolute;left:2282;top:1134;height:50;width:53;" fillcolor="#00007F" filled="t" stroked="f" coordorigin="2282,1134" coordsize="53,50" path="m2309,1134l2282,1158,2309,1184,2335,1158,230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0" o:spid="_x0000_s4450" o:spt="203" style="position:absolute;left:2282;top:1134;height:50;width:53;" coordorigin="2282,1134" coordsize="53,50">
              <o:lock v:ext="edit"/>
              <v:shape id="_x0000_s4451" o:spid="_x0000_s4451" style="position:absolute;left:2282;top:1134;height:50;width:53;" filled="f" stroked="t" coordorigin="2282,1134" coordsize="53,50" path="m2309,1134l2335,1158,2309,1184,2282,1158,230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52" o:spid="_x0000_s4452" o:spt="203" style="position:absolute;left:2491;top:1134;height:50;width:55;" coordorigin="2491,1134" coordsize="55,50">
              <o:lock v:ext="edit"/>
              <v:shape id="_x0000_s4453" o:spid="_x0000_s4453" style="position:absolute;left:2491;top:1134;height:50;width:55;" fillcolor="#00007F" filled="t" stroked="f" coordorigin="2491,1134" coordsize="55,50" path="m2518,1134l2491,1158,2518,1184,2546,1158,2518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4" o:spid="_x0000_s4454" o:spt="203" style="position:absolute;left:2491;top:1134;height:50;width:55;" coordorigin="2491,1134" coordsize="55,50">
              <o:lock v:ext="edit"/>
              <v:shape id="_x0000_s4455" o:spid="_x0000_s4455" style="position:absolute;left:2491;top:1134;height:50;width:55;" filled="f" stroked="t" coordorigin="2491,1134" coordsize="55,50" path="m2518,1134l2546,1158,2518,1184,2491,1158,2518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56" o:spid="_x0000_s4456" o:spt="203" style="position:absolute;left:2702;top:1134;height:50;width:53;" coordorigin="2702,1134" coordsize="53,50">
              <o:lock v:ext="edit"/>
              <v:shape id="_x0000_s4457" o:spid="_x0000_s4457" style="position:absolute;left:2702;top:1134;height:50;width:53;" fillcolor="#00007F" filled="t" stroked="f" coordorigin="2702,1134" coordsize="53,50" path="m2729,1134l2702,1158,2729,1184,2755,1158,272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8" o:spid="_x0000_s4458" o:spt="203" style="position:absolute;left:2702;top:1134;height:50;width:53;" coordorigin="2702,1134" coordsize="53,50">
              <o:lock v:ext="edit"/>
              <v:shape id="_x0000_s4459" o:spid="_x0000_s4459" style="position:absolute;left:2702;top:1134;height:50;width:53;" filled="f" stroked="t" coordorigin="2702,1134" coordsize="53,50" path="m2729,1134l2755,1158,2729,1184,2702,1158,272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0" o:spid="_x0000_s4460" o:spt="203" style="position:absolute;left:2911;top:1134;height:50;width:55;" coordorigin="2911,1134" coordsize="55,50">
              <o:lock v:ext="edit"/>
              <v:shape id="_x0000_s4461" o:spid="_x0000_s4461" style="position:absolute;left:2911;top:1134;height:50;width:55;" fillcolor="#00007F" filled="t" stroked="f" coordorigin="2911,1134" coordsize="55,50" path="m2940,1134l2911,1158,2940,1184,2966,1158,2940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62" o:spid="_x0000_s4462" o:spt="203" style="position:absolute;left:2911;top:1134;height:50;width:55;" coordorigin="2911,1134" coordsize="55,50">
              <o:lock v:ext="edit"/>
              <v:shape id="_x0000_s4463" o:spid="_x0000_s4463" style="position:absolute;left:2911;top:1134;height:50;width:55;" filled="f" stroked="t" coordorigin="2911,1134" coordsize="55,50" path="m2940,1134l2966,1158,2940,1184,2911,1158,2940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4" o:spid="_x0000_s4464" o:spt="203" style="position:absolute;left:3122;top:1134;height:50;width:53;" coordorigin="3122,1134" coordsize="53,50">
              <o:lock v:ext="edit"/>
              <v:shape id="_x0000_s4465" o:spid="_x0000_s4465" style="position:absolute;left:3122;top:1134;height:50;width:53;" fillcolor="#00007F" filled="t" stroked="f" coordorigin="3122,1134" coordsize="53,50" path="m3149,1134l3122,1158,3149,1184,3175,1158,314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66" o:spid="_x0000_s4466" o:spt="203" style="position:absolute;left:3122;top:1134;height:50;width:53;" coordorigin="3122,1134" coordsize="53,50">
              <o:lock v:ext="edit"/>
              <v:shape id="_x0000_s4467" o:spid="_x0000_s4467" style="position:absolute;left:3122;top:1134;height:50;width:53;" filled="f" stroked="t" coordorigin="3122,1134" coordsize="53,50" path="m3149,1134l3175,1158,3149,1184,3122,1158,314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8" o:spid="_x0000_s4468" o:spt="203" style="position:absolute;left:3331;top:1134;height:50;width:55;" coordorigin="3331,1134" coordsize="55,50">
              <o:lock v:ext="edit"/>
              <v:shape id="_x0000_s4469" o:spid="_x0000_s4469" style="position:absolute;left:3331;top:1134;height:50;width:55;" fillcolor="#00007F" filled="t" stroked="f" coordorigin="3331,1134" coordsize="55,50" path="m3360,1134l3331,1158,3360,1184,3386,1158,3360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0" o:spid="_x0000_s4470" o:spt="203" style="position:absolute;left:3331;top:1134;height:50;width:55;" coordorigin="3331,1134" coordsize="55,50">
              <o:lock v:ext="edit"/>
              <v:shape id="_x0000_s4471" o:spid="_x0000_s4471" style="position:absolute;left:3331;top:1134;height:50;width:55;" filled="f" stroked="t" coordorigin="3331,1134" coordsize="55,50" path="m3360,1134l3386,1158,3360,1184,3331,1158,3360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72" o:spid="_x0000_s4472" o:spt="203" style="position:absolute;left:3542;top:1134;height:50;width:55;" coordorigin="3542,1134" coordsize="55,50">
              <o:lock v:ext="edit"/>
              <v:shape id="_x0000_s4473" o:spid="_x0000_s4473" style="position:absolute;left:3542;top:1134;height:50;width:55;" fillcolor="#00007F" filled="t" stroked="f" coordorigin="3542,1134" coordsize="55,50" path="m3569,1134l3542,1158,3569,1184,3598,1158,356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4" o:spid="_x0000_s4474" o:spt="203" style="position:absolute;left:3542;top:1134;height:50;width:55;" coordorigin="3542,1134" coordsize="55,50">
              <o:lock v:ext="edit"/>
              <v:shape id="_x0000_s4475" o:spid="_x0000_s4475" style="position:absolute;left:3542;top:1134;height:50;width:55;" filled="f" stroked="t" coordorigin="3542,1134" coordsize="55,50" path="m3569,1134l3598,1158,3569,1184,3542,1158,356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76" o:spid="_x0000_s4476" o:spt="203" style="position:absolute;left:3744;top:1124;height:50;width:53;" coordorigin="3744,1124" coordsize="53,50">
              <o:lock v:ext="edit"/>
              <v:shape id="_x0000_s4477" o:spid="_x0000_s4477" style="position:absolute;left:3744;top:1124;height:50;width:53;" fillcolor="#00007F" filled="t" stroked="f" coordorigin="3744,1124" coordsize="53,50" path="m3770,1124l3744,1150,3770,1174,3797,1150,377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8" o:spid="_x0000_s4478" o:spt="203" style="position:absolute;left:3744;top:1124;height:50;width:53;" coordorigin="3744,1124" coordsize="53,50">
              <o:lock v:ext="edit"/>
              <v:shape id="_x0000_s4479" o:spid="_x0000_s4479" style="position:absolute;left:3744;top:1124;height:50;width:53;" filled="f" stroked="t" coordorigin="3744,1124" coordsize="53,50" path="m3770,1124l3797,1150,3770,1174,3744,1150,377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0" o:spid="_x0000_s4480" o:spt="203" style="position:absolute;left:3953;top:1124;height:50;width:55;" coordorigin="3953,1124" coordsize="55,50">
              <o:lock v:ext="edit"/>
              <v:shape id="_x0000_s4481" o:spid="_x0000_s4481" style="position:absolute;left:3953;top:1124;height:50;width:55;" fillcolor="#00007F" filled="t" stroked="f" coordorigin="3953,1124" coordsize="55,50" path="m3982,1124l3953,1150,3982,1174,4008,1150,398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82" o:spid="_x0000_s4482" o:spt="203" style="position:absolute;left:3953;top:1124;height:50;width:55;" coordorigin="3953,1124" coordsize="55,50">
              <o:lock v:ext="edit"/>
              <v:shape id="_x0000_s4483" o:spid="_x0000_s4483" style="position:absolute;left:3953;top:1124;height:50;width:55;" filled="f" stroked="t" coordorigin="3953,1124" coordsize="55,50" path="m3982,1124l4008,1150,3982,1174,3953,1150,398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4" o:spid="_x0000_s4484" o:spt="203" style="position:absolute;left:4164;top:1124;height:50;width:55;" coordorigin="4164,1124" coordsize="55,50">
              <o:lock v:ext="edit"/>
              <v:shape id="_x0000_s4485" o:spid="_x0000_s4485" style="position:absolute;left:4164;top:1124;height:50;width:55;" fillcolor="#00007F" filled="t" stroked="f" coordorigin="4164,1124" coordsize="55,50" path="m4190,1124l4164,1150,4190,1174,4219,1150,419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86" o:spid="_x0000_s4486" o:spt="203" style="position:absolute;left:4164;top:1124;height:50;width:55;" coordorigin="4164,1124" coordsize="55,50">
              <o:lock v:ext="edit"/>
              <v:shape id="_x0000_s4487" o:spid="_x0000_s4487" style="position:absolute;left:4164;top:1124;height:50;width:55;" filled="f" stroked="t" coordorigin="4164,1124" coordsize="55,50" path="m4190,1124l4219,1150,4190,1174,4164,1150,419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8" o:spid="_x0000_s4488" o:spt="203" style="position:absolute;left:4375;top:1124;height:50;width:53;" coordorigin="4375,1124" coordsize="53,50">
              <o:lock v:ext="edit"/>
              <v:shape id="_x0000_s4489" o:spid="_x0000_s4489" style="position:absolute;left:4375;top:1124;height:50;width:53;" fillcolor="#00007F" filled="t" stroked="f" coordorigin="4375,1124" coordsize="53,50" path="m4402,1124l4375,1150,4402,1174,4428,1150,440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0" o:spid="_x0000_s4490" o:spt="203" style="position:absolute;left:4375;top:1124;height:50;width:53;" coordorigin="4375,1124" coordsize="53,50">
              <o:lock v:ext="edit"/>
              <v:shape id="_x0000_s4491" o:spid="_x0000_s4491" style="position:absolute;left:4375;top:1124;height:50;width:53;" filled="f" stroked="t" coordorigin="4375,1124" coordsize="53,50" path="m4402,1124l4428,1150,4402,1174,4375,1150,440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92" o:spid="_x0000_s4492" o:spt="203" style="position:absolute;left:4584;top:1124;height:50;width:55;" coordorigin="4584,1124" coordsize="55,50">
              <o:lock v:ext="edit"/>
              <v:shape id="_x0000_s4493" o:spid="_x0000_s4493" style="position:absolute;left:4584;top:1124;height:50;width:55;" fillcolor="#00007F" filled="t" stroked="f" coordorigin="4584,1124" coordsize="55,50" path="m4610,1124l4584,1150,4610,1174,4639,1150,461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4" o:spid="_x0000_s4494" o:spt="203" style="position:absolute;left:4584;top:1124;height:50;width:55;" coordorigin="4584,1124" coordsize="55,50">
              <o:lock v:ext="edit"/>
              <v:shape id="_x0000_s4495" o:spid="_x0000_s4495" style="position:absolute;left:4584;top:1124;height:50;width:55;" filled="f" stroked="t" coordorigin="4584,1124" coordsize="55,50" path="m4610,1124l4639,1150,4610,1174,4584,1150,461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96" o:spid="_x0000_s4496" o:spt="203" style="position:absolute;left:4795;top:1124;height:50;width:55;" coordorigin="4795,1124" coordsize="55,50">
              <o:lock v:ext="edit"/>
              <v:shape id="_x0000_s4497" o:spid="_x0000_s4497" style="position:absolute;left:4795;top:1124;height:50;width:55;" fillcolor="#00007F" filled="t" stroked="f" coordorigin="4795,1124" coordsize="55,50" path="m4822,1124l4795,1150,4822,1174,4850,1150,482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8" o:spid="_x0000_s4498" o:spt="203" style="position:absolute;left:4795;top:1124;height:50;width:55;" coordorigin="4795,1124" coordsize="55,50">
              <o:lock v:ext="edit"/>
              <v:shape id="_x0000_s4499" o:spid="_x0000_s4499" style="position:absolute;left:4795;top:1124;height:50;width:55;" filled="f" stroked="t" coordorigin="4795,1124" coordsize="55,50" path="m4822,1124l4850,1150,4822,1174,4795,1150,482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0" o:spid="_x0000_s4500" o:spt="203" style="position:absolute;left:5004;top:1117;height:50;width:55;" coordorigin="5004,1117" coordsize="55,50">
              <o:lock v:ext="edit"/>
              <v:shape id="_x0000_s4501" o:spid="_x0000_s4501" style="position:absolute;left:5004;top:1117;height:50;width:55;" fillcolor="#00007F" filled="t" stroked="f" coordorigin="5004,1117" coordsize="55,50" path="m5033,1117l5004,1141,5033,1167,5059,1141,5033,11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02" o:spid="_x0000_s4502" o:spt="203" style="position:absolute;left:5004;top:1117;height:50;width:55;" coordorigin="5004,1117" coordsize="55,50">
              <o:lock v:ext="edit"/>
              <v:shape id="_x0000_s4503" o:spid="_x0000_s4503" style="position:absolute;left:5004;top:1117;height:50;width:55;" filled="f" stroked="t" coordorigin="5004,1117" coordsize="55,50" path="m5033,1117l5059,1141,5033,1167,5004,1141,5033,1117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4" o:spid="_x0000_s4504" o:spt="203" style="position:absolute;left:5215;top:1124;height:50;width:55;" coordorigin="5215,1124" coordsize="55,50">
              <o:lock v:ext="edit"/>
              <v:shape id="_x0000_s4505" o:spid="_x0000_s4505" style="position:absolute;left:5215;top:1124;height:50;width:55;" fillcolor="#00007F" filled="t" stroked="f" coordorigin="5215,1124" coordsize="55,50" path="m5242,1124l5215,1150,5242,1174,5270,1150,524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06" o:spid="_x0000_s4506" o:spt="203" style="position:absolute;left:5215;top:1124;height:50;width:55;" coordorigin="5215,1124" coordsize="55,50">
              <o:lock v:ext="edit"/>
              <v:shape id="_x0000_s4507" o:spid="_x0000_s4507" style="position:absolute;left:5215;top:1124;height:50;width:55;" filled="f" stroked="t" coordorigin="5215,1124" coordsize="55,50" path="m5242,1124l5270,1150,5242,1174,5215,1150,524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8" o:spid="_x0000_s4508" o:spt="203" style="position:absolute;left:1860;top:1942;height:41;width:46;" coordorigin="1860,1942" coordsize="46,41">
              <o:lock v:ext="edit"/>
              <v:shape id="_x0000_s4509" o:spid="_x0000_s4509" style="position:absolute;left:1860;top:1942;height:41;width:46;" filled="f" stroked="t" coordorigin="1860,1942" coordsize="46,41" path="m1860,1963l1906,1963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10" o:spid="_x0000_s4510" o:spt="203" style="position:absolute;left:1860;top:1942;height:41;width:46;" coordorigin="1860,1942" coordsize="46,41">
              <o:lock v:ext="edit"/>
              <v:shape id="_x0000_s4511" o:spid="_x0000_s4511" style="position:absolute;left:1860;top:1942;height:41;width:46;" filled="f" stroked="t" coordorigin="1860,1942" coordsize="46,41" path="m1854,1963l1912,1963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12" o:spid="_x0000_s4512" o:spt="203" style="position:absolute;left:2071;top:1933;height:43;width:46;" coordorigin="2071,1933" coordsize="46,43">
              <o:lock v:ext="edit"/>
              <v:shape id="_x0000_s4513" o:spid="_x0000_s4513" style="position:absolute;left:2071;top:1933;height:43;width:46;" filled="f" stroked="t" coordorigin="2071,1933" coordsize="46,43" path="m2071,1954l2117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14" o:spid="_x0000_s4514" o:spt="203" style="position:absolute;left:2071;top:1933;height:43;width:46;" coordorigin="2071,1933" coordsize="46,43">
              <o:lock v:ext="edit"/>
              <v:shape id="_x0000_s4515" o:spid="_x0000_s4515" style="position:absolute;left:2071;top:1933;height:43;width:46;" filled="f" stroked="t" coordorigin="2071,1933" coordsize="46,43" path="m2065,1954l2123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16" o:spid="_x0000_s4516" o:spt="203" style="position:absolute;left:2282;top:1933;height:43;width:43;" coordorigin="2282,1933" coordsize="43,43">
              <o:lock v:ext="edit"/>
              <v:shape id="_x0000_s4517" o:spid="_x0000_s4517" style="position:absolute;left:2282;top:1933;height:43;width:43;" filled="f" stroked="t" coordorigin="2282,1933" coordsize="43,43" path="m2282,1954l2326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18" o:spid="_x0000_s4518" o:spt="203" style="position:absolute;left:2282;top:1933;height:43;width:43;" coordorigin="2282,1933" coordsize="43,43">
              <o:lock v:ext="edit"/>
              <v:shape id="_x0000_s4519" o:spid="_x0000_s4519" style="position:absolute;left:2282;top:1933;height:43;width:43;" filled="f" stroked="t" coordorigin="2282,1933" coordsize="43,43" path="m2276,1954l2332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0" o:spid="_x0000_s4520" o:spt="203" style="position:absolute;left:2491;top:1933;height:43;width:46;" coordorigin="2491,1933" coordsize="46,43">
              <o:lock v:ext="edit"/>
              <v:shape id="_x0000_s4521" o:spid="_x0000_s4521" style="position:absolute;left:2491;top:1933;height:43;width:46;" filled="f" stroked="t" coordorigin="2491,1933" coordsize="46,43" path="m2491,1954l2537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22" o:spid="_x0000_s4522" o:spt="203" style="position:absolute;left:2491;top:1933;height:43;width:46;" coordorigin="2491,1933" coordsize="46,43">
              <o:lock v:ext="edit"/>
              <v:shape id="_x0000_s4523" o:spid="_x0000_s4523" style="position:absolute;left:2491;top:1933;height:43;width:46;" filled="f" stroked="t" coordorigin="2491,1933" coordsize="46,43" path="m2485,1954l2543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4" o:spid="_x0000_s4524" o:spt="203" style="position:absolute;left:2702;top:1933;height:43;width:46;" coordorigin="2702,1933" coordsize="46,43">
              <o:lock v:ext="edit"/>
              <v:shape id="_x0000_s4525" o:spid="_x0000_s4525" style="position:absolute;left:2702;top:1933;height:43;width:46;" filled="f" stroked="t" coordorigin="2702,1933" coordsize="46,43" path="m2702,1954l2748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26" o:spid="_x0000_s4526" o:spt="203" style="position:absolute;left:2702;top:1933;height:43;width:46;" coordorigin="2702,1933" coordsize="46,43">
              <o:lock v:ext="edit"/>
              <v:shape id="_x0000_s4527" o:spid="_x0000_s4527" style="position:absolute;left:2702;top:1933;height:43;width:46;" filled="f" stroked="t" coordorigin="2702,1933" coordsize="46,43" path="m2696,1954l2754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8" o:spid="_x0000_s4528" o:spt="203" style="position:absolute;left:2911;top:1926;height:41;width:46;" coordorigin="2911,1926" coordsize="46,41">
              <o:lock v:ext="edit"/>
              <v:shape id="_x0000_s4529" o:spid="_x0000_s4529" style="position:absolute;left:2911;top:1926;height:41;width:46;" filled="f" stroked="t" coordorigin="2911,1926" coordsize="46,41" path="m2911,1946l2957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0" o:spid="_x0000_s4530" o:spt="203" style="position:absolute;left:2911;top:1926;height:41;width:46;" coordorigin="2911,1926" coordsize="46,41">
              <o:lock v:ext="edit"/>
              <v:shape id="_x0000_s4531" o:spid="_x0000_s4531" style="position:absolute;left:2911;top:1926;height:41;width:46;" filled="f" stroked="t" coordorigin="2911,1926" coordsize="46,41" path="m2905,1946l2963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32" o:spid="_x0000_s4532" o:spt="203" style="position:absolute;left:3122;top:1926;height:41;width:46;" coordorigin="3122,1926" coordsize="46,41">
              <o:lock v:ext="edit"/>
              <v:shape id="_x0000_s4533" o:spid="_x0000_s4533" style="position:absolute;left:3122;top:1926;height:41;width:46;" filled="f" stroked="t" coordorigin="3122,1926" coordsize="46,41" path="m3122,1946l3168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4" o:spid="_x0000_s4534" o:spt="203" style="position:absolute;left:3122;top:1926;height:41;width:46;" coordorigin="3122,1926" coordsize="46,41">
              <o:lock v:ext="edit"/>
              <v:shape id="_x0000_s4535" o:spid="_x0000_s4535" style="position:absolute;left:3122;top:1926;height:41;width:46;" filled="f" stroked="t" coordorigin="3122,1926" coordsize="46,41" path="m3116,1946l3174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36" o:spid="_x0000_s4536" o:spt="203" style="position:absolute;left:3331;top:1926;height:41;width:46;" coordorigin="3331,1926" coordsize="46,41">
              <o:lock v:ext="edit"/>
              <v:shape id="_x0000_s4537" o:spid="_x0000_s4537" style="position:absolute;left:3331;top:1926;height:41;width:46;" filled="f" stroked="t" coordorigin="3331,1926" coordsize="46,41" path="m3331,1946l3377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8" o:spid="_x0000_s4538" o:spt="203" style="position:absolute;left:3331;top:1926;height:41;width:46;" coordorigin="3331,1926" coordsize="46,41">
              <o:lock v:ext="edit"/>
              <v:shape id="_x0000_s4539" o:spid="_x0000_s4539" style="position:absolute;left:3331;top:1926;height:41;width:46;" filled="f" stroked="t" coordorigin="3331,1926" coordsize="46,41" path="m3325,1946l3383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0" o:spid="_x0000_s4540" o:spt="203" style="position:absolute;left:3542;top:1926;height:41;width:46;" coordorigin="3542,1926" coordsize="46,41">
              <o:lock v:ext="edit"/>
              <v:shape id="_x0000_s4541" o:spid="_x0000_s4541" style="position:absolute;left:3542;top:1926;height:41;width:46;" filled="f" stroked="t" coordorigin="3542,1926" coordsize="46,41" path="m3542,1946l3588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42" o:spid="_x0000_s4542" o:spt="203" style="position:absolute;left:3542;top:1926;height:41;width:46;" coordorigin="3542,1926" coordsize="46,41">
              <o:lock v:ext="edit"/>
              <v:shape id="_x0000_s4543" o:spid="_x0000_s4543" style="position:absolute;left:3542;top:1926;height:41;width:46;" filled="f" stroked="t" coordorigin="3542,1926" coordsize="46,41" path="m3536,1946l3594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4" o:spid="_x0000_s4544" o:spt="203" style="position:absolute;left:3744;top:1926;height:41;width:46;" coordorigin="3744,1926" coordsize="46,41">
              <o:lock v:ext="edit"/>
              <v:shape id="_x0000_s4545" o:spid="_x0000_s4545" style="position:absolute;left:3744;top:1926;height:41;width:46;" filled="f" stroked="t" coordorigin="3744,1926" coordsize="46,41" path="m3744,1946l3790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46" o:spid="_x0000_s4546" o:spt="203" style="position:absolute;left:3744;top:1926;height:41;width:46;" coordorigin="3744,1926" coordsize="46,41">
              <o:lock v:ext="edit"/>
              <v:shape id="_x0000_s4547" o:spid="_x0000_s4547" style="position:absolute;left:3744;top:1926;height:41;width:46;" filled="f" stroked="t" coordorigin="3744,1926" coordsize="46,41" path="m3738,1946l3796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8" o:spid="_x0000_s4548" o:spt="203" style="position:absolute;left:3953;top:1916;height:43;width:46;" coordorigin="3953,1916" coordsize="46,43">
              <o:lock v:ext="edit"/>
              <v:shape id="_x0000_s4549" o:spid="_x0000_s4549" style="position:absolute;left:3953;top:1916;height:43;width:46;" filled="f" stroked="t" coordorigin="3953,1916" coordsize="46,43" path="m3953,1938l399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0" o:spid="_x0000_s4550" o:spt="203" style="position:absolute;left:3953;top:1916;height:43;width:46;" coordorigin="3953,1916" coordsize="46,43">
              <o:lock v:ext="edit"/>
              <v:shape id="_x0000_s4551" o:spid="_x0000_s4551" style="position:absolute;left:3953;top:1916;height:43;width:46;" filled="f" stroked="t" coordorigin="3953,1916" coordsize="46,43" path="m3947,1938l400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52" o:spid="_x0000_s4552" o:spt="203" style="position:absolute;left:4164;top:1916;height:43;width:46;" coordorigin="4164,1916" coordsize="46,43">
              <o:lock v:ext="edit"/>
              <v:shape id="_x0000_s4553" o:spid="_x0000_s4553" style="position:absolute;left:4164;top:1916;height:43;width:46;" filled="f" stroked="t" coordorigin="4164,1916" coordsize="46,43" path="m4164,1938l421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4" o:spid="_x0000_s4554" o:spt="203" style="position:absolute;left:4164;top:1916;height:43;width:46;" coordorigin="4164,1916" coordsize="46,43">
              <o:lock v:ext="edit"/>
              <v:shape id="_x0000_s4555" o:spid="_x0000_s4555" style="position:absolute;left:4164;top:1916;height:43;width:46;" filled="f" stroked="t" coordorigin="4164,1916" coordsize="46,43" path="m4158,1938l421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56" o:spid="_x0000_s4556" o:spt="203" style="position:absolute;left:4375;top:1916;height:43;width:43;" coordorigin="4375,1916" coordsize="43,43">
              <o:lock v:ext="edit"/>
              <v:shape id="_x0000_s4557" o:spid="_x0000_s4557" style="position:absolute;left:4375;top:1916;height:43;width:43;" filled="f" stroked="t" coordorigin="4375,1916" coordsize="43,43" path="m4375,1938l441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8" o:spid="_x0000_s4558" o:spt="203" style="position:absolute;left:4375;top:1916;height:43;width:43;" coordorigin="4375,1916" coordsize="43,43">
              <o:lock v:ext="edit"/>
              <v:shape id="_x0000_s4559" o:spid="_x0000_s4559" style="position:absolute;left:4375;top:1916;height:43;width:43;" filled="f" stroked="t" coordorigin="4375,1916" coordsize="43,43" path="m4369,1938l442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0" o:spid="_x0000_s4560" o:spt="203" style="position:absolute;left:4584;top:1916;height:43;width:46;" coordorigin="4584,1916" coordsize="46,43">
              <o:lock v:ext="edit"/>
              <v:shape id="_x0000_s4561" o:spid="_x0000_s4561" style="position:absolute;left:4584;top:1916;height:43;width:46;" filled="f" stroked="t" coordorigin="4584,1916" coordsize="46,43" path="m4584,1938l463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62" o:spid="_x0000_s4562" o:spt="203" style="position:absolute;left:4584;top:1916;height:43;width:46;" coordorigin="4584,1916" coordsize="46,43">
              <o:lock v:ext="edit"/>
              <v:shape id="_x0000_s4563" o:spid="_x0000_s4563" style="position:absolute;left:4584;top:1916;height:43;width:46;" filled="f" stroked="t" coordorigin="4584,1916" coordsize="46,43" path="m4578,1938l463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4" o:spid="_x0000_s4564" o:spt="203" style="position:absolute;left:4795;top:1916;height:43;width:43;" coordorigin="4795,1916" coordsize="43,43">
              <o:lock v:ext="edit"/>
              <v:shape id="_x0000_s4565" o:spid="_x0000_s4565" style="position:absolute;left:4795;top:1916;height:43;width:43;" filled="f" stroked="t" coordorigin="4795,1916" coordsize="43,43" path="m4795,1938l483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66" o:spid="_x0000_s4566" o:spt="203" style="position:absolute;left:4795;top:1916;height:43;width:43;" coordorigin="4795,1916" coordsize="43,43">
              <o:lock v:ext="edit"/>
              <v:shape id="_x0000_s4567" o:spid="_x0000_s4567" style="position:absolute;left:4795;top:1916;height:43;width:43;" filled="f" stroked="t" coordorigin="4795,1916" coordsize="43,43" path="m4789,1938l484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8" o:spid="_x0000_s4568" o:spt="203" style="position:absolute;left:5004;top:1916;height:43;width:46;" coordorigin="5004,1916" coordsize="46,43">
              <o:lock v:ext="edit"/>
              <v:shape id="_x0000_s4569" o:spid="_x0000_s4569" style="position:absolute;left:5004;top:1916;height:43;width:46;" filled="f" stroked="t" coordorigin="5004,1916" coordsize="46,43" path="m5004,1938l505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70" o:spid="_x0000_s4570" o:spt="203" style="position:absolute;left:5004;top:1916;height:43;width:46;" coordorigin="5004,1916" coordsize="46,43">
              <o:lock v:ext="edit"/>
              <v:shape id="_x0000_s4571" o:spid="_x0000_s4571" style="position:absolute;left:5004;top:1916;height:43;width:46;" filled="f" stroked="t" coordorigin="5004,1916" coordsize="46,43" path="m4998,1938l505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72" o:spid="_x0000_s4572" o:spt="203" style="position:absolute;left:5215;top:1916;height:43;width:46;" coordorigin="5215,1916" coordsize="46,43">
              <o:lock v:ext="edit"/>
              <v:shape id="_x0000_s4573" o:spid="_x0000_s4573" style="position:absolute;left:5215;top:1916;height:43;width:46;" filled="f" stroked="t" coordorigin="5215,1916" coordsize="46,43" path="m5215,1938l5261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74" o:spid="_x0000_s4574" o:spt="203" style="position:absolute;left:5215;top:1916;height:43;width:46;" coordorigin="5215,1916" coordsize="46,43">
              <o:lock v:ext="edit"/>
              <v:shape id="_x0000_s4575" o:spid="_x0000_s4575" style="position:absolute;left:5215;top:1916;height:43;width:46;" filled="f" stroked="t" coordorigin="5215,1916" coordsize="46,43" path="m5209,1938l5267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76" o:spid="_x0000_s4576" o:spt="203" style="position:absolute;left:1860;top:2811;height:50;width:55;" coordorigin="1860,2811" coordsize="55,50">
              <o:lock v:ext="edit"/>
              <v:shape id="_x0000_s4577" o:spid="_x0000_s4577" style="position:absolute;left:1860;top:2811;height:50;width:55;" fillcolor="#007F00" filled="t" stroked="f" coordorigin="1860,2811" coordsize="55,50" path="m1889,2811l1860,2862,1915,2862,188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78" o:spid="_x0000_s4578" o:spt="203" style="position:absolute;left:1860;top:2811;height:50;width:55;" coordorigin="1860,2811" coordsize="55,50">
              <o:lock v:ext="edit"/>
              <v:shape id="_x0000_s4579" o:spid="_x0000_s4579" style="position:absolute;left:1860;top:2811;height:50;width:55;" filled="f" stroked="t" coordorigin="1860,2811" coordsize="55,50" path="m1889,2811l1915,2862,1860,2862,188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0" o:spid="_x0000_s4580" o:spt="203" style="position:absolute;left:2071;top:2811;height:50;width:55;" coordorigin="2071,2811" coordsize="55,50">
              <o:lock v:ext="edit"/>
              <v:shape id="_x0000_s4581" o:spid="_x0000_s4581" style="position:absolute;left:2071;top:2811;height:50;width:55;" fillcolor="#007F00" filled="t" stroked="f" coordorigin="2071,2811" coordsize="55,50" path="m2098,2811l2071,2862,2126,2862,2098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82" o:spid="_x0000_s4582" o:spt="203" style="position:absolute;left:2071;top:2811;height:50;width:55;" coordorigin="2071,2811" coordsize="55,50">
              <o:lock v:ext="edit"/>
              <v:shape id="_x0000_s4583" o:spid="_x0000_s4583" style="position:absolute;left:2071;top:2811;height:50;width:55;" filled="f" stroked="t" coordorigin="2071,2811" coordsize="55,50" path="m2098,2811l2126,2862,2071,2862,2098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4" o:spid="_x0000_s4584" o:spt="203" style="position:absolute;left:2282;top:2811;height:50;width:53;" coordorigin="2282,2811" coordsize="53,50">
              <o:lock v:ext="edit"/>
              <v:shape id="_x0000_s4585" o:spid="_x0000_s4585" style="position:absolute;left:2282;top:2811;height:50;width:53;" fillcolor="#007F00" filled="t" stroked="f" coordorigin="2282,2811" coordsize="53,50" path="m2309,2811l2282,2862,2335,2862,230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86" o:spid="_x0000_s4586" o:spt="203" style="position:absolute;left:2282;top:2811;height:50;width:53;" coordorigin="2282,2811" coordsize="53,50">
              <o:lock v:ext="edit"/>
              <v:shape id="_x0000_s4587" o:spid="_x0000_s4587" style="position:absolute;left:2282;top:2811;height:50;width:53;" filled="f" stroked="t" coordorigin="2282,2811" coordsize="53,50" path="m2309,2811l2335,2862,2282,2862,230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8" o:spid="_x0000_s4588" o:spt="203" style="position:absolute;left:2491;top:2811;height:50;width:55;" coordorigin="2491,2811" coordsize="55,50">
              <o:lock v:ext="edit"/>
              <v:shape id="_x0000_s4589" o:spid="_x0000_s4589" style="position:absolute;left:2491;top:2811;height:50;width:55;" fillcolor="#007F00" filled="t" stroked="f" coordorigin="2491,2811" coordsize="55,50" path="m2518,2811l2491,2862,2546,2862,2518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0" o:spid="_x0000_s4590" o:spt="203" style="position:absolute;left:2491;top:2811;height:50;width:55;" coordorigin="2491,2811" coordsize="55,50">
              <o:lock v:ext="edit"/>
              <v:shape id="_x0000_s4591" o:spid="_x0000_s4591" style="position:absolute;left:2491;top:2811;height:50;width:55;" filled="f" stroked="t" coordorigin="2491,2811" coordsize="55,50" path="m2518,2811l2546,2862,2491,2862,2518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92" o:spid="_x0000_s4592" o:spt="203" style="position:absolute;left:2702;top:2811;height:50;width:53;" coordorigin="2702,2811" coordsize="53,50">
              <o:lock v:ext="edit"/>
              <v:shape id="_x0000_s4593" o:spid="_x0000_s4593" style="position:absolute;left:2702;top:2811;height:50;width:53;" fillcolor="#007F00" filled="t" stroked="f" coordorigin="2702,2811" coordsize="53,50" path="m2729,2811l2702,2862,2755,2862,272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4" o:spid="_x0000_s4594" o:spt="203" style="position:absolute;left:2702;top:2811;height:50;width:53;" coordorigin="2702,2811" coordsize="53,50">
              <o:lock v:ext="edit"/>
              <v:shape id="_x0000_s4595" o:spid="_x0000_s4595" style="position:absolute;left:2702;top:2811;height:50;width:53;" filled="f" stroked="t" coordorigin="2702,2811" coordsize="53,50" path="m2729,2811l2755,2862,2702,2862,272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96" o:spid="_x0000_s4596" o:spt="203" style="position:absolute;left:2911;top:2802;height:50;width:55;" coordorigin="2911,2802" coordsize="55,50">
              <o:lock v:ext="edit"/>
              <v:shape id="_x0000_s4597" o:spid="_x0000_s4597" style="position:absolute;left:2911;top:2802;height:50;width:55;" fillcolor="#007F00" filled="t" stroked="f" coordorigin="2911,2802" coordsize="55,50" path="m2940,2802l2911,2852,2966,2852,2940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8" o:spid="_x0000_s4598" o:spt="203" style="position:absolute;left:2911;top:2802;height:50;width:55;" coordorigin="2911,2802" coordsize="55,50">
              <o:lock v:ext="edit"/>
              <v:shape id="_x0000_s4599" o:spid="_x0000_s4599" style="position:absolute;left:2911;top:2802;height:50;width:55;" filled="f" stroked="t" coordorigin="2911,2802" coordsize="55,50" path="m2940,2802l2966,2852,2911,2852,2940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0" o:spid="_x0000_s4600" o:spt="203" style="position:absolute;left:3122;top:2802;height:50;width:53;" coordorigin="3122,2802" coordsize="53,50">
              <o:lock v:ext="edit"/>
              <v:shape id="_x0000_s4601" o:spid="_x0000_s4601" style="position:absolute;left:3122;top:2802;height:50;width:53;" fillcolor="#007F00" filled="t" stroked="f" coordorigin="3122,2802" coordsize="53,50" path="m3149,2802l3122,2852,3175,2852,3149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02" o:spid="_x0000_s4602" o:spt="203" style="position:absolute;left:3122;top:2802;height:50;width:53;" coordorigin="3122,2802" coordsize="53,50">
              <o:lock v:ext="edit"/>
              <v:shape id="_x0000_s4603" o:spid="_x0000_s4603" style="position:absolute;left:3122;top:2802;height:50;width:53;" filled="f" stroked="t" coordorigin="3122,2802" coordsize="53,50" path="m3149,2802l3175,2852,3122,2852,3149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4" o:spid="_x0000_s4604" o:spt="203" style="position:absolute;left:3331;top:2802;height:50;width:55;" coordorigin="3331,2802" coordsize="55,50">
              <o:lock v:ext="edit"/>
              <v:shape id="_x0000_s4605" o:spid="_x0000_s4605" style="position:absolute;left:3331;top:2802;height:50;width:55;" fillcolor="#007F00" filled="t" stroked="f" coordorigin="3331,2802" coordsize="55,50" path="m3360,2802l3331,2852,3386,2852,3360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06" o:spid="_x0000_s4606" o:spt="203" style="position:absolute;left:3331;top:2802;height:50;width:55;" coordorigin="3331,2802" coordsize="55,50">
              <o:lock v:ext="edit"/>
              <v:shape id="_x0000_s4607" o:spid="_x0000_s4607" style="position:absolute;left:3331;top:2802;height:50;width:55;" filled="f" stroked="t" coordorigin="3331,2802" coordsize="55,50" path="m3360,2802l3386,2852,3331,2852,3360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8" o:spid="_x0000_s4608" o:spt="203" style="position:absolute;left:3542;top:2802;height:50;width:55;" coordorigin="3542,2802" coordsize="55,50">
              <o:lock v:ext="edit"/>
              <v:shape id="_x0000_s4609" o:spid="_x0000_s4609" style="position:absolute;left:3542;top:2802;height:50;width:55;" fillcolor="#007F00" filled="t" stroked="f" coordorigin="3542,2802" coordsize="55,50" path="m3569,2802l3542,2852,3598,2852,3569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0" o:spid="_x0000_s4610" o:spt="203" style="position:absolute;left:3542;top:2802;height:50;width:55;" coordorigin="3542,2802" coordsize="55,50">
              <o:lock v:ext="edit"/>
              <v:shape id="_x0000_s4611" o:spid="_x0000_s4611" style="position:absolute;left:3542;top:2802;height:50;width:55;" filled="f" stroked="t" coordorigin="3542,2802" coordsize="55,50" path="m3569,2802l3598,2852,3542,2852,3569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12" o:spid="_x0000_s4612" o:spt="203" style="position:absolute;left:3744;top:2794;height:50;width:53;" coordorigin="3744,2794" coordsize="53,50">
              <o:lock v:ext="edit"/>
              <v:shape id="_x0000_s4613" o:spid="_x0000_s4613" style="position:absolute;left:3744;top:2794;height:50;width:53;" fillcolor="#007F00" filled="t" stroked="f" coordorigin="3744,2794" coordsize="53,50" path="m3770,2794l3744,2845,3797,2845,377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4" o:spid="_x0000_s4614" o:spt="203" style="position:absolute;left:3744;top:2794;height:50;width:53;" coordorigin="3744,2794" coordsize="53,50">
              <o:lock v:ext="edit"/>
              <v:shape id="_x0000_s4615" o:spid="_x0000_s4615" style="position:absolute;left:3744;top:2794;height:50;width:53;" filled="f" stroked="t" coordorigin="3744,2794" coordsize="53,50" path="m3770,2794l3797,2845,3744,2845,377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16" o:spid="_x0000_s4616" o:spt="203" style="position:absolute;left:3953;top:2794;height:50;width:55;" coordorigin="3953,2794" coordsize="55,50">
              <o:lock v:ext="edit"/>
              <v:shape id="_x0000_s4617" o:spid="_x0000_s4617" style="position:absolute;left:3953;top:2794;height:50;width:55;" fillcolor="#007F00" filled="t" stroked="f" coordorigin="3953,2794" coordsize="55,50" path="m3982,2794l3953,2845,4008,2845,398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8" o:spid="_x0000_s4618" o:spt="203" style="position:absolute;left:3953;top:2794;height:50;width:55;" coordorigin="3953,2794" coordsize="55,50">
              <o:lock v:ext="edit"/>
              <v:shape id="_x0000_s4619" o:spid="_x0000_s4619" style="position:absolute;left:3953;top:2794;height:50;width:55;" filled="f" stroked="t" coordorigin="3953,2794" coordsize="55,50" path="m3982,2794l4008,2845,3953,2845,398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0" o:spid="_x0000_s4620" o:spt="203" style="position:absolute;left:4164;top:2794;height:50;width:55;" coordorigin="4164,2794" coordsize="55,50">
              <o:lock v:ext="edit"/>
              <v:shape id="_x0000_s4621" o:spid="_x0000_s4621" style="position:absolute;left:4164;top:2794;height:50;width:55;" fillcolor="#007F00" filled="t" stroked="f" coordorigin="4164,2794" coordsize="55,50" path="m4190,2794l4164,2845,4219,2845,419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22" o:spid="_x0000_s4622" o:spt="203" style="position:absolute;left:4164;top:2794;height:50;width:55;" coordorigin="4164,2794" coordsize="55,50">
              <o:lock v:ext="edit"/>
              <v:shape id="_x0000_s4623" o:spid="_x0000_s4623" style="position:absolute;left:4164;top:2794;height:50;width:55;" filled="f" stroked="t" coordorigin="4164,2794" coordsize="55,50" path="m4190,2794l4219,2845,4164,2845,419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4" o:spid="_x0000_s4624" o:spt="203" style="position:absolute;left:4375;top:2794;height:50;width:53;" coordorigin="4375,2794" coordsize="53,50">
              <o:lock v:ext="edit"/>
              <v:shape id="_x0000_s4625" o:spid="_x0000_s4625" style="position:absolute;left:4375;top:2794;height:50;width:53;" fillcolor="#007F00" filled="t" stroked="f" coordorigin="4375,2794" coordsize="53,50" path="m4402,2794l4375,2845,4428,2845,440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26" o:spid="_x0000_s4626" o:spt="203" style="position:absolute;left:4375;top:2794;height:50;width:53;" coordorigin="4375,2794" coordsize="53,50">
              <o:lock v:ext="edit"/>
              <v:shape id="_x0000_s4627" o:spid="_x0000_s4627" style="position:absolute;left:4375;top:2794;height:50;width:53;" filled="f" stroked="t" coordorigin="4375,2794" coordsize="53,50" path="m4402,2794l4428,2845,4375,2845,440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8" o:spid="_x0000_s4628" o:spt="203" style="position:absolute;left:4584;top:2794;height:50;width:55;" coordorigin="4584,2794" coordsize="55,50">
              <o:lock v:ext="edit"/>
              <v:shape id="_x0000_s4629" o:spid="_x0000_s4629" style="position:absolute;left:4584;top:2794;height:50;width:55;" fillcolor="#007F00" filled="t" stroked="f" coordorigin="4584,2794" coordsize="55,50" path="m4610,2794l4584,2845,4639,2845,461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0" o:spid="_x0000_s4630" o:spt="203" style="position:absolute;left:4584;top:2794;height:50;width:55;" coordorigin="4584,2794" coordsize="55,50">
              <o:lock v:ext="edit"/>
              <v:shape id="_x0000_s4631" o:spid="_x0000_s4631" style="position:absolute;left:4584;top:2794;height:50;width:55;" filled="f" stroked="t" coordorigin="4584,2794" coordsize="55,50" path="m4610,2794l4639,2845,4584,2845,461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32" o:spid="_x0000_s4632" o:spt="203" style="position:absolute;left:4795;top:2794;height:50;width:55;" coordorigin="4795,2794" coordsize="55,50">
              <o:lock v:ext="edit"/>
              <v:shape id="_x0000_s4633" o:spid="_x0000_s4633" style="position:absolute;left:4795;top:2794;height:50;width:55;" fillcolor="#007F00" filled="t" stroked="f" coordorigin="4795,2794" coordsize="55,50" path="m4822,2794l4795,2845,4850,2845,482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4" o:spid="_x0000_s4634" o:spt="203" style="position:absolute;left:4795;top:2794;height:50;width:55;" coordorigin="4795,2794" coordsize="55,50">
              <o:lock v:ext="edit"/>
              <v:shape id="_x0000_s4635" o:spid="_x0000_s4635" style="position:absolute;left:4795;top:2794;height:50;width:55;" filled="f" stroked="t" coordorigin="4795,2794" coordsize="55,50" path="m4822,2794l4850,2845,4795,2845,482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36" o:spid="_x0000_s4636" o:spt="203" style="position:absolute;left:5004;top:2794;height:50;width:55;" coordorigin="5004,2794" coordsize="55,50">
              <o:lock v:ext="edit"/>
              <v:shape id="_x0000_s4637" o:spid="_x0000_s4637" style="position:absolute;left:5004;top:2794;height:50;width:55;" fillcolor="#007F00" filled="t" stroked="f" coordorigin="5004,2794" coordsize="55,50" path="m5033,2794l5004,2845,5059,2845,5033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8" o:spid="_x0000_s4638" o:spt="203" style="position:absolute;left:5004;top:2794;height:50;width:55;" coordorigin="5004,2794" coordsize="55,50">
              <o:lock v:ext="edit"/>
              <v:shape id="_x0000_s4639" o:spid="_x0000_s4639" style="position:absolute;left:5004;top:2794;height:50;width:55;" filled="f" stroked="t" coordorigin="5004,2794" coordsize="55,50" path="m5033,2794l5059,2845,5004,2845,5033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40" o:spid="_x0000_s4640" o:spt="203" style="position:absolute;left:5215;top:2794;height:50;width:55;" coordorigin="5215,2794" coordsize="55,50">
              <o:lock v:ext="edit"/>
              <v:shape id="_x0000_s4641" o:spid="_x0000_s4641" style="position:absolute;left:5215;top:2794;height:50;width:55;" fillcolor="#007F00" filled="t" stroked="f" coordorigin="5215,2794" coordsize="55,50" path="m5242,2794l5215,2845,5270,2845,524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42" o:spid="_x0000_s4642" o:spt="203" style="position:absolute;left:5215;top:2794;height:50;width:55;" coordorigin="5215,2794" coordsize="55,50">
              <o:lock v:ext="edit"/>
              <v:shape id="_x0000_s4643" o:spid="_x0000_s4643" style="position:absolute;left:5215;top:2794;height:50;width:55;" filled="f" stroked="t" coordorigin="5215,2794" coordsize="55,50" path="m5242,2794l5270,2845,5215,2845,524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44" o:spid="_x0000_s4644" o:spt="203" style="position:absolute;left:1860;top:3140;height:24;width:29;" coordorigin="1860,3140" coordsize="29,24">
              <o:lock v:ext="edit"/>
              <v:shape id="_x0000_s4645" o:spid="_x0000_s4645" style="position:absolute;left:1860;top:3140;height:24;width:29;" filled="f" stroked="t" coordorigin="1860,3140" coordsize="29,24" path="m1889,3164l1860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46" o:spid="_x0000_s4646" o:spt="203" style="position:absolute;left:1889;top:3164;height:26;width:26;" coordorigin="1889,3164" coordsize="26,26">
              <o:lock v:ext="edit"/>
              <v:shape id="_x0000_s4647" o:spid="_x0000_s4647" style="position:absolute;left:1889;top:3164;height:26;width:26;" filled="f" stroked="t" coordorigin="1889,3164" coordsize="26,26" path="m1889,3164l191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48" o:spid="_x0000_s4648" o:spt="203" style="position:absolute;left:1860;top:3164;height:26;width:29;" coordorigin="1860,3164" coordsize="29,26">
              <o:lock v:ext="edit"/>
              <v:shape id="_x0000_s4649" o:spid="_x0000_s4649" style="position:absolute;left:1860;top:3164;height:26;width:29;" filled="f" stroked="t" coordorigin="1860,3164" coordsize="29,26" path="m1889,3164l1860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0" o:spid="_x0000_s4650" o:spt="203" style="position:absolute;left:1889;top:3140;height:24;width:26;" coordorigin="1889,3140" coordsize="26,24">
              <o:lock v:ext="edit"/>
              <v:shape id="_x0000_s4651" o:spid="_x0000_s4651" style="position:absolute;left:1889;top:3140;height:24;width:26;" filled="f" stroked="t" coordorigin="1889,3140" coordsize="26,24" path="m1889,3164l191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2" o:spid="_x0000_s4652" o:spt="203" style="position:absolute;left:2071;top:3140;height:24;width:26;" coordorigin="2071,3140" coordsize="26,24">
              <o:lock v:ext="edit"/>
              <v:shape id="_x0000_s4653" o:spid="_x0000_s4653" style="position:absolute;left:2071;top:3140;height:24;width:26;" filled="f" stroked="t" coordorigin="2071,3140" coordsize="26,24" path="m2098,3164l2071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4" o:spid="_x0000_s4654" o:spt="203" style="position:absolute;left:2098;top:3164;height:26;width:29;" coordorigin="2098,3164" coordsize="29,26">
              <o:lock v:ext="edit"/>
              <v:shape id="_x0000_s4655" o:spid="_x0000_s4655" style="position:absolute;left:2098;top:3164;height:26;width:29;" filled="f" stroked="t" coordorigin="2098,3164" coordsize="29,26" path="m2098,3164l2126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6" o:spid="_x0000_s4656" o:spt="203" style="position:absolute;left:2071;top:3164;height:26;width:26;" coordorigin="2071,3164" coordsize="26,26">
              <o:lock v:ext="edit"/>
              <v:shape id="_x0000_s4657" o:spid="_x0000_s4657" style="position:absolute;left:2071;top:3164;height:26;width:26;" filled="f" stroked="t" coordorigin="2071,3164" coordsize="26,26" path="m2098,3164l2071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8" o:spid="_x0000_s4658" o:spt="203" style="position:absolute;left:2098;top:3140;height:24;width:29;" coordorigin="2098,3140" coordsize="29,24">
              <o:lock v:ext="edit"/>
              <v:shape id="_x0000_s4659" o:spid="_x0000_s4659" style="position:absolute;left:2098;top:3140;height:24;width:29;" filled="f" stroked="t" coordorigin="2098,3140" coordsize="29,24" path="m2098,3164l2126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0" o:spid="_x0000_s4660" o:spt="203" style="position:absolute;left:2282;top:3140;height:24;width:26;" coordorigin="2282,3140" coordsize="26,24">
              <o:lock v:ext="edit"/>
              <v:shape id="_x0000_s4661" o:spid="_x0000_s4661" style="position:absolute;left:2282;top:3140;height:24;width:26;" filled="f" stroked="t" coordorigin="2282,3140" coordsize="26,24" path="m2309,3164l2282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2" o:spid="_x0000_s4662" o:spt="203" style="position:absolute;left:2309;top:3164;height:26;width:26;" coordorigin="2309,3164" coordsize="26,26">
              <o:lock v:ext="edit"/>
              <v:shape id="_x0000_s4663" o:spid="_x0000_s4663" style="position:absolute;left:2309;top:3164;height:26;width:26;" filled="f" stroked="t" coordorigin="2309,3164" coordsize="26,26" path="m2309,3164l233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4" o:spid="_x0000_s4664" o:spt="203" style="position:absolute;left:2282;top:3164;height:26;width:26;" coordorigin="2282,3164" coordsize="26,26">
              <o:lock v:ext="edit"/>
              <v:shape id="_x0000_s4665" o:spid="_x0000_s4665" style="position:absolute;left:2282;top:3164;height:26;width:26;" filled="f" stroked="t" coordorigin="2282,3164" coordsize="26,26" path="m2309,3164l2282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6" o:spid="_x0000_s4666" o:spt="203" style="position:absolute;left:2309;top:3140;height:24;width:26;" coordorigin="2309,3140" coordsize="26,24">
              <o:lock v:ext="edit"/>
              <v:shape id="_x0000_s4667" o:spid="_x0000_s4667" style="position:absolute;left:2309;top:3140;height:24;width:26;" filled="f" stroked="t" coordorigin="2309,3140" coordsize="26,24" path="m2309,3164l233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8" o:spid="_x0000_s4668" o:spt="203" style="position:absolute;left:2491;top:3140;height:24;width:26;" coordorigin="2491,3140" coordsize="26,24">
              <o:lock v:ext="edit"/>
              <v:shape id="_x0000_s4669" o:spid="_x0000_s4669" style="position:absolute;left:2491;top:3140;height:24;width:26;" filled="f" stroked="t" coordorigin="2491,3140" coordsize="26,24" path="m2518,3164l2491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0" o:spid="_x0000_s4670" o:spt="203" style="position:absolute;left:2518;top:3164;height:26;width:29;" coordorigin="2518,3164" coordsize="29,26">
              <o:lock v:ext="edit"/>
              <v:shape id="_x0000_s4671" o:spid="_x0000_s4671" style="position:absolute;left:2518;top:3164;height:26;width:29;" filled="f" stroked="t" coordorigin="2518,3164" coordsize="29,26" path="m2518,3164l2546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2" o:spid="_x0000_s4672" o:spt="203" style="position:absolute;left:2491;top:3164;height:26;width:26;" coordorigin="2491,3164" coordsize="26,26">
              <o:lock v:ext="edit"/>
              <v:shape id="_x0000_s4673" o:spid="_x0000_s4673" style="position:absolute;left:2491;top:3164;height:26;width:26;" filled="f" stroked="t" coordorigin="2491,3164" coordsize="26,26" path="m2518,3164l2491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4" o:spid="_x0000_s4674" o:spt="203" style="position:absolute;left:2518;top:3140;height:24;width:29;" coordorigin="2518,3140" coordsize="29,24">
              <o:lock v:ext="edit"/>
              <v:shape id="_x0000_s4675" o:spid="_x0000_s4675" style="position:absolute;left:2518;top:3140;height:24;width:29;" filled="f" stroked="t" coordorigin="2518,3140" coordsize="29,24" path="m2518,3164l2546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6" o:spid="_x0000_s4676" o:spt="203" style="position:absolute;left:2702;top:3140;height:24;width:26;" coordorigin="2702,3140" coordsize="26,24">
              <o:lock v:ext="edit"/>
              <v:shape id="_x0000_s4677" o:spid="_x0000_s4677" style="position:absolute;left:2702;top:3140;height:24;width:26;" filled="f" stroked="t" coordorigin="2702,3140" coordsize="26,24" path="m2729,3164l2702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8" o:spid="_x0000_s4678" o:spt="203" style="position:absolute;left:2729;top:3164;height:26;width:26;" coordorigin="2729,3164" coordsize="26,26">
              <o:lock v:ext="edit"/>
              <v:shape id="_x0000_s4679" o:spid="_x0000_s4679" style="position:absolute;left:2729;top:3164;height:26;width:26;" filled="f" stroked="t" coordorigin="2729,3164" coordsize="26,26" path="m2729,3164l275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0" o:spid="_x0000_s4680" o:spt="203" style="position:absolute;left:2702;top:3164;height:26;width:26;" coordorigin="2702,3164" coordsize="26,26">
              <o:lock v:ext="edit"/>
              <v:shape id="_x0000_s4681" o:spid="_x0000_s4681" style="position:absolute;left:2702;top:3164;height:26;width:26;" filled="f" stroked="t" coordorigin="2702,3164" coordsize="26,26" path="m2729,3164l2702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2" o:spid="_x0000_s4682" o:spt="203" style="position:absolute;left:2729;top:3140;height:24;width:26;" coordorigin="2729,3140" coordsize="26,24">
              <o:lock v:ext="edit"/>
              <v:shape id="_x0000_s4683" o:spid="_x0000_s4683" style="position:absolute;left:2729;top:3140;height:24;width:26;" filled="f" stroked="t" coordorigin="2729,3140" coordsize="26,24" path="m2729,3164l275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4" o:spid="_x0000_s4684" o:spt="203" style="position:absolute;left:2911;top:3130;height:26;width:29;" coordorigin="2911,3130" coordsize="29,26">
              <o:lock v:ext="edit"/>
              <v:shape id="_x0000_s4685" o:spid="_x0000_s4685" style="position:absolute;left:2911;top:3130;height:26;width:29;" filled="f" stroked="t" coordorigin="2911,3130" coordsize="29,26" path="m2940,3157l2911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6" o:spid="_x0000_s4686" o:spt="203" style="position:absolute;left:2940;top:3157;height:24;width:26;" coordorigin="2940,3157" coordsize="26,24">
              <o:lock v:ext="edit"/>
              <v:shape id="_x0000_s4687" o:spid="_x0000_s4687" style="position:absolute;left:2940;top:3157;height:24;width:26;" filled="f" stroked="t" coordorigin="2940,3157" coordsize="26,24" path="m2940,3157l2966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8" o:spid="_x0000_s4688" o:spt="203" style="position:absolute;left:2911;top:3157;height:24;width:29;" coordorigin="2911,3157" coordsize="29,24">
              <o:lock v:ext="edit"/>
              <v:shape id="_x0000_s4689" o:spid="_x0000_s4689" style="position:absolute;left:2911;top:3157;height:24;width:29;" filled="f" stroked="t" coordorigin="2911,3157" coordsize="29,24" path="m2940,3157l2911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0" o:spid="_x0000_s4690" o:spt="203" style="position:absolute;left:2940;top:3130;height:26;width:26;" coordorigin="2940,3130" coordsize="26,26">
              <o:lock v:ext="edit"/>
              <v:shape id="_x0000_s4691" o:spid="_x0000_s4691" style="position:absolute;left:2940;top:3130;height:26;width:26;" filled="f" stroked="t" coordorigin="2940,3130" coordsize="26,26" path="m2940,3157l2966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2" o:spid="_x0000_s4692" o:spt="203" style="position:absolute;left:3122;top:3130;height:26;width:26;" coordorigin="3122,3130" coordsize="26,26">
              <o:lock v:ext="edit"/>
              <v:shape id="_x0000_s4693" o:spid="_x0000_s4693" style="position:absolute;left:3122;top:3130;height:26;width:26;" filled="f" stroked="t" coordorigin="3122,3130" coordsize="26,26" path="m3149,3157l3122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4" o:spid="_x0000_s4694" o:spt="203" style="position:absolute;left:3149;top:3157;height:24;width:26;" coordorigin="3149,3157" coordsize="26,24">
              <o:lock v:ext="edit"/>
              <v:shape id="_x0000_s4695" o:spid="_x0000_s4695" style="position:absolute;left:3149;top:3157;height:24;width:26;" filled="f" stroked="t" coordorigin="3149,3157" coordsize="26,24" path="m3149,3157l317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6" o:spid="_x0000_s4696" o:spt="203" style="position:absolute;left:3122;top:3157;height:24;width:26;" coordorigin="3122,3157" coordsize="26,24">
              <o:lock v:ext="edit"/>
              <v:shape id="_x0000_s4697" o:spid="_x0000_s4697" style="position:absolute;left:3122;top:3157;height:24;width:26;" filled="f" stroked="t" coordorigin="3122,3157" coordsize="26,24" path="m3149,3157l3122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8" o:spid="_x0000_s4698" o:spt="203" style="position:absolute;left:3149;top:3130;height:26;width:26;" coordorigin="3149,3130" coordsize="26,26">
              <o:lock v:ext="edit"/>
              <v:shape id="_x0000_s4699" o:spid="_x0000_s4699" style="position:absolute;left:3149;top:3130;height:26;width:26;" filled="f" stroked="t" coordorigin="3149,3130" coordsize="26,26" path="m3149,3157l317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0" o:spid="_x0000_s4700" o:spt="203" style="position:absolute;left:3331;top:3130;height:26;width:29;" coordorigin="3331,3130" coordsize="29,26">
              <o:lock v:ext="edit"/>
              <v:shape id="_x0000_s4701" o:spid="_x0000_s4701" style="position:absolute;left:3331;top:3130;height:26;width:29;" filled="f" stroked="t" coordorigin="3331,3130" coordsize="29,26" path="m3360,3157l3331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2" o:spid="_x0000_s4702" o:spt="203" style="position:absolute;left:3360;top:3157;height:24;width:26;" coordorigin="3360,3157" coordsize="26,24">
              <o:lock v:ext="edit"/>
              <v:shape id="_x0000_s4703" o:spid="_x0000_s4703" style="position:absolute;left:3360;top:3157;height:24;width:26;" filled="f" stroked="t" coordorigin="3360,3157" coordsize="26,24" path="m3360,3157l3386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4" o:spid="_x0000_s4704" o:spt="203" style="position:absolute;left:3331;top:3157;height:24;width:29;" coordorigin="3331,3157" coordsize="29,24">
              <o:lock v:ext="edit"/>
              <v:shape id="_x0000_s4705" o:spid="_x0000_s4705" style="position:absolute;left:3331;top:3157;height:24;width:29;" filled="f" stroked="t" coordorigin="3331,3157" coordsize="29,24" path="m3360,3157l3331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6" o:spid="_x0000_s4706" o:spt="203" style="position:absolute;left:3360;top:3130;height:26;width:26;" coordorigin="3360,3130" coordsize="26,26">
              <o:lock v:ext="edit"/>
              <v:shape id="_x0000_s4707" o:spid="_x0000_s4707" style="position:absolute;left:3360;top:3130;height:26;width:26;" filled="f" stroked="t" coordorigin="3360,3130" coordsize="26,26" path="m3360,3157l3386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8" o:spid="_x0000_s4708" o:spt="203" style="position:absolute;left:3542;top:3130;height:26;width:26;" coordorigin="3542,3130" coordsize="26,26">
              <o:lock v:ext="edit"/>
              <v:shape id="_x0000_s4709" o:spid="_x0000_s4709" style="position:absolute;left:3542;top:3130;height:26;width:26;" filled="f" stroked="t" coordorigin="3542,3130" coordsize="26,26" path="m3569,3157l3542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0" o:spid="_x0000_s4710" o:spt="203" style="position:absolute;left:3569;top:3157;height:24;width:29;" coordorigin="3569,3157" coordsize="29,24">
              <o:lock v:ext="edit"/>
              <v:shape id="_x0000_s4711" o:spid="_x0000_s4711" style="position:absolute;left:3569;top:3157;height:24;width:29;" filled="f" stroked="t" coordorigin="3569,3157" coordsize="29,24" path="m3569,3157l359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2" o:spid="_x0000_s4712" o:spt="203" style="position:absolute;left:3542;top:3157;height:24;width:26;" coordorigin="3542,3157" coordsize="26,24">
              <o:lock v:ext="edit"/>
              <v:shape id="_x0000_s4713" o:spid="_x0000_s4713" style="position:absolute;left:3542;top:3157;height:24;width:26;" filled="f" stroked="t" coordorigin="3542,3157" coordsize="26,24" path="m3569,3157l3542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4" o:spid="_x0000_s4714" o:spt="203" style="position:absolute;left:3569;top:3130;height:26;width:29;" coordorigin="3569,3130" coordsize="29,26">
              <o:lock v:ext="edit"/>
              <v:shape id="_x0000_s4715" o:spid="_x0000_s4715" style="position:absolute;left:3569;top:3130;height:26;width:29;" filled="f" stroked="t" coordorigin="3569,3130" coordsize="29,26" path="m3569,3157l359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6" o:spid="_x0000_s4716" o:spt="203" style="position:absolute;left:3744;top:3130;height:26;width:26;" coordorigin="3744,3130" coordsize="26,26">
              <o:lock v:ext="edit"/>
              <v:shape id="_x0000_s4717" o:spid="_x0000_s4717" style="position:absolute;left:3744;top:3130;height:26;width:26;" filled="f" stroked="t" coordorigin="3744,3130" coordsize="26,26" path="m3770,3157l374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8" o:spid="_x0000_s4718" o:spt="203" style="position:absolute;left:3770;top:3157;height:24;width:26;" coordorigin="3770,3157" coordsize="26,24">
              <o:lock v:ext="edit"/>
              <v:shape id="_x0000_s4719" o:spid="_x0000_s4719" style="position:absolute;left:3770;top:3157;height:24;width:26;" filled="f" stroked="t" coordorigin="3770,3157" coordsize="26,24" path="m3770,3157l3797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0" o:spid="_x0000_s4720" o:spt="203" style="position:absolute;left:3744;top:3157;height:24;width:26;" coordorigin="3744,3157" coordsize="26,24">
              <o:lock v:ext="edit"/>
              <v:shape id="_x0000_s4721" o:spid="_x0000_s4721" style="position:absolute;left:3744;top:3157;height:24;width:26;" filled="f" stroked="t" coordorigin="3744,3157" coordsize="26,24" path="m3770,3157l374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2" o:spid="_x0000_s4722" o:spt="203" style="position:absolute;left:3770;top:3130;height:26;width:26;" coordorigin="3770,3130" coordsize="26,26">
              <o:lock v:ext="edit"/>
              <v:shape id="_x0000_s4723" o:spid="_x0000_s4723" style="position:absolute;left:3770;top:3130;height:26;width:26;" filled="f" stroked="t" coordorigin="3770,3130" coordsize="26,26" path="m3770,3157l3797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4" o:spid="_x0000_s4724" o:spt="203" style="position:absolute;left:3953;top:3130;height:26;width:29;" coordorigin="3953,3130" coordsize="29,26">
              <o:lock v:ext="edit"/>
              <v:shape id="_x0000_s4725" o:spid="_x0000_s4725" style="position:absolute;left:3953;top:3130;height:26;width:29;" filled="f" stroked="t" coordorigin="3953,3130" coordsize="29,26" path="m3982,3157l3953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6" o:spid="_x0000_s4726" o:spt="203" style="position:absolute;left:3982;top:3157;height:24;width:26;" coordorigin="3982,3157" coordsize="26,24">
              <o:lock v:ext="edit"/>
              <v:shape id="_x0000_s4727" o:spid="_x0000_s4727" style="position:absolute;left:3982;top:3157;height:24;width:26;" filled="f" stroked="t" coordorigin="3982,3157" coordsize="26,24" path="m3982,3157l400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8" o:spid="_x0000_s4728" o:spt="203" style="position:absolute;left:3953;top:3157;height:24;width:29;" coordorigin="3953,3157" coordsize="29,24">
              <o:lock v:ext="edit"/>
              <v:shape id="_x0000_s4729" o:spid="_x0000_s4729" style="position:absolute;left:3953;top:3157;height:24;width:29;" filled="f" stroked="t" coordorigin="3953,3157" coordsize="29,24" path="m3982,3157l3953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0" o:spid="_x0000_s4730" o:spt="203" style="position:absolute;left:3982;top:3130;height:26;width:26;" coordorigin="3982,3130" coordsize="26,26">
              <o:lock v:ext="edit"/>
              <v:shape id="_x0000_s4731" o:spid="_x0000_s4731" style="position:absolute;left:3982;top:3130;height:26;width:26;" filled="f" stroked="t" coordorigin="3982,3130" coordsize="26,26" path="m3982,3157l400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2" o:spid="_x0000_s4732" o:spt="203" style="position:absolute;left:4164;top:3130;height:26;width:26;" coordorigin="4164,3130" coordsize="26,26">
              <o:lock v:ext="edit"/>
              <v:shape id="_x0000_s4733" o:spid="_x0000_s4733" style="position:absolute;left:4164;top:3130;height:26;width:26;" filled="f" stroked="t" coordorigin="4164,3130" coordsize="26,26" path="m4190,3157l416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4" o:spid="_x0000_s4734" o:spt="203" style="position:absolute;left:4190;top:3157;height:24;width:29;" coordorigin="4190,3157" coordsize="29,24">
              <o:lock v:ext="edit"/>
              <v:shape id="_x0000_s4735" o:spid="_x0000_s4735" style="position:absolute;left:4190;top:3157;height:24;width:29;" filled="f" stroked="t" coordorigin="4190,3157" coordsize="29,24" path="m4190,3157l421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6" o:spid="_x0000_s4736" o:spt="203" style="position:absolute;left:4164;top:3157;height:24;width:26;" coordorigin="4164,3157" coordsize="26,24">
              <o:lock v:ext="edit"/>
              <v:shape id="_x0000_s4737" o:spid="_x0000_s4737" style="position:absolute;left:4164;top:3157;height:24;width:26;" filled="f" stroked="t" coordorigin="4164,3157" coordsize="26,24" path="m4190,3157l416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8" o:spid="_x0000_s4738" o:spt="203" style="position:absolute;left:4190;top:3130;height:26;width:29;" coordorigin="4190,3130" coordsize="29,26">
              <o:lock v:ext="edit"/>
              <v:shape id="_x0000_s4739" o:spid="_x0000_s4739" style="position:absolute;left:4190;top:3130;height:26;width:29;" filled="f" stroked="t" coordorigin="4190,3130" coordsize="29,26" path="m4190,3157l421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0" o:spid="_x0000_s4740" o:spt="203" style="position:absolute;left:4375;top:3130;height:26;width:26;" coordorigin="4375,3130" coordsize="26,26">
              <o:lock v:ext="edit"/>
              <v:shape id="_x0000_s4741" o:spid="_x0000_s4741" style="position:absolute;left:4375;top:3130;height:26;width:26;" filled="f" stroked="t" coordorigin="4375,3130" coordsize="26,26" path="m4402,3157l437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2" o:spid="_x0000_s4742" o:spt="203" style="position:absolute;left:4402;top:3157;height:24;width:26;" coordorigin="4402,3157" coordsize="26,24">
              <o:lock v:ext="edit"/>
              <v:shape id="_x0000_s4743" o:spid="_x0000_s4743" style="position:absolute;left:4402;top:3157;height:24;width:26;" filled="f" stroked="t" coordorigin="4402,3157" coordsize="26,24" path="m4402,3157l442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4" o:spid="_x0000_s4744" o:spt="203" style="position:absolute;left:4375;top:3157;height:24;width:26;" coordorigin="4375,3157" coordsize="26,24">
              <o:lock v:ext="edit"/>
              <v:shape id="_x0000_s4745" o:spid="_x0000_s4745" style="position:absolute;left:4375;top:3157;height:24;width:26;" filled="f" stroked="t" coordorigin="4375,3157" coordsize="26,24" path="m4402,3157l437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6" o:spid="_x0000_s4746" o:spt="203" style="position:absolute;left:4402;top:3130;height:26;width:26;" coordorigin="4402,3130" coordsize="26,26">
              <o:lock v:ext="edit"/>
              <v:shape id="_x0000_s4747" o:spid="_x0000_s4747" style="position:absolute;left:4402;top:3130;height:26;width:26;" filled="f" stroked="t" coordorigin="4402,3130" coordsize="26,26" path="m4402,3157l442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8" o:spid="_x0000_s4748" o:spt="203" style="position:absolute;left:4584;top:3130;height:26;width:26;" coordorigin="4584,3130" coordsize="26,26">
              <o:lock v:ext="edit"/>
              <v:shape id="_x0000_s4749" o:spid="_x0000_s4749" style="position:absolute;left:4584;top:3130;height:26;width:26;" filled="f" stroked="t" coordorigin="4584,3130" coordsize="26,26" path="m4610,3157l458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0" o:spid="_x0000_s4750" o:spt="203" style="position:absolute;left:4610;top:3157;height:24;width:29;" coordorigin="4610,3157" coordsize="29,24">
              <o:lock v:ext="edit"/>
              <v:shape id="_x0000_s4751" o:spid="_x0000_s4751" style="position:absolute;left:4610;top:3157;height:24;width:29;" filled="f" stroked="t" coordorigin="4610,3157" coordsize="29,24" path="m4610,3157l463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2" o:spid="_x0000_s4752" o:spt="203" style="position:absolute;left:4584;top:3157;height:24;width:26;" coordorigin="4584,3157" coordsize="26,24">
              <o:lock v:ext="edit"/>
              <v:shape id="_x0000_s4753" o:spid="_x0000_s4753" style="position:absolute;left:4584;top:3157;height:24;width:26;" filled="f" stroked="t" coordorigin="4584,3157" coordsize="26,24" path="m4610,3157l458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4" o:spid="_x0000_s4754" o:spt="203" style="position:absolute;left:4610;top:3130;height:26;width:29;" coordorigin="4610,3130" coordsize="29,26">
              <o:lock v:ext="edit"/>
              <v:shape id="_x0000_s4755" o:spid="_x0000_s4755" style="position:absolute;left:4610;top:3130;height:26;width:29;" filled="f" stroked="t" coordorigin="4610,3130" coordsize="29,26" path="m4610,3157l463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6" o:spid="_x0000_s4756" o:spt="203" style="position:absolute;left:4795;top:3130;height:26;width:26;" coordorigin="4795,3130" coordsize="26,26">
              <o:lock v:ext="edit"/>
              <v:shape id="_x0000_s4757" o:spid="_x0000_s4757" style="position:absolute;left:4795;top:3130;height:26;width:26;" filled="f" stroked="t" coordorigin="4795,3130" coordsize="26,26" path="m4822,3157l479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8" o:spid="_x0000_s4758" o:spt="203" style="position:absolute;left:4822;top:3157;height:24;width:29;" coordorigin="4822,3157" coordsize="29,24">
              <o:lock v:ext="edit"/>
              <v:shape id="_x0000_s4759" o:spid="_x0000_s4759" style="position:absolute;left:4822;top:3157;height:24;width:29;" filled="f" stroked="t" coordorigin="4822,3157" coordsize="29,24" path="m4822,3157l4850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0" o:spid="_x0000_s4760" o:spt="203" style="position:absolute;left:4795;top:3157;height:24;width:26;" coordorigin="4795,3157" coordsize="26,24">
              <o:lock v:ext="edit"/>
              <v:shape id="_x0000_s4761" o:spid="_x0000_s4761" style="position:absolute;left:4795;top:3157;height:24;width:26;" filled="f" stroked="t" coordorigin="4795,3157" coordsize="26,24" path="m4822,3157l479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2" o:spid="_x0000_s4762" o:spt="203" style="position:absolute;left:4822;top:3130;height:26;width:29;" coordorigin="4822,3130" coordsize="29,26">
              <o:lock v:ext="edit"/>
              <v:shape id="_x0000_s4763" o:spid="_x0000_s4763" style="position:absolute;left:4822;top:3130;height:26;width:29;" filled="f" stroked="t" coordorigin="4822,3130" coordsize="29,26" path="m4822,3157l4850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4" o:spid="_x0000_s4764" o:spt="203" style="position:absolute;left:5004;top:3130;height:26;width:29;" coordorigin="5004,3130" coordsize="29,26">
              <o:lock v:ext="edit"/>
              <v:shape id="_x0000_s4765" o:spid="_x0000_s4765" style="position:absolute;left:5004;top:3130;height:26;width:29;" filled="f" stroked="t" coordorigin="5004,3130" coordsize="29,26" path="m5033,3157l500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6" o:spid="_x0000_s4766" o:spt="203" style="position:absolute;left:5033;top:3157;height:24;width:26;" coordorigin="5033,3157" coordsize="26,24">
              <o:lock v:ext="edit"/>
              <v:shape id="_x0000_s4767" o:spid="_x0000_s4767" style="position:absolute;left:5033;top:3157;height:24;width:26;" filled="f" stroked="t" coordorigin="5033,3157" coordsize="26,24" path="m5033,3157l505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8" o:spid="_x0000_s4768" o:spt="203" style="position:absolute;left:5004;top:3157;height:24;width:29;" coordorigin="5004,3157" coordsize="29,24">
              <o:lock v:ext="edit"/>
              <v:shape id="_x0000_s4769" o:spid="_x0000_s4769" style="position:absolute;left:5004;top:3157;height:24;width:29;" filled="f" stroked="t" coordorigin="5004,3157" coordsize="29,24" path="m5033,3157l500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0" o:spid="_x0000_s4770" o:spt="203" style="position:absolute;left:5033;top:3130;height:26;width:26;" coordorigin="5033,3130" coordsize="26,26">
              <o:lock v:ext="edit"/>
              <v:shape id="_x0000_s4771" o:spid="_x0000_s4771" style="position:absolute;left:5033;top:3130;height:26;width:26;" filled="f" stroked="t" coordorigin="5033,3130" coordsize="26,26" path="m5033,3157l505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2" o:spid="_x0000_s4772" o:spt="203" style="position:absolute;left:5215;top:3130;height:26;width:26;" coordorigin="5215,3130" coordsize="26,26">
              <o:lock v:ext="edit"/>
              <v:shape id="_x0000_s4773" o:spid="_x0000_s4773" style="position:absolute;left:5215;top:3130;height:26;width:26;" filled="f" stroked="t" coordorigin="5215,3130" coordsize="26,26" path="m5242,3157l521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4" o:spid="_x0000_s4774" o:spt="203" style="position:absolute;left:5242;top:3157;height:24;width:29;" coordorigin="5242,3157" coordsize="29,24">
              <o:lock v:ext="edit"/>
              <v:shape id="_x0000_s4775" o:spid="_x0000_s4775" style="position:absolute;left:5242;top:3157;height:24;width:29;" filled="f" stroked="t" coordorigin="5242,3157" coordsize="29,24" path="m5242,3157l5270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6" o:spid="_x0000_s4776" o:spt="203" style="position:absolute;left:5215;top:3157;height:24;width:26;" coordorigin="5215,3157" coordsize="26,24">
              <o:lock v:ext="edit"/>
              <v:shape id="_x0000_s4777" o:spid="_x0000_s4777" style="position:absolute;left:5215;top:3157;height:24;width:26;" filled="f" stroked="t" coordorigin="5215,3157" coordsize="26,24" path="m5242,3157l521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8" o:spid="_x0000_s4778" o:spt="203" style="position:absolute;left:5242;top:3130;height:26;width:29;" coordorigin="5242,3130" coordsize="29,26">
              <o:lock v:ext="edit"/>
              <v:shape id="_x0000_s4779" o:spid="_x0000_s4779" style="position:absolute;left:5242;top:3130;height:26;width:29;" filled="f" stroked="t" coordorigin="5242,3130" coordsize="29,26" path="m5242,3157l5270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  <v:shape id="_x0000_s4780" o:spid="_x0000_s4780" o:spt="75" type="#_x0000_t75" style="position:absolute;left:1373;top:3997;height:281;width:190;" filled="f" coordsize="21600,21600">
                <v:path/>
                <v:fill on="f" focussize="0,0"/>
                <v:stroke/>
                <v:imagedata r:id="rId370" o:title=""/>
                <o:lock v:ext="edit" aspectratio="t"/>
              </v:shape>
              <v:shape id="_x0000_s4781" o:spid="_x0000_s4781" o:spt="75" type="#_x0000_t75" style="position:absolute;left:1289;top:3414;height:281;width:98;" filled="f" coordsize="21600,21600">
                <v:path/>
                <v:fill on="f" focussize="0,0"/>
                <v:stroke/>
                <v:imagedata r:id="rId371" o:title=""/>
                <o:lock v:ext="edit" aspectratio="t"/>
              </v:shape>
              <v:shape id="_x0000_s4782" o:spid="_x0000_s4782" o:spt="75" type="#_x0000_t75" style="position:absolute;left:1402;top:3414;height:281;width:134;" filled="f" coordsize="21600,21600">
                <v:path/>
                <v:fill on="f" focussize="0,0"/>
                <v:stroke/>
                <v:imagedata r:id="rId372" o:title=""/>
                <o:lock v:ext="edit" aspectratio="t"/>
              </v:shape>
              <v:shape id="_x0000_s4783" o:spid="_x0000_s4783" o:spt="75" type="#_x0000_t75" style="position:absolute;left:1289;top:2833;height:281;width:98;" filled="f" coordsize="21600,21600">
                <v:path/>
                <v:fill on="f" focussize="0,0"/>
                <v:stroke/>
                <v:imagedata r:id="rId373" o:title=""/>
                <o:lock v:ext="edit" aspectratio="t"/>
              </v:shape>
              <v:shape id="_x0000_s4784" o:spid="_x0000_s4784" o:spt="75" type="#_x0000_t75" style="position:absolute;left:1402;top:2833;height:281;width:134;" filled="f" coordsize="21600,21600">
                <v:path/>
                <v:fill on="f" focussize="0,0"/>
                <v:stroke/>
                <v:imagedata r:id="rId374" o:title=""/>
                <o:lock v:ext="edit" aspectratio="t"/>
              </v:shape>
              <v:shape id="_x0000_s4785" o:spid="_x0000_s4785" o:spt="75" type="#_x0000_t75" style="position:absolute;left:1289;top:2252;height:281;width:98;" filled="f" coordsize="21600,21600">
                <v:path/>
                <v:fill on="f" focussize="0,0"/>
                <v:stroke/>
                <v:imagedata r:id="rId375" o:title=""/>
                <o:lock v:ext="edit" aspectratio="t"/>
              </v:shape>
              <v:shape id="_x0000_s4786" o:spid="_x0000_s4786" o:spt="75" type="#_x0000_t75" style="position:absolute;left:1402;top:2252;height:281;width:134;" filled="f" coordsize="21600,21600">
                <v:path/>
                <v:fill on="f" focussize="0,0"/>
                <v:stroke/>
                <v:imagedata r:id="rId376" o:title=""/>
                <o:lock v:ext="edit" aspectratio="t"/>
              </v:shape>
              <v:shape id="_x0000_s4787" o:spid="_x0000_s4787" o:spt="75" type="#_x0000_t75" style="position:absolute;left:1289;top:1678;height:281;width:98;" filled="f" coordsize="21600,21600">
                <v:path/>
                <v:fill on="f" focussize="0,0"/>
                <v:stroke/>
                <v:imagedata r:id="rId377" o:title=""/>
                <o:lock v:ext="edit" aspectratio="t"/>
              </v:shape>
              <v:shape id="_x0000_s4788" o:spid="_x0000_s4788" o:spt="75" type="#_x0000_t75" style="position:absolute;left:1402;top:1678;height:281;width:154;" filled="f" coordsize="21600,21600">
                <v:path/>
                <v:fill on="f" focussize="0,0"/>
                <v:stroke/>
                <v:imagedata r:id="rId378" o:title=""/>
                <o:lock v:ext="edit" aspectratio="t"/>
              </v:shape>
              <v:shape id="_x0000_s4789" o:spid="_x0000_s4789" o:spt="75" type="#_x0000_t75" style="position:absolute;left:1289;top:1095;height:281;width:98;" filled="f" coordsize="21600,21600">
                <v:path/>
                <v:fill on="f" focussize="0,0"/>
                <v:stroke/>
                <v:imagedata r:id="rId379" o:title=""/>
                <o:lock v:ext="edit" aspectratio="t"/>
              </v:shape>
              <v:shape id="_x0000_s4790" o:spid="_x0000_s4790" o:spt="75" type="#_x0000_t75" style="position:absolute;left:1402;top:1095;height:281;width:134;" filled="f" coordsize="21600,21600">
                <v:path/>
                <v:fill on="f" focussize="0,0"/>
                <v:stroke/>
                <v:imagedata r:id="rId380" o:title=""/>
                <o:lock v:ext="edit" aspectratio="t"/>
              </v:shape>
              <v:shape id="_x0000_s4791" o:spid="_x0000_s4791" o:spt="75" type="#_x0000_t75" style="position:absolute;left:1289;top:514;height:281;width:98;" filled="f" coordsize="21600,21600">
                <v:path/>
                <v:fill on="f" focussize="0,0"/>
                <v:stroke/>
                <v:imagedata r:id="rId381" o:title=""/>
                <o:lock v:ext="edit" aspectratio="t"/>
              </v:shape>
              <v:shape id="_x0000_s4792" o:spid="_x0000_s4792" o:spt="75" type="#_x0000_t75" style="position:absolute;left:1402;top:514;height:281;width:134;" filled="f" coordsize="21600,21600">
                <v:path/>
                <v:fill on="f" focussize="0,0"/>
                <v:stroke/>
                <v:imagedata r:id="rId382" o:title=""/>
                <o:lock v:ext="edit" aspectratio="t"/>
              </v:shape>
              <v:shape id="_x0000_s4793" o:spid="_x0000_s4793" o:spt="75" type="#_x0000_t75" style="position:absolute;left:1598;top:4117;height:281;width:134;" filled="f" coordsize="21600,21600">
                <v:path/>
                <v:fill on="f" focussize="0,0"/>
                <v:stroke/>
                <v:imagedata r:id="rId383" o:title=""/>
                <o:lock v:ext="edit" aspectratio="t"/>
              </v:shape>
              <v:shape id="_x0000_s4794" o:spid="_x0000_s4794" o:spt="75" type="#_x0000_t75" style="position:absolute;left:2018;top:4117;height:281;width:134;" filled="f" coordsize="21600,21600">
                <v:path/>
                <v:fill on="f" focussize="0,0"/>
                <v:stroke/>
                <v:imagedata r:id="rId384" o:title=""/>
                <o:lock v:ext="edit" aspectratio="t"/>
              </v:shape>
              <v:shape id="_x0000_s4795" o:spid="_x0000_s4795" o:spt="75" type="#_x0000_t75" style="position:absolute;left:2441;top:4117;height:281;width:154;" filled="f" coordsize="21600,21600">
                <v:path/>
                <v:fill on="f" focussize="0,0"/>
                <v:stroke/>
                <v:imagedata r:id="rId385" o:title=""/>
                <o:lock v:ext="edit" aspectratio="t"/>
              </v:shape>
              <v:shape id="_x0000_s4796" o:spid="_x0000_s4796" o:spt="75" type="#_x0000_t75" style="position:absolute;left:2861;top:4117;height:281;width:134;" filled="f" coordsize="21600,21600">
                <v:path/>
                <v:fill on="f" focussize="0,0"/>
                <v:stroke/>
                <v:imagedata r:id="rId386" o:title=""/>
                <o:lock v:ext="edit" aspectratio="t"/>
              </v:shape>
              <v:shape id="_x0000_s4797" o:spid="_x0000_s4797" o:spt="75" type="#_x0000_t75" style="position:absolute;left:3281;top:4117;height:281;width:134;" filled="f" coordsize="21600,21600">
                <v:path/>
                <v:fill on="f" focussize="0,0"/>
                <v:stroke/>
                <v:imagedata r:id="rId387" o:title=""/>
                <o:lock v:ext="edit" aspectratio="t"/>
              </v:shape>
              <v:shape id="_x0000_s4798" o:spid="_x0000_s4798" o:spt="75" type="#_x0000_t75" style="position:absolute;left:3694;top:4117;height:281;width:134;" filled="f" coordsize="21600,21600">
                <v:path/>
                <v:fill on="f" focussize="0,0"/>
                <v:stroke/>
                <v:imagedata r:id="rId388" o:title=""/>
                <o:lock v:ext="edit" aspectratio="t"/>
              </v:shape>
              <v:shape id="_x0000_s4799" o:spid="_x0000_s4799" o:spt="75" type="#_x0000_t75" style="position:absolute;left:4114;top:4117;height:281;width:134;" filled="f" coordsize="21600,21600">
                <v:path/>
                <v:fill on="f" focussize="0,0"/>
                <v:stroke/>
                <v:imagedata r:id="rId389" o:title=""/>
                <o:lock v:ext="edit" aspectratio="t"/>
              </v:shape>
              <v:shape id="_x0000_s4800" o:spid="_x0000_s4800" o:spt="75" type="#_x0000_t75" style="position:absolute;left:4536;top:4117;height:281;width:154;" filled="f" coordsize="21600,21600">
                <v:path/>
                <v:fill on="f" focussize="0,0"/>
                <v:stroke/>
                <v:imagedata r:id="rId390" o:title=""/>
                <o:lock v:ext="edit" aspectratio="t"/>
              </v:shape>
              <v:shape id="_x0000_s4801" o:spid="_x0000_s4801" o:spt="75" type="#_x0000_t75" style="position:absolute;left:4956;top:4117;height:281;width:134;" filled="f" coordsize="21600,21600">
                <v:path/>
                <v:fill on="f" focussize="0,0"/>
                <v:stroke/>
                <v:imagedata r:id="rId391" o:title=""/>
                <o:lock v:ext="edit" aspectratio="t"/>
              </v:shape>
              <v:shape id="_x0000_s4802" o:spid="_x0000_s4802" o:spt="75" type="#_x0000_t75" style="position:absolute;left:5374;top:4117;height:281;width:134;" filled="f" coordsize="21600,21600">
                <v:path/>
                <v:fill on="f" focussize="0,0"/>
                <v:stroke/>
                <v:imagedata r:id="rId392" o:title=""/>
                <o:lock v:ext="edit" aspectratio="t"/>
              </v:shape>
              <v:shape id="_x0000_s4803" o:spid="_x0000_s4803" o:spt="75" type="#_x0000_t75" style="position:absolute;left:3120;top:4398;height:259;width:1152;" filled="f" coordsize="21600,21600">
                <v:path/>
                <v:fill on="f" focussize="0,0"/>
                <v:stroke/>
                <v:imagedata r:id="rId393" o:title=""/>
                <o:lock v:ext="edit" aspectratio="t"/>
              </v:shape>
            </v:group>
            <v:group id="_x0000_s4804" o:spid="_x0000_s4804" o:spt="203" style="position:absolute;left:3170;top:3514;height:446;width:1622;" coordorigin="3170,3514" coordsize="1622,446">
              <o:lock v:ext="edit"/>
              <v:shape id="_x0000_s4805" o:spid="_x0000_s4805" style="position:absolute;left:3170;top:3514;height:446;width:1622;" fillcolor="#FFFFFF" filled="t" stroked="f" coordorigin="3170,3514" coordsize="1622,446" path="m3170,3514l3170,3961,4793,3961,4793,3514,3170,35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06" o:spid="_x0000_s4806" o:spt="203" style="position:absolute;left:3170;top:3514;height:446;width:1622;" coordorigin="3170,3514" coordsize="1622,446">
              <o:lock v:ext="edit"/>
              <v:shape id="_x0000_s4807" o:spid="_x0000_s4807" style="position:absolute;left:3170;top:3514;height:446;width:1622;" filled="f" stroked="t" coordorigin="3170,3514" coordsize="1622,446" path="m3170,3961l4793,3961,4793,3514,3170,3514,3170,3961x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808" o:spid="_x0000_s4808" o:spt="203" style="position:absolute;left:3223;top:3630;height:2;width:247;" coordorigin="3223,3630" coordsize="247,2">
              <o:lock v:ext="edit"/>
              <v:shape id="_x0000_s4809" o:spid="_x0000_s4809" style="position:absolute;left:3223;top:3630;height:2;width:247;" filled="f" stroked="t" coordorigin="3223,3630" coordsize="247,0" path="m3223,3630l3470,3630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810" o:spid="_x0000_s4810" o:spt="203" style="position:absolute;left:3314;top:3606;height:50;width:58;" coordorigin="3314,3606" coordsize="58,50">
              <o:lock v:ext="edit"/>
              <v:shape id="_x0000_s4811" o:spid="_x0000_s4811" style="position:absolute;left:3314;top:3606;height:50;width:58;" fillcolor="#00007F" filled="t" stroked="f" coordorigin="3314,3606" coordsize="58,50" path="m3343,3606l3314,3630,3343,3656,3372,3630,3343,360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12" o:spid="_x0000_s4812" o:spt="203" style="position:absolute;left:3314;top:3606;height:50;width:58;" coordorigin="3314,3606" coordsize="58,50">
              <o:lock v:ext="edit"/>
              <v:shape id="_x0000_s4813" o:spid="_x0000_s4813" style="position:absolute;left:3314;top:3606;height:50;width:58;" filled="f" stroked="t" coordorigin="3314,3606" coordsize="58,50" path="m3343,3606l3372,3630,3343,3656,3314,3630,3343,3606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  <v:shape id="_x0000_s4814" o:spid="_x0000_s4814" o:spt="75" type="#_x0000_t75" style="position:absolute;left:3545;top:3548;height:468;width:115;" filled="f" coordsize="21600,21600">
                <v:path/>
                <v:fill on="f" focussize="0,0"/>
                <v:stroke/>
                <v:imagedata r:id="rId394" o:title=""/>
                <o:lock v:ext="edit" aspectratio="t"/>
              </v:shape>
              <v:shape id="_x0000_s4815" o:spid="_x0000_s4815" o:spt="75" type="#_x0000_t75" style="position:absolute;left:3655;top:3548;height:461;width:154;" filled="f" coordsize="21600,21600">
                <v:path/>
                <v:fill on="f" focussize="0,0"/>
                <v:stroke/>
                <v:imagedata r:id="rId395" o:title=""/>
                <o:lock v:ext="edit" aspectratio="t"/>
              </v:shape>
            </v:group>
            <v:group id="_x0000_s4816" o:spid="_x0000_s4816" o:spt="203" style="position:absolute;left:3223;top:3858;height:2;width:247;" coordorigin="3223,3858" coordsize="247,2">
              <o:lock v:ext="edit"/>
              <v:shape id="_x0000_s4817" o:spid="_x0000_s4817" style="position:absolute;left:3223;top:3858;height:2;width:247;" filled="f" stroked="t" coordorigin="3223,3858" coordsize="247,0" path="m3223,3858l3470,3858e">
                <v:path arrowok="t"/>
                <v:fill on="f" focussize="0,0"/>
                <v:stroke weight="0.612913385826772pt" color="#FF00FF"/>
                <v:imagedata o:title=""/>
                <o:lock v:ext="edit"/>
              </v:shape>
            </v:group>
            <v:group id="_x0000_s4818" o:spid="_x0000_s4818" o:spt="203" style="position:absolute;left:3314;top:3834;height:41;width:48;" coordorigin="3314,3834" coordsize="48,41">
              <o:lock v:ext="edit"/>
              <v:shape id="_x0000_s4819" o:spid="_x0000_s4819" style="position:absolute;left:3314;top:3834;height:41;width:48;" filled="f" stroked="t" coordorigin="3314,3834" coordsize="48,41" path="m3314,3854l3362,3854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820" o:spid="_x0000_s4820" o:spt="203" style="position:absolute;left:3314;top:3834;height:41;width:48;" coordorigin="3314,3834" coordsize="48,41">
              <o:lock v:ext="edit"/>
              <v:shape id="_x0000_s4821" o:spid="_x0000_s4821" style="position:absolute;left:3314;top:3834;height:41;width:48;" filled="f" stroked="t" coordorigin="3314,3834" coordsize="48,41" path="m3308,3854l3369,3854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  <v:shape id="_x0000_s4822" o:spid="_x0000_s4822" o:spt="75" type="#_x0000_t75" style="position:absolute;left:3545;top:3776;height:461;width:264;" filled="f" coordsize="21600,21600">
                <v:path/>
                <v:fill on="f" focussize="0,0"/>
                <v:stroke/>
                <v:imagedata r:id="rId396" o:title=""/>
                <o:lock v:ext="edit" aspectratio="t"/>
              </v:shape>
            </v:group>
            <v:group id="_x0000_s4823" o:spid="_x0000_s4823" o:spt="203" style="position:absolute;left:4056;top:3627;height:2;width:245;" coordorigin="4056,3627" coordsize="245,2">
              <o:lock v:ext="edit"/>
              <v:shape id="_x0000_s4824" o:spid="_x0000_s4824" style="position:absolute;left:4056;top:3627;height:2;width:245;" filled="f" stroked="t" coordorigin="4056,3627" coordsize="245,0" path="m4056,3627l4301,3627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825" o:spid="_x0000_s4825" o:spt="203" style="position:absolute;left:4147;top:3603;height:50;width:55;" coordorigin="4147,3603" coordsize="55,50">
              <o:lock v:ext="edit"/>
              <v:shape id="_x0000_s4826" o:spid="_x0000_s4826" style="position:absolute;left:4147;top:3603;height:50;width:55;" fillcolor="#007F00" filled="t" stroked="f" coordorigin="4147,3603" coordsize="55,50" path="m4174,3603l4147,3654,4202,3654,4174,36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27" o:spid="_x0000_s4827" o:spt="203" style="position:absolute;left:4147;top:3603;height:50;width:55;" coordorigin="4147,3603" coordsize="55,50">
              <o:lock v:ext="edit"/>
              <v:shape id="_x0000_s4828" o:spid="_x0000_s4828" style="position:absolute;left:4147;top:3603;height:50;width:55;" filled="f" stroked="t" coordorigin="4147,3603" coordsize="55,50" path="m4174,3603l4202,3654,4147,3654,4174,3603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  <v:shape id="_x0000_s4829" o:spid="_x0000_s4829" o:spt="75" type="#_x0000_t75" style="position:absolute;left:4363;top:3550;height:454;width:166;" filled="f" coordsize="21600,21600">
                <v:path/>
                <v:fill on="f" focussize="0,0"/>
                <v:stroke/>
                <v:imagedata r:id="rId397" o:title=""/>
                <o:lock v:ext="edit" aspectratio="t"/>
              </v:shape>
              <v:shape id="_x0000_s4830" o:spid="_x0000_s4830" o:spt="75" type="#_x0000_t75" style="position:absolute;left:4546;top:3548;height:461;width:264;" filled="f" coordsize="21600,21600">
                <v:path/>
                <v:fill on="f" focussize="0,0"/>
                <v:stroke/>
                <v:imagedata r:id="rId396" o:title=""/>
                <o:lock v:ext="edit" aspectratio="t"/>
              </v:shape>
            </v:group>
            <v:group id="_x0000_s4831" o:spid="_x0000_s4831" o:spt="203" style="position:absolute;left:4056;top:3855;height:2;width:245;" coordorigin="4056,3855" coordsize="245,2">
              <o:lock v:ext="edit"/>
              <v:shape id="_x0000_s4832" o:spid="_x0000_s4832" style="position:absolute;left:4056;top:3855;height:2;width:245;" filled="f" stroked="t" coordorigin="4056,3855" coordsize="245,0" path="m4056,3855l4301,3855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3" o:spid="_x0000_s4833" o:spt="203" style="position:absolute;left:4147;top:3829;height:26;width:26;" coordorigin="4147,3829" coordsize="26,26">
              <o:lock v:ext="edit"/>
              <v:shape id="_x0000_s4834" o:spid="_x0000_s4834" style="position:absolute;left:4147;top:3829;height:26;width:26;" filled="f" stroked="t" coordorigin="4147,3829" coordsize="26,26" path="m4174,3855l4147,382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5" o:spid="_x0000_s4835" o:spt="203" style="position:absolute;left:4174;top:3855;height:24;width:29;" coordorigin="4174,3855" coordsize="29,24">
              <o:lock v:ext="edit"/>
              <v:shape id="_x0000_s4836" o:spid="_x0000_s4836" style="position:absolute;left:4174;top:3855;height:24;width:29;" filled="f" stroked="t" coordorigin="4174,3855" coordsize="29,24" path="m4174,3855l4202,387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7" o:spid="_x0000_s4837" o:spt="203" style="position:absolute;left:4147;top:3855;height:24;width:26;" coordorigin="4147,3855" coordsize="26,24">
              <o:lock v:ext="edit"/>
              <v:shape id="_x0000_s4838" o:spid="_x0000_s4838" style="position:absolute;left:4147;top:3855;height:24;width:26;" filled="f" stroked="t" coordorigin="4147,3855" coordsize="26,24" path="m4174,3855l4147,387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9" o:spid="_x0000_s4839" o:spt="203" style="position:absolute;left:4174;top:3829;height:26;width:29;" coordorigin="4174,3829" coordsize="29,26">
              <o:lock v:ext="edit"/>
              <v:shape id="_x0000_s4840" o:spid="_x0000_s4840" style="position:absolute;left:4174;top:3829;height:26;width:29;" filled="f" stroked="t" coordorigin="4174,3829" coordsize="29,26" path="m4174,3855l4202,382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  <v:shape id="_x0000_s4841" o:spid="_x0000_s4841" o:spt="75" type="#_x0000_t75" style="position:absolute;left:4375;top:3774;height:463;width:264;" filled="f" coordsize="21600,21600">
                <v:path/>
                <v:fill on="f" focussize="0,0"/>
                <v:stroke/>
                <v:imagedata r:id="rId398" o:title=""/>
                <o:lock v:ext="edit" aspectratio="t"/>
              </v:shape>
            </v:group>
          </v:group>
        </w:pict>
      </w:r>
      <w:r>
        <w:pict>
          <v:group id="_x0000_s4842" o:spid="_x0000_s4842" o:spt="203" style="position:absolute;left:0pt;margin-left:337.2pt;margin-top:-240.3pt;height:224.5pt;width:213.35pt;mso-position-horizontal-relative:page;z-index:-9216;mso-width-relative:page;mso-height-relative:page;" coordorigin="6744,-4806" coordsize="4267,4490">
            <o:lock v:ext="edit"/>
            <v:group id="_x0000_s4843" o:spid="_x0000_s4843" o:spt="203" style="position:absolute;left:9790;top:-1643;height:2;width:1118;" coordorigin="9790,-1643" coordsize="1118,2">
              <o:lock v:ext="edit"/>
              <v:shape id="_x0000_s4844" o:spid="_x0000_s4844" style="position:absolute;left:9790;top:-1643;height:2;width:1118;" filled="f" stroked="t" coordorigin="9790,-1643" coordsize="1118,0" path="m9790,-1643l10908,-1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5" o:spid="_x0000_s4845" o:spt="203" style="position:absolute;left:6998;top:-1643;height:2;width:1968;" coordorigin="6998,-1643" coordsize="1968,2">
              <o:lock v:ext="edit"/>
              <v:shape id="_x0000_s4846" o:spid="_x0000_s4846" style="position:absolute;left:6998;top:-1643;height:2;width:1968;" filled="f" stroked="t" coordorigin="6998,-1643" coordsize="1968,0" path="m6998,-1643l8966,-1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7" o:spid="_x0000_s4847" o:spt="203" style="position:absolute;left:6998;top:-1998;height:2;width:1968;" coordorigin="6998,-1998" coordsize="1968,2">
              <o:lock v:ext="edit"/>
              <v:shape id="_x0000_s4848" o:spid="_x0000_s4848" style="position:absolute;left:6998;top:-1998;height:2;width:1968;" filled="f" stroked="t" coordorigin="6998,-1998" coordsize="1968,0" path="m6998,-1998l8966,-19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9" o:spid="_x0000_s4849" o:spt="203" style="position:absolute;left:6998;top:-2339;height:2;width:1968;" coordorigin="6998,-2339" coordsize="1968,2">
              <o:lock v:ext="edit"/>
              <v:shape id="_x0000_s4850" o:spid="_x0000_s4850" style="position:absolute;left:6998;top:-2339;height:2;width:1968;" filled="f" stroked="t" coordorigin="6998,-2339" coordsize="1968,0" path="m6998,-2339l8966,-23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1" o:spid="_x0000_s4851" o:spt="203" style="position:absolute;left:6998;top:-2682;height:2;width:3910;" coordorigin="6998,-2682" coordsize="3910,2">
              <o:lock v:ext="edit"/>
              <v:shape id="_x0000_s4852" o:spid="_x0000_s4852" style="position:absolute;left:6998;top:-2682;height:2;width:3910;" filled="f" stroked="t" coordorigin="6998,-2682" coordsize="3910,0" path="m6998,-2682l10908,-2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3" o:spid="_x0000_s4853" o:spt="203" style="position:absolute;left:6998;top:-3023;height:2;width:3910;" coordorigin="6998,-3023" coordsize="3910,2">
              <o:lock v:ext="edit"/>
              <v:shape id="_x0000_s4854" o:spid="_x0000_s4854" style="position:absolute;left:6998;top:-3023;height:2;width:3910;" filled="f" stroked="t" coordorigin="6998,-3023" coordsize="3910,0" path="m6998,-3023l10908,-302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5" o:spid="_x0000_s4855" o:spt="203" style="position:absolute;left:6998;top:-3378;height:2;width:3910;" coordorigin="6998,-3378" coordsize="3910,2">
              <o:lock v:ext="edit"/>
              <v:shape id="_x0000_s4856" o:spid="_x0000_s4856" style="position:absolute;left:6998;top:-3378;height:2;width:3910;" filled="f" stroked="t" coordorigin="6998,-3378" coordsize="3910,0" path="m6998,-3378l10908,-33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7" o:spid="_x0000_s4857" o:spt="203" style="position:absolute;left:6998;top:-3722;height:2;width:3910;" coordorigin="6998,-3722" coordsize="3910,2">
              <o:lock v:ext="edit"/>
              <v:shape id="_x0000_s4858" o:spid="_x0000_s4858" style="position:absolute;left:6998;top:-3722;height:2;width:3910;" filled="f" stroked="t" coordorigin="6998,-3722" coordsize="3910,0" path="m6998,-3722l10908,-37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9" o:spid="_x0000_s4859" o:spt="203" style="position:absolute;left:6998;top:-4062;height:2;width:3910;" coordorigin="6998,-4062" coordsize="3910,2">
              <o:lock v:ext="edit"/>
              <v:shape id="_x0000_s4860" o:spid="_x0000_s4860" style="position:absolute;left:6998;top:-4062;height:2;width:3910;" filled="f" stroked="t" coordorigin="6998,-4062" coordsize="3910,0" path="m6998,-4062l10908,-40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1" o:spid="_x0000_s4861" o:spt="203" style="position:absolute;left:6998;top:-4418;height:2;width:3910;" coordorigin="6998,-4418" coordsize="3910,2">
              <o:lock v:ext="edit"/>
              <v:shape id="_x0000_s4862" o:spid="_x0000_s4862" style="position:absolute;left:6998;top:-4418;height:2;width:3910;" filled="f" stroked="t" coordorigin="6998,-4418" coordsize="3910,0" path="m6998,-4418l10908,-44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3" o:spid="_x0000_s4863" o:spt="203" style="position:absolute;left:6998;top:-4761;height:2;width:3910;" coordorigin="6998,-4761" coordsize="3910,2">
              <o:lock v:ext="edit"/>
              <v:shape id="_x0000_s4864" o:spid="_x0000_s4864" style="position:absolute;left:6998;top:-4761;height:2;width:3910;" filled="f" stroked="t" coordorigin="6998,-4761" coordsize="3910,0" path="m6998,-4761l10908,-47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5" o:spid="_x0000_s4865" o:spt="203" style="position:absolute;left:7822;top:-4761;height:3509;width:2;" coordorigin="7822,-4761" coordsize="2,3509">
              <o:lock v:ext="edit"/>
              <v:shape id="_x0000_s4866" o:spid="_x0000_s4866" style="position:absolute;left:7822;top:-4761;height:3509;width:2;" filled="f" stroked="t" coordorigin="7822,-4761" coordsize="0,3509" path="m7822,-4761l7822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7" o:spid="_x0000_s4867" o:spt="203" style="position:absolute;left:8592;top:-4761;height:3509;width:2;" coordorigin="8592,-4761" coordsize="2,3509">
              <o:lock v:ext="edit"/>
              <v:shape id="_x0000_s4868" o:spid="_x0000_s4868" style="position:absolute;left:8592;top:-4761;height:3509;width:2;" filled="f" stroked="t" coordorigin="8592,-4761" coordsize="0,3509" path="m8592,-4761l8592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9" o:spid="_x0000_s4869" o:spt="203" style="position:absolute;left:9365;top:-4761;height:2237;width:2;" coordorigin="9365,-4761" coordsize="2,2237">
              <o:lock v:ext="edit"/>
              <v:shape id="_x0000_s4870" o:spid="_x0000_s4870" style="position:absolute;left:9365;top:-4761;height:2237;width:2;" filled="f" stroked="t" coordorigin="9365,-4761" coordsize="0,2237" path="m9365,-4761l9365,-252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1" o:spid="_x0000_s4871" o:spt="203" style="position:absolute;left:9365;top:-1458;height:206;width:2;" coordorigin="9365,-1458" coordsize="2,206">
              <o:lock v:ext="edit"/>
              <v:shape id="_x0000_s4872" o:spid="_x0000_s4872" style="position:absolute;left:9365;top:-1458;height:206;width:2;" filled="f" stroked="t" coordorigin="9365,-1458" coordsize="0,206" path="m9365,-1458l9365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3" o:spid="_x0000_s4873" o:spt="203" style="position:absolute;left:9790;top:-1998;height:2;width:1118;" coordorigin="9790,-1998" coordsize="1118,2">
              <o:lock v:ext="edit"/>
              <v:shape id="_x0000_s4874" o:spid="_x0000_s4874" style="position:absolute;left:9790;top:-1998;height:2;width:1118;" filled="f" stroked="t" coordorigin="9790,-1998" coordsize="1118,0" path="m9790,-1998l10908,-19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5" o:spid="_x0000_s4875" o:spt="203" style="position:absolute;left:9790;top:-2339;height:2;width:1118;" coordorigin="9790,-2339" coordsize="1118,2">
              <o:lock v:ext="edit"/>
              <v:shape id="_x0000_s4876" o:spid="_x0000_s4876" style="position:absolute;left:9790;top:-2339;height:2;width:1118;" filled="f" stroked="t" coordorigin="9790,-2339" coordsize="1118,0" path="m9790,-2339l10908,-23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7" o:spid="_x0000_s4877" o:spt="203" style="position:absolute;left:10135;top:-4761;height:3509;width:2;" coordorigin="10135,-4761" coordsize="2,3509">
              <o:lock v:ext="edit"/>
              <v:shape id="_x0000_s4878" o:spid="_x0000_s4878" style="position:absolute;left:10135;top:-4761;height:3509;width:2;" filled="f" stroked="t" coordorigin="10135,-4761" coordsize="0,3509" path="m10135,-4761l10135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9" o:spid="_x0000_s4879" o:spt="203" style="position:absolute;left:10908;top:-4761;height:3509;width:2;" coordorigin="10908,-4761" coordsize="2,3509">
              <o:lock v:ext="edit"/>
              <v:shape id="_x0000_s4880" o:spid="_x0000_s4880" style="position:absolute;left:10908;top:-4761;height:3509;width:2;" filled="f" stroked="t" coordorigin="10908,-4761" coordsize="0,3509" path="m10908,-4761l10908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1" o:spid="_x0000_s4881" o:spt="203" style="position:absolute;left:7049;top:-4761;height:3458;width:3859;" coordorigin="7049,-4761" coordsize="3859,3458">
              <o:lock v:ext="edit"/>
              <v:shape id="_x0000_s4882" o:spid="_x0000_s4882" style="position:absolute;left:7049;top:-4761;height:3458;width:3859;" filled="f" stroked="t" coordorigin="7049,-4761" coordsize="3859,3458" path="m7049,-1302l10908,-1302,10908,-4761,7049,-4761,7049,-1302xe">
                <v:path arrowok="t"/>
                <v:fill on="f" focussize="0,0"/>
                <v:stroke weight="0.508661417322835pt" color="#7F7F7F"/>
                <v:imagedata o:title=""/>
                <o:lock v:ext="edit"/>
              </v:shape>
            </v:group>
            <v:group id="_x0000_s4883" o:spid="_x0000_s4883" o:spt="203" style="position:absolute;left:7049;top:-4761;height:3509;width:2;" coordorigin="7049,-4761" coordsize="2,3509">
              <o:lock v:ext="edit"/>
              <v:shape id="_x0000_s4884" o:spid="_x0000_s4884" style="position:absolute;left:7049;top:-4761;height:3509;width:2;" filled="f" stroked="t" coordorigin="7049,-4761" coordsize="0,3509" path="m7049,-4761l7049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5" o:spid="_x0000_s4885" o:spt="203" style="position:absolute;left:6998;top:-1302;height:2;width:3910;" coordorigin="6998,-1302" coordsize="3910,2">
              <o:lock v:ext="edit"/>
              <v:shape id="_x0000_s4886" o:spid="_x0000_s4886" style="position:absolute;left:6998;top:-1302;height:2;width:3910;" filled="f" stroked="t" coordorigin="6998,-1302" coordsize="3910,0" path="m6998,-1302l10908,-130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7" o:spid="_x0000_s4887" o:spt="203" style="position:absolute;left:7049;top:-4278;height:2976;width:3403;" coordorigin="7049,-4278" coordsize="3403,2976">
              <o:lock v:ext="edit"/>
              <v:shape id="_x0000_s4888" o:spid="_x0000_s4888" style="position:absolute;left:7049;top:-4278;height:2976;width:3403;" filled="f" stroked="t" coordorigin="7049,-4278" coordsize="3403,2976" path="m7049,-1302l7061,-1504,7075,-1720,7111,-2150,7126,-2354,7138,-2543,7150,-2721,7162,-2884,7176,-3023,7188,-3138,7200,-3251,7212,-3354,7226,-3429,7238,-3518,7265,-3645,7289,-3722,7315,-3784,7366,-3873,7390,-3935,7416,-4000,7454,-4062,7478,-4101,7505,-4113,7529,-4101,7555,-4089,7579,-4077,7694,-4077,7745,-4101,7795,-4127,7846,-4151,7896,-4163,7946,-4178,8011,-4178,8112,-4202,8213,-4228,8263,-4240,8326,-4240,8429,-4240,8530,-4252,8580,-4266,8642,-4266,8743,-4266,8794,-4278,8858,-4278,8959,-4278,10339,-4278,10452,-4278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889" o:spid="_x0000_s4889" o:spt="203" style="position:absolute;left:7049;top:-4278;height:2976;width:3403;" coordorigin="7049,-4278" coordsize="3403,2976">
              <o:lock v:ext="edit"/>
              <v:shape id="_x0000_s4890" o:spid="_x0000_s4890" style="position:absolute;left:7049;top:-4278;height:2976;width:3403;" filled="f" stroked="t" coordorigin="7049,-4278" coordsize="3403,2976" path="m7049,-1302l7061,-1516,7075,-1744,7111,-2200,7126,-2416,7138,-2620,7150,-2810,7162,-2973,7176,-3100,7188,-3227,7200,-3328,7212,-3417,7226,-3506,7238,-3582,7265,-3707,7289,-3822,7315,-3911,7339,-3974,7366,-4024,7390,-4050,7478,-4050,7529,-4050,7579,-4062,7630,-4089,7694,-4113,7745,-4139,7795,-4163,7846,-4178,7896,-4190,7946,-4202,8011,-4216,8112,-4228,8162,-4240,8213,-4252,8326,-4252,8429,-4252,8479,-4266,8530,-4266,8642,-4266,8693,-4278,8743,-4278,8858,-4278,10073,-4278,10123,-4266,10236,-4266,10339,-4266,10452,-4252e">
                <v:path arrowok="t"/>
                <v:fill on="f" focussize="0,0"/>
                <v:stroke weight="0.508661417322835pt" color="#FF00FF"/>
                <v:imagedata o:title=""/>
                <o:lock v:ext="edit"/>
              </v:shape>
            </v:group>
            <v:group id="_x0000_s4891" o:spid="_x0000_s4891" o:spt="203" style="position:absolute;left:7049;top:-4278;height:2976;width:3403;" coordorigin="7049,-4278" coordsize="3403,2976">
              <o:lock v:ext="edit"/>
              <v:shape id="_x0000_s4892" o:spid="_x0000_s4892" style="position:absolute;left:7049;top:-4278;height:2976;width:3403;" filled="f" stroked="t" coordorigin="7049,-4278" coordsize="3403,2976" path="m7049,-1302l7061,-1492,7075,-1682,7111,-2075,7126,-2265,7138,-2428,7150,-2594,7162,-2721,7176,-2795,7188,-2872,7212,-2987,7238,-3088,7265,-3177,7289,-3316,7315,-3479,7339,-3621,7351,-3695,7366,-3746,7390,-3834,7416,-3899,7454,-3950,7478,-3988,7529,-4062,7555,-4101,7579,-4113,7606,-4113,7630,-4101,7668,-4077,7694,-4062,7745,-4062,7795,-4077,7846,-4089,7896,-4113,7946,-4127,8011,-4139,8112,-4163,8213,-4190,8263,-4202,8326,-4202,8429,-4216,8479,-4228,8530,-4240,8642,-4240,8693,-4252,8743,-4252,8858,-4252,8971,-4252,9022,-4266,9072,-4266,9175,-4266,9288,-4266,9389,-4266,9439,-4278,9490,-4278,9542,-4278,9605,-4266,9655,-4266,9706,-4278,9806,-4278,9922,-4278,10022,-4278,10123,-4278,10174,-4266,10236,-4266,10289,-4278,10339,-4278,10390,-4278,10452,-4266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893" o:spid="_x0000_s4893" o:spt="203" style="position:absolute;left:7049;top:-4278;height:2976;width:3403;" coordorigin="7049,-4278" coordsize="3403,2976">
              <o:lock v:ext="edit"/>
              <v:shape id="_x0000_s4894" o:spid="_x0000_s4894" style="position:absolute;left:7049;top:-4278;height:2976;width:3403;" filled="f" stroked="t" coordorigin="7049,-4278" coordsize="3403,2976" path="m7049,-1302l7061,-1516,7075,-1732,7111,-2188,7126,-2404,7138,-2620,7150,-2795,7162,-2961,7176,-3088,7188,-3201,7200,-3304,7212,-3393,7226,-3467,7238,-3544,7265,-3671,7289,-3772,7315,-3849,7339,-3911,7390,-4000,7454,-4062,7478,-4077,7529,-4077,7555,-4062,7579,-4062,7630,-4077,7694,-4089,7745,-4127,7795,-4151,7846,-4163,7896,-4178,7946,-4190,8011,-4202,8112,-4216,8213,-4240,8263,-4252,8326,-4252,8429,-4252,8479,-4266,8542,-4266,8642,-4266,8693,-4278,8743,-4278,8858,-4278,10174,-4278,10236,-4266,10339,-4266,10452,-4266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895" o:spid="_x0000_s4895" o:spt="203" style="position:absolute;left:7010;top:-1341;height:77;width:77;" coordorigin="7010,-1341" coordsize="77,77">
              <o:lock v:ext="edit"/>
              <v:shape id="_x0000_s4896" o:spid="_x0000_s4896" style="position:absolute;left:7010;top:-1341;height:77;width:77;" fillcolor="#00007F" filled="t" stroked="f" coordorigin="7010,-1341" coordsize="77,77" path="m7049,-1341l7010,-1302,7049,-1264,7087,-1302,7049,-13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97" o:spid="_x0000_s4897" o:spt="203" style="position:absolute;left:7010;top:-1341;height:77;width:77;" coordorigin="7010,-1341" coordsize="77,77">
              <o:lock v:ext="edit"/>
              <v:shape id="_x0000_s4898" o:spid="_x0000_s4898" style="position:absolute;left:7010;top:-1341;height:77;width:77;" filled="f" stroked="t" coordorigin="7010,-1341" coordsize="77,77" path="m7049,-1341l7087,-1302,7049,-1264,7010,-1302,7049,-1341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899" o:spid="_x0000_s4899" o:spt="203" style="position:absolute;left:7126;top:-2922;height:74;width:74;" coordorigin="7126,-2922" coordsize="74,74">
              <o:lock v:ext="edit"/>
              <v:shape id="_x0000_s4900" o:spid="_x0000_s4900" style="position:absolute;left:7126;top:-2922;height:74;width:74;" fillcolor="#00007F" filled="t" stroked="f" coordorigin="7126,-2922" coordsize="74,74" path="m7162,-2922l7126,-2884,7162,-2848,7200,-2884,7162,-29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01" o:spid="_x0000_s4901" o:spt="203" style="position:absolute;left:7126;top:-2922;height:74;width:74;" coordorigin="7126,-2922" coordsize="74,74">
              <o:lock v:ext="edit"/>
              <v:shape id="_x0000_s4902" o:spid="_x0000_s4902" style="position:absolute;left:7126;top:-2922;height:74;width:74;" filled="f" stroked="t" coordorigin="7126,-2922" coordsize="74,74" path="m7162,-2922l7200,-2884,7162,-2848,7126,-2884,7162,-2922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  <v:shape id="_x0000_s4903" o:spid="_x0000_s4903" o:spt="75" type="#_x0000_t75" style="position:absolute;left:7189;top:-4355;height:754;width:3327;" filled="f" coordsize="21600,21600">
                <v:path/>
                <v:fill on="f" focussize="0,0"/>
                <v:stroke/>
                <v:imagedata r:id="rId399" o:title=""/>
                <o:lock v:ext="edit" aspectratio="t"/>
              </v:shape>
            </v:group>
            <v:group id="_x0000_s4904" o:spid="_x0000_s4904" o:spt="203" style="position:absolute;left:7010;top:-1341;height:65;width:65;" coordorigin="7010,-1341" coordsize="65,65">
              <o:lock v:ext="edit"/>
              <v:shape id="_x0000_s4905" o:spid="_x0000_s4905" style="position:absolute;left:7010;top:-1341;height:65;width:65;" filled="f" stroked="t" coordorigin="7010,-1341" coordsize="65,65" path="m7010,-1308l7075,-1308e">
                <v:path arrowok="t"/>
                <v:fill on="f" focussize="0,0"/>
                <v:stroke weight="3.34pt" color="#FF00FF"/>
                <v:imagedata o:title=""/>
                <o:lock v:ext="edit"/>
              </v:shape>
            </v:group>
            <v:group id="_x0000_s4906" o:spid="_x0000_s4906" o:spt="203" style="position:absolute;left:7010;top:-1341;height:65;width:65;" coordorigin="7010,-1341" coordsize="65,65">
              <o:lock v:ext="edit"/>
              <v:shape id="_x0000_s4907" o:spid="_x0000_s4907" style="position:absolute;left:7010;top:-1341;height:65;width:65;" filled="f" stroked="t" coordorigin="7010,-1341" coordsize="65,65" path="m7005,-1308l7080,-1308e">
                <v:path arrowok="t"/>
                <v:fill on="f" focussize="0,0"/>
                <v:stroke weight="3.84866141732283pt" color="#FF00FF"/>
                <v:imagedata o:title=""/>
                <o:lock v:ext="edit"/>
              </v:shape>
            </v:group>
            <v:group id="_x0000_s4908" o:spid="_x0000_s4908" o:spt="203" style="position:absolute;left:7126;top:-3011;height:62;width:62;" coordorigin="7126,-3011" coordsize="62,62">
              <o:lock v:ext="edit"/>
              <v:shape id="_x0000_s4909" o:spid="_x0000_s4909" style="position:absolute;left:7126;top:-3011;height:62;width:62;" filled="f" stroked="t" coordorigin="7126,-3011" coordsize="62,62" path="m7126,-2980l7188,-2980e">
                <v:path arrowok="t"/>
                <v:fill on="f" focussize="0,0"/>
                <v:stroke weight="3.22pt" color="#FF00FF"/>
                <v:imagedata o:title=""/>
                <o:lock v:ext="edit"/>
              </v:shape>
            </v:group>
            <v:group id="_x0000_s4910" o:spid="_x0000_s4910" o:spt="203" style="position:absolute;left:7126;top:-3011;height:62;width:62;" coordorigin="7126,-3011" coordsize="62,62">
              <o:lock v:ext="edit"/>
              <v:shape id="_x0000_s4911" o:spid="_x0000_s4911" style="position:absolute;left:7126;top:-3011;height:62;width:62;" filled="f" stroked="t" coordorigin="7126,-3011" coordsize="62,62" path="m7121,-2980l7193,-2980e">
                <v:path arrowok="t"/>
                <v:fill on="f" focussize="0,0"/>
                <v:stroke weight="3.72866141732283pt" color="#FF00FF"/>
                <v:imagedata o:title=""/>
                <o:lock v:ext="edit"/>
              </v:shape>
            </v:group>
            <v:group id="_x0000_s4912" o:spid="_x0000_s4912" o:spt="203" style="position:absolute;left:7010;top:-1341;height:77;width:77;" coordorigin="7010,-1341" coordsize="77,77">
              <o:lock v:ext="edit"/>
              <v:shape id="_x0000_s4913" o:spid="_x0000_s4913" style="position:absolute;left:7010;top:-1341;height:77;width:77;" fillcolor="#007F00" filled="t" stroked="f" coordorigin="7010,-1341" coordsize="77,77" path="m7049,-1341l7010,-1264,7087,-1264,7049,-13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14" o:spid="_x0000_s4914" o:spt="203" style="position:absolute;left:7010;top:-1341;height:77;width:77;" coordorigin="7010,-1341" coordsize="77,77">
              <o:lock v:ext="edit"/>
              <v:shape id="_x0000_s4915" o:spid="_x0000_s4915" style="position:absolute;left:7010;top:-1341;height:77;width:77;" filled="f" stroked="t" coordorigin="7010,-1341" coordsize="77,77" path="m7049,-1341l7087,-1264,7010,-1264,7049,-1341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16" o:spid="_x0000_s4916" o:spt="203" style="position:absolute;left:7126;top:-2759;height:77;width:74;" coordorigin="7126,-2759" coordsize="74,77">
              <o:lock v:ext="edit"/>
              <v:shape id="_x0000_s4917" o:spid="_x0000_s4917" style="position:absolute;left:7126;top:-2759;height:77;width:74;" fillcolor="#007F00" filled="t" stroked="f" coordorigin="7126,-2759" coordsize="74,77" path="m7162,-2759l7126,-2682,7200,-2682,7162,-27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18" o:spid="_x0000_s4918" o:spt="203" style="position:absolute;left:7126;top:-2759;height:77;width:74;" coordorigin="7126,-2759" coordsize="74,77">
              <o:lock v:ext="edit"/>
              <v:shape id="_x0000_s4919" o:spid="_x0000_s4919" style="position:absolute;left:7126;top:-2759;height:77;width:74;" filled="f" stroked="t" coordorigin="7126,-2759" coordsize="74,77" path="m7162,-2759l7200,-2682,7126,-2682,7162,-2759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20" o:spid="_x0000_s4920" o:spt="203" style="position:absolute;left:7226;top:-3215;height:77;width:74;" coordorigin="7226,-3215" coordsize="74,77">
              <o:lock v:ext="edit"/>
              <v:shape id="_x0000_s4921" o:spid="_x0000_s4921" style="position:absolute;left:7226;top:-3215;height:77;width:74;" fillcolor="#007F00" filled="t" stroked="f" coordorigin="7226,-3215" coordsize="74,77" path="m7265,-3215l7226,-3138,7301,-3138,7265,-32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22" o:spid="_x0000_s4922" o:spt="203" style="position:absolute;left:7226;top:-3215;height:77;width:74;" coordorigin="7226,-3215" coordsize="74,77">
              <o:lock v:ext="edit"/>
              <v:shape id="_x0000_s4923" o:spid="_x0000_s4923" style="position:absolute;left:7226;top:-3215;height:77;width:74;" filled="f" stroked="t" coordorigin="7226,-3215" coordsize="74,77" path="m7265,-3215l7301,-3138,7226,-3138,7265,-3215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24" o:spid="_x0000_s4924" o:spt="203" style="position:absolute;left:7010;top:-1341;height:38;width:38;" coordorigin="7010,-1341" coordsize="38,38">
              <o:lock v:ext="edit"/>
              <v:shape id="_x0000_s4925" o:spid="_x0000_s4925" style="position:absolute;left:7010;top:-1341;height:38;width:38;" filled="f" stroked="t" coordorigin="7010,-1341" coordsize="38,38" path="m7049,-1302l7010,-1341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26" o:spid="_x0000_s4926" o:spt="203" style="position:absolute;left:7049;top:-1302;height:38;width:38;" coordorigin="7049,-1302" coordsize="38,38">
              <o:lock v:ext="edit"/>
              <v:shape id="_x0000_s4927" o:spid="_x0000_s4927" style="position:absolute;left:7049;top:-1302;height:38;width:38;" filled="f" stroked="t" coordorigin="7049,-1302" coordsize="38,38" path="m7049,-1302l7087,-126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28" o:spid="_x0000_s4928" o:spt="203" style="position:absolute;left:7010;top:-1302;height:38;width:38;" coordorigin="7010,-1302" coordsize="38,38">
              <o:lock v:ext="edit"/>
              <v:shape id="_x0000_s4929" o:spid="_x0000_s4929" style="position:absolute;left:7010;top:-1302;height:38;width:38;" filled="f" stroked="t" coordorigin="7010,-1302" coordsize="38,38" path="m7049,-1302l7010,-126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0" o:spid="_x0000_s4930" o:spt="203" style="position:absolute;left:7049;top:-1341;height:38;width:38;" coordorigin="7049,-1341" coordsize="38,38">
              <o:lock v:ext="edit"/>
              <v:shape id="_x0000_s4931" o:spid="_x0000_s4931" style="position:absolute;left:7049;top:-1341;height:38;width:38;" filled="f" stroked="t" coordorigin="7049,-1341" coordsize="38,38" path="m7049,-1302l7087,-1341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2" o:spid="_x0000_s4932" o:spt="203" style="position:absolute;left:7126;top:-2999;height:38;width:36;" coordorigin="7126,-2999" coordsize="36,38">
              <o:lock v:ext="edit"/>
              <v:shape id="_x0000_s4933" o:spid="_x0000_s4933" style="position:absolute;left:7126;top:-2999;height:38;width:36;" filled="f" stroked="t" coordorigin="7126,-2999" coordsize="36,38" path="m7162,-2961l7126,-2999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4" o:spid="_x0000_s4934" o:spt="203" style="position:absolute;left:7162;top:-2961;height:38;width:38;" coordorigin="7162,-2961" coordsize="38,38">
              <o:lock v:ext="edit"/>
              <v:shape id="_x0000_s4935" o:spid="_x0000_s4935" style="position:absolute;left:7162;top:-2961;height:38;width:38;" filled="f" stroked="t" coordorigin="7162,-2961" coordsize="38,38" path="m7162,-2961l7200,-292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6" o:spid="_x0000_s4936" o:spt="203" style="position:absolute;left:7126;top:-2961;height:38;width:36;" coordorigin="7126,-2961" coordsize="36,38">
              <o:lock v:ext="edit"/>
              <v:shape id="_x0000_s4937" o:spid="_x0000_s4937" style="position:absolute;left:7126;top:-2961;height:38;width:36;" filled="f" stroked="t" coordorigin="7126,-2961" coordsize="36,38" path="m7162,-2961l7126,-292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8" o:spid="_x0000_s4938" o:spt="203" style="position:absolute;left:7162;top:-2999;height:38;width:38;" coordorigin="7162,-2999" coordsize="38,38">
              <o:lock v:ext="edit"/>
              <v:shape id="_x0000_s4939" o:spid="_x0000_s4939" style="position:absolute;left:7162;top:-2999;height:38;width:38;" filled="f" stroked="t" coordorigin="7162,-2999" coordsize="38,38" path="m7162,-2961l7200,-2999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  <v:shape id="_x0000_s4940" o:spid="_x0000_s4940" o:spt="75" type="#_x0000_t75" style="position:absolute;left:6816;top:-1691;height:295;width:134;" filled="f" coordsize="21600,21600">
                <v:path/>
                <v:fill on="f" focussize="0,0"/>
                <v:stroke/>
                <v:imagedata r:id="rId256" o:title=""/>
                <o:lock v:ext="edit" aspectratio="t"/>
              </v:shape>
              <v:shape id="_x0000_s4941" o:spid="_x0000_s4941" o:spt="75" type="#_x0000_t75" style="position:absolute;left:6811;top:-2044;height:295;width:154;" filled="f" coordsize="21600,21600">
                <v:path/>
                <v:fill on="f" focussize="0,0"/>
                <v:stroke/>
                <v:imagedata r:id="rId257" o:title=""/>
                <o:lock v:ext="edit" aspectratio="t"/>
              </v:shape>
              <v:shape id="_x0000_s4942" o:spid="_x0000_s4942" o:spt="75" type="#_x0000_t75" style="position:absolute;left:6811;top:-2387;height:295;width:154;" filled="f" coordsize="21600,21600">
                <v:path/>
                <v:fill on="f" focussize="0,0"/>
                <v:stroke/>
                <v:imagedata r:id="rId258" o:title=""/>
                <o:lock v:ext="edit" aspectratio="t"/>
              </v:shape>
              <v:shape id="_x0000_s4943" o:spid="_x0000_s4943" o:spt="75" type="#_x0000_t75" style="position:absolute;left:6809;top:-2728;height:295;width:154;" filled="f" coordsize="21600,21600">
                <v:path/>
                <v:fill on="f" focussize="0,0"/>
                <v:stroke/>
                <v:imagedata r:id="rId259" o:title=""/>
                <o:lock v:ext="edit" aspectratio="t"/>
              </v:shape>
              <v:shape id="_x0000_s4944" o:spid="_x0000_s4944" o:spt="75" type="#_x0000_t75" style="position:absolute;left:6811;top:-3071;height:295;width:154;" filled="f" coordsize="21600,21600">
                <v:path/>
                <v:fill on="f" focussize="0,0"/>
                <v:stroke/>
                <v:imagedata r:id="rId260" o:title=""/>
                <o:lock v:ext="edit" aspectratio="t"/>
              </v:shape>
              <v:shape id="_x0000_s4945" o:spid="_x0000_s4945" o:spt="75" type="#_x0000_t75" style="position:absolute;left:6811;top:-3426;height:295;width:154;" filled="f" coordsize="21600,21600">
                <v:path/>
                <v:fill on="f" focussize="0,0"/>
                <v:stroke/>
                <v:imagedata r:id="rId261" o:title=""/>
                <o:lock v:ext="edit" aspectratio="t"/>
              </v:shape>
              <v:shape id="_x0000_s4946" o:spid="_x0000_s4946" o:spt="75" type="#_x0000_t75" style="position:absolute;left:6811;top:-3767;height:295;width:154;" filled="f" coordsize="21600,21600">
                <v:path/>
                <v:fill on="f" focussize="0,0"/>
                <v:stroke/>
                <v:imagedata r:id="rId262" o:title=""/>
                <o:lock v:ext="edit" aspectratio="t"/>
              </v:shape>
              <v:shape id="_x0000_s4947" o:spid="_x0000_s4947" o:spt="75" type="#_x0000_t75" style="position:absolute;left:6811;top:-4110;height:295;width:154;" filled="f" coordsize="21600,21600">
                <v:path/>
                <v:fill on="f" focussize="0,0"/>
                <v:stroke/>
                <v:imagedata r:id="rId263" o:title=""/>
                <o:lock v:ext="edit" aspectratio="t"/>
              </v:shape>
              <v:shape id="_x0000_s4948" o:spid="_x0000_s4948" o:spt="75" type="#_x0000_t75" style="position:absolute;left:6811;top:-4463;height:295;width:154;" filled="f" coordsize="21600,21600">
                <v:path/>
                <v:fill on="f" focussize="0,0"/>
                <v:stroke/>
                <v:imagedata r:id="rId264" o:title=""/>
                <o:lock v:ext="edit" aspectratio="t"/>
              </v:shape>
              <v:shape id="_x0000_s4949" o:spid="_x0000_s4949" o:spt="75" type="#_x0000_t75" style="position:absolute;left:6744;top:-4806;height:295;width:211;" filled="f" coordsize="21600,21600">
                <v:path/>
                <v:fill on="f" focussize="0,0"/>
                <v:stroke/>
                <v:imagedata r:id="rId400" o:title=""/>
                <o:lock v:ext="edit" aspectratio="t"/>
              </v:shape>
              <v:shape id="_x0000_s4950" o:spid="_x0000_s4950" o:spt="75" type="#_x0000_t75" style="position:absolute;left:6886;top:-1348;height:468;width:206;" filled="f" coordsize="21600,21600">
                <v:path/>
                <v:fill on="f" focussize="0,0"/>
                <v:stroke/>
                <v:imagedata r:id="rId401" o:title=""/>
                <o:lock v:ext="edit" aspectratio="t"/>
              </v:shape>
              <v:shape id="_x0000_s4951" o:spid="_x0000_s4951" o:spt="75" type="#_x0000_t75" style="position:absolute;left:7733;top:-1175;height:295;width:190;" filled="f" coordsize="21600,21600">
                <v:path/>
                <v:fill on="f" focussize="0,0"/>
                <v:stroke/>
                <v:imagedata r:id="rId402" o:title=""/>
                <o:lock v:ext="edit" aspectratio="t"/>
              </v:shape>
              <v:shape id="_x0000_s4952" o:spid="_x0000_s4952" o:spt="75" type="#_x0000_t75" style="position:absolute;left:8563;top:-1175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953" o:spid="_x0000_s4953" o:spt="75" type="#_x0000_t75" style="position:absolute;left:10102;top:-1175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4954" o:spid="_x0000_s4954" o:spt="75" type="#_x0000_t75" style="position:absolute;left:10822;top:-1175;height:290;width:190;" filled="f" coordsize="21600,21600">
                <v:path/>
                <v:fill on="f" focussize="0,0"/>
                <v:stroke/>
                <v:imagedata r:id="rId403" o:title=""/>
                <o:lock v:ext="edit" aspectratio="t"/>
              </v:shape>
              <v:shape id="_x0000_s4955" o:spid="_x0000_s4955" o:spt="75" type="#_x0000_t75" style="position:absolute;left:8362;top:-842;height:418;width:442;" filled="f" coordsize="21600,21600">
                <v:path/>
                <v:fill on="f" focussize="0,0"/>
                <v:stroke/>
                <v:imagedata r:id="rId404" o:title=""/>
                <o:lock v:ext="edit" aspectratio="t"/>
              </v:shape>
              <v:shape id="_x0000_s4956" o:spid="_x0000_s4956" o:spt="75" type="#_x0000_t75" style="position:absolute;left:8863;top:-1175;height:859;width:646;" filled="f" coordsize="21600,21600">
                <v:path/>
                <v:fill on="f" focussize="0,0"/>
                <v:stroke/>
                <v:imagedata r:id="rId405" o:title=""/>
                <o:lock v:ext="edit" aspectratio="t"/>
              </v:shape>
            </v:group>
            <v:group id="_x0000_s4957" o:spid="_x0000_s4957" o:spt="203" style="position:absolute;left:8966;top:-2524;height:1066;width:823;" coordorigin="8966,-2524" coordsize="823,1066">
              <o:lock v:ext="edit"/>
              <v:shape id="_x0000_s4958" o:spid="_x0000_s4958" style="position:absolute;left:8966;top:-2524;height:1066;width:823;" fillcolor="#FFFFFF" filled="t" stroked="f" coordorigin="8966,-2524" coordsize="823,1066" path="m8966,-1458l9790,-1458,9790,-2524,8966,-2524,8966,-14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59" o:spid="_x0000_s4959" o:spt="203" style="position:absolute;left:8966;top:-2524;height:1066;width:823;" coordorigin="8966,-2524" coordsize="823,1066">
              <o:lock v:ext="edit"/>
              <v:shape id="_x0000_s4960" o:spid="_x0000_s4960" style="position:absolute;left:8966;top:-2524;height:1066;width:823;" filled="f" stroked="t" coordorigin="8966,-2524" coordsize="823,1066" path="m8966,-1458l9790,-1458,9790,-2524,8966,-2524,8966,-1458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61" o:spid="_x0000_s4961" o:spt="203" style="position:absolute;left:9031;top:-2370;height:2;width:341;" coordorigin="9031,-2370" coordsize="341,2">
              <o:lock v:ext="edit"/>
              <v:shape id="_x0000_s4962" o:spid="_x0000_s4962" style="position:absolute;left:9031;top:-2370;height:2;width:341;" filled="f" stroked="t" coordorigin="9031,-2370" coordsize="341,0" path="m9031,-2370l9372,-2370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963" o:spid="_x0000_s4963" o:spt="203" style="position:absolute;left:9156;top:-2409;height:74;width:77;" coordorigin="9156,-2409" coordsize="77,74">
              <o:lock v:ext="edit"/>
              <v:shape id="_x0000_s4964" o:spid="_x0000_s4964" style="position:absolute;left:9156;top:-2409;height:74;width:77;" fillcolor="#00007F" filled="t" stroked="f" coordorigin="9156,-2409" coordsize="77,74" path="m9194,-2409l9156,-2370,9194,-2334,9233,-2370,9194,-24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65" o:spid="_x0000_s4965" o:spt="203" style="position:absolute;left:9156;top:-2409;height:74;width:77;" coordorigin="9156,-2409" coordsize="77,74">
              <o:lock v:ext="edit"/>
              <v:shape id="_x0000_s4966" o:spid="_x0000_s4966" style="position:absolute;left:9156;top:-2409;height:74;width:77;" filled="f" stroked="t" coordorigin="9156,-2409" coordsize="77,74" path="m9194,-2409l9233,-2370,9194,-2334,9156,-2370,9194,-2409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  <v:shape id="_x0000_s4967" o:spid="_x0000_s4967" o:spt="75" type="#_x0000_t75" style="position:absolute;left:9494;top:-2430;height:295;width:242;" filled="f" coordsize="21600,21600">
                <v:path/>
                <v:fill on="f" focussize="0,0"/>
                <v:stroke/>
                <v:imagedata r:id="rId406" o:title=""/>
                <o:lock v:ext="edit" aspectratio="t"/>
              </v:shape>
            </v:group>
            <v:group id="_x0000_s4968" o:spid="_x0000_s4968" o:spt="203" style="position:absolute;left:9031;top:-2106;height:2;width:341;" coordorigin="9031,-2106" coordsize="341,2">
              <o:lock v:ext="edit"/>
              <v:shape id="_x0000_s4969" o:spid="_x0000_s4969" style="position:absolute;left:9031;top:-2106;height:2;width:341;" filled="f" stroked="t" coordorigin="9031,-2106" coordsize="341,0" path="m9031,-2106l9372,-2106e">
                <v:path arrowok="t"/>
                <v:fill on="f" focussize="0,0"/>
                <v:stroke weight="0.508661417322835pt" color="#FF00FF"/>
                <v:imagedata o:title=""/>
                <o:lock v:ext="edit"/>
              </v:shape>
            </v:group>
            <v:group id="_x0000_s4970" o:spid="_x0000_s4970" o:spt="203" style="position:absolute;left:9156;top:-2142;height:62;width:65;" coordorigin="9156,-2142" coordsize="65,62">
              <o:lock v:ext="edit"/>
              <v:shape id="_x0000_s4971" o:spid="_x0000_s4971" style="position:absolute;left:9156;top:-2142;height:62;width:65;" filled="f" stroked="t" coordorigin="9156,-2142" coordsize="65,62" path="m9156,-2111l9221,-2111e">
                <v:path arrowok="t"/>
                <v:fill on="f" focussize="0,0"/>
                <v:stroke weight="3.22pt" color="#FF00FF"/>
                <v:imagedata o:title=""/>
                <o:lock v:ext="edit"/>
              </v:shape>
            </v:group>
            <v:group id="_x0000_s4972" o:spid="_x0000_s4972" o:spt="203" style="position:absolute;left:9156;top:-2142;height:62;width:65;" coordorigin="9156,-2142" coordsize="65,62">
              <o:lock v:ext="edit"/>
              <v:shape id="_x0000_s4973" o:spid="_x0000_s4973" style="position:absolute;left:9156;top:-2142;height:62;width:65;" filled="f" stroked="t" coordorigin="9156,-2142" coordsize="65,62" path="m9151,-2111l9226,-2111e">
                <v:path arrowok="t"/>
                <v:fill on="f" focussize="0,0"/>
                <v:stroke weight="3.72866141732283pt" color="#FF00FF"/>
                <v:imagedata o:title=""/>
                <o:lock v:ext="edit"/>
              </v:shape>
              <v:shape id="_x0000_s4974" o:spid="_x0000_s4974" o:spt="75" type="#_x0000_t75" style="position:absolute;left:9494;top:-2166;height:288;width:242;" filled="f" coordsize="21600,21600">
                <v:path/>
                <v:fill on="f" focussize="0,0"/>
                <v:stroke/>
                <v:imagedata r:id="rId407" o:title=""/>
                <o:lock v:ext="edit" aspectratio="t"/>
              </v:shape>
            </v:group>
            <v:group id="_x0000_s4975" o:spid="_x0000_s4975" o:spt="203" style="position:absolute;left:9031;top:-1840;height:2;width:341;" coordorigin="9031,-1840" coordsize="341,2">
              <o:lock v:ext="edit"/>
              <v:shape id="_x0000_s4976" o:spid="_x0000_s4976" style="position:absolute;left:9031;top:-1840;height:2;width:341;" filled="f" stroked="t" coordorigin="9031,-1840" coordsize="341,0" path="m9031,-1840l9372,-1840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77" o:spid="_x0000_s4977" o:spt="203" style="position:absolute;left:9156;top:-1878;height:77;width:77;" coordorigin="9156,-1878" coordsize="77,77">
              <o:lock v:ext="edit"/>
              <v:shape id="_x0000_s4978" o:spid="_x0000_s4978" style="position:absolute;left:9156;top:-1878;height:77;width:77;" fillcolor="#007F00" filled="t" stroked="f" coordorigin="9156,-1878" coordsize="77,77" path="m9194,-1878l9156,-1802,9233,-1802,9194,-18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79" o:spid="_x0000_s4979" o:spt="203" style="position:absolute;left:9156;top:-1878;height:77;width:77;" coordorigin="9156,-1878" coordsize="77,77">
              <o:lock v:ext="edit"/>
              <v:shape id="_x0000_s4980" o:spid="_x0000_s4980" style="position:absolute;left:9156;top:-1878;height:77;width:77;" filled="f" stroked="t" coordorigin="9156,-1878" coordsize="77,77" path="m9194,-1878l9233,-1802,9156,-1802,9194,-1878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  <v:shape id="_x0000_s4981" o:spid="_x0000_s4981" o:spt="75" type="#_x0000_t75" style="position:absolute;left:9497;top:-1900;height:290;width:240;" filled="f" coordsize="21600,21600">
                <v:path/>
                <v:fill on="f" focussize="0,0"/>
                <v:stroke/>
                <v:imagedata r:id="rId408" o:title=""/>
                <o:lock v:ext="edit" aspectratio="t"/>
              </v:shape>
            </v:group>
            <v:group id="_x0000_s4982" o:spid="_x0000_s4982" o:spt="203" style="position:absolute;left:9031;top:-1574;height:2;width:341;" coordorigin="9031,-1574" coordsize="341,2">
              <o:lock v:ext="edit"/>
              <v:shape id="_x0000_s4983" o:spid="_x0000_s4983" style="position:absolute;left:9031;top:-1574;height:2;width:341;" filled="f" stroked="t" coordorigin="9031,-1574" coordsize="341,0" path="m9031,-1574l9372,-157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4" o:spid="_x0000_s4984" o:spt="203" style="position:absolute;left:9156;top:-1612;height:38;width:38;" coordorigin="9156,-1612" coordsize="38,38">
              <o:lock v:ext="edit"/>
              <v:shape id="_x0000_s4985" o:spid="_x0000_s4985" style="position:absolute;left:9156;top:-1612;height:38;width:38;" filled="f" stroked="t" coordorigin="9156,-1612" coordsize="38,38" path="m9194,-1574l9156,-161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6" o:spid="_x0000_s4986" o:spt="203" style="position:absolute;left:9194;top:-1574;height:38;width:38;" coordorigin="9194,-1574" coordsize="38,38">
              <o:lock v:ext="edit"/>
              <v:shape id="_x0000_s4987" o:spid="_x0000_s4987" style="position:absolute;left:9194;top:-1574;height:38;width:38;" filled="f" stroked="t" coordorigin="9194,-1574" coordsize="38,38" path="m9194,-1574l9233,-1535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8" o:spid="_x0000_s4988" o:spt="203" style="position:absolute;left:9156;top:-1574;height:38;width:38;" coordorigin="9156,-1574" coordsize="38,38">
              <o:lock v:ext="edit"/>
              <v:shape id="_x0000_s4989" o:spid="_x0000_s4989" style="position:absolute;left:9156;top:-1574;height:38;width:38;" filled="f" stroked="t" coordorigin="9156,-1574" coordsize="38,38" path="m9194,-1574l9156,-1535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  <v:shape id="_x0000_s4990" o:spid="_x0000_s4990" o:spt="75" type="#_x0000_t75" style="position:absolute;left:9494;top:-1634;height:288;width:242;" filled="f" coordsize="21600,21600">
                <v:path/>
                <v:fill on="f" focussize="0,0"/>
                <v:stroke/>
                <v:imagedata r:id="rId409" o:title=""/>
                <o:lock v:ext="edit" aspectratio="t"/>
              </v:shape>
            </v:group>
            <v:group id="_x0000_s4991" o:spid="_x0000_s4991" o:spt="203" style="position:absolute;left:9194;top:-1612;height:38;width:38;" coordorigin="9194,-1612" coordsize="38,38">
              <o:lock v:ext="edit"/>
              <v:shape id="_x0000_s4992" o:spid="_x0000_s4992" style="position:absolute;left:9194;top:-1612;height:38;width:38;" filled="f" stroked="t" coordorigin="9194,-1612" coordsize="38,38" path="m9194,-1574l9233,-161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</v:group>
        </w:pict>
      </w:r>
      <w:r>
        <w:pict>
          <v:group id="_x0000_s4993" o:spid="_x0000_s4993" o:spt="203" style="position:absolute;left:0pt;margin-left:337.9pt;margin-top:25.8pt;height:221.6pt;width:210.7pt;mso-position-horizontal-relative:page;z-index:-9216;mso-width-relative:page;mso-height-relative:page;" coordorigin="6758,517" coordsize="4214,4433">
            <o:lock v:ext="edit"/>
            <v:group id="_x0000_s4994" o:spid="_x0000_s4994" o:spt="203" style="position:absolute;left:9662;top:3229;height:2;width:1200;" coordorigin="9662,3229" coordsize="1200,2">
              <o:lock v:ext="edit"/>
              <v:shape id="_x0000_s4995" o:spid="_x0000_s4995" style="position:absolute;left:9662;top:3229;height:2;width:1200;" filled="f" stroked="t" coordorigin="9662,3229" coordsize="1200,0" path="m9662,3229l10862,32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96" o:spid="_x0000_s4996" o:spt="203" style="position:absolute;left:6948;top:3229;height:2;width:2040;" coordorigin="6948,3229" coordsize="2040,2">
              <o:lock v:ext="edit"/>
              <v:shape id="_x0000_s4997" o:spid="_x0000_s4997" style="position:absolute;left:6948;top:3229;height:2;width:2040;" filled="f" stroked="t" coordorigin="6948,3229" coordsize="2040,0" path="m6948,3229l8988,32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98" o:spid="_x0000_s4998" o:spt="203" style="position:absolute;left:6948;top:2852;height:2;width:3914;" coordorigin="6948,2852" coordsize="3914,2">
              <o:lock v:ext="edit"/>
              <v:shape id="_x0000_s4999" o:spid="_x0000_s4999" style="position:absolute;left:6948;top:2852;height:2;width:3914;" filled="f" stroked="t" coordorigin="6948,2852" coordsize="3914,0" path="m6948,2852l10862,28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0" o:spid="_x0000_s5000" o:spt="203" style="position:absolute;left:6948;top:2473;height:2;width:3914;" coordorigin="6948,2473" coordsize="3914,2">
              <o:lock v:ext="edit"/>
              <v:shape id="_x0000_s5001" o:spid="_x0000_s5001" style="position:absolute;left:6948;top:2473;height:2;width:3914;" filled="f" stroked="t" coordorigin="6948,2473" coordsize="3914,0" path="m6948,2473l10862,24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2" o:spid="_x0000_s5002" o:spt="203" style="position:absolute;left:6948;top:2084;height:2;width:3914;" coordorigin="6948,2084" coordsize="3914,2">
              <o:lock v:ext="edit"/>
              <v:shape id="_x0000_s5003" o:spid="_x0000_s5003" style="position:absolute;left:6948;top:2084;height:2;width:3914;" filled="f" stroked="t" coordorigin="6948,2084" coordsize="3914,0" path="m6948,2084l10862,208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4" o:spid="_x0000_s5004" o:spt="203" style="position:absolute;left:6948;top:1705;height:2;width:3914;" coordorigin="6948,1705" coordsize="3914,2">
              <o:lock v:ext="edit"/>
              <v:shape id="_x0000_s5005" o:spid="_x0000_s5005" style="position:absolute;left:6948;top:1705;height:2;width:3914;" filled="f" stroked="t" coordorigin="6948,1705" coordsize="3914,0" path="m6948,1705l10862,17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6" o:spid="_x0000_s5006" o:spt="203" style="position:absolute;left:6948;top:1326;height:2;width:3914;" coordorigin="6948,1326" coordsize="3914,2">
              <o:lock v:ext="edit"/>
              <v:shape id="_x0000_s5007" o:spid="_x0000_s5007" style="position:absolute;left:6948;top:1326;height:2;width:3914;" filled="f" stroked="t" coordorigin="6948,1326" coordsize="3914,0" path="m6948,1326l10862,13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8" o:spid="_x0000_s5008" o:spt="203" style="position:absolute;left:6948;top:939;height:2;width:3914;" coordorigin="6948,939" coordsize="3914,2">
              <o:lock v:ext="edit"/>
              <v:shape id="_x0000_s5009" o:spid="_x0000_s5009" style="position:absolute;left:6948;top:939;height:2;width:3914;" filled="f" stroked="t" coordorigin="6948,939" coordsize="3914,0" path="m6948,939l10862,9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0" o:spid="_x0000_s5010" o:spt="203" style="position:absolute;left:6948;top:560;height:2;width:3914;" coordorigin="6948,560" coordsize="3914,2">
              <o:lock v:ext="edit"/>
              <v:shape id="_x0000_s5011" o:spid="_x0000_s5011" style="position:absolute;left:6948;top:560;height:2;width:3914;" filled="f" stroked="t" coordorigin="6948,560" coordsize="3914,0" path="m6948,560l10862,5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2" o:spid="_x0000_s5012" o:spt="203" style="position:absolute;left:7769;top:560;height:3490;width:2;" coordorigin="7769,560" coordsize="2,3490">
              <o:lock v:ext="edit"/>
              <v:shape id="_x0000_s5013" o:spid="_x0000_s5013" style="position:absolute;left:7769;top:560;height:3490;width:2;" filled="f" stroked="t" coordorigin="7769,560" coordsize="0,3490" path="m7769,560l7769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4" o:spid="_x0000_s5014" o:spt="203" style="position:absolute;left:8546;top:560;height:3490;width:2;" coordorigin="8546,560" coordsize="2,3490">
              <o:lock v:ext="edit"/>
              <v:shape id="_x0000_s5015" o:spid="_x0000_s5015" style="position:absolute;left:8546;top:560;height:3490;width:2;" filled="f" stroked="t" coordorigin="8546,560" coordsize="0,3490" path="m8546,560l8546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6" o:spid="_x0000_s5016" o:spt="203" style="position:absolute;left:9314;top:560;height:2398;width:2;" coordorigin="9314,560" coordsize="2,2398">
              <o:lock v:ext="edit"/>
              <v:shape id="_x0000_s5017" o:spid="_x0000_s5017" style="position:absolute;left:9314;top:560;height:2398;width:2;" filled="f" stroked="t" coordorigin="9314,560" coordsize="0,2398" path="m9314,560l9314,29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8" o:spid="_x0000_s5018" o:spt="203" style="position:absolute;left:9314;top:3874;height:175;width:2;" coordorigin="9314,3874" coordsize="2,175">
              <o:lock v:ext="edit"/>
              <v:shape id="_x0000_s5019" o:spid="_x0000_s5019" style="position:absolute;left:9314;top:3874;height:175;width:2;" filled="f" stroked="t" coordorigin="9314,3874" coordsize="0,175" path="m9314,3874l9314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0" o:spid="_x0000_s5020" o:spt="203" style="position:absolute;left:10092;top:560;height:3490;width:2;" coordorigin="10092,560" coordsize="2,3490">
              <o:lock v:ext="edit"/>
              <v:shape id="_x0000_s5021" o:spid="_x0000_s5021" style="position:absolute;left:10092;top:560;height:3490;width:2;" filled="f" stroked="t" coordorigin="10092,560" coordsize="0,3490" path="m10092,560l10092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2" o:spid="_x0000_s5022" o:spt="203" style="position:absolute;left:10862;top:560;height:3490;width:2;" coordorigin="10862,560" coordsize="2,3490">
              <o:lock v:ext="edit"/>
              <v:shape id="_x0000_s5023" o:spid="_x0000_s5023" style="position:absolute;left:10862;top:560;height:3490;width:2;" filled="f" stroked="t" coordorigin="10862,560" coordsize="0,3490" path="m10862,560l10862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4" o:spid="_x0000_s5024" o:spt="203" style="position:absolute;left:6998;top:560;height:3437;width:3864;" coordorigin="6998,560" coordsize="3864,3437">
              <o:lock v:ext="edit"/>
              <v:shape id="_x0000_s5025" o:spid="_x0000_s5025" style="position:absolute;left:6998;top:560;height:3437;width:3864;" filled="f" stroked="t" coordorigin="6998,560" coordsize="3864,3437" path="m6998,3997l10862,3997,10862,560,6998,560,6998,3997xe">
                <v:path arrowok="t"/>
                <v:fill on="f" focussize="0,0"/>
                <v:stroke weight="0.49007874015748pt" color="#7F7F7F"/>
                <v:imagedata o:title=""/>
                <o:lock v:ext="edit"/>
              </v:shape>
            </v:group>
            <v:group id="_x0000_s5026" o:spid="_x0000_s5026" o:spt="203" style="position:absolute;left:6998;top:560;height:3490;width:2;" coordorigin="6998,560" coordsize="2,3490">
              <o:lock v:ext="edit"/>
              <v:shape id="_x0000_s5027" o:spid="_x0000_s5027" style="position:absolute;left:6998;top:560;height:3490;width:2;" filled="f" stroked="t" coordorigin="6998,560" coordsize="0,3490" path="m6998,560l6998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8" o:spid="_x0000_s5028" o:spt="203" style="position:absolute;left:6948;top:3997;height:2;width:3914;" coordorigin="6948,3997" coordsize="3914,2">
              <o:lock v:ext="edit"/>
              <v:shape id="_x0000_s5029" o:spid="_x0000_s5029" style="position:absolute;left:6948;top:3997;height:2;width:3914;" filled="f" stroked="t" coordorigin="6948,3997" coordsize="3914,0" path="m6948,3997l10862,39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0" o:spid="_x0000_s5030" o:spt="203" style="position:absolute;left:9662;top:3618;height:2;width:1200;" coordorigin="9662,3618" coordsize="1200,2">
              <o:lock v:ext="edit"/>
              <v:shape id="_x0000_s5031" o:spid="_x0000_s5031" style="position:absolute;left:9662;top:3618;height:2;width:1200;" filled="f" stroked="t" coordorigin="9662,3618" coordsize="1200,0" path="m9662,3618l10862,36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2" o:spid="_x0000_s5032" o:spt="203" style="position:absolute;left:6948;top:3618;height:2;width:2040;" coordorigin="6948,3618" coordsize="2040,2">
              <o:lock v:ext="edit"/>
              <v:shape id="_x0000_s5033" o:spid="_x0000_s5033" style="position:absolute;left:6948;top:3618;height:2;width:2040;" filled="f" stroked="t" coordorigin="6948,3618" coordsize="2040,0" path="m6948,3618l8988,36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4" o:spid="_x0000_s5034" o:spt="203" style="position:absolute;left:7006;top:824;height:3173;width:3396;" coordorigin="7006,824" coordsize="3396,3173">
              <o:lock v:ext="edit"/>
              <v:shape id="_x0000_s5035" o:spid="_x0000_s5035" style="position:absolute;left:7006;top:824;height:3173;width:3396;" filled="f" stroked="t" coordorigin="7006,824" coordsize="3396,3173" path="m7006,3997l7015,3776,7032,3548,7039,3318,7056,3090,7066,2859,7082,2648,7090,2454,7099,2367,7106,2286,7123,2137,7133,2005,7150,1890,7157,1784,7174,1688,7190,1599,7200,1530,7217,1458,7224,1414,7241,1371,7265,1309,7291,1256,7315,1210,7342,1141,7366,1078,7399,1018,7409,992,7426,973,7442,966,7450,966,7476,973,7510,999,7534,1009,7591,1018,7642,1009,7668,999,7692,982,7742,956,7850,920,7901,903,7961,894,8018,886,8069,886,8119,867,8170,860,8220,850,8278,850,8386,841,8486,834,8597,834,8645,824,9180,824,9230,834,9341,834,9442,834,9557,834,9658,834,9766,841,9876,850,9977,850,10025,850,10085,860,10193,860,10294,867,10402,877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36" o:spid="_x0000_s5036" o:spt="203" style="position:absolute;left:7006;top:841;height:3156;width:3070;" coordorigin="7006,841" coordsize="3070,3156">
              <o:lock v:ext="edit"/>
              <v:shape id="_x0000_s5037" o:spid="_x0000_s5037" style="position:absolute;left:7006;top:841;height:3156;width:3070;" filled="f" stroked="t" coordorigin="7006,841" coordsize="3070,3156" path="m7006,3997l7015,3766,7032,3522,7039,3274,7056,3027,7066,2790,7082,2569,7090,2367,7099,2278,7106,2190,7116,2048,7133,1926,7150,1810,7157,1714,7174,1626,7190,1546,7207,1477,7217,1405,7241,1290,7265,1194,7291,1124,7325,1052,7366,1035,7426,1035,7476,1035,7534,1026,7591,1009,7642,982,7692,956,7793,913,7961,886,8069,877,8170,860,8278,850,8386,850,8436,841,8863,841,8921,850,9022,850,9132,850,9230,860,9281,867,9341,867,9442,867,9499,867,9557,877,9607,877,9658,886,9766,894,9876,903,9977,920,10075,939e">
                <v:path arrowok="t"/>
                <v:fill on="f" focussize="0,0"/>
                <v:stroke weight="0.49007874015748pt" color="#FF00FF"/>
                <v:imagedata o:title=""/>
                <o:lock v:ext="edit"/>
              </v:shape>
            </v:group>
            <v:group id="_x0000_s5038" o:spid="_x0000_s5038" o:spt="203" style="position:absolute;left:6998;top:805;height:3192;width:3403;" coordorigin="6998,805" coordsize="3403,3192">
              <o:lock v:ext="edit"/>
              <v:shape id="_x0000_s5039" o:spid="_x0000_s5039" style="position:absolute;left:6998;top:805;height:3192;width:3403;" filled="f" stroked="t" coordorigin="6998,805" coordsize="3403,3192" path="m6998,3997l7015,3793,7022,3582,7039,3370,7049,3159,7066,2958,7082,2763,7090,2674,7090,2595,7099,2526,7106,2454,7116,2367,7133,2286,7150,2216,7166,2163,7190,2058,7217,1952,7234,1882,7241,1794,7265,1626,7274,1546,7291,1467,7298,1398,7315,1335,7332,1290,7342,1246,7375,1184,7409,1131,7433,1088,7459,1045,7483,999,7510,966,7534,946,7558,946,7584,973,7618,992,7642,1009,7692,1009,7742,992,7793,973,7850,956,7961,930,8069,903,8170,877,8278,860,8386,850,8436,841,8486,834,8597,834,8645,824,8695,814,8806,814,8921,814,8971,805,9022,805,9132,805,9180,805,9230,814,10025,814,10075,824,10193,824,10294,824,10402,834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40" o:spid="_x0000_s5040" o:spt="203" style="position:absolute;left:6998;top:834;height:3163;width:3403;" coordorigin="6998,834" coordsize="3403,3163">
              <o:lock v:ext="edit"/>
              <v:shape id="_x0000_s5041" o:spid="_x0000_s5041" style="position:absolute;left:6998;top:834;height:3163;width:3403;" filled="f" stroked="t" coordorigin="6998,834" coordsize="3403,3163" path="m6998,3997l7015,3766,7022,3529,7039,3282,7049,3037,7066,2806,7082,2586,7090,2384,7099,2295,7106,2206,7123,2067,7133,1942,7150,1837,7166,1731,7174,1642,7190,1563,7207,1494,7217,1431,7224,1378,7241,1326,7265,1246,7291,1184,7315,1131,7342,1088,7366,1045,7399,1018,7426,999,7450,999,7476,1009,7510,1018,7534,1026,7558,1026,7591,1018,7642,992,7692,966,7742,939,7793,920,7850,913,7901,894,7961,886,8018,877,8069,877,8119,860,8170,850,8278,850,8386,841,8496,834,8597,834,8695,834,8806,834,8914,834,9022,834,9082,834,9132,841,9230,841,9281,841,9341,850,9442,850,9499,850,9557,860,9658,860,9766,867,9876,877,9977,877,10025,886,10075,894,10135,894,10193,903,10243,913,10294,920,10402,939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42" o:spid="_x0000_s5042" o:spt="203" style="position:absolute;left:6982;top:3970;height:53;width:50;" coordorigin="6982,3970" coordsize="50,53">
              <o:lock v:ext="edit"/>
              <v:shape id="_x0000_s5043" o:spid="_x0000_s5043" style="position:absolute;left:6982;top:3970;height:53;width:50;" fillcolor="#00007F" filled="t" stroked="f" coordorigin="6982,3970" coordsize="50,53" path="m7006,3970l6982,3997,7006,4023,7032,3997,7006,39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44" o:spid="_x0000_s5044" o:spt="203" style="position:absolute;left:6982;top:3970;height:53;width:50;" coordorigin="6982,3970" coordsize="50,53">
              <o:lock v:ext="edit"/>
              <v:shape id="_x0000_s5045" o:spid="_x0000_s5045" style="position:absolute;left:6982;top:3970;height:53;width:50;" filled="f" stroked="t" coordorigin="6982,3970" coordsize="50,53" path="m7006,3970l7032,3997,7006,4023,6982,3997,7006,3970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46" o:spid="_x0000_s5046" o:spt="203" style="position:absolute;left:7082;top:2259;height:53;width:50;" coordorigin="7082,2259" coordsize="50,53">
              <o:lock v:ext="edit"/>
              <v:shape id="_x0000_s5047" o:spid="_x0000_s5047" style="position:absolute;left:7082;top:2259;height:53;width:50;" fillcolor="#00007F" filled="t" stroked="f" coordorigin="7082,2259" coordsize="50,53" path="m7106,2259l7082,2286,7106,2312,7133,2286,7106,22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48" o:spid="_x0000_s5048" o:spt="203" style="position:absolute;left:7082;top:2259;height:53;width:50;" coordorigin="7082,2259" coordsize="50,53">
              <o:lock v:ext="edit"/>
              <v:shape id="_x0000_s5049" o:spid="_x0000_s5049" style="position:absolute;left:7082;top:2259;height:53;width:50;" filled="f" stroked="t" coordorigin="7082,2259" coordsize="50,53" path="m7106,2259l7133,2286,7106,2312,7082,2286,7106,2259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50" o:spid="_x0000_s5050" o:spt="203" style="position:absolute;left:7190;top:1431;height:53;width:50;" coordorigin="7190,1431" coordsize="50,53">
              <o:lock v:ext="edit"/>
              <v:shape id="_x0000_s5051" o:spid="_x0000_s5051" style="position:absolute;left:7190;top:1431;height:53;width:50;" fillcolor="#00007F" filled="t" stroked="f" coordorigin="7190,1431" coordsize="50,53" path="m7217,1431l7190,1458,7217,1484,7241,1458,7217,14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52" o:spid="_x0000_s5052" o:spt="203" style="position:absolute;left:7190;top:1431;height:53;width:50;" coordorigin="7190,1431" coordsize="50,53">
              <o:lock v:ext="edit"/>
              <v:shape id="_x0000_s5053" o:spid="_x0000_s5053" style="position:absolute;left:7190;top:1431;height:53;width:50;" filled="f" stroked="t" coordorigin="7190,1431" coordsize="50,53" path="m7217,1431l7241,1458,7217,1484,7190,1458,7217,1431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  <v:shape id="_x0000_s5054" o:spid="_x0000_s5054" o:spt="75" type="#_x0000_t75" style="position:absolute;left:7264;top:774;height:593;width:3169;" filled="f" coordsize="21600,21600">
                <v:path/>
                <v:fill on="f" focussize="0,0"/>
                <v:stroke/>
                <v:imagedata r:id="rId410" o:title=""/>
                <o:lock v:ext="edit" aspectratio="t"/>
              </v:shape>
            </v:group>
            <v:group id="_x0000_s5055" o:spid="_x0000_s5055" o:spt="203" style="position:absolute;left:6982;top:3970;height:43;width:41;" coordorigin="6982,3970" coordsize="41,43">
              <o:lock v:ext="edit"/>
              <v:shape id="_x0000_s5056" o:spid="_x0000_s5056" style="position:absolute;left:6982;top:3970;height:43;width:41;" filled="f" stroked="t" coordorigin="6982,3970" coordsize="41,43" path="m6982,3992l7022,3992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057" o:spid="_x0000_s5057" o:spt="203" style="position:absolute;left:6982;top:3970;height:43;width:41;" coordorigin="6982,3970" coordsize="41,43">
              <o:lock v:ext="edit"/>
              <v:shape id="_x0000_s5058" o:spid="_x0000_s5058" style="position:absolute;left:6982;top:3970;height:43;width:41;" filled="f" stroked="t" coordorigin="6982,3970" coordsize="41,43" path="m6977,3992l7027,3992e">
                <v:path arrowok="t"/>
                <v:fill on="f" focussize="0,0"/>
                <v:stroke weight="2.75007874015748pt" color="#FF00FF"/>
                <v:imagedata o:title=""/>
                <o:lock v:ext="edit"/>
              </v:shape>
            </v:group>
            <v:group id="_x0000_s5059" o:spid="_x0000_s5059" o:spt="203" style="position:absolute;left:7082;top:2163;height:43;width:41;" coordorigin="7082,2163" coordsize="41,43">
              <o:lock v:ext="edit"/>
              <v:shape id="_x0000_s5060" o:spid="_x0000_s5060" style="position:absolute;left:7082;top:2163;height:43;width:41;" filled="f" stroked="t" coordorigin="7082,2163" coordsize="41,43" path="m7082,2185l7123,2185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061" o:spid="_x0000_s5061" o:spt="203" style="position:absolute;left:7082;top:2163;height:43;width:41;" coordorigin="7082,2163" coordsize="41,43">
              <o:lock v:ext="edit"/>
              <v:shape id="_x0000_s5062" o:spid="_x0000_s5062" style="position:absolute;left:7082;top:2163;height:43;width:41;" filled="f" stroked="t" coordorigin="7082,2163" coordsize="41,43" path="m7077,2185l7128,2185e">
                <v:path arrowok="t"/>
                <v:fill on="f" focussize="0,0"/>
                <v:stroke weight="2.75007874015748pt" color="#FF00FF"/>
                <v:imagedata o:title=""/>
                <o:lock v:ext="edit"/>
              </v:shape>
            </v:group>
            <v:group id="_x0000_s5063" o:spid="_x0000_s5063" o:spt="203" style="position:absolute;left:7190;top:1378;height:46;width:43;" coordorigin="7190,1378" coordsize="43,46">
              <o:lock v:ext="edit"/>
              <v:shape id="_x0000_s5064" o:spid="_x0000_s5064" style="position:absolute;left:7190;top:1378;height:46;width:43;" filled="f" stroked="t" coordorigin="7190,1378" coordsize="43,46" path="m7190,1401l7234,140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065" o:spid="_x0000_s5065" o:spt="203" style="position:absolute;left:7190;top:1378;height:46;width:43;" coordorigin="7190,1378" coordsize="43,46">
              <o:lock v:ext="edit"/>
              <v:shape id="_x0000_s5066" o:spid="_x0000_s5066" style="position:absolute;left:7190;top:1378;height:46;width:43;" filled="f" stroked="t" coordorigin="7190,1378" coordsize="43,46" path="m7185,1401l7239,1401e">
                <v:path arrowok="t"/>
                <v:fill on="f" focussize="0,0"/>
                <v:stroke weight="2.87007874015748pt" color="#FF00FF"/>
                <v:imagedata o:title=""/>
                <o:lock v:ext="edit"/>
              </v:shape>
            </v:group>
            <v:group id="_x0000_s5067" o:spid="_x0000_s5067" o:spt="203" style="position:absolute;left:6972;top:3970;height:53;width:50;" coordorigin="6972,3970" coordsize="50,53">
              <o:lock v:ext="edit"/>
              <v:shape id="_x0000_s5068" o:spid="_x0000_s5068" style="position:absolute;left:6972;top:3970;height:53;width:50;" fillcolor="#007F00" filled="t" stroked="f" coordorigin="6972,3970" coordsize="50,53" path="m6998,3970l6972,4023,7022,4023,6998,39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69" o:spid="_x0000_s5069" o:spt="203" style="position:absolute;left:6972;top:3970;height:53;width:50;" coordorigin="6972,3970" coordsize="50,53">
              <o:lock v:ext="edit"/>
              <v:shape id="_x0000_s5070" o:spid="_x0000_s5070" style="position:absolute;left:6972;top:3970;height:53;width:50;" filled="f" stroked="t" coordorigin="6972,3970" coordsize="50,53" path="m6998,3970l7022,4023,6972,4023,6998,3970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1" o:spid="_x0000_s5071" o:spt="203" style="position:absolute;left:7082;top:2427;height:53;width:50;" coordorigin="7082,2427" coordsize="50,53">
              <o:lock v:ext="edit"/>
              <v:shape id="_x0000_s5072" o:spid="_x0000_s5072" style="position:absolute;left:7082;top:2427;height:53;width:50;" fillcolor="#007F00" filled="t" stroked="f" coordorigin="7082,2427" coordsize="50,53" path="m7106,2427l7082,2480,7133,2480,7106,24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73" o:spid="_x0000_s5073" o:spt="203" style="position:absolute;left:7082;top:2427;height:53;width:50;" coordorigin="7082,2427" coordsize="50,53">
              <o:lock v:ext="edit"/>
              <v:shape id="_x0000_s5074" o:spid="_x0000_s5074" style="position:absolute;left:7082;top:2427;height:53;width:50;" filled="f" stroked="t" coordorigin="7082,2427" coordsize="50,53" path="m7106,2427l7133,2480,7082,2480,7106,2427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5" o:spid="_x0000_s5075" o:spt="203" style="position:absolute;left:7190;top:1926;height:53;width:50;" coordorigin="7190,1926" coordsize="50,53">
              <o:lock v:ext="edit"/>
              <v:shape id="_x0000_s5076" o:spid="_x0000_s5076" style="position:absolute;left:7190;top:1926;height:53;width:50;" fillcolor="#007F00" filled="t" stroked="f" coordorigin="7190,1926" coordsize="50,53" path="m7217,1926l7190,1978,7241,1978,7217,1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77" o:spid="_x0000_s5077" o:spt="203" style="position:absolute;left:7190;top:1926;height:53;width:50;" coordorigin="7190,1926" coordsize="50,53">
              <o:lock v:ext="edit"/>
              <v:shape id="_x0000_s5078" o:spid="_x0000_s5078" style="position:absolute;left:7190;top:1926;height:53;width:50;" filled="f" stroked="t" coordorigin="7190,1926" coordsize="50,53" path="m7217,1926l7241,1978,7190,1978,7217,1926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9" o:spid="_x0000_s5079" o:spt="203" style="position:absolute;left:6972;top:3970;height:26;width:26;" coordorigin="6972,3970" coordsize="26,26">
              <o:lock v:ext="edit"/>
              <v:shape id="_x0000_s5080" o:spid="_x0000_s5080" style="position:absolute;left:6972;top:3970;height:26;width:26;" filled="f" stroked="t" coordorigin="6972,3970" coordsize="26,26" path="m6998,3997l6972,397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1" o:spid="_x0000_s5081" o:spt="203" style="position:absolute;left:6998;top:3997;height:26;width:24;" coordorigin="6998,3997" coordsize="24,26">
              <o:lock v:ext="edit"/>
              <v:shape id="_x0000_s5082" o:spid="_x0000_s5082" style="position:absolute;left:6998;top:3997;height:26;width:24;" filled="f" stroked="t" coordorigin="6998,3997" coordsize="24,26" path="m6998,3997l7022,402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3" o:spid="_x0000_s5083" o:spt="203" style="position:absolute;left:6972;top:3997;height:26;width:26;" coordorigin="6972,3997" coordsize="26,26">
              <o:lock v:ext="edit"/>
              <v:shape id="_x0000_s5084" o:spid="_x0000_s5084" style="position:absolute;left:6972;top:3997;height:26;width:26;" filled="f" stroked="t" coordorigin="6972,3997" coordsize="26,26" path="m6998,3997l6972,402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5" o:spid="_x0000_s5085" o:spt="203" style="position:absolute;left:6998;top:3970;height:26;width:24;" coordorigin="6998,3970" coordsize="24,26">
              <o:lock v:ext="edit"/>
              <v:shape id="_x0000_s5086" o:spid="_x0000_s5086" style="position:absolute;left:6998;top:3970;height:26;width:24;" filled="f" stroked="t" coordorigin="6998,3970" coordsize="24,26" path="m6998,3997l7022,397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7" o:spid="_x0000_s5087" o:spt="203" style="position:absolute;left:7082;top:2180;height:26;width:24;" coordorigin="7082,2180" coordsize="24,26">
              <o:lock v:ext="edit"/>
              <v:shape id="_x0000_s5088" o:spid="_x0000_s5088" style="position:absolute;left:7082;top:2180;height:26;width:24;" filled="f" stroked="t" coordorigin="7082,2180" coordsize="24,26" path="m7106,2206l7082,218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9" o:spid="_x0000_s5089" o:spt="203" style="position:absolute;left:7106;top:2206;height:26;width:26;" coordorigin="7106,2206" coordsize="26,26">
              <o:lock v:ext="edit"/>
              <v:shape id="_x0000_s5090" o:spid="_x0000_s5090" style="position:absolute;left:7106;top:2206;height:26;width:26;" filled="f" stroked="t" coordorigin="7106,2206" coordsize="26,26" path="m7106,2206l7133,223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1" o:spid="_x0000_s5091" o:spt="203" style="position:absolute;left:7082;top:2206;height:26;width:24;" coordorigin="7082,2206" coordsize="24,26">
              <o:lock v:ext="edit"/>
              <v:shape id="_x0000_s5092" o:spid="_x0000_s5092" style="position:absolute;left:7082;top:2206;height:26;width:24;" filled="f" stroked="t" coordorigin="7082,2206" coordsize="24,26" path="m7106,2206l7082,223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3" o:spid="_x0000_s5093" o:spt="203" style="position:absolute;left:7106;top:2180;height:26;width:26;" coordorigin="7106,2180" coordsize="26,26">
              <o:lock v:ext="edit"/>
              <v:shape id="_x0000_s5094" o:spid="_x0000_s5094" style="position:absolute;left:7106;top:2180;height:26;width:26;" filled="f" stroked="t" coordorigin="7106,2180" coordsize="26,26" path="m7106,2206l7133,218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5" o:spid="_x0000_s5095" o:spt="203" style="position:absolute;left:7190;top:1405;height:26;width:26;" coordorigin="7190,1405" coordsize="26,26">
              <o:lock v:ext="edit"/>
              <v:shape id="_x0000_s5096" o:spid="_x0000_s5096" style="position:absolute;left:7190;top:1405;height:26;width:26;" filled="f" stroked="t" coordorigin="7190,1405" coordsize="26,26" path="m7217,1431l7190,1405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7" o:spid="_x0000_s5097" o:spt="203" style="position:absolute;left:7217;top:1431;height:26;width:24;" coordorigin="7217,1431" coordsize="24,26">
              <o:lock v:ext="edit"/>
              <v:shape id="_x0000_s5098" o:spid="_x0000_s5098" style="position:absolute;left:7217;top:1431;height:26;width:24;" filled="f" stroked="t" coordorigin="7217,1431" coordsize="24,26" path="m7217,1431l7241,1458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9" o:spid="_x0000_s5099" o:spt="203" style="position:absolute;left:7190;top:1431;height:26;width:26;" coordorigin="7190,1431" coordsize="26,26">
              <o:lock v:ext="edit"/>
              <v:shape id="_x0000_s5100" o:spid="_x0000_s5100" style="position:absolute;left:7190;top:1431;height:26;width:26;" filled="f" stroked="t" coordorigin="7190,1431" coordsize="26,26" path="m7217,1431l7190,1458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01" o:spid="_x0000_s5101" o:spt="203" style="position:absolute;left:7217;top:1405;height:26;width:24;" coordorigin="7217,1405" coordsize="24,26">
              <o:lock v:ext="edit"/>
              <v:shape id="_x0000_s5102" o:spid="_x0000_s5102" style="position:absolute;left:7217;top:1405;height:26;width:24;" filled="f" stroked="t" coordorigin="7217,1405" coordsize="24,26" path="m7217,1431l7241,1405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  <v:shape id="_x0000_s5103" o:spid="_x0000_s5103" o:spt="75" type="#_x0000_t75" style="position:absolute;left:6766;top:3577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5104" o:spid="_x0000_s5104" o:spt="75" type="#_x0000_t75" style="position:absolute;left:6761;top:3188;height:295;width:154;" filled="f" coordsize="21600,21600">
                <v:path/>
                <v:fill on="f" focussize="0,0"/>
                <v:stroke/>
                <v:imagedata r:id="rId411" o:title=""/>
                <o:lock v:ext="edit" aspectratio="t"/>
              </v:shape>
              <v:shape id="_x0000_s5105" o:spid="_x0000_s5105" o:spt="75" type="#_x0000_t75" style="position:absolute;left:6761;top:2809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5106" o:spid="_x0000_s5106" o:spt="75" type="#_x0000_t75" style="position:absolute;left:6758;top:2430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5107" o:spid="_x0000_s5107" o:spt="75" type="#_x0000_t75" style="position:absolute;left:6761;top:2043;height:295;width:154;" filled="f" coordsize="21600,21600">
                <v:path/>
                <v:fill on="f" focussize="0,0"/>
                <v:stroke/>
                <v:imagedata r:id="rId340" o:title=""/>
                <o:lock v:ext="edit" aspectratio="t"/>
              </v:shape>
              <v:shape id="_x0000_s5108" o:spid="_x0000_s5108" o:spt="75" type="#_x0000_t75" style="position:absolute;left:6761;top:1664;height:295;width:154;" filled="f" coordsize="21600,21600">
                <v:path/>
                <v:fill on="f" focussize="0,0"/>
                <v:stroke/>
                <v:imagedata r:id="rId197" o:title=""/>
                <o:lock v:ext="edit" aspectratio="t"/>
              </v:shape>
              <v:shape id="_x0000_s5109" o:spid="_x0000_s5109" o:spt="75" type="#_x0000_t75" style="position:absolute;left:6761;top:1285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5110" o:spid="_x0000_s5110" o:spt="75" type="#_x0000_t75" style="position:absolute;left:6761;top:896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5111" o:spid="_x0000_s5111" o:spt="75" type="#_x0000_t75" style="position:absolute;left:6761;top:517;height:295;width:154;" filled="f" coordsize="21600,21600">
                <v:path/>
                <v:fill on="f" focussize="0,0"/>
                <v:stroke/>
                <v:imagedata r:id="rId167" o:title=""/>
                <o:lock v:ext="edit" aspectratio="t"/>
              </v:shape>
              <v:shape id="_x0000_s5112" o:spid="_x0000_s5112" o:spt="75" type="#_x0000_t75" style="position:absolute;left:6833;top:3954;height:444;width:209;" filled="f" coordsize="21600,21600">
                <v:path/>
                <v:fill on="f" focussize="0,0"/>
                <v:stroke/>
                <v:imagedata r:id="rId412" o:title=""/>
                <o:lock v:ext="edit" aspectratio="t"/>
              </v:shape>
              <v:shape id="_x0000_s5113" o:spid="_x0000_s5113" o:spt="75" type="#_x0000_t75" style="position:absolute;left:7692;top:4102;height:295;width:187;" filled="f" coordsize="21600,21600">
                <v:path/>
                <v:fill on="f" focussize="0,0"/>
                <v:stroke/>
                <v:imagedata r:id="rId413" o:title=""/>
                <o:lock v:ext="edit" aspectratio="t"/>
              </v:shape>
              <v:shape id="_x0000_s5114" o:spid="_x0000_s5114" o:spt="75" type="#_x0000_t75" style="position:absolute;left:8518;top:4102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5115" o:spid="_x0000_s5115" o:spt="75" type="#_x0000_t75" style="position:absolute;left:9245;top:4102;height:290;width:182;" filled="f" coordsize="21600,21600">
                <v:path/>
                <v:fill on="f" focussize="0,0"/>
                <v:stroke/>
                <v:imagedata r:id="rId414" o:title=""/>
                <o:lock v:ext="edit" aspectratio="t"/>
              </v:shape>
              <v:shape id="_x0000_s5116" o:spid="_x0000_s5116" o:spt="75" type="#_x0000_t75" style="position:absolute;left:10058;top:4102;height:288;width:77;" filled="f" coordsize="21600,21600">
                <v:path/>
                <v:fill on="f" focussize="0,0"/>
                <v:stroke/>
                <v:imagedata r:id="rId357" o:title=""/>
                <o:lock v:ext="edit" aspectratio="t"/>
              </v:shape>
              <v:shape id="_x0000_s5117" o:spid="_x0000_s5117" o:spt="75" type="#_x0000_t75" style="position:absolute;left:10788;top:4102;height:290;width:185;" filled="f" coordsize="21600,21600">
                <v:path/>
                <v:fill on="f" focussize="0,0"/>
                <v:stroke/>
                <v:imagedata r:id="rId415" o:title=""/>
                <o:lock v:ext="edit" aspectratio="t"/>
              </v:shape>
              <v:shape id="_x0000_s5118" o:spid="_x0000_s5118" o:spt="75" type="#_x0000_t75" style="position:absolute;left:8441;top:4446;height:403;width:422;" filled="f" coordsize="21600,21600">
                <v:path/>
                <v:fill on="f" focussize="0,0"/>
                <v:stroke/>
                <v:imagedata r:id="rId416" o:title=""/>
                <o:lock v:ext="edit" aspectratio="t"/>
              </v:shape>
              <v:shape id="_x0000_s5119" o:spid="_x0000_s5119" o:spt="75" type="#_x0000_t75" style="position:absolute;left:8926;top:4446;height:504;width:624;" filled="f" coordsize="21600,21600">
                <v:path/>
                <v:fill on="f" focussize="0,0"/>
                <v:stroke/>
                <v:imagedata r:id="rId417" o:title=""/>
                <o:lock v:ext="edit" aspectratio="t"/>
              </v:shape>
            </v:group>
            <v:group id="_x0000_s5120" o:spid="_x0000_s5120" o:spt="203" style="position:absolute;left:8988;top:2958;height:917;width:674;" coordorigin="8988,2958" coordsize="674,917">
              <o:lock v:ext="edit"/>
              <v:shape id="_x0000_s5121" o:spid="_x0000_s5121" style="position:absolute;left:8988;top:2958;height:917;width:674;" fillcolor="#FFFFFF" filled="t" stroked="f" coordorigin="8988,2958" coordsize="674,917" path="m8988,3874l9662,3874,9662,2958,8988,2958,8988,3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22" o:spid="_x0000_s5122" o:spt="203" style="position:absolute;left:8988;top:2958;height:917;width:674;" coordorigin="8988,2958" coordsize="674,917">
              <o:lock v:ext="edit"/>
              <v:shape id="_x0000_s5123" o:spid="_x0000_s5123" style="position:absolute;left:8988;top:2958;height:917;width:674;" filled="f" stroked="t" coordorigin="8988,2958" coordsize="674,917" path="m8988,3874l9662,3874,9662,2958,8988,2958,8988,3874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24" o:spid="_x0000_s5124" o:spt="203" style="position:absolute;left:9038;top:3090;height:2;width:226;" coordorigin="9038,3090" coordsize="226,2">
              <o:lock v:ext="edit"/>
              <v:shape id="_x0000_s5125" o:spid="_x0000_s5125" style="position:absolute;left:9038;top:3090;height:2;width:226;" filled="f" stroked="t" coordorigin="9038,3090" coordsize="226,0" path="m9038,3090l9264,3090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126" o:spid="_x0000_s5126" o:spt="203" style="position:absolute;left:9122;top:3063;height:53;width:50;" coordorigin="9122,3063" coordsize="50,53">
              <o:lock v:ext="edit"/>
              <v:shape id="_x0000_s5127" o:spid="_x0000_s5127" style="position:absolute;left:9122;top:3063;height:53;width:50;" fillcolor="#00007F" filled="t" stroked="f" coordorigin="9122,3063" coordsize="50,53" path="m9146,3063l9122,3090,9146,3116,9173,3090,9146,30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28" o:spid="_x0000_s5128" o:spt="203" style="position:absolute;left:9122;top:3063;height:53;width:50;" coordorigin="9122,3063" coordsize="50,53">
              <o:lock v:ext="edit"/>
              <v:shape id="_x0000_s5129" o:spid="_x0000_s5129" style="position:absolute;left:9122;top:3063;height:53;width:50;" filled="f" stroked="t" coordorigin="9122,3063" coordsize="50,53" path="m9146,3063l9173,3090,9146,3116,9122,3090,9146,3063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  <v:shape id="_x0000_s5130" o:spid="_x0000_s5130" o:spt="75" type="#_x0000_t75" style="position:absolute;left:9350;top:3030;height:346;width:173;" filled="f" coordsize="21600,21600">
                <v:path/>
                <v:fill on="f" focussize="0,0"/>
                <v:stroke/>
                <v:imagedata r:id="rId418" o:title=""/>
                <o:lock v:ext="edit" aspectratio="t"/>
              </v:shape>
              <v:shape id="_x0000_s5131" o:spid="_x0000_s5131" o:spt="75" type="#_x0000_t75" style="position:absolute;left:9523;top:3030;height:338;width:115;" filled="f" coordsize="21600,21600">
                <v:path/>
                <v:fill on="f" focussize="0,0"/>
                <v:stroke/>
                <v:imagedata r:id="rId419" o:title=""/>
                <o:lock v:ext="edit" aspectratio="t"/>
              </v:shape>
            </v:group>
            <v:group id="_x0000_s5132" o:spid="_x0000_s5132" o:spt="203" style="position:absolute;left:9038;top:3318;height:2;width:226;" coordorigin="9038,3318" coordsize="226,2">
              <o:lock v:ext="edit"/>
              <v:shape id="_x0000_s5133" o:spid="_x0000_s5133" style="position:absolute;left:9038;top:3318;height:2;width:226;" filled="f" stroked="t" coordorigin="9038,3318" coordsize="226,0" path="m9038,3318l9264,3318e">
                <v:path arrowok="t"/>
                <v:fill on="f" focussize="0,0"/>
                <v:stroke weight="0.49007874015748pt" color="#FF00FF"/>
                <v:imagedata o:title=""/>
                <o:lock v:ext="edit"/>
              </v:shape>
            </v:group>
            <v:group id="_x0000_s5134" o:spid="_x0000_s5134" o:spt="203" style="position:absolute;left:9122;top:3291;height:46;width:41;" coordorigin="9122,3291" coordsize="41,46">
              <o:lock v:ext="edit"/>
              <v:shape id="_x0000_s5135" o:spid="_x0000_s5135" style="position:absolute;left:9122;top:3291;height:46;width:41;" filled="f" stroked="t" coordorigin="9122,3291" coordsize="41,46" path="m9122,3314l9163,3314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136" o:spid="_x0000_s5136" o:spt="203" style="position:absolute;left:9122;top:3291;height:46;width:41;" coordorigin="9122,3291" coordsize="41,46">
              <o:lock v:ext="edit"/>
              <v:shape id="_x0000_s5137" o:spid="_x0000_s5137" style="position:absolute;left:9122;top:3291;height:46;width:41;" filled="f" stroked="t" coordorigin="9122,3291" coordsize="41,46" path="m9117,3314l9168,3314e">
                <v:path arrowok="t"/>
                <v:fill on="f" focussize="0,0"/>
                <v:stroke weight="2.87007874015748pt" color="#FF00FF"/>
                <v:imagedata o:title=""/>
                <o:lock v:ext="edit"/>
              </v:shape>
              <v:shape id="_x0000_s5138" o:spid="_x0000_s5138" o:spt="75" type="#_x0000_t75" style="position:absolute;left:9350;top:3260;height:338;width:154;" filled="f" coordsize="21600,21600">
                <v:path/>
                <v:fill on="f" focussize="0,0"/>
                <v:stroke/>
                <v:imagedata r:id="rId420" o:title=""/>
                <o:lock v:ext="edit" aspectratio="t"/>
              </v:shape>
              <v:shape id="_x0000_s5139" o:spid="_x0000_s5139" o:spt="75" type="#_x0000_t75" style="position:absolute;left:9523;top:3260;height:338;width:115;" filled="f" coordsize="21600,21600">
                <v:path/>
                <v:fill on="f" focussize="0,0"/>
                <v:stroke/>
                <v:imagedata r:id="rId421" o:title=""/>
                <o:lock v:ext="edit" aspectratio="t"/>
              </v:shape>
            </v:group>
            <v:group id="_x0000_s5140" o:spid="_x0000_s5140" o:spt="203" style="position:absolute;left:9038;top:3548;height:2;width:226;" coordorigin="9038,3548" coordsize="226,2">
              <o:lock v:ext="edit"/>
              <v:shape id="_x0000_s5141" o:spid="_x0000_s5141" style="position:absolute;left:9038;top:3548;height:2;width:226;" filled="f" stroked="t" coordorigin="9038,3548" coordsize="226,0" path="m9038,3548l9264,3548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142" o:spid="_x0000_s5142" o:spt="203" style="position:absolute;left:9122;top:3522;height:53;width:50;" coordorigin="9122,3522" coordsize="50,53">
              <o:lock v:ext="edit"/>
              <v:shape id="_x0000_s5143" o:spid="_x0000_s5143" style="position:absolute;left:9122;top:3522;height:53;width:50;" fillcolor="#007F00" filled="t" stroked="f" coordorigin="9122,3522" coordsize="50,53" path="m9146,3522l9122,3574,9173,3574,9146,35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44" o:spid="_x0000_s5144" o:spt="203" style="position:absolute;left:9122;top:3522;height:53;width:50;" coordorigin="9122,3522" coordsize="50,53">
              <o:lock v:ext="edit"/>
              <v:shape id="_x0000_s5145" o:spid="_x0000_s5145" style="position:absolute;left:9122;top:3522;height:53;width:50;" filled="f" stroked="t" coordorigin="9122,3522" coordsize="50,53" path="m9146,3522l9173,3574,9122,3574,9146,3522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  <v:shape id="_x0000_s5146" o:spid="_x0000_s5146" o:spt="75" type="#_x0000_t75" style="position:absolute;left:9355;top:3490;height:338;width:173;" filled="f" coordsize="21600,21600">
                <v:path/>
                <v:fill on="f" focussize="0,0"/>
                <v:stroke/>
                <v:imagedata r:id="rId422" o:title=""/>
                <o:lock v:ext="edit" aspectratio="t"/>
              </v:shape>
              <v:shape id="_x0000_s5147" o:spid="_x0000_s5147" o:spt="75" type="#_x0000_t75" style="position:absolute;left:9523;top:3488;height:338;width:115;" filled="f" coordsize="21600,21600">
                <v:path/>
                <v:fill on="f" focussize="0,0"/>
                <v:stroke/>
                <v:imagedata r:id="rId423" o:title=""/>
                <o:lock v:ext="edit" aspectratio="t"/>
              </v:shape>
            </v:group>
            <v:group id="_x0000_s5148" o:spid="_x0000_s5148" o:spt="203" style="position:absolute;left:9038;top:3776;height:2;width:226;" coordorigin="9038,3776" coordsize="226,2">
              <o:lock v:ext="edit"/>
              <v:shape id="_x0000_s5149" o:spid="_x0000_s5149" style="position:absolute;left:9038;top:3776;height:2;width:226;" filled="f" stroked="t" coordorigin="9038,3776" coordsize="226,0" path="m9038,3776l9264,3776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0" o:spid="_x0000_s5150" o:spt="203" style="position:absolute;left:9122;top:3750;height:26;width:24;" coordorigin="9122,3750" coordsize="24,26">
              <o:lock v:ext="edit"/>
              <v:shape id="_x0000_s5151" o:spid="_x0000_s5151" style="position:absolute;left:9122;top:3750;height:26;width:24;" filled="f" stroked="t" coordorigin="9122,3750" coordsize="24,26" path="m9146,3776l9122,375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2" o:spid="_x0000_s5152" o:spt="203" style="position:absolute;left:9146;top:3776;height:26;width:26;" coordorigin="9146,3776" coordsize="26,26">
              <o:lock v:ext="edit"/>
              <v:shape id="_x0000_s5153" o:spid="_x0000_s5153" style="position:absolute;left:9146;top:3776;height:26;width:26;" filled="f" stroked="t" coordorigin="9146,3776" coordsize="26,26" path="m9146,3776l9173,3802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4" o:spid="_x0000_s5154" o:spt="203" style="position:absolute;left:9122;top:3776;height:26;width:24;" coordorigin="9122,3776" coordsize="24,26">
              <o:lock v:ext="edit"/>
              <v:shape id="_x0000_s5155" o:spid="_x0000_s5155" style="position:absolute;left:9122;top:3776;height:26;width:24;" filled="f" stroked="t" coordorigin="9122,3776" coordsize="24,26" path="m9146,3776l9122,3802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  <v:shape id="_x0000_s5156" o:spid="_x0000_s5156" o:spt="75" type="#_x0000_t75" style="position:absolute;left:9350;top:3721;height:331;width:173;" filled="f" coordsize="21600,21600">
                <v:path/>
                <v:fill on="f" focussize="0,0"/>
                <v:stroke/>
                <v:imagedata r:id="rId424" o:title=""/>
                <o:lock v:ext="edit" aspectratio="t"/>
              </v:shape>
              <v:shape id="_x0000_s5157" o:spid="_x0000_s5157" o:spt="75" type="#_x0000_t75" style="position:absolute;left:9523;top:3718;height:338;width:115;" filled="f" coordsize="21600,21600">
                <v:path/>
                <v:fill on="f" focussize="0,0"/>
                <v:stroke/>
                <v:imagedata r:id="rId423" o:title=""/>
                <o:lock v:ext="edit" aspectratio="t"/>
              </v:shape>
            </v:group>
            <v:group id="_x0000_s5158" o:spid="_x0000_s5158" o:spt="203" style="position:absolute;left:9146;top:3750;height:26;width:26;" coordorigin="9146,3750" coordsize="26,26">
              <o:lock v:ext="edit"/>
              <v:shape id="_x0000_s5159" o:spid="_x0000_s5159" style="position:absolute;left:9146;top:3750;height:26;width:26;" filled="f" stroked="t" coordorigin="9146,3750" coordsize="26,26" path="m9146,3776l9173,375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</v:group>
        </w:pict>
      </w:r>
      <w:r>
        <w:pict>
          <v:group id="_x0000_s5160" o:spid="_x0000_s5160" o:spt="203" style="position:absolute;left:0pt;margin-left:323.25pt;margin-top:77.55pt;height:127.4pt;width:8.6pt;mso-position-horizontal-relative:page;z-index:-9216;mso-width-relative:page;mso-height-relative:page;" coordorigin="6466,1551" coordsize="173,2549">
            <o:lock v:ext="edit"/>
            <v:shape id="_x0000_s5161" o:spid="_x0000_s5161" o:spt="75" type="#_x0000_t75" style="position:absolute;left:6466;top:2482;height:418;width:154;" filled="f" coordsize="21600,21600">
              <v:path/>
              <v:fill on="f" focussize="0,0"/>
              <v:stroke/>
              <v:imagedata r:id="rId425" o:title=""/>
              <o:lock v:ext="edit" aspectratio="t"/>
            </v:shape>
            <v:shape id="_x0000_s5162" o:spid="_x0000_s5162" o:spt="75" type="#_x0000_t75" style="position:absolute;left:6466;top:1551;height:2549;width:173;" filled="f" coordsize="21600,21600">
              <v:path/>
              <v:fill on="f" focussize="0,0"/>
              <v:stroke/>
              <v:imagedata r:id="rId426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3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209" w:space="2484"/>
            <w:col w:w="4947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91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6" o:spt="75" type="#_x0000_t75" style="height:97.2pt;width:8.6pt;" filled="f" coordsize="21600,21600">
            <v:path/>
            <v:fill on="f" focussize="0,0"/>
            <v:stroke/>
            <v:imagedata r:id="rId427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6" w:type="default"/>
          <w:pgSz w:w="12240" w:h="15840"/>
          <w:pgMar w:top="1800" w:right="900" w:bottom="1180" w:left="700" w:header="216" w:footer="993" w:gutter="0"/>
          <w:pgNumType w:start="14"/>
          <w:cols w:equalWidth="0" w:num="2">
            <w:col w:w="3370" w:space="2323"/>
            <w:col w:w="4947"/>
          </w:cols>
        </w:sectPr>
      </w:pPr>
    </w:p>
    <w:p>
      <w:pPr>
        <w:spacing w:before="4" w:after="0" w:line="240" w:lineRule="exact"/>
        <w:jc w:val="left"/>
        <w:rPr>
          <w:sz w:val="24"/>
          <w:szCs w:val="24"/>
        </w:rPr>
      </w:pPr>
    </w:p>
    <w:p>
      <w:pPr>
        <w:spacing w:before="45" w:after="0" w:line="147" w:lineRule="exact"/>
        <w:ind w:left="726" w:right="-20"/>
        <w:jc w:val="left"/>
        <w:rPr>
          <w:rFonts w:ascii="Arial" w:hAnsi="Arial" w:eastAsia="Arial" w:cs="Arial"/>
          <w:sz w:val="13"/>
          <w:szCs w:val="13"/>
        </w:rPr>
      </w:pPr>
      <w:r>
        <w:pict>
          <v:group id="_x0000_s5163" o:spid="_x0000_s5163" o:spt="203" style="position:absolute;left:0pt;margin-left:77.15pt;margin-top:5.3pt;height:177.7pt;width:192.85pt;mso-position-horizontal-relative:page;z-index:-9216;mso-width-relative:page;mso-height-relative:page;" coordorigin="1543,107" coordsize="3857,3555">
            <o:lock v:ext="edit"/>
            <v:group id="_x0000_s5164" o:spid="_x0000_s5164" o:spt="203" style="position:absolute;left:4234;top:3251;height:2;width:1162;" coordorigin="4234,3251" coordsize="1162,2">
              <o:lock v:ext="edit"/>
              <v:shape id="_x0000_s5165" o:spid="_x0000_s5165" style="position:absolute;left:4234;top:3251;height:2;width:1162;" filled="f" stroked="t" coordorigin="4234,3251" coordsize="1162,0" path="m4234,3251l5395,32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66" o:spid="_x0000_s5166" o:spt="203" style="position:absolute;left:1548;top:3251;height:2;width:1963;" coordorigin="1548,3251" coordsize="1963,2">
              <o:lock v:ext="edit"/>
              <v:shape id="_x0000_s5167" o:spid="_x0000_s5167" style="position:absolute;left:1548;top:3251;height:2;width:1963;" filled="f" stroked="t" coordorigin="1548,3251" coordsize="1963,0" path="m1548,3251l3511,32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68" o:spid="_x0000_s5168" o:spt="203" style="position:absolute;left:1548;top:2908;height:2;width:1963;" coordorigin="1548,2908" coordsize="1963,2">
              <o:lock v:ext="edit"/>
              <v:shape id="_x0000_s5169" o:spid="_x0000_s5169" style="position:absolute;left:1548;top:2908;height:2;width:1963;" filled="f" stroked="t" coordorigin="1548,2908" coordsize="1963,0" path="m1548,2908l3511,29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0" o:spid="_x0000_s5170" o:spt="203" style="position:absolute;left:1548;top:2555;height:2;width:3847;" coordorigin="1548,2555" coordsize="3847,2">
              <o:lock v:ext="edit"/>
              <v:shape id="_x0000_s5171" o:spid="_x0000_s5171" style="position:absolute;left:1548;top:2555;height:2;width:3847;" filled="f" stroked="t" coordorigin="1548,2555" coordsize="3847,0" path="m1548,2555l5395,255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2" o:spid="_x0000_s5172" o:spt="203" style="position:absolute;left:1548;top:2205;height:2;width:3847;" coordorigin="1548,2205" coordsize="3847,2">
              <o:lock v:ext="edit"/>
              <v:shape id="_x0000_s5173" o:spid="_x0000_s5173" style="position:absolute;left:1548;top:2205;height:2;width:3847;" filled="f" stroked="t" coordorigin="1548,2205" coordsize="3847,0" path="m1548,2205l5395,22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4" o:spid="_x0000_s5174" o:spt="203" style="position:absolute;left:1548;top:1861;height:2;width:3847;" coordorigin="1548,1861" coordsize="3847,2">
              <o:lock v:ext="edit"/>
              <v:shape id="_x0000_s5175" o:spid="_x0000_s5175" style="position:absolute;left:1548;top:1861;height:2;width:3847;" filled="f" stroked="t" coordorigin="1548,1861" coordsize="3847,0" path="m1548,1861l5395,18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6" o:spid="_x0000_s5176" o:spt="203" style="position:absolute;left:1548;top:1511;height:2;width:3847;" coordorigin="1548,1511" coordsize="3847,2">
              <o:lock v:ext="edit"/>
              <v:shape id="_x0000_s5177" o:spid="_x0000_s5177" style="position:absolute;left:1548;top:1511;height:2;width:3847;" filled="f" stroked="t" coordorigin="1548,1511" coordsize="3847,0" path="m1548,1511l5395,151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8" o:spid="_x0000_s5178" o:spt="203" style="position:absolute;left:1548;top:1158;height:2;width:3847;" coordorigin="1548,1158" coordsize="3847,2">
              <o:lock v:ext="edit"/>
              <v:shape id="_x0000_s5179" o:spid="_x0000_s5179" style="position:absolute;left:1548;top:1158;height:2;width:3847;" filled="f" stroked="t" coordorigin="1548,1158" coordsize="3847,0" path="m1548,1158l5395,11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0" o:spid="_x0000_s5180" o:spt="203" style="position:absolute;left:1548;top:808;height:2;width:3847;" coordorigin="1548,808" coordsize="3847,2">
              <o:lock v:ext="edit"/>
              <v:shape id="_x0000_s5181" o:spid="_x0000_s5181" style="position:absolute;left:1548;top:808;height:2;width:3847;" filled="f" stroked="t" coordorigin="1548,808" coordsize="3847,0" path="m1548,808l5395,8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2" o:spid="_x0000_s5182" o:spt="203" style="position:absolute;left:1548;top:465;height:2;width:3847;" coordorigin="1548,465" coordsize="3847,2">
              <o:lock v:ext="edit"/>
              <v:shape id="_x0000_s5183" o:spid="_x0000_s5183" style="position:absolute;left:1548;top:465;height:2;width:3847;" filled="f" stroked="t" coordorigin="1548,465" coordsize="3847,0" path="m1548,465l5395,46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4" o:spid="_x0000_s5184" o:spt="203" style="position:absolute;left:1548;top:112;height:2;width:3847;" coordorigin="1548,112" coordsize="3847,2">
              <o:lock v:ext="edit"/>
              <v:shape id="_x0000_s5185" o:spid="_x0000_s5185" style="position:absolute;left:1548;top:112;height:2;width:3847;" filled="f" stroked="t" coordorigin="1548,112" coordsize="3847,0" path="m1548,112l5395,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6" o:spid="_x0000_s5186" o:spt="203" style="position:absolute;left:2362;top:112;height:3545;width:2;" coordorigin="2362,112" coordsize="2,3545">
              <o:lock v:ext="edit"/>
              <v:shape id="_x0000_s5187" o:spid="_x0000_s5187" style="position:absolute;left:2362;top:112;height:3545;width:2;" filled="f" stroked="t" coordorigin="2362,112" coordsize="0,3545" path="m2362,112l2362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88" o:spid="_x0000_s5188" o:spt="203" style="position:absolute;left:3122;top:112;height:3545;width:2;" coordorigin="3122,112" coordsize="2,3545">
              <o:lock v:ext="edit"/>
              <v:shape id="_x0000_s5189" o:spid="_x0000_s5189" style="position:absolute;left:3122;top:112;height:3545;width:2;" filled="f" stroked="t" coordorigin="3122,112" coordsize="0,3545" path="m3122,112l3122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0" o:spid="_x0000_s5190" o:spt="203" style="position:absolute;left:3874;top:112;height:2501;width:2;" coordorigin="3874,112" coordsize="2,2501">
              <o:lock v:ext="edit"/>
              <v:shape id="_x0000_s5191" o:spid="_x0000_s5191" style="position:absolute;left:3874;top:112;height:2501;width:2;" filled="f" stroked="t" coordorigin="3874,112" coordsize="0,2501" path="m3874,112l3874,2613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2" o:spid="_x0000_s5192" o:spt="203" style="position:absolute;left:3874;top:3551;height:106;width:2;" coordorigin="3874,3551" coordsize="2,106">
              <o:lock v:ext="edit"/>
              <v:shape id="_x0000_s5193" o:spid="_x0000_s5193" style="position:absolute;left:3874;top:3551;height:106;width:2;" filled="f" stroked="t" coordorigin="3874,3551" coordsize="0,106" path="m3874,3551l3874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4" o:spid="_x0000_s5194" o:spt="203" style="position:absolute;left:4234;top:2908;height:2;width:1162;" coordorigin="4234,2908" coordsize="1162,2">
              <o:lock v:ext="edit"/>
              <v:shape id="_x0000_s5195" o:spid="_x0000_s5195" style="position:absolute;left:4234;top:2908;height:2;width:1162;" filled="f" stroked="t" coordorigin="4234,2908" coordsize="1162,0" path="m4234,2908l5395,29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96" o:spid="_x0000_s5196" o:spt="203" style="position:absolute;left:4634;top:112;height:3545;width:2;" coordorigin="4634,112" coordsize="2,3545">
              <o:lock v:ext="edit"/>
              <v:shape id="_x0000_s5197" o:spid="_x0000_s5197" style="position:absolute;left:4634;top:112;height:3545;width:2;" filled="f" stroked="t" coordorigin="4634,112" coordsize="0,3545" path="m4634,112l4634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8" o:spid="_x0000_s5198" o:spt="203" style="position:absolute;left:5395;top:112;height:3545;width:2;" coordorigin="5395,112" coordsize="2,3545">
              <o:lock v:ext="edit"/>
              <v:shape id="_x0000_s5199" o:spid="_x0000_s5199" style="position:absolute;left:5395;top:112;height:3545;width:2;" filled="f" stroked="t" coordorigin="5395,112" coordsize="0,3545" path="m5395,112l5395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0" o:spid="_x0000_s5200" o:spt="203" style="position:absolute;left:1603;top:112;height:3490;width:3792;" coordorigin="1603,112" coordsize="3792,3490">
              <o:lock v:ext="edit"/>
              <v:shape id="_x0000_s5201" o:spid="_x0000_s5201" style="position:absolute;left:1603;top:112;height:3490;width:3792;" filled="f" stroked="t" coordorigin="1603,112" coordsize="3792,3490" path="m1603,3601l5395,3601,5395,112,1603,112,1603,3601xe">
                <v:path arrowok="t"/>
                <v:fill on="f" focussize="0,0"/>
                <v:stroke weight="0.496141732283465pt" color="#7F7F7F"/>
                <v:imagedata o:title=""/>
                <o:lock v:ext="edit"/>
              </v:shape>
            </v:group>
            <v:group id="_x0000_s5202" o:spid="_x0000_s5202" o:spt="203" style="position:absolute;left:1603;top:112;height:3545;width:2;" coordorigin="1603,112" coordsize="2,3545">
              <o:lock v:ext="edit"/>
              <v:shape id="_x0000_s5203" o:spid="_x0000_s5203" style="position:absolute;left:1603;top:112;height:3545;width:2;" filled="f" stroked="t" coordorigin="1603,112" coordsize="0,3545" path="m1603,112l1603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4" o:spid="_x0000_s5204" o:spt="203" style="position:absolute;left:1548;top:3601;height:2;width:3847;" coordorigin="1548,3601" coordsize="3847,2">
              <o:lock v:ext="edit"/>
              <v:shape id="_x0000_s5205" o:spid="_x0000_s5205" style="position:absolute;left:1548;top:3601;height:2;width:3847;" filled="f" stroked="t" coordorigin="1548,3601" coordsize="3847,0" path="m1548,3601l5395,3601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6" o:spid="_x0000_s5206" o:spt="203" style="position:absolute;left:1610;top:1609;height:442;width:3334;" coordorigin="1610,1609" coordsize="3334,442">
              <o:lock v:ext="edit"/>
              <v:shape id="_x0000_s5207" o:spid="_x0000_s5207" style="position:absolute;left:1610;top:1609;height:442;width:3334;" filled="f" stroked="t" coordorigin="1610,1609" coordsize="3334,442" path="m1610,1609l1716,1619,1814,1636,1920,1655,2026,1672,2124,1691,2230,1708,2335,1717,2443,1737,2549,1753,2654,1763,2750,1773,2858,1789,2964,1809,3007,1809,3060,1816,3115,1825,3175,1835,3228,1835,3274,1845,3379,1861,3485,1871,3583,1888,3689,1897,3794,1917,3900,1924,3946,1924,3998,1933,4051,1943,4114,1953,4166,1953,4210,1960,4315,1979,4423,1989,4466,1998,4519,2005,4572,2005,4634,2015,4740,2034,4838,2041,4944,2051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08" o:spid="_x0000_s5208" o:spt="203" style="position:absolute;left:1610;top:1619;height:422;width:3130;" coordorigin="1610,1619" coordsize="3130,422">
              <o:lock v:ext="edit"/>
              <v:shape id="_x0000_s5209" o:spid="_x0000_s5209" style="position:absolute;left:1610;top:1619;height:422;width:3130;" filled="f" stroked="t" coordorigin="1610,1619" coordsize="3130,422" path="m1610,1619l1716,1626,1814,1645,1920,1665,1973,1681,2026,1691,2071,1701,2124,1701,2230,1717,2335,1727,2443,1744,2486,1744,2539,1753,2592,1763,2654,1773,2707,1773,2750,1780,2858,1799,2964,1809,3007,1816,3060,1825,3115,1825,3175,1835,3228,1845,3274,1852,3379,1861,3485,1881,3583,1897,3689,1907,3794,1917,3900,1933,3946,1933,3998,1943,4051,1953,4114,1960,4166,1960,4210,1969,4315,1989,4423,1998,4519,2015,4625,2025,4740,2041e">
                <v:path arrowok="t"/>
                <v:fill on="f" focussize="0,0"/>
                <v:stroke weight="0.496141732283465pt" color="#FF00FF"/>
                <v:imagedata o:title=""/>
                <o:lock v:ext="edit"/>
              </v:shape>
            </v:group>
            <v:group id="_x0000_s5210" o:spid="_x0000_s5210" o:spt="203" style="position:absolute;left:1603;top:1626;height:425;width:3341;" coordorigin="1603,1626" coordsize="3341,425">
              <o:lock v:ext="edit"/>
              <v:shape id="_x0000_s5211" o:spid="_x0000_s5211" style="position:absolute;left:1603;top:1626;height:425;width:3341;" filled="f" stroked="t" coordorigin="1603,1626" coordsize="3341,425" path="m1603,1626l1716,1626,1771,1626,1814,1636,1867,1645,1920,1665,1973,1672,2026,1672,2124,1691,2230,1708,2335,1727,2443,1737,2549,1753,2654,1763,2750,1780,2858,1789,2964,1809,3007,1809,3060,1816,3115,1825,3175,1835,3228,1835,3274,1845,3379,1861,3485,1871,3583,1888,3689,1897,3794,1907,3900,1924,3946,1933,3998,1943,4051,1953,4114,1953,4166,1953,4210,1960,4315,1979,4423,1989,4519,1998,4625,2015,4687,2025,4740,2034,4793,2041,4838,2041,4944,2051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12" o:spid="_x0000_s5212" o:spt="203" style="position:absolute;left:1603;top:1619;height:451;width:3341;" coordorigin="1603,1619" coordsize="3341,451">
              <o:lock v:ext="edit"/>
              <v:shape id="_x0000_s5213" o:spid="_x0000_s5213" style="position:absolute;left:1603;top:1619;height:451;width:3341;" filled="f" stroked="t" coordorigin="1603,1619" coordsize="3341,451" path="m1603,1619l1663,1619,1716,1626,1771,1636,1814,1645,1920,1665,1973,1681,2026,1691,2071,1701,2124,1701,2230,1717,2335,1727,2443,1744,2486,1744,2539,1753,2592,1763,2654,1773,2707,1773,2750,1780,2858,1799,2964,1809,3070,1825,3175,1835,3274,1845,3379,1861,3485,1881,3583,1888,3689,1907,3794,1917,3900,1933,3946,1943,3998,1953,4051,1960,4114,1960,4166,1960,4210,1969,4315,1979,4423,1998,4529,2015,4572,2015,4625,2025,4680,2034,4740,2041,4793,2041,4838,2051,4944,2070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  <v:shape id="_x0000_s5214" o:spid="_x0000_s5214" o:spt="75" type="#_x0000_t75" style="position:absolute;left:1555;top:1561;height:540;width:3420;" filled="f" coordsize="21600,21600">
                <v:path/>
                <v:fill on="f" focussize="0,0"/>
                <v:stroke/>
                <v:imagedata r:id="rId428" o:title=""/>
                <o:lock v:ext="edit" aspectratio="t"/>
              </v:shape>
            </v:group>
            <v:group id="_x0000_s5215" o:spid="_x0000_s5215" o:spt="203" style="position:absolute;left:3511;top:2613;height:938;width:722;" coordorigin="3511,2613" coordsize="722,938">
              <o:lock v:ext="edit"/>
              <v:shape id="_x0000_s5216" o:spid="_x0000_s5216" style="position:absolute;left:3511;top:2613;height:938;width:722;" fillcolor="#FFFFFF" filled="t" stroked="f" coordorigin="3511,2613" coordsize="722,938" path="m3511,3551l4234,3551,4234,2613,3511,2613,3511,3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17" o:spid="_x0000_s5217" o:spt="203" style="position:absolute;left:3511;top:2613;height:938;width:722;" coordorigin="3511,2613" coordsize="722,938">
              <o:lock v:ext="edit"/>
              <v:shape id="_x0000_s5218" o:spid="_x0000_s5218" style="position:absolute;left:3511;top:2613;height:938;width:722;" filled="f" stroked="t" coordorigin="3511,2613" coordsize="722,938" path="m3511,3551l4234,3551,4234,2613,3511,2613,3511,3551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19" o:spid="_x0000_s5219" o:spt="203" style="position:absolute;left:3564;top:2749;height:2;width:238;" coordorigin="3564,2749" coordsize="238,2">
              <o:lock v:ext="edit"/>
              <v:shape id="_x0000_s5220" o:spid="_x0000_s5220" style="position:absolute;left:3564;top:2749;height:2;width:238;" filled="f" stroked="t" coordorigin="3564,2749" coordsize="238,0" path="m3564,2749l3802,2749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21" o:spid="_x0000_s5221" o:spt="203" style="position:absolute;left:3653;top:2723;height:53;width:53;" coordorigin="3653,2723" coordsize="53,53">
              <o:lock v:ext="edit"/>
              <v:shape id="_x0000_s5222" o:spid="_x0000_s5222" style="position:absolute;left:3653;top:2723;height:53;width:53;" fillcolor="#00007F" filled="t" stroked="f" coordorigin="3653,2723" coordsize="53,53" path="m3679,2723l3653,2749,3679,2776,3706,2749,3679,27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23" o:spid="_x0000_s5223" o:spt="203" style="position:absolute;left:3653;top:2723;height:53;width:53;" coordorigin="3653,2723" coordsize="53,53">
              <o:lock v:ext="edit"/>
              <v:shape id="_x0000_s5224" o:spid="_x0000_s5224" style="position:absolute;left:3653;top:2723;height:53;width:53;" filled="f" stroked="t" coordorigin="3653,2723" coordsize="53,53" path="m3679,2723l3706,2749,3679,2776,3653,2749,3679,2723x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25" o:spid="_x0000_s5225" o:spt="203" style="position:absolute;left:3564;top:2982;height:2;width:238;" coordorigin="3564,2982" coordsize="238,2">
              <o:lock v:ext="edit"/>
              <v:shape id="_x0000_s5226" o:spid="_x0000_s5226" style="position:absolute;left:3564;top:2982;height:2;width:238;" filled="f" stroked="t" coordorigin="3564,2982" coordsize="238,0" path="m3564,2982l3802,2982e">
                <v:path arrowok="t"/>
                <v:fill on="f" focussize="0,0"/>
                <v:stroke weight="0.496141732283465pt" color="#FF00FF"/>
                <v:imagedata o:title=""/>
                <o:lock v:ext="edit"/>
              </v:shape>
            </v:group>
            <v:group id="_x0000_s5227" o:spid="_x0000_s5227" o:spt="203" style="position:absolute;left:3653;top:2956;height:46;width:43;" coordorigin="3653,2956" coordsize="43,46">
              <o:lock v:ext="edit"/>
              <v:shape id="_x0000_s5228" o:spid="_x0000_s5228" style="position:absolute;left:3653;top:2956;height:46;width:43;" filled="f" stroked="t" coordorigin="3653,2956" coordsize="43,46" path="m3653,2979l3696,297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229" o:spid="_x0000_s5229" o:spt="203" style="position:absolute;left:3653;top:2956;height:46;width:43;" coordorigin="3653,2956" coordsize="43,46">
              <o:lock v:ext="edit"/>
              <v:shape id="_x0000_s5230" o:spid="_x0000_s5230" style="position:absolute;left:3653;top:2956;height:46;width:43;" filled="f" stroked="t" coordorigin="3653,2956" coordsize="43,46" path="m3648,2979l3701,2979e">
                <v:path arrowok="t"/>
                <v:fill on="f" focussize="0,0"/>
                <v:stroke weight="2.87614173228346pt" color="#FF00FF"/>
                <v:imagedata o:title=""/>
                <o:lock v:ext="edit"/>
              </v:shape>
            </v:group>
            <v:group id="_x0000_s5231" o:spid="_x0000_s5231" o:spt="203" style="position:absolute;left:3564;top:3217;height:2;width:238;" coordorigin="3564,3217" coordsize="238,2">
              <o:lock v:ext="edit"/>
              <v:shape id="_x0000_s5232" o:spid="_x0000_s5232" style="position:absolute;left:3564;top:3217;height:2;width:238;" filled="f" stroked="t" coordorigin="3564,3217" coordsize="238,0" path="m3564,3217l3802,3217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33" o:spid="_x0000_s5233" o:spt="203" style="position:absolute;left:3653;top:3191;height:53;width:53;" coordorigin="3653,3191" coordsize="53,53">
              <o:lock v:ext="edit"/>
              <v:shape id="_x0000_s5234" o:spid="_x0000_s5234" style="position:absolute;left:3653;top:3191;height:53;width:53;" fillcolor="#007F00" filled="t" stroked="f" coordorigin="3653,3191" coordsize="53,53" path="m3679,3191l3653,3244,3706,3244,3679,319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35" o:spid="_x0000_s5235" o:spt="203" style="position:absolute;left:3653;top:3191;height:53;width:53;" coordorigin="3653,3191" coordsize="53,53">
              <o:lock v:ext="edit"/>
              <v:shape id="_x0000_s5236" o:spid="_x0000_s5236" style="position:absolute;left:3653;top:3191;height:53;width:53;" filled="f" stroked="t" coordorigin="3653,3191" coordsize="53,53" path="m3679,3191l3706,3244,3653,3244,3679,3191x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37" o:spid="_x0000_s5237" o:spt="203" style="position:absolute;left:3564;top:3453;height:2;width:238;" coordorigin="3564,3453" coordsize="238,2">
              <o:lock v:ext="edit"/>
              <v:shape id="_x0000_s5238" o:spid="_x0000_s5238" style="position:absolute;left:3564;top:3453;height:2;width:238;" filled="f" stroked="t" coordorigin="3564,3453" coordsize="238,0" path="m3564,3453l3802,3453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39" o:spid="_x0000_s5239" o:spt="203" style="position:absolute;left:3653;top:3426;height:26;width:26;" coordorigin="3653,3426" coordsize="26,26">
              <o:lock v:ext="edit"/>
              <v:shape id="_x0000_s5240" o:spid="_x0000_s5240" style="position:absolute;left:3653;top:3426;height:26;width:26;" filled="f" stroked="t" coordorigin="3653,3426" coordsize="26,26" path="m3679,3453l3653,3426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1" o:spid="_x0000_s5241" o:spt="203" style="position:absolute;left:3679;top:3453;height:26;width:26;" coordorigin="3679,3453" coordsize="26,26">
              <o:lock v:ext="edit"/>
              <v:shape id="_x0000_s5242" o:spid="_x0000_s5242" style="position:absolute;left:3679;top:3453;height:26;width:26;" filled="f" stroked="t" coordorigin="3679,3453" coordsize="26,26" path="m3679,3453l3706,3479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3" o:spid="_x0000_s5243" o:spt="203" style="position:absolute;left:3653;top:3453;height:26;width:26;" coordorigin="3653,3453" coordsize="26,26">
              <o:lock v:ext="edit"/>
              <v:shape id="_x0000_s5244" o:spid="_x0000_s5244" style="position:absolute;left:3653;top:3453;height:26;width:26;" filled="f" stroked="t" coordorigin="3653,3453" coordsize="26,26" path="m3679,3453l3653,3479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5" o:spid="_x0000_s5245" o:spt="203" style="position:absolute;left:3679;top:3426;height:26;width:26;" coordorigin="3679,3426" coordsize="26,26">
              <o:lock v:ext="edit"/>
              <v:shape id="_x0000_s5246" o:spid="_x0000_s5246" style="position:absolute;left:3679;top:3426;height:26;width:26;" filled="f" stroked="t" coordorigin="3679,3426" coordsize="26,26" path="m3679,3453l3706,3426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</v:group>
        </w:pict>
      </w:r>
      <w:r>
        <w:pict>
          <v:group id="_x0000_s5247" o:spid="_x0000_s5247" o:spt="203" style="position:absolute;left:0pt;margin-left:321.95pt;margin-top:4.5pt;height:177.7pt;width:225pt;mso-position-horizontal-relative:page;z-index:-9216;mso-width-relative:page;mso-height-relative:page;" coordorigin="6439,90" coordsize="4500,3554">
            <o:lock v:ext="edit"/>
            <v:group id="_x0000_s5248" o:spid="_x0000_s5248" o:spt="203" style="position:absolute;left:7094;top:3162;height:2;width:3840;" coordorigin="7094,3162" coordsize="3840,2">
              <o:lock v:ext="edit"/>
              <v:shape id="_x0000_s5249" o:spid="_x0000_s5249" style="position:absolute;left:7094;top:3162;height:2;width:3840;" filled="f" stroked="t" coordorigin="7094,3162" coordsize="3840,0" path="m7094,3162l10934,31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0" o:spid="_x0000_s5250" o:spt="203" style="position:absolute;left:7094;top:2723;height:2;width:3840;" coordorigin="7094,2723" coordsize="3840,2">
              <o:lock v:ext="edit"/>
              <v:shape id="_x0000_s5251" o:spid="_x0000_s5251" style="position:absolute;left:7094;top:2723;height:2;width:3840;" filled="f" stroked="t" coordorigin="7094,2723" coordsize="3840,0" path="m7094,2723l10934,272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2" o:spid="_x0000_s5252" o:spt="203" style="position:absolute;left:7094;top:2291;height:2;width:2669;" coordorigin="7094,2291" coordsize="2669,2">
              <o:lock v:ext="edit"/>
              <v:shape id="_x0000_s5253" o:spid="_x0000_s5253" style="position:absolute;left:7094;top:2291;height:2;width:2669;" filled="f" stroked="t" coordorigin="7094,2291" coordsize="2669,0" path="m7094,2291l9763,2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4" o:spid="_x0000_s5254" o:spt="203" style="position:absolute;left:7094;top:1861;height:2;width:3840;" coordorigin="7094,1861" coordsize="3840,2">
              <o:lock v:ext="edit"/>
              <v:shape id="_x0000_s5255" o:spid="_x0000_s5255" style="position:absolute;left:7094;top:1861;height:2;width:3840;" filled="f" stroked="t" coordorigin="7094,1861" coordsize="3840,0" path="m7094,1861l10934,18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6" o:spid="_x0000_s5256" o:spt="203" style="position:absolute;left:7094;top:1429;height:2;width:3840;" coordorigin="7094,1429" coordsize="3840,2">
              <o:lock v:ext="edit"/>
              <v:shape id="_x0000_s5257" o:spid="_x0000_s5257" style="position:absolute;left:7094;top:1429;height:2;width:3840;" filled="f" stroked="t" coordorigin="7094,1429" coordsize="3840,0" path="m7094,1429l10934,14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8" o:spid="_x0000_s5258" o:spt="203" style="position:absolute;left:7094;top:990;height:2;width:3840;" coordorigin="7094,990" coordsize="3840,2">
              <o:lock v:ext="edit"/>
              <v:shape id="_x0000_s5259" o:spid="_x0000_s5259" style="position:absolute;left:7094;top:990;height:2;width:3840;" filled="f" stroked="t" coordorigin="7094,990" coordsize="3840,0" path="m7094,990l10934,9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0" o:spid="_x0000_s5260" o:spt="203" style="position:absolute;left:7094;top:561;height:2;width:3840;" coordorigin="7094,561" coordsize="3840,2">
              <o:lock v:ext="edit"/>
              <v:shape id="_x0000_s5261" o:spid="_x0000_s5261" style="position:absolute;left:7094;top:561;height:2;width:3840;" filled="f" stroked="t" coordorigin="7094,561" coordsize="3840,0" path="m7094,561l10934,5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2" o:spid="_x0000_s5262" o:spt="203" style="position:absolute;left:7094;top:131;height:2;width:3840;" coordorigin="7094,131" coordsize="3840,2">
              <o:lock v:ext="edit"/>
              <v:shape id="_x0000_s5263" o:spid="_x0000_s5263" style="position:absolute;left:7094;top:131;height:2;width:3840;" filled="f" stroked="t" coordorigin="7094,131" coordsize="3840,0" path="m7094,131l10934,13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4" o:spid="_x0000_s5264" o:spt="203" style="position:absolute;left:7570;top:131;height:3514;width:2;" coordorigin="7570,131" coordsize="2,3514">
              <o:lock v:ext="edit"/>
              <v:shape id="_x0000_s5265" o:spid="_x0000_s5265" style="position:absolute;left:7570;top:131;height:3514;width:2;" filled="f" stroked="t" coordorigin="7570,131" coordsize="0,3514" path="m7570,131l757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6" o:spid="_x0000_s5266" o:spt="203" style="position:absolute;left:7990;top:131;height:3514;width:2;" coordorigin="7990,131" coordsize="2,3514">
              <o:lock v:ext="edit"/>
              <v:shape id="_x0000_s5267" o:spid="_x0000_s5267" style="position:absolute;left:7990;top:131;height:3514;width:2;" filled="f" stroked="t" coordorigin="7990,131" coordsize="0,3514" path="m7990,131l799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8" o:spid="_x0000_s5268" o:spt="203" style="position:absolute;left:8412;top:131;height:3514;width:2;" coordorigin="8412,131" coordsize="2,3514">
              <o:lock v:ext="edit"/>
              <v:shape id="_x0000_s5269" o:spid="_x0000_s5269" style="position:absolute;left:8412;top:131;height:3514;width:2;" filled="f" stroked="t" coordorigin="8412,131" coordsize="0,3514" path="m8412,131l841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0" o:spid="_x0000_s5270" o:spt="203" style="position:absolute;left:8832;top:131;height:3514;width:2;" coordorigin="8832,131" coordsize="2,3514">
              <o:lock v:ext="edit"/>
              <v:shape id="_x0000_s5271" o:spid="_x0000_s5271" style="position:absolute;left:8832;top:131;height:3514;width:2;" filled="f" stroked="t" coordorigin="8832,131" coordsize="0,3514" path="m8832,131l883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2" o:spid="_x0000_s5272" o:spt="203" style="position:absolute;left:9252;top:131;height:3514;width:2;" coordorigin="9252,131" coordsize="2,3514">
              <o:lock v:ext="edit"/>
              <v:shape id="_x0000_s5273" o:spid="_x0000_s5273" style="position:absolute;left:9252;top:131;height:3514;width:2;" filled="f" stroked="t" coordorigin="9252,131" coordsize="0,3514" path="m9252,131l925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4" o:spid="_x0000_s5274" o:spt="203" style="position:absolute;left:9672;top:131;height:3514;width:2;" coordorigin="9672,131" coordsize="2,3514">
              <o:lock v:ext="edit"/>
              <v:shape id="_x0000_s5275" o:spid="_x0000_s5275" style="position:absolute;left:9672;top:131;height:3514;width:2;" filled="f" stroked="t" coordorigin="9672,131" coordsize="0,3514" path="m9672,131l967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6" o:spid="_x0000_s5276" o:spt="203" style="position:absolute;left:10092;top:131;height:1814;width:2;" coordorigin="10092,131" coordsize="2,1814">
              <o:lock v:ext="edit"/>
              <v:shape id="_x0000_s5277" o:spid="_x0000_s5277" style="position:absolute;left:10092;top:131;height:1814;width:2;" filled="f" stroked="t" coordorigin="10092,131" coordsize="0,1814" path="m10092,131l10092,19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8" o:spid="_x0000_s5278" o:spt="203" style="position:absolute;left:10092;top:2644;height:1001;width:2;" coordorigin="10092,2644" coordsize="2,1001">
              <o:lock v:ext="edit"/>
              <v:shape id="_x0000_s5279" o:spid="_x0000_s5279" style="position:absolute;left:10092;top:2644;height:1001;width:2;" filled="f" stroked="t" coordorigin="10092,2644" coordsize="0,1001" path="m10092,2644l1009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0" o:spid="_x0000_s5280" o:spt="203" style="position:absolute;left:10414;top:2291;height:2;width:521;" coordorigin="10414,2291" coordsize="521,2">
              <o:lock v:ext="edit"/>
              <v:shape id="_x0000_s5281" o:spid="_x0000_s5281" style="position:absolute;left:10414;top:2291;height:2;width:521;" filled="f" stroked="t" coordorigin="10414,2291" coordsize="521,0" path="m10414,2291l10934,2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2" o:spid="_x0000_s5282" o:spt="203" style="position:absolute;left:10512;top:131;height:3514;width:2;" coordorigin="10512,131" coordsize="2,3514">
              <o:lock v:ext="edit"/>
              <v:shape id="_x0000_s5283" o:spid="_x0000_s5283" style="position:absolute;left:10512;top:131;height:3514;width:2;" filled="f" stroked="t" coordorigin="10512,131" coordsize="0,3514" path="m10512,131l1051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4" o:spid="_x0000_s5284" o:spt="203" style="position:absolute;left:10934;top:131;height:3514;width:2;" coordorigin="10934,131" coordsize="2,3514">
              <o:lock v:ext="edit"/>
              <v:shape id="_x0000_s5285" o:spid="_x0000_s5285" style="position:absolute;left:10934;top:131;height:3514;width:2;" filled="f" stroked="t" coordorigin="10934,131" coordsize="0,3514" path="m10934,131l10934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6" o:spid="_x0000_s5286" o:spt="203" style="position:absolute;left:7150;top:131;height:3461;width:3785;" coordorigin="7150,131" coordsize="3785,3461">
              <o:lock v:ext="edit"/>
              <v:shape id="_x0000_s5287" o:spid="_x0000_s5287" style="position:absolute;left:7150;top:131;height:3461;width:3785;" filled="f" stroked="t" coordorigin="7150,131" coordsize="3785,3461" path="m7150,3592l10934,3592,10934,131,7150,131,7150,3592xe">
                <v:path arrowok="t"/>
                <v:fill on="f" focussize="0,0"/>
                <v:stroke weight="0.507322834645669pt" color="#7F7F7F"/>
                <v:imagedata o:title=""/>
                <o:lock v:ext="edit"/>
              </v:shape>
            </v:group>
            <v:group id="_x0000_s5288" o:spid="_x0000_s5288" o:spt="203" style="position:absolute;left:7150;top:131;height:3514;width:2;" coordorigin="7150,131" coordsize="2,3514">
              <o:lock v:ext="edit"/>
              <v:shape id="_x0000_s5289" o:spid="_x0000_s5289" style="position:absolute;left:7150;top:131;height:3514;width:2;" filled="f" stroked="t" coordorigin="7150,131" coordsize="0,3514" path="m7150,131l715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90" o:spid="_x0000_s5290" o:spt="203" style="position:absolute;left:7094;top:3592;height:2;width:3840;" coordorigin="7094,3592" coordsize="3840,2">
              <o:lock v:ext="edit"/>
              <v:shape id="_x0000_s5291" o:spid="_x0000_s5291" style="position:absolute;left:7094;top:3592;height:2;width:3840;" filled="f" stroked="t" coordorigin="7094,3592" coordsize="3840,0" path="m7094,3592l10934,35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92" o:spid="_x0000_s5292" o:spt="203" style="position:absolute;left:7361;top:551;height:26;width:3362;" coordorigin="7361,551" coordsize="3362,26">
              <o:lock v:ext="edit"/>
              <v:shape id="_x0000_s5293" o:spid="_x0000_s5293" style="position:absolute;left:7361;top:551;height:26;width:3362;" filled="f" stroked="t" coordorigin="7361,551" coordsize="3362,26" path="m7361,561l7462,551,7570,551,7670,561,7781,570,7990,570,8090,561,8201,551,8302,561,8412,570,8621,570,8832,570,9041,570,9252,570,9353,577,9463,577,9562,577,9672,570,9883,570,9984,561,10092,551,10147,561,10193,561,10248,570,10303,577,10404,570,10512,561,10723,561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294" o:spid="_x0000_s5294" o:spt="203" style="position:absolute;left:7361;top:1665;height:134;width:3362;" coordorigin="7361,1665" coordsize="3362,134">
              <o:lock v:ext="edit"/>
              <v:shape id="_x0000_s5295" o:spid="_x0000_s5295" style="position:absolute;left:7361;top:1665;height:134;width:3362;" filled="f" stroked="t" coordorigin="7361,1665" coordsize="3362,134" path="m7361,1799l7570,1799,7670,1780,7781,1770,7990,1770,8090,1780,8201,1780,8302,1770,8412,1753,8513,1744,8621,1744,8722,1737,8832,1737,8933,1737,9041,1744,9142,1744,9252,1737,9353,1717,9408,1708,9463,1701,9562,1701,9672,1708,9773,1708,9883,1701,10092,1701,10193,1691,10303,1691,10512,1691,10613,1681,10723,1665e">
                <v:path arrowok="t"/>
                <v:fill on="f" focussize="0,0"/>
                <v:stroke weight="0.507322834645669pt" color="#FF00FF"/>
                <v:imagedata o:title=""/>
                <o:lock v:ext="edit"/>
              </v:shape>
            </v:group>
            <v:group id="_x0000_s5296" o:spid="_x0000_s5296" o:spt="203" style="position:absolute;left:7361;top:2802;height:98;width:3362;" coordorigin="7361,2802" coordsize="3362,98">
              <o:lock v:ext="edit"/>
              <v:shape id="_x0000_s5297" o:spid="_x0000_s5297" style="position:absolute;left:7361;top:2802;height:98;width:3362;" filled="f" stroked="t" coordorigin="7361,2802" coordsize="3362,98" path="m7361,2901l7462,2893,7570,2884,7625,2884,7670,2893,7726,2901,7781,2901,7836,2893,7882,2884,7937,2874,7990,2865,8090,2857,8201,2857,8302,2857,8412,2865,8621,2857,8722,2848,8832,2838,9041,2838,9142,2829,9252,2821,9463,2821,9672,2821,9883,2821,9984,2812,10092,2812,10193,2821,10303,2821,10404,2812,10512,2802,10613,2802,10723,2812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298" o:spid="_x0000_s5298" o:spt="203" style="position:absolute;left:7332;top:534;height:53;width:55;" coordorigin="7332,534" coordsize="55,53">
              <o:lock v:ext="edit"/>
              <v:shape id="_x0000_s5299" o:spid="_x0000_s5299" style="position:absolute;left:7332;top:534;height:53;width:55;" fillcolor="#00007F" filled="t" stroked="f" coordorigin="7332,534" coordsize="55,53" path="m7361,534l7332,561,7361,587,7387,561,7361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0" o:spid="_x0000_s5300" o:spt="203" style="position:absolute;left:7332;top:534;height:53;width:55;" coordorigin="7332,534" coordsize="55,53">
              <o:lock v:ext="edit"/>
              <v:shape id="_x0000_s5301" o:spid="_x0000_s5301" style="position:absolute;left:7332;top:534;height:53;width:55;" filled="f" stroked="t" coordorigin="7332,534" coordsize="55,53" path="m7361,534l7387,561,7361,587,7332,561,7361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02" o:spid="_x0000_s5302" o:spt="203" style="position:absolute;left:7543;top:525;height:53;width:55;" coordorigin="7543,525" coordsize="55,53">
              <o:lock v:ext="edit"/>
              <v:shape id="_x0000_s5303" o:spid="_x0000_s5303" style="position:absolute;left:7543;top:525;height:53;width:55;" fillcolor="#00007F" filled="t" stroked="f" coordorigin="7543,525" coordsize="55,53" path="m7570,525l7543,551,7570,577,7598,551,7570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4" o:spid="_x0000_s5304" o:spt="203" style="position:absolute;left:7543;top:525;height:53;width:55;" coordorigin="7543,525" coordsize="55,53">
              <o:lock v:ext="edit"/>
              <v:shape id="_x0000_s5305" o:spid="_x0000_s5305" style="position:absolute;left:7543;top:525;height:53;width:55;" filled="f" stroked="t" coordorigin="7543,525" coordsize="55,53" path="m7570,525l7598,551,7570,577,7543,551,7570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06" o:spid="_x0000_s5306" o:spt="203" style="position:absolute;left:7752;top:544;height:53;width:55;" coordorigin="7752,544" coordsize="55,53">
              <o:lock v:ext="edit"/>
              <v:shape id="_x0000_s5307" o:spid="_x0000_s5307" style="position:absolute;left:7752;top:544;height:53;width:55;" fillcolor="#00007F" filled="t" stroked="f" coordorigin="7752,544" coordsize="55,53" path="m7781,544l7752,570,7781,597,7807,570,778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8" o:spid="_x0000_s5308" o:spt="203" style="position:absolute;left:7752;top:544;height:53;width:55;" coordorigin="7752,544" coordsize="55,53">
              <o:lock v:ext="edit"/>
              <v:shape id="_x0000_s5309" o:spid="_x0000_s5309" style="position:absolute;left:7752;top:544;height:53;width:55;" filled="f" stroked="t" coordorigin="7752,544" coordsize="55,53" path="m7781,544l7807,570,7781,597,7752,570,778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0" o:spid="_x0000_s5310" o:spt="203" style="position:absolute;left:7963;top:544;height:53;width:55;" coordorigin="7963,544" coordsize="55,53">
              <o:lock v:ext="edit"/>
              <v:shape id="_x0000_s5311" o:spid="_x0000_s5311" style="position:absolute;left:7963;top:544;height:53;width:55;" fillcolor="#00007F" filled="t" stroked="f" coordorigin="7963,544" coordsize="55,53" path="m7990,544l7963,570,7990,597,8018,570,7990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12" o:spid="_x0000_s5312" o:spt="203" style="position:absolute;left:7963;top:544;height:53;width:55;" coordorigin="7963,544" coordsize="55,53">
              <o:lock v:ext="edit"/>
              <v:shape id="_x0000_s5313" o:spid="_x0000_s5313" style="position:absolute;left:7963;top:544;height:53;width:55;" filled="f" stroked="t" coordorigin="7963,544" coordsize="55,53" path="m7990,544l8018,570,7990,597,7963,570,7990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4" o:spid="_x0000_s5314" o:spt="203" style="position:absolute;left:8174;top:525;height:53;width:53;" coordorigin="8174,525" coordsize="53,53">
              <o:lock v:ext="edit"/>
              <v:shape id="_x0000_s5315" o:spid="_x0000_s5315" style="position:absolute;left:8174;top:525;height:53;width:53;" fillcolor="#00007F" filled="t" stroked="f" coordorigin="8174,525" coordsize="53,53" path="m8201,525l8174,551,8201,577,8227,551,8201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16" o:spid="_x0000_s5316" o:spt="203" style="position:absolute;left:8174;top:525;height:53;width:53;" coordorigin="8174,525" coordsize="53,53">
              <o:lock v:ext="edit"/>
              <v:shape id="_x0000_s5317" o:spid="_x0000_s5317" style="position:absolute;left:8174;top:525;height:53;width:53;" filled="f" stroked="t" coordorigin="8174,525" coordsize="53,53" path="m8201,525l8227,551,8201,577,8174,551,8201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8" o:spid="_x0000_s5318" o:spt="203" style="position:absolute;left:8383;top:544;height:53;width:55;" coordorigin="8383,544" coordsize="55,53">
              <o:lock v:ext="edit"/>
              <v:shape id="_x0000_s5319" o:spid="_x0000_s5319" style="position:absolute;left:8383;top:544;height:53;width:55;" fillcolor="#00007F" filled="t" stroked="f" coordorigin="8383,544" coordsize="55,53" path="m8412,544l8383,570,8412,597,8438,570,841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0" o:spid="_x0000_s5320" o:spt="203" style="position:absolute;left:8383;top:544;height:53;width:55;" coordorigin="8383,544" coordsize="55,53">
              <o:lock v:ext="edit"/>
              <v:shape id="_x0000_s5321" o:spid="_x0000_s5321" style="position:absolute;left:8383;top:544;height:53;width:55;" filled="f" stroked="t" coordorigin="8383,544" coordsize="55,53" path="m8412,544l8438,570,8412,597,8383,570,841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22" o:spid="_x0000_s5322" o:spt="203" style="position:absolute;left:8594;top:544;height:53;width:55;" coordorigin="8594,544" coordsize="55,53">
              <o:lock v:ext="edit"/>
              <v:shape id="_x0000_s5323" o:spid="_x0000_s5323" style="position:absolute;left:8594;top:544;height:53;width:55;" fillcolor="#00007F" filled="t" stroked="f" coordorigin="8594,544" coordsize="55,53" path="m8621,544l8594,570,8621,597,8650,570,862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4" o:spid="_x0000_s5324" o:spt="203" style="position:absolute;left:8594;top:544;height:53;width:55;" coordorigin="8594,544" coordsize="55,53">
              <o:lock v:ext="edit"/>
              <v:shape id="_x0000_s5325" o:spid="_x0000_s5325" style="position:absolute;left:8594;top:544;height:53;width:55;" filled="f" stroked="t" coordorigin="8594,544" coordsize="55,53" path="m8621,544l8650,570,8621,597,8594,570,862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26" o:spid="_x0000_s5326" o:spt="203" style="position:absolute;left:8803;top:544;height:53;width:55;" coordorigin="8803,544" coordsize="55,53">
              <o:lock v:ext="edit"/>
              <v:shape id="_x0000_s5327" o:spid="_x0000_s5327" style="position:absolute;left:8803;top:544;height:53;width:55;" fillcolor="#00007F" filled="t" stroked="f" coordorigin="8803,544" coordsize="55,53" path="m8832,544l8803,570,8832,597,8858,570,883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8" o:spid="_x0000_s5328" o:spt="203" style="position:absolute;left:8803;top:544;height:53;width:55;" coordorigin="8803,544" coordsize="55,53">
              <o:lock v:ext="edit"/>
              <v:shape id="_x0000_s5329" o:spid="_x0000_s5329" style="position:absolute;left:8803;top:544;height:53;width:55;" filled="f" stroked="t" coordorigin="8803,544" coordsize="55,53" path="m8832,544l8858,570,8832,597,8803,570,883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0" o:spid="_x0000_s5330" o:spt="203" style="position:absolute;left:9014;top:544;height:53;width:55;" coordorigin="9014,544" coordsize="55,53">
              <o:lock v:ext="edit"/>
              <v:shape id="_x0000_s5331" o:spid="_x0000_s5331" style="position:absolute;left:9014;top:544;height:53;width:55;" fillcolor="#00007F" filled="t" stroked="f" coordorigin="9014,544" coordsize="55,53" path="m9041,544l9014,570,9041,597,9070,570,904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32" o:spid="_x0000_s5332" o:spt="203" style="position:absolute;left:9014;top:544;height:53;width:55;" coordorigin="9014,544" coordsize="55,53">
              <o:lock v:ext="edit"/>
              <v:shape id="_x0000_s5333" o:spid="_x0000_s5333" style="position:absolute;left:9014;top:544;height:53;width:55;" filled="f" stroked="t" coordorigin="9014,544" coordsize="55,53" path="m9041,544l9070,570,9041,597,9014,570,904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4" o:spid="_x0000_s5334" o:spt="203" style="position:absolute;left:9226;top:544;height:53;width:53;" coordorigin="9226,544" coordsize="53,53">
              <o:lock v:ext="edit"/>
              <v:shape id="_x0000_s5335" o:spid="_x0000_s5335" style="position:absolute;left:9226;top:544;height:53;width:53;" fillcolor="#00007F" filled="t" stroked="f" coordorigin="9226,544" coordsize="53,53" path="m9252,544l9226,570,9252,597,9278,570,925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36" o:spid="_x0000_s5336" o:spt="203" style="position:absolute;left:9226;top:544;height:53;width:53;" coordorigin="9226,544" coordsize="53,53">
              <o:lock v:ext="edit"/>
              <v:shape id="_x0000_s5337" o:spid="_x0000_s5337" style="position:absolute;left:9226;top:544;height:53;width:53;" filled="f" stroked="t" coordorigin="9226,544" coordsize="53,53" path="m9252,544l9278,570,9252,597,9226,570,925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8" o:spid="_x0000_s5338" o:spt="203" style="position:absolute;left:9434;top:551;height:55;width:55;" coordorigin="9434,551" coordsize="55,55">
              <o:lock v:ext="edit"/>
              <v:shape id="_x0000_s5339" o:spid="_x0000_s5339" style="position:absolute;left:9434;top:551;height:55;width:55;" fillcolor="#00007F" filled="t" stroked="f" coordorigin="9434,551" coordsize="55,55" path="m9463,551l9434,577,9463,606,9490,577,9463,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0" o:spid="_x0000_s5340" o:spt="203" style="position:absolute;left:9434;top:551;height:55;width:55;" coordorigin="9434,551" coordsize="55,55">
              <o:lock v:ext="edit"/>
              <v:shape id="_x0000_s5341" o:spid="_x0000_s5341" style="position:absolute;left:9434;top:551;height:55;width:55;" filled="f" stroked="t" coordorigin="9434,551" coordsize="55,55" path="m9463,551l9490,577,9463,606,9434,577,9463,551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42" o:spid="_x0000_s5342" o:spt="203" style="position:absolute;left:9646;top:544;height:53;width:55;" coordorigin="9646,544" coordsize="55,53">
              <o:lock v:ext="edit"/>
              <v:shape id="_x0000_s5343" o:spid="_x0000_s5343" style="position:absolute;left:9646;top:544;height:53;width:55;" fillcolor="#00007F" filled="t" stroked="f" coordorigin="9646,544" coordsize="55,53" path="m9672,544l9646,570,9672,597,9701,570,967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4" o:spid="_x0000_s5344" o:spt="203" style="position:absolute;left:9646;top:544;height:53;width:55;" coordorigin="9646,544" coordsize="55,53">
              <o:lock v:ext="edit"/>
              <v:shape id="_x0000_s5345" o:spid="_x0000_s5345" style="position:absolute;left:9646;top:544;height:53;width:55;" filled="f" stroked="t" coordorigin="9646,544" coordsize="55,53" path="m9672,544l9701,570,9672,597,9646,570,967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46" o:spid="_x0000_s5346" o:spt="203" style="position:absolute;left:9854;top:544;height:53;width:55;" coordorigin="9854,544" coordsize="55,53">
              <o:lock v:ext="edit"/>
              <v:shape id="_x0000_s5347" o:spid="_x0000_s5347" style="position:absolute;left:9854;top:544;height:53;width:55;" fillcolor="#00007F" filled="t" stroked="f" coordorigin="9854,544" coordsize="55,53" path="m9883,544l9854,570,9883,597,9910,570,9883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8" o:spid="_x0000_s5348" o:spt="203" style="position:absolute;left:9854;top:544;height:53;width:55;" coordorigin="9854,544" coordsize="55,53">
              <o:lock v:ext="edit"/>
              <v:shape id="_x0000_s5349" o:spid="_x0000_s5349" style="position:absolute;left:9854;top:544;height:53;width:55;" filled="f" stroked="t" coordorigin="9854,544" coordsize="55,53" path="m9883,544l9910,570,9883,597,9854,570,9883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0" o:spid="_x0000_s5350" o:spt="203" style="position:absolute;left:10066;top:525;height:53;width:55;" coordorigin="10066,525" coordsize="55,53">
              <o:lock v:ext="edit"/>
              <v:shape id="_x0000_s5351" o:spid="_x0000_s5351" style="position:absolute;left:10066;top:525;height:53;width:55;" fillcolor="#00007F" filled="t" stroked="f" coordorigin="10066,525" coordsize="55,53" path="m10092,525l10066,551,10092,577,10121,551,10092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52" o:spid="_x0000_s5352" o:spt="203" style="position:absolute;left:10066;top:525;height:53;width:55;" coordorigin="10066,525" coordsize="55,53">
              <o:lock v:ext="edit"/>
              <v:shape id="_x0000_s5353" o:spid="_x0000_s5353" style="position:absolute;left:10066;top:525;height:53;width:55;" filled="f" stroked="t" coordorigin="10066,525" coordsize="55,53" path="m10092,525l10121,551,10092,577,10066,551,10092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4" o:spid="_x0000_s5354" o:spt="203" style="position:absolute;left:10274;top:551;height:55;width:55;" coordorigin="10274,551" coordsize="55,55">
              <o:lock v:ext="edit"/>
              <v:shape id="_x0000_s5355" o:spid="_x0000_s5355" style="position:absolute;left:10274;top:551;height:55;width:55;" fillcolor="#00007F" filled="t" stroked="f" coordorigin="10274,551" coordsize="55,55" path="m10303,551l10274,577,10303,606,10330,577,10303,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56" o:spid="_x0000_s5356" o:spt="203" style="position:absolute;left:10274;top:551;height:55;width:55;" coordorigin="10274,551" coordsize="55,55">
              <o:lock v:ext="edit"/>
              <v:shape id="_x0000_s5357" o:spid="_x0000_s5357" style="position:absolute;left:10274;top:551;height:55;width:55;" filled="f" stroked="t" coordorigin="10274,551" coordsize="55,55" path="m10303,551l10330,577,10303,606,10274,577,10303,551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8" o:spid="_x0000_s5358" o:spt="203" style="position:absolute;left:10486;top:534;height:53;width:55;" coordorigin="10486,534" coordsize="55,53">
              <o:lock v:ext="edit"/>
              <v:shape id="_x0000_s5359" o:spid="_x0000_s5359" style="position:absolute;left:10486;top:534;height:53;width:55;" fillcolor="#00007F" filled="t" stroked="f" coordorigin="10486,534" coordsize="55,53" path="m10512,534l10486,561,10512,587,10541,561,10512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60" o:spid="_x0000_s5360" o:spt="203" style="position:absolute;left:10486;top:534;height:53;width:55;" coordorigin="10486,534" coordsize="55,53">
              <o:lock v:ext="edit"/>
              <v:shape id="_x0000_s5361" o:spid="_x0000_s5361" style="position:absolute;left:10486;top:534;height:53;width:55;" filled="f" stroked="t" coordorigin="10486,534" coordsize="55,53" path="m10512,534l10541,561,10512,587,10486,561,10512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62" o:spid="_x0000_s5362" o:spt="203" style="position:absolute;left:10697;top:534;height:53;width:53;" coordorigin="10697,534" coordsize="53,53">
              <o:lock v:ext="edit"/>
              <v:shape id="_x0000_s5363" o:spid="_x0000_s5363" style="position:absolute;left:10697;top:534;height:53;width:53;" fillcolor="#00007F" filled="t" stroked="f" coordorigin="10697,534" coordsize="53,53" path="m10723,534l10697,561,10723,587,10750,561,10723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64" o:spid="_x0000_s5364" o:spt="203" style="position:absolute;left:10697;top:534;height:53;width:53;" coordorigin="10697,534" coordsize="53,53">
              <o:lock v:ext="edit"/>
              <v:shape id="_x0000_s5365" o:spid="_x0000_s5365" style="position:absolute;left:10697;top:534;height:53;width:53;" filled="f" stroked="t" coordorigin="10697,534" coordsize="53,53" path="m10723,534l10750,561,10723,587,10697,561,10723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66" o:spid="_x0000_s5366" o:spt="203" style="position:absolute;left:7332;top:1770;height:46;width:46;" coordorigin="7332,1770" coordsize="46,46">
              <o:lock v:ext="edit"/>
              <v:shape id="_x0000_s5367" o:spid="_x0000_s5367" style="position:absolute;left:7332;top:1770;height:46;width:46;" filled="f" stroked="t" coordorigin="7332,1770" coordsize="46,46" path="m7332,1793l7378,179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68" o:spid="_x0000_s5368" o:spt="203" style="position:absolute;left:7332;top:1770;height:46;width:46;" coordorigin="7332,1770" coordsize="46,46">
              <o:lock v:ext="edit"/>
              <v:shape id="_x0000_s5369" o:spid="_x0000_s5369" style="position:absolute;left:7332;top:1770;height:46;width:46;" filled="f" stroked="t" coordorigin="7332,1770" coordsize="46,46" path="m7327,1793l7383,1793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0" o:spid="_x0000_s5370" o:spt="203" style="position:absolute;left:7543;top:1770;height:46;width:46;" coordorigin="7543,1770" coordsize="46,46">
              <o:lock v:ext="edit"/>
              <v:shape id="_x0000_s5371" o:spid="_x0000_s5371" style="position:absolute;left:7543;top:1770;height:46;width:46;" filled="f" stroked="t" coordorigin="7543,1770" coordsize="46,46" path="m7543,1793l7589,179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72" o:spid="_x0000_s5372" o:spt="203" style="position:absolute;left:7543;top:1770;height:46;width:46;" coordorigin="7543,1770" coordsize="46,46">
              <o:lock v:ext="edit"/>
              <v:shape id="_x0000_s5373" o:spid="_x0000_s5373" style="position:absolute;left:7543;top:1770;height:46;width:46;" filled="f" stroked="t" coordorigin="7543,1770" coordsize="46,46" path="m7538,1793l7594,1793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4" o:spid="_x0000_s5374" o:spt="203" style="position:absolute;left:7752;top:1744;height:46;width:46;" coordorigin="7752,1744" coordsize="46,46">
              <o:lock v:ext="edit"/>
              <v:shape id="_x0000_s5375" o:spid="_x0000_s5375" style="position:absolute;left:7752;top:1744;height:46;width:46;" filled="f" stroked="t" coordorigin="7752,1744" coordsize="46,46" path="m7752,1767l7798,176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76" o:spid="_x0000_s5376" o:spt="203" style="position:absolute;left:7752;top:1744;height:46;width:46;" coordorigin="7752,1744" coordsize="46,46">
              <o:lock v:ext="edit"/>
              <v:shape id="_x0000_s5377" o:spid="_x0000_s5377" style="position:absolute;left:7752;top:1744;height:46;width:46;" filled="f" stroked="t" coordorigin="7752,1744" coordsize="46,46" path="m7747,1767l7803,1767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8" o:spid="_x0000_s5378" o:spt="203" style="position:absolute;left:7963;top:1744;height:46;width:46;" coordorigin="7963,1744" coordsize="46,46">
              <o:lock v:ext="edit"/>
              <v:shape id="_x0000_s5379" o:spid="_x0000_s5379" style="position:absolute;left:7963;top:1744;height:46;width:46;" filled="f" stroked="t" coordorigin="7963,1744" coordsize="46,46" path="m7963,1767l8009,176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80" o:spid="_x0000_s5380" o:spt="203" style="position:absolute;left:7963;top:1744;height:46;width:46;" coordorigin="7963,1744" coordsize="46,46">
              <o:lock v:ext="edit"/>
              <v:shape id="_x0000_s5381" o:spid="_x0000_s5381" style="position:absolute;left:7963;top:1744;height:46;width:46;" filled="f" stroked="t" coordorigin="7963,1744" coordsize="46,46" path="m7958,1767l8014,1767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82" o:spid="_x0000_s5382" o:spt="203" style="position:absolute;left:8174;top:1753;height:46;width:46;" coordorigin="8174,1753" coordsize="46,46">
              <o:lock v:ext="edit"/>
              <v:shape id="_x0000_s5383" o:spid="_x0000_s5383" style="position:absolute;left:8174;top:1753;height:46;width:46;" filled="f" stroked="t" coordorigin="8174,1753" coordsize="46,46" path="m8174,1776l8220,177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84" o:spid="_x0000_s5384" o:spt="203" style="position:absolute;left:8174;top:1753;height:46;width:46;" coordorigin="8174,1753" coordsize="46,46">
              <o:lock v:ext="edit"/>
              <v:shape id="_x0000_s5385" o:spid="_x0000_s5385" style="position:absolute;left:8174;top:1753;height:46;width:46;" filled="f" stroked="t" coordorigin="8174,1753" coordsize="46,46" path="m8169,1776l8225,1776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86" o:spid="_x0000_s5386" o:spt="203" style="position:absolute;left:8383;top:1727;height:43;width:46;" coordorigin="8383,1727" coordsize="46,43">
              <o:lock v:ext="edit"/>
              <v:shape id="_x0000_s5387" o:spid="_x0000_s5387" style="position:absolute;left:8383;top:1727;height:43;width:46;" filled="f" stroked="t" coordorigin="8383,1727" coordsize="46,43" path="m8383,1749l8429,1749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388" o:spid="_x0000_s5388" o:spt="203" style="position:absolute;left:8383;top:1727;height:43;width:46;" coordorigin="8383,1727" coordsize="46,43">
              <o:lock v:ext="edit"/>
              <v:shape id="_x0000_s5389" o:spid="_x0000_s5389" style="position:absolute;left:8383;top:1727;height:43;width:46;" filled="f" stroked="t" coordorigin="8383,1727" coordsize="46,43" path="m8378,1749l8434,1749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390" o:spid="_x0000_s5390" o:spt="203" style="position:absolute;left:8594;top:1717;height:46;width:46;" coordorigin="8594,1717" coordsize="46,46">
              <o:lock v:ext="edit"/>
              <v:shape id="_x0000_s5391" o:spid="_x0000_s5391" style="position:absolute;left:8594;top:1717;height:46;width:46;" filled="f" stroked="t" coordorigin="8594,1717" coordsize="46,46" path="m8594,1740l8640,1740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92" o:spid="_x0000_s5392" o:spt="203" style="position:absolute;left:8594;top:1717;height:46;width:46;" coordorigin="8594,1717" coordsize="46,46">
              <o:lock v:ext="edit"/>
              <v:shape id="_x0000_s5393" o:spid="_x0000_s5393" style="position:absolute;left:8594;top:1717;height:46;width:46;" filled="f" stroked="t" coordorigin="8594,1717" coordsize="46,46" path="m8589,1740l8645,1740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94" o:spid="_x0000_s5394" o:spt="203" style="position:absolute;left:8803;top:1708;height:46;width:46;" coordorigin="8803,1708" coordsize="46,46">
              <o:lock v:ext="edit"/>
              <v:shape id="_x0000_s5395" o:spid="_x0000_s5395" style="position:absolute;left:8803;top:1708;height:46;width:46;" filled="f" stroked="t" coordorigin="8803,1708" coordsize="46,46" path="m8803,1731l8849,173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96" o:spid="_x0000_s5396" o:spt="203" style="position:absolute;left:8803;top:1708;height:46;width:46;" coordorigin="8803,1708" coordsize="46,46">
              <o:lock v:ext="edit"/>
              <v:shape id="_x0000_s5397" o:spid="_x0000_s5397" style="position:absolute;left:8803;top:1708;height:46;width:46;" filled="f" stroked="t" coordorigin="8803,1708" coordsize="46,46" path="m8798,1731l8854,1731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98" o:spid="_x0000_s5398" o:spt="203" style="position:absolute;left:9014;top:1717;height:46;width:46;" coordorigin="9014,1717" coordsize="46,46">
              <o:lock v:ext="edit"/>
              <v:shape id="_x0000_s5399" o:spid="_x0000_s5399" style="position:absolute;left:9014;top:1717;height:46;width:46;" filled="f" stroked="t" coordorigin="9014,1717" coordsize="46,46" path="m9014,1740l9060,1740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0" o:spid="_x0000_s5400" o:spt="203" style="position:absolute;left:9014;top:1717;height:46;width:46;" coordorigin="9014,1717" coordsize="46,46">
              <o:lock v:ext="edit"/>
              <v:shape id="_x0000_s5401" o:spid="_x0000_s5401" style="position:absolute;left:9014;top:1717;height:46;width:46;" filled="f" stroked="t" coordorigin="9014,1717" coordsize="46,46" path="m9009,1740l9065,1740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02" o:spid="_x0000_s5402" o:spt="203" style="position:absolute;left:9226;top:1708;height:46;width:46;" coordorigin="9226,1708" coordsize="46,46">
              <o:lock v:ext="edit"/>
              <v:shape id="_x0000_s5403" o:spid="_x0000_s5403" style="position:absolute;left:9226;top:1708;height:46;width:46;" filled="f" stroked="t" coordorigin="9226,1708" coordsize="46,46" path="m9226,1731l9271,173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4" o:spid="_x0000_s5404" o:spt="203" style="position:absolute;left:9226;top:1708;height:46;width:46;" coordorigin="9226,1708" coordsize="46,46">
              <o:lock v:ext="edit"/>
              <v:shape id="_x0000_s5405" o:spid="_x0000_s5405" style="position:absolute;left:9226;top:1708;height:46;width:46;" filled="f" stroked="t" coordorigin="9226,1708" coordsize="46,46" path="m9221,1731l9276,1731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06" o:spid="_x0000_s5406" o:spt="203" style="position:absolute;left:9434;top:1672;height:46;width:46;" coordorigin="9434,1672" coordsize="46,46">
              <o:lock v:ext="edit"/>
              <v:shape id="_x0000_s5407" o:spid="_x0000_s5407" style="position:absolute;left:9434;top:1672;height:46;width:46;" filled="f" stroked="t" coordorigin="9434,1672" coordsize="46,46" path="m9434,1695l9480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8" o:spid="_x0000_s5408" o:spt="203" style="position:absolute;left:9434;top:1672;height:46;width:46;" coordorigin="9434,1672" coordsize="46,46">
              <o:lock v:ext="edit"/>
              <v:shape id="_x0000_s5409" o:spid="_x0000_s5409" style="position:absolute;left:9434;top:1672;height:46;width:46;" filled="f" stroked="t" coordorigin="9434,1672" coordsize="46,46" path="m9429,1695l9485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0" o:spid="_x0000_s5410" o:spt="203" style="position:absolute;left:9646;top:1681;height:46;width:46;" coordorigin="9646,1681" coordsize="46,46">
              <o:lock v:ext="edit"/>
              <v:shape id="_x0000_s5411" o:spid="_x0000_s5411" style="position:absolute;left:9646;top:1681;height:46;width:46;" filled="f" stroked="t" coordorigin="9646,1681" coordsize="46,46" path="m9646,1704l9691,1704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12" o:spid="_x0000_s5412" o:spt="203" style="position:absolute;left:9646;top:1681;height:46;width:46;" coordorigin="9646,1681" coordsize="46,46">
              <o:lock v:ext="edit"/>
              <v:shape id="_x0000_s5413" o:spid="_x0000_s5413" style="position:absolute;left:9646;top:1681;height:46;width:46;" filled="f" stroked="t" coordorigin="9646,1681" coordsize="46,46" path="m9641,1704l9696,1704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4" o:spid="_x0000_s5414" o:spt="203" style="position:absolute;left:9854;top:1672;height:46;width:46;" coordorigin="9854,1672" coordsize="46,46">
              <o:lock v:ext="edit"/>
              <v:shape id="_x0000_s5415" o:spid="_x0000_s5415" style="position:absolute;left:9854;top:1672;height:46;width:46;" filled="f" stroked="t" coordorigin="9854,1672" coordsize="46,46" path="m9854,1695l9900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16" o:spid="_x0000_s5416" o:spt="203" style="position:absolute;left:9854;top:1672;height:46;width:46;" coordorigin="9854,1672" coordsize="46,46">
              <o:lock v:ext="edit"/>
              <v:shape id="_x0000_s5417" o:spid="_x0000_s5417" style="position:absolute;left:9854;top:1672;height:46;width:46;" filled="f" stroked="t" coordorigin="9854,1672" coordsize="46,46" path="m9849,1695l9905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8" o:spid="_x0000_s5418" o:spt="203" style="position:absolute;left:10066;top:1672;height:46;width:46;" coordorigin="10066,1672" coordsize="46,46">
              <o:lock v:ext="edit"/>
              <v:shape id="_x0000_s5419" o:spid="_x0000_s5419" style="position:absolute;left:10066;top:1672;height:46;width:46;" filled="f" stroked="t" coordorigin="10066,1672" coordsize="46,46" path="m10066,1695l10111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20" o:spid="_x0000_s5420" o:spt="203" style="position:absolute;left:10066;top:1672;height:46;width:46;" coordorigin="10066,1672" coordsize="46,46">
              <o:lock v:ext="edit"/>
              <v:shape id="_x0000_s5421" o:spid="_x0000_s5421" style="position:absolute;left:10066;top:1672;height:46;width:46;" filled="f" stroked="t" coordorigin="10066,1672" coordsize="46,46" path="m10061,1695l10116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22" o:spid="_x0000_s5422" o:spt="203" style="position:absolute;left:10274;top:1665;height:43;width:46;" coordorigin="10274,1665" coordsize="46,43">
              <o:lock v:ext="edit"/>
              <v:shape id="_x0000_s5423" o:spid="_x0000_s5423" style="position:absolute;left:10274;top:1665;height:43;width:46;" filled="f" stroked="t" coordorigin="10274,1665" coordsize="46,43" path="m10274,1686l10320,1686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424" o:spid="_x0000_s5424" o:spt="203" style="position:absolute;left:10274;top:1665;height:43;width:46;" coordorigin="10274,1665" coordsize="46,43">
              <o:lock v:ext="edit"/>
              <v:shape id="_x0000_s5425" o:spid="_x0000_s5425" style="position:absolute;left:10274;top:1665;height:43;width:46;" filled="f" stroked="t" coordorigin="10274,1665" coordsize="46,43" path="m10269,1686l10325,1686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426" o:spid="_x0000_s5426" o:spt="203" style="position:absolute;left:10486;top:1665;height:43;width:46;" coordorigin="10486,1665" coordsize="46,43">
              <o:lock v:ext="edit"/>
              <v:shape id="_x0000_s5427" o:spid="_x0000_s5427" style="position:absolute;left:10486;top:1665;height:43;width:46;" filled="f" stroked="t" coordorigin="10486,1665" coordsize="46,43" path="m10486,1686l10531,1686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428" o:spid="_x0000_s5428" o:spt="203" style="position:absolute;left:10486;top:1665;height:43;width:46;" coordorigin="10486,1665" coordsize="46,43">
              <o:lock v:ext="edit"/>
              <v:shape id="_x0000_s5429" o:spid="_x0000_s5429" style="position:absolute;left:10486;top:1665;height:43;width:46;" filled="f" stroked="t" coordorigin="10486,1665" coordsize="46,43" path="m10481,1686l10536,1686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430" o:spid="_x0000_s5430" o:spt="203" style="position:absolute;left:7332;top:2874;height:55;width:55;" coordorigin="7332,2874" coordsize="55,55">
              <o:lock v:ext="edit"/>
              <v:shape id="_x0000_s5431" o:spid="_x0000_s5431" style="position:absolute;left:7332;top:2874;height:55;width:55;" fillcolor="#007F00" filled="t" stroked="f" coordorigin="7332,2874" coordsize="55,55" path="m7361,2874l7332,2929,7387,2929,7361,2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32" o:spid="_x0000_s5432" o:spt="203" style="position:absolute;left:7332;top:2874;height:55;width:55;" coordorigin="7332,2874" coordsize="55,55">
              <o:lock v:ext="edit"/>
              <v:shape id="_x0000_s5433" o:spid="_x0000_s5433" style="position:absolute;left:7332;top:2874;height:55;width:55;" filled="f" stroked="t" coordorigin="7332,2874" coordsize="55,55" path="m7361,2874l7387,2929,7332,2929,7361,2874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34" o:spid="_x0000_s5434" o:spt="203" style="position:absolute;left:7543;top:2857;height:53;width:55;" coordorigin="7543,2857" coordsize="55,53">
              <o:lock v:ext="edit"/>
              <v:shape id="_x0000_s5435" o:spid="_x0000_s5435" style="position:absolute;left:7543;top:2857;height:53;width:55;" fillcolor="#007F00" filled="t" stroked="f" coordorigin="7543,2857" coordsize="55,53" path="m7570,2857l7543,2910,7598,2910,7570,28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36" o:spid="_x0000_s5436" o:spt="203" style="position:absolute;left:7543;top:2857;height:53;width:55;" coordorigin="7543,2857" coordsize="55,53">
              <o:lock v:ext="edit"/>
              <v:shape id="_x0000_s5437" o:spid="_x0000_s5437" style="position:absolute;left:7543;top:2857;height:53;width:55;" filled="f" stroked="t" coordorigin="7543,2857" coordsize="55,53" path="m7570,2857l7598,2910,7543,2910,7570,2857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38" o:spid="_x0000_s5438" o:spt="203" style="position:absolute;left:7752;top:2874;height:55;width:55;" coordorigin="7752,2874" coordsize="55,55">
              <o:lock v:ext="edit"/>
              <v:shape id="_x0000_s5439" o:spid="_x0000_s5439" style="position:absolute;left:7752;top:2874;height:55;width:55;" fillcolor="#007F00" filled="t" stroked="f" coordorigin="7752,2874" coordsize="55,55" path="m7781,2874l7752,2929,7807,2929,7781,2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0" o:spid="_x0000_s5440" o:spt="203" style="position:absolute;left:7752;top:2874;height:55;width:55;" coordorigin="7752,2874" coordsize="55,55">
              <o:lock v:ext="edit"/>
              <v:shape id="_x0000_s5441" o:spid="_x0000_s5441" style="position:absolute;left:7752;top:2874;height:55;width:55;" filled="f" stroked="t" coordorigin="7752,2874" coordsize="55,55" path="m7781,2874l7807,2929,7752,2929,7781,2874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42" o:spid="_x0000_s5442" o:spt="203" style="position:absolute;left:7963;top:2838;height:55;width:55;" coordorigin="7963,2838" coordsize="55,55">
              <o:lock v:ext="edit"/>
              <v:shape id="_x0000_s5443" o:spid="_x0000_s5443" style="position:absolute;left:7963;top:2838;height:55;width:55;" fillcolor="#007F00" filled="t" stroked="f" coordorigin="7963,2838" coordsize="55,55" path="m7990,2838l7963,2893,8018,2893,7990,2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4" o:spid="_x0000_s5444" o:spt="203" style="position:absolute;left:7963;top:2838;height:55;width:55;" coordorigin="7963,2838" coordsize="55,55">
              <o:lock v:ext="edit"/>
              <v:shape id="_x0000_s5445" o:spid="_x0000_s5445" style="position:absolute;left:7963;top:2838;height:55;width:55;" filled="f" stroked="t" coordorigin="7963,2838" coordsize="55,55" path="m7990,2838l8018,2893,7963,2893,7990,2838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46" o:spid="_x0000_s5446" o:spt="203" style="position:absolute;left:8174;top:2829;height:55;width:53;" coordorigin="8174,2829" coordsize="53,55">
              <o:lock v:ext="edit"/>
              <v:shape id="_x0000_s5447" o:spid="_x0000_s5447" style="position:absolute;left:8174;top:2829;height:55;width:53;" fillcolor="#007F00" filled="t" stroked="f" coordorigin="8174,2829" coordsize="53,55" path="m8201,2829l8174,2884,8227,2884,8201,28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8" o:spid="_x0000_s5448" o:spt="203" style="position:absolute;left:8174;top:2829;height:55;width:53;" coordorigin="8174,2829" coordsize="53,55">
              <o:lock v:ext="edit"/>
              <v:shape id="_x0000_s5449" o:spid="_x0000_s5449" style="position:absolute;left:8174;top:2829;height:55;width:53;" filled="f" stroked="t" coordorigin="8174,2829" coordsize="53,55" path="m8201,2829l8227,2884,8174,2884,8201,282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0" o:spid="_x0000_s5450" o:spt="203" style="position:absolute;left:8383;top:2838;height:55;width:55;" coordorigin="8383,2838" coordsize="55,55">
              <o:lock v:ext="edit"/>
              <v:shape id="_x0000_s5451" o:spid="_x0000_s5451" style="position:absolute;left:8383;top:2838;height:55;width:55;" fillcolor="#007F00" filled="t" stroked="f" coordorigin="8383,2838" coordsize="55,55" path="m8412,2838l8383,2893,8438,2893,8412,2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52" o:spid="_x0000_s5452" o:spt="203" style="position:absolute;left:8383;top:2838;height:55;width:55;" coordorigin="8383,2838" coordsize="55,55">
              <o:lock v:ext="edit"/>
              <v:shape id="_x0000_s5453" o:spid="_x0000_s5453" style="position:absolute;left:8383;top:2838;height:55;width:55;" filled="f" stroked="t" coordorigin="8383,2838" coordsize="55,55" path="m8412,2838l8438,2893,8383,2893,8412,2838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4" o:spid="_x0000_s5454" o:spt="203" style="position:absolute;left:8594;top:2829;height:55;width:55;" coordorigin="8594,2829" coordsize="55,55">
              <o:lock v:ext="edit"/>
              <v:shape id="_x0000_s5455" o:spid="_x0000_s5455" style="position:absolute;left:8594;top:2829;height:55;width:55;" fillcolor="#007F00" filled="t" stroked="f" coordorigin="8594,2829" coordsize="55,55" path="m8621,2829l8594,2884,8650,2884,8621,28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56" o:spid="_x0000_s5456" o:spt="203" style="position:absolute;left:8594;top:2829;height:55;width:55;" coordorigin="8594,2829" coordsize="55,55">
              <o:lock v:ext="edit"/>
              <v:shape id="_x0000_s5457" o:spid="_x0000_s5457" style="position:absolute;left:8594;top:2829;height:55;width:55;" filled="f" stroked="t" coordorigin="8594,2829" coordsize="55,55" path="m8621,2829l8650,2884,8594,2884,8621,282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8" o:spid="_x0000_s5458" o:spt="203" style="position:absolute;left:8803;top:2812;height:53;width:55;" coordorigin="8803,2812" coordsize="55,53">
              <o:lock v:ext="edit"/>
              <v:shape id="_x0000_s5459" o:spid="_x0000_s5459" style="position:absolute;left:8803;top:2812;height:53;width:55;" fillcolor="#007F00" filled="t" stroked="f" coordorigin="8803,2812" coordsize="55,53" path="m8832,2812l8803,2865,8858,2865,8832,2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0" o:spid="_x0000_s5460" o:spt="203" style="position:absolute;left:8803;top:2812;height:53;width:55;" coordorigin="8803,2812" coordsize="55,53">
              <o:lock v:ext="edit"/>
              <v:shape id="_x0000_s5461" o:spid="_x0000_s5461" style="position:absolute;left:8803;top:2812;height:53;width:55;" filled="f" stroked="t" coordorigin="8803,2812" coordsize="55,53" path="m8832,2812l8858,2865,8803,2865,8832,2812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62" o:spid="_x0000_s5462" o:spt="203" style="position:absolute;left:9014;top:2812;height:53;width:55;" coordorigin="9014,2812" coordsize="55,53">
              <o:lock v:ext="edit"/>
              <v:shape id="_x0000_s5463" o:spid="_x0000_s5463" style="position:absolute;left:9014;top:2812;height:53;width:55;" fillcolor="#007F00" filled="t" stroked="f" coordorigin="9014,2812" coordsize="55,53" path="m9041,2812l9014,2865,9070,2865,9041,2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4" o:spid="_x0000_s5464" o:spt="203" style="position:absolute;left:9014;top:2812;height:53;width:55;" coordorigin="9014,2812" coordsize="55,53">
              <o:lock v:ext="edit"/>
              <v:shape id="_x0000_s5465" o:spid="_x0000_s5465" style="position:absolute;left:9014;top:2812;height:53;width:55;" filled="f" stroked="t" coordorigin="9014,2812" coordsize="55,53" path="m9041,2812l9070,2865,9014,2865,9041,2812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66" o:spid="_x0000_s5466" o:spt="203" style="position:absolute;left:9226;top:2793;height:55;width:53;" coordorigin="9226,2793" coordsize="53,55">
              <o:lock v:ext="edit"/>
              <v:shape id="_x0000_s5467" o:spid="_x0000_s5467" style="position:absolute;left:9226;top:2793;height:55;width:53;" fillcolor="#007F00" filled="t" stroked="f" coordorigin="9226,2793" coordsize="53,55" path="m9252,2793l9226,2848,9278,2848,9252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8" o:spid="_x0000_s5468" o:spt="203" style="position:absolute;left:9226;top:2793;height:55;width:53;" coordorigin="9226,2793" coordsize="53,55">
              <o:lock v:ext="edit"/>
              <v:shape id="_x0000_s5469" o:spid="_x0000_s5469" style="position:absolute;left:9226;top:2793;height:55;width:53;" filled="f" stroked="t" coordorigin="9226,2793" coordsize="53,55" path="m9252,2793l9278,2848,9226,2848,9252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0" o:spid="_x0000_s5470" o:spt="203" style="position:absolute;left:9434;top:2793;height:55;width:55;" coordorigin="9434,2793" coordsize="55,55">
              <o:lock v:ext="edit"/>
              <v:shape id="_x0000_s5471" o:spid="_x0000_s5471" style="position:absolute;left:9434;top:2793;height:55;width:55;" fillcolor="#007F00" filled="t" stroked="f" coordorigin="9434,2793" coordsize="55,55" path="m9463,2793l9434,2848,9490,2848,946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72" o:spid="_x0000_s5472" o:spt="203" style="position:absolute;left:9434;top:2793;height:55;width:55;" coordorigin="9434,2793" coordsize="55,55">
              <o:lock v:ext="edit"/>
              <v:shape id="_x0000_s5473" o:spid="_x0000_s5473" style="position:absolute;left:9434;top:2793;height:55;width:55;" filled="f" stroked="t" coordorigin="9434,2793" coordsize="55,55" path="m9463,2793l9490,2848,9434,2848,946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4" o:spid="_x0000_s5474" o:spt="203" style="position:absolute;left:9646;top:2793;height:55;width:55;" coordorigin="9646,2793" coordsize="55,55">
              <o:lock v:ext="edit"/>
              <v:shape id="_x0000_s5475" o:spid="_x0000_s5475" style="position:absolute;left:9646;top:2793;height:55;width:55;" fillcolor="#007F00" filled="t" stroked="f" coordorigin="9646,2793" coordsize="55,55" path="m9672,2793l9646,2848,9701,2848,9672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76" o:spid="_x0000_s5476" o:spt="203" style="position:absolute;left:9646;top:2793;height:55;width:55;" coordorigin="9646,2793" coordsize="55,55">
              <o:lock v:ext="edit"/>
              <v:shape id="_x0000_s5477" o:spid="_x0000_s5477" style="position:absolute;left:9646;top:2793;height:55;width:55;" filled="f" stroked="t" coordorigin="9646,2793" coordsize="55,55" path="m9672,2793l9701,2848,9646,2848,9672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8" o:spid="_x0000_s5478" o:spt="203" style="position:absolute;left:9854;top:2793;height:55;width:55;" coordorigin="9854,2793" coordsize="55,55">
              <o:lock v:ext="edit"/>
              <v:shape id="_x0000_s5479" o:spid="_x0000_s5479" style="position:absolute;left:9854;top:2793;height:55;width:55;" fillcolor="#007F00" filled="t" stroked="f" coordorigin="9854,2793" coordsize="55,55" path="m9883,2793l9854,2848,9910,2848,988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0" o:spid="_x0000_s5480" o:spt="203" style="position:absolute;left:9854;top:2793;height:55;width:55;" coordorigin="9854,2793" coordsize="55,55">
              <o:lock v:ext="edit"/>
              <v:shape id="_x0000_s5481" o:spid="_x0000_s5481" style="position:absolute;left:9854;top:2793;height:55;width:55;" filled="f" stroked="t" coordorigin="9854,2793" coordsize="55,55" path="m9883,2793l9910,2848,9854,2848,988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82" o:spid="_x0000_s5482" o:spt="203" style="position:absolute;left:10066;top:2785;height:53;width:55;" coordorigin="10066,2785" coordsize="55,53">
              <o:lock v:ext="edit"/>
              <v:shape id="_x0000_s5483" o:spid="_x0000_s5483" style="position:absolute;left:10066;top:2785;height:53;width:55;" fillcolor="#007F00" filled="t" stroked="f" coordorigin="10066,2785" coordsize="55,53" path="m10092,2785l10066,2838,10121,2838,10092,2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4" o:spid="_x0000_s5484" o:spt="203" style="position:absolute;left:10066;top:2785;height:53;width:55;" coordorigin="10066,2785" coordsize="55,53">
              <o:lock v:ext="edit"/>
              <v:shape id="_x0000_s5485" o:spid="_x0000_s5485" style="position:absolute;left:10066;top:2785;height:53;width:55;" filled="f" stroked="t" coordorigin="10066,2785" coordsize="55,53" path="m10092,2785l10121,2838,10066,2838,10092,2785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86" o:spid="_x0000_s5486" o:spt="203" style="position:absolute;left:10274;top:2793;height:55;width:55;" coordorigin="10274,2793" coordsize="55,55">
              <o:lock v:ext="edit"/>
              <v:shape id="_x0000_s5487" o:spid="_x0000_s5487" style="position:absolute;left:10274;top:2793;height:55;width:55;" fillcolor="#007F00" filled="t" stroked="f" coordorigin="10274,2793" coordsize="55,55" path="m10303,2793l10274,2848,10330,2848,1030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8" o:spid="_x0000_s5488" o:spt="203" style="position:absolute;left:10274;top:2793;height:55;width:55;" coordorigin="10274,2793" coordsize="55,55">
              <o:lock v:ext="edit"/>
              <v:shape id="_x0000_s5489" o:spid="_x0000_s5489" style="position:absolute;left:10274;top:2793;height:55;width:55;" filled="f" stroked="t" coordorigin="10274,2793" coordsize="55,55" path="m10303,2793l10330,2848,10274,2848,1030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90" o:spid="_x0000_s5490" o:spt="203" style="position:absolute;left:10486;top:2776;height:53;width:55;" coordorigin="10486,2776" coordsize="55,53">
              <o:lock v:ext="edit"/>
              <v:shape id="_x0000_s5491" o:spid="_x0000_s5491" style="position:absolute;left:10486;top:2776;height:53;width:55;" fillcolor="#007F00" filled="t" stroked="f" coordorigin="10486,2776" coordsize="55,53" path="m10512,2776l10486,2829,10541,2829,10512,27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92" o:spid="_x0000_s5492" o:spt="203" style="position:absolute;left:10486;top:2776;height:53;width:55;" coordorigin="10486,2776" coordsize="55,53">
              <o:lock v:ext="edit"/>
              <v:shape id="_x0000_s5493" o:spid="_x0000_s5493" style="position:absolute;left:10486;top:2776;height:53;width:55;" filled="f" stroked="t" coordorigin="10486,2776" coordsize="55,53" path="m10512,2776l10541,2829,10486,2829,10512,2776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94" o:spid="_x0000_s5494" o:spt="203" style="position:absolute;left:10697;top:2785;height:53;width:53;" coordorigin="10697,2785" coordsize="53,53">
              <o:lock v:ext="edit"/>
              <v:shape id="_x0000_s5495" o:spid="_x0000_s5495" style="position:absolute;left:10697;top:2785;height:53;width:53;" fillcolor="#007F00" filled="t" stroked="f" coordorigin="10697,2785" coordsize="53,53" path="m10723,2785l10697,2838,10750,2838,10723,2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96" o:spid="_x0000_s5496" o:spt="203" style="position:absolute;left:10697;top:2785;height:53;width:53;" coordorigin="10697,2785" coordsize="53,53">
              <o:lock v:ext="edit"/>
              <v:shape id="_x0000_s5497" o:spid="_x0000_s5497" style="position:absolute;left:10697;top:2785;height:53;width:53;" filled="f" stroked="t" coordorigin="10697,2785" coordsize="53,53" path="m10723,2785l10750,2838,10697,2838,10723,2785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  <v:shape id="_x0000_s5498" o:spid="_x0000_s5498" o:spt="75" type="#_x0000_t75" style="position:absolute;left:6634;top:3121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499" o:spid="_x0000_s5499" o:spt="75" type="#_x0000_t75" style="position:absolute;left:6816;top:3121;height:295;width:230;" filled="f" coordsize="21600,21600">
                <v:path/>
                <v:fill on="f" focussize="0,0"/>
                <v:stroke/>
                <v:imagedata r:id="rId430" o:title=""/>
                <o:lock v:ext="edit" aspectratio="t"/>
              </v:shape>
              <v:shape id="_x0000_s5500" o:spid="_x0000_s5500" o:spt="75" type="#_x0000_t75" style="position:absolute;left:6708;top:2682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1" o:spid="_x0000_s5501" o:spt="75" type="#_x0000_t75" style="position:absolute;left:6893;top:2682;height:295;width:154;" filled="f" coordsize="21600,21600">
                <v:path/>
                <v:fill on="f" focussize="0,0"/>
                <v:stroke/>
                <v:imagedata r:id="rId432" o:title=""/>
                <o:lock v:ext="edit" aspectratio="t"/>
              </v:shape>
              <v:shape id="_x0000_s5502" o:spid="_x0000_s5502" o:spt="75" type="#_x0000_t75" style="position:absolute;left:6634;top:2250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03" o:spid="_x0000_s5503" o:spt="75" type="#_x0000_t75" style="position:absolute;left:6816;top:2250;height:295;width:230;" filled="f" coordsize="21600,21600">
                <v:path/>
                <v:fill on="f" focussize="0,0"/>
                <v:stroke/>
                <v:imagedata r:id="rId433" o:title=""/>
                <o:lock v:ext="edit" aspectratio="t"/>
              </v:shape>
              <v:shape id="_x0000_s5504" o:spid="_x0000_s5504" o:spt="75" type="#_x0000_t75" style="position:absolute;left:6708;top:1821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5" o:spid="_x0000_s5505" o:spt="75" type="#_x0000_t75" style="position:absolute;left:6893;top:1821;height:295;width:154;" filled="f" coordsize="21600,21600">
                <v:path/>
                <v:fill on="f" focussize="0,0"/>
                <v:stroke/>
                <v:imagedata r:id="rId434" o:title=""/>
                <o:lock v:ext="edit" aspectratio="t"/>
              </v:shape>
              <v:shape id="_x0000_s5506" o:spid="_x0000_s5506" o:spt="75" type="#_x0000_t75" style="position:absolute;left:6634;top:1391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07" o:spid="_x0000_s5507" o:spt="75" type="#_x0000_t75" style="position:absolute;left:6816;top:1391;height:295;width:230;" filled="f" coordsize="21600,21600">
                <v:path/>
                <v:fill on="f" focussize="0,0"/>
                <v:stroke/>
                <v:imagedata r:id="rId435" o:title=""/>
                <o:lock v:ext="edit" aspectratio="t"/>
              </v:shape>
              <v:shape id="_x0000_s5508" o:spid="_x0000_s5508" o:spt="75" type="#_x0000_t75" style="position:absolute;left:6708;top:949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9" o:spid="_x0000_s5509" o:spt="75" type="#_x0000_t75" style="position:absolute;left:6893;top:949;height:295;width:154;" filled="f" coordsize="21600,21600">
                <v:path/>
                <v:fill on="f" focussize="0,0"/>
                <v:stroke/>
                <v:imagedata r:id="rId436" o:title=""/>
                <o:lock v:ext="edit" aspectratio="t"/>
              </v:shape>
              <v:shape id="_x0000_s5510" o:spid="_x0000_s5510" o:spt="75" type="#_x0000_t75" style="position:absolute;left:6634;top:520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11" o:spid="_x0000_s5511" o:spt="75" type="#_x0000_t75" style="position:absolute;left:6816;top:520;height:295;width:230;" filled="f" coordsize="21600,21600">
                <v:path/>
                <v:fill on="f" focussize="0,0"/>
                <v:stroke/>
                <v:imagedata r:id="rId437" o:title=""/>
                <o:lock v:ext="edit" aspectratio="t"/>
              </v:shape>
              <v:shape id="_x0000_s5512" o:spid="_x0000_s5512" o:spt="75" type="#_x0000_t75" style="position:absolute;left:6708;top:90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13" o:spid="_x0000_s5513" o:spt="75" type="#_x0000_t75" style="position:absolute;left:6893;top:90;height:295;width:154;" filled="f" coordsize="21600,21600">
                <v:path/>
                <v:fill on="f" focussize="0,0"/>
                <v:stroke/>
                <v:imagedata r:id="rId438" o:title=""/>
                <o:lock v:ext="edit" aspectratio="t"/>
              </v:shape>
              <v:shape id="_x0000_s5514" o:spid="_x0000_s5514" o:spt="75" type="#_x0000_t75" style="position:absolute;left:6439;top:1146;height:2009;width:192;" filled="f" coordsize="21600,21600">
                <v:path/>
                <v:fill on="f" focussize="0,0"/>
                <v:stroke/>
                <v:imagedata r:id="rId439" o:title=""/>
                <o:lock v:ext="edit" aspectratio="t"/>
              </v:shape>
            </v:group>
            <v:group id="_x0000_s5515" o:spid="_x0000_s5515" o:spt="203" style="position:absolute;left:9763;top:1945;height:698;width:650;" coordorigin="9763,1945" coordsize="650,698">
              <o:lock v:ext="edit"/>
              <v:shape id="_x0000_s5516" o:spid="_x0000_s5516" style="position:absolute;left:9763;top:1945;height:698;width:650;" fillcolor="#FFFFFF" filled="t" stroked="f" coordorigin="9763,1945" coordsize="650,698" path="m9763,2644l10414,2644,10414,1945,9763,1945,9763,2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17" o:spid="_x0000_s5517" o:spt="203" style="position:absolute;left:9763;top:1945;height:698;width:650;" coordorigin="9763,1945" coordsize="650,698">
              <o:lock v:ext="edit"/>
              <v:shape id="_x0000_s5518" o:spid="_x0000_s5518" style="position:absolute;left:9763;top:1945;height:698;width:650;" filled="f" stroked="t" coordorigin="9763,1945" coordsize="650,698" path="m9763,2644l10414,2644,10414,1945,9763,1945,9763,2644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519" o:spid="_x0000_s5519" o:spt="203" style="position:absolute;left:9818;top:2080;height:2;width:245;" coordorigin="9818,2080" coordsize="245,2">
              <o:lock v:ext="edit"/>
              <v:shape id="_x0000_s5520" o:spid="_x0000_s5520" style="position:absolute;left:9818;top:2080;height:2;width:245;" filled="f" stroked="t" coordorigin="9818,2080" coordsize="245,0" path="m9818,2080l10063,2080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521" o:spid="_x0000_s5521" o:spt="203" style="position:absolute;left:9910;top:2053;height:53;width:55;" coordorigin="9910,2053" coordsize="55,53">
              <o:lock v:ext="edit"/>
              <v:shape id="_x0000_s5522" o:spid="_x0000_s5522" style="position:absolute;left:9910;top:2053;height:53;width:55;" fillcolor="#00007F" filled="t" stroked="f" coordorigin="9910,2053" coordsize="55,53" path="m9936,2053l9910,2080,9936,2106,9965,2080,9936,20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23" o:spid="_x0000_s5523" o:spt="203" style="position:absolute;left:9910;top:2053;height:53;width:55;" coordorigin="9910,2053" coordsize="55,53">
              <o:lock v:ext="edit"/>
              <v:shape id="_x0000_s5524" o:spid="_x0000_s5524" style="position:absolute;left:9910;top:2053;height:53;width:55;" filled="f" stroked="t" coordorigin="9910,2053" coordsize="55,53" path="m9936,2053l9965,2080,9936,2106,9910,2080,9936,2053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  <v:shape id="_x0000_s5525" o:spid="_x0000_s5525" o:spt="75" type="#_x0000_t75" style="position:absolute;left:10152;top:2008;height:403;width:96;" filled="f" coordsize="21600,21600">
                <v:path/>
                <v:fill on="f" focussize="0,0"/>
                <v:stroke/>
                <v:imagedata r:id="rId440" o:title=""/>
                <o:lock v:ext="edit" aspectratio="t"/>
              </v:shape>
            </v:group>
            <v:group id="_x0000_s5526" o:spid="_x0000_s5526" o:spt="203" style="position:absolute;left:9818;top:2313;height:2;width:245;" coordorigin="9818,2313" coordsize="245,2">
              <o:lock v:ext="edit"/>
              <v:shape id="_x0000_s5527" o:spid="_x0000_s5527" style="position:absolute;left:9818;top:2313;height:2;width:245;" filled="f" stroked="t" coordorigin="9818,2313" coordsize="245,0" path="m9818,2313l10063,2313e">
                <v:path arrowok="t"/>
                <v:fill on="f" focussize="0,0"/>
                <v:stroke weight="0.507322834645669pt" color="#FF00FF"/>
                <v:imagedata o:title=""/>
                <o:lock v:ext="edit"/>
              </v:shape>
            </v:group>
            <v:group id="_x0000_s5528" o:spid="_x0000_s5528" o:spt="203" style="position:absolute;left:9910;top:2286;height:46;width:46;" coordorigin="9910,2286" coordsize="46,46">
              <o:lock v:ext="edit"/>
              <v:shape id="_x0000_s5529" o:spid="_x0000_s5529" style="position:absolute;left:9910;top:2286;height:46;width:46;" filled="f" stroked="t" coordorigin="9910,2286" coordsize="46,46" path="m9910,2309l9955,230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530" o:spid="_x0000_s5530" o:spt="203" style="position:absolute;left:9910;top:2286;height:46;width:46;" coordorigin="9910,2286" coordsize="46,46">
              <o:lock v:ext="edit"/>
              <v:shape id="_x0000_s5531" o:spid="_x0000_s5531" style="position:absolute;left:9910;top:2286;height:46;width:46;" filled="f" stroked="t" coordorigin="9910,2286" coordsize="46,46" path="m9905,2309l9960,2309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  <v:shape id="_x0000_s5532" o:spid="_x0000_s5532" o:spt="75" type="#_x0000_t75" style="position:absolute;left:10159;top:2008;height:629;width:221;" filled="f" coordsize="21600,21600">
                <v:path/>
                <v:fill on="f" focussize="0,0"/>
                <v:stroke/>
                <v:imagedata r:id="rId441" o:title=""/>
                <o:lock v:ext="edit" aspectratio="t"/>
              </v:shape>
            </v:group>
            <v:group id="_x0000_s5533" o:spid="_x0000_s5533" o:spt="203" style="position:absolute;left:9818;top:2545;height:2;width:245;" coordorigin="9818,2545" coordsize="245,2">
              <o:lock v:ext="edit"/>
              <v:shape id="_x0000_s5534" o:spid="_x0000_s5534" style="position:absolute;left:9818;top:2545;height:2;width:245;" filled="f" stroked="t" coordorigin="9818,2545" coordsize="245,0" path="m9818,2545l10063,2545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535" o:spid="_x0000_s5535" o:spt="203" style="position:absolute;left:9910;top:2519;height:55;width:55;" coordorigin="9910,2519" coordsize="55,55">
              <o:lock v:ext="edit"/>
              <v:shape id="_x0000_s5536" o:spid="_x0000_s5536" style="position:absolute;left:9910;top:2519;height:55;width:55;" fillcolor="#007F00" filled="t" stroked="f" coordorigin="9910,2519" coordsize="55,55" path="m9936,2519l9910,2574,9965,2574,9936,25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37" o:spid="_x0000_s5537" o:spt="203" style="position:absolute;left:9910;top:2519;height:55;width:55;" coordorigin="9910,2519" coordsize="55,55">
              <o:lock v:ext="edit"/>
              <v:shape id="_x0000_s5538" o:spid="_x0000_s5538" style="position:absolute;left:9910;top:2519;height:55;width:55;" filled="f" stroked="t" coordorigin="9910,2519" coordsize="55,55" path="m9936,2519l9965,2574,9910,2574,9936,251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  <v:shape id="_x0000_s5539" o:spid="_x0000_s5539" o:spt="75" type="#_x0000_t75" style="position:absolute;left:10152;top:2241;height:631;width:228;" filled="f" coordsize="21600,21600">
                <v:path/>
                <v:fill on="f" focussize="0,0"/>
                <v:stroke/>
                <v:imagedata r:id="rId442" o:title=""/>
                <o:lock v:ext="edit" aspectratio="t"/>
              </v:shape>
              <v:shape id="_x0000_s5540" o:spid="_x0000_s5540" o:spt="75" type="#_x0000_t75" style="position:absolute;left:10246;top:2476;height:396;width:134;" filled="f" coordsize="21600,21600">
                <v:path/>
                <v:fill on="f" focussize="0,0"/>
                <v:stroke/>
                <v:imagedata r:id="rId443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8</w:t>
      </w:r>
    </w:p>
    <w:p>
      <w:pPr>
        <w:spacing w:before="9" w:after="0" w:line="140" w:lineRule="exact"/>
        <w:jc w:val="left"/>
        <w:rPr>
          <w:sz w:val="14"/>
          <w:szCs w:val="14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6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4</w:t>
      </w:r>
    </w:p>
    <w:p>
      <w:pPr>
        <w:spacing w:before="8" w:after="0" w:line="150" w:lineRule="exact"/>
        <w:jc w:val="left"/>
        <w:rPr>
          <w:sz w:val="15"/>
          <w:szCs w:val="15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pict>
          <v:group id="_x0000_s5541" o:spid="_x0000_s5541" o:spt="203" style="position:absolute;left:0pt;margin-left:51.7pt;margin-top:-3.4pt;height:122.75pt;width:8.75pt;mso-position-horizontal-relative:page;z-index:-9216;mso-width-relative:page;mso-height-relative:page;" coordorigin="1034,-68" coordsize="175,2455">
            <o:lock v:ext="edit"/>
            <v:shape id="_x0000_s5542" o:spid="_x0000_s5542" o:spt="75" type="#_x0000_t75" style="position:absolute;left:1034;top:827;height:439;width:154;" filled="f" coordsize="21600,21600">
              <v:path/>
              <v:fill on="f" focussize="0,0"/>
              <v:stroke/>
              <v:imagedata r:id="rId444" o:title=""/>
              <o:lock v:ext="edit" aspectratio="t"/>
            </v:shape>
            <v:shape id="_x0000_s5543" o:spid="_x0000_s5543" o:spt="75" type="#_x0000_t75" style="position:absolute;left:1037;top:-68;height:2455;width:173;" filled="f" coordsize="21600,21600">
              <v:path/>
              <v:fill on="f" focussize="0,0"/>
              <v:stroke/>
              <v:imagedata r:id="rId445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726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1" w:after="0" w:line="150" w:lineRule="exact"/>
        <w:jc w:val="left"/>
        <w:rPr>
          <w:sz w:val="15"/>
          <w:szCs w:val="15"/>
        </w:rPr>
      </w:pPr>
    </w:p>
    <w:p>
      <w:pPr>
        <w:spacing w:before="45" w:after="0" w:line="147" w:lineRule="exact"/>
        <w:ind w:left="570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</w:p>
    <w:p>
      <w:pPr>
        <w:spacing w:before="8" w:after="0" w:line="150" w:lineRule="exact"/>
        <w:jc w:val="left"/>
        <w:rPr>
          <w:sz w:val="15"/>
          <w:szCs w:val="15"/>
        </w:rPr>
      </w:pPr>
    </w:p>
    <w:p>
      <w:pPr>
        <w:spacing w:after="0" w:line="150" w:lineRule="exact"/>
        <w:jc w:val="left"/>
        <w:rPr>
          <w:sz w:val="15"/>
          <w:szCs w:val="15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45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4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6</w:t>
      </w:r>
    </w:p>
    <w:p>
      <w:pPr>
        <w:spacing w:before="4" w:after="0" w:line="190" w:lineRule="exact"/>
        <w:jc w:val="left"/>
        <w:rPr>
          <w:sz w:val="19"/>
          <w:szCs w:val="19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8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48V</w:t>
      </w:r>
    </w:p>
    <w:p>
      <w:pPr>
        <w:spacing w:before="37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41V</w:t>
      </w:r>
    </w:p>
    <w:p>
      <w:pPr>
        <w:spacing w:before="39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57V</w:t>
      </w:r>
    </w:p>
    <w:p>
      <w:pPr>
        <w:spacing w:before="39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pict>
          <v:group id="_x0000_s5544" o:spid="_x0000_s5544" o:spt="203" style="position:absolute;left:0pt;margin-left:335.35pt;margin-top:11.8pt;height:23pt;width:26pt;mso-position-horizontal-relative:page;z-index:-9216;mso-width-relative:page;mso-height-relative:page;" coordorigin="6708,237" coordsize="521,461">
            <o:lock v:ext="edit"/>
            <v:shape id="_x0000_s5545" o:spid="_x0000_s5545" o:spt="75" type="#_x0000_t75" style="position:absolute;left:6708;top:237;height:288;width:170;" filled="f" coordsize="21600,21600">
              <v:path/>
              <v:fill on="f" focussize="0,0"/>
              <v:stroke/>
              <v:imagedata r:id="rId431" o:title=""/>
              <o:lock v:ext="edit" aspectratio="t"/>
            </v:shape>
            <v:shape id="_x0000_s5546" o:spid="_x0000_s5546" o:spt="75" type="#_x0000_t75" style="position:absolute;left:6893;top:237;height:295;width:134;" filled="f" coordsize="21600,21600">
              <v:path/>
              <v:fill on="f" focussize="0,0"/>
              <v:stroke/>
              <v:imagedata r:id="rId446" o:title=""/>
              <o:lock v:ext="edit" aspectratio="t"/>
            </v:shape>
            <v:shape id="_x0000_s5547" o:spid="_x0000_s5547" o:spt="75" type="#_x0000_t75" style="position:absolute;left:7075;top:402;height:295;width:154;" filled="f" coordsize="21600,21600">
              <v:path/>
              <v:fill on="f" focussize="0,0"/>
              <v:stroke/>
              <v:imagedata r:id="rId178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44V</w:t>
      </w:r>
    </w:p>
    <w:p>
      <w:pPr>
        <w:spacing w:before="2" w:after="0" w:line="150" w:lineRule="exact"/>
        <w:jc w:val="left"/>
        <w:rPr>
          <w:sz w:val="15"/>
          <w:szCs w:val="15"/>
        </w:rPr>
      </w:pPr>
    </w:p>
    <w:p>
      <w:pPr>
        <w:tabs>
          <w:tab w:val="left" w:pos="720"/>
          <w:tab w:val="left" w:pos="1520"/>
          <w:tab w:val="left" w:pos="2220"/>
          <w:tab w:val="left" w:pos="3020"/>
          <w:tab w:val="left" w:pos="3740"/>
          <w:tab w:val="left" w:pos="5920"/>
        </w:tabs>
        <w:spacing w:before="0" w:after="0" w:line="240" w:lineRule="auto"/>
        <w:ind w:right="-20"/>
        <w:jc w:val="left"/>
        <w:rPr>
          <w:rFonts w:ascii="Times New Roman" w:hAnsi="Times New Roman" w:eastAsia="Times New Roman" w:cs="Times New Roman"/>
          <w:sz w:val="13"/>
          <w:szCs w:val="13"/>
        </w:rPr>
      </w:pPr>
      <w:r>
        <w:pict>
          <v:group id="_x0000_s5548" o:spid="_x0000_s5548" o:spt="203" style="position:absolute;left:0pt;margin-left:427.65pt;margin-top:0.8pt;height:29.85pt;width:60pt;mso-position-horizontal-relative:page;z-index:-9216;mso-width-relative:page;mso-height-relative:page;" coordorigin="8554,16" coordsize="1200,598">
            <o:lock v:ext="edit"/>
            <v:shape id="_x0000_s5549" o:spid="_x0000_s5549" o:spt="75" type="#_x0000_t75" style="position:absolute;left:8755;top:16;height:295;width:154;" filled="f" coordsize="21600,21600">
              <v:path/>
              <v:fill on="f" focussize="0,0"/>
              <v:stroke/>
              <v:imagedata r:id="rId447" o:title=""/>
              <o:lock v:ext="edit" aspectratio="t"/>
            </v:shape>
            <v:shape id="_x0000_s5550" o:spid="_x0000_s5550" o:spt="75" type="#_x0000_t75" style="position:absolute;left:9180;top:16;height:295;width:154;" filled="f" coordsize="21600,21600">
              <v:path/>
              <v:fill on="f" focussize="0,0"/>
              <v:stroke/>
              <v:imagedata r:id="rId237" o:title=""/>
              <o:lock v:ext="edit" aspectratio="t"/>
            </v:shape>
            <v:shape id="_x0000_s5551" o:spid="_x0000_s5551" o:spt="75" type="#_x0000_t75" style="position:absolute;left:9600;top:16;height:295;width:154;" filled="f" coordsize="21600,21600">
              <v:path/>
              <v:fill on="f" focussize="0,0"/>
              <v:stroke/>
              <v:imagedata r:id="rId448" o:title=""/>
              <o:lock v:ext="edit" aspectratio="t"/>
            </v:shape>
            <v:shape id="_x0000_s5552" o:spid="_x0000_s5552" o:spt="75" type="#_x0000_t75" style="position:absolute;left:8554;top:348;height:266;width:1190;" filled="f" coordsize="21600,21600">
              <v:path/>
              <v:fill on="f" focussize="0,0"/>
              <v:stroke/>
              <v:imagedata r:id="rId449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2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pict>
          <v:shape id="_x0000_i1047" o:spt="75" type="#_x0000_t75" style="height:14.4pt;width:7.65pt;" filled="f" coordsize="21600,21600">
            <v:path/>
            <v:fill on="f" focussize="0,0"/>
            <v:stroke/>
            <v:imagedata r:id="rId450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sz w:val="13"/>
          <w:szCs w:val="13"/>
        </w:rPr>
        <w:pict>
          <v:shape id="_x0000_i1048" o:spt="75" type="#_x0000_t75" style="height:14pt;width:7.65pt;" filled="f" coordsize="21600,21600">
            <v:path/>
            <v:fill on="f" focussize="0,0"/>
            <v:stroke/>
            <v:imagedata r:id="rId337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49" o:spt="75" type="#_x0000_t75" style="height:14.75pt;width:7.65pt;" filled="f" coordsize="21600,21600">
            <v:path/>
            <v:fill on="f" focussize="0,0"/>
            <v:stroke/>
            <v:imagedata r:id="rId451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7"/>
          <w:sz w:val="13"/>
          <w:szCs w:val="1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7"/>
          <w:sz w:val="13"/>
          <w:szCs w:val="13"/>
        </w:rPr>
        <w:pict>
          <v:shape id="_x0000_i1050" o:spt="75" type="#_x0000_t75" style="height:14.4pt;width:7.65pt;" filled="f" coordsize="21600,21600">
            <v:path/>
            <v:fill on="f" focussize="0,0"/>
            <v:stroke/>
            <v:imagedata r:id="rId452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51" o:spt="75" type="#_x0000_t75" style="height:14.75pt;width:7.65pt;" filled="f" coordsize="21600,21600">
            <v:path/>
            <v:fill on="f" focussize="0,0"/>
            <v:stroke/>
            <v:imagedata r:id="rId453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52" o:spt="75" type="#_x0000_t75" style="height:14.75pt;width:7.65pt;" filled="f" coordsize="21600,21600">
            <v:path/>
            <v:fill on="f" focussize="0,0"/>
            <v:stroke/>
            <v:imagedata r:id="rId454" o:title=""/>
            <o:lock v:ext="edit" aspectratio="t"/>
            <w10:wrap type="none"/>
            <w10:anchorlock/>
          </v:shape>
        </w:pict>
      </w:r>
    </w:p>
    <w:p>
      <w:pPr>
        <w:spacing w:before="16" w:after="0" w:line="240" w:lineRule="auto"/>
        <w:ind w:left="1380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oad</w:t>
      </w:r>
      <w:r>
        <w:rPr>
          <w:rFonts w:ascii="Arial" w:hAnsi="Arial" w:eastAsia="Arial" w:cs="Arial"/>
          <w:b/>
          <w:bCs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2"/>
          <w:sz w:val="18"/>
          <w:szCs w:val="18"/>
        </w:rPr>
        <w:t>(A</w:t>
      </w:r>
      <w:r>
        <w:rPr>
          <w:rFonts w:ascii="Arial" w:hAnsi="Arial" w:eastAsia="Arial" w:cs="Arial"/>
          <w:b/>
          <w:bCs/>
          <w:spacing w:val="-1"/>
          <w:w w:val="102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2"/>
          <w:w w:val="102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2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2"/>
          <w:sz w:val="18"/>
          <w:szCs w:val="18"/>
        </w:rPr>
        <w:t>)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797" w:space="65"/>
            <w:col w:w="9778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1261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553" o:spid="_x0000_s5553" o:spt="203" style="position:absolute;left:0pt;margin-left:45.35pt;margin-top:12.95pt;height:0.1pt;width:238.2pt;mso-position-horizontal-relative:page;z-index:-9216;mso-width-relative:page;mso-height-relative:page;" coordorigin="907,260" coordsize="4764,2">
            <o:lock v:ext="edit"/>
            <v:shape id="_x0000_s5554" o:spid="_x0000_s5554" style="position:absolute;left:907;top:260;height:2;width:4764;" filled="f" stroked="t" coordorigin="907,260" coordsize="4764,0" path="m907,260l5671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UNC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ES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17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ve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ew of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oE               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E)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IP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b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(PD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IEEE®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</w:p>
    <w:p>
      <w:pPr>
        <w:tabs>
          <w:tab w:val="left" w:pos="2720"/>
          <w:tab w:val="left" w:pos="4160"/>
        </w:tabs>
        <w:spacing w:before="0" w:after="0" w:line="227" w:lineRule="exact"/>
        <w:ind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  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gn  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oE  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ng  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®</w:t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tanda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nts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: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6 -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q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ts</w:t>
      </w:r>
    </w:p>
    <w:p>
      <w:pPr>
        <w:tabs>
          <w:tab w:val="left" w:pos="3460"/>
          <w:tab w:val="left" w:pos="3760"/>
          <w:tab w:val="left" w:pos="3820"/>
        </w:tabs>
        <w:spacing w:before="4" w:after="0" w:line="324" w:lineRule="auto"/>
        <w:ind w:left="108" w:right="504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555" o:spid="_x0000_s5555" o:spt="203" style="position:absolute;left:0pt;margin-left:319.6pt;margin-top:10.5pt;height:14.5pt;width:240.2pt;mso-position-horizontal-relative:page;z-index:-9216;mso-width-relative:page;mso-height-relative:page;" coordorigin="6392,210" coordsize="4805,290">
            <o:lock v:ext="edit"/>
            <v:group id="_x0000_s5556" o:spid="_x0000_s5556" o:spt="203" style="position:absolute;left:9655;top:211;height:288;width:108;" coordorigin="9655,211" coordsize="108,288">
              <o:lock v:ext="edit"/>
              <v:shape id="_x0000_s5557" o:spid="_x0000_s5557" style="position:absolute;left:9655;top:211;height:288;width:108;" fillcolor="#C6D9F1" filled="t" stroked="f" coordorigin="9655,211" coordsize="108,288" path="m9655,499l9763,499,9763,211,9655,211,9655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58" o:spid="_x0000_s5558" o:spt="203" style="position:absolute;left:6394;top:211;height:288;width:108;" coordorigin="6394,211" coordsize="108,288">
              <o:lock v:ext="edit"/>
              <v:shape id="_x0000_s5559" o:spid="_x0000_s5559" style="position:absolute;left:6394;top:211;height:288;width:108;" fillcolor="#C6D9F1" filled="t" stroked="f" coordorigin="6394,211" coordsize="108,288" path="m6394,499l6502,499,6502,211,6394,211,6394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0" o:spid="_x0000_s5560" o:spt="203" style="position:absolute;left:6502;top:211;height:288;width:3154;" coordorigin="6502,211" coordsize="3154,288">
              <o:lock v:ext="edit"/>
              <v:shape id="_x0000_s5561" o:spid="_x0000_s5561" style="position:absolute;left:6502;top:211;height:288;width:3154;" fillcolor="#C6D9F1" filled="t" stroked="f" coordorigin="6502,211" coordsize="3154,288" path="m6502,499l9655,499,9655,211,6502,211,6502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2" o:spid="_x0000_s5562" o:spt="203" style="position:absolute;left:9763;top:211;height:288;width:108;" coordorigin="9763,211" coordsize="108,288">
              <o:lock v:ext="edit"/>
              <v:shape id="_x0000_s5563" o:spid="_x0000_s5563" style="position:absolute;left:9763;top:211;height:288;width:108;" fillcolor="#C6D9F1" filled="t" stroked="f" coordorigin="9763,211" coordsize="108,288" path="m9763,499l9871,499,9871,211,9763,211,9763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4" o:spid="_x0000_s5564" o:spt="203" style="position:absolute;left:11088;top:211;height:288;width:108;" coordorigin="11088,211" coordsize="108,288">
              <o:lock v:ext="edit"/>
              <v:shape id="_x0000_s5565" o:spid="_x0000_s5565" style="position:absolute;left:11088;top:211;height:288;width:108;" fillcolor="#C6D9F1" filled="t" stroked="f" coordorigin="11088,211" coordsize="108,288" path="m11088,499l11196,499,11196,211,11088,211,11088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6" o:spid="_x0000_s5566" o:spt="203" style="position:absolute;left:9871;top:211;height:288;width:1217;" coordorigin="9871,211" coordsize="1217,288">
              <o:lock v:ext="edit"/>
              <v:shape id="_x0000_s5567" o:spid="_x0000_s5567" style="position:absolute;left:9871;top:211;height:288;width:1217;" fillcolor="#C6D9F1" filled="t" stroked="f" coordorigin="9871,211" coordsize="1217,288" path="m9871,499l11088,499,11088,211,9871,211,9871,49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568" o:spid="_x0000_s5568" o:spt="203" style="position:absolute;left:0pt;margin-left:319.6pt;margin-top:39.15pt;height:14.5pt;width:240.2pt;mso-position-horizontal-relative:page;z-index:-9216;mso-width-relative:page;mso-height-relative:page;" coordorigin="6392,784" coordsize="4805,290">
            <o:lock v:ext="edit"/>
            <v:group id="_x0000_s5569" o:spid="_x0000_s5569" o:spt="203" style="position:absolute;left:9655;top:785;height:288;width:108;" coordorigin="9655,785" coordsize="108,288">
              <o:lock v:ext="edit"/>
              <v:shape id="_x0000_s5570" o:spid="_x0000_s5570" style="position:absolute;left:9655;top:785;height:288;width:108;" fillcolor="#C6D9F1" filled="t" stroked="f" coordorigin="9655,785" coordsize="108,288" path="m9655,1073l9763,1073,9763,785,9655,785,9655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1" o:spid="_x0000_s5571" o:spt="203" style="position:absolute;left:6394;top:785;height:288;width:108;" coordorigin="6394,785" coordsize="108,288">
              <o:lock v:ext="edit"/>
              <v:shape id="_x0000_s5572" o:spid="_x0000_s5572" style="position:absolute;left:6394;top:785;height:288;width:108;" fillcolor="#C6D9F1" filled="t" stroked="f" coordorigin="6394,785" coordsize="108,288" path="m6394,1073l6502,1073,6502,785,6394,785,6394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3" o:spid="_x0000_s5573" o:spt="203" style="position:absolute;left:6502;top:785;height:288;width:3154;" coordorigin="6502,785" coordsize="3154,288">
              <o:lock v:ext="edit"/>
              <v:shape id="_x0000_s5574" o:spid="_x0000_s5574" style="position:absolute;left:6502;top:785;height:288;width:3154;" fillcolor="#C6D9F1" filled="t" stroked="f" coordorigin="6502,785" coordsize="3154,288" path="m6502,1073l9655,1073,9655,785,6502,785,6502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5" o:spid="_x0000_s5575" o:spt="203" style="position:absolute;left:9763;top:785;height:288;width:108;" coordorigin="9763,785" coordsize="108,288">
              <o:lock v:ext="edit"/>
              <v:shape id="_x0000_s5576" o:spid="_x0000_s5576" style="position:absolute;left:9763;top:785;height:288;width:108;" fillcolor="#C6D9F1" filled="t" stroked="f" coordorigin="9763,785" coordsize="108,288" path="m9763,1073l9871,1073,9871,785,9763,785,9763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7" o:spid="_x0000_s5577" o:spt="203" style="position:absolute;left:11088;top:785;height:288;width:108;" coordorigin="11088,785" coordsize="108,288">
              <o:lock v:ext="edit"/>
              <v:shape id="_x0000_s5578" o:spid="_x0000_s5578" style="position:absolute;left:11088;top:785;height:288;width:108;" fillcolor="#C6D9F1" filled="t" stroked="f" coordorigin="11088,785" coordsize="108,288" path="m11088,1073l11196,1073,11196,785,11088,785,11088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9" o:spid="_x0000_s5579" o:spt="203" style="position:absolute;left:9871;top:785;height:288;width:1217;" coordorigin="9871,785" coordsize="1217,288">
              <o:lock v:ext="edit"/>
              <v:shape id="_x0000_s5580" o:spid="_x0000_s5580" style="position:absolute;left:9871;top:785;height:288;width:1217;" fillcolor="#C6D9F1" filled="t" stroked="f" coordorigin="9871,785" coordsize="1217,288" path="m9871,1073l11088,1073,11088,785,9871,785,9871,107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1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39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tabs>
          <w:tab w:val="left" w:pos="3780"/>
        </w:tabs>
        <w:spacing w:before="1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7" w:type="default"/>
          <w:pgSz w:w="12240" w:h="15840"/>
          <w:pgMar w:top="1800" w:right="900" w:bottom="1180" w:left="700" w:header="216" w:footer="993" w:gutter="0"/>
          <w:cols w:equalWidth="0" w:num="2">
            <w:col w:w="4976" w:space="717"/>
            <w:col w:w="4947"/>
          </w:cols>
        </w:sectPr>
      </w:pPr>
    </w:p>
    <w:p>
      <w:pPr>
        <w:spacing w:before="0" w:after="0" w:line="192" w:lineRule="exact"/>
        <w:ind w:left="207" w:right="-4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6" w:after="0" w:line="206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By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78" w:after="0" w:line="242" w:lineRule="auto"/>
        <w:ind w:right="-51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t,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@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77" w:after="0" w:line="242" w:lineRule="auto"/>
        <w:ind w:right="-51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581" o:spid="_x0000_s5581" o:spt="203" style="position:absolute;left:0pt;margin-left:319.6pt;margin-top:-23.85pt;height:24.8pt;width:240.2pt;mso-position-horizontal-relative:page;z-index:-9216;mso-width-relative:page;mso-height-relative:page;" coordorigin="6392,-478" coordsize="4805,497">
            <o:lock v:ext="edit"/>
            <v:group id="_x0000_s5582" o:spid="_x0000_s5582" o:spt="203" style="position:absolute;left:6394;top:-477;height:494;width:3370;" coordorigin="6394,-477" coordsize="3370,494">
              <o:lock v:ext="edit"/>
              <v:shape id="_x0000_s5583" o:spid="_x0000_s5583" style="position:absolute;left:6394;top:-477;height:494;width:3370;" fillcolor="#C6D9F1" filled="t" stroked="f" coordorigin="6394,-477" coordsize="3370,494" path="m6394,18l9763,18,9763,-477,6394,-477,6394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4" o:spid="_x0000_s5584" o:spt="203" style="position:absolute;left:6502;top:-477;height:269;width:3154;" coordorigin="6502,-477" coordsize="3154,269">
              <o:lock v:ext="edit"/>
              <v:shape id="_x0000_s5585" o:spid="_x0000_s5585" style="position:absolute;left:6502;top:-477;height:269;width:3154;" fillcolor="#C6D9F1" filled="t" stroked="f" coordorigin="6502,-477" coordsize="3154,269" path="m6502,-208l9655,-208,9655,-477,6502,-477,6502,-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6" o:spid="_x0000_s5586" o:spt="203" style="position:absolute;left:6502;top:-208;height:226;width:3154;" coordorigin="6502,-208" coordsize="3154,226">
              <o:lock v:ext="edit"/>
              <v:shape id="_x0000_s5587" o:spid="_x0000_s5587" style="position:absolute;left:6502;top:-208;height:226;width:3154;" fillcolor="#C6D9F1" filled="t" stroked="f" coordorigin="6502,-208" coordsize="3154,226" path="m6502,18l9655,18,9655,-208,6502,-208,6502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8" o:spid="_x0000_s5588" o:spt="203" style="position:absolute;left:9763;top:-477;height:494;width:1433;" coordorigin="9763,-477" coordsize="1433,494">
              <o:lock v:ext="edit"/>
              <v:shape id="_x0000_s5589" o:spid="_x0000_s5589" style="position:absolute;left:9763;top:-477;height:494;width:1433;" fillcolor="#C6D9F1" filled="t" stroked="f" coordorigin="9763,-477" coordsize="1433,494" path="m9763,18l11196,18,11196,-477,9763,-477,9763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0" o:spid="_x0000_s5590" o:spt="203" style="position:absolute;left:9871;top:-477;height:288;width:1217;" coordorigin="9871,-477" coordsize="1217,288">
              <o:lock v:ext="edit"/>
              <v:shape id="_x0000_s5591" o:spid="_x0000_s5591" style="position:absolute;left:9871;top:-477;height:288;width:1217;" fillcolor="#C6D9F1" filled="t" stroked="f" coordorigin="9871,-477" coordsize="1217,288" path="m9871,-189l11088,-189,11088,-477,9871,-477,9871,-18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t,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@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78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350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before="7" w:after="0" w:line="280" w:lineRule="exact"/>
        <w:jc w:val="left"/>
        <w:rPr>
          <w:sz w:val="28"/>
          <w:szCs w:val="28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600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3">
            <w:col w:w="4976" w:space="826"/>
            <w:col w:w="2716" w:space="975"/>
            <w:col w:w="1147"/>
          </w:cols>
        </w:sectPr>
      </w:pP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(PSE).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(PD)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44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PD).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&gt;1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436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PD).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PD,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tabs>
          <w:tab w:val="left" w:pos="560"/>
        </w:tabs>
        <w:spacing w:before="0" w:after="0" w:line="244" w:lineRule="auto"/>
        <w:ind w:left="567" w:right="-48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hd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lie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elo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198" w:lineRule="exact"/>
        <w:ind w:left="207" w:right="6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gna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</w:p>
    <w:p>
      <w:pPr>
        <w:spacing w:before="6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2" w:lineRule="exact"/>
        <w:ind w:left="207" w:right="8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Cl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ass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color w:val="000000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ad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</w:p>
    <w:p>
      <w:pPr>
        <w:spacing w:before="4" w:after="0" w:line="240" w:lineRule="auto"/>
        <w:ind w:left="567" w:right="1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5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2" w:lineRule="exact"/>
        <w:ind w:left="207" w:right="63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</w:p>
    <w:p>
      <w:pPr>
        <w:spacing w:before="4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</w:p>
    <w:p>
      <w:pPr>
        <w:tabs>
          <w:tab w:val="left" w:pos="3660"/>
          <w:tab w:val="left" w:pos="3840"/>
        </w:tabs>
        <w:spacing w:before="44" w:after="0" w:line="332" w:lineRule="auto"/>
        <w:ind w:left="108" w:right="384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 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19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before="0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2776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5592" o:spid="_x0000_s5592" o:spt="203" style="position:absolute;left:0pt;margin-left:319.6pt;margin-top:-74.9pt;height:14.5pt;width:240.2pt;mso-position-horizontal-relative:page;z-index:-9216;mso-width-relative:page;mso-height-relative:page;" coordorigin="6392,-1499" coordsize="4805,290">
            <o:lock v:ext="edit"/>
            <v:group id="_x0000_s5593" o:spid="_x0000_s5593" o:spt="203" style="position:absolute;left:9655;top:-1498;height:288;width:108;" coordorigin="9655,-1498" coordsize="108,288">
              <o:lock v:ext="edit"/>
              <v:shape id="_x0000_s5594" o:spid="_x0000_s5594" style="position:absolute;left:9655;top:-1498;height:288;width:108;" fillcolor="#C6D9F1" filled="t" stroked="f" coordorigin="9655,-1498" coordsize="108,288" path="m9655,-1210l9763,-1210,9763,-1498,9655,-1498,9655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5" o:spid="_x0000_s5595" o:spt="203" style="position:absolute;left:6394;top:-1498;height:288;width:108;" coordorigin="6394,-1498" coordsize="108,288">
              <o:lock v:ext="edit"/>
              <v:shape id="_x0000_s5596" o:spid="_x0000_s5596" style="position:absolute;left:6394;top:-1498;height:288;width:108;" fillcolor="#C6D9F1" filled="t" stroked="f" coordorigin="6394,-1498" coordsize="108,288" path="m6394,-1210l6502,-1210,6502,-1498,6394,-1498,6394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7" o:spid="_x0000_s5597" o:spt="203" style="position:absolute;left:6502;top:-1498;height:288;width:3154;" coordorigin="6502,-1498" coordsize="3154,288">
              <o:lock v:ext="edit"/>
              <v:shape id="_x0000_s5598" o:spid="_x0000_s5598" style="position:absolute;left:6502;top:-1498;height:288;width:3154;" fillcolor="#C6D9F1" filled="t" stroked="f" coordorigin="6502,-1498" coordsize="3154,288" path="m6502,-1210l9655,-1210,9655,-1498,6502,-1498,6502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9" o:spid="_x0000_s5599" o:spt="203" style="position:absolute;left:9763;top:-1498;height:288;width:108;" coordorigin="9763,-1498" coordsize="108,288">
              <o:lock v:ext="edit"/>
              <v:shape id="_x0000_s5600" o:spid="_x0000_s5600" style="position:absolute;left:9763;top:-1498;height:288;width:108;" fillcolor="#C6D9F1" filled="t" stroked="f" coordorigin="9763,-1498" coordsize="108,288" path="m9763,-1210l9871,-1210,9871,-1498,9763,-1498,9763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1" o:spid="_x0000_s5601" o:spt="203" style="position:absolute;left:11088;top:-1498;height:288;width:108;" coordorigin="11088,-1498" coordsize="108,288">
              <o:lock v:ext="edit"/>
              <v:shape id="_x0000_s5602" o:spid="_x0000_s5602" style="position:absolute;left:11088;top:-1498;height:288;width:108;" fillcolor="#C6D9F1" filled="t" stroked="f" coordorigin="11088,-1498" coordsize="108,288" path="m11088,-1210l11196,-1210,11196,-1498,11088,-1498,11088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3" o:spid="_x0000_s5603" o:spt="203" style="position:absolute;left:9871;top:-1498;height:288;width:1217;" coordorigin="9871,-1498" coordsize="1217,288">
              <o:lock v:ext="edit"/>
              <v:shape id="_x0000_s5604" o:spid="_x0000_s5604" style="position:absolute;left:9871;top:-1498;height:288;width:1217;" fillcolor="#C6D9F1" filled="t" stroked="f" coordorigin="9871,-1498" coordsize="1217,288" path="m9871,-1210l11088,-1210,11088,-1498,9871,-1498,9871,-121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605" o:spid="_x0000_s5605" o:spt="203" style="position:absolute;left:0pt;margin-left:319.6pt;margin-top:-46.25pt;height:27.8pt;width:240.2pt;mso-position-horizontal-relative:page;z-index:-9216;mso-width-relative:page;mso-height-relative:page;" coordorigin="6392,-925" coordsize="4805,557">
            <o:lock v:ext="edit"/>
            <v:group id="_x0000_s5606" o:spid="_x0000_s5606" o:spt="203" style="position:absolute;left:6394;top:-924;height:554;width:3370;" coordorigin="6394,-924" coordsize="3370,554">
              <o:lock v:ext="edit"/>
              <v:shape id="_x0000_s5607" o:spid="_x0000_s5607" style="position:absolute;left:6394;top:-924;height:554;width:3370;" fillcolor="#C6D9F1" filled="t" stroked="f" coordorigin="6394,-924" coordsize="3370,554" path="m6394,-370l9763,-370,9763,-924,6394,-924,6394,-3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8" o:spid="_x0000_s5608" o:spt="203" style="position:absolute;left:6502;top:-924;height:288;width:3154;" coordorigin="6502,-924" coordsize="3154,288">
              <o:lock v:ext="edit"/>
              <v:shape id="_x0000_s5609" o:spid="_x0000_s5609" style="position:absolute;left:6502;top:-924;height:288;width:3154;" fillcolor="#C6D9F1" filled="t" stroked="f" coordorigin="6502,-924" coordsize="3154,288" path="m6502,-636l9655,-636,9655,-924,6502,-924,6502,-6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0" o:spid="_x0000_s5610" o:spt="203" style="position:absolute;left:9763;top:-924;height:554;width:1433;" coordorigin="9763,-924" coordsize="1433,554">
              <o:lock v:ext="edit"/>
              <v:shape id="_x0000_s5611" o:spid="_x0000_s5611" style="position:absolute;left:9763;top:-924;height:554;width:1433;" fillcolor="#C6D9F1" filled="t" stroked="f" coordorigin="9763,-924" coordsize="1433,554" path="m9763,-370l11196,-370,11196,-924,9763,-924,9763,-3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2" o:spid="_x0000_s5612" o:spt="203" style="position:absolute;left:9871;top:-924;height:288;width:1217;" coordorigin="9871,-924" coordsize="1217,288">
              <o:lock v:ext="edit"/>
              <v:shape id="_x0000_s5613" o:spid="_x0000_s5613" style="position:absolute;left:9871;top:-924;height:288;width:1217;" fillcolor="#C6D9F1" filled="t" stroked="f" coordorigin="9871,-924" coordsize="1217,288" path="m9871,-636l11088,-636,11088,-924,9871,-924,9871,-6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4" o:spid="_x0000_s5614" o:spt="203" style="position:absolute;left:9871;top:-636;height:266;width:1217;" coordorigin="9871,-636" coordsize="1217,266">
              <o:lock v:ext="edit"/>
              <v:shape id="_x0000_s5615" o:spid="_x0000_s5615" style="position:absolute;left:9871;top:-636;height:266;width:1217;" fillcolor="#C6D9F1" filled="t" stroked="f" coordorigin="9871,-636" coordsize="1217,266" path="m9871,-370l11088,-370,11088,-636,9871,-636,9871,-37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616" o:spid="_x0000_s5616" o:spt="203" style="position:absolute;left:0pt;margin-left:319.65pt;margin-top:12.1pt;height:0.1pt;width:237.2pt;mso-position-horizontal-relative:page;z-index:-9216;mso-width-relative:page;mso-height-relative:page;" coordorigin="6394,242" coordsize="4745,2">
            <o:lock v:ext="edit"/>
            <v:shape id="_x0000_s5617" o:spid="_x0000_s5617" style="position:absolute;left:6394;top:242;height:2;width:4745;" filled="f" stroked="t" coordorigin="6394,242" coordsize="4745,0" path="m6394,242l11138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AS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1138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D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gn</w:t>
      </w:r>
    </w:p>
    <w:p>
      <w:pPr>
        <w:spacing w:before="7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3" w:lineRule="exact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6" w:after="0" w:line="206" w:lineRule="exact"/>
        <w:ind w:right="12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.3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IEEE®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0" w:after="0" w:line="206" w:lineRule="exact"/>
        <w:ind w:right="13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15k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IEC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CISP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-B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976" w:space="717"/>
            <w:col w:w="4947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5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618" o:spid="_x0000_s5618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5619" o:spid="_x0000_s5619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eastAsia="Arial" w:cs="Arial"/>
          <w:color w:val="2268AE"/>
          <w:spacing w:val="-48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</w:t>
      </w:r>
      <w:r>
        <w:rPr>
          <w:rFonts w:ascii="Arial" w:hAnsi="Arial" w:eastAsia="Arial" w:cs="Arial"/>
          <w:color w:val="2268AE"/>
          <w:spacing w:val="2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 </w:t>
      </w:r>
      <w:r>
        <w:rPr>
          <w:rFonts w:ascii="Arial" w:hAnsi="Arial" w:eastAsia="Arial" w:cs="Arial"/>
          <w:color w:val="2268AE"/>
          <w:spacing w:val="2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VE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S  </w:t>
      </w:r>
      <w:r>
        <w:rPr>
          <w:rFonts w:ascii="Arial" w:hAnsi="Arial" w:eastAsia="Arial" w:cs="Arial"/>
          <w:color w:val="2268AE"/>
          <w:spacing w:val="1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R</w:t>
      </w:r>
    </w:p>
    <w:p>
      <w:pPr>
        <w:spacing w:before="0" w:after="0" w:line="240" w:lineRule="auto"/>
        <w:ind w:left="207" w:right="533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620" o:spid="_x0000_s5620" o:spt="203" style="position:absolute;left:0pt;margin-left:45.35pt;margin-top:12.95pt;height:0.1pt;width:236.4pt;mso-position-horizontal-relative:page;z-index:-9216;mso-width-relative:page;mso-height-relative:page;" coordorigin="907,260" coordsize="4728,2">
            <o:lock v:ext="edit"/>
            <v:shape id="_x0000_s5621" o:spid="_x0000_s5621" style="position:absolute;left:907;top:260;height:2;width:4728;" filled="f" stroked="t" coordorigin="907,260" coordsize="4728,0" path="m907,260l5635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10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100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1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00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0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 xml:space="preserve"> 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M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</w:p>
    <w:p>
      <w:pPr>
        <w:spacing w:before="3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(PSE)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ta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DIs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PSE.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left="207" w:right="10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-4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3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B,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footerReference r:id="rId8" w:type="default"/>
          <w:pgSz w:w="12240" w:h="15840"/>
          <w:pgMar w:top="1800" w:right="900" w:bottom="1180" w:left="700" w:header="216" w:footer="993" w:gutter="0"/>
          <w:cols w:equalWidth="0" w:num="2">
            <w:col w:w="4976" w:space="718"/>
            <w:col w:w="4946"/>
          </w:cols>
        </w:sectPr>
      </w:pPr>
    </w:p>
    <w:p>
      <w:pPr>
        <w:spacing w:before="2" w:after="0" w:line="190" w:lineRule="exact"/>
        <w:jc w:val="left"/>
        <w:rPr>
          <w:sz w:val="19"/>
          <w:szCs w:val="19"/>
        </w:rPr>
      </w:pPr>
    </w:p>
    <w:p>
      <w:pPr>
        <w:spacing w:before="3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622" o:spid="_x0000_s5622" o:spt="203" style="position:absolute;left:0pt;margin-left:195.65pt;margin-top:19.4pt;height:129.95pt;width:291.65pt;mso-position-horizontal-relative:page;z-index:-9216;mso-width-relative:page;mso-height-relative:page;" coordorigin="3913,388" coordsize="5834,2599">
            <o:lock v:ext="edit"/>
            <v:shape id="_x0000_s5623" o:spid="_x0000_s5623" o:spt="75" type="#_x0000_t75" style="position:absolute;left:3913;top:750;height:2037;width:5834;" filled="f" coordsize="21600,21600">
              <v:path/>
              <v:fill on="f" focussize="0,0"/>
              <v:stroke/>
              <v:imagedata r:id="rId455" o:title=""/>
              <o:lock v:ext="edit" aspectratio="t"/>
            </v:shape>
            <v:shape id="_x0000_s5624" o:spid="_x0000_s5624" o:spt="75" type="#_x0000_t75" style="position:absolute;left:4752;top:1538;height:230;width:326;" filled="f" coordsize="21600,21600">
              <v:path/>
              <v:fill on="f" focussize="0,0"/>
              <v:stroke/>
              <v:imagedata r:id="rId456" o:title=""/>
              <o:lock v:ext="edit" aspectratio="t"/>
            </v:shape>
            <v:shape id="_x0000_s5625" o:spid="_x0000_s5625" o:spt="75" type="#_x0000_t75" style="position:absolute;left:4678;top:1668;height:295;width:461;" filled="f" coordsize="21600,21600">
              <v:path/>
              <v:fill on="f" focussize="0,0"/>
              <v:stroke/>
              <v:imagedata r:id="rId457" o:title=""/>
              <o:lock v:ext="edit" aspectratio="t"/>
            </v:shape>
            <v:shape id="_x0000_s5626" o:spid="_x0000_s5626" o:spt="75" type="#_x0000_t75" style="position:absolute;left:4637;top:1797;height:427;width:538;" filled="f" coordsize="21600,21600">
              <v:path/>
              <v:fill on="f" focussize="0,0"/>
              <v:stroke/>
              <v:imagedata r:id="rId458" o:title=""/>
              <o:lock v:ext="edit" aspectratio="t"/>
            </v:shape>
            <v:shape id="_x0000_s5627" o:spid="_x0000_s5627" o:spt="75" type="#_x0000_t75" style="position:absolute;left:4805;top:1929;height:295;width:247;" filled="f" coordsize="21600,21600">
              <v:path/>
              <v:fill on="f" focussize="0,0"/>
              <v:stroke/>
              <v:imagedata r:id="rId459" o:title=""/>
              <o:lock v:ext="edit" aspectratio="t"/>
            </v:shape>
            <v:group id="_x0000_s5628" o:spid="_x0000_s5628" o:spt="203" style="position:absolute;left:7644;top:1024;height:2;width:317;" coordorigin="7644,1024" coordsize="317,2">
              <o:lock v:ext="edit"/>
              <v:shape id="_x0000_s5629" o:spid="_x0000_s5629" style="position:absolute;left:7644;top:1024;height:2;width:317;" filled="f" stroked="t" coordorigin="7644,1024" coordsize="317,0" path="m7644,1024l7961,10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0" o:spid="_x0000_s5630" o:spt="203" style="position:absolute;left:7644;top:1269;height:2;width:317;" coordorigin="7644,1269" coordsize="317,2">
              <o:lock v:ext="edit"/>
              <v:shape id="_x0000_s5631" o:spid="_x0000_s5631" style="position:absolute;left:7644;top:1269;height:2;width:317;" filled="f" stroked="t" coordorigin="7644,1269" coordsize="317,0" path="m7644,1269l7961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2" o:spid="_x0000_s5632" o:spt="203" style="position:absolute;left:5686;top:1005;height:2;width:137;" coordorigin="5686,1005" coordsize="137,2">
              <o:lock v:ext="edit"/>
              <v:shape id="_x0000_s5633" o:spid="_x0000_s5633" style="position:absolute;left:5686;top:1005;height:2;width:137;" filled="f" stroked="t" coordorigin="5686,1005" coordsize="137,0" path="m5822,1005l5686,10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4" o:spid="_x0000_s5634" o:spt="203" style="position:absolute;left:5686;top:1250;height:2;width:137;" coordorigin="5686,1250" coordsize="137,2">
              <o:lock v:ext="edit"/>
              <v:shape id="_x0000_s5635" o:spid="_x0000_s5635" style="position:absolute;left:5686;top:1250;height:2;width:137;" filled="f" stroked="t" coordorigin="5686,1250" coordsize="137,0" path="m5822,1250l5686,12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6" o:spid="_x0000_s5636" o:spt="203" style="position:absolute;left:5681;top:2347;height:2;width:137;" coordorigin="5681,2347" coordsize="137,2">
              <o:lock v:ext="edit"/>
              <v:shape id="_x0000_s5637" o:spid="_x0000_s5637" style="position:absolute;left:5681;top:2347;height:2;width:137;" filled="f" stroked="t" coordorigin="5681,2347" coordsize="137,0" path="m5818,2347l5681,23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8" o:spid="_x0000_s5638" o:spt="203" style="position:absolute;left:5681;top:2592;height:2;width:137;" coordorigin="5681,2592" coordsize="137,2">
              <o:lock v:ext="edit"/>
              <v:shape id="_x0000_s5639" o:spid="_x0000_s5639" style="position:absolute;left:5681;top:2592;height:2;width:137;" filled="f" stroked="t" coordorigin="5681,2592" coordsize="137,0" path="m5818,2592l5681,259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0" o:spid="_x0000_s5640" o:spt="203" style="position:absolute;left:7639;top:2368;height:2;width:322;" coordorigin="7639,2368" coordsize="322,2">
              <o:lock v:ext="edit"/>
              <v:shape id="_x0000_s5641" o:spid="_x0000_s5641" style="position:absolute;left:7639;top:2368;height:2;width:322;" filled="f" stroked="t" coordorigin="7639,2368" coordsize="322,0" path="m7639,2368l7961,236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2" o:spid="_x0000_s5642" o:spt="203" style="position:absolute;left:7639;top:2613;height:2;width:322;" coordorigin="7639,2613" coordsize="322,2">
              <o:lock v:ext="edit"/>
              <v:shape id="_x0000_s5643" o:spid="_x0000_s5643" style="position:absolute;left:7639;top:2613;height:2;width:322;" filled="f" stroked="t" coordorigin="7639,2613" coordsize="322,0" path="m7639,2613l7961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4" o:spid="_x0000_s5644" o:spt="203" style="position:absolute;left:5290;top:1128;height:406;width:377;" coordorigin="5290,1128" coordsize="377,406">
              <o:lock v:ext="edit"/>
              <v:shape id="_x0000_s5645" o:spid="_x0000_s5645" style="position:absolute;left:5290;top:1128;height:406;width:377;" filled="f" stroked="t" coordorigin="5290,1128" coordsize="377,406" path="m5587,1128l5666,1128,5666,1533,5290,153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6" o:spid="_x0000_s5646" o:spt="203" style="position:absolute;left:5290;top:2023;height:446;width:391;" coordorigin="5290,2023" coordsize="391,446">
              <o:lock v:ext="edit"/>
              <v:shape id="_x0000_s5647" o:spid="_x0000_s5647" style="position:absolute;left:5290;top:2023;height:446;width:391;" filled="f" stroked="t" coordorigin="5290,2023" coordsize="391,446" path="m5580,2469l5681,2469,5681,2023,5290,202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8" o:spid="_x0000_s5648" o:spt="203" style="position:absolute;left:7762;top:1492;height:125;width:122;" coordorigin="7762,1492" coordsize="122,125">
              <o:lock v:ext="edit"/>
              <v:shape id="_x0000_s5649" o:spid="_x0000_s5649" style="position:absolute;left:7762;top:1492;height:125;width:122;" filled="f" stroked="t" coordorigin="7762,1492" coordsize="122,125" path="m7762,1492l7884,161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0" o:spid="_x0000_s5650" o:spt="203" style="position:absolute;left:7762;top:1610;height:127;width:396;" coordorigin="7762,1610" coordsize="396,127">
              <o:lock v:ext="edit"/>
              <v:shape id="_x0000_s5651" o:spid="_x0000_s5651" style="position:absolute;left:7762;top:1610;height:127;width:396;" filled="f" stroked="t" coordorigin="7762,1610" coordsize="396,127" path="m7762,1737l7889,1610,8158,161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2" o:spid="_x0000_s5652" o:spt="203" style="position:absolute;left:7783;top:1922;height:125;width:120;" coordorigin="7783,1922" coordsize="120,125">
              <o:lock v:ext="edit"/>
              <v:shape id="_x0000_s5653" o:spid="_x0000_s5653" style="position:absolute;left:7783;top:1922;height:125;width:120;" filled="f" stroked="t" coordorigin="7783,1922" coordsize="120,125" path="m7783,1922l7903,20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4" o:spid="_x0000_s5654" o:spt="203" style="position:absolute;left:7781;top:2042;height:125;width:377;" coordorigin="7781,2042" coordsize="377,125">
              <o:lock v:ext="edit"/>
              <v:shape id="_x0000_s5655" o:spid="_x0000_s5655" style="position:absolute;left:7781;top:2042;height:125;width:377;" filled="f" stroked="t" coordorigin="7781,2042" coordsize="377,125" path="m7781,2167l7901,2042,8158,20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6" o:spid="_x0000_s5656" o:spt="203" style="position:absolute;left:4517;top:964;height:324;width:773;" coordorigin="4517,964" coordsize="773,324">
              <o:lock v:ext="edit"/>
              <v:shape id="_x0000_s5657" o:spid="_x0000_s5657" style="position:absolute;left:4517;top:964;height:324;width:773;" fillcolor="#FFFFFF" filled="t" stroked="f" coordorigin="4517,964" coordsize="773,324" path="m4517,1288l5290,1288,5290,964,4517,964,4517,12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58" o:spid="_x0000_s5658" o:spt="203" style="position:absolute;left:4517;top:964;height:324;width:773;" coordorigin="4517,964" coordsize="773,324">
              <o:lock v:ext="edit"/>
              <v:shape id="_x0000_s5659" o:spid="_x0000_s5659" style="position:absolute;left:4517;top:964;height:324;width:773;" filled="f" stroked="t" coordorigin="4517,964" coordsize="773,324" path="m4517,1288l5290,1288,5290,964,4517,964,4517,12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660" o:spid="_x0000_s5660" o:spt="75" type="#_x0000_t75" style="position:absolute;left:4978;top:1017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5661" o:spid="_x0000_s5661" o:spt="75" type="#_x0000_t75" style="position:absolute;left:4627;top:1017;height:425;width:319;" filled="f" coordsize="21600,21600">
                <v:path/>
                <v:fill on="f" focussize="0,0"/>
                <v:stroke/>
                <v:imagedata r:id="rId461" o:title=""/>
                <o:lock v:ext="edit" aspectratio="t"/>
              </v:shape>
              <v:shape id="_x0000_s5662" o:spid="_x0000_s5662" o:spt="75" type="#_x0000_t75" style="position:absolute;left:4841;top:1147;height:295;width:173;" filled="f" coordsize="21600,21600">
                <v:path/>
                <v:fill on="f" focussize="0,0"/>
                <v:stroke/>
                <v:imagedata r:id="rId462" o:title=""/>
                <o:lock v:ext="edit" aspectratio="t"/>
              </v:shape>
            </v:group>
            <v:group id="_x0000_s5663" o:spid="_x0000_s5663" o:spt="203" style="position:absolute;left:4517;top:2306;height:326;width:773;" coordorigin="4517,2306" coordsize="773,326">
              <o:lock v:ext="edit"/>
              <v:shape id="_x0000_s5664" o:spid="_x0000_s5664" style="position:absolute;left:4517;top:2306;height:326;width:773;" fillcolor="#FFFFFF" filled="t" stroked="f" coordorigin="4517,2306" coordsize="773,326" path="m4517,2632l5290,2632,5290,2306,4517,2306,4517,26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65" o:spid="_x0000_s5665" o:spt="203" style="position:absolute;left:4517;top:2306;height:326;width:773;" coordorigin="4517,2306" coordsize="773,326">
              <o:lock v:ext="edit"/>
              <v:shape id="_x0000_s5666" o:spid="_x0000_s5666" style="position:absolute;left:4517;top:2306;height:326;width:773;" filled="f" stroked="t" coordorigin="4517,2306" coordsize="773,326" path="m4517,2632l5290,2632,5290,2306,4517,2306,4517,26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667" o:spid="_x0000_s5667" o:spt="75" type="#_x0000_t75" style="position:absolute;left:4978;top:2359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5668" o:spid="_x0000_s5668" o:spt="75" type="#_x0000_t75" style="position:absolute;left:4627;top:2359;height:427;width:319;" filled="f" coordsize="21600,21600">
                <v:path/>
                <v:fill on="f" focussize="0,0"/>
                <v:stroke/>
                <v:imagedata r:id="rId463" o:title=""/>
                <o:lock v:ext="edit" aspectratio="t"/>
              </v:shape>
              <v:shape id="_x0000_s5669" o:spid="_x0000_s5669" o:spt="75" type="#_x0000_t75" style="position:absolute;left:4836;top:2491;height:295;width:182;" filled="f" coordsize="21600,21600">
                <v:path/>
                <v:fill on="f" focussize="0,0"/>
                <v:stroke/>
                <v:imagedata r:id="rId464" o:title=""/>
                <o:lock v:ext="edit" aspectratio="t"/>
              </v:shape>
            </v:group>
            <v:group id="_x0000_s5670" o:spid="_x0000_s5670" o:spt="203" style="position:absolute;left:7644;top:1737;height:2;width:118;" coordorigin="7644,1737" coordsize="118,2">
              <o:lock v:ext="edit"/>
              <v:shape id="_x0000_s5671" o:spid="_x0000_s5671" style="position:absolute;left:7644;top:1737;height:2;width:118;" filled="f" stroked="t" coordorigin="7644,1737" coordsize="118,0" path="m7644,1737l7762,173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2" o:spid="_x0000_s5672" o:spt="203" style="position:absolute;left:7642;top:1922;height:2;width:142;" coordorigin="7642,1922" coordsize="142,2">
              <o:lock v:ext="edit"/>
              <v:shape id="_x0000_s5673" o:spid="_x0000_s5673" style="position:absolute;left:7642;top:1922;height:2;width:142;" filled="f" stroked="t" coordorigin="7642,1922" coordsize="142,0" path="m7642,1922l7783,192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4" o:spid="_x0000_s5674" o:spt="203" style="position:absolute;left:7642;top:2167;height:2;width:139;" coordorigin="7642,2167" coordsize="139,2">
              <o:lock v:ext="edit"/>
              <v:shape id="_x0000_s5675" o:spid="_x0000_s5675" style="position:absolute;left:7642;top:2167;height:2;width:139;" filled="f" stroked="t" coordorigin="7642,2167" coordsize="139,0" path="m7642,2167l7781,216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6" o:spid="_x0000_s5676" o:spt="203" style="position:absolute;left:7642;top:1492;height:2;width:120;" coordorigin="7642,1492" coordsize="120,2">
              <o:lock v:ext="edit"/>
              <v:shape id="_x0000_s5677" o:spid="_x0000_s5677" style="position:absolute;left:7642;top:1492;height:2;width:120;" filled="f" stroked="t" coordorigin="7642,1492" coordsize="120,0" path="m7642,1492l7762,149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678" o:spid="_x0000_s5678" o:spt="75" type="#_x0000_t75" style="position:absolute;left:6031;top:753;height:230;width:211;" filled="f" coordsize="21600,21600">
                <v:path/>
                <v:fill on="f" focussize="0,0"/>
                <v:stroke/>
                <v:imagedata r:id="rId465" o:title=""/>
                <o:lock v:ext="edit" aspectratio="t"/>
              </v:shape>
              <v:shape id="_x0000_s5679" o:spid="_x0000_s5679" o:spt="75" type="#_x0000_t75" style="position:absolute;left:6048;top:885;height:230;width:192;" filled="f" coordsize="21600,21600">
                <v:path/>
                <v:fill on="f" focussize="0,0"/>
                <v:stroke/>
                <v:imagedata r:id="rId466" o:title=""/>
                <o:lock v:ext="edit" aspectratio="t"/>
              </v:shape>
              <v:shape id="_x0000_s5680" o:spid="_x0000_s5680" o:spt="75" type="#_x0000_t75" style="position:absolute;left:5998;top:2628;height:230;width:211;" filled="f" coordsize="21600,21600">
                <v:path/>
                <v:fill on="f" focussize="0,0"/>
                <v:stroke/>
                <v:imagedata r:id="rId467" o:title=""/>
                <o:lock v:ext="edit" aspectratio="t"/>
              </v:shape>
              <v:shape id="_x0000_s5681" o:spid="_x0000_s5681" o:spt="75" type="#_x0000_t75" style="position:absolute;left:6014;top:2757;height:230;width:192;" filled="f" coordsize="21600,21600">
                <v:path/>
                <v:fill on="f" focussize="0,0"/>
                <v:stroke/>
                <v:imagedata r:id="rId466" o:title=""/>
                <o:lock v:ext="edit" aspectratio="t"/>
              </v:shape>
              <v:shape id="_x0000_s5682" o:spid="_x0000_s5682" o:spt="75" type="#_x0000_t75" style="position:absolute;left:4740;top:820;height:324;width:403;" filled="f" coordsize="21600,21600">
                <v:path/>
                <v:fill on="f" focussize="0,0"/>
                <v:stroke/>
                <v:imagedata r:id="rId468" o:title=""/>
                <o:lock v:ext="edit" aspectratio="t"/>
              </v:shape>
              <v:shape id="_x0000_s5683" o:spid="_x0000_s5683" o:spt="75" type="#_x0000_t75" style="position:absolute;left:8102;top:806;height:324;width:1306;" filled="f" coordsize="21600,21600">
                <v:path/>
                <v:fill on="f" focussize="0,0"/>
                <v:stroke/>
                <v:imagedata r:id="rId469" o:title=""/>
                <o:lock v:ext="edit" aspectratio="t"/>
              </v:shape>
            </v:group>
            <v:group id="_x0000_s5684" o:spid="_x0000_s5684" o:spt="203" style="position:absolute;left:4097;top:1778;height:2;width:264;" coordorigin="4097,1778" coordsize="264,2">
              <o:lock v:ext="edit"/>
              <v:shape id="_x0000_s5685" o:spid="_x0000_s5685" style="position:absolute;left:4097;top:1778;height:2;width:264;" filled="f" stroked="t" coordorigin="4097,1778" coordsize="264,0" path="m4361,1778l4097,177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86" o:spid="_x0000_s5686" o:spt="203" style="position:absolute;left:4346;top:1720;height:115;width:170;" coordorigin="4346,1720" coordsize="170,115">
              <o:lock v:ext="edit"/>
              <v:shape id="_x0000_s5687" o:spid="_x0000_s5687" style="position:absolute;left:4346;top:1720;height:115;width:170;" fillcolor="#000000" filled="t" stroked="f" coordorigin="4346,1720" coordsize="170,115" path="m4346,1720l4346,1836,4517,1778,4346,1720xe">
                <v:path arrowok="t"/>
                <v:fill on="t" focussize="0,0"/>
                <v:stroke on="f"/>
                <v:imagedata o:title=""/>
                <o:lock v:ext="edit"/>
              </v:shape>
              <v:shape id="_x0000_s5688" o:spid="_x0000_s5688" o:spt="75" type="#_x0000_t75" style="position:absolute;left:4106;top:1567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5689" o:spid="_x0000_s5689" o:spt="75" type="#_x0000_t75" style="position:absolute;left:4277;top:1567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  <v:shape id="_x0000_s5690" o:spid="_x0000_s5690" o:spt="75" type="#_x0000_t75" style="position:absolute;left:6463;top:542;height:403;width:446;" filled="f" coordsize="21600,21600">
                <v:path/>
                <v:fill on="f" focussize="0,0"/>
                <v:stroke/>
                <v:imagedata r:id="rId472" o:title=""/>
                <o:lock v:ext="edit" aspectratio="t"/>
              </v:shape>
              <v:shape id="_x0000_s5691" o:spid="_x0000_s5691" o:spt="75" type="#_x0000_t75" style="position:absolute;left:6962;top:542;height:403;width:442;" filled="f" coordsize="21600,21600">
                <v:path/>
                <v:fill on="f" focussize="0,0"/>
                <v:stroke/>
                <v:imagedata r:id="rId473" o:title=""/>
                <o:lock v:ext="edit" aspectratio="t"/>
              </v:shape>
            </v:group>
            <v:group id="_x0000_s5692" o:spid="_x0000_s5692" o:spt="203" style="position:absolute;left:6660;top:720;height:163;width:139;" coordorigin="6660,720" coordsize="139,163">
              <o:lock v:ext="edit"/>
              <v:shape id="_x0000_s5693" o:spid="_x0000_s5693" style="position:absolute;left:6660;top:720;height:163;width:139;" filled="f" stroked="t" coordorigin="6660,720" coordsize="139,163" path="m6660,883l6799,72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94" o:spid="_x0000_s5694" o:spt="203" style="position:absolute;left:6557;top:835;height:170;width:154;" coordorigin="6557,835" coordsize="154,170">
              <o:lock v:ext="edit"/>
              <v:shape id="_x0000_s5695" o:spid="_x0000_s5695" style="position:absolute;left:6557;top:835;height:170;width:154;" fillcolor="#000000" filled="t" stroked="f" coordorigin="6557,835" coordsize="154,170" path="m6626,835l6557,1005,6710,912,6626,8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96" o:spid="_x0000_s5696" o:spt="203" style="position:absolute;left:7524;top:556;height:2362;width:238;" coordorigin="7524,556" coordsize="238,2362">
              <o:lock v:ext="edit"/>
              <v:shape id="_x0000_s5697" o:spid="_x0000_s5697" style="position:absolute;left:7524;top:556;height:2362;width:238;" filled="f" stroked="t" coordorigin="7524,556" coordsize="238,2362" path="m7524,2918l7762,2918,7762,556,7524,556,7524,2918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  <v:shape id="_x0000_s5698" o:spid="_x0000_s5698" o:spt="75" type="#_x0000_t75" style="position:absolute;left:5611;top:388;height:360;width:173;" filled="f" coordsize="21600,21600">
                <v:path/>
                <v:fill on="f" focussize="0,0"/>
                <v:stroke/>
                <v:imagedata r:id="rId474" o:title=""/>
                <o:lock v:ext="edit" aspectratio="t"/>
              </v:shape>
              <v:shape id="_x0000_s5699" o:spid="_x0000_s5699" o:spt="75" type="#_x0000_t75" style="position:absolute;left:5794;top:391;height:353;width:173;" filled="f" coordsize="21600,21600">
                <v:path/>
                <v:fill on="f" focussize="0,0"/>
                <v:stroke/>
                <v:imagedata r:id="rId475" o:title=""/>
                <o:lock v:ext="edit" aspectratio="t"/>
              </v:shape>
              <v:shape id="_x0000_s5700" o:spid="_x0000_s5700" o:spt="75" type="#_x0000_t75" style="position:absolute;left:7507;top:388;height:360;width:173;" filled="f" coordsize="21600,21600">
                <v:path/>
                <v:fill on="f" focussize="0,0"/>
                <v:stroke/>
                <v:imagedata r:id="rId476" o:title=""/>
                <o:lock v:ext="edit" aspectratio="t"/>
              </v:shape>
              <v:shape id="_x0000_s5701" o:spid="_x0000_s5701" o:spt="75" type="#_x0000_t75" style="position:absolute;left:7692;top:391;height:353;width:173;" filled="f" coordsize="21600,21600">
                <v:path/>
                <v:fill on="f" focussize="0,0"/>
                <v:stroke/>
                <v:imagedata r:id="rId477" o:title=""/>
                <o:lock v:ext="edit" aspectratio="t"/>
              </v:shape>
            </v:group>
            <v:group id="_x0000_s5702" o:spid="_x0000_s5702" o:spt="203" style="position:absolute;left:5705;top:556;height:2362;width:238;" coordorigin="5705,556" coordsize="238,2362">
              <o:lock v:ext="edit"/>
              <v:shape id="_x0000_s5703" o:spid="_x0000_s5703" style="position:absolute;left:5705;top:556;height:2362;width:238;" filled="f" stroked="t" coordorigin="5705,556" coordsize="238,2362" path="m5705,2918l5942,2918,5942,556,5705,556,5705,2918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5704" o:spid="_x0000_s5704" o:spt="203" style="position:absolute;left:4097;top:1128;height:2;width:264;" coordorigin="4097,1128" coordsize="264,2">
              <o:lock v:ext="edit"/>
              <v:shape id="_x0000_s5705" o:spid="_x0000_s5705" style="position:absolute;left:4097;top:1128;height:2;width:264;" filled="f" stroked="t" coordorigin="4097,1128" coordsize="264,0" path="m4361,1128l4097,112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06" o:spid="_x0000_s5706" o:spt="203" style="position:absolute;left:4346;top:1068;height:118;width:170;" coordorigin="4346,1068" coordsize="170,118">
              <o:lock v:ext="edit"/>
              <v:shape id="_x0000_s5707" o:spid="_x0000_s5707" style="position:absolute;left:4346;top:1068;height:118;width:170;" fillcolor="#000000" filled="t" stroked="f" coordorigin="4346,1068" coordsize="170,118" path="m4346,1068l4346,1185,4517,1128,4346,1068xe">
                <v:path arrowok="t"/>
                <v:fill on="t" focussize="0,0"/>
                <v:stroke on="f"/>
                <v:imagedata o:title=""/>
                <o:lock v:ext="edit"/>
              </v:shape>
              <v:shape id="_x0000_s5708" o:spid="_x0000_s5708" o:spt="75" type="#_x0000_t75" style="position:absolute;left:4099;top:955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5709" o:spid="_x0000_s5709" o:spt="203" style="position:absolute;left:4248;top:2469;height:2;width:269;" coordorigin="4248,2469" coordsize="269,2">
              <o:lock v:ext="edit"/>
              <v:shape id="_x0000_s5710" o:spid="_x0000_s5710" style="position:absolute;left:4248;top:2469;height:2;width:269;" filled="f" stroked="t" coordorigin="4248,2469" coordsize="269,0" path="m4517,2469l4248,24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1" o:spid="_x0000_s5711" o:spt="203" style="position:absolute;left:4092;top:2412;height:118;width:170;" coordorigin="4092,2412" coordsize="170,118">
              <o:lock v:ext="edit"/>
              <v:shape id="_x0000_s5712" o:spid="_x0000_s5712" style="position:absolute;left:4092;top:2412;height:118;width:170;" fillcolor="#000000" filled="t" stroked="f" coordorigin="4092,2412" coordsize="170,118" path="m4262,2412l4092,2469,4262,2529,4262,2412xe">
                <v:path arrowok="t"/>
                <v:fill on="t" focussize="0,0"/>
                <v:stroke on="f"/>
                <v:imagedata o:title=""/>
                <o:lock v:ext="edit"/>
              </v:shape>
              <v:shape id="_x0000_s5713" o:spid="_x0000_s5713" o:spt="75" type="#_x0000_t75" style="position:absolute;left:4099;top:2277;height:353;width:211;" filled="f" coordsize="21600,21600">
                <v:path/>
                <v:fill on="f" focussize="0,0"/>
                <v:stroke/>
                <v:imagedata r:id="rId479" o:title=""/>
                <o:lock v:ext="edit" aspectratio="t"/>
              </v:shape>
            </v:group>
            <v:group id="_x0000_s5714" o:spid="_x0000_s5714" o:spt="203" style="position:absolute;left:8208;top:1024;height:245;width:149;" coordorigin="8208,1024" coordsize="149,245">
              <o:lock v:ext="edit"/>
              <v:shape id="_x0000_s5715" o:spid="_x0000_s5715" style="position:absolute;left:8208;top:1024;height:245;width:149;" filled="f" stroked="t" coordorigin="8208,1024" coordsize="149,245" path="m8357,1024l8258,1024,8232,1029,8214,1040,8208,1056,8215,1071,8233,1083,8258,1087,8232,1091,8214,1102,8208,1116,8215,1131,8233,1143,8258,1147,8232,1151,8214,1163,8208,1178,8215,1194,8233,1205,8258,1209,8232,1213,8214,1224,8208,1238,8215,1254,8233,1265,8258,1269,8357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6" o:spid="_x0000_s5716" o:spt="203" style="position:absolute;left:7961;top:1024;height:245;width:149;" coordorigin="7961,1024" coordsize="149,245">
              <o:lock v:ext="edit"/>
              <v:shape id="_x0000_s5717" o:spid="_x0000_s5717" style="position:absolute;left:7961;top:1024;height:245;width:149;" filled="f" stroked="t" coordorigin="7961,1024" coordsize="149,245" path="m7961,1024l8059,1024,8084,1029,8103,1040,8110,1056,8102,1071,8083,1083,8059,1087,8085,1091,8103,1102,8110,1116,8102,1131,8083,1143,8059,1147,8084,1151,8103,1163,8110,1178,8102,1194,8083,1205,8059,1209,8085,1213,8103,1224,8110,1238,8102,1254,8083,1265,8059,1269,7961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8" o:spid="_x0000_s5718" o:spt="203" style="position:absolute;left:8146;top:1024;height:245;width:2;" coordorigin="8146,1024" coordsize="2,245">
              <o:lock v:ext="edit"/>
              <v:shape id="_x0000_s5719" o:spid="_x0000_s5719" style="position:absolute;left:8146;top:1024;height:245;width:2;" filled="f" stroked="t" coordorigin="8146,1024" coordsize="0,245" path="m8146,1024l8146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0" o:spid="_x0000_s5720" o:spt="203" style="position:absolute;left:8172;top:1024;height:245;width:2;" coordorigin="8172,1024" coordsize="2,245">
              <o:lock v:ext="edit"/>
              <v:shape id="_x0000_s5721" o:spid="_x0000_s5721" style="position:absolute;left:8172;top:1024;height:245;width:2;" filled="f" stroked="t" coordorigin="8172,1024" coordsize="0,245" path="m8172,1024l8172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2" o:spid="_x0000_s5722" o:spt="203" style="position:absolute;left:8208;top:2368;height:245;width:149;" coordorigin="8208,2368" coordsize="149,245">
              <o:lock v:ext="edit"/>
              <v:shape id="_x0000_s5723" o:spid="_x0000_s5723" style="position:absolute;left:8208;top:2368;height:245;width:149;" filled="f" stroked="t" coordorigin="8208,2368" coordsize="149,245" path="m8357,2368l8258,2368,8232,2373,8214,2384,8208,2400,8215,2415,8234,2425,8258,2428,8232,2433,8214,2444,8208,2460,8215,2475,8233,2487,8258,2491,8232,2495,8214,2507,8208,2522,8215,2537,8234,2548,8258,2551,8232,2555,8214,2567,8208,2582,8215,2598,8233,2609,8258,2613,8357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4" o:spid="_x0000_s5724" o:spt="203" style="position:absolute;left:7961;top:2368;height:245;width:149;" coordorigin="7961,2368" coordsize="149,245">
              <o:lock v:ext="edit"/>
              <v:shape id="_x0000_s5725" o:spid="_x0000_s5725" style="position:absolute;left:7961;top:2368;height:245;width:149;" filled="f" stroked="t" coordorigin="7961,2368" coordsize="149,245" path="m7961,2368l8059,2368,8084,2373,8103,2384,8110,2400,8102,2415,8082,2425,8059,2428,8084,2433,8103,2444,8110,2460,8102,2475,8083,2487,8059,2491,8084,2495,8103,2507,8110,2522,8102,2537,8082,2548,8059,2551,8084,2555,8103,2567,8110,2582,8102,2598,8083,2609,8059,2613,7961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6" o:spid="_x0000_s5726" o:spt="203" style="position:absolute;left:8146;top:2368;height:245;width:2;" coordorigin="8146,2368" coordsize="2,245">
              <o:lock v:ext="edit"/>
              <v:shape id="_x0000_s5727" o:spid="_x0000_s5727" style="position:absolute;left:8146;top:2368;height:245;width:2;" filled="f" stroked="t" coordorigin="8146,2368" coordsize="0,245" path="m8146,2368l8146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8" o:spid="_x0000_s5728" o:spt="203" style="position:absolute;left:8172;top:2368;height:245;width:2;" coordorigin="8172,2368" coordsize="2,245">
              <o:lock v:ext="edit"/>
              <v:shape id="_x0000_s5729" o:spid="_x0000_s5729" style="position:absolute;left:8172;top:2368;height:245;width:2;" filled="f" stroked="t" coordorigin="8172,2368" coordsize="0,245" path="m8172,2368l8172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30" o:spid="_x0000_s5730" o:spt="203" style="position:absolute;left:8347;top:984;height:326;width:770;" coordorigin="8347,984" coordsize="770,326">
              <o:lock v:ext="edit"/>
              <v:shape id="_x0000_s5731" o:spid="_x0000_s5731" style="position:absolute;left:8347;top:984;height:326;width:770;" fillcolor="#FFFFFF" filled="t" stroked="f" coordorigin="8347,984" coordsize="770,326" path="m8347,1310l9118,1310,9118,984,8347,984,8347,13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32" o:spid="_x0000_s5732" o:spt="203" style="position:absolute;left:8347;top:984;height:326;width:770;" coordorigin="8347,984" coordsize="770,326">
              <o:lock v:ext="edit"/>
              <v:shape id="_x0000_s5733" o:spid="_x0000_s5733" style="position:absolute;left:8347;top:984;height:326;width:770;" filled="f" stroked="t" coordorigin="8347,984" coordsize="770,326" path="m8347,1310l9118,1310,9118,984,8347,984,8347,131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34" o:spid="_x0000_s5734" o:spt="75" type="#_x0000_t75" style="position:absolute;left:8455;top:1036;height:230;width:322;" filled="f" coordsize="21600,21600">
                <v:path/>
                <v:fill on="f" focussize="0,0"/>
                <v:stroke/>
                <v:imagedata r:id="rId480" o:title=""/>
                <o:lock v:ext="edit" aspectratio="t"/>
              </v:shape>
              <v:shape id="_x0000_s5735" o:spid="_x0000_s5735" o:spt="75" type="#_x0000_t75" style="position:absolute;left:8806;top:1036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5736" o:spid="_x0000_s5736" o:spt="75" type="#_x0000_t75" style="position:absolute;left:8633;top:1166;height:295;width:38;" filled="f" coordsize="21600,21600">
                <v:path/>
                <v:fill on="f" focussize="0,0"/>
                <v:stroke/>
                <v:imagedata r:id="rId482" o:title=""/>
                <o:lock v:ext="edit" aspectratio="t"/>
              </v:shape>
              <v:shape id="_x0000_s5737" o:spid="_x0000_s5737" o:spt="75" type="#_x0000_t75" style="position:absolute;left:8669;top:1166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5738" o:spid="_x0000_s5738" o:spt="203" style="position:absolute;left:8357;top:2328;height:326;width:770;" coordorigin="8357,2328" coordsize="770,326">
              <o:lock v:ext="edit"/>
              <v:shape id="_x0000_s5739" o:spid="_x0000_s5739" style="position:absolute;left:8357;top:2328;height:326;width:770;" fillcolor="#FFFFFF" filled="t" stroked="f" coordorigin="8357,2328" coordsize="770,326" path="m8357,2654l9127,2654,9127,2328,8357,2328,8357,26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40" o:spid="_x0000_s5740" o:spt="203" style="position:absolute;left:8357;top:2328;height:326;width:770;" coordorigin="8357,2328" coordsize="770,326">
              <o:lock v:ext="edit"/>
              <v:shape id="_x0000_s5741" o:spid="_x0000_s5741" style="position:absolute;left:8357;top:2328;height:326;width:770;" filled="f" stroked="t" coordorigin="8357,2328" coordsize="770,326" path="m8357,2654l9127,2654,9127,2328,8357,2328,8357,265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42" o:spid="_x0000_s5742" o:spt="75" type="#_x0000_t75" style="position:absolute;left:8467;top:2380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5743" o:spid="_x0000_s5743" o:spt="75" type="#_x0000_t75" style="position:absolute;left:8815;top:2380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5744" o:spid="_x0000_s5744" o:spt="75" type="#_x0000_t75" style="position:absolute;left:8638;top:2510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5745" o:spid="_x0000_s5745" o:spt="75" type="#_x0000_t75" style="position:absolute;left:8676;top:2510;height:295;width:182;" filled="f" coordsize="21600,21600">
                <v:path/>
                <v:fill on="f" focussize="0,0"/>
                <v:stroke/>
                <v:imagedata r:id="rId486" o:title=""/>
                <o:lock v:ext="edit" aspectratio="t"/>
              </v:shape>
            </v:group>
            <v:group id="_x0000_s5746" o:spid="_x0000_s5746" o:spt="203" style="position:absolute;left:9118;top:1147;height:2;width:218;" coordorigin="9118,1147" coordsize="218,2">
              <o:lock v:ext="edit"/>
              <v:shape id="_x0000_s5747" o:spid="_x0000_s5747" style="position:absolute;left:9118;top:1147;height:2;width:218;" filled="f" stroked="t" coordorigin="9118,1147" coordsize="218,0" path="m9336,1147l9118,11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48" o:spid="_x0000_s5748" o:spt="203" style="position:absolute;left:9324;top:1089;height:118;width:170;" coordorigin="9324,1089" coordsize="170,118">
              <o:lock v:ext="edit"/>
              <v:shape id="_x0000_s5749" o:spid="_x0000_s5749" style="position:absolute;left:9324;top:1089;height:118;width:170;" fillcolor="#000000" filled="t" stroked="f" coordorigin="9324,1089" coordsize="170,118" path="m9324,1089l9324,1207,9494,1147,9324,1089xe">
                <v:path arrowok="t"/>
                <v:fill on="t" focussize="0,0"/>
                <v:stroke on="f"/>
                <v:imagedata o:title=""/>
                <o:lock v:ext="edit"/>
              </v:shape>
              <v:shape id="_x0000_s5750" o:spid="_x0000_s5750" o:spt="75" type="#_x0000_t75" style="position:absolute;left:9293;top:955;height:353;width:211;" filled="f" coordsize="21600,21600">
                <v:path/>
                <v:fill on="f" focussize="0,0"/>
                <v:stroke/>
                <v:imagedata r:id="rId487" o:title=""/>
                <o:lock v:ext="edit" aspectratio="t"/>
              </v:shape>
            </v:group>
            <v:group id="_x0000_s5751" o:spid="_x0000_s5751" o:spt="203" style="position:absolute;left:9295;top:2491;height:2;width:199;" coordorigin="9295,2491" coordsize="199,2">
              <o:lock v:ext="edit"/>
              <v:shape id="_x0000_s5752" o:spid="_x0000_s5752" style="position:absolute;left:9295;top:2491;height:2;width:199;" filled="f" stroked="t" coordorigin="9295,2491" coordsize="199,0" path="m9494,2491l9295,249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53" o:spid="_x0000_s5753" o:spt="203" style="position:absolute;left:9137;top:2431;height:118;width:173;" coordorigin="9137,2431" coordsize="173,118">
              <o:lock v:ext="edit"/>
              <v:shape id="_x0000_s5754" o:spid="_x0000_s5754" style="position:absolute;left:9137;top:2431;height:118;width:173;" fillcolor="#000000" filled="t" stroked="f" coordorigin="9137,2431" coordsize="173,118" path="m9310,2431l9137,2491,9310,2548,9310,2431xe">
                <v:path arrowok="t"/>
                <v:fill on="t" focussize="0,0"/>
                <v:stroke on="f"/>
                <v:imagedata o:title=""/>
                <o:lock v:ext="edit"/>
              </v:shape>
              <v:shape id="_x0000_s5755" o:spid="_x0000_s5755" o:spt="75" type="#_x0000_t75" style="position:absolute;left:9293;top:2299;height:353;width:211;" filled="f" coordsize="21600,21600">
                <v:path/>
                <v:fill on="f" focussize="0,0"/>
                <v:stroke/>
                <v:imagedata r:id="rId488" o:title=""/>
                <o:lock v:ext="edit" aspectratio="t"/>
              </v:shape>
            </v:group>
            <v:group id="_x0000_s5756" o:spid="_x0000_s5756" o:spt="203" style="position:absolute;left:9154;top:1850;height:2;width:190;" coordorigin="9154,1850" coordsize="190,2">
              <o:lock v:ext="edit"/>
              <v:shape id="_x0000_s5757" o:spid="_x0000_s5757" style="position:absolute;left:9154;top:1850;height:2;width:190;" filled="f" stroked="t" coordorigin="9154,1850" coordsize="190,0" path="m9343,1850l9154,18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58" o:spid="_x0000_s5758" o:spt="203" style="position:absolute;left:9329;top:1790;height:118;width:170;" coordorigin="9329,1790" coordsize="170,118">
              <o:lock v:ext="edit"/>
              <v:shape id="_x0000_s5759" o:spid="_x0000_s5759" style="position:absolute;left:9329;top:1790;height:118;width:170;" fillcolor="#000000" filled="t" stroked="f" coordorigin="9329,1790" coordsize="170,118" path="m9329,1790l9329,1908,9499,1850,9329,1790xe">
                <v:path arrowok="t"/>
                <v:fill on="t" focussize="0,0"/>
                <v:stroke on="f"/>
                <v:imagedata o:title=""/>
                <o:lock v:ext="edit"/>
              </v:shape>
              <v:shape id="_x0000_s5760" o:spid="_x0000_s5760" o:spt="75" type="#_x0000_t75" style="position:absolute;left:9290;top:1658;height:360;width:173;" filled="f" coordsize="21600,21600">
                <v:path/>
                <v:fill on="f" focussize="0,0"/>
                <v:stroke/>
                <v:imagedata r:id="rId489" o:title=""/>
                <o:lock v:ext="edit" aspectratio="t"/>
              </v:shape>
              <v:shape id="_x0000_s5761" o:spid="_x0000_s5761" o:spt="75" type="#_x0000_t75" style="position:absolute;left:9461;top:1658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5762" o:spid="_x0000_s5762" o:spt="203" style="position:absolute;left:8105;top:1615;height:2;width:266;" coordorigin="8105,1615" coordsize="266,2">
              <o:lock v:ext="edit"/>
              <v:shape id="_x0000_s5763" o:spid="_x0000_s5763" style="position:absolute;left:8105;top:1615;height:2;width:266;" filled="f" stroked="t" coordorigin="8105,1615" coordsize="266,0" path="m8105,1615l8371,161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4" o:spid="_x0000_s5764" o:spt="203" style="position:absolute;left:8105;top:2042;height:2;width:266;" coordorigin="8105,2042" coordsize="266,2">
              <o:lock v:ext="edit"/>
              <v:shape id="_x0000_s5765" o:spid="_x0000_s5765" style="position:absolute;left:8105;top:2042;height:2;width:266;" filled="f" stroked="t" coordorigin="8105,2042" coordsize="266,0" path="m8105,2042l8371,20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6" o:spid="_x0000_s5766" o:spt="203" style="position:absolute;left:8006;top:1147;height:358;width:701;" coordorigin="8006,1147" coordsize="701,358">
              <o:lock v:ext="edit"/>
              <v:shape id="_x0000_s5767" o:spid="_x0000_s5767" style="position:absolute;left:8006;top:1147;height:358;width:701;" filled="f" stroked="t" coordorigin="8006,1147" coordsize="701,358" path="m8054,1147l8006,1147,8006,1401,8707,1401,8707,150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8" o:spid="_x0000_s5768" o:spt="203" style="position:absolute;left:8009;top:2145;height:346;width:703;" coordorigin="8009,2145" coordsize="703,346">
              <o:lock v:ext="edit"/>
              <v:shape id="_x0000_s5769" o:spid="_x0000_s5769" style="position:absolute;left:8009;top:2145;height:346;width:703;" filled="f" stroked="t" coordorigin="8009,2145" coordsize="703,346" path="m8059,2491l8009,2491,8009,2244,8712,2244,8712,214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70" o:spid="_x0000_s5770" o:spt="203" style="position:absolute;left:8371;top:1492;height:653;width:773;" coordorigin="8371,1492" coordsize="773,653">
              <o:lock v:ext="edit"/>
              <v:shape id="_x0000_s5771" o:spid="_x0000_s5771" style="position:absolute;left:8371;top:1492;height:653;width:773;" fillcolor="#FFFFFF" filled="t" stroked="f" coordorigin="8371,1492" coordsize="773,653" path="m8371,2145l9144,2145,9144,1492,8371,1492,8371,2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72" o:spid="_x0000_s5772" o:spt="203" style="position:absolute;left:8371;top:1492;height:653;width:773;" coordorigin="8371,1492" coordsize="773,653">
              <o:lock v:ext="edit"/>
              <v:shape id="_x0000_s5773" o:spid="_x0000_s5773" style="position:absolute;left:8371;top:1492;height:653;width:773;" filled="f" stroked="t" coordorigin="8371,1492" coordsize="773,653" path="m8371,2145l9144,2145,9144,1492,8371,1492,8371,214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74" o:spid="_x0000_s5774" o:spt="75" type="#_x0000_t75" style="position:absolute;left:8544;top:1644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5775" o:spid="_x0000_s5775" o:spt="75" type="#_x0000_t75" style="position:absolute;left:8594;top:1773;height:425;width:346;" filled="f" coordsize="21600,21600">
                <v:path/>
                <v:fill on="f" focussize="0,0"/>
                <v:stroke/>
                <v:imagedata r:id="rId491" o:title=""/>
                <o:lock v:ext="edit" aspectratio="t"/>
              </v:shape>
              <v:shape id="_x0000_s5776" o:spid="_x0000_s5776" o:spt="75" type="#_x0000_t75" style="position:absolute;left:8690;top:1903;height:295;width:182;" filled="f" coordsize="21600,21600">
                <v:path/>
                <v:fill on="f" focussize="0,0"/>
                <v:stroke/>
                <v:imagedata r:id="rId492" o:title=""/>
                <o:lock v:ext="edit" aspectratio="t"/>
              </v:shape>
            </v:group>
            <v:group id="_x0000_s5777" o:spid="_x0000_s5777" o:spt="203" style="position:absolute;left:7603;top:1228;height:82;width:79;" coordorigin="7603,1228" coordsize="79,82">
              <o:lock v:ext="edit"/>
              <v:shape id="_x0000_s5778" o:spid="_x0000_s5778" style="position:absolute;left:7603;top:1228;height:82;width:79;" filled="f" stroked="t" coordorigin="7603,1228" coordsize="79,82" path="m7643,1228l7643,131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79" o:spid="_x0000_s5779" o:spt="203" style="position:absolute;left:7603;top:1228;height:82;width:79;" coordorigin="7603,1228" coordsize="79,82">
              <o:lock v:ext="edit"/>
              <v:shape id="_x0000_s5780" o:spid="_x0000_s5780" style="position:absolute;left:7603;top:1228;height:82;width:79;" filled="f" stroked="t" coordorigin="7603,1228" coordsize="79,82" path="m7603,1310l7682,1310,7682,1228,7603,1228,7603,131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1" o:spid="_x0000_s5781" o:spt="203" style="position:absolute;left:7603;top:984;height:82;width:79;" coordorigin="7603,984" coordsize="79,82">
              <o:lock v:ext="edit"/>
              <v:shape id="_x0000_s5782" o:spid="_x0000_s5782" style="position:absolute;left:7603;top:984;height:82;width:79;" filled="f" stroked="t" coordorigin="7603,984" coordsize="79,82" path="m7643,984l7643,1065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83" o:spid="_x0000_s5783" o:spt="203" style="position:absolute;left:7603;top:984;height:82;width:79;" coordorigin="7603,984" coordsize="79,82">
              <o:lock v:ext="edit"/>
              <v:shape id="_x0000_s5784" o:spid="_x0000_s5784" style="position:absolute;left:7603;top:984;height:82;width:79;" filled="f" stroked="t" coordorigin="7603,984" coordsize="79,82" path="m7603,1065l7682,1065,7682,984,7603,984,7603,106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5" o:spid="_x0000_s5785" o:spt="203" style="position:absolute;left:7603;top:1696;height:82;width:79;" coordorigin="7603,1696" coordsize="79,82">
              <o:lock v:ext="edit"/>
              <v:shape id="_x0000_s5786" o:spid="_x0000_s5786" style="position:absolute;left:7603;top:1696;height:82;width:79;" filled="f" stroked="t" coordorigin="7603,1696" coordsize="79,82" path="m7643,1696l7643,17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87" o:spid="_x0000_s5787" o:spt="203" style="position:absolute;left:7603;top:1696;height:82;width:79;" coordorigin="7603,1696" coordsize="79,82">
              <o:lock v:ext="edit"/>
              <v:shape id="_x0000_s5788" o:spid="_x0000_s5788" style="position:absolute;left:7603;top:1696;height:82;width:79;" filled="f" stroked="t" coordorigin="7603,1696" coordsize="79,82" path="m7603,1778l7682,1778,7682,1696,7603,1696,7603,17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9" o:spid="_x0000_s5789" o:spt="203" style="position:absolute;left:7601;top:1452;height:82;width:79;" coordorigin="7601,1452" coordsize="79,82">
              <o:lock v:ext="edit"/>
              <v:shape id="_x0000_s5790" o:spid="_x0000_s5790" style="position:absolute;left:7601;top:1452;height:82;width:79;" filled="f" stroked="t" coordorigin="7601,1452" coordsize="79,82" path="m7640,1452l7640,15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1" o:spid="_x0000_s5791" o:spt="203" style="position:absolute;left:7601;top:1452;height:82;width:79;" coordorigin="7601,1452" coordsize="79,82">
              <o:lock v:ext="edit"/>
              <v:shape id="_x0000_s5792" o:spid="_x0000_s5792" style="position:absolute;left:7601;top:1452;height:82;width:79;" filled="f" stroked="t" coordorigin="7601,1452" coordsize="79,82" path="m7601,1533l7680,1533,7680,1452,7601,1452,7601,153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93" o:spid="_x0000_s5793" o:spt="203" style="position:absolute;left:7601;top:2126;height:82;width:79;" coordorigin="7601,2126" coordsize="79,82">
              <o:lock v:ext="edit"/>
              <v:shape id="_x0000_s5794" o:spid="_x0000_s5794" style="position:absolute;left:7601;top:2126;height:82;width:79;" filled="f" stroked="t" coordorigin="7601,2126" coordsize="79,82" path="m7640,2126l7640,220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5" o:spid="_x0000_s5795" o:spt="203" style="position:absolute;left:7601;top:2126;height:82;width:79;" coordorigin="7601,2126" coordsize="79,82">
              <o:lock v:ext="edit"/>
              <v:shape id="_x0000_s5796" o:spid="_x0000_s5796" style="position:absolute;left:7601;top:2126;height:82;width:79;" filled="f" stroked="t" coordorigin="7601,2126" coordsize="79,82" path="m7601,2208l7680,2208,7680,2126,7601,2126,7601,220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97" o:spid="_x0000_s5797" o:spt="203" style="position:absolute;left:7601;top:1881;height:82;width:79;" coordorigin="7601,1881" coordsize="79,82">
              <o:lock v:ext="edit"/>
              <v:shape id="_x0000_s5798" o:spid="_x0000_s5798" style="position:absolute;left:7601;top:1881;height:82;width:79;" filled="f" stroked="t" coordorigin="7601,1881" coordsize="79,82" path="m7640,1881l7640,196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9" o:spid="_x0000_s5799" o:spt="203" style="position:absolute;left:7601;top:1881;height:82;width:79;" coordorigin="7601,1881" coordsize="79,82">
              <o:lock v:ext="edit"/>
              <v:shape id="_x0000_s5800" o:spid="_x0000_s5800" style="position:absolute;left:7601;top:1881;height:82;width:79;" filled="f" stroked="t" coordorigin="7601,1881" coordsize="79,82" path="m7601,1963l7680,1963,7680,1881,7601,1881,7601,196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1" o:spid="_x0000_s5801" o:spt="203" style="position:absolute;left:7598;top:2572;height:82;width:79;" coordorigin="7598,2572" coordsize="79,82">
              <o:lock v:ext="edit"/>
              <v:shape id="_x0000_s5802" o:spid="_x0000_s5802" style="position:absolute;left:7598;top:2572;height:82;width:79;" filled="f" stroked="t" coordorigin="7598,2572" coordsize="79,82" path="m7638,2572l7638,265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03" o:spid="_x0000_s5803" o:spt="203" style="position:absolute;left:7598;top:2572;height:82;width:79;" coordorigin="7598,2572" coordsize="79,82">
              <o:lock v:ext="edit"/>
              <v:shape id="_x0000_s5804" o:spid="_x0000_s5804" style="position:absolute;left:7598;top:2572;height:82;width:79;" filled="f" stroked="t" coordorigin="7598,2572" coordsize="79,82" path="m7598,2654l7678,2654,7678,2572,7598,2572,7598,265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5" o:spid="_x0000_s5805" o:spt="203" style="position:absolute;left:7598;top:2328;height:82;width:79;" coordorigin="7598,2328" coordsize="79,82">
              <o:lock v:ext="edit"/>
              <v:shape id="_x0000_s5806" o:spid="_x0000_s5806" style="position:absolute;left:7598;top:2328;height:82;width:79;" filled="f" stroked="t" coordorigin="7598,2328" coordsize="79,82" path="m7638,2328l7638,240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07" o:spid="_x0000_s5807" o:spt="203" style="position:absolute;left:7598;top:2328;height:82;width:79;" coordorigin="7598,2328" coordsize="79,82">
              <o:lock v:ext="edit"/>
              <v:shape id="_x0000_s5808" o:spid="_x0000_s5808" style="position:absolute;left:7598;top:2328;height:82;width:79;" filled="f" stroked="t" coordorigin="7598,2328" coordsize="79,82" path="m7598,2409l7678,2409,7678,2328,7598,2328,7598,240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9" o:spid="_x0000_s5809" o:spt="203" style="position:absolute;left:5784;top:1209;height:79;width:79;" coordorigin="5784,1209" coordsize="79,79">
              <o:lock v:ext="edit"/>
              <v:shape id="_x0000_s5810" o:spid="_x0000_s5810" style="position:absolute;left:5784;top:1209;height:79;width:79;" filled="f" stroked="t" coordorigin="5784,1209" coordsize="79,79" path="m5784,1249l5863,124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1" o:spid="_x0000_s5811" o:spt="203" style="position:absolute;left:5784;top:1209;height:79;width:79;" coordorigin="5784,1209" coordsize="79,79">
              <o:lock v:ext="edit"/>
              <v:shape id="_x0000_s5812" o:spid="_x0000_s5812" style="position:absolute;left:5784;top:1209;height:79;width:79;" filled="f" stroked="t" coordorigin="5784,1209" coordsize="79,79" path="m5784,1288l5863,1288,5863,1209,5784,1209,5784,12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13" o:spid="_x0000_s5813" o:spt="203" style="position:absolute;left:5784;top:964;height:82;width:79;" coordorigin="5784,964" coordsize="79,82">
              <o:lock v:ext="edit"/>
              <v:shape id="_x0000_s5814" o:spid="_x0000_s5814" style="position:absolute;left:5784;top:964;height:82;width:79;" filled="f" stroked="t" coordorigin="5784,964" coordsize="79,82" path="m5824,964l5824,104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5" o:spid="_x0000_s5815" o:spt="203" style="position:absolute;left:5784;top:964;height:82;width:79;" coordorigin="5784,964" coordsize="79,82">
              <o:lock v:ext="edit"/>
              <v:shape id="_x0000_s5816" o:spid="_x0000_s5816" style="position:absolute;left:5784;top:964;height:82;width:79;" filled="f" stroked="t" coordorigin="5784,964" coordsize="79,82" path="m5784,1046l5863,1046,5863,964,5784,964,5784,104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17" o:spid="_x0000_s5817" o:spt="203" style="position:absolute;left:5782;top:1677;height:82;width:79;" coordorigin="5782,1677" coordsize="79,82">
              <o:lock v:ext="edit"/>
              <v:shape id="_x0000_s5818" o:spid="_x0000_s5818" style="position:absolute;left:5782;top:1677;height:82;width:79;" filled="f" stroked="t" coordorigin="5782,1677" coordsize="79,82" path="m5821,1677l5821,17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9" o:spid="_x0000_s5819" o:spt="203" style="position:absolute;left:5782;top:1677;height:82;width:79;" coordorigin="5782,1677" coordsize="79,82">
              <o:lock v:ext="edit"/>
              <v:shape id="_x0000_s5820" o:spid="_x0000_s5820" style="position:absolute;left:5782;top:1677;height:82;width:79;" filled="f" stroked="t" coordorigin="5782,1677" coordsize="79,82" path="m5782,1759l5861,1759,5861,1677,5782,1677,5782,175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1" o:spid="_x0000_s5821" o:spt="203" style="position:absolute;left:5782;top:1432;height:82;width:79;" coordorigin="5782,1432" coordsize="79,82">
              <o:lock v:ext="edit"/>
              <v:shape id="_x0000_s5822" o:spid="_x0000_s5822" style="position:absolute;left:5782;top:1432;height:82;width:79;" filled="f" stroked="t" coordorigin="5782,1432" coordsize="79,82" path="m5821,1432l5821,151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23" o:spid="_x0000_s5823" o:spt="203" style="position:absolute;left:5782;top:1432;height:82;width:79;" coordorigin="5782,1432" coordsize="79,82">
              <o:lock v:ext="edit"/>
              <v:shape id="_x0000_s5824" o:spid="_x0000_s5824" style="position:absolute;left:5782;top:1432;height:82;width:79;" filled="f" stroked="t" coordorigin="5782,1432" coordsize="79,82" path="m5782,1514l5861,1514,5861,1432,5782,1432,5782,151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5" o:spid="_x0000_s5825" o:spt="203" style="position:absolute;left:5782;top:2107;height:82;width:79;" coordorigin="5782,2107" coordsize="79,82">
              <o:lock v:ext="edit"/>
              <v:shape id="_x0000_s5826" o:spid="_x0000_s5826" style="position:absolute;left:5782;top:2107;height:82;width:79;" filled="f" stroked="t" coordorigin="5782,2107" coordsize="79,82" path="m5821,2107l5821,218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27" o:spid="_x0000_s5827" o:spt="203" style="position:absolute;left:5782;top:2107;height:82;width:79;" coordorigin="5782,2107" coordsize="79,82">
              <o:lock v:ext="edit"/>
              <v:shape id="_x0000_s5828" o:spid="_x0000_s5828" style="position:absolute;left:5782;top:2107;height:82;width:79;" filled="f" stroked="t" coordorigin="5782,2107" coordsize="79,82" path="m5782,2188l5861,2188,5861,2107,5782,2107,5782,21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9" o:spid="_x0000_s5829" o:spt="203" style="position:absolute;left:5782;top:1862;height:82;width:79;" coordorigin="5782,1862" coordsize="79,82">
              <o:lock v:ext="edit"/>
              <v:shape id="_x0000_s5830" o:spid="_x0000_s5830" style="position:absolute;left:5782;top:1862;height:82;width:79;" filled="f" stroked="t" coordorigin="5782,1862" coordsize="79,82" path="m5821,1862l5821,194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1" o:spid="_x0000_s5831" o:spt="203" style="position:absolute;left:5782;top:1862;height:82;width:79;" coordorigin="5782,1862" coordsize="79,82">
              <o:lock v:ext="edit"/>
              <v:shape id="_x0000_s5832" o:spid="_x0000_s5832" style="position:absolute;left:5782;top:1862;height:82;width:79;" filled="f" stroked="t" coordorigin="5782,1862" coordsize="79,82" path="m5782,1944l5861,1944,5861,1862,5782,1862,5782,194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33" o:spid="_x0000_s5833" o:spt="203" style="position:absolute;left:5779;top:2551;height:82;width:79;" coordorigin="5779,2551" coordsize="79,82">
              <o:lock v:ext="edit"/>
              <v:shape id="_x0000_s5834" o:spid="_x0000_s5834" style="position:absolute;left:5779;top:2551;height:82;width:79;" filled="f" stroked="t" coordorigin="5779,2551" coordsize="79,82" path="m5819,2551l5819,263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5" o:spid="_x0000_s5835" o:spt="203" style="position:absolute;left:5779;top:2551;height:82;width:79;" coordorigin="5779,2551" coordsize="79,82">
              <o:lock v:ext="edit"/>
              <v:shape id="_x0000_s5836" o:spid="_x0000_s5836" style="position:absolute;left:5779;top:2551;height:82;width:79;" filled="f" stroked="t" coordorigin="5779,2551" coordsize="79,82" path="m5779,2632l5858,2632,5858,2551,5779,2551,5779,26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37" o:spid="_x0000_s5837" o:spt="203" style="position:absolute;left:5779;top:2306;height:82;width:79;" coordorigin="5779,2306" coordsize="79,82">
              <o:lock v:ext="edit"/>
              <v:shape id="_x0000_s5838" o:spid="_x0000_s5838" style="position:absolute;left:5779;top:2306;height:82;width:79;" filled="f" stroked="t" coordorigin="5779,2306" coordsize="79,82" path="m5819,2306l5819,238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9" o:spid="_x0000_s5839" o:spt="203" style="position:absolute;left:5779;top:2306;height:82;width:79;" coordorigin="5779,2306" coordsize="79,82">
              <o:lock v:ext="edit"/>
              <v:shape id="_x0000_s5840" o:spid="_x0000_s5840" style="position:absolute;left:5779;top:2306;height:82;width:79;" filled="f" stroked="t" coordorigin="5779,2306" coordsize="79,82" path="m5779,2388l5858,2388,5858,2306,5779,2306,5779,23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IEEE®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200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spacing w:before="8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94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3" o:spt="75" type="#_x0000_t75" style="height:11.85pt;width:60.45pt;" filled="f" coordsize="21600,21600">
            <v:path/>
            <v:fill on="f" focussize="0,0"/>
            <v:stroke/>
            <v:imagedata r:id="rId493" o:title=""/>
            <o:lock v:ext="edit" aspectratio="t"/>
            <w10:wrap type="none"/>
            <w10:anchorlock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94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4" o:spt="75" type="#_x0000_t75" style="height:11.85pt;width:59.5pt;" filled="f" coordsize="21600,21600">
            <v:path/>
            <v:fill on="f" focussize="0,0"/>
            <v:stroke/>
            <v:imagedata r:id="rId494" o:title=""/>
            <o:lock v:ext="edit" aspectratio="t"/>
            <w10:wrap type="none"/>
            <w10:anchorlock/>
          </v:shape>
        </w:pic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5841" o:spid="_x0000_s5841" o:spt="203" style="position:absolute;left:0pt;margin-left:195.65pt;margin-top:-123.5pt;height:122.85pt;width:292.65pt;mso-position-horizontal-relative:page;z-index:-9216;mso-width-relative:page;mso-height-relative:page;" coordorigin="3913,-2471" coordsize="5853,2458">
            <o:lock v:ext="edit"/>
            <v:group id="_x0000_s5842" o:spid="_x0000_s5842" o:spt="203" style="position:absolute;left:3924;top:-2297;height:2117;width:1898;" coordorigin="3924,-2297" coordsize="1898,2117">
              <o:lock v:ext="edit"/>
              <v:shape id="_x0000_s5843" o:spid="_x0000_s5843" style="position:absolute;left:3924;top:-2297;height:2117;width:1898;" fillcolor="#FFFFCC" filled="t" stroked="f" coordorigin="3924,-2297" coordsize="1898,2117" path="m3924,-180l5822,-180,5822,-2297,3924,-2297,3924,-1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844" o:spid="_x0000_s5844" o:spt="203" style="position:absolute;left:3924;top:-2297;height:2117;width:1898;" coordorigin="3924,-2297" coordsize="1898,2117">
              <o:lock v:ext="edit"/>
              <v:shape id="_x0000_s5845" o:spid="_x0000_s5845" style="position:absolute;left:3924;top:-2297;height:2117;width:1898;" filled="f" stroked="t" coordorigin="3924,-2297" coordsize="1898,2117" path="m3924,-180l5822,-180,5822,-2297,3924,-2297,3924,-180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846" o:spid="_x0000_s5846" o:spt="203" style="position:absolute;left:5537;top:-1952;height:245;width:149;" coordorigin="5537,-1952" coordsize="149,245">
              <o:lock v:ext="edit"/>
              <v:shape id="_x0000_s5847" o:spid="_x0000_s5847" style="position:absolute;left:5537;top:-1952;height:245;width:149;" filled="f" stroked="t" coordorigin="5537,-1952" coordsize="149,245" path="m5686,-1952l5587,-1952,5561,-1947,5543,-1936,5537,-1920,5544,-1905,5563,-1895,5587,-1892,5561,-1887,5543,-1876,5537,-1860,5544,-1845,5562,-1833,5587,-1829,5561,-1825,5543,-1814,5537,-1800,5544,-1784,5562,-1773,5587,-1769,5561,-1765,5543,-1753,5537,-1738,5544,-1722,5562,-1711,5587,-1707,5686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48" o:spid="_x0000_s5848" o:spt="203" style="position:absolute;left:5290;top:-1952;height:245;width:149;" coordorigin="5290,-1952" coordsize="149,245">
              <o:lock v:ext="edit"/>
              <v:shape id="_x0000_s5849" o:spid="_x0000_s5849" style="position:absolute;left:5290;top:-1952;height:245;width:149;" filled="f" stroked="t" coordorigin="5290,-1952" coordsize="149,245" path="m5290,-1952l5388,-1952,5413,-1947,5432,-1936,5438,-1920,5431,-1905,5411,-1895,5388,-1892,5413,-1887,5432,-1876,5438,-1860,5431,-1845,5412,-1833,5388,-1829,5414,-1825,5432,-1814,5438,-1800,5431,-1784,5412,-1773,5388,-1769,5413,-1765,5432,-1753,5438,-1738,5431,-1722,5412,-1711,5388,-1707,5290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0" o:spid="_x0000_s5850" o:spt="203" style="position:absolute;left:5474;top:-1952;height:245;width:2;" coordorigin="5474,-1952" coordsize="2,245">
              <o:lock v:ext="edit"/>
              <v:shape id="_x0000_s5851" o:spid="_x0000_s5851" style="position:absolute;left:5474;top:-1952;height:245;width:2;" filled="f" stroked="t" coordorigin="5474,-1952" coordsize="0,245" path="m5474,-1952l5474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2" o:spid="_x0000_s5852" o:spt="203" style="position:absolute;left:5503;top:-1952;height:245;width:2;" coordorigin="5503,-1952" coordsize="2,245">
              <o:lock v:ext="edit"/>
              <v:shape id="_x0000_s5853" o:spid="_x0000_s5853" style="position:absolute;left:5503;top:-1952;height:245;width:2;" filled="f" stroked="t" coordorigin="5503,-1952" coordsize="0,245" path="m5503,-1952l5503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4" o:spid="_x0000_s5854" o:spt="203" style="position:absolute;left:6022;top:-1951;height:243;width:355;" coordorigin="6022,-1951" coordsize="355,243">
              <o:lock v:ext="edit"/>
              <v:shape id="_x0000_s5855" o:spid="_x0000_s5855" style="position:absolute;left:6022;top:-1951;height:243;width:355;" filled="f" stroked="t" coordorigin="6022,-1951" coordsize="355,243" path="m6022,-1829l6051,-1897,6105,-1933,6178,-1951,6208,-1950,6285,-1934,6341,-1901,6376,-1841,6377,-1829,6375,-1811,6332,-1748,6271,-1717,6220,-1708,6191,-1709,6113,-1725,6057,-1757,6022,-1817,6022,-1829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6" o:spid="_x0000_s5856" o:spt="203" style="position:absolute;left:5844;top:-1951;height:244;width:178;" coordorigin="5844,-1951" coordsize="178,244">
              <o:lock v:ext="edit"/>
              <v:shape id="_x0000_s5857" o:spid="_x0000_s5857" style="position:absolute;left:5844;top:-1951;height:244;width:178;" filled="f" stroked="t" coordorigin="5844,-1951" coordsize="178,244" path="m5844,-1707l5920,-1719,5980,-1751,6020,-1815,6022,-1829,6020,-1848,5977,-1911,5915,-1941,5891,-1947,5865,-195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8" o:spid="_x0000_s5858" o:spt="203" style="position:absolute;left:6019;top:-1483;height:243;width:355;" coordorigin="6019,-1483" coordsize="355,243">
              <o:lock v:ext="edit"/>
              <v:shape id="_x0000_s5859" o:spid="_x0000_s5859" style="position:absolute;left:6019;top:-1483;height:243;width:355;" filled="f" stroked="t" coordorigin="6019,-1483" coordsize="355,243" path="m6019,-1361l6049,-1429,6103,-1465,6176,-1483,6205,-1482,6283,-1466,6339,-1433,6374,-1373,6374,-1361,6372,-1343,6329,-1280,6268,-1249,6218,-1240,6188,-1241,6111,-1257,6055,-1289,6020,-1349,6019,-1361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0" o:spid="_x0000_s5860" o:spt="203" style="position:absolute;left:5842;top:-1483;height:244;width:178;" coordorigin="5842,-1483" coordsize="178,244">
              <o:lock v:ext="edit"/>
              <v:shape id="_x0000_s5861" o:spid="_x0000_s5861" style="position:absolute;left:5842;top:-1483;height:244;width:178;" filled="f" stroked="t" coordorigin="5842,-1483" coordsize="178,244" path="m5842,-1239l5918,-1251,5978,-1283,6018,-1347,6019,-1361,6017,-1380,5974,-1443,5913,-1473,5889,-1479,5863,-148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2" o:spid="_x0000_s5862" o:spt="203" style="position:absolute;left:6019;top:-1053;height:243;width:355;" coordorigin="6019,-1053" coordsize="355,243">
              <o:lock v:ext="edit"/>
              <v:shape id="_x0000_s5863" o:spid="_x0000_s5863" style="position:absolute;left:6019;top:-1053;height:243;width:355;" filled="f" stroked="t" coordorigin="6019,-1053" coordsize="355,243" path="m6019,-932l6049,-999,6103,-1035,6176,-1053,6205,-1052,6283,-1036,6339,-1004,6374,-943,6374,-932,6372,-913,6329,-850,6268,-819,6218,-810,6188,-811,6111,-827,6055,-859,6020,-920,6019,-932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4" o:spid="_x0000_s5864" o:spt="203" style="position:absolute;left:5842;top:-1053;height:244;width:178;" coordorigin="5842,-1053" coordsize="178,244">
              <o:lock v:ext="edit"/>
              <v:shape id="_x0000_s5865" o:spid="_x0000_s5865" style="position:absolute;left:5842;top:-1053;height:244;width:178;" filled="f" stroked="t" coordorigin="5842,-1053" coordsize="178,244" path="m5842,-809l5918,-821,5978,-853,6018,-917,6019,-932,6017,-950,5974,-1013,5913,-1044,5889,-1050,5863,-105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6" o:spid="_x0000_s5866" o:spt="203" style="position:absolute;left:5532;top:-608;height:242;width:149;" coordorigin="5532,-608" coordsize="149,242">
              <o:lock v:ext="edit"/>
              <v:shape id="_x0000_s5867" o:spid="_x0000_s5867" style="position:absolute;left:5532;top:-608;height:242;width:149;" filled="f" stroked="t" coordorigin="5532,-608" coordsize="149,242" path="m5681,-608l5580,-608,5554,-603,5537,-592,5532,-579,5539,-563,5558,-551,5580,-548,5555,-543,5537,-531,5532,-516,5540,-501,5559,-490,5580,-488,5555,-483,5537,-471,5532,-456,5539,-440,5558,-429,5580,-425,5555,-420,5537,-408,5532,-394,5540,-378,5559,-368,5580,-365,5681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8" o:spid="_x0000_s5868" o:spt="203" style="position:absolute;left:5285;top:-608;height:242;width:149;" coordorigin="5285,-608" coordsize="149,242">
              <o:lock v:ext="edit"/>
              <v:shape id="_x0000_s5869" o:spid="_x0000_s5869" style="position:absolute;left:5285;top:-608;height:242;width:149;" filled="f" stroked="t" coordorigin="5285,-608" coordsize="149,242" path="m5285,-608l5383,-608,5409,-604,5427,-593,5434,-579,5426,-563,5407,-552,5383,-548,5408,-543,5427,-532,5434,-516,5426,-501,5406,-491,5383,-488,5408,-483,5427,-472,5434,-456,5426,-441,5407,-429,5383,-425,5408,-421,5427,-409,5434,-394,5426,-379,5406,-368,5383,-365,5285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0" o:spid="_x0000_s5870" o:spt="203" style="position:absolute;left:5470;top:-608;height:242;width:2;" coordorigin="5470,-608" coordsize="2,242">
              <o:lock v:ext="edit"/>
              <v:shape id="_x0000_s5871" o:spid="_x0000_s5871" style="position:absolute;left:5470;top:-608;height:242;width:2;" filled="f" stroked="t" coordorigin="5470,-608" coordsize="0,242" path="m5470,-608l5470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2" o:spid="_x0000_s5872" o:spt="203" style="position:absolute;left:5496;top:-608;height:242;width:2;" coordorigin="5496,-608" coordsize="2,242">
              <o:lock v:ext="edit"/>
              <v:shape id="_x0000_s5873" o:spid="_x0000_s5873" style="position:absolute;left:5496;top:-608;height:242;width:2;" filled="f" stroked="t" coordorigin="5496,-608" coordsize="0,242" path="m5496,-608l5496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4" o:spid="_x0000_s5874" o:spt="203" style="position:absolute;left:6017;top:-607;height:241;width:355;" coordorigin="6017,-607" coordsize="355,241">
              <o:lock v:ext="edit"/>
              <v:shape id="_x0000_s5875" o:spid="_x0000_s5875" style="position:absolute;left:6017;top:-607;height:241;width:355;" filled="f" stroked="t" coordorigin="6017,-607" coordsize="355,241" path="m6017,-488l6047,-555,6101,-590,6175,-607,6205,-606,6282,-590,6338,-558,6371,-497,6372,-488,6370,-469,6327,-405,6266,-375,6216,-366,6186,-367,6109,-382,6053,-414,6018,-475,6017,-488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6" o:spid="_x0000_s5876" o:spt="203" style="position:absolute;left:5839;top:-607;height:242;width:178;" coordorigin="5839,-607" coordsize="178,242">
              <o:lock v:ext="edit"/>
              <v:shape id="_x0000_s5877" o:spid="_x0000_s5877" style="position:absolute;left:5839;top:-607;height:242;width:178;" filled="f" stroked="t" coordorigin="5839,-607" coordsize="178,242" path="m5839,-365l5916,-377,5975,-408,6016,-473,6017,-488,6015,-506,5971,-568,5909,-598,5885,-604,5859,-6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8" o:spid="_x0000_s5878" o:spt="203" style="position:absolute;left:5686;top:-1952;height:2;width:137;" coordorigin="5686,-1952" coordsize="137,2">
              <o:lock v:ext="edit"/>
              <v:shape id="_x0000_s5879" o:spid="_x0000_s5879" style="position:absolute;left:5686;top:-1952;height:2;width:137;" filled="f" stroked="t" coordorigin="5686,-1952" coordsize="137,0" path="m5822,-1952l5686,-195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0" o:spid="_x0000_s5880" o:spt="203" style="position:absolute;left:5686;top:-1707;height:2;width:137;" coordorigin="5686,-1707" coordsize="137,2">
              <o:lock v:ext="edit"/>
              <v:shape id="_x0000_s5881" o:spid="_x0000_s5881" style="position:absolute;left:5686;top:-1707;height:2;width:137;" filled="f" stroked="t" coordorigin="5686,-1707" coordsize="137,0" path="m5822,-1707l5686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2" o:spid="_x0000_s5882" o:spt="203" style="position:absolute;left:5681;top:-608;height:2;width:137;" coordorigin="5681,-608" coordsize="137,2">
              <o:lock v:ext="edit"/>
              <v:shape id="_x0000_s5883" o:spid="_x0000_s5883" style="position:absolute;left:5681;top:-608;height:2;width:137;" filled="f" stroked="t" coordorigin="5681,-608" coordsize="137,0" path="m5818,-608l5681,-60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4" o:spid="_x0000_s5884" o:spt="203" style="position:absolute;left:5681;top:-365;height:2;width:137;" coordorigin="5681,-365" coordsize="137,2">
              <o:lock v:ext="edit"/>
              <v:shape id="_x0000_s5885" o:spid="_x0000_s5885" style="position:absolute;left:5681;top:-365;height:2;width:137;" filled="f" stroked="t" coordorigin="5681,-365" coordsize="137,0" path="m5818,-365l5681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886" o:spid="_x0000_s5886" o:spt="75" type="#_x0000_t75" style="position:absolute;left:4430;top:-2220;height:317;width:290;" filled="f" coordsize="21600,21600">
                <v:path/>
                <v:fill on="f" focussize="0,0"/>
                <v:stroke/>
                <v:imagedata r:id="rId495" o:title=""/>
                <o:lock v:ext="edit" aspectratio="t"/>
              </v:shape>
              <v:shape id="_x0000_s5887" o:spid="_x0000_s5887" o:spt="75" type="#_x0000_t75" style="position:absolute;left:4735;top:-2223;height:324;width:730;" filled="f" coordsize="21600,21600">
                <v:path/>
                <v:fill on="f" focussize="0,0"/>
                <v:stroke/>
                <v:imagedata r:id="rId496" o:title=""/>
                <o:lock v:ext="edit" aspectratio="t"/>
              </v:shape>
            </v:group>
            <v:group id="_x0000_s5888" o:spid="_x0000_s5888" o:spt="203" style="position:absolute;left:4097;top:-1829;height:2;width:283;" coordorigin="4097,-1829" coordsize="283,2">
              <o:lock v:ext="edit"/>
              <v:shape id="_x0000_s5889" o:spid="_x0000_s5889" style="position:absolute;left:4097;top:-1829;height:2;width:283;" filled="f" stroked="t" coordorigin="4097,-1829" coordsize="283,0" path="m4380,-1829l4097,-182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90" o:spid="_x0000_s5890" o:spt="203" style="position:absolute;left:4366;top:-1889;height:118;width:173;" coordorigin="4366,-1889" coordsize="173,118">
              <o:lock v:ext="edit"/>
              <v:shape id="_x0000_s5891" o:spid="_x0000_s5891" style="position:absolute;left:4366;top:-1889;height:118;width:173;" fillcolor="#000000" filled="t" stroked="f" coordorigin="4366,-1889" coordsize="173,118" path="m4366,-1889l4366,-1772,4538,-1829,4366,-1889xe">
                <v:path arrowok="t"/>
                <v:fill on="t" focussize="0,0"/>
                <v:stroke on="f"/>
                <v:imagedata o:title=""/>
                <o:lock v:ext="edit"/>
              </v:shape>
              <v:shape id="_x0000_s5892" o:spid="_x0000_s5892" o:spt="75" type="#_x0000_t75" style="position:absolute;left:4099;top:-2021;height:353;width:211;" filled="f" coordsize="21600,21600">
                <v:path/>
                <v:fill on="f" focussize="0,0"/>
                <v:stroke/>
                <v:imagedata r:id="rId497" o:title=""/>
                <o:lock v:ext="edit" aspectratio="t"/>
              </v:shape>
            </v:group>
            <v:group id="_x0000_s5893" o:spid="_x0000_s5893" o:spt="203" style="position:absolute;left:4248;top:-488;height:2;width:266;" coordorigin="4248,-488" coordsize="266,2">
              <o:lock v:ext="edit"/>
              <v:shape id="_x0000_s5894" o:spid="_x0000_s5894" style="position:absolute;left:4248;top:-488;height:2;width:266;" filled="f" stroked="t" coordorigin="4248,-488" coordsize="266,0" path="m4514,-488l4248,-48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95" o:spid="_x0000_s5895" o:spt="203" style="position:absolute;left:4092;top:-545;height:118;width:170;" coordorigin="4092,-545" coordsize="170,118">
              <o:lock v:ext="edit"/>
              <v:shape id="_x0000_s5896" o:spid="_x0000_s5896" style="position:absolute;left:4092;top:-545;height:118;width:170;" fillcolor="#000000" filled="t" stroked="f" coordorigin="4092,-545" coordsize="170,118" path="m4262,-545l4092,-488,4262,-428,4262,-545xe">
                <v:path arrowok="t"/>
                <v:fill on="t" focussize="0,0"/>
                <v:stroke on="f"/>
                <v:imagedata o:title=""/>
                <o:lock v:ext="edit"/>
              </v:shape>
              <v:shape id="_x0000_s5897" o:spid="_x0000_s5897" o:spt="75" type="#_x0000_t75" style="position:absolute;left:4099;top:-680;height:353;width:211;" filled="f" coordsize="21600,21600">
                <v:path/>
                <v:fill on="f" focussize="0,0"/>
                <v:stroke/>
                <v:imagedata r:id="rId498" o:title=""/>
                <o:lock v:ext="edit" aspectratio="t"/>
              </v:shape>
            </v:group>
            <v:group id="_x0000_s5898" o:spid="_x0000_s5898" o:spt="203" style="position:absolute;left:7090;top:-1951;height:243;width:355;" coordorigin="7090,-1951" coordsize="355,243">
              <o:lock v:ext="edit"/>
              <v:shape id="_x0000_s5899" o:spid="_x0000_s5899" style="position:absolute;left:7090;top:-1951;height:243;width:355;" filled="f" stroked="t" coordorigin="7090,-1951" coordsize="355,243" path="m7090,-1829l7119,-1897,7173,-1933,7246,-1951,7276,-1950,7353,-1934,7409,-1901,7444,-1841,7445,-1829,7443,-1811,7400,-1748,7339,-1717,7288,-1708,7259,-1709,7181,-1725,7125,-1757,7090,-1817,7090,-1829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0" o:spid="_x0000_s5900" o:spt="203" style="position:absolute;left:7445;top:-1950;height:244;width:180;" coordorigin="7445,-1950" coordsize="180,244">
              <o:lock v:ext="edit"/>
              <v:shape id="_x0000_s5901" o:spid="_x0000_s5901" style="position:absolute;left:7445;top:-1950;height:244;width:180;" filled="f" stroked="t" coordorigin="7445,-1950" coordsize="180,244" path="m7625,-1707l7549,-1718,7488,-1750,7446,-1813,7445,-1829,7447,-1847,7490,-1910,7551,-1941,7576,-1947,7601,-19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2" o:spid="_x0000_s5902" o:spt="203" style="position:absolute;left:7087;top:-1483;height:243;width:355;" coordorigin="7087,-1483" coordsize="355,243">
              <o:lock v:ext="edit"/>
              <v:shape id="_x0000_s5903" o:spid="_x0000_s5903" style="position:absolute;left:7087;top:-1483;height:243;width:355;" filled="f" stroked="t" coordorigin="7087,-1483" coordsize="355,243" path="m7087,-1361l7117,-1429,7171,-1465,7244,-1483,7273,-1482,7351,-1466,7407,-1433,7442,-1373,7442,-1361,7440,-1343,7397,-1280,7336,-1249,7286,-1240,7256,-1241,7179,-1257,7123,-1289,7088,-1349,7087,-1361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4" o:spid="_x0000_s5904" o:spt="203" style="position:absolute;left:7442;top:-1482;height:244;width:180;" coordorigin="7442,-1482" coordsize="180,244">
              <o:lock v:ext="edit"/>
              <v:shape id="_x0000_s5905" o:spid="_x0000_s5905" style="position:absolute;left:7442;top:-1482;height:244;width:180;" filled="f" stroked="t" coordorigin="7442,-1482" coordsize="180,244" path="m7622,-1239l7546,-1250,7486,-1282,7444,-1345,7442,-1361,7444,-1379,7488,-1442,7549,-1473,7573,-1479,7599,-148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6" o:spid="_x0000_s5906" o:spt="203" style="position:absolute;left:7087;top:-1053;height:243;width:355;" coordorigin="7087,-1053" coordsize="355,243">
              <o:lock v:ext="edit"/>
              <v:shape id="_x0000_s5907" o:spid="_x0000_s5907" style="position:absolute;left:7087;top:-1053;height:243;width:355;" filled="f" stroked="t" coordorigin="7087,-1053" coordsize="355,243" path="m7087,-932l7117,-999,7171,-1035,7244,-1053,7273,-1052,7351,-1036,7407,-1004,7442,-943,7442,-932,7440,-913,7397,-850,7336,-819,7286,-810,7256,-811,7179,-827,7123,-859,7088,-920,7087,-932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8" o:spid="_x0000_s5908" o:spt="203" style="position:absolute;left:7442;top:-1053;height:244;width:180;" coordorigin="7442,-1053" coordsize="180,244">
              <o:lock v:ext="edit"/>
              <v:shape id="_x0000_s5909" o:spid="_x0000_s5909" style="position:absolute;left:7442;top:-1053;height:244;width:180;" filled="f" stroked="t" coordorigin="7442,-1053" coordsize="180,244" path="m7622,-809l7546,-821,7486,-852,7444,-915,7442,-932,7444,-950,7488,-1012,7549,-1043,7573,-1049,7599,-105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0" o:spid="_x0000_s5910" o:spt="203" style="position:absolute;left:7085;top:-607;height:241;width:355;" coordorigin="7085,-607" coordsize="355,241">
              <o:lock v:ext="edit"/>
              <v:shape id="_x0000_s5911" o:spid="_x0000_s5911" style="position:absolute;left:7085;top:-607;height:241;width:355;" filled="f" stroked="t" coordorigin="7085,-607" coordsize="355,241" path="m7085,-488l7115,-555,7169,-590,7243,-607,7273,-606,7350,-590,7406,-558,7439,-497,7440,-488,7438,-469,7395,-405,7334,-375,7284,-366,7254,-367,7177,-382,7121,-414,7086,-475,7085,-488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2" o:spid="_x0000_s5912" o:spt="203" style="position:absolute;left:7440;top:-607;height:242;width:180;" coordorigin="7440,-607" coordsize="180,242">
              <o:lock v:ext="edit"/>
              <v:shape id="_x0000_s5913" o:spid="_x0000_s5913" style="position:absolute;left:7440;top:-607;height:242;width:180;" filled="f" stroked="t" coordorigin="7440,-607" coordsize="180,242" path="m7620,-365l7544,-376,7483,-407,7442,-471,7440,-488,7442,-506,7486,-568,7548,-598,7572,-603,7598,-6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4" o:spid="_x0000_s5914" o:spt="203" style="position:absolute;left:7644;top:-2297;height:2066;width:2112;" coordorigin="7644,-2297" coordsize="2112,2066">
              <o:lock v:ext="edit"/>
              <v:shape id="_x0000_s5915" o:spid="_x0000_s5915" style="position:absolute;left:7644;top:-2297;height:2066;width:2112;" fillcolor="#FFFFCC" filled="t" stroked="f" coordorigin="7644,-2297" coordsize="2112,2066" path="m7644,-231l9756,-231,9756,-2297,7644,-2297,7644,-2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916" o:spid="_x0000_s5916" o:spt="203" style="position:absolute;left:7644;top:-2297;height:2066;width:2112;" coordorigin="7644,-2297" coordsize="2112,2066">
              <o:lock v:ext="edit"/>
              <v:shape id="_x0000_s5917" o:spid="_x0000_s5917" style="position:absolute;left:7644;top:-2297;height:2066;width:2112;" filled="f" stroked="t" coordorigin="7644,-2297" coordsize="2112,2066" path="m7644,-231l9756,-231,9756,-2297,7644,-2297,7644,-231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918" o:spid="_x0000_s5918" o:spt="203" style="position:absolute;left:7644;top:-1961;height:2;width:317;" coordorigin="7644,-1961" coordsize="317,2">
              <o:lock v:ext="edit"/>
              <v:shape id="_x0000_s5919" o:spid="_x0000_s5919" style="position:absolute;left:7644;top:-1961;height:2;width:317;" filled="f" stroked="t" coordorigin="7644,-1961" coordsize="317,0" path="m7644,-1961l7961,-196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0" o:spid="_x0000_s5920" o:spt="203" style="position:absolute;left:7644;top:-1716;height:2;width:317;" coordorigin="7644,-1716" coordsize="317,2">
              <o:lock v:ext="edit"/>
              <v:shape id="_x0000_s5921" o:spid="_x0000_s5921" style="position:absolute;left:7644;top:-1716;height:2;width:317;" filled="f" stroked="t" coordorigin="7644,-1716" coordsize="317,0" path="m7644,-1716l7961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2" o:spid="_x0000_s5922" o:spt="203" style="position:absolute;left:7639;top:-617;height:2;width:322;" coordorigin="7639,-617" coordsize="322,2">
              <o:lock v:ext="edit"/>
              <v:shape id="_x0000_s5923" o:spid="_x0000_s5923" style="position:absolute;left:7639;top:-617;height:2;width:322;" filled="f" stroked="t" coordorigin="7639,-617" coordsize="322,0" path="m7639,-617l7961,-61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4" o:spid="_x0000_s5924" o:spt="203" style="position:absolute;left:7762;top:-1493;height:125;width:122;" coordorigin="7762,-1493" coordsize="122,125">
              <o:lock v:ext="edit"/>
              <v:shape id="_x0000_s5925" o:spid="_x0000_s5925" style="position:absolute;left:7762;top:-1493;height:125;width:122;" filled="f" stroked="t" coordorigin="7762,-1493" coordsize="122,125" path="m7762,-1493l7884,-136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6" o:spid="_x0000_s5926" o:spt="203" style="position:absolute;left:7762;top:-1376;height:127;width:396;" coordorigin="7762,-1376" coordsize="396,127">
              <o:lock v:ext="edit"/>
              <v:shape id="_x0000_s5927" o:spid="_x0000_s5927" style="position:absolute;left:7762;top:-1376;height:127;width:396;" filled="f" stroked="t" coordorigin="7762,-1376" coordsize="396,127" path="m7762,-1248l7889,-1376,8158,-137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8" o:spid="_x0000_s5928" o:spt="203" style="position:absolute;left:7783;top:-1064;height:125;width:120;" coordorigin="7783,-1064" coordsize="120,125">
              <o:lock v:ext="edit"/>
              <v:shape id="_x0000_s5929" o:spid="_x0000_s5929" style="position:absolute;left:7783;top:-1064;height:125;width:120;" filled="f" stroked="t" coordorigin="7783,-1064" coordsize="120,125" path="m7783,-1064l7903,-93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0" o:spid="_x0000_s5930" o:spt="203" style="position:absolute;left:7781;top:-944;height:125;width:377;" coordorigin="7781,-944" coordsize="377,125">
              <o:lock v:ext="edit"/>
              <v:shape id="_x0000_s5931" o:spid="_x0000_s5931" style="position:absolute;left:7781;top:-944;height:125;width:377;" filled="f" stroked="t" coordorigin="7781,-944" coordsize="377,125" path="m7781,-819l7901,-944,8158,-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2" o:spid="_x0000_s5932" o:spt="203" style="position:absolute;left:7644;top:-1248;height:2;width:118;" coordorigin="7644,-1248" coordsize="118,2">
              <o:lock v:ext="edit"/>
              <v:shape id="_x0000_s5933" o:spid="_x0000_s5933" style="position:absolute;left:7644;top:-1248;height:2;width:118;" filled="f" stroked="t" coordorigin="7644,-1248" coordsize="118,0" path="m7644,-1248l7762,-124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4" o:spid="_x0000_s5934" o:spt="203" style="position:absolute;left:7642;top:-1064;height:2;width:142;" coordorigin="7642,-1064" coordsize="142,2">
              <o:lock v:ext="edit"/>
              <v:shape id="_x0000_s5935" o:spid="_x0000_s5935" style="position:absolute;left:7642;top:-1064;height:2;width:142;" filled="f" stroked="t" coordorigin="7642,-1064" coordsize="142,0" path="m7642,-1064l7783,-106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6" o:spid="_x0000_s5936" o:spt="203" style="position:absolute;left:7642;top:-819;height:2;width:139;" coordorigin="7642,-819" coordsize="139,2">
              <o:lock v:ext="edit"/>
              <v:shape id="_x0000_s5937" o:spid="_x0000_s5937" style="position:absolute;left:7642;top:-819;height:2;width:139;" filled="f" stroked="t" coordorigin="7642,-819" coordsize="139,0" path="m7642,-819l7781,-81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8" o:spid="_x0000_s5938" o:spt="203" style="position:absolute;left:7642;top:-1493;height:2;width:120;" coordorigin="7642,-1493" coordsize="120,2">
              <o:lock v:ext="edit"/>
              <v:shape id="_x0000_s5939" o:spid="_x0000_s5939" style="position:absolute;left:7642;top:-1493;height:2;width:120;" filled="f" stroked="t" coordorigin="7642,-1493" coordsize="120,0" path="m7642,-1493l7762,-149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940" o:spid="_x0000_s5940" o:spt="75" type="#_x0000_t75" style="position:absolute;left:8102;top:-2223;height:324;width:1306;" filled="f" coordsize="21600,21600">
                <v:path/>
                <v:fill on="f" focussize="0,0"/>
                <v:stroke/>
                <v:imagedata r:id="rId499" o:title=""/>
                <o:lock v:ext="edit" aspectratio="t"/>
              </v:shape>
            </v:group>
            <v:group id="_x0000_s5941" o:spid="_x0000_s5941" o:spt="203" style="position:absolute;left:8208;top:-1961;height:245;width:149;" coordorigin="8208,-1961" coordsize="149,245">
              <o:lock v:ext="edit"/>
              <v:shape id="_x0000_s5942" o:spid="_x0000_s5942" style="position:absolute;left:8208;top:-1961;height:245;width:149;" filled="f" stroked="t" coordorigin="8208,-1961" coordsize="149,245" path="m8357,-1961l8258,-1961,8232,-1957,8214,-1945,8208,-1930,8215,-1914,8233,-1903,8258,-1899,8232,-1895,8214,-1884,8208,-1870,8215,-1854,8233,-1843,8258,-1839,8232,-1834,8214,-1823,8208,-1808,8215,-1792,8234,-1782,8258,-1779,8232,-1774,8214,-1763,8208,-1748,8215,-1732,8233,-1721,8258,-1716,8357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3" o:spid="_x0000_s5943" o:spt="203" style="position:absolute;left:7961;top:-1961;height:245;width:149;" coordorigin="7961,-1961" coordsize="149,245">
              <o:lock v:ext="edit"/>
              <v:shape id="_x0000_s5944" o:spid="_x0000_s5944" style="position:absolute;left:7961;top:-1961;height:245;width:149;" filled="f" stroked="t" coordorigin="7961,-1961" coordsize="149,245" path="m7961,-1961l8059,-1961,8084,-1957,8103,-1945,8110,-1930,8102,-1914,8083,-1903,8059,-1899,8085,-1895,8103,-1884,8110,-1870,8102,-1854,8083,-1843,8059,-1839,8084,-1834,8103,-1823,8110,-1808,8102,-1792,8082,-1782,8059,-1779,8084,-1774,8103,-1763,8110,-1748,8102,-1732,8083,-1721,8059,-1716,7961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5" o:spid="_x0000_s5945" o:spt="203" style="position:absolute;left:8146;top:-1961;height:245;width:2;" coordorigin="8146,-1961" coordsize="2,245">
              <o:lock v:ext="edit"/>
              <v:shape id="_x0000_s5946" o:spid="_x0000_s5946" style="position:absolute;left:8146;top:-1961;height:245;width:2;" filled="f" stroked="t" coordorigin="8146,-1961" coordsize="0,245" path="m8146,-1961l8146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7" o:spid="_x0000_s5947" o:spt="203" style="position:absolute;left:8172;top:-1961;height:245;width:2;" coordorigin="8172,-1961" coordsize="2,245">
              <o:lock v:ext="edit"/>
              <v:shape id="_x0000_s5948" o:spid="_x0000_s5948" style="position:absolute;left:8172;top:-1961;height:245;width:2;" filled="f" stroked="t" coordorigin="8172,-1961" coordsize="0,245" path="m8172,-1961l8172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9" o:spid="_x0000_s5949" o:spt="203" style="position:absolute;left:8208;top:-617;height:245;width:149;" coordorigin="8208,-617" coordsize="149,245">
              <o:lock v:ext="edit"/>
              <v:shape id="_x0000_s5950" o:spid="_x0000_s5950" style="position:absolute;left:8208;top:-617;height:245;width:149;" filled="f" stroked="t" coordorigin="8208,-617" coordsize="149,245" path="m8357,-617l8258,-617,8232,-613,8214,-602,8208,-586,8215,-571,8234,-560,8258,-557,8232,-553,8214,-541,8208,-526,8215,-510,8233,-499,8258,-495,8232,-491,8214,-480,8208,-466,8215,-450,8233,-439,8258,-435,8232,-430,8214,-419,8208,-404,8215,-388,8233,-377,8258,-372,8357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1" o:spid="_x0000_s5951" o:spt="203" style="position:absolute;left:7961;top:-617;height:245;width:149;" coordorigin="7961,-617" coordsize="149,245">
              <o:lock v:ext="edit"/>
              <v:shape id="_x0000_s5952" o:spid="_x0000_s5952" style="position:absolute;left:7961;top:-617;height:245;width:149;" filled="f" stroked="t" coordorigin="7961,-617" coordsize="149,245" path="m7961,-617l8059,-617,8084,-613,8103,-602,8110,-586,8102,-571,8082,-560,8059,-557,8084,-553,8103,-541,8110,-526,8102,-510,8083,-499,8059,-495,8085,-491,8103,-480,8110,-466,8102,-450,8083,-439,8059,-435,8084,-430,8103,-419,8110,-404,8102,-388,8083,-377,8059,-372,7961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3" o:spid="_x0000_s5953" o:spt="203" style="position:absolute;left:8146;top:-617;height:245;width:2;" coordorigin="8146,-617" coordsize="2,245">
              <o:lock v:ext="edit"/>
              <v:shape id="_x0000_s5954" o:spid="_x0000_s5954" style="position:absolute;left:8146;top:-617;height:245;width:2;" filled="f" stroked="t" coordorigin="8146,-617" coordsize="0,245" path="m8146,-617l8146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5" o:spid="_x0000_s5955" o:spt="203" style="position:absolute;left:8172;top:-617;height:245;width:2;" coordorigin="8172,-617" coordsize="2,245">
              <o:lock v:ext="edit"/>
              <v:shape id="_x0000_s5956" o:spid="_x0000_s5956" style="position:absolute;left:8172;top:-617;height:245;width:2;" filled="f" stroked="t" coordorigin="8172,-617" coordsize="0,245" path="m8172,-617l8172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7" o:spid="_x0000_s5957" o:spt="203" style="position:absolute;left:9137;top:-1839;height:2;width:199;" coordorigin="9137,-1839" coordsize="199,2">
              <o:lock v:ext="edit"/>
              <v:shape id="_x0000_s5958" o:spid="_x0000_s5958" style="position:absolute;left:9137;top:-1839;height:2;width:199;" filled="f" stroked="t" coordorigin="9137,-1839" coordsize="199,0" path="m9336,-1839l9137,-183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9" o:spid="_x0000_s5959" o:spt="203" style="position:absolute;left:9324;top:-1896;height:115;width:170;" coordorigin="9324,-1896" coordsize="170,115">
              <o:lock v:ext="edit"/>
              <v:shape id="_x0000_s5960" o:spid="_x0000_s5960" style="position:absolute;left:9324;top:-1896;height:115;width:170;" fillcolor="#000000" filled="t" stroked="f" coordorigin="9324,-1896" coordsize="170,115" path="m9324,-1896l9324,-1781,9494,-1839,9324,-1896xe">
                <v:path arrowok="t"/>
                <v:fill on="t" focussize="0,0"/>
                <v:stroke on="f"/>
                <v:imagedata o:title=""/>
                <o:lock v:ext="edit"/>
              </v:shape>
              <v:shape id="_x0000_s5961" o:spid="_x0000_s5961" o:spt="75" type="#_x0000_t75" style="position:absolute;left:9310;top:-2031;height:353;width:211;" filled="f" coordsize="21600,21600">
                <v:path/>
                <v:fill on="f" focussize="0,0"/>
                <v:stroke/>
                <v:imagedata r:id="rId500" o:title=""/>
                <o:lock v:ext="edit" aspectratio="t"/>
              </v:shape>
            </v:group>
            <v:group id="_x0000_s5962" o:spid="_x0000_s5962" o:spt="203" style="position:absolute;left:9295;top:-495;height:2;width:199;" coordorigin="9295,-495" coordsize="199,2">
              <o:lock v:ext="edit"/>
              <v:shape id="_x0000_s5963" o:spid="_x0000_s5963" style="position:absolute;left:9295;top:-495;height:2;width:199;" filled="f" stroked="t" coordorigin="9295,-495" coordsize="199,0" path="m9494,-495l9295,-49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64" o:spid="_x0000_s5964" o:spt="203" style="position:absolute;left:9137;top:-555;height:118;width:173;" coordorigin="9137,-555" coordsize="173,118">
              <o:lock v:ext="edit"/>
              <v:shape id="_x0000_s5965" o:spid="_x0000_s5965" style="position:absolute;left:9137;top:-555;height:118;width:173;" fillcolor="#000000" filled="t" stroked="f" coordorigin="9137,-555" coordsize="173,118" path="m9310,-555l9137,-495,9310,-437,9310,-555xe">
                <v:path arrowok="t"/>
                <v:fill on="t" focussize="0,0"/>
                <v:stroke on="f"/>
                <v:imagedata o:title=""/>
                <o:lock v:ext="edit"/>
              </v:shape>
              <v:shape id="_x0000_s5966" o:spid="_x0000_s5966" o:spt="75" type="#_x0000_t75" style="position:absolute;left:9310;top:-687;height:353;width:211;" filled="f" coordsize="21600,21600">
                <v:path/>
                <v:fill on="f" focussize="0,0"/>
                <v:stroke/>
                <v:imagedata r:id="rId501" o:title=""/>
                <o:lock v:ext="edit" aspectratio="t"/>
              </v:shape>
            </v:group>
            <v:group id="_x0000_s5967" o:spid="_x0000_s5967" o:spt="203" style="position:absolute;left:9144;top:-1169;height:2;width:192;" coordorigin="9144,-1169" coordsize="192,2">
              <o:lock v:ext="edit"/>
              <v:shape id="_x0000_s5968" o:spid="_x0000_s5968" style="position:absolute;left:9144;top:-1169;height:2;width:192;" filled="f" stroked="t" coordorigin="9144,-1169" coordsize="192,0" path="m9336,-1169l9144,-11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69" o:spid="_x0000_s5969" o:spt="203" style="position:absolute;left:9324;top:-1227;height:118;width:170;" coordorigin="9324,-1227" coordsize="170,118">
              <o:lock v:ext="edit"/>
              <v:shape id="_x0000_s5970" o:spid="_x0000_s5970" style="position:absolute;left:9324;top:-1227;height:118;width:170;" fillcolor="#000000" filled="t" stroked="f" coordorigin="9324,-1227" coordsize="170,118" path="m9324,-1227l9324,-1109,9494,-1169,9324,-1227xe">
                <v:path arrowok="t"/>
                <v:fill on="t" focussize="0,0"/>
                <v:stroke on="f"/>
                <v:imagedata o:title=""/>
                <o:lock v:ext="edit"/>
              </v:shape>
              <v:shape id="_x0000_s5971" o:spid="_x0000_s5971" o:spt="75" type="#_x0000_t75" style="position:absolute;left:9226;top:-1361;height:360;width:173;" filled="f" coordsize="21600,21600">
                <v:path/>
                <v:fill on="f" focussize="0,0"/>
                <v:stroke/>
                <v:imagedata r:id="rId502" o:title=""/>
                <o:lock v:ext="edit" aspectratio="t"/>
              </v:shape>
              <v:shape id="_x0000_s5972" o:spid="_x0000_s5972" o:spt="75" type="#_x0000_t75" style="position:absolute;left:9398;top:-1361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5973" o:spid="_x0000_s5973" o:spt="203" style="position:absolute;left:8035;top:-944;height:2;width:336;" coordorigin="8035,-944" coordsize="336,2">
              <o:lock v:ext="edit"/>
              <v:shape id="_x0000_s5974" o:spid="_x0000_s5974" style="position:absolute;left:8035;top:-944;height:2;width:336;" filled="f" stroked="t" coordorigin="8035,-944" coordsize="336,0" path="m8035,-944l8371,-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75" o:spid="_x0000_s5975" o:spt="203" style="position:absolute;left:8035;top:-1371;height:2;width:336;" coordorigin="8035,-1371" coordsize="336,2">
              <o:lock v:ext="edit"/>
              <v:shape id="_x0000_s5976" o:spid="_x0000_s5976" style="position:absolute;left:8035;top:-1371;height:2;width:336;" filled="f" stroked="t" coordorigin="8035,-1371" coordsize="336,0" path="m8035,-1371l8371,-137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77" o:spid="_x0000_s5977" o:spt="203" style="position:absolute;left:6204;top:-2460;height:2246;width:1039;" coordorigin="6204,-2460" coordsize="1039,2246">
              <o:lock v:ext="edit"/>
              <v:shape id="_x0000_s5978" o:spid="_x0000_s5978" style="position:absolute;left:6204;top:-2460;height:2246;width:1039;" fillcolor="#FFFFCC" filled="t" stroked="f" coordorigin="6204,-2460" coordsize="1039,2246" path="m6204,-214l7243,-214,7243,-2460,6204,-2460,6204,-2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979" o:spid="_x0000_s5979" o:spt="203" style="position:absolute;left:6204;top:-2460;height:2246;width:1039;" coordorigin="6204,-2460" coordsize="1039,2246">
              <o:lock v:ext="edit"/>
              <v:shape id="_x0000_s5980" o:spid="_x0000_s5980" style="position:absolute;left:6204;top:-2460;height:2246;width:1039;" filled="f" stroked="t" coordorigin="6204,-2460" coordsize="1039,2246" path="m6204,-214l7243,-214,7243,-2460,6204,-2460,6204,-214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981" o:spid="_x0000_s5981" o:spt="203" style="position:absolute;left:6228;top:-1944;height:2;width:1008;" coordorigin="6228,-1944" coordsize="1008,2">
              <o:lock v:ext="edit"/>
              <v:shape id="_x0000_s5982" o:spid="_x0000_s5982" style="position:absolute;left:6228;top:-1944;height:2;width:1008;" filled="f" stroked="t" coordorigin="6228,-1944" coordsize="1008,0" path="m6228,-1944l7236,-1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3" o:spid="_x0000_s5983" o:spt="203" style="position:absolute;left:6228;top:-1702;height:2;width:1008;" coordorigin="6228,-1702" coordsize="1008,2">
              <o:lock v:ext="edit"/>
              <v:shape id="_x0000_s5984" o:spid="_x0000_s5984" style="position:absolute;left:6228;top:-1702;height:2;width:1008;" filled="f" stroked="t" coordorigin="6228,-1702" coordsize="1008,0" path="m6228,-1702l7236,-17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5" o:spid="_x0000_s5985" o:spt="203" style="position:absolute;left:6209;top:-603;height:2;width:1049;" coordorigin="6209,-603" coordsize="1049,2">
              <o:lock v:ext="edit"/>
              <v:shape id="_x0000_s5986" o:spid="_x0000_s5986" style="position:absolute;left:6209;top:-603;height:2;width:1049;" filled="f" stroked="t" coordorigin="6209,-603" coordsize="1049,0" path="m6209,-603l7258,-60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7" o:spid="_x0000_s5987" o:spt="203" style="position:absolute;left:6209;top:-358;height:2;width:1049;" coordorigin="6209,-358" coordsize="1049,2">
              <o:lock v:ext="edit"/>
              <v:shape id="_x0000_s5988" o:spid="_x0000_s5988" style="position:absolute;left:6209;top:-358;height:2;width:1049;" filled="f" stroked="t" coordorigin="6209,-358" coordsize="1049,0" path="m6209,-358l7258,-35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9" o:spid="_x0000_s5989" o:spt="203" style="position:absolute;left:6173;top:-1740;height:79;width:79;" coordorigin="6173,-1740" coordsize="79,79">
              <o:lock v:ext="edit"/>
              <v:shape id="_x0000_s5990" o:spid="_x0000_s5990" style="position:absolute;left:6173;top:-1740;height:79;width:79;" filled="f" stroked="t" coordorigin="6173,-1740" coordsize="79,79" path="m6173,-1701l6252,-17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1" o:spid="_x0000_s5991" o:spt="203" style="position:absolute;left:6173;top:-1740;height:79;width:79;" coordorigin="6173,-1740" coordsize="79,79">
              <o:lock v:ext="edit"/>
              <v:shape id="_x0000_s5992" o:spid="_x0000_s5992" style="position:absolute;left:6173;top:-1740;height:79;width:79;" filled="f" stroked="t" coordorigin="6173,-1740" coordsize="79,79" path="m6173,-1661l6252,-1661,6252,-1740,6173,-1740,6173,-16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993" o:spid="_x0000_s5993" o:spt="203" style="position:absolute;left:6173;top:-1985;height:82;width:79;" coordorigin="6173,-1985" coordsize="79,82">
              <o:lock v:ext="edit"/>
              <v:shape id="_x0000_s5994" o:spid="_x0000_s5994" style="position:absolute;left:6173;top:-1985;height:82;width:79;" filled="f" stroked="t" coordorigin="6173,-1985" coordsize="79,82" path="m6212,-1985l6212,-190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5" o:spid="_x0000_s5995" o:spt="203" style="position:absolute;left:6173;top:-1985;height:82;width:79;" coordorigin="6173,-1985" coordsize="79,82">
              <o:lock v:ext="edit"/>
              <v:shape id="_x0000_s5996" o:spid="_x0000_s5996" style="position:absolute;left:6173;top:-1985;height:82;width:79;" filled="f" stroked="t" coordorigin="6173,-1985" coordsize="79,82" path="m6173,-1904l6252,-1904,6252,-1985,6173,-1985,6173,-190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997" o:spid="_x0000_s5997" o:spt="203" style="position:absolute;left:6173;top:-1272;height:79;width:79;" coordorigin="6173,-1272" coordsize="79,79">
              <o:lock v:ext="edit"/>
              <v:shape id="_x0000_s5998" o:spid="_x0000_s5998" style="position:absolute;left:6173;top:-1272;height:79;width:79;" filled="f" stroked="t" coordorigin="6173,-1272" coordsize="79,79" path="m6173,-1233l6252,-1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9" o:spid="_x0000_s5999" o:spt="203" style="position:absolute;left:6173;top:-1272;height:79;width:79;" coordorigin="6173,-1272" coordsize="79,79">
              <o:lock v:ext="edit"/>
              <v:shape id="_x0000_s6000" o:spid="_x0000_s6000" style="position:absolute;left:6173;top:-1272;height:79;width:79;" filled="f" stroked="t" coordorigin="6173,-1272" coordsize="79,79" path="m6173,-1193l6252,-1193,6252,-1272,6173,-1272,6173,-119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1" o:spid="_x0000_s6001" o:spt="203" style="position:absolute;left:6170;top:-1517;height:82;width:79;" coordorigin="6170,-1517" coordsize="79,82">
              <o:lock v:ext="edit"/>
              <v:shape id="_x0000_s6002" o:spid="_x0000_s6002" style="position:absolute;left:6170;top:-1517;height:82;width:79;" filled="f" stroked="t" coordorigin="6170,-1517" coordsize="79,82" path="m6210,-1517l6210,-143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03" o:spid="_x0000_s6003" o:spt="203" style="position:absolute;left:6170;top:-1517;height:82;width:79;" coordorigin="6170,-1517" coordsize="79,82">
              <o:lock v:ext="edit"/>
              <v:shape id="_x0000_s6004" o:spid="_x0000_s6004" style="position:absolute;left:6170;top:-1517;height:82;width:79;" filled="f" stroked="t" coordorigin="6170,-1517" coordsize="79,82" path="m6170,-1436l6250,-1436,6250,-1517,6170,-1517,6170,-143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5" o:spid="_x0000_s6005" o:spt="203" style="position:absolute;left:6170;top:-843;height:82;width:79;" coordorigin="6170,-843" coordsize="79,82">
              <o:lock v:ext="edit"/>
              <v:shape id="_x0000_s6006" o:spid="_x0000_s6006" style="position:absolute;left:6170;top:-843;height:82;width:79;" filled="f" stroked="t" coordorigin="6170,-843" coordsize="79,82" path="m6210,-843l6210,-76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07" o:spid="_x0000_s6007" o:spt="203" style="position:absolute;left:6170;top:-843;height:82;width:79;" coordorigin="6170,-843" coordsize="79,82">
              <o:lock v:ext="edit"/>
              <v:shape id="_x0000_s6008" o:spid="_x0000_s6008" style="position:absolute;left:6170;top:-843;height:82;width:79;" filled="f" stroked="t" coordorigin="6170,-843" coordsize="79,82" path="m6170,-761l6250,-761,6250,-843,6170,-843,6170,-7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9" o:spid="_x0000_s6009" o:spt="203" style="position:absolute;left:6170;top:-1088;height:82;width:79;" coordorigin="6170,-1088" coordsize="79,82">
              <o:lock v:ext="edit"/>
              <v:shape id="_x0000_s6010" o:spid="_x0000_s6010" style="position:absolute;left:6170;top:-1088;height:82;width:79;" filled="f" stroked="t" coordorigin="6170,-1088" coordsize="79,82" path="m6210,-1088l6210,-100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1" o:spid="_x0000_s6011" o:spt="203" style="position:absolute;left:6170;top:-1088;height:82;width:79;" coordorigin="6170,-1088" coordsize="79,82">
              <o:lock v:ext="edit"/>
              <v:shape id="_x0000_s6012" o:spid="_x0000_s6012" style="position:absolute;left:6170;top:-1088;height:82;width:79;" filled="f" stroked="t" coordorigin="6170,-1088" coordsize="79,82" path="m6170,-1006l6250,-1006,6250,-1088,6170,-1088,6170,-100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13" o:spid="_x0000_s6013" o:spt="203" style="position:absolute;left:6168;top:-399;height:82;width:79;" coordorigin="6168,-399" coordsize="79,82">
              <o:lock v:ext="edit"/>
              <v:shape id="_x0000_s6014" o:spid="_x0000_s6014" style="position:absolute;left:6168;top:-399;height:82;width:79;" filled="f" stroked="t" coordorigin="6168,-399" coordsize="79,82" path="m6208,-399l6208,-31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5" o:spid="_x0000_s6015" o:spt="203" style="position:absolute;left:6168;top:-399;height:82;width:79;" coordorigin="6168,-399" coordsize="79,82">
              <o:lock v:ext="edit"/>
              <v:shape id="_x0000_s6016" o:spid="_x0000_s6016" style="position:absolute;left:6168;top:-399;height:82;width:79;" filled="f" stroked="t" coordorigin="6168,-399" coordsize="79,82" path="m6168,-317l6247,-317,6247,-399,6168,-399,6168,-31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17" o:spid="_x0000_s6017" o:spt="203" style="position:absolute;left:6168;top:-644;height:82;width:79;" coordorigin="6168,-644" coordsize="79,82">
              <o:lock v:ext="edit"/>
              <v:shape id="_x0000_s6018" o:spid="_x0000_s6018" style="position:absolute;left:6168;top:-644;height:82;width:79;" filled="f" stroked="t" coordorigin="6168,-644" coordsize="79,82" path="m6208,-644l6208,-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9" o:spid="_x0000_s6019" o:spt="203" style="position:absolute;left:6168;top:-644;height:82;width:79;" coordorigin="6168,-644" coordsize="79,82">
              <o:lock v:ext="edit"/>
              <v:shape id="_x0000_s6020" o:spid="_x0000_s6020" style="position:absolute;left:6168;top:-644;height:82;width:79;" filled="f" stroked="t" coordorigin="6168,-644" coordsize="79,82" path="m6168,-562l6247,-562,6247,-644,6168,-644,6168,-56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021" o:spid="_x0000_s6021" o:spt="75" type="#_x0000_t75" style="position:absolute;left:6528;top:-514;height:230;width:442;" filled="f" coordsize="21600,21600">
                <v:path/>
                <v:fill on="f" focussize="0,0"/>
                <v:stroke/>
                <v:imagedata r:id="rId503" o:title=""/>
                <o:lock v:ext="edit" aspectratio="t"/>
              </v:shape>
              <v:shape id="_x0000_s6022" o:spid="_x0000_s6022" o:spt="75" type="#_x0000_t75" style="position:absolute;left:6509;top:-1858;height:230;width:442;" filled="f" coordsize="21600,21600">
                <v:path/>
                <v:fill on="f" focussize="0,0"/>
                <v:stroke/>
                <v:imagedata r:id="rId504" o:title=""/>
                <o:lock v:ext="edit" aspectratio="t"/>
              </v:shape>
              <v:shape id="_x0000_s6023" o:spid="_x0000_s6023" o:spt="75" type="#_x0000_t75" style="position:absolute;left:6526;top:-2398;height:295;width:422;" filled="f" coordsize="21600,21600">
                <v:path/>
                <v:fill on="f" focussize="0,0"/>
                <v:stroke/>
                <v:imagedata r:id="rId505" o:title=""/>
                <o:lock v:ext="edit" aspectratio="t"/>
              </v:shape>
              <v:shape id="_x0000_s6024" o:spid="_x0000_s6024" o:spt="75" type="#_x0000_t75" style="position:absolute;left:6343;top:-2268;height:230;width:787;" filled="f" coordsize="21600,21600">
                <v:path/>
                <v:fill on="f" focussize="0,0"/>
                <v:stroke/>
                <v:imagedata r:id="rId506" o:title=""/>
                <o:lock v:ext="edit" aspectratio="t"/>
              </v:shape>
              <v:shape id="_x0000_s6025" o:spid="_x0000_s6025" o:spt="75" type="#_x0000_t75" style="position:absolute;left:6466;top:-2136;height:295;width:538;" filled="f" coordsize="21600,21600">
                <v:path/>
                <v:fill on="f" focussize="0,0"/>
                <v:stroke/>
                <v:imagedata r:id="rId507" o:title=""/>
                <o:lock v:ext="edit" aspectratio="t"/>
              </v:shape>
            </v:group>
            <v:group id="_x0000_s6026" o:spid="_x0000_s6026" o:spt="203" style="position:absolute;left:7169;top:-1484;height:2;width:79;" coordorigin="7169,-1484" coordsize="79,2">
              <o:lock v:ext="edit"/>
              <v:shape id="_x0000_s6027" o:spid="_x0000_s6027" style="position:absolute;left:7169;top:-1484;height:2;width:79;" filled="f" stroked="t" coordorigin="7169,-1484" coordsize="79,0" path="m7248,-1484l7169,-148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28" o:spid="_x0000_s6028" o:spt="203" style="position:absolute;left:7169;top:-1227;height:2;width:79;" coordorigin="7169,-1227" coordsize="79,2">
              <o:lock v:ext="edit"/>
              <v:shape id="_x0000_s6029" o:spid="_x0000_s6029" style="position:absolute;left:7169;top:-1227;height:2;width:79;" filled="f" stroked="t" coordorigin="7169,-1227" coordsize="79,0" path="m7248,-1227l7169,-122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0" o:spid="_x0000_s6030" o:spt="203" style="position:absolute;left:7044;top:-1359;height:125;width:120;" coordorigin="7044,-1359" coordsize="120,125">
              <o:lock v:ext="edit"/>
              <v:shape id="_x0000_s6031" o:spid="_x0000_s6031" style="position:absolute;left:7044;top:-1359;height:125;width:120;" filled="f" stroked="t" coordorigin="7044,-1359" coordsize="120,125" path="m7164,-1234l7044,-135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2" o:spid="_x0000_s6032" o:spt="203" style="position:absolute;left:7044;top:-1481;height:125;width:120;" coordorigin="7044,-1481" coordsize="120,125">
              <o:lock v:ext="edit"/>
              <v:shape id="_x0000_s6033" o:spid="_x0000_s6033" style="position:absolute;left:7044;top:-1481;height:125;width:120;" filled="f" stroked="t" coordorigin="7044,-1481" coordsize="120,125" path="m7164,-1481l7044,-135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4" o:spid="_x0000_s6034" o:spt="203" style="position:absolute;left:6970;top:-1354;height:2;width:70;" coordorigin="6970,-1354" coordsize="70,2">
              <o:lock v:ext="edit"/>
              <v:shape id="_x0000_s6035" o:spid="_x0000_s6035" style="position:absolute;left:6970;top:-1354;height:2;width:70;" filled="f" stroked="t" coordorigin="6970,-1354" coordsize="70,0" path="m7039,-1354l6970,-135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6" o:spid="_x0000_s6036" o:spt="203" style="position:absolute;left:7169;top:-1047;height:2;width:79;" coordorigin="7169,-1047" coordsize="79,2">
              <o:lock v:ext="edit"/>
              <v:shape id="_x0000_s6037" o:spid="_x0000_s6037" style="position:absolute;left:7169;top:-1047;height:2;width:79;" filled="f" stroked="t" coordorigin="7169,-1047" coordsize="79,0" path="m7248,-1047l7169,-10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8" o:spid="_x0000_s6038" o:spt="203" style="position:absolute;left:7169;top:-802;height:2;width:79;" coordorigin="7169,-802" coordsize="79,2">
              <o:lock v:ext="edit"/>
              <v:shape id="_x0000_s6039" o:spid="_x0000_s6039" style="position:absolute;left:7169;top:-802;height:2;width:79;" filled="f" stroked="t" coordorigin="7169,-802" coordsize="79,0" path="m7248,-802l7169,-8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0" o:spid="_x0000_s6040" o:spt="203" style="position:absolute;left:7044;top:-924;height:125;width:120;" coordorigin="7044,-924" coordsize="120,125">
              <o:lock v:ext="edit"/>
              <v:shape id="_x0000_s6041" o:spid="_x0000_s6041" style="position:absolute;left:7044;top:-924;height:125;width:120;" filled="f" stroked="t" coordorigin="7044,-924" coordsize="120,125" path="m7164,-800l7044,-9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2" o:spid="_x0000_s6042" o:spt="203" style="position:absolute;left:7044;top:-1049;height:125;width:120;" coordorigin="7044,-1049" coordsize="120,125">
              <o:lock v:ext="edit"/>
              <v:shape id="_x0000_s6043" o:spid="_x0000_s6043" style="position:absolute;left:7044;top:-1049;height:125;width:120;" filled="f" stroked="t" coordorigin="7044,-1049" coordsize="120,125" path="m7164,-1049l7044,-9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4" o:spid="_x0000_s6044" o:spt="203" style="position:absolute;left:6970;top:-922;height:2;width:70;" coordorigin="6970,-922" coordsize="70,2">
              <o:lock v:ext="edit"/>
              <v:shape id="_x0000_s6045" o:spid="_x0000_s6045" style="position:absolute;left:6970;top:-922;height:2;width:70;" filled="f" stroked="t" coordorigin="6970,-922" coordsize="70,0" path="m7039,-922l6970,-92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6" o:spid="_x0000_s6046" o:spt="203" style="position:absolute;left:7217;top:-1740;height:79;width:79;" coordorigin="7217,-1740" coordsize="79,79">
              <o:lock v:ext="edit"/>
              <v:shape id="_x0000_s6047" o:spid="_x0000_s6047" style="position:absolute;left:7217;top:-1740;height:79;width:79;" filled="f" stroked="t" coordorigin="7217,-1740" coordsize="79,79" path="m7217,-1701l7296,-17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48" o:spid="_x0000_s6048" o:spt="203" style="position:absolute;left:7217;top:-1740;height:79;width:79;" coordorigin="7217,-1740" coordsize="79,79">
              <o:lock v:ext="edit"/>
              <v:shape id="_x0000_s6049" o:spid="_x0000_s6049" style="position:absolute;left:7217;top:-1740;height:79;width:79;" filled="f" stroked="t" coordorigin="7217,-1740" coordsize="79,79" path="m7217,-1661l7296,-1661,7296,-1740,7217,-1740,7217,-16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0" o:spid="_x0000_s6050" o:spt="203" style="position:absolute;left:7217;top:-1985;height:82;width:79;" coordorigin="7217,-1985" coordsize="79,82">
              <o:lock v:ext="edit"/>
              <v:shape id="_x0000_s6051" o:spid="_x0000_s6051" style="position:absolute;left:7217;top:-1985;height:82;width:79;" filled="f" stroked="t" coordorigin="7217,-1985" coordsize="79,82" path="m7256,-1985l7256,-190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52" o:spid="_x0000_s6052" o:spt="203" style="position:absolute;left:7217;top:-1985;height:82;width:79;" coordorigin="7217,-1985" coordsize="79,82">
              <o:lock v:ext="edit"/>
              <v:shape id="_x0000_s6053" o:spid="_x0000_s6053" style="position:absolute;left:7217;top:-1985;height:82;width:79;" filled="f" stroked="t" coordorigin="7217,-1985" coordsize="79,82" path="m7217,-1904l7296,-1904,7296,-1985,7217,-1985,7217,-190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4" o:spid="_x0000_s6054" o:spt="203" style="position:absolute;left:7217;top:-1272;height:79;width:79;" coordorigin="7217,-1272" coordsize="79,79">
              <o:lock v:ext="edit"/>
              <v:shape id="_x0000_s6055" o:spid="_x0000_s6055" style="position:absolute;left:7217;top:-1272;height:79;width:79;" filled="f" stroked="t" coordorigin="7217,-1272" coordsize="79,79" path="m7217,-1233l7296,-1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56" o:spid="_x0000_s6056" o:spt="203" style="position:absolute;left:7217;top:-1272;height:79;width:79;" coordorigin="7217,-1272" coordsize="79,79">
              <o:lock v:ext="edit"/>
              <v:shape id="_x0000_s6057" o:spid="_x0000_s6057" style="position:absolute;left:7217;top:-1272;height:79;width:79;" filled="f" stroked="t" coordorigin="7217,-1272" coordsize="79,79" path="m7217,-1193l7296,-1193,7296,-1272,7217,-1272,7217,-119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8" o:spid="_x0000_s6058" o:spt="203" style="position:absolute;left:7214;top:-1517;height:82;width:79;" coordorigin="7214,-1517" coordsize="79,82">
              <o:lock v:ext="edit"/>
              <v:shape id="_x0000_s6059" o:spid="_x0000_s6059" style="position:absolute;left:7214;top:-1517;height:82;width:79;" filled="f" stroked="t" coordorigin="7214,-1517" coordsize="79,82" path="m7254,-1517l7254,-143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0" o:spid="_x0000_s6060" o:spt="203" style="position:absolute;left:7214;top:-1517;height:82;width:79;" coordorigin="7214,-1517" coordsize="79,82">
              <o:lock v:ext="edit"/>
              <v:shape id="_x0000_s6061" o:spid="_x0000_s6061" style="position:absolute;left:7214;top:-1517;height:82;width:79;" filled="f" stroked="t" coordorigin="7214,-1517" coordsize="79,82" path="m7214,-1436l7294,-1436,7294,-1517,7214,-1517,7214,-143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62" o:spid="_x0000_s6062" o:spt="203" style="position:absolute;left:7214;top:-843;height:82;width:79;" coordorigin="7214,-843" coordsize="79,82">
              <o:lock v:ext="edit"/>
              <v:shape id="_x0000_s6063" o:spid="_x0000_s6063" style="position:absolute;left:7214;top:-843;height:82;width:79;" filled="f" stroked="t" coordorigin="7214,-843" coordsize="79,82" path="m7254,-843l7254,-76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4" o:spid="_x0000_s6064" o:spt="203" style="position:absolute;left:7214;top:-843;height:82;width:79;" coordorigin="7214,-843" coordsize="79,82">
              <o:lock v:ext="edit"/>
              <v:shape id="_x0000_s6065" o:spid="_x0000_s6065" style="position:absolute;left:7214;top:-843;height:82;width:79;" filled="f" stroked="t" coordorigin="7214,-843" coordsize="79,82" path="m7214,-761l7294,-761,7294,-843,7214,-843,7214,-7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66" o:spid="_x0000_s6066" o:spt="203" style="position:absolute;left:7214;top:-1088;height:82;width:79;" coordorigin="7214,-1088" coordsize="79,82">
              <o:lock v:ext="edit"/>
              <v:shape id="_x0000_s6067" o:spid="_x0000_s6067" style="position:absolute;left:7214;top:-1088;height:82;width:79;" filled="f" stroked="t" coordorigin="7214,-1088" coordsize="79,82" path="m7254,-1088l7254,-100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8" o:spid="_x0000_s6068" o:spt="203" style="position:absolute;left:7214;top:-1088;height:82;width:79;" coordorigin="7214,-1088" coordsize="79,82">
              <o:lock v:ext="edit"/>
              <v:shape id="_x0000_s6069" o:spid="_x0000_s6069" style="position:absolute;left:7214;top:-1088;height:82;width:79;" filled="f" stroked="t" coordorigin="7214,-1088" coordsize="79,82" path="m7214,-1006l7294,-1006,7294,-1088,7214,-1088,7214,-100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0" o:spid="_x0000_s6070" o:spt="203" style="position:absolute;left:7212;top:-399;height:82;width:79;" coordorigin="7212,-399" coordsize="79,82">
              <o:lock v:ext="edit"/>
              <v:shape id="_x0000_s6071" o:spid="_x0000_s6071" style="position:absolute;left:7212;top:-399;height:82;width:79;" filled="f" stroked="t" coordorigin="7212,-399" coordsize="79,82" path="m7252,-399l7252,-31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72" o:spid="_x0000_s6072" o:spt="203" style="position:absolute;left:7212;top:-399;height:82;width:79;" coordorigin="7212,-399" coordsize="79,82">
              <o:lock v:ext="edit"/>
              <v:shape id="_x0000_s6073" o:spid="_x0000_s6073" style="position:absolute;left:7212;top:-399;height:82;width:79;" filled="f" stroked="t" coordorigin="7212,-399" coordsize="79,82" path="m7212,-317l7291,-317,7291,-399,7212,-399,7212,-31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4" o:spid="_x0000_s6074" o:spt="203" style="position:absolute;left:7212;top:-644;height:82;width:79;" coordorigin="7212,-644" coordsize="79,82">
              <o:lock v:ext="edit"/>
              <v:shape id="_x0000_s6075" o:spid="_x0000_s6075" style="position:absolute;left:7212;top:-644;height:82;width:79;" filled="f" stroked="t" coordorigin="7212,-644" coordsize="79,82" path="m7252,-644l7252,-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76" o:spid="_x0000_s6076" o:spt="203" style="position:absolute;left:7212;top:-644;height:82;width:79;" coordorigin="7212,-644" coordsize="79,82">
              <o:lock v:ext="edit"/>
              <v:shape id="_x0000_s6077" o:spid="_x0000_s6077" style="position:absolute;left:7212;top:-644;height:82;width:79;" filled="f" stroked="t" coordorigin="7212,-644" coordsize="79,82" path="m7212,-562l7291,-562,7291,-644,7212,-644,7212,-56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8" o:spid="_x0000_s6078" o:spt="203" style="position:absolute;left:7639;top:-372;height:2;width:322;" coordorigin="7639,-372" coordsize="322,2">
              <o:lock v:ext="edit"/>
              <v:shape id="_x0000_s6079" o:spid="_x0000_s6079" style="position:absolute;left:7639;top:-372;height:2;width:322;" filled="f" stroked="t" coordorigin="7639,-372" coordsize="322,0" path="m7639,-372l7961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80" o:spid="_x0000_s6080" o:spt="203" style="position:absolute;left:7598;top:-413;height:82;width:79;" coordorigin="7598,-413" coordsize="79,82">
              <o:lock v:ext="edit"/>
              <v:shape id="_x0000_s6081" o:spid="_x0000_s6081" style="position:absolute;left:7598;top:-413;height:82;width:79;" filled="f" stroked="t" coordorigin="7598,-413" coordsize="79,82" path="m7638,-413l7638,-33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82" o:spid="_x0000_s6082" o:spt="203" style="position:absolute;left:7598;top:-413;height:82;width:79;" coordorigin="7598,-413" coordsize="79,82">
              <o:lock v:ext="edit"/>
              <v:shape id="_x0000_s6083" o:spid="_x0000_s6083" style="position:absolute;left:7598;top:-413;height:82;width:79;" filled="f" stroked="t" coordorigin="7598,-413" coordsize="79,82" path="m7598,-332l7678,-332,7678,-413,7598,-413,7598,-3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84" o:spid="_x0000_s6084" o:spt="203" style="position:absolute;left:7603;top:-1757;height:82;width:79;" coordorigin="7603,-1757" coordsize="79,82">
              <o:lock v:ext="edit"/>
              <v:shape id="_x0000_s6085" o:spid="_x0000_s6085" style="position:absolute;left:7603;top:-1757;height:82;width:79;" filled="f" stroked="t" coordorigin="7603,-1757" coordsize="79,82" path="m7643,-1757l7643,-167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86" o:spid="_x0000_s6086" o:spt="203" style="position:absolute;left:7603;top:-1757;height:82;width:79;" coordorigin="7603,-1757" coordsize="79,82">
              <o:lock v:ext="edit"/>
              <v:shape id="_x0000_s6087" o:spid="_x0000_s6087" style="position:absolute;left:7603;top:-1757;height:82;width:79;" filled="f" stroked="t" coordorigin="7603,-1757" coordsize="79,82" path="m7603,-1676l7682,-1676,7682,-1757,7603,-1757,7603,-16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88" o:spid="_x0000_s6088" o:spt="203" style="position:absolute;left:7603;top:-2002;height:82;width:79;" coordorigin="7603,-2002" coordsize="79,82">
              <o:lock v:ext="edit"/>
              <v:shape id="_x0000_s6089" o:spid="_x0000_s6089" style="position:absolute;left:7603;top:-2002;height:82;width:79;" filled="f" stroked="t" coordorigin="7603,-2002" coordsize="79,82" path="m7643,-2002l7643,-192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0" o:spid="_x0000_s6090" o:spt="203" style="position:absolute;left:7603;top:-2002;height:82;width:79;" coordorigin="7603,-2002" coordsize="79,82">
              <o:lock v:ext="edit"/>
              <v:shape id="_x0000_s6091" o:spid="_x0000_s6091" style="position:absolute;left:7603;top:-2002;height:82;width:79;" filled="f" stroked="t" coordorigin="7603,-2002" coordsize="79,82" path="m7603,-1920l7682,-1920,7682,-2002,7603,-2002,7603,-192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92" o:spid="_x0000_s6092" o:spt="203" style="position:absolute;left:7603;top:-1289;height:82;width:79;" coordorigin="7603,-1289" coordsize="79,82">
              <o:lock v:ext="edit"/>
              <v:shape id="_x0000_s6093" o:spid="_x0000_s6093" style="position:absolute;left:7603;top:-1289;height:82;width:79;" filled="f" stroked="t" coordorigin="7603,-1289" coordsize="79,82" path="m7643,-1289l7643,-120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4" o:spid="_x0000_s6094" o:spt="203" style="position:absolute;left:7603;top:-1289;height:82;width:79;" coordorigin="7603,-1289" coordsize="79,82">
              <o:lock v:ext="edit"/>
              <v:shape id="_x0000_s6095" o:spid="_x0000_s6095" style="position:absolute;left:7603;top:-1289;height:82;width:79;" filled="f" stroked="t" coordorigin="7603,-1289" coordsize="79,82" path="m7603,-1208l7682,-1208,7682,-1289,7603,-1289,7603,-120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96" o:spid="_x0000_s6096" o:spt="203" style="position:absolute;left:7601;top:-1534;height:82;width:79;" coordorigin="7601,-1534" coordsize="79,82">
              <o:lock v:ext="edit"/>
              <v:shape id="_x0000_s6097" o:spid="_x0000_s6097" style="position:absolute;left:7601;top:-1534;height:82;width:79;" filled="f" stroked="t" coordorigin="7601,-1534" coordsize="79,82" path="m7640,-1534l7640,-145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8" o:spid="_x0000_s6098" o:spt="203" style="position:absolute;left:7601;top:-1534;height:82;width:79;" coordorigin="7601,-1534" coordsize="79,82">
              <o:lock v:ext="edit"/>
              <v:shape id="_x0000_s6099" o:spid="_x0000_s6099" style="position:absolute;left:7601;top:-1534;height:82;width:79;" filled="f" stroked="t" coordorigin="7601,-1534" coordsize="79,82" path="m7601,-1452l7680,-1452,7680,-1534,7601,-1534,7601,-145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0" o:spid="_x0000_s6100" o:spt="203" style="position:absolute;left:7601;top:-860;height:82;width:79;" coordorigin="7601,-860" coordsize="79,82">
              <o:lock v:ext="edit"/>
              <v:shape id="_x0000_s6101" o:spid="_x0000_s6101" style="position:absolute;left:7601;top:-860;height:82;width:79;" filled="f" stroked="t" coordorigin="7601,-860" coordsize="79,82" path="m7640,-860l7640,-7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02" o:spid="_x0000_s6102" o:spt="203" style="position:absolute;left:7601;top:-860;height:82;width:79;" coordorigin="7601,-860" coordsize="79,82">
              <o:lock v:ext="edit"/>
              <v:shape id="_x0000_s6103" o:spid="_x0000_s6103" style="position:absolute;left:7601;top:-860;height:82;width:79;" filled="f" stroked="t" coordorigin="7601,-860" coordsize="79,82" path="m7601,-778l7680,-778,7680,-860,7601,-860,7601,-7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4" o:spid="_x0000_s6104" o:spt="203" style="position:absolute;left:7601;top:-1104;height:82;width:79;" coordorigin="7601,-1104" coordsize="79,82">
              <o:lock v:ext="edit"/>
              <v:shape id="_x0000_s6105" o:spid="_x0000_s6105" style="position:absolute;left:7601;top:-1104;height:82;width:79;" filled="f" stroked="t" coordorigin="7601,-1104" coordsize="79,82" path="m7640,-1104l7640,-102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06" o:spid="_x0000_s6106" o:spt="203" style="position:absolute;left:7601;top:-1104;height:82;width:79;" coordorigin="7601,-1104" coordsize="79,82">
              <o:lock v:ext="edit"/>
              <v:shape id="_x0000_s6107" o:spid="_x0000_s6107" style="position:absolute;left:7601;top:-1104;height:82;width:79;" filled="f" stroked="t" coordorigin="7601,-1104" coordsize="79,82" path="m7601,-1023l7680,-1023,7680,-1104,7601,-1104,7601,-102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8" o:spid="_x0000_s6108" o:spt="203" style="position:absolute;left:7598;top:-658;height:82;width:79;" coordorigin="7598,-658" coordsize="79,82">
              <o:lock v:ext="edit"/>
              <v:shape id="_x0000_s6109" o:spid="_x0000_s6109" style="position:absolute;left:7598;top:-658;height:82;width:79;" filled="f" stroked="t" coordorigin="7598,-658" coordsize="79,82" path="m7638,-658l7638,-57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10" o:spid="_x0000_s6110" o:spt="203" style="position:absolute;left:7598;top:-658;height:82;width:79;" coordorigin="7598,-658" coordsize="79,82">
              <o:lock v:ext="edit"/>
              <v:shape id="_x0000_s6111" o:spid="_x0000_s6111" style="position:absolute;left:7598;top:-658;height:82;width:79;" filled="f" stroked="t" coordorigin="7598,-658" coordsize="79,82" path="m7598,-576l7678,-576,7678,-658,7598,-658,7598,-5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12" o:spid="_x0000_s6112" o:spt="75" type="#_x0000_t75" style="position:absolute;left:6326;top:-1644;height:230;width:192;" filled="f" coordsize="21600,21600">
                <v:path/>
                <v:fill on="f" focussize="0,0"/>
                <v:stroke/>
                <v:imagedata r:id="rId508" o:title=""/>
                <o:lock v:ext="edit" aspectratio="t"/>
              </v:shape>
            </v:group>
            <v:group id="_x0000_s6113" o:spid="_x0000_s6113" o:spt="203" style="position:absolute;left:6533;top:-1616;height:113;width:137;" coordorigin="6533,-1616" coordsize="137,113">
              <o:lock v:ext="edit"/>
              <v:shape id="_x0000_s6114" o:spid="_x0000_s6114" style="position:absolute;left:6533;top:-1616;height:113;width:137;" filled="f" stroked="t" coordorigin="6533,-1616" coordsize="137,113" path="m6533,-1616l6670,-1616,6670,-1503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15" o:spid="_x0000_s6115" o:spt="203" style="position:absolute;left:6641;top:-1509;height:67;width:60;" coordorigin="6641,-1509" coordsize="60,67">
              <o:lock v:ext="edit"/>
              <v:shape id="_x0000_s6116" o:spid="_x0000_s6116" style="position:absolute;left:6641;top:-1509;height:67;width:60;" fillcolor="#000000" filled="t" stroked="f" coordorigin="6641,-1509" coordsize="60,67" path="m6679,-1509l6660,-1509,6641,-1503,6670,-1443,6701,-1503,6698,-1504,6679,-15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17" o:spid="_x0000_s6117" o:spt="203" style="position:absolute;left:5784;top:-1748;height:82;width:79;" coordorigin="5784,-1748" coordsize="79,82">
              <o:lock v:ext="edit"/>
              <v:shape id="_x0000_s6118" o:spid="_x0000_s6118" style="position:absolute;left:5784;top:-1748;height:82;width:79;" filled="f" stroked="t" coordorigin="5784,-1748" coordsize="79,82" path="m5824,-1748l5824,-166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19" o:spid="_x0000_s6119" o:spt="203" style="position:absolute;left:5784;top:-1748;height:82;width:79;" coordorigin="5784,-1748" coordsize="79,82">
              <o:lock v:ext="edit"/>
              <v:shape id="_x0000_s6120" o:spid="_x0000_s6120" style="position:absolute;left:5784;top:-1748;height:82;width:79;" filled="f" stroked="t" coordorigin="5784,-1748" coordsize="79,82" path="m5784,-1666l5863,-1666,5863,-1748,5784,-1748,5784,-166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1" o:spid="_x0000_s6121" o:spt="203" style="position:absolute;left:5784;top:-1992;height:82;width:79;" coordorigin="5784,-1992" coordsize="79,82">
              <o:lock v:ext="edit"/>
              <v:shape id="_x0000_s6122" o:spid="_x0000_s6122" style="position:absolute;left:5784;top:-1992;height:82;width:79;" filled="f" stroked="t" coordorigin="5784,-1992" coordsize="79,82" path="m5824,-1992l5824,-191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23" o:spid="_x0000_s6123" o:spt="203" style="position:absolute;left:5784;top:-1992;height:82;width:79;" coordorigin="5784,-1992" coordsize="79,82">
              <o:lock v:ext="edit"/>
              <v:shape id="_x0000_s6124" o:spid="_x0000_s6124" style="position:absolute;left:5784;top:-1992;height:82;width:79;" filled="f" stroked="t" coordorigin="5784,-1992" coordsize="79,82" path="m5784,-1911l5863,-1911,5863,-1992,5784,-1992,5784,-191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5" o:spid="_x0000_s6125" o:spt="203" style="position:absolute;left:5782;top:-1280;height:82;width:79;" coordorigin="5782,-1280" coordsize="79,82">
              <o:lock v:ext="edit"/>
              <v:shape id="_x0000_s6126" o:spid="_x0000_s6126" style="position:absolute;left:5782;top:-1280;height:82;width:79;" filled="f" stroked="t" coordorigin="5782,-1280" coordsize="79,82" path="m5821,-1280l5821,-119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27" o:spid="_x0000_s6127" o:spt="203" style="position:absolute;left:5782;top:-1280;height:82;width:79;" coordorigin="5782,-1280" coordsize="79,82">
              <o:lock v:ext="edit"/>
              <v:shape id="_x0000_s6128" o:spid="_x0000_s6128" style="position:absolute;left:5782;top:-1280;height:82;width:79;" filled="f" stroked="t" coordorigin="5782,-1280" coordsize="79,82" path="m5782,-1198l5861,-1198,5861,-1280,5782,-1280,5782,-119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9" o:spid="_x0000_s6129" o:spt="203" style="position:absolute;left:5782;top:-1524;height:82;width:79;" coordorigin="5782,-1524" coordsize="79,82">
              <o:lock v:ext="edit"/>
              <v:shape id="_x0000_s6130" o:spid="_x0000_s6130" style="position:absolute;left:5782;top:-1524;height:82;width:79;" filled="f" stroked="t" coordorigin="5782,-1524" coordsize="79,82" path="m5821,-1524l5821,-144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1" o:spid="_x0000_s6131" o:spt="203" style="position:absolute;left:5782;top:-1524;height:82;width:79;" coordorigin="5782,-1524" coordsize="79,82">
              <o:lock v:ext="edit"/>
              <v:shape id="_x0000_s6132" o:spid="_x0000_s6132" style="position:absolute;left:5782;top:-1524;height:82;width:79;" filled="f" stroked="t" coordorigin="5782,-1524" coordsize="79,82" path="m5782,-1443l5861,-1443,5861,-1524,5782,-1524,5782,-144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33" o:spid="_x0000_s6133" o:spt="203" style="position:absolute;left:5782;top:-850;height:82;width:79;" coordorigin="5782,-850" coordsize="79,82">
              <o:lock v:ext="edit"/>
              <v:shape id="_x0000_s6134" o:spid="_x0000_s6134" style="position:absolute;left:5782;top:-850;height:82;width:79;" filled="f" stroked="t" coordorigin="5782,-850" coordsize="79,82" path="m5821,-850l5821,-76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5" o:spid="_x0000_s6135" o:spt="203" style="position:absolute;left:5782;top:-850;height:82;width:79;" coordorigin="5782,-850" coordsize="79,82">
              <o:lock v:ext="edit"/>
              <v:shape id="_x0000_s6136" o:spid="_x0000_s6136" style="position:absolute;left:5782;top:-850;height:82;width:79;" filled="f" stroked="t" coordorigin="5782,-850" coordsize="79,82" path="m5782,-768l5861,-768,5861,-850,5782,-850,5782,-76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37" o:spid="_x0000_s6137" o:spt="203" style="position:absolute;left:5782;top:-1095;height:82;width:79;" coordorigin="5782,-1095" coordsize="79,82">
              <o:lock v:ext="edit"/>
              <v:shape id="_x0000_s6138" o:spid="_x0000_s6138" style="position:absolute;left:5782;top:-1095;height:82;width:79;" filled="f" stroked="t" coordorigin="5782,-1095" coordsize="79,82" path="m5821,-1095l5821,-101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9" o:spid="_x0000_s6139" o:spt="203" style="position:absolute;left:5782;top:-1095;height:82;width:79;" coordorigin="5782,-1095" coordsize="79,82">
              <o:lock v:ext="edit"/>
              <v:shape id="_x0000_s6140" o:spid="_x0000_s6140" style="position:absolute;left:5782;top:-1095;height:82;width:79;" filled="f" stroked="t" coordorigin="5782,-1095" coordsize="79,82" path="m5782,-1013l5861,-1013,5861,-1095,5782,-1095,5782,-101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1" o:spid="_x0000_s6141" o:spt="203" style="position:absolute;left:5779;top:-406;height:82;width:79;" coordorigin="5779,-406" coordsize="79,82">
              <o:lock v:ext="edit"/>
              <v:shape id="_x0000_s6142" o:spid="_x0000_s6142" style="position:absolute;left:5779;top:-406;height:82;width:79;" filled="f" stroked="t" coordorigin="5779,-406" coordsize="79,82" path="m5819,-406l5819,-32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43" o:spid="_x0000_s6143" o:spt="203" style="position:absolute;left:5779;top:-406;height:82;width:79;" coordorigin="5779,-406" coordsize="79,82">
              <o:lock v:ext="edit"/>
              <v:shape id="_x0000_s6144" o:spid="_x0000_s6144" style="position:absolute;left:5779;top:-406;height:82;width:79;" filled="f" stroked="t" coordorigin="5779,-406" coordsize="79,82" path="m5779,-324l5858,-324,5858,-406,5779,-406,5779,-32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5" o:spid="_x0000_s6145" o:spt="203" style="position:absolute;left:5779;top:-648;height:82;width:79;" coordorigin="5779,-648" coordsize="79,82">
              <o:lock v:ext="edit"/>
              <v:shape id="_x0000_s6146" o:spid="_x0000_s6146" style="position:absolute;left:5779;top:-648;height:82;width:79;" filled="f" stroked="t" coordorigin="5779,-648" coordsize="79,82" path="m5819,-648l5819,-56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47" o:spid="_x0000_s6147" o:spt="203" style="position:absolute;left:5779;top:-648;height:82;width:79;" coordorigin="5779,-648" coordsize="79,82">
              <o:lock v:ext="edit"/>
              <v:shape id="_x0000_s6148" o:spid="_x0000_s6148" style="position:absolute;left:5779;top:-648;height:82;width:79;" filled="f" stroked="t" coordorigin="5779,-648" coordsize="79,82" path="m5779,-567l5858,-567,5858,-648,5779,-648,5779,-56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9" o:spid="_x0000_s6149" o:spt="203" style="position:absolute;left:6319;top:-1445;height:662;width:672;" coordorigin="6319,-1445" coordsize="672,662">
              <o:lock v:ext="edit"/>
              <v:shape id="_x0000_s6150" o:spid="_x0000_s6150" style="position:absolute;left:6319;top:-1445;height:662;width:672;" fillcolor="#FFFFFF" filled="t" stroked="f" coordorigin="6319,-1445" coordsize="672,662" path="m6319,-783l6991,-783,6991,-1445,6319,-1445,6319,-7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51" o:spid="_x0000_s6151" o:spt="203" style="position:absolute;left:6319;top:-1445;height:662;width:672;" coordorigin="6319,-1445" coordsize="672,662">
              <o:lock v:ext="edit"/>
              <v:shape id="_x0000_s6152" o:spid="_x0000_s6152" style="position:absolute;left:6319;top:-1445;height:662;width:672;" filled="f" stroked="t" coordorigin="6319,-1445" coordsize="672,662" path="m6319,-783l6991,-783,6991,-1445,6319,-1445,6319,-78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53" o:spid="_x0000_s6153" o:spt="203" style="position:absolute;left:6374;top:-1373;height:521;width:547;" coordorigin="6374,-1373" coordsize="547,521">
              <o:lock v:ext="edit"/>
              <v:shape id="_x0000_s6154" o:spid="_x0000_s6154" style="position:absolute;left:6374;top:-1373;height:521;width:547;" fillcolor="#FFFFFF" filled="t" stroked="f" coordorigin="6374,-1373" coordsize="547,521" path="m6374,-852l6922,-852,6922,-1373,6374,-1373,6374,-852xe">
                <v:path arrowok="t"/>
                <v:fill on="t" focussize="0,0"/>
                <v:stroke on="f"/>
                <v:imagedata o:title=""/>
                <o:lock v:ext="edit"/>
              </v:shape>
              <v:shape id="_x0000_s6155" o:spid="_x0000_s6155" o:spt="75" type="#_x0000_t75" style="position:absolute;left:6502;top:-1354;height:230;width:326;" filled="f" coordsize="21600,21600">
                <v:path/>
                <v:fill on="f" focussize="0,0"/>
                <v:stroke/>
                <v:imagedata r:id="rId509" o:title=""/>
                <o:lock v:ext="edit" aspectratio="t"/>
              </v:shape>
              <v:shape id="_x0000_s6156" o:spid="_x0000_s6156" o:spt="75" type="#_x0000_t75" style="position:absolute;left:6430;top:-1224;height:295;width:461;" filled="f" coordsize="21600,21600">
                <v:path/>
                <v:fill on="f" focussize="0,0"/>
                <v:stroke/>
                <v:imagedata r:id="rId510" o:title=""/>
                <o:lock v:ext="edit" aspectratio="t"/>
              </v:shape>
              <v:shape id="_x0000_s6157" o:spid="_x0000_s6157" o:spt="75" type="#_x0000_t75" style="position:absolute;left:6389;top:-1092;height:425;width:538;" filled="f" coordsize="21600,21600">
                <v:path/>
                <v:fill on="f" focussize="0,0"/>
                <v:stroke/>
                <v:imagedata r:id="rId511" o:title=""/>
                <o:lock v:ext="edit" aspectratio="t"/>
              </v:shape>
              <v:shape id="_x0000_s6158" o:spid="_x0000_s6158" o:spt="75" type="#_x0000_t75" style="position:absolute;left:6554;top:-963;height:295;width:247;" filled="f" coordsize="21600,21600">
                <v:path/>
                <v:fill on="f" focussize="0,0"/>
                <v:stroke/>
                <v:imagedata r:id="rId512" o:title=""/>
                <o:lock v:ext="edit" aspectratio="t"/>
              </v:shape>
            </v:group>
            <v:group id="_x0000_s6159" o:spid="_x0000_s6159" o:spt="203" style="position:absolute;left:5705;top:-2379;height:2359;width:238;" coordorigin="5705,-2379" coordsize="238,2359">
              <o:lock v:ext="edit"/>
              <v:shape id="_x0000_s6160" o:spid="_x0000_s6160" style="position:absolute;left:5705;top:-2379;height:2359;width:238;" filled="f" stroked="t" coordorigin="5705,-2379" coordsize="238,2359" path="m5705,-20l5942,-20,5942,-2379,5705,-2379,5705,-20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161" o:spid="_x0000_s6161" o:spt="203" style="position:absolute;left:7524;top:-2379;height:2359;width:238;" coordorigin="7524,-2379" coordsize="238,2359">
              <o:lock v:ext="edit"/>
              <v:shape id="_x0000_s6162" o:spid="_x0000_s6162" style="position:absolute;left:7524;top:-2379;height:2359;width:238;" filled="f" stroked="t" coordorigin="7524,-2379" coordsize="238,2359" path="m7524,-20l7762,-20,7762,-2379,7524,-2379,7524,-20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163" o:spid="_x0000_s6163" o:spt="203" style="position:absolute;left:8014;top:-1836;height:355;width:703;" coordorigin="8014,-1836" coordsize="703,355">
              <o:lock v:ext="edit"/>
              <v:shape id="_x0000_s6164" o:spid="_x0000_s6164" style="position:absolute;left:8014;top:-1836;height:355;width:703;" filled="f" stroked="t" coordorigin="8014,-1836" coordsize="703,355" path="m8062,-1836l8014,-1836,8014,-1582,8717,-1582,8717,-148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165" o:spid="_x0000_s6165" o:spt="203" style="position:absolute;left:8016;top:-840;height:348;width:703;" coordorigin="8016,-840" coordsize="703,348">
              <o:lock v:ext="edit"/>
              <v:shape id="_x0000_s6166" o:spid="_x0000_s6166" style="position:absolute;left:8016;top:-840;height:348;width:703;" filled="f" stroked="t" coordorigin="8016,-840" coordsize="703,348" path="m8066,-492l8016,-492,8016,-740,8719,-740,8719,-84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167" o:spid="_x0000_s6167" o:spt="203" style="position:absolute;left:8371;top:-1491;height:650;width:773;" coordorigin="8371,-1491" coordsize="773,650">
              <o:lock v:ext="edit"/>
              <v:shape id="_x0000_s6168" o:spid="_x0000_s6168" style="position:absolute;left:8371;top:-1491;height:650;width:773;" fillcolor="#FFFFFF" filled="t" stroked="f" coordorigin="8371,-1491" coordsize="773,650" path="m8371,-840l9144,-840,9144,-1491,8371,-1491,8371,-8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69" o:spid="_x0000_s6169" o:spt="203" style="position:absolute;left:8371;top:-1491;height:650;width:773;" coordorigin="8371,-1491" coordsize="773,650">
              <o:lock v:ext="edit"/>
              <v:shape id="_x0000_s6170" o:spid="_x0000_s6170" style="position:absolute;left:8371;top:-1491;height:650;width:773;" filled="f" stroked="t" coordorigin="8371,-1491" coordsize="773,650" path="m8371,-840l9144,-840,9144,-1491,8371,-1491,8371,-84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71" o:spid="_x0000_s6171" o:spt="75" type="#_x0000_t75" style="position:absolute;left:8544;top:-1340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6172" o:spid="_x0000_s6172" o:spt="75" type="#_x0000_t75" style="position:absolute;left:8594;top:-1210;height:425;width:346;" filled="f" coordsize="21600,21600">
                <v:path/>
                <v:fill on="f" focussize="0,0"/>
                <v:stroke/>
                <v:imagedata r:id="rId491" o:title=""/>
                <o:lock v:ext="edit" aspectratio="t"/>
              </v:shape>
              <v:shape id="_x0000_s6173" o:spid="_x0000_s6173" o:spt="75" type="#_x0000_t75" style="position:absolute;left:8690;top:-1080;height:295;width:182;" filled="f" coordsize="21600,21600">
                <v:path/>
                <v:fill on="f" focussize="0,0"/>
                <v:stroke/>
                <v:imagedata r:id="rId513" o:title=""/>
                <o:lock v:ext="edit" aspectratio="t"/>
              </v:shape>
            </v:group>
            <v:group id="_x0000_s6174" o:spid="_x0000_s6174" o:spt="203" style="position:absolute;left:4517;top:-1992;height:326;width:773;" coordorigin="4517,-1992" coordsize="773,326">
              <o:lock v:ext="edit"/>
              <v:shape id="_x0000_s6175" o:spid="_x0000_s6175" style="position:absolute;left:4517;top:-1992;height:326;width:773;" fillcolor="#FFFFFF" filled="t" stroked="f" coordorigin="4517,-1992" coordsize="773,326" path="m4517,-1666l5290,-1666,5290,-1992,4517,-1992,4517,-16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76" o:spid="_x0000_s6176" o:spt="203" style="position:absolute;left:4517;top:-1992;height:326;width:773;" coordorigin="4517,-1992" coordsize="773,326">
              <o:lock v:ext="edit"/>
              <v:shape id="_x0000_s6177" o:spid="_x0000_s6177" style="position:absolute;left:4517;top:-1992;height:326;width:773;" filled="f" stroked="t" coordorigin="4517,-1992" coordsize="773,326" path="m4517,-1666l5290,-1666,5290,-1992,4517,-1992,4517,-166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78" o:spid="_x0000_s6178" o:spt="75" type="#_x0000_t75" style="position:absolute;left:4978;top:-1940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179" o:spid="_x0000_s6179" o:spt="75" type="#_x0000_t75" style="position:absolute;left:4627;top:-1940;height:425;width:319;" filled="f" coordsize="21600,21600">
                <v:path/>
                <v:fill on="f" focussize="0,0"/>
                <v:stroke/>
                <v:imagedata r:id="rId514" o:title=""/>
                <o:lock v:ext="edit" aspectratio="t"/>
              </v:shape>
              <v:shape id="_x0000_s6180" o:spid="_x0000_s6180" o:spt="75" type="#_x0000_t75" style="position:absolute;left:4841;top:-1810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181" o:spid="_x0000_s6181" o:spt="203" style="position:absolute;left:4517;top:-648;height:324;width:773;" coordorigin="4517,-648" coordsize="773,324">
              <o:lock v:ext="edit"/>
              <v:shape id="_x0000_s6182" o:spid="_x0000_s6182" style="position:absolute;left:4517;top:-648;height:324;width:773;" fillcolor="#FFFFFF" filled="t" stroked="f" coordorigin="4517,-648" coordsize="773,324" path="m4517,-324l5290,-324,5290,-648,4517,-648,4517,-3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83" o:spid="_x0000_s6183" o:spt="203" style="position:absolute;left:4517;top:-648;height:324;width:773;" coordorigin="4517,-648" coordsize="773,324">
              <o:lock v:ext="edit"/>
              <v:shape id="_x0000_s6184" o:spid="_x0000_s6184" style="position:absolute;left:4517;top:-648;height:324;width:773;" filled="f" stroked="t" coordorigin="4517,-648" coordsize="773,324" path="m4517,-324l5290,-324,5290,-648,4517,-648,4517,-32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85" o:spid="_x0000_s6185" o:spt="75" type="#_x0000_t75" style="position:absolute;left:4978;top:-598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186" o:spid="_x0000_s6186" o:spt="75" type="#_x0000_t75" style="position:absolute;left:4627;top:-598;height:427;width:319;" filled="f" coordsize="21600,21600">
                <v:path/>
                <v:fill on="f" focussize="0,0"/>
                <v:stroke/>
                <v:imagedata r:id="rId515" o:title=""/>
                <o:lock v:ext="edit" aspectratio="t"/>
              </v:shape>
              <v:shape id="_x0000_s6187" o:spid="_x0000_s6187" o:spt="75" type="#_x0000_t75" style="position:absolute;left:4836;top:-466;height:295;width:182;" filled="f" coordsize="21600,21600">
                <v:path/>
                <v:fill on="f" focussize="0,0"/>
                <v:stroke/>
                <v:imagedata r:id="rId516" o:title=""/>
                <o:lock v:ext="edit" aspectratio="t"/>
              </v:shape>
            </v:group>
            <v:group id="_x0000_s6188" o:spid="_x0000_s6188" o:spt="203" style="position:absolute;left:8357;top:-2002;height:326;width:770;" coordorigin="8357,-2002" coordsize="770,326">
              <o:lock v:ext="edit"/>
              <v:shape id="_x0000_s6189" o:spid="_x0000_s6189" style="position:absolute;left:8357;top:-2002;height:326;width:770;" fillcolor="#FFFFFF" filled="t" stroked="f" coordorigin="8357,-2002" coordsize="770,326" path="m8357,-1676l9127,-1676,9127,-2002,8357,-2002,8357,-1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90" o:spid="_x0000_s6190" o:spt="203" style="position:absolute;left:8357;top:-2002;height:326;width:770;" coordorigin="8357,-2002" coordsize="770,326">
              <o:lock v:ext="edit"/>
              <v:shape id="_x0000_s6191" o:spid="_x0000_s6191" style="position:absolute;left:8357;top:-2002;height:326;width:770;" filled="f" stroked="t" coordorigin="8357,-2002" coordsize="770,326" path="m8357,-1676l9127,-1676,9127,-2002,8357,-2002,8357,-16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92" o:spid="_x0000_s6192" o:spt="75" type="#_x0000_t75" style="position:absolute;left:8467;top:-1949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193" o:spid="_x0000_s6193" o:spt="75" type="#_x0000_t75" style="position:absolute;left:8815;top:-1949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194" o:spid="_x0000_s6194" o:spt="75" type="#_x0000_t75" style="position:absolute;left:8642;top:-1820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195" o:spid="_x0000_s6195" o:spt="75" type="#_x0000_t75" style="position:absolute;left:8678;top:-1820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196" o:spid="_x0000_s6196" o:spt="203" style="position:absolute;left:8357;top:-658;height:326;width:770;" coordorigin="8357,-658" coordsize="770,326">
              <o:lock v:ext="edit"/>
              <v:shape id="_x0000_s6197" o:spid="_x0000_s6197" style="position:absolute;left:8357;top:-658;height:326;width:770;" fillcolor="#FFFFFF" filled="t" stroked="f" coordorigin="8357,-658" coordsize="770,326" path="m8357,-332l9127,-332,9127,-658,8357,-658,8357,-3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98" o:spid="_x0000_s6198" o:spt="203" style="position:absolute;left:8357;top:-658;height:326;width:770;" coordorigin="8357,-658" coordsize="770,326">
              <o:lock v:ext="edit"/>
              <v:shape id="_x0000_s6199" o:spid="_x0000_s6199" style="position:absolute;left:8357;top:-658;height:326;width:770;" filled="f" stroked="t" coordorigin="8357,-658" coordsize="770,326" path="m8357,-332l9127,-332,9127,-658,8357,-658,8357,-3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200" o:spid="_x0000_s6200" o:spt="75" type="#_x0000_t75" style="position:absolute;left:8467;top:-605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201" o:spid="_x0000_s6201" o:spt="75" type="#_x0000_t75" style="position:absolute;left:8815;top:-605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202" o:spid="_x0000_s6202" o:spt="75" type="#_x0000_t75" style="position:absolute;left:8638;top:-476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203" o:spid="_x0000_s6203" o:spt="75" type="#_x0000_t75" style="position:absolute;left:8676;top:-476;height:295;width:182;" filled="f" coordsize="21600,21600">
                <v:path/>
                <v:fill on="f" focussize="0,0"/>
                <v:stroke/>
                <v:imagedata r:id="rId486" o:title=""/>
                <o:lock v:ext="edit" aspectratio="t"/>
              </v:shape>
            </v:group>
          </v:group>
        </w:pict>
      </w:r>
      <w:r>
        <w:pict>
          <v:group id="_x0000_s6204" o:spid="_x0000_s6204" o:spt="203" style="position:absolute;left:0pt;margin-left:123pt;margin-top:-72pt;height:24.95pt;width:63.35pt;mso-position-horizontal-relative:page;z-index:-9216;mso-width-relative:page;mso-height-relative:page;" coordorigin="2460,-1440" coordsize="1267,499">
            <o:lock v:ext="edit"/>
            <v:shape id="_x0000_s6205" o:spid="_x0000_s6205" o:spt="75" type="#_x0000_t75" style="position:absolute;left:2460;top:-1440;height:302;width:1267;" filled="f" coordsize="21600,21600">
              <v:path/>
              <v:fill on="f" focussize="0,0"/>
              <v:stroke/>
              <v:imagedata r:id="rId517" o:title=""/>
              <o:lock v:ext="edit" aspectratio="t"/>
            </v:shape>
            <v:shape id="_x0000_s6206" o:spid="_x0000_s6206" o:spt="75" type="#_x0000_t75" style="position:absolute;left:2484;top:-1179;height:238;width:1190;" filled="f" coordsize="21600,21600">
              <v:path/>
              <v:fill on="f" focussize="0,0"/>
              <v:stroke/>
              <v:imagedata r:id="rId518" o:title=""/>
              <o:lock v:ext="edit" aspectratio="t"/>
            </v:shape>
          </v:group>
        </w:pict>
      </w:r>
      <w:r>
        <w:pict>
          <v:group id="_x0000_s6207" o:spid="_x0000_s6207" o:spt="203" style="position:absolute;left:0pt;margin-left:195.65pt;margin-top:370.8pt;height:120.75pt;width:292.65pt;mso-position-horizontal-relative:page;mso-position-vertical-relative:page;z-index:-9216;mso-width-relative:page;mso-height-relative:page;" coordorigin="3913,7417" coordsize="5853,2416">
            <o:lock v:ext="edit"/>
            <v:shape id="_x0000_s6208" o:spid="_x0000_s6208" o:spt="75" type="#_x0000_t75" style="position:absolute;left:3913;top:7573;height:2056;width:3718;" filled="f" coordsize="21600,21600">
              <v:path/>
              <v:fill on="f" focussize="0,0"/>
              <v:stroke/>
              <v:imagedata r:id="rId519" o:title=""/>
              <o:lock v:ext="edit" aspectratio="t"/>
            </v:shape>
            <v:shape id="_x0000_s6209" o:spid="_x0000_s6209" o:spt="75" type="#_x0000_t75" style="position:absolute;left:6031;top:7598;height:230;width:211;" filled="f" coordsize="21600,21600">
              <v:path/>
              <v:fill on="f" focussize="0,0"/>
              <v:stroke/>
              <v:imagedata r:id="rId465" o:title=""/>
              <o:lock v:ext="edit" aspectratio="t"/>
            </v:shape>
            <v:shape id="_x0000_s6210" o:spid="_x0000_s6210" o:spt="75" type="#_x0000_t75" style="position:absolute;left:6048;top:7730;height:230;width:192;" filled="f" coordsize="21600,21600">
              <v:path/>
              <v:fill on="f" focussize="0,0"/>
              <v:stroke/>
              <v:imagedata r:id="rId466" o:title=""/>
              <o:lock v:ext="edit" aspectratio="t"/>
            </v:shape>
            <v:shape id="_x0000_s6211" o:spid="_x0000_s6211" o:spt="75" type="#_x0000_t75" style="position:absolute;left:5998;top:9470;height:230;width:211;" filled="f" coordsize="21600,21600">
              <v:path/>
              <v:fill on="f" focussize="0,0"/>
              <v:stroke/>
              <v:imagedata r:id="rId467" o:title=""/>
              <o:lock v:ext="edit" aspectratio="t"/>
            </v:shape>
            <v:shape id="_x0000_s6212" o:spid="_x0000_s6212" o:spt="75" type="#_x0000_t75" style="position:absolute;left:6014;top:9602;height:230;width:192;" filled="f" coordsize="21600,21600">
              <v:path/>
              <v:fill on="f" focussize="0,0"/>
              <v:stroke/>
              <v:imagedata r:id="rId466" o:title=""/>
              <o:lock v:ext="edit" aspectratio="t"/>
            </v:shape>
            <v:shape id="_x0000_s6213" o:spid="_x0000_s6213" o:spt="75" type="#_x0000_t75" style="position:absolute;left:4740;top:7644;height:324;width:403;" filled="f" coordsize="21600,21600">
              <v:path/>
              <v:fill on="f" focussize="0,0"/>
              <v:stroke/>
              <v:imagedata r:id="rId520" o:title=""/>
              <o:lock v:ext="edit" aspectratio="t"/>
            </v:shape>
            <v:group id="_x0000_s6214" o:spid="_x0000_s6214" o:spt="203" style="position:absolute;left:5671;top:8318;height:2;width:149;" coordorigin="5671,8318" coordsize="149,2">
              <o:lock v:ext="edit"/>
              <v:shape id="_x0000_s6215" o:spid="_x0000_s6215" style="position:absolute;left:5671;top:8318;height:2;width:149;" filled="f" stroked="t" coordorigin="5671,8318" coordsize="149,0" path="m5820,8318l5671,831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16" o:spid="_x0000_s6216" o:spt="203" style="position:absolute;left:5674;top:8561;height:2;width:149;" coordorigin="5674,8561" coordsize="149,2">
              <o:lock v:ext="edit"/>
              <v:shape id="_x0000_s6217" o:spid="_x0000_s6217" style="position:absolute;left:5674;top:8561;height:2;width:149;" filled="f" stroked="t" coordorigin="5674,8561" coordsize="149,0" path="m5822,8561l5674,856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18" o:spid="_x0000_s6218" o:spt="203" style="position:absolute;left:5674;top:8993;height:2;width:149;" coordorigin="5674,8993" coordsize="149,2">
              <o:lock v:ext="edit"/>
              <v:shape id="_x0000_s6219" o:spid="_x0000_s6219" style="position:absolute;left:5674;top:8993;height:2;width:149;" filled="f" stroked="t" coordorigin="5674,8993" coordsize="149,0" path="m5822,8993l5674,899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0" o:spid="_x0000_s6220" o:spt="203" style="position:absolute;left:5674;top:8746;height:2;width:149;" coordorigin="5674,8746" coordsize="149,2">
              <o:lock v:ext="edit"/>
              <v:shape id="_x0000_s6221" o:spid="_x0000_s6221" style="position:absolute;left:5674;top:8746;height:2;width:149;" filled="f" stroked="t" coordorigin="5674,8746" coordsize="149,0" path="m5822,8746l5674,87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2" o:spid="_x0000_s6222" o:spt="203" style="position:absolute;left:5546;top:8746;height:98;width:127;" coordorigin="5546,8746" coordsize="127,98">
              <o:lock v:ext="edit"/>
              <v:shape id="_x0000_s6223" o:spid="_x0000_s6223" style="position:absolute;left:5546;top:8746;height:98;width:127;" filled="f" stroked="t" coordorigin="5546,8746" coordsize="127,98" path="m5674,8746l5546,88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4" o:spid="_x0000_s6224" o:spt="203" style="position:absolute;left:5261;top:8844;height:149;width:415;" coordorigin="5261,8844" coordsize="415,149">
              <o:lock v:ext="edit"/>
              <v:shape id="_x0000_s6225" o:spid="_x0000_s6225" style="position:absolute;left:5261;top:8844;height:149;width:415;" filled="f" stroked="t" coordorigin="5261,8844" coordsize="415,149" path="m5676,8993l5549,8844,5261,88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6" o:spid="_x0000_s6226" o:spt="203" style="position:absolute;left:4097;top:8623;height:2;width:264;" coordorigin="4097,8623" coordsize="264,2">
              <o:lock v:ext="edit"/>
              <v:shape id="_x0000_s6227" o:spid="_x0000_s6227" style="position:absolute;left:4097;top:8623;height:2;width:264;" filled="f" stroked="t" coordorigin="4097,8623" coordsize="264,0" path="m4361,8623l4097,862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8" o:spid="_x0000_s6228" o:spt="203" style="position:absolute;left:4346;top:8566;height:115;width:170;" coordorigin="4346,8566" coordsize="170,115">
              <o:lock v:ext="edit"/>
              <v:shape id="_x0000_s6229" o:spid="_x0000_s6229" style="position:absolute;left:4346;top:8566;height:115;width:170;" fillcolor="#000000" filled="t" stroked="f" coordorigin="4346,8566" coordsize="170,115" path="m4346,8566l4346,8681,4517,8623,4346,8566xe">
                <v:path arrowok="t"/>
                <v:fill on="t" focussize="0,0"/>
                <v:stroke on="f"/>
                <v:imagedata o:title=""/>
                <o:lock v:ext="edit"/>
              </v:shape>
              <v:shape id="_x0000_s6230" o:spid="_x0000_s6230" o:spt="75" type="#_x0000_t75" style="position:absolute;left:4106;top:8410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6231" o:spid="_x0000_s6231" o:spt="75" type="#_x0000_t75" style="position:absolute;left:4277;top:8410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6232" o:spid="_x0000_s6232" o:spt="203" style="position:absolute;left:4097;top:7973;height:2;width:283;" coordorigin="4097,7973" coordsize="283,2">
              <o:lock v:ext="edit"/>
              <v:shape id="_x0000_s6233" o:spid="_x0000_s6233" style="position:absolute;left:4097;top:7973;height:2;width:283;" filled="f" stroked="t" coordorigin="4097,7973" coordsize="283,0" path="m4380,7973l4097,797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34" o:spid="_x0000_s6234" o:spt="203" style="position:absolute;left:4366;top:7913;height:118;width:173;" coordorigin="4366,7913" coordsize="173,118">
              <o:lock v:ext="edit"/>
              <v:shape id="_x0000_s6235" o:spid="_x0000_s6235" style="position:absolute;left:4366;top:7913;height:118;width:173;" fillcolor="#000000" filled="t" stroked="f" coordorigin="4366,7913" coordsize="173,118" path="m4366,7913l4366,8030,4538,7973,4366,7913xe">
                <v:path arrowok="t"/>
                <v:fill on="t" focussize="0,0"/>
                <v:stroke on="f"/>
                <v:imagedata o:title=""/>
                <o:lock v:ext="edit"/>
              </v:shape>
              <v:shape id="_x0000_s6236" o:spid="_x0000_s6236" o:spt="75" type="#_x0000_t75" style="position:absolute;left:4099;top:7781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237" o:spid="_x0000_s6237" o:spt="203" style="position:absolute;left:4248;top:9314;height:2;width:266;" coordorigin="4248,9314" coordsize="266,2">
              <o:lock v:ext="edit"/>
              <v:shape id="_x0000_s6238" o:spid="_x0000_s6238" style="position:absolute;left:4248;top:9314;height:2;width:266;" filled="f" stroked="t" coordorigin="4248,9314" coordsize="266,0" path="m4514,9314l4248,931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39" o:spid="_x0000_s6239" o:spt="203" style="position:absolute;left:4092;top:9257;height:118;width:170;" coordorigin="4092,9257" coordsize="170,118">
              <o:lock v:ext="edit"/>
              <v:shape id="_x0000_s6240" o:spid="_x0000_s6240" style="position:absolute;left:4092;top:9257;height:118;width:170;" fillcolor="#000000" filled="t" stroked="f" coordorigin="4092,9257" coordsize="170,118" path="m4262,9257l4092,9314,4262,9374,4262,9257xe">
                <v:path arrowok="t"/>
                <v:fill on="t" focussize="0,0"/>
                <v:stroke on="f"/>
                <v:imagedata o:title=""/>
                <o:lock v:ext="edit"/>
              </v:shape>
              <v:shape id="_x0000_s6241" o:spid="_x0000_s6241" o:spt="75" type="#_x0000_t75" style="position:absolute;left:4099;top:9122;height:353;width:211;" filled="f" coordsize="21600,21600">
                <v:path/>
                <v:fill on="f" focussize="0,0"/>
                <v:stroke/>
                <v:imagedata r:id="rId479" o:title=""/>
                <o:lock v:ext="edit" aspectratio="t"/>
              </v:shape>
            </v:group>
            <v:group id="_x0000_s6242" o:spid="_x0000_s6242" o:spt="203" style="position:absolute;left:5705;top:7423;height:2359;width:238;" coordorigin="5705,7423" coordsize="238,2359">
              <o:lock v:ext="edit"/>
              <v:shape id="_x0000_s6243" o:spid="_x0000_s6243" style="position:absolute;left:5705;top:7423;height:2359;width:238;" filled="f" stroked="t" coordorigin="5705,7423" coordsize="238,2359" path="m5705,9782l5942,9782,5942,7423,5705,7423,5705,9782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244" o:spid="_x0000_s6244" o:spt="203" style="position:absolute;left:7644;top:7596;height:1994;width:2112;" coordorigin="7644,7596" coordsize="2112,1994">
              <o:lock v:ext="edit"/>
              <v:shape id="_x0000_s6245" o:spid="_x0000_s6245" style="position:absolute;left:7644;top:7596;height:1994;width:2112;" fillcolor="#FFFFCC" filled="t" stroked="f" coordorigin="7644,7596" coordsize="2112,1994" path="m7644,9590l9756,9590,9756,7596,7644,7596,7644,9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246" o:spid="_x0000_s6246" o:spt="203" style="position:absolute;left:7644;top:7596;height:1994;width:2112;" coordorigin="7644,7596" coordsize="2112,1994">
              <o:lock v:ext="edit"/>
              <v:shape id="_x0000_s6247" o:spid="_x0000_s6247" style="position:absolute;left:7644;top:7596;height:1994;width:2112;" filled="f" stroked="t" coordorigin="7644,7596" coordsize="2112,1994" path="m7644,9590l9756,9590,9756,7596,7644,7596,7644,9590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6248" o:spid="_x0000_s6248" o:spt="203" style="position:absolute;left:7644;top:7860;height:2;width:317;" coordorigin="7644,7860" coordsize="317,2">
              <o:lock v:ext="edit"/>
              <v:shape id="_x0000_s6249" o:spid="_x0000_s6249" style="position:absolute;left:7644;top:7860;height:2;width:317;" filled="f" stroked="t" coordorigin="7644,7860" coordsize="317,0" path="m7644,7860l7961,786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0" o:spid="_x0000_s6250" o:spt="203" style="position:absolute;left:7644;top:8105;height:2;width:317;" coordorigin="7644,8105" coordsize="317,2">
              <o:lock v:ext="edit"/>
              <v:shape id="_x0000_s6251" o:spid="_x0000_s6251" style="position:absolute;left:7644;top:8105;height:2;width:317;" filled="f" stroked="t" coordorigin="7644,8105" coordsize="317,0" path="m7644,8105l7961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2" o:spid="_x0000_s6252" o:spt="203" style="position:absolute;left:7639;top:9204;height:2;width:322;" coordorigin="7639,9204" coordsize="322,2">
              <o:lock v:ext="edit"/>
              <v:shape id="_x0000_s6253" o:spid="_x0000_s6253" style="position:absolute;left:7639;top:9204;height:2;width:322;" filled="f" stroked="t" coordorigin="7639,9204" coordsize="322,0" path="m7639,9204l7961,920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4" o:spid="_x0000_s6254" o:spt="203" style="position:absolute;left:7639;top:9449;height:2;width:322;" coordorigin="7639,9449" coordsize="322,2">
              <o:lock v:ext="edit"/>
              <v:shape id="_x0000_s6255" o:spid="_x0000_s6255" style="position:absolute;left:7639;top:9449;height:2;width:322;" filled="f" stroked="t" coordorigin="7639,9449" coordsize="322,0" path="m7639,9449l7961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6" o:spid="_x0000_s6256" o:spt="203" style="position:absolute;left:7644;top:8573;height:2;width:118;" coordorigin="7644,8573" coordsize="118,2">
              <o:lock v:ext="edit"/>
              <v:shape id="_x0000_s6257" o:spid="_x0000_s6257" style="position:absolute;left:7644;top:8573;height:2;width:118;" filled="f" stroked="t" coordorigin="7644,8573" coordsize="118,0" path="m7644,8573l7762,857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8" o:spid="_x0000_s6258" o:spt="203" style="position:absolute;left:7642;top:8760;height:2;width:142;" coordorigin="7642,8760" coordsize="142,2">
              <o:lock v:ext="edit"/>
              <v:shape id="_x0000_s6259" o:spid="_x0000_s6259" style="position:absolute;left:7642;top:8760;height:2;width:142;" filled="f" stroked="t" coordorigin="7642,8760" coordsize="142,0" path="m7642,8760l7783,876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0" o:spid="_x0000_s6260" o:spt="203" style="position:absolute;left:7642;top:9002;height:2;width:139;" coordorigin="7642,9002" coordsize="139,2">
              <o:lock v:ext="edit"/>
              <v:shape id="_x0000_s6261" o:spid="_x0000_s6261" style="position:absolute;left:7642;top:9002;height:2;width:139;" filled="f" stroked="t" coordorigin="7642,9002" coordsize="139,0" path="m7642,9002l7781,90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2" o:spid="_x0000_s6262" o:spt="203" style="position:absolute;left:7642;top:8328;height:2;width:120;" coordorigin="7642,8328" coordsize="120,2">
              <o:lock v:ext="edit"/>
              <v:shape id="_x0000_s6263" o:spid="_x0000_s6263" style="position:absolute;left:7642;top:8328;height:2;width:120;" filled="f" stroked="t" coordorigin="7642,8328" coordsize="120,0" path="m7642,8328l7762,832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6264" o:spid="_x0000_s6264" o:spt="75" type="#_x0000_t75" style="position:absolute;left:8102;top:7637;height:324;width:1306;" filled="f" coordsize="21600,21600">
                <v:path/>
                <v:fill on="f" focussize="0,0"/>
                <v:stroke/>
                <v:imagedata r:id="rId521" o:title=""/>
                <o:lock v:ext="edit" aspectratio="t"/>
              </v:shape>
            </v:group>
            <v:group id="_x0000_s6265" o:spid="_x0000_s6265" o:spt="203" style="position:absolute;left:7524;top:7423;height:2359;width:238;" coordorigin="7524,7423" coordsize="238,2359">
              <o:lock v:ext="edit"/>
              <v:shape id="_x0000_s6266" o:spid="_x0000_s6266" style="position:absolute;left:7524;top:7423;height:2359;width:238;" filled="f" stroked="t" coordorigin="7524,7423" coordsize="238,2359" path="m7524,9782l7762,9782,7762,7423,7524,7423,7524,9782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267" o:spid="_x0000_s6267" o:spt="203" style="position:absolute;left:8208;top:7860;height:245;width:149;" coordorigin="8208,7860" coordsize="149,245">
              <o:lock v:ext="edit"/>
              <v:shape id="_x0000_s6268" o:spid="_x0000_s6268" style="position:absolute;left:8208;top:7860;height:245;width:149;" filled="f" stroked="t" coordorigin="8208,7860" coordsize="149,245" path="m8357,7860l8258,7860,8232,7864,8214,7876,8208,7891,8215,7907,8233,7918,8258,7922,8232,7927,8214,7938,8208,7954,8215,7969,8234,7979,8258,7982,8232,7987,8214,7998,8208,8014,8215,8029,8233,8041,8258,8045,8232,8049,8214,8060,8208,8074,8215,8089,8233,8101,8258,8105,8357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9" o:spid="_x0000_s6269" o:spt="203" style="position:absolute;left:7961;top:7860;height:245;width:149;" coordorigin="7961,7860" coordsize="149,245">
              <o:lock v:ext="edit"/>
              <v:shape id="_x0000_s6270" o:spid="_x0000_s6270" style="position:absolute;left:7961;top:7860;height:245;width:149;" filled="f" stroked="t" coordorigin="7961,7860" coordsize="149,245" path="m7961,7860l8059,7860,8084,7864,8103,7876,8110,7891,8102,7907,8083,7918,8059,7922,8084,7927,8103,7938,8110,7954,8102,7969,8082,7979,8059,7982,8084,7987,8103,7998,8110,8014,8102,8029,8083,8041,8059,8045,8085,8049,8103,8060,8110,8074,8102,8089,8083,8101,8059,8105,7961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1" o:spid="_x0000_s6271" o:spt="203" style="position:absolute;left:8146;top:7860;height:245;width:2;" coordorigin="8146,7860" coordsize="2,245">
              <o:lock v:ext="edit"/>
              <v:shape id="_x0000_s6272" o:spid="_x0000_s6272" style="position:absolute;left:8146;top:7860;height:245;width:2;" filled="f" stroked="t" coordorigin="8146,7860" coordsize="0,245" path="m8146,7860l8146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3" o:spid="_x0000_s6273" o:spt="203" style="position:absolute;left:8172;top:7860;height:245;width:2;" coordorigin="8172,7860" coordsize="2,245">
              <o:lock v:ext="edit"/>
              <v:shape id="_x0000_s6274" o:spid="_x0000_s6274" style="position:absolute;left:8172;top:7860;height:245;width:2;" filled="f" stroked="t" coordorigin="8172,7860" coordsize="0,245" path="m8172,7860l8172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5" o:spid="_x0000_s6275" o:spt="203" style="position:absolute;left:8208;top:9204;height:245;width:149;" coordorigin="8208,9204" coordsize="149,245">
              <o:lock v:ext="edit"/>
              <v:shape id="_x0000_s6276" o:spid="_x0000_s6276" style="position:absolute;left:8208;top:9204;height:245;width:149;" filled="f" stroked="t" coordorigin="8208,9204" coordsize="149,245" path="m8357,9204l8258,9204,8232,9208,8214,9220,8208,9235,8215,9251,8233,9262,8258,9266,8232,9270,8214,9281,8208,9295,8215,9311,8233,9322,8258,9326,8232,9331,8214,9342,8208,9358,8215,9373,8234,9383,8258,9386,8232,9391,8214,9402,8208,9418,8215,9433,8233,9445,8258,9449,8357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7" o:spid="_x0000_s6277" o:spt="203" style="position:absolute;left:7961;top:9204;height:245;width:149;" coordorigin="7961,9204" coordsize="149,245">
              <o:lock v:ext="edit"/>
              <v:shape id="_x0000_s6278" o:spid="_x0000_s6278" style="position:absolute;left:7961;top:9204;height:245;width:149;" filled="f" stroked="t" coordorigin="7961,9204" coordsize="149,245" path="m7961,9204l8059,9204,8084,9208,8103,9220,8110,9235,8102,9251,8083,9262,8059,9266,8085,9270,8103,9281,8110,9295,8102,9311,8083,9322,8059,9326,8084,9331,8103,9342,8110,9358,8102,9373,8082,9383,8059,9386,8084,9391,8103,9402,8110,9418,8102,9433,8083,9445,8059,9449,7961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9" o:spid="_x0000_s6279" o:spt="203" style="position:absolute;left:8146;top:9204;height:245;width:2;" coordorigin="8146,9204" coordsize="2,245">
              <o:lock v:ext="edit"/>
              <v:shape id="_x0000_s6280" o:spid="_x0000_s6280" style="position:absolute;left:8146;top:9204;height:245;width:2;" filled="f" stroked="t" coordorigin="8146,9204" coordsize="0,245" path="m8146,9204l8146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81" o:spid="_x0000_s6281" o:spt="203" style="position:absolute;left:8172;top:9204;height:245;width:2;" coordorigin="8172,9204" coordsize="2,245">
              <o:lock v:ext="edit"/>
              <v:shape id="_x0000_s6282" o:spid="_x0000_s6282" style="position:absolute;left:8172;top:9204;height:245;width:2;" filled="f" stroked="t" coordorigin="8172,9204" coordsize="0,245" path="m8172,9204l8172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83" o:spid="_x0000_s6283" o:spt="203" style="position:absolute;left:8357;top:9163;height:326;width:770;" coordorigin="8357,9163" coordsize="770,326">
              <o:lock v:ext="edit"/>
              <v:shape id="_x0000_s6284" o:spid="_x0000_s6284" style="position:absolute;left:8357;top:9163;height:326;width:770;" fillcolor="#FFFFFF" filled="t" stroked="f" coordorigin="8357,9163" coordsize="770,326" path="m8357,9490l9127,9490,9127,9163,8357,9163,8357,94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285" o:spid="_x0000_s6285" o:spt="203" style="position:absolute;left:8357;top:9163;height:326;width:770;" coordorigin="8357,9163" coordsize="770,326">
              <o:lock v:ext="edit"/>
              <v:shape id="_x0000_s6286" o:spid="_x0000_s6286" style="position:absolute;left:8357;top:9163;height:326;width:770;" filled="f" stroked="t" coordorigin="8357,9163" coordsize="770,326" path="m8357,9490l9127,9490,9127,9163,8357,9163,8357,949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287" o:spid="_x0000_s6287" o:spt="75" type="#_x0000_t75" style="position:absolute;left:8467;top:9216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288" o:spid="_x0000_s6288" o:spt="75" type="#_x0000_t75" style="position:absolute;left:8815;top:9216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289" o:spid="_x0000_s6289" o:spt="75" type="#_x0000_t75" style="position:absolute;left:8638;top:9346;height:295;width:38;" filled="f" coordsize="21600,21600">
                <v:path/>
                <v:fill on="f" focussize="0,0"/>
                <v:stroke/>
                <v:imagedata r:id="rId522" o:title=""/>
                <o:lock v:ext="edit" aspectratio="t"/>
              </v:shape>
              <v:shape id="_x0000_s6290" o:spid="_x0000_s6290" o:spt="75" type="#_x0000_t75" style="position:absolute;left:8676;top:9346;height:295;width:182;" filled="f" coordsize="21600,21600">
                <v:path/>
                <v:fill on="f" focussize="0,0"/>
                <v:stroke/>
                <v:imagedata r:id="rId523" o:title=""/>
                <o:lock v:ext="edit" aspectratio="t"/>
              </v:shape>
            </v:group>
            <v:group id="_x0000_s6291" o:spid="_x0000_s6291" o:spt="203" style="position:absolute;left:9137;top:7982;height:2;width:199;" coordorigin="9137,7982" coordsize="199,2">
              <o:lock v:ext="edit"/>
              <v:shape id="_x0000_s6292" o:spid="_x0000_s6292" style="position:absolute;left:9137;top:7982;height:2;width:199;" filled="f" stroked="t" coordorigin="9137,7982" coordsize="199,0" path="m9336,7982l9137,798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93" o:spid="_x0000_s6293" o:spt="203" style="position:absolute;left:9324;top:7925;height:118;width:170;" coordorigin="9324,7925" coordsize="170,118">
              <o:lock v:ext="edit"/>
              <v:shape id="_x0000_s6294" o:spid="_x0000_s6294" style="position:absolute;left:9324;top:7925;height:118;width:170;" fillcolor="#000000" filled="t" stroked="f" coordorigin="9324,7925" coordsize="170,118" path="m9324,7925l9324,8042,9494,7982,9324,7925xe">
                <v:path arrowok="t"/>
                <v:fill on="t" focussize="0,0"/>
                <v:stroke on="f"/>
                <v:imagedata o:title=""/>
                <o:lock v:ext="edit"/>
              </v:shape>
              <v:shape id="_x0000_s6295" o:spid="_x0000_s6295" o:spt="75" type="#_x0000_t75" style="position:absolute;left:9310;top:7790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296" o:spid="_x0000_s6296" o:spt="203" style="position:absolute;left:9295;top:9326;height:2;width:199;" coordorigin="9295,9326" coordsize="199,2">
              <o:lock v:ext="edit"/>
              <v:shape id="_x0000_s6297" o:spid="_x0000_s6297" style="position:absolute;left:9295;top:9326;height:2;width:199;" filled="f" stroked="t" coordorigin="9295,9326" coordsize="199,0" path="m9494,9326l9295,932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98" o:spid="_x0000_s6298" o:spt="203" style="position:absolute;left:9137;top:9269;height:115;width:173;" coordorigin="9137,9269" coordsize="173,115">
              <o:lock v:ext="edit"/>
              <v:shape id="_x0000_s6299" o:spid="_x0000_s6299" style="position:absolute;left:9137;top:9269;height:115;width:173;" fillcolor="#000000" filled="t" stroked="f" coordorigin="9137,9269" coordsize="173,115" path="m9310,9269l9137,9326,9310,9384,9310,9269xe">
                <v:path arrowok="t"/>
                <v:fill on="t" focussize="0,0"/>
                <v:stroke on="f"/>
                <v:imagedata o:title=""/>
                <o:lock v:ext="edit"/>
              </v:shape>
              <v:shape id="_x0000_s6300" o:spid="_x0000_s6300" o:spt="75" type="#_x0000_t75" style="position:absolute;left:9310;top:9134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301" o:spid="_x0000_s6301" o:spt="203" style="position:absolute;left:9144;top:8654;height:2;width:192;" coordorigin="9144,8654" coordsize="192,2">
              <o:lock v:ext="edit"/>
              <v:shape id="_x0000_s6302" o:spid="_x0000_s6302" style="position:absolute;left:9144;top:8654;height:2;width:192;" filled="f" stroked="t" coordorigin="9144,8654" coordsize="192,0" path="m9336,8654l9144,865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03" o:spid="_x0000_s6303" o:spt="203" style="position:absolute;left:9324;top:8594;height:118;width:170;" coordorigin="9324,8594" coordsize="170,118">
              <o:lock v:ext="edit"/>
              <v:shape id="_x0000_s6304" o:spid="_x0000_s6304" style="position:absolute;left:9324;top:8594;height:118;width:170;" fillcolor="#000000" filled="t" stroked="f" coordorigin="9324,8594" coordsize="170,118" path="m9324,8594l9324,8712,9494,8654,9324,8594xe">
                <v:path arrowok="t"/>
                <v:fill on="t" focussize="0,0"/>
                <v:stroke on="f"/>
                <v:imagedata o:title=""/>
                <o:lock v:ext="edit"/>
              </v:shape>
              <v:shape id="_x0000_s6305" o:spid="_x0000_s6305" o:spt="75" type="#_x0000_t75" style="position:absolute;left:9226;top:8462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6306" o:spid="_x0000_s6306" o:spt="75" type="#_x0000_t75" style="position:absolute;left:9398;top:8462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6307" o:spid="_x0000_s6307" o:spt="203" style="position:absolute;left:4517;top:7810;height:324;width:773;" coordorigin="4517,7810" coordsize="773,324">
              <o:lock v:ext="edit"/>
              <v:shape id="_x0000_s6308" o:spid="_x0000_s6308" style="position:absolute;left:4517;top:7810;height:324;width:773;" fillcolor="#FFFFFF" filled="t" stroked="f" coordorigin="4517,7810" coordsize="773,324" path="m4517,8134l5290,8134,5290,7810,4517,7810,4517,8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09" o:spid="_x0000_s6309" o:spt="203" style="position:absolute;left:4517;top:7810;height:324;width:773;" coordorigin="4517,7810" coordsize="773,324">
              <o:lock v:ext="edit"/>
              <v:shape id="_x0000_s6310" o:spid="_x0000_s6310" style="position:absolute;left:4517;top:7810;height:324;width:773;" filled="f" stroked="t" coordorigin="4517,7810" coordsize="773,324" path="m4517,8134l5290,8134,5290,7810,4517,7810,4517,81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11" o:spid="_x0000_s6311" o:spt="75" type="#_x0000_t75" style="position:absolute;left:4978;top:7862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312" o:spid="_x0000_s6312" o:spt="75" type="#_x0000_t75" style="position:absolute;left:4627;top:7862;height:425;width:319;" filled="f" coordsize="21600,21600">
                <v:path/>
                <v:fill on="f" focussize="0,0"/>
                <v:stroke/>
                <v:imagedata r:id="rId524" o:title=""/>
                <o:lock v:ext="edit" aspectratio="t"/>
              </v:shape>
              <v:shape id="_x0000_s6313" o:spid="_x0000_s6313" o:spt="75" type="#_x0000_t75" style="position:absolute;left:4841;top:7992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314" o:spid="_x0000_s6314" o:spt="203" style="position:absolute;left:4517;top:9151;height:326;width:773;" coordorigin="4517,9151" coordsize="773,326">
              <o:lock v:ext="edit"/>
              <v:shape id="_x0000_s6315" o:spid="_x0000_s6315" style="position:absolute;left:4517;top:9151;height:326;width:773;" fillcolor="#FFFFFF" filled="t" stroked="f" coordorigin="4517,9151" coordsize="773,326" path="m4517,9478l5290,9478,5290,9151,4517,9151,4517,94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16" o:spid="_x0000_s6316" o:spt="203" style="position:absolute;left:4517;top:9151;height:326;width:773;" coordorigin="4517,9151" coordsize="773,326">
              <o:lock v:ext="edit"/>
              <v:shape id="_x0000_s6317" o:spid="_x0000_s6317" style="position:absolute;left:4517;top:9151;height:326;width:773;" filled="f" stroked="t" coordorigin="4517,9151" coordsize="773,326" path="m4517,9478l5290,9478,5290,9151,4517,9151,4517,94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18" o:spid="_x0000_s6318" o:spt="75" type="#_x0000_t75" style="position:absolute;left:4978;top:9204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319" o:spid="_x0000_s6319" o:spt="75" type="#_x0000_t75" style="position:absolute;left:4627;top:9204;height:427;width:319;" filled="f" coordsize="21600,21600">
                <v:path/>
                <v:fill on="f" focussize="0,0"/>
                <v:stroke/>
                <v:imagedata r:id="rId515" o:title=""/>
                <o:lock v:ext="edit" aspectratio="t"/>
              </v:shape>
              <v:shape id="_x0000_s6320" o:spid="_x0000_s6320" o:spt="75" type="#_x0000_t75" style="position:absolute;left:4836;top:9336;height:295;width:182;" filled="f" coordsize="21600,21600">
                <v:path/>
                <v:fill on="f" focussize="0,0"/>
                <v:stroke/>
                <v:imagedata r:id="rId516" o:title=""/>
                <o:lock v:ext="edit" aspectratio="t"/>
              </v:shape>
            </v:group>
            <v:group id="_x0000_s6321" o:spid="_x0000_s6321" o:spt="203" style="position:absolute;left:8014;top:7985;height:358;width:703;" coordorigin="8014,7985" coordsize="703,358">
              <o:lock v:ext="edit"/>
              <v:shape id="_x0000_s6322" o:spid="_x0000_s6322" style="position:absolute;left:8014;top:7985;height:358;width:703;" filled="f" stroked="t" coordorigin="8014,7985" coordsize="703,358" path="m8062,7985l8014,7985,8014,8239,8717,8239,8717,83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3" o:spid="_x0000_s6323" o:spt="203" style="position:absolute;left:8016;top:8983;height:346;width:703;" coordorigin="8016,8983" coordsize="703,346">
              <o:lock v:ext="edit"/>
              <v:shape id="_x0000_s6324" o:spid="_x0000_s6324" style="position:absolute;left:8016;top:8983;height:346;width:703;" filled="f" stroked="t" coordorigin="8016,8983" coordsize="703,346" path="m8066,9329l8016,9329,8016,9082,8719,9082,8719,898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5" o:spid="_x0000_s6325" o:spt="203" style="position:absolute;left:5546;top:8318;height:122;width:120;" coordorigin="5546,8318" coordsize="120,122">
              <o:lock v:ext="edit"/>
              <v:shape id="_x0000_s6326" o:spid="_x0000_s6326" style="position:absolute;left:5546;top:8318;height:122;width:120;" filled="f" stroked="t" coordorigin="5546,8318" coordsize="120,122" path="m5666,8318l5546,844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7" o:spid="_x0000_s6327" o:spt="203" style="position:absolute;left:5261;top:8441;height:120;width:415;" coordorigin="5261,8441" coordsize="415,120">
              <o:lock v:ext="edit"/>
              <v:shape id="_x0000_s6328" o:spid="_x0000_s6328" style="position:absolute;left:5261;top:8441;height:120;width:415;" filled="f" stroked="t" coordorigin="5261,8441" coordsize="415,120" path="m5676,8561l5556,8441,5261,844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9" o:spid="_x0000_s6329" o:spt="203" style="position:absolute;left:8078;top:8875;height:2;width:293;" coordorigin="8078,8875" coordsize="293,2">
              <o:lock v:ext="edit"/>
              <v:shape id="_x0000_s6330" o:spid="_x0000_s6330" style="position:absolute;left:8078;top:8875;height:2;width:293;" filled="f" stroked="t" coordorigin="8078,8875" coordsize="293,0" path="m8078,8875l8371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1" o:spid="_x0000_s6331" o:spt="203" style="position:absolute;left:7793;top:8875;height:120;width:118;" coordorigin="7793,8875" coordsize="118,120">
              <o:lock v:ext="edit"/>
              <v:shape id="_x0000_s6332" o:spid="_x0000_s6332" style="position:absolute;left:7793;top:8875;height:120;width:118;" filled="f" stroked="t" coordorigin="7793,8875" coordsize="118,120" path="m7793,8995l7910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3" o:spid="_x0000_s6333" o:spt="203" style="position:absolute;left:7783;top:8753;height:122;width:415;" coordorigin="7783,8753" coordsize="415,122">
              <o:lock v:ext="edit"/>
              <v:shape id="_x0000_s6334" o:spid="_x0000_s6334" style="position:absolute;left:7783;top:8753;height:122;width:415;" filled="f" stroked="t" coordorigin="7783,8753" coordsize="415,122" path="m7783,8753l7901,8875,8198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5" o:spid="_x0000_s6335" o:spt="203" style="position:absolute;left:8059;top:8446;height:2;width:336;" coordorigin="8059,8446" coordsize="336,2">
              <o:lock v:ext="edit"/>
              <v:shape id="_x0000_s6336" o:spid="_x0000_s6336" style="position:absolute;left:8059;top:8446;height:2;width:336;" filled="f" stroked="t" coordorigin="8059,8446" coordsize="336,0" path="m8059,8446l8395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7" o:spid="_x0000_s6337" o:spt="203" style="position:absolute;left:7774;top:8446;height:122;width:118;" coordorigin="7774,8446" coordsize="118,122">
              <o:lock v:ext="edit"/>
              <v:shape id="_x0000_s6338" o:spid="_x0000_s6338" style="position:absolute;left:7774;top:8446;height:122;width:118;" filled="f" stroked="t" coordorigin="7774,8446" coordsize="118,122" path="m7774,8568l7891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9" o:spid="_x0000_s6339" o:spt="203" style="position:absolute;left:7762;top:8326;height:120;width:418;" coordorigin="7762,8326" coordsize="418,120">
              <o:lock v:ext="edit"/>
              <v:shape id="_x0000_s6340" o:spid="_x0000_s6340" style="position:absolute;left:7762;top:8326;height:120;width:418;" filled="f" stroked="t" coordorigin="7762,8326" coordsize="418,120" path="m7762,8326l7882,8446,8179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41" o:spid="_x0000_s6341" o:spt="203" style="position:absolute;left:8371;top:8326;height:650;width:773;" coordorigin="8371,8326" coordsize="773,650">
              <o:lock v:ext="edit"/>
              <v:shape id="_x0000_s6342" o:spid="_x0000_s6342" style="position:absolute;left:8371;top:8326;height:650;width:773;" fillcolor="#FFFFFF" filled="t" stroked="f" coordorigin="8371,8326" coordsize="773,650" path="m8371,8976l9144,8976,9144,8326,8371,8326,8371,89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43" o:spid="_x0000_s6343" o:spt="203" style="position:absolute;left:8371;top:8326;height:650;width:773;" coordorigin="8371,8326" coordsize="773,650">
              <o:lock v:ext="edit"/>
              <v:shape id="_x0000_s6344" o:spid="_x0000_s6344" style="position:absolute;left:8371;top:8326;height:650;width:773;" filled="f" stroked="t" coordorigin="8371,8326" coordsize="773,650" path="m8371,8976l9144,8976,9144,8326,8371,8326,8371,89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45" o:spid="_x0000_s6345" o:spt="75" type="#_x0000_t75" style="position:absolute;left:8544;top:8474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6346" o:spid="_x0000_s6346" o:spt="75" type="#_x0000_t75" style="position:absolute;left:8594;top:8604;height:427;width:346;" filled="f" coordsize="21600,21600">
                <v:path/>
                <v:fill on="f" focussize="0,0"/>
                <v:stroke/>
                <v:imagedata r:id="rId525" o:title=""/>
                <o:lock v:ext="edit" aspectratio="t"/>
              </v:shape>
              <v:shape id="_x0000_s6347" o:spid="_x0000_s6347" o:spt="75" type="#_x0000_t75" style="position:absolute;left:8690;top:8736;height:295;width:182;" filled="f" coordsize="21600,21600">
                <v:path/>
                <v:fill on="f" focussize="0,0"/>
                <v:stroke/>
                <v:imagedata r:id="rId513" o:title=""/>
                <o:lock v:ext="edit" aspectratio="t"/>
              </v:shape>
            </v:group>
            <v:group id="_x0000_s6348" o:spid="_x0000_s6348" o:spt="203" style="position:absolute;left:4517;top:8297;height:653;width:773;" coordorigin="4517,8297" coordsize="773,653">
              <o:lock v:ext="edit"/>
              <v:shape id="_x0000_s6349" o:spid="_x0000_s6349" style="position:absolute;left:4517;top:8297;height:653;width:773;" fillcolor="#FFFFFF" filled="t" stroked="f" coordorigin="4517,8297" coordsize="773,653" path="m4517,8950l5290,8950,5290,8297,4517,8297,4517,89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50" o:spid="_x0000_s6350" o:spt="203" style="position:absolute;left:4517;top:8297;height:653;width:773;" coordorigin="4517,8297" coordsize="773,653">
              <o:lock v:ext="edit"/>
              <v:shape id="_x0000_s6351" o:spid="_x0000_s6351" style="position:absolute;left:4517;top:8297;height:653;width:773;" filled="f" stroked="t" coordorigin="4517,8297" coordsize="773,653" path="m4517,8950l5290,8950,5290,8297,4517,8297,4517,895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52" o:spid="_x0000_s6352" o:spt="75" type="#_x0000_t75" style="position:absolute;left:4752;top:8383;height:230;width:326;" filled="f" coordsize="21600,21600">
                <v:path/>
                <v:fill on="f" focussize="0,0"/>
                <v:stroke/>
                <v:imagedata r:id="rId456" o:title=""/>
                <o:lock v:ext="edit" aspectratio="t"/>
              </v:shape>
              <v:shape id="_x0000_s6353" o:spid="_x0000_s6353" o:spt="75" type="#_x0000_t75" style="position:absolute;left:4678;top:8513;height:295;width:461;" filled="f" coordsize="21600,21600">
                <v:path/>
                <v:fill on="f" focussize="0,0"/>
                <v:stroke/>
                <v:imagedata r:id="rId526" o:title=""/>
                <o:lock v:ext="edit" aspectratio="t"/>
              </v:shape>
              <v:shape id="_x0000_s6354" o:spid="_x0000_s6354" o:spt="75" type="#_x0000_t75" style="position:absolute;left:4637;top:8642;height:425;width:538;" filled="f" coordsize="21600,21600">
                <v:path/>
                <v:fill on="f" focussize="0,0"/>
                <v:stroke/>
                <v:imagedata r:id="rId527" o:title=""/>
                <o:lock v:ext="edit" aspectratio="t"/>
              </v:shape>
              <v:shape id="_x0000_s6355" o:spid="_x0000_s6355" o:spt="75" type="#_x0000_t75" style="position:absolute;left:4805;top:8772;height:295;width:247;" filled="f" coordsize="21600,21600">
                <v:path/>
                <v:fill on="f" focussize="0,0"/>
                <v:stroke/>
                <v:imagedata r:id="rId528" o:title=""/>
                <o:lock v:ext="edit" aspectratio="t"/>
              </v:shape>
            </v:group>
            <v:group id="_x0000_s6356" o:spid="_x0000_s6356" o:spt="203" style="position:absolute;left:8357;top:7814;height:324;width:770;" coordorigin="8357,7814" coordsize="770,324">
              <o:lock v:ext="edit"/>
              <v:shape id="_x0000_s6357" o:spid="_x0000_s6357" style="position:absolute;left:8357;top:7814;height:324;width:770;" fillcolor="#FFFFFF" filled="t" stroked="f" coordorigin="8357,7814" coordsize="770,324" path="m8357,8138l9127,8138,9127,7814,8357,7814,8357,81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58" o:spid="_x0000_s6358" o:spt="203" style="position:absolute;left:8357;top:7814;height:324;width:770;" coordorigin="8357,7814" coordsize="770,324">
              <o:lock v:ext="edit"/>
              <v:shape id="_x0000_s6359" o:spid="_x0000_s6359" style="position:absolute;left:8357;top:7814;height:324;width:770;" filled="f" stroked="t" coordorigin="8357,7814" coordsize="770,324" path="m8357,8138l9127,8138,9127,7814,8357,7814,8357,813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60" o:spid="_x0000_s6360" o:spt="75" type="#_x0000_t75" style="position:absolute;left:8467;top:7865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361" o:spid="_x0000_s6361" o:spt="75" type="#_x0000_t75" style="position:absolute;left:8815;top:7865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362" o:spid="_x0000_s6362" o:spt="75" type="#_x0000_t75" style="position:absolute;left:8642;top:7997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363" o:spid="_x0000_s6363" o:spt="75" type="#_x0000_t75" style="position:absolute;left:8678;top:7997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364" o:spid="_x0000_s6364" o:spt="203" style="position:absolute;left:5784;top:8052;height:82;width:79;" coordorigin="5784,8052" coordsize="79,82">
              <o:lock v:ext="edit"/>
              <v:shape id="_x0000_s6365" o:spid="_x0000_s6365" style="position:absolute;left:5784;top:8052;height:82;width:79;" filled="f" stroked="t" coordorigin="5784,8052" coordsize="79,82" path="m5824,8052l5824,813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66" o:spid="_x0000_s6366" o:spt="203" style="position:absolute;left:5784;top:8052;height:82;width:79;" coordorigin="5784,8052" coordsize="79,82">
              <o:lock v:ext="edit"/>
              <v:shape id="_x0000_s6367" o:spid="_x0000_s6367" style="position:absolute;left:5784;top:8052;height:82;width:79;" filled="f" stroked="t" coordorigin="5784,8052" coordsize="79,82" path="m5784,8134l5863,8134,5863,8052,5784,8052,5784,81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68" o:spid="_x0000_s6368" o:spt="203" style="position:absolute;left:5784;top:7810;height:82;width:79;" coordorigin="5784,7810" coordsize="79,82">
              <o:lock v:ext="edit"/>
              <v:shape id="_x0000_s6369" o:spid="_x0000_s6369" style="position:absolute;left:5784;top:7810;height:82;width:79;" filled="f" stroked="t" coordorigin="5784,7810" coordsize="79,82" path="m5824,7810l5824,789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0" o:spid="_x0000_s6370" o:spt="203" style="position:absolute;left:5784;top:7810;height:82;width:79;" coordorigin="5784,7810" coordsize="79,82">
              <o:lock v:ext="edit"/>
              <v:shape id="_x0000_s6371" o:spid="_x0000_s6371" style="position:absolute;left:5784;top:7810;height:82;width:79;" filled="f" stroked="t" coordorigin="5784,7810" coordsize="79,82" path="m5784,7891l5863,7891,5863,7810,5784,7810,5784,789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72" o:spid="_x0000_s6372" o:spt="203" style="position:absolute;left:5782;top:8522;height:79;width:79;" coordorigin="5782,8522" coordsize="79,79">
              <o:lock v:ext="edit"/>
              <v:shape id="_x0000_s6373" o:spid="_x0000_s6373" style="position:absolute;left:5782;top:8522;height:79;width:79;" filled="f" stroked="t" coordorigin="5782,8522" coordsize="79,79" path="m5782,8562l5861,8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4" o:spid="_x0000_s6374" o:spt="203" style="position:absolute;left:5782;top:8522;height:79;width:79;" coordorigin="5782,8522" coordsize="79,79">
              <o:lock v:ext="edit"/>
              <v:shape id="_x0000_s6375" o:spid="_x0000_s6375" style="position:absolute;left:5782;top:8522;height:79;width:79;" filled="f" stroked="t" coordorigin="5782,8522" coordsize="79,79" path="m5782,8602l5861,8602,5861,8522,5782,8522,5782,860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76" o:spid="_x0000_s6376" o:spt="203" style="position:absolute;left:5782;top:8278;height:82;width:79;" coordorigin="5782,8278" coordsize="79,82">
              <o:lock v:ext="edit"/>
              <v:shape id="_x0000_s6377" o:spid="_x0000_s6377" style="position:absolute;left:5782;top:8278;height:82;width:79;" filled="f" stroked="t" coordorigin="5782,8278" coordsize="79,82" path="m5821,8278l5821,83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8" o:spid="_x0000_s6378" o:spt="203" style="position:absolute;left:5782;top:8278;height:82;width:79;" coordorigin="5782,8278" coordsize="79,82">
              <o:lock v:ext="edit"/>
              <v:shape id="_x0000_s6379" o:spid="_x0000_s6379" style="position:absolute;left:5782;top:8278;height:82;width:79;" filled="f" stroked="t" coordorigin="5782,8278" coordsize="79,82" path="m5782,8359l5861,8359,5861,8278,5782,8278,5782,835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0" o:spid="_x0000_s6380" o:spt="203" style="position:absolute;left:5782;top:8952;height:82;width:79;" coordorigin="5782,8952" coordsize="79,82">
              <o:lock v:ext="edit"/>
              <v:shape id="_x0000_s6381" o:spid="_x0000_s6381" style="position:absolute;left:5782;top:8952;height:82;width:79;" filled="f" stroked="t" coordorigin="5782,8952" coordsize="79,82" path="m5821,8952l5821,903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82" o:spid="_x0000_s6382" o:spt="203" style="position:absolute;left:5782;top:8952;height:82;width:79;" coordorigin="5782,8952" coordsize="79,82">
              <o:lock v:ext="edit"/>
              <v:shape id="_x0000_s6383" o:spid="_x0000_s6383" style="position:absolute;left:5782;top:8952;height:82;width:79;" filled="f" stroked="t" coordorigin="5782,8952" coordsize="79,82" path="m5782,9034l5861,9034,5861,8952,5782,8952,5782,90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4" o:spid="_x0000_s6384" o:spt="203" style="position:absolute;left:5782;top:8707;height:82;width:79;" coordorigin="5782,8707" coordsize="79,82">
              <o:lock v:ext="edit"/>
              <v:shape id="_x0000_s6385" o:spid="_x0000_s6385" style="position:absolute;left:5782;top:8707;height:82;width:79;" filled="f" stroked="t" coordorigin="5782,8707" coordsize="79,82" path="m5821,8707l5821,878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86" o:spid="_x0000_s6386" o:spt="203" style="position:absolute;left:5782;top:8707;height:82;width:79;" coordorigin="5782,8707" coordsize="79,82">
              <o:lock v:ext="edit"/>
              <v:shape id="_x0000_s6387" o:spid="_x0000_s6387" style="position:absolute;left:5782;top:8707;height:82;width:79;" filled="f" stroked="t" coordorigin="5782,8707" coordsize="79,82" path="m5782,8789l5861,8789,5861,8707,5782,8707,5782,878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8" o:spid="_x0000_s6388" o:spt="203" style="position:absolute;left:5779;top:9396;height:82;width:79;" coordorigin="5779,9396" coordsize="79,82">
              <o:lock v:ext="edit"/>
              <v:shape id="_x0000_s6389" o:spid="_x0000_s6389" style="position:absolute;left:5779;top:9396;height:82;width:79;" filled="f" stroked="t" coordorigin="5779,9396" coordsize="79,82" path="m5819,9396l5819,94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0" o:spid="_x0000_s6390" o:spt="203" style="position:absolute;left:5779;top:9396;height:82;width:79;" coordorigin="5779,9396" coordsize="79,82">
              <o:lock v:ext="edit"/>
              <v:shape id="_x0000_s6391" o:spid="_x0000_s6391" style="position:absolute;left:5779;top:9396;height:82;width:79;" filled="f" stroked="t" coordorigin="5779,9396" coordsize="79,82" path="m5779,9478l5858,9478,5858,9396,5779,9396,5779,94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92" o:spid="_x0000_s6392" o:spt="203" style="position:absolute;left:5779;top:9151;height:82;width:79;" coordorigin="5779,9151" coordsize="79,82">
              <o:lock v:ext="edit"/>
              <v:shape id="_x0000_s6393" o:spid="_x0000_s6393" style="position:absolute;left:5779;top:9151;height:82;width:79;" filled="f" stroked="t" coordorigin="5779,9151" coordsize="79,82" path="m5819,9151l5819,9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4" o:spid="_x0000_s6394" o:spt="203" style="position:absolute;left:5779;top:9151;height:82;width:79;" coordorigin="5779,9151" coordsize="79,82">
              <o:lock v:ext="edit"/>
              <v:shape id="_x0000_s6395" o:spid="_x0000_s6395" style="position:absolute;left:5779;top:9151;height:82;width:79;" filled="f" stroked="t" coordorigin="5779,9151" coordsize="79,82" path="m5779,9233l5858,9233,5858,9151,5779,9151,5779,923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96" o:spid="_x0000_s6396" o:spt="203" style="position:absolute;left:7603;top:8064;height:82;width:79;" coordorigin="7603,8064" coordsize="79,82">
              <o:lock v:ext="edit"/>
              <v:shape id="_x0000_s6397" o:spid="_x0000_s6397" style="position:absolute;left:7603;top:8064;height:82;width:79;" filled="f" stroked="t" coordorigin="7603,8064" coordsize="79,82" path="m7643,8064l7643,814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8" o:spid="_x0000_s6398" o:spt="203" style="position:absolute;left:7603;top:8064;height:82;width:79;" coordorigin="7603,8064" coordsize="79,82">
              <o:lock v:ext="edit"/>
              <v:shape id="_x0000_s6399" o:spid="_x0000_s6399" style="position:absolute;left:7603;top:8064;height:82;width:79;" filled="f" stroked="t" coordorigin="7603,8064" coordsize="79,82" path="m7603,8146l7682,8146,7682,8064,7603,8064,7603,814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0" o:spid="_x0000_s6400" o:spt="203" style="position:absolute;left:7603;top:7819;height:82;width:79;" coordorigin="7603,7819" coordsize="79,82">
              <o:lock v:ext="edit"/>
              <v:shape id="_x0000_s6401" o:spid="_x0000_s6401" style="position:absolute;left:7603;top:7819;height:82;width:79;" filled="f" stroked="t" coordorigin="7603,7819" coordsize="79,82" path="m7643,7819l7643,79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02" o:spid="_x0000_s6402" o:spt="203" style="position:absolute;left:7603;top:7819;height:82;width:79;" coordorigin="7603,7819" coordsize="79,82">
              <o:lock v:ext="edit"/>
              <v:shape id="_x0000_s6403" o:spid="_x0000_s6403" style="position:absolute;left:7603;top:7819;height:82;width:79;" filled="f" stroked="t" coordorigin="7603,7819" coordsize="79,82" path="m7603,7901l7682,7901,7682,7819,7603,7819,7603,790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4" o:spid="_x0000_s6404" o:spt="203" style="position:absolute;left:7603;top:8532;height:82;width:79;" coordorigin="7603,8532" coordsize="79,82">
              <o:lock v:ext="edit"/>
              <v:shape id="_x0000_s6405" o:spid="_x0000_s6405" style="position:absolute;left:7603;top:8532;height:82;width:79;" filled="f" stroked="t" coordorigin="7603,8532" coordsize="79,82" path="m7643,8532l7643,861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06" o:spid="_x0000_s6406" o:spt="203" style="position:absolute;left:7603;top:8532;height:82;width:79;" coordorigin="7603,8532" coordsize="79,82">
              <o:lock v:ext="edit"/>
              <v:shape id="_x0000_s6407" o:spid="_x0000_s6407" style="position:absolute;left:7603;top:8532;height:82;width:79;" filled="f" stroked="t" coordorigin="7603,8532" coordsize="79,82" path="m7603,8614l7682,8614,7682,8532,7603,8532,7603,861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8" o:spid="_x0000_s6408" o:spt="203" style="position:absolute;left:7601;top:8287;height:82;width:79;" coordorigin="7601,8287" coordsize="79,82">
              <o:lock v:ext="edit"/>
              <v:shape id="_x0000_s6409" o:spid="_x0000_s6409" style="position:absolute;left:7601;top:8287;height:82;width:79;" filled="f" stroked="t" coordorigin="7601,8287" coordsize="79,82" path="m7640,8287l7640,836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0" o:spid="_x0000_s6410" o:spt="203" style="position:absolute;left:7601;top:8287;height:82;width:79;" coordorigin="7601,8287" coordsize="79,82">
              <o:lock v:ext="edit"/>
              <v:shape id="_x0000_s6411" o:spid="_x0000_s6411" style="position:absolute;left:7601;top:8287;height:82;width:79;" filled="f" stroked="t" coordorigin="7601,8287" coordsize="79,82" path="m7601,8369l7680,8369,7680,8287,7601,8287,7601,836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12" o:spid="_x0000_s6412" o:spt="203" style="position:absolute;left:7601;top:8962;height:82;width:79;" coordorigin="7601,8962" coordsize="79,82">
              <o:lock v:ext="edit"/>
              <v:shape id="_x0000_s6413" o:spid="_x0000_s6413" style="position:absolute;left:7601;top:8962;height:82;width:79;" filled="f" stroked="t" coordorigin="7601,8962" coordsize="79,82" path="m7640,8962l7640,904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4" o:spid="_x0000_s6414" o:spt="203" style="position:absolute;left:7601;top:8962;height:82;width:79;" coordorigin="7601,8962" coordsize="79,82">
              <o:lock v:ext="edit"/>
              <v:shape id="_x0000_s6415" o:spid="_x0000_s6415" style="position:absolute;left:7601;top:8962;height:82;width:79;" filled="f" stroked="t" coordorigin="7601,8962" coordsize="79,82" path="m7601,9043l7680,9043,7680,8962,7601,8962,7601,904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16" o:spid="_x0000_s6416" o:spt="203" style="position:absolute;left:7601;top:8719;height:79;width:79;" coordorigin="7601,8719" coordsize="79,79">
              <o:lock v:ext="edit"/>
              <v:shape id="_x0000_s6417" o:spid="_x0000_s6417" style="position:absolute;left:7601;top:8719;height:79;width:79;" filled="f" stroked="t" coordorigin="7601,8719" coordsize="79,79" path="m7601,8759l7680,87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8" o:spid="_x0000_s6418" o:spt="203" style="position:absolute;left:7601;top:8719;height:79;width:79;" coordorigin="7601,8719" coordsize="79,79">
              <o:lock v:ext="edit"/>
              <v:shape id="_x0000_s6419" o:spid="_x0000_s6419" style="position:absolute;left:7601;top:8719;height:79;width:79;" filled="f" stroked="t" coordorigin="7601,8719" coordsize="79,79" path="m7601,8798l7680,8798,7680,8719,7601,8719,7601,879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20" o:spid="_x0000_s6420" o:spt="203" style="position:absolute;left:7598;top:9408;height:82;width:79;" coordorigin="7598,9408" coordsize="79,82">
              <o:lock v:ext="edit"/>
              <v:shape id="_x0000_s6421" o:spid="_x0000_s6421" style="position:absolute;left:7598;top:9408;height:82;width:79;" filled="f" stroked="t" coordorigin="7598,9408" coordsize="79,82" path="m7638,9408l7638,949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22" o:spid="_x0000_s6422" o:spt="203" style="position:absolute;left:7598;top:9408;height:82;width:79;" coordorigin="7598,9408" coordsize="79,82">
              <o:lock v:ext="edit"/>
              <v:shape id="_x0000_s6423" o:spid="_x0000_s6423" style="position:absolute;left:7598;top:9408;height:82;width:79;" filled="f" stroked="t" coordorigin="7598,9408" coordsize="79,82" path="m7598,9490l7678,9490,7678,9408,7598,9408,7598,949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24" o:spid="_x0000_s6424" o:spt="203" style="position:absolute;left:7598;top:9163;height:82;width:79;" coordorigin="7598,9163" coordsize="79,82">
              <o:lock v:ext="edit"/>
              <v:shape id="_x0000_s6425" o:spid="_x0000_s6425" style="position:absolute;left:7598;top:9163;height:82;width:79;" filled="f" stroked="t" coordorigin="7598,9163" coordsize="79,82" path="m7638,9163l7638,9245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26" o:spid="_x0000_s6426" o:spt="203" style="position:absolute;left:7598;top:9163;height:82;width:79;" coordorigin="7598,9163" coordsize="79,82">
              <o:lock v:ext="edit"/>
              <v:shape id="_x0000_s6427" o:spid="_x0000_s6427" style="position:absolute;left:7598;top:9163;height:82;width:79;" filled="f" stroked="t" coordorigin="7598,9163" coordsize="79,82" path="m7598,9245l7678,9245,7678,9163,7598,9163,7598,924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3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</w:p>
    <w:p>
      <w:pPr>
        <w:spacing w:before="6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5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)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976" w:space="718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5554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AS113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8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3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W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           </w:t>
      </w:r>
      <w:r>
        <w:rPr>
          <w:rFonts w:ascii="Arial" w:hAnsi="Arial" w:eastAsia="Arial" w:cs="Arial"/>
          <w:color w:val="2268AE"/>
          <w:spacing w:val="-10"/>
          <w:w w:val="100"/>
          <w:sz w:val="24"/>
          <w:szCs w:val="24"/>
          <w:u w:val="single" w:color="2268AE"/>
        </w:rPr>
        <w:t xml:space="preserve"> 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PD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E)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648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Bl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pict>
          <v:group id="_x0000_s6428" o:spid="_x0000_s6428" o:spt="203" style="position:absolute;left:0pt;margin-left:47.3pt;margin-top:5.95pt;height:341.05pt;width:510.95pt;mso-position-horizontal-relative:page;z-index:-9216;mso-width-relative:page;mso-height-relative:page;" coordorigin="919,454" coordsize="10220,6821">
            <o:lock v:ext="edit"/>
            <v:group id="_x0000_s6429" o:spid="_x0000_s6429" o:spt="203" style="position:absolute;left:1673;top:459;height:6811;width:8712;" coordorigin="1673,459" coordsize="8712,6811">
              <o:lock v:ext="edit"/>
              <v:shape id="_x0000_s6430" o:spid="_x0000_s6430" style="position:absolute;left:1673;top:459;height:6811;width:8712;" fillcolor="#FFF7CE" filled="t" stroked="f" coordorigin="1673,459" coordsize="8712,6811" path="m1673,7270l10385,7270,10385,459,1673,459,1673,7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31" o:spid="_x0000_s6431" o:spt="203" style="position:absolute;left:1673;top:459;height:6811;width:8712;" coordorigin="1673,459" coordsize="8712,6811">
              <o:lock v:ext="edit"/>
              <v:shape id="_x0000_s6432" o:spid="_x0000_s6432" style="position:absolute;left:1673;top:459;height:6811;width:8712;" filled="f" stroked="t" coordorigin="1673,459" coordsize="8712,6811" path="m1673,7270l10385,7270,10385,459,1673,459,1673,7270xe">
                <v:path arrowok="t"/>
                <v:fill on="f" focussize="0,0"/>
                <v:stroke weight="0.513307086614173pt" color="#FFCC00"/>
                <v:imagedata o:title=""/>
                <o:lock v:ext="edit"/>
              </v:shape>
            </v:group>
            <v:group id="_x0000_s6433" o:spid="_x0000_s6433" o:spt="203" style="position:absolute;left:5998;top:5907;height:370;width:322;" coordorigin="5998,5907" coordsize="322,370">
              <o:lock v:ext="edit"/>
              <v:shape id="_x0000_s6434" o:spid="_x0000_s6434" style="position:absolute;left:5998;top:5907;height:370;width:322;" fillcolor="#FFF7CE" filled="t" stroked="f" coordorigin="5998,5907" coordsize="322,370" path="m6319,5907l5998,6092,6319,6277,6319,5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35" o:spid="_x0000_s6435" o:spt="203" style="position:absolute;left:5998;top:5907;height:370;width:322;" coordorigin="5998,5907" coordsize="322,370">
              <o:lock v:ext="edit"/>
              <v:shape id="_x0000_s6436" o:spid="_x0000_s6436" style="position:absolute;left:5998;top:5907;height:370;width:322;" filled="f" stroked="t" coordorigin="5998,5907" coordsize="322,370" path="m6319,6277l6319,5907,5998,6092,6319,627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37" o:spid="_x0000_s6437" o:spt="203" style="position:absolute;left:6319;top:6001;height:2;width:312;" coordorigin="6319,6001" coordsize="312,2">
              <o:lock v:ext="edit"/>
              <v:shape id="_x0000_s6438" o:spid="_x0000_s6438" style="position:absolute;left:6319;top:6001;height:2;width:312;" filled="f" stroked="t" coordorigin="6319,6001" coordsize="312,0" path="m6319,6001l6631,600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39" o:spid="_x0000_s6439" o:spt="203" style="position:absolute;left:6319;top:6186;height:2;width:46;" coordorigin="6319,6186" coordsize="46,2">
              <o:lock v:ext="edit"/>
              <v:shape id="_x0000_s6440" o:spid="_x0000_s6440" style="position:absolute;left:6319;top:6186;height:2;width:46;" filled="f" stroked="t" coordorigin="6319,6186" coordsize="46,0" path="m6319,6186l6365,618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1" o:spid="_x0000_s6441" o:spt="203" style="position:absolute;left:5738;top:6092;height:2;width:254;" coordorigin="5738,6092" coordsize="254,2">
              <o:lock v:ext="edit"/>
              <v:shape id="_x0000_s6442" o:spid="_x0000_s6442" style="position:absolute;left:5738;top:6092;height:2;width:254;" filled="f" stroked="t" coordorigin="5738,6092" coordsize="254,0" path="m5738,6092l5993,609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3" o:spid="_x0000_s6443" o:spt="203" style="position:absolute;left:4070;top:4962;height:370;width:322;" coordorigin="4070,4962" coordsize="322,370">
              <o:lock v:ext="edit"/>
              <v:shape id="_x0000_s6444" o:spid="_x0000_s6444" style="position:absolute;left:4070;top:4962;height:370;width:322;" fillcolor="#FFF7CE" filled="t" stroked="f" coordorigin="4070,4962" coordsize="322,370" path="m4070,4962l4070,5331,4392,5146,4070,49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45" o:spid="_x0000_s6445" o:spt="203" style="position:absolute;left:4070;top:4962;height:370;width:322;" coordorigin="4070,4962" coordsize="322,370">
              <o:lock v:ext="edit"/>
              <v:shape id="_x0000_s6446" o:spid="_x0000_s6446" style="position:absolute;left:4070;top:4962;height:370;width:322;" filled="f" stroked="t" coordorigin="4070,4962" coordsize="322,370" path="m4070,5331l4070,4962,4392,5146,4070,533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7" o:spid="_x0000_s6447" o:spt="203" style="position:absolute;left:3660;top:5055;height:2;width:410;" coordorigin="3660,5055" coordsize="410,2">
              <o:lock v:ext="edit"/>
              <v:shape id="_x0000_s6448" o:spid="_x0000_s6448" style="position:absolute;left:3660;top:5055;height:2;width:410;" filled="f" stroked="t" coordorigin="3660,5055" coordsize="410,0" path="m3660,5055l4070,505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9" o:spid="_x0000_s6449" o:spt="203" style="position:absolute;left:4022;top:5240;height:2;width:48;" coordorigin="4022,5240" coordsize="48,2">
              <o:lock v:ext="edit"/>
              <v:shape id="_x0000_s6450" o:spid="_x0000_s6450" style="position:absolute;left:4022;top:5240;height:2;width:48;" filled="f" stroked="t" coordorigin="4022,5240" coordsize="48,0" path="m4070,5240l4022,524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51" o:spid="_x0000_s6451" o:spt="203" style="position:absolute;left:4397;top:5146;height:2;width:89;" coordorigin="4397,5146" coordsize="89,2">
              <o:lock v:ext="edit"/>
              <v:shape id="_x0000_s6452" o:spid="_x0000_s6452" style="position:absolute;left:4397;top:5146;height:2;width:89;" filled="f" stroked="t" coordorigin="4397,5146" coordsize="89,0" path="m4397,5146l4486,514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53" o:spid="_x0000_s6453" o:spt="203" style="position:absolute;left:4154;top:2041;height:48;width:98;" coordorigin="4154,2041" coordsize="98,48">
              <o:lock v:ext="edit"/>
              <v:shape id="_x0000_s6454" o:spid="_x0000_s6454" style="position:absolute;left:4154;top:2041;height:48;width:98;" fillcolor="#FFF7CE" filled="t" stroked="f" coordorigin="4154,2041" coordsize="98,48" path="m4253,2041l4154,2041,4202,2089,4253,20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55" o:spid="_x0000_s6455" o:spt="203" style="position:absolute;left:4154;top:2041;height:48;width:98;" coordorigin="4154,2041" coordsize="98,48">
              <o:lock v:ext="edit"/>
              <v:shape id="_x0000_s6456" o:spid="_x0000_s6456" style="position:absolute;left:4154;top:2041;height:48;width:98;" filled="f" stroked="t" coordorigin="4154,2041" coordsize="98,48" path="m4253,2041l4154,2041,4202,2089,4253,204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57" o:spid="_x0000_s6457" o:spt="203" style="position:absolute;left:2993;top:5523;height:74;width:149;" coordorigin="2993,5523" coordsize="149,74">
              <o:lock v:ext="edit"/>
              <v:shape id="_x0000_s6458" o:spid="_x0000_s6458" style="position:absolute;left:2993;top:5523;height:74;width:149;" fillcolor="#DBEEF3" filled="t" stroked="f" coordorigin="2993,5523" coordsize="149,74" path="m3142,5523l2993,5523,3067,5598,3142,55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59" o:spid="_x0000_s6459" o:spt="203" style="position:absolute;left:2993;top:5523;height:74;width:149;" coordorigin="2993,5523" coordsize="149,74">
              <o:lock v:ext="edit"/>
              <v:shape id="_x0000_s6460" o:spid="_x0000_s6460" style="position:absolute;left:2993;top:5523;height:74;width:149;" filled="f" stroked="t" coordorigin="2993,5523" coordsize="149,74" path="m3142,5523l2993,5523,3067,5598,3142,5523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1" o:spid="_x0000_s6461" o:spt="203" style="position:absolute;left:3067;top:5403;height:120;width:2;" coordorigin="3067,5403" coordsize="2,120">
              <o:lock v:ext="edit"/>
              <v:shape id="_x0000_s6462" o:spid="_x0000_s6462" style="position:absolute;left:3067;top:5403;height:120;width:2;" filled="f" stroked="t" coordorigin="3067,5403" coordsize="0,120" path="m3067,5403l3067,552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3" o:spid="_x0000_s6463" o:spt="203" style="position:absolute;left:6833;top:6282;height:72;width:149;" coordorigin="6833,6282" coordsize="149,72">
              <o:lock v:ext="edit"/>
              <v:shape id="_x0000_s6464" o:spid="_x0000_s6464" style="position:absolute;left:6833;top:6282;height:72;width:149;" fillcolor="#FFF7CE" filled="t" stroked="f" coordorigin="6833,6282" coordsize="149,72" path="m6982,6282l6833,6282,6907,6354,6982,62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65" o:spid="_x0000_s6465" o:spt="203" style="position:absolute;left:6833;top:6282;height:72;width:149;" coordorigin="6833,6282" coordsize="149,72">
              <o:lock v:ext="edit"/>
              <v:shape id="_x0000_s6466" o:spid="_x0000_s6466" style="position:absolute;left:6833;top:6282;height:72;width:149;" filled="f" stroked="t" coordorigin="6833,6282" coordsize="149,72" path="m6833,6282l6982,6282,6907,6354,6833,6282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7" o:spid="_x0000_s6467" o:spt="203" style="position:absolute;left:6907;top:6147;height:134;width:2;" coordorigin="6907,6147" coordsize="2,134">
              <o:lock v:ext="edit"/>
              <v:shape id="_x0000_s6468" o:spid="_x0000_s6468" style="position:absolute;left:6907;top:6147;height:134;width:2;" filled="f" stroked="t" coordorigin="6907,6147" coordsize="0,134" path="m6907,6147l6907,628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9" o:spid="_x0000_s6469" o:spt="203" style="position:absolute;left:934;top:3464;height:199;width:689;" coordorigin="934,3464" coordsize="689,199">
              <o:lock v:ext="edit"/>
              <v:shape id="_x0000_s6470" o:spid="_x0000_s6470" style="position:absolute;left:934;top:3464;height:199;width:689;" fillcolor="#C6D8F0" filled="t" stroked="f" coordorigin="934,3464" coordsize="689,199" path="m934,3663l1622,3663,1622,3464,934,3464,934,36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71" o:spid="_x0000_s6471" o:spt="203" style="position:absolute;left:934;top:3464;height:199;width:689;" coordorigin="934,3464" coordsize="689,199">
              <o:lock v:ext="edit"/>
              <v:shape id="_x0000_s6472" o:spid="_x0000_s6472" style="position:absolute;left:934;top:3464;height:199;width:689;" filled="f" stroked="t" coordorigin="934,3464" coordsize="689,199" path="m934,3663l1622,3663,1622,3464,934,3464,934,366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73" o:spid="_x0000_s6473" o:spt="203" style="position:absolute;left:2952;top:858;height:862;width:2;" coordorigin="2952,858" coordsize="2,862">
              <o:lock v:ext="edit"/>
              <v:shape id="_x0000_s6474" o:spid="_x0000_s6474" style="position:absolute;left:2952;top:858;height:862;width:2;" filled="f" stroked="t" coordorigin="2952,858" coordsize="0,862" path="m2952,858l2952,171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75" o:spid="_x0000_s6475" o:spt="203" style="position:absolute;left:2921;top:1270;height:60;width:62;" coordorigin="2921,1270" coordsize="62,60">
              <o:lock v:ext="edit"/>
              <v:shape id="_x0000_s6476" o:spid="_x0000_s6476" style="position:absolute;left:2921;top:1270;height:60;width:62;" fillcolor="#000000" filled="t" stroked="f" coordorigin="2921,1270" coordsize="62,60" path="m2952,1270l2921,1330,2983,1330,2952,1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77" o:spid="_x0000_s6477" o:spt="203" style="position:absolute;left:2921;top:1270;height:60;width:62;" coordorigin="2921,1270" coordsize="62,60">
              <o:lock v:ext="edit"/>
              <v:shape id="_x0000_s6478" o:spid="_x0000_s6478" style="position:absolute;left:2921;top:1270;height:60;width:62;" filled="f" stroked="t" coordorigin="2921,1270" coordsize="62,60" path="m2952,1330l2921,1330,2952,1270,2983,1330,2952,133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79" o:spid="_x0000_s6479" o:spt="203" style="position:absolute;left:2906;top:1246;height:46;width:91;" coordorigin="2906,1246" coordsize="91,46">
              <o:lock v:ext="edit"/>
              <v:shape id="_x0000_s6480" o:spid="_x0000_s6480" style="position:absolute;left:2906;top:1246;height:46;width:91;" filled="f" stroked="t" coordorigin="2906,1246" coordsize="91,46" path="m2906,1246l2906,1270,2998,1270,2998,129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81" o:spid="_x0000_s6481" o:spt="203" style="position:absolute;left:10435;top:5689;height:197;width:689;" coordorigin="10435,5689" coordsize="689,197">
              <o:lock v:ext="edit"/>
              <v:shape id="_x0000_s6482" o:spid="_x0000_s6482" style="position:absolute;left:10435;top:5689;height:197;width:689;" fillcolor="#C6D8F0" filled="t" stroked="f" coordorigin="10435,5689" coordsize="689,197" path="m10435,5886l11124,5886,11124,5689,10435,5689,10435,58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83" o:spid="_x0000_s6483" o:spt="203" style="position:absolute;left:10435;top:5689;height:197;width:689;" coordorigin="10435,5689" coordsize="689,197">
              <o:lock v:ext="edit"/>
              <v:shape id="_x0000_s6484" o:spid="_x0000_s6484" style="position:absolute;left:10435;top:5689;height:197;width:689;" filled="f" stroked="t" coordorigin="10435,5689" coordsize="689,197" path="m10435,5886l11124,5886,11124,5689,10435,5689,10435,588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85" o:spid="_x0000_s6485" o:spt="203" style="position:absolute;left:10435;top:3618;height:197;width:689;" coordorigin="10435,3618" coordsize="689,197">
              <o:lock v:ext="edit"/>
              <v:shape id="_x0000_s6486" o:spid="_x0000_s6486" style="position:absolute;left:10435;top:3618;height:197;width:689;" fillcolor="#C6D8F0" filled="t" stroked="f" coordorigin="10435,3618" coordsize="689,197" path="m10435,3814l11124,3814,11124,3618,10435,3618,10435,38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87" o:spid="_x0000_s6487" o:spt="203" style="position:absolute;left:10435;top:3618;height:197;width:689;" coordorigin="10435,3618" coordsize="689,197">
              <o:lock v:ext="edit"/>
              <v:shape id="_x0000_s6488" o:spid="_x0000_s6488" style="position:absolute;left:10435;top:3618;height:197;width:689;" filled="f" stroked="t" coordorigin="10435,3618" coordsize="689,197" path="m10435,3814l11124,3814,11124,3618,10435,3618,10435,381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89" o:spid="_x0000_s6489" o:spt="203" style="position:absolute;left:10435;top:4002;height:197;width:689;" coordorigin="10435,4002" coordsize="689,197">
              <o:lock v:ext="edit"/>
              <v:shape id="_x0000_s6490" o:spid="_x0000_s6490" style="position:absolute;left:10435;top:4002;height:197;width:689;" fillcolor="#C6D8F0" filled="t" stroked="f" coordorigin="10435,4002" coordsize="689,197" path="m10435,4198l11124,4198,11124,4002,10435,4002,10435,4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1" o:spid="_x0000_s6491" o:spt="203" style="position:absolute;left:10435;top:4002;height:197;width:689;" coordorigin="10435,4002" coordsize="689,197">
              <o:lock v:ext="edit"/>
              <v:shape id="_x0000_s6492" o:spid="_x0000_s6492" style="position:absolute;left:10435;top:4002;height:197;width:689;" filled="f" stroked="t" coordorigin="10435,4002" coordsize="689,197" path="m10435,4198l11124,4198,11124,4002,10435,4002,10435,41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93" o:spid="_x0000_s6493" o:spt="203" style="position:absolute;left:934;top:1942;height:197;width:689;" coordorigin="934,1942" coordsize="689,197">
              <o:lock v:ext="edit"/>
              <v:shape id="_x0000_s6494" o:spid="_x0000_s6494" style="position:absolute;left:934;top:1942;height:197;width:689;" fillcolor="#C6D8F0" filled="t" stroked="f" coordorigin="934,1942" coordsize="689,197" path="m934,2139l1622,2139,1622,1942,934,1942,934,21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5" o:spid="_x0000_s6495" o:spt="203" style="position:absolute;left:934;top:1942;height:197;width:689;" coordorigin="934,1942" coordsize="689,197">
              <o:lock v:ext="edit"/>
              <v:shape id="_x0000_s6496" o:spid="_x0000_s6496" style="position:absolute;left:934;top:1942;height:197;width:689;" filled="f" stroked="t" coordorigin="934,1942" coordsize="689,197" path="m934,2139l1622,2139,1622,1942,934,1942,934,2139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97" o:spid="_x0000_s6497" o:spt="203" style="position:absolute;left:10435;top:5343;height:197;width:689;" coordorigin="10435,5343" coordsize="689,197">
              <o:lock v:ext="edit"/>
              <v:shape id="_x0000_s6498" o:spid="_x0000_s6498" style="position:absolute;left:10435;top:5343;height:197;width:689;" fillcolor="#C6D8F0" filled="t" stroked="f" coordorigin="10435,5343" coordsize="689,197" path="m10435,5540l11124,5540,11124,5343,10435,5343,10435,55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9" o:spid="_x0000_s6499" o:spt="203" style="position:absolute;left:10435;top:5343;height:197;width:689;" coordorigin="10435,5343" coordsize="689,197">
              <o:lock v:ext="edit"/>
              <v:shape id="_x0000_s6500" o:spid="_x0000_s6500" style="position:absolute;left:10435;top:5343;height:197;width:689;" filled="f" stroked="t" coordorigin="10435,5343" coordsize="689,197" path="m10435,5540l11124,5540,11124,5343,10435,5343,10435,554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1" o:spid="_x0000_s6501" o:spt="203" style="position:absolute;left:934;top:3901;height:197;width:689;" coordorigin="934,3901" coordsize="689,197">
              <o:lock v:ext="edit"/>
              <v:shape id="_x0000_s6502" o:spid="_x0000_s6502" style="position:absolute;left:934;top:3901;height:197;width:689;" fillcolor="#C6D8F0" filled="t" stroked="f" coordorigin="934,3901" coordsize="689,197" path="m934,4098l1622,4098,1622,3901,934,3901,934,40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03" o:spid="_x0000_s6503" o:spt="203" style="position:absolute;left:934;top:3901;height:197;width:689;" coordorigin="934,3901" coordsize="689,197">
              <o:lock v:ext="edit"/>
              <v:shape id="_x0000_s6504" o:spid="_x0000_s6504" style="position:absolute;left:934;top:3901;height:197;width:689;" filled="f" stroked="t" coordorigin="934,3901" coordsize="689,197" path="m934,4098l1622,4098,1622,3901,934,3901,934,40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5" o:spid="_x0000_s6505" o:spt="203" style="position:absolute;left:934;top:759;height:197;width:689;" coordorigin="934,759" coordsize="689,197">
              <o:lock v:ext="edit"/>
              <v:shape id="_x0000_s6506" o:spid="_x0000_s6506" style="position:absolute;left:934;top:759;height:197;width:689;" fillcolor="#C6D8F0" filled="t" stroked="f" coordorigin="934,759" coordsize="689,197" path="m934,956l1622,956,1622,759,934,759,934,9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07" o:spid="_x0000_s6507" o:spt="203" style="position:absolute;left:934;top:759;height:197;width:689;" coordorigin="934,759" coordsize="689,197">
              <o:lock v:ext="edit"/>
              <v:shape id="_x0000_s6508" o:spid="_x0000_s6508" style="position:absolute;left:934;top:759;height:197;width:689;" filled="f" stroked="t" coordorigin="934,759" coordsize="689,197" path="m934,956l1622,956,1622,759,934,759,934,95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9" o:spid="_x0000_s6509" o:spt="203" style="position:absolute;left:10435;top:2139;height:197;width:689;" coordorigin="10435,2139" coordsize="689,197">
              <o:lock v:ext="edit"/>
              <v:shape id="_x0000_s6510" o:spid="_x0000_s6510" style="position:absolute;left:10435;top:2139;height:197;width:689;" fillcolor="#C6D8F0" filled="t" stroked="f" coordorigin="10435,2139" coordsize="689,197" path="m10435,2336l11124,2336,11124,2139,10435,2139,10435,23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11" o:spid="_x0000_s6511" o:spt="203" style="position:absolute;left:10435;top:2139;height:197;width:689;" coordorigin="10435,2139" coordsize="689,197">
              <o:lock v:ext="edit"/>
              <v:shape id="_x0000_s6512" o:spid="_x0000_s6512" style="position:absolute;left:10435;top:2139;height:197;width:689;" filled="f" stroked="t" coordorigin="10435,2139" coordsize="689,197" path="m10435,2336l11124,2336,11124,2139,10435,2139,10435,233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3" o:spid="_x0000_s6513" o:spt="203" style="position:absolute;left:10435;top:759;height:197;width:689;" coordorigin="10435,759" coordsize="689,197">
              <o:lock v:ext="edit"/>
              <v:shape id="_x0000_s6514" o:spid="_x0000_s6514" style="position:absolute;left:10435;top:759;height:197;width:689;" fillcolor="#C6D8F0" filled="t" stroked="f" coordorigin="10435,759" coordsize="689,197" path="m10435,956l11124,956,11124,759,10435,759,10435,9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15" o:spid="_x0000_s6515" o:spt="203" style="position:absolute;left:10435;top:759;height:197;width:689;" coordorigin="10435,759" coordsize="689,197">
              <o:lock v:ext="edit"/>
              <v:shape id="_x0000_s6516" o:spid="_x0000_s6516" style="position:absolute;left:10435;top:759;height:197;width:689;" filled="f" stroked="t" coordorigin="10435,759" coordsize="689,197" path="m10435,956l11124,956,11124,759,10435,759,10435,95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7" o:spid="_x0000_s6517" o:spt="203" style="position:absolute;left:1622;top:853;height:5;width:4675;" coordorigin="1622,853" coordsize="4675,5">
              <o:lock v:ext="edit"/>
              <v:shape id="_x0000_s6518" o:spid="_x0000_s6518" style="position:absolute;left:1622;top:853;height:5;width:4675;" filled="f" stroked="t" coordorigin="1622,853" coordsize="4675,5" path="m1622,858l629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9" o:spid="_x0000_s6519" o:spt="203" style="position:absolute;left:934;top:5835;height:197;width:689;" coordorigin="934,5835" coordsize="689,197">
              <o:lock v:ext="edit"/>
              <v:shape id="_x0000_s6520" o:spid="_x0000_s6520" style="position:absolute;left:934;top:5835;height:197;width:689;" fillcolor="#C6D8F0" filled="t" stroked="f" coordorigin="934,5835" coordsize="689,197" path="m934,6032l1622,6032,1622,5835,934,5835,934,60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21" o:spid="_x0000_s6521" o:spt="203" style="position:absolute;left:934;top:5835;height:197;width:689;" coordorigin="934,5835" coordsize="689,197">
              <o:lock v:ext="edit"/>
              <v:shape id="_x0000_s6522" o:spid="_x0000_s6522" style="position:absolute;left:934;top:5835;height:197;width:689;" filled="f" stroked="t" coordorigin="934,5835" coordsize="689,197" path="m934,6032l1622,6032,1622,5835,934,5835,934,603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3" o:spid="_x0000_s6523" o:spt="203" style="position:absolute;left:934;top:2391;height:197;width:689;" coordorigin="934,2391" coordsize="689,197">
              <o:lock v:ext="edit"/>
              <v:shape id="_x0000_s6524" o:spid="_x0000_s6524" style="position:absolute;left:934;top:2391;height:197;width:689;" fillcolor="#C6D8F0" filled="t" stroked="f" coordorigin="934,2391" coordsize="689,197" path="m934,2588l1622,2588,1622,2391,934,2391,934,25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25" o:spid="_x0000_s6525" o:spt="203" style="position:absolute;left:934;top:2391;height:197;width:689;" coordorigin="934,2391" coordsize="689,197">
              <o:lock v:ext="edit"/>
              <v:shape id="_x0000_s6526" o:spid="_x0000_s6526" style="position:absolute;left:934;top:2391;height:197;width:689;" filled="f" stroked="t" coordorigin="934,2391" coordsize="689,197" path="m934,2588l1622,2588,1622,2391,934,2391,934,25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7" o:spid="_x0000_s6527" o:spt="203" style="position:absolute;left:6576;top:853;height:202;width:168;" coordorigin="6576,853" coordsize="168,202">
              <o:lock v:ext="edit"/>
              <v:shape id="_x0000_s6528" o:spid="_x0000_s6528" style="position:absolute;left:6576;top:853;height:202;width:168;" filled="f" stroked="t" coordorigin="6576,853" coordsize="168,202" path="m6576,853l6744,853,6744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9" o:spid="_x0000_s6529" o:spt="203" style="position:absolute;left:6744;top:889;height:166;width:2;" coordorigin="6744,889" coordsize="2,166">
              <o:lock v:ext="edit"/>
              <v:shape id="_x0000_s6530" o:spid="_x0000_s6530" style="position:absolute;left:6744;top:889;height:166;width:2;" filled="f" stroked="t" coordorigin="6744,889" coordsize="0,166" path="m6744,889l6744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1" o:spid="_x0000_s6531" o:spt="203" style="position:absolute;left:6576;top:1098;height:425;width:334;" coordorigin="6576,1098" coordsize="334,425">
              <o:lock v:ext="edit"/>
              <v:shape id="_x0000_s6532" o:spid="_x0000_s6532" style="position:absolute;left:6576;top:1098;height:425;width:334;" filled="f" stroked="t" coordorigin="6576,1098" coordsize="334,425" path="m6576,1522l6576,1098,6910,10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3" o:spid="_x0000_s6533" o:spt="203" style="position:absolute;left:6910;top:853;height:202;width:278;" coordorigin="6910,853" coordsize="278,202">
              <o:lock v:ext="edit"/>
              <v:shape id="_x0000_s6534" o:spid="_x0000_s6534" style="position:absolute;left:6910;top:853;height:202;width:278;" filled="f" stroked="t" coordorigin="6910,853" coordsize="278,202" path="m6910,1054l6910,853,718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5" o:spid="_x0000_s6535" o:spt="203" style="position:absolute;left:6298;top:853;height:202;width:278;" coordorigin="6298,853" coordsize="278,202">
              <o:lock v:ext="edit"/>
              <v:shape id="_x0000_s6536" o:spid="_x0000_s6536" style="position:absolute;left:6298;top:853;height:202;width:278;" filled="f" stroked="t" coordorigin="6298,853" coordsize="278,202" path="m6576,1054l6576,853,629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7" o:spid="_x0000_s6537" o:spt="203" style="position:absolute;left:6859;top:1054;height:2;width:101;" coordorigin="6859,1054" coordsize="101,2">
              <o:lock v:ext="edit"/>
              <v:shape id="_x0000_s6538" o:spid="_x0000_s6538" style="position:absolute;left:6859;top:1054;height:2;width:101;" filled="f" stroked="t" coordorigin="6859,1054" coordsize="101,0" path="m6960,1054l6859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9" o:spid="_x0000_s6539" o:spt="203" style="position:absolute;left:6694;top:1054;height:2;width:98;" coordorigin="6694,1054" coordsize="98,2">
              <o:lock v:ext="edit"/>
              <v:shape id="_x0000_s6540" o:spid="_x0000_s6540" style="position:absolute;left:6694;top:1054;height:2;width:98;" filled="f" stroked="t" coordorigin="6694,1054" coordsize="98,0" path="m6694,1054l6792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1" o:spid="_x0000_s6541" o:spt="203" style="position:absolute;left:6526;top:1054;height:2;width:101;" coordorigin="6526,1054" coordsize="101,2">
              <o:lock v:ext="edit"/>
              <v:shape id="_x0000_s6542" o:spid="_x0000_s6542" style="position:absolute;left:6526;top:1054;height:2;width:101;" filled="f" stroked="t" coordorigin="6526,1054" coordsize="101,0" path="m6526,1054l6626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3" o:spid="_x0000_s6543" o:spt="203" style="position:absolute;left:6698;top:879;height:91;width:89;" coordorigin="6698,879" coordsize="89,91">
              <o:lock v:ext="edit"/>
              <v:shape id="_x0000_s6544" o:spid="_x0000_s6544" style="position:absolute;left:6698;top:879;height:91;width:89;" fillcolor="#000000" filled="t" stroked="f" coordorigin="6698,879" coordsize="89,91" path="m6744,879l6698,970,6787,970,6744,87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45" o:spid="_x0000_s6545" o:spt="203" style="position:absolute;left:6698;top:879;height:91;width:89;" coordorigin="6698,879" coordsize="89,91">
              <o:lock v:ext="edit"/>
              <v:shape id="_x0000_s6546" o:spid="_x0000_s6546" style="position:absolute;left:6698;top:879;height:91;width:89;" filled="f" stroked="t" coordorigin="6698,879" coordsize="89,91" path="m6698,970l6744,879,6787,970,6698,9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7" o:spid="_x0000_s6547" o:spt="203" style="position:absolute;left:9554;top:4052;height:98;width:245;" coordorigin="9554,4052" coordsize="245,98">
              <o:lock v:ext="edit"/>
              <v:shape id="_x0000_s6548" o:spid="_x0000_s6548" style="position:absolute;left:9554;top:4052;height:98;width:245;" filled="f" stroked="t" coordorigin="9554,4052" coordsize="245,98" path="m9554,4100l9574,4052,9614,4150,9658,4052,9698,4150,9739,4052,9780,4150,9799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9" o:spid="_x0000_s6549" o:spt="203" style="position:absolute;left:9799;top:4100;height:2;width:636;" coordorigin="9799,4100" coordsize="636,2">
              <o:lock v:ext="edit"/>
              <v:shape id="_x0000_s6550" o:spid="_x0000_s6550" style="position:absolute;left:9799;top:4100;height:2;width:636;" filled="f" stroked="t" coordorigin="9799,4100" coordsize="636,0" path="m9799,4100l10435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51" o:spid="_x0000_s6551" o:spt="203" style="position:absolute;left:9631;top:2602;height:79;width:156;" coordorigin="9631,2602" coordsize="156,79">
              <o:lock v:ext="edit"/>
              <v:shape id="_x0000_s6552" o:spid="_x0000_s6552" style="position:absolute;left:9631;top:2602;height:79;width:156;" fillcolor="#FFF7CE" filled="t" stroked="f" coordorigin="9631,2602" coordsize="156,79" path="m9787,2602l9631,2602,9710,2682,9787,26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53" o:spid="_x0000_s6553" o:spt="203" style="position:absolute;left:9631;top:2602;height:79;width:156;" coordorigin="9631,2602" coordsize="156,79">
              <o:lock v:ext="edit"/>
              <v:shape id="_x0000_s6554" o:spid="_x0000_s6554" style="position:absolute;left:9631;top:2602;height:79;width:156;" filled="f" stroked="t" coordorigin="9631,2602" coordsize="156,79" path="m9787,2602l9631,2602,9710,2682,9787,2602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55" o:spid="_x0000_s6555" o:spt="203" style="position:absolute;left:9710;top:2365;height:238;width:2;" coordorigin="9710,2365" coordsize="2,238">
              <o:lock v:ext="edit"/>
              <v:shape id="_x0000_s6556" o:spid="_x0000_s6556" style="position:absolute;left:9710;top:2365;height:238;width:2;" filled="f" stroked="t" coordorigin="9710,2365" coordsize="0,238" path="m9710,2461l9710,2365,9710,260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57" o:spid="_x0000_s6557" o:spt="203" style="position:absolute;left:8366;top:3716;height:494;width:2069;" coordorigin="8366,3716" coordsize="2069,494">
              <o:lock v:ext="edit"/>
              <v:shape id="_x0000_s6558" o:spid="_x0000_s6558" style="position:absolute;left:8366;top:3716;height:494;width:2069;" filled="f" stroked="t" coordorigin="8366,3716" coordsize="2069,494" path="m10435,3716l8366,3716,8366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59" o:spid="_x0000_s6559" o:spt="203" style="position:absolute;left:5611;top:3027;height:600;width:787;" coordorigin="5611,3027" coordsize="787,600">
              <o:lock v:ext="edit"/>
              <v:shape id="_x0000_s6560" o:spid="_x0000_s6560" style="position:absolute;left:5611;top:3027;height:600;width:787;" fillcolor="#BFCFE2" filled="t" stroked="f" coordorigin="5611,3027" coordsize="787,600" path="m5611,3627l6398,3627,6398,3027,5611,3027,5611,36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61" o:spid="_x0000_s6561" o:spt="203" style="position:absolute;left:5611;top:3027;height:600;width:787;" coordorigin="5611,3027" coordsize="787,600">
              <o:lock v:ext="edit"/>
              <v:shape id="_x0000_s6562" o:spid="_x0000_s6562" style="position:absolute;left:5611;top:3027;height:600;width:787;" filled="f" stroked="t" coordorigin="5611,3027" coordsize="787,600" path="m5611,3627l6398,3627,6398,3027,5611,3027,5611,362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3" o:spid="_x0000_s6563" o:spt="203" style="position:absolute;left:7217;top:2175;height:2;width:247;" coordorigin="7217,2175" coordsize="247,2">
              <o:lock v:ext="edit"/>
              <v:shape id="_x0000_s6564" o:spid="_x0000_s6564" style="position:absolute;left:7217;top:2175;height:2;width:247;" filled="f" stroked="t" coordorigin="7217,2175" coordsize="247,0" path="m7217,2175l7464,21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5" o:spid="_x0000_s6565" o:spt="203" style="position:absolute;left:7217;top:2300;height:2;width:247;" coordorigin="7217,2300" coordsize="247,2">
              <o:lock v:ext="edit"/>
              <v:shape id="_x0000_s6566" o:spid="_x0000_s6566" style="position:absolute;left:7217;top:2300;height:2;width:247;" filled="f" stroked="t" coordorigin="7217,2300" coordsize="247,0" path="m7217,2300l7464,23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7" o:spid="_x0000_s6567" o:spt="203" style="position:absolute;left:7464;top:2238;height:2;width:631;" coordorigin="7464,2238" coordsize="631,2">
              <o:lock v:ext="edit"/>
              <v:shape id="_x0000_s6568" o:spid="_x0000_s6568" style="position:absolute;left:7464;top:2238;height:2;width:631;" filled="f" stroked="t" coordorigin="7464,2238" coordsize="631,0" path="m7464,2238l8095,2238e">
                <v:path arrowok="t"/>
                <v:fill on="f" focussize="0,0"/>
                <v:stroke weight="0.573307086614173pt" color="#000000"/>
                <v:imagedata o:title=""/>
                <o:lock v:ext="edit"/>
              </v:shape>
            </v:group>
            <v:group id="_x0000_s6569" o:spid="_x0000_s6569" o:spt="203" style="position:absolute;left:7303;top:2115;height:245;width:319;" coordorigin="7303,2115" coordsize="319,245">
              <o:lock v:ext="edit"/>
              <v:shape id="_x0000_s6570" o:spid="_x0000_s6570" style="position:absolute;left:7303;top:2115;height:245;width:319;" fillcolor="#FFF7CE" filled="t" stroked="f" coordorigin="7303,2115" coordsize="319,245" path="m7399,2115l7311,2126,7322,2143,7331,2161,7338,2179,7344,2197,7347,2216,7348,2234,7348,2253,7326,2325,7303,2360,7417,2357,7484,2338,7542,2311,7601,2265,7622,2238,7616,2227,7564,2176,7510,2146,7446,2124,7423,2119,7399,21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71" o:spid="_x0000_s6571" o:spt="203" style="position:absolute;left:7303;top:2115;height:245;width:319;" coordorigin="7303,2115" coordsize="319,245">
              <o:lock v:ext="edit"/>
              <v:shape id="_x0000_s6572" o:spid="_x0000_s6572" style="position:absolute;left:7303;top:2115;height:245;width:319;" filled="f" stroked="t" coordorigin="7303,2115" coordsize="319,245" path="m7622,2238l7574,2289,7504,2330,7440,2352,7303,2360,7315,2343,7326,2325,7348,2253,7348,2234,7347,2216,7322,2143,7311,2126,7399,2115,7469,2130,7529,2155,7593,2200,7616,2227,7622,223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3" o:spid="_x0000_s6573" o:spt="203" style="position:absolute;left:7303;top:2115;height:245;width:318;" coordorigin="7303,2115" coordsize="318,245">
              <o:lock v:ext="edit"/>
              <v:shape id="_x0000_s6574" o:spid="_x0000_s6574" style="position:absolute;left:7303;top:2115;height:245;width:318;" fillcolor="#FFF7CE" filled="t" stroked="f" coordorigin="7303,2115" coordsize="318,245" path="m7500,2115l7303,2115,7303,2360,7500,2360,7505,2360,7564,2341,7606,2293,7621,2223,7617,2201,7581,2146,7523,2117,7500,21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75" o:spid="_x0000_s6575" o:spt="203" style="position:absolute;left:7303;top:2115;height:245;width:318;" coordorigin="7303,2115" coordsize="318,245">
              <o:lock v:ext="edit"/>
              <v:shape id="_x0000_s6576" o:spid="_x0000_s6576" style="position:absolute;left:7303;top:2115;height:245;width:318;" filled="f" stroked="t" coordorigin="7303,2115" coordsize="318,245" path="m7500,2360l7303,2360,7303,2115,7500,2115,7523,2117,7581,2146,7617,2201,7621,2223,7620,2248,7595,2312,7546,2351,7500,236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7" o:spid="_x0000_s6577" o:spt="203" style="position:absolute;left:10042;top:2238;height:2;width:394;" coordorigin="10042,2238" coordsize="394,2">
              <o:lock v:ext="edit"/>
              <v:shape id="_x0000_s6578" o:spid="_x0000_s6578" style="position:absolute;left:10042;top:2238;height:2;width:394;" filled="f" stroked="t" coordorigin="10042,2238" coordsize="394,2" path="m10042,2240l10435,223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9" o:spid="_x0000_s6579" o:spt="203" style="position:absolute;left:9696;top:1803;height:355;width:2;" coordorigin="9696,1803" coordsize="2,355">
              <o:lock v:ext="edit"/>
              <v:shape id="_x0000_s6580" o:spid="_x0000_s6580" style="position:absolute;left:9696;top:1803;height:355;width:2;" filled="f" stroked="t" coordorigin="9696,1803" coordsize="0,355" path="m9696,1803l9696,215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81" o:spid="_x0000_s6581" o:spt="203" style="position:absolute;left:5513;top:4554;height:396;width:984;" coordorigin="5513,4554" coordsize="984,396">
              <o:lock v:ext="edit"/>
              <v:shape id="_x0000_s6582" o:spid="_x0000_s6582" style="position:absolute;left:5513;top:4554;height:396;width:984;" fillcolor="#BFCFE2" filled="t" stroked="f" coordorigin="5513,4554" coordsize="984,396" path="m5513,4950l6497,4950,6497,4554,5513,4554,5513,49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83" o:spid="_x0000_s6583" o:spt="203" style="position:absolute;left:5513;top:4554;height:396;width:984;" coordorigin="5513,4554" coordsize="984,396">
              <o:lock v:ext="edit"/>
              <v:shape id="_x0000_s6584" o:spid="_x0000_s6584" style="position:absolute;left:5513;top:4554;height:396;width:984;" filled="f" stroked="t" coordorigin="5513,4554" coordsize="984,396" path="m5513,4950l6497,4950,6497,4554,5513,4554,5513,495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85" o:spid="_x0000_s6585" o:spt="203" style="position:absolute;left:7925;top:4160;height:98;width:245;" coordorigin="7925,4160" coordsize="245,98">
              <o:lock v:ext="edit"/>
              <v:shape id="_x0000_s6586" o:spid="_x0000_s6586" style="position:absolute;left:7925;top:4160;height:98;width:245;" filled="f" stroked="t" coordorigin="7925,4160" coordsize="245,98" path="m7925,4210l7944,4160,7985,4258,8028,4160,8069,4258,8110,4160,8150,4258,8170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87" o:spid="_x0000_s6587" o:spt="203" style="position:absolute;left:7728;top:4357;height:247;width:98;" coordorigin="7728,4357" coordsize="98,247">
              <o:lock v:ext="edit"/>
              <v:shape id="_x0000_s6588" o:spid="_x0000_s6588" style="position:absolute;left:7728;top:4357;height:247;width:98;" filled="f" stroked="t" coordorigin="7728,4357" coordsize="98,247" path="m7776,4357l7826,4378,7728,4419,7826,4460,7728,4501,7826,4542,7728,4582,7776,460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89" o:spid="_x0000_s6589" o:spt="203" style="position:absolute;left:2878;top:1719;height:74;width:149;" coordorigin="2878,1719" coordsize="149,74">
              <o:lock v:ext="edit"/>
              <v:shape id="_x0000_s6590" o:spid="_x0000_s6590" style="position:absolute;left:2878;top:1719;height:74;width:149;" fillcolor="#FFF7CE" filled="t" stroked="f" coordorigin="2878,1719" coordsize="149,74" path="m3026,1719l2878,1719,2952,1794,3026,17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1" o:spid="_x0000_s6591" o:spt="203" style="position:absolute;left:2878;top:1719;height:74;width:149;" coordorigin="2878,1719" coordsize="149,74">
              <o:lock v:ext="edit"/>
              <v:shape id="_x0000_s6592" o:spid="_x0000_s6592" style="position:absolute;left:2878;top:1719;height:74;width:149;" filled="f" stroked="t" coordorigin="2878,1719" coordsize="149,74" path="m3026,1719l2878,1719,2952,1794,3026,1719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93" o:spid="_x0000_s6593" o:spt="203" style="position:absolute;left:2928;top:831;height:50;width:48;" coordorigin="2928,831" coordsize="48,50">
              <o:lock v:ext="edit"/>
              <v:shape id="_x0000_s6594" o:spid="_x0000_s6594" style="position:absolute;left:2928;top:831;height:50;width:48;" fillcolor="#000000" filled="t" stroked="f" coordorigin="2928,831" coordsize="48,50" path="m2966,831l2938,831,2928,843,2928,870,2938,882,2966,882,2976,870,2976,843,2966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5" o:spid="_x0000_s6595" o:spt="203" style="position:absolute;left:2928;top:831;height:50;width:48;" coordorigin="2928,831" coordsize="48,50">
              <o:lock v:ext="edit"/>
              <v:shape id="_x0000_s6596" o:spid="_x0000_s6596" style="position:absolute;left:2928;top:831;height:50;width:48;" filled="f" stroked="t" coordorigin="2928,831" coordsize="48,50" path="m2928,858l2928,843,2938,831,2952,831,2966,831,2976,843,2976,858,2976,870,2966,882,2952,882,2938,882,2928,870,2928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97" o:spid="_x0000_s6597" o:spt="203" style="position:absolute;left:7709;top:4810;height:70;width:137;" coordorigin="7709,4810" coordsize="137,70">
              <o:lock v:ext="edit"/>
              <v:shape id="_x0000_s6598" o:spid="_x0000_s6598" style="position:absolute;left:7709;top:4810;height:70;width:137;" fillcolor="#FFF7CE" filled="t" stroked="f" coordorigin="7709,4810" coordsize="137,70" path="m7846,4810l7709,4810,7776,4880,7846,48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9" o:spid="_x0000_s6599" o:spt="203" style="position:absolute;left:7709;top:4810;height:70;width:137;" coordorigin="7709,4810" coordsize="137,70">
              <o:lock v:ext="edit"/>
              <v:shape id="_x0000_s6600" o:spid="_x0000_s6600" style="position:absolute;left:7709;top:4810;height:70;width:137;" filled="f" stroked="t" coordorigin="7709,4810" coordsize="137,70" path="m7846,4810l7709,4810,7776,4880,7846,481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1" o:spid="_x0000_s6601" o:spt="203" style="position:absolute;left:7776;top:4604;height:206;width:2;" coordorigin="7776,4604" coordsize="2,206">
              <o:lock v:ext="edit"/>
              <v:shape id="_x0000_s6602" o:spid="_x0000_s6602" style="position:absolute;left:7776;top:4604;height:206;width:2;" filled="f" stroked="t" coordorigin="7776,4604" coordsize="0,206" path="m7776,4686l7776,4604,7776,48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3" o:spid="_x0000_s6603" o:spt="203" style="position:absolute;left:8170;top:4210;height:2;width:739;" coordorigin="8170,4210" coordsize="739,2">
              <o:lock v:ext="edit"/>
              <v:shape id="_x0000_s6604" o:spid="_x0000_s6604" style="position:absolute;left:8170;top:4210;height:2;width:739;" filled="f" stroked="t" coordorigin="8170,4210" coordsize="739,0" path="m8170,4210l8909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05" o:spid="_x0000_s6605" o:spt="203" style="position:absolute;left:7238;top:4210;height:2;width:686;" coordorigin="7238,4210" coordsize="686,2">
              <o:lock v:ext="edit"/>
              <v:shape id="_x0000_s6606" o:spid="_x0000_s6606" style="position:absolute;left:7238;top:4210;height:2;width:686;" filled="f" stroked="t" coordorigin="7238,4210" coordsize="686,0" path="m7238,4210l7925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07" o:spid="_x0000_s6607" o:spt="203" style="position:absolute;left:7776;top:3421;height:936;width:2;" coordorigin="7776,3421" coordsize="2,936">
              <o:lock v:ext="edit"/>
              <v:shape id="_x0000_s6608" o:spid="_x0000_s6608" style="position:absolute;left:7776;top:3421;height:936;width:2;" filled="f" stroked="t" coordorigin="7776,3421" coordsize="0,936" path="m7776,3421l7776,435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9" o:spid="_x0000_s6609" o:spt="203" style="position:absolute;left:7752;top:4189;height:48;width:50;" coordorigin="7752,4189" coordsize="50,48">
              <o:lock v:ext="edit"/>
              <v:shape id="_x0000_s6610" o:spid="_x0000_s6610" style="position:absolute;left:7752;top:4189;height:48;width:50;" fillcolor="#000000" filled="t" stroked="f" coordorigin="7752,4189" coordsize="50,48" path="m7790,4189l7764,4189,7752,4198,7752,4227,7764,4237,7790,4237,7802,4227,7802,4198,7790,418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11" o:spid="_x0000_s6611" o:spt="203" style="position:absolute;left:7752;top:4189;height:48;width:50;" coordorigin="7752,4189" coordsize="50,48">
              <o:lock v:ext="edit"/>
              <v:shape id="_x0000_s6612" o:spid="_x0000_s6612" style="position:absolute;left:7752;top:4189;height:48;width:50;" filled="f" stroked="t" coordorigin="7752,4189" coordsize="50,48" path="m7752,4213l7752,4198,7764,4189,7776,4189,7790,4189,7802,4198,7802,4213,7802,4227,7790,4237,7776,4237,7764,4237,7752,4227,7752,421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13" o:spid="_x0000_s6613" o:spt="203" style="position:absolute;left:8342;top:4184;height:50;width:50;" coordorigin="8342,4184" coordsize="50,50">
              <o:lock v:ext="edit"/>
              <v:shape id="_x0000_s6614" o:spid="_x0000_s6614" style="position:absolute;left:8342;top:4184;height:50;width:50;" fillcolor="#000000" filled="t" stroked="f" coordorigin="8342,4184" coordsize="50,50" path="m8381,4184l8354,4184,8342,4196,8342,4222,8354,4234,8381,4234,8393,4222,8393,4196,8381,4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15" o:spid="_x0000_s6615" o:spt="203" style="position:absolute;left:8342;top:4184;height:50;width:50;" coordorigin="8342,4184" coordsize="50,50">
              <o:lock v:ext="edit"/>
              <v:shape id="_x0000_s6616" o:spid="_x0000_s6616" style="position:absolute;left:8342;top:4184;height:50;width:50;" filled="f" stroked="t" coordorigin="8342,4184" coordsize="50,50" path="m8342,4210l8342,4196,8354,4184,8366,4184,8381,4184,8393,4196,8393,4210,8393,4222,8381,4234,8366,4234,8354,4234,8342,4222,8342,421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17" o:spid="_x0000_s6617" o:spt="203" style="position:absolute;left:3614;top:3980;height:245;width:98;" coordorigin="3614,3980" coordsize="98,245">
              <o:lock v:ext="edit"/>
              <v:shape id="_x0000_s6618" o:spid="_x0000_s6618" style="position:absolute;left:3614;top:3980;height:245;width:98;" filled="f" stroked="t" coordorigin="3614,3980" coordsize="98,245" path="m3662,3980l3713,3999,3614,4040,3713,4081,3614,4122,3713,4165,3614,4206,3662,422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19" o:spid="_x0000_s6619" o:spt="203" style="position:absolute;left:3614;top:4508;height:247;width:98;" coordorigin="3614,4508" coordsize="98,247">
              <o:lock v:ext="edit"/>
              <v:shape id="_x0000_s6620" o:spid="_x0000_s6620" style="position:absolute;left:3614;top:4508;height:247;width:98;" filled="f" stroked="t" coordorigin="3614,4508" coordsize="98,247" path="m3662,4508l3713,4527,3614,4570,3713,4611,3614,4652,3713,4693,3614,4734,3662,475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1" o:spid="_x0000_s6621" o:spt="203" style="position:absolute;left:3662;top:3421;height:559;width:2;" coordorigin="3662,3421" coordsize="2,559">
              <o:lock v:ext="edit"/>
              <v:shape id="_x0000_s6622" o:spid="_x0000_s6622" style="position:absolute;left:3662;top:3421;height:559;width:2;" filled="f" stroked="t" coordorigin="3662,3421" coordsize="0,559" path="m3662,3421l3662,398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3" o:spid="_x0000_s6623" o:spt="203" style="position:absolute;left:3614;top:3174;height:247;width:98;" coordorigin="3614,3174" coordsize="98,247">
              <o:lock v:ext="edit"/>
              <v:shape id="_x0000_s6624" o:spid="_x0000_s6624" style="position:absolute;left:3614;top:3174;height:247;width:98;" filled="f" stroked="t" coordorigin="3614,3174" coordsize="98,247" path="m3662,3174l3713,3195,3614,3236,3713,3277,3614,3318,3713,3358,3614,3399,3662,342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5" o:spid="_x0000_s6625" o:spt="203" style="position:absolute;left:3612;top:5365;height:247;width:98;" coordorigin="3612,5365" coordsize="98,247">
              <o:lock v:ext="edit"/>
              <v:shape id="_x0000_s6626" o:spid="_x0000_s6626" style="position:absolute;left:3612;top:5365;height:247;width:98;" filled="f" stroked="t" coordorigin="3612,5365" coordsize="98,247" path="m3662,5365l3710,5386,3612,5427,3710,5468,3612,5509,3710,5550,3612,5590,3662,561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7" o:spid="_x0000_s6627" o:spt="203" style="position:absolute;left:3661;top:4755;height:610;width:2;" coordorigin="3661,4755" coordsize="2,610">
              <o:lock v:ext="edit"/>
              <v:shape id="_x0000_s6628" o:spid="_x0000_s6628" style="position:absolute;left:3661;top:4755;height:610;width:2;" filled="f" stroked="t" coordorigin="3661,4755" coordsize="0,610" path="m3661,4755l3661,536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9" o:spid="_x0000_s6629" o:spt="203" style="position:absolute;left:3636;top:3781;height:48;width:50;" coordorigin="3636,3781" coordsize="50,48">
              <o:lock v:ext="edit"/>
              <v:shape id="_x0000_s6630" o:spid="_x0000_s6630" style="position:absolute;left:3636;top:3781;height:48;width:50;" fillcolor="#000000" filled="t" stroked="f" coordorigin="3636,3781" coordsize="50,48" path="m3674,3781l3648,3781,3636,3790,3636,3819,3648,3829,3674,3829,3686,3819,3686,3790,3674,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1" o:spid="_x0000_s6631" o:spt="203" style="position:absolute;left:3636;top:3781;height:48;width:50;" coordorigin="3636,3781" coordsize="50,48">
              <o:lock v:ext="edit"/>
              <v:shape id="_x0000_s6632" o:spid="_x0000_s6632" style="position:absolute;left:3636;top:3781;height:48;width:50;" filled="f" stroked="t" coordorigin="3636,3781" coordsize="50,48" path="m3636,3805l3636,3790,3648,3781,3662,3781,3674,3781,3686,3790,3686,3805,3686,3819,3674,3829,3662,3829,3648,3829,3636,3819,3636,380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33" o:spid="_x0000_s6633" o:spt="203" style="position:absolute;left:3638;top:4364;height:48;width:50;" coordorigin="3638,4364" coordsize="50,48">
              <o:lock v:ext="edit"/>
              <v:shape id="_x0000_s6634" o:spid="_x0000_s6634" style="position:absolute;left:3638;top:4364;height:48;width:50;" fillcolor="#000000" filled="t" stroked="f" coordorigin="3638,4364" coordsize="50,48" path="m3677,4364l3650,4364,3638,4374,3638,4402,3650,4412,3677,4412,3689,4402,3689,4374,3677,43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5" o:spid="_x0000_s6635" o:spt="203" style="position:absolute;left:3638;top:4364;height:48;width:50;" coordorigin="3638,4364" coordsize="50,48">
              <o:lock v:ext="edit"/>
              <v:shape id="_x0000_s6636" o:spid="_x0000_s6636" style="position:absolute;left:3638;top:4364;height:48;width:50;" filled="f" stroked="t" coordorigin="3638,4364" coordsize="50,48" path="m3638,4388l3638,4374,3650,4364,3665,4364,3677,4364,3689,4374,3689,4388,3689,4402,3677,4412,3665,4412,3650,4412,3638,4402,3638,43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37" o:spid="_x0000_s6637" o:spt="203" style="position:absolute;left:3636;top:5029;height:50;width:50;" coordorigin="3636,5029" coordsize="50,50">
              <o:lock v:ext="edit"/>
              <v:shape id="_x0000_s6638" o:spid="_x0000_s6638" style="position:absolute;left:3636;top:5029;height:50;width:50;" fillcolor="#000000" filled="t" stroked="f" coordorigin="3636,5029" coordsize="50,50" path="m3674,5029l3648,5029,3636,5041,3636,5067,3648,5079,3674,5079,3686,5067,3686,5041,3674,50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9" o:spid="_x0000_s6639" o:spt="203" style="position:absolute;left:3636;top:5029;height:50;width:50;" coordorigin="3636,5029" coordsize="50,50">
              <o:lock v:ext="edit"/>
              <v:shape id="_x0000_s6640" o:spid="_x0000_s6640" style="position:absolute;left:3636;top:5029;height:50;width:50;" filled="f" stroked="t" coordorigin="3636,5029" coordsize="50,50" path="m3636,5055l3636,5041,3648,5029,3660,5029,3674,5029,3686,5041,3686,5055,3686,5067,3674,5079,3660,5079,3648,5079,3636,5067,3636,505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41" o:spid="_x0000_s6641" o:spt="203" style="position:absolute;left:3866;top:4570;height:672;width:2;" coordorigin="3866,4570" coordsize="2,672">
              <o:lock v:ext="edit"/>
              <v:shape id="_x0000_s6642" o:spid="_x0000_s6642" style="position:absolute;left:3866;top:4570;height:672;width:2;" filled="f" stroked="t" coordorigin="3866,4570" coordsize="0,672" path="m3866,4570l3866,524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3" o:spid="_x0000_s6643" o:spt="203" style="position:absolute;left:3586;top:5835;height:72;width:146;" coordorigin="3586,5835" coordsize="146,72">
              <o:lock v:ext="edit"/>
              <v:shape id="_x0000_s6644" o:spid="_x0000_s6644" style="position:absolute;left:3586;top:5835;height:72;width:146;" fillcolor="#FFF7CE" filled="t" stroked="f" coordorigin="3586,5835" coordsize="146,72" path="m3732,5835l3586,5835,3660,5907,3732,58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45" o:spid="_x0000_s6645" o:spt="203" style="position:absolute;left:3586;top:5835;height:72;width:146;" coordorigin="3586,5835" coordsize="146,72">
              <o:lock v:ext="edit"/>
              <v:shape id="_x0000_s6646" o:spid="_x0000_s6646" style="position:absolute;left:3586;top:5835;height:72;width:146;" filled="f" stroked="t" coordorigin="3586,5835" coordsize="146,72" path="m3732,5835l3586,5835,3660,5907,3732,5835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7" o:spid="_x0000_s6647" o:spt="203" style="position:absolute;left:3660;top:5612;height:223;width:2;" coordorigin="3660,5612" coordsize="2,223">
              <o:lock v:ext="edit"/>
              <v:shape id="_x0000_s6648" o:spid="_x0000_s6648" style="position:absolute;left:3660;top:5612;height:223;width:2;" filled="f" stroked="t" coordorigin="3660,5612" coordsize="0,223" path="m3660,5701l3660,5612,3660,58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9" o:spid="_x0000_s6649" o:spt="203" style="position:absolute;left:3840;top:4546;height:50;width:50;" coordorigin="3840,4546" coordsize="50,50">
              <o:lock v:ext="edit"/>
              <v:shape id="_x0000_s6650" o:spid="_x0000_s6650" style="position:absolute;left:3840;top:4546;height:50;width:50;" fillcolor="#000000" filled="t" stroked="f" coordorigin="3840,4546" coordsize="50,50" path="m3878,4546l3852,4546,3840,4558,3840,4585,3852,4597,3878,4597,3890,4585,3890,4558,3878,45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1" o:spid="_x0000_s6651" o:spt="203" style="position:absolute;left:3840;top:4546;height:50;width:50;" coordorigin="3840,4546" coordsize="50,50">
              <o:lock v:ext="edit"/>
              <v:shape id="_x0000_s6652" o:spid="_x0000_s6652" style="position:absolute;left:3840;top:4546;height:50;width:50;" filled="f" stroked="t" coordorigin="3840,4546" coordsize="50,50" path="m3840,4570l3840,4558,3852,4546,3866,4546,3878,4546,3890,4558,3890,4570,3890,4585,3878,4597,3866,4597,3852,4597,3840,4585,3840,4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53" o:spid="_x0000_s6653" o:spt="203" style="position:absolute;left:3840;top:5218;height:48;width:50;" coordorigin="3840,5218" coordsize="50,48">
              <o:lock v:ext="edit"/>
              <v:shape id="_x0000_s6654" o:spid="_x0000_s6654" style="position:absolute;left:3840;top:5218;height:48;width:50;" fillcolor="#000000" filled="t" stroked="f" coordorigin="3840,5218" coordsize="50,48" path="m3878,5218l3852,5218,3840,5228,3840,5254,3852,5266,3878,5266,3890,5254,3890,5228,3878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5" o:spid="_x0000_s6655" o:spt="203" style="position:absolute;left:3840;top:5218;height:48;width:50;" coordorigin="3840,5218" coordsize="50,48">
              <o:lock v:ext="edit"/>
              <v:shape id="_x0000_s6656" o:spid="_x0000_s6656" style="position:absolute;left:3840;top:5218;height:48;width:50;" filled="f" stroked="t" coordorigin="3840,5218" coordsize="50,48" path="m3840,5242l3840,5228,3852,5218,3866,5218,3878,5218,3890,5228,3890,5242,3890,5254,3878,5266,3866,5266,3852,5266,3840,5254,3840,524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57" o:spid="_x0000_s6657" o:spt="203" style="position:absolute;left:2784;top:5086;height:317;width:562;" coordorigin="2784,5086" coordsize="562,317">
              <o:lock v:ext="edit"/>
              <v:shape id="_x0000_s6658" o:spid="_x0000_s6658" style="position:absolute;left:2784;top:5086;height:317;width:562;" fillcolor="#BFCFE2" filled="t" stroked="f" coordorigin="2784,5086" coordsize="562,317" path="m2784,5403l3346,5403,3346,5086,2784,5086,2784,54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9" o:spid="_x0000_s6659" o:spt="203" style="position:absolute;left:2784;top:5086;height:317;width:562;" coordorigin="2784,5086" coordsize="562,317">
              <o:lock v:ext="edit"/>
              <v:shape id="_x0000_s6660" o:spid="_x0000_s6660" style="position:absolute;left:2784;top:5086;height:317;width:562;" filled="f" stroked="t" coordorigin="2784,5086" coordsize="562,317" path="m2784,5403l3346,5403,3346,5086,2784,5086,2784,540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1" o:spid="_x0000_s6661" o:spt="203" style="position:absolute;left:3346;top:5244;height:2;width:521;" coordorigin="3346,5244" coordsize="521,2">
              <o:lock v:ext="edit"/>
              <v:shape id="_x0000_s6662" o:spid="_x0000_s6662" style="position:absolute;left:3346;top:5244;height:2;width:521;" filled="f" stroked="t" coordorigin="3346,5244" coordsize="521,0" path="m3346,5244l3866,5244e">
                <v:path arrowok="t"/>
                <v:fill on="f" focussize="0,0"/>
                <v:stroke weight="0.573307086614173pt" color="#000000"/>
                <v:imagedata o:title=""/>
                <o:lock v:ext="edit"/>
              </v:shape>
            </v:group>
            <v:group id="_x0000_s6663" o:spid="_x0000_s6663" o:spt="203" style="position:absolute;left:4159;top:5130;height:60;width:94;" coordorigin="4159,5130" coordsize="94,60">
              <o:lock v:ext="edit"/>
              <v:shape id="_x0000_s6664" o:spid="_x0000_s6664" style="position:absolute;left:4159;top:5130;height:60;width:94;" filled="f" stroked="t" coordorigin="4159,5130" coordsize="94,60" path="m4159,5190l4190,5190,4222,5130,4253,51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5" o:spid="_x0000_s6665" o:spt="203" style="position:absolute;left:4190;top:5130;height:60;width:94;" coordorigin="4190,5130" coordsize="94,60">
              <o:lock v:ext="edit"/>
              <v:shape id="_x0000_s6666" o:spid="_x0000_s6666" style="position:absolute;left:4190;top:5130;height:60;width:94;" filled="f" stroked="t" coordorigin="4190,5130" coordsize="94,60" path="m4190,5190l4222,5190,4253,5130,4284,51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7" o:spid="_x0000_s6667" o:spt="203" style="position:absolute;left:6202;top:853;height:494;width:2;" coordorigin="6202,853" coordsize="2,494">
              <o:lock v:ext="edit"/>
              <v:shape id="_x0000_s6668" o:spid="_x0000_s6668" style="position:absolute;left:6202;top:853;height:494;width:2;" filled="f" stroked="t" coordorigin="6202,853" coordsize="0,494" path="m6202,853l6202,13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69" o:spid="_x0000_s6669" o:spt="203" style="position:absolute;left:6173;top:1069;height:62;width:60;" coordorigin="6173,1069" coordsize="60,62">
              <o:lock v:ext="edit"/>
              <v:shape id="_x0000_s6670" o:spid="_x0000_s6670" style="position:absolute;left:6173;top:1069;height:62;width:60;" fillcolor="#000000" filled="t" stroked="f" coordorigin="6173,1069" coordsize="60,62" path="m6202,1069l6173,1131,6233,1131,6202,106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71" o:spid="_x0000_s6671" o:spt="203" style="position:absolute;left:6173;top:1069;height:62;width:60;" coordorigin="6173,1069" coordsize="60,62">
              <o:lock v:ext="edit"/>
              <v:shape id="_x0000_s6672" o:spid="_x0000_s6672" style="position:absolute;left:6173;top:1069;height:62;width:60;" filled="f" stroked="t" coordorigin="6173,1069" coordsize="60,62" path="m6202,1131l6173,1131,6202,1069,6233,1131,6202,113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73" o:spid="_x0000_s6673" o:spt="203" style="position:absolute;left:6156;top:1047;height:46;width:94;" coordorigin="6156,1047" coordsize="94,46">
              <o:lock v:ext="edit"/>
              <v:shape id="_x0000_s6674" o:spid="_x0000_s6674" style="position:absolute;left:6156;top:1047;height:46;width:94;" filled="f" stroked="t" coordorigin="6156,1047" coordsize="94,46" path="m6156,1047l6156,1069,6250,1069,6250,109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75" o:spid="_x0000_s6675" o:spt="203" style="position:absolute;left:6554;top:1402;height:48;width:48;" coordorigin="6554,1402" coordsize="48,48">
              <o:lock v:ext="edit"/>
              <v:shape id="_x0000_s6676" o:spid="_x0000_s6676" style="position:absolute;left:6554;top:1402;height:48;width:48;" fillcolor="#000000" filled="t" stroked="f" coordorigin="6554,1402" coordsize="48,48" path="m6593,1402l6564,1402,6554,1412,6554,1441,6564,1450,6593,1450,6602,1441,6602,1412,6593,14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77" o:spid="_x0000_s6677" o:spt="203" style="position:absolute;left:6554;top:1402;height:48;width:48;" coordorigin="6554,1402" coordsize="48,48">
              <o:lock v:ext="edit"/>
              <v:shape id="_x0000_s6678" o:spid="_x0000_s6678" style="position:absolute;left:6554;top:1402;height:48;width:48;" filled="f" stroked="t" coordorigin="6554,1402" coordsize="48,48" path="m6554,1426l6554,1412,6564,1402,6578,1402,6593,1402,6602,1412,6602,1426,6602,1441,6593,1450,6578,1450,6564,1450,6554,1441,6554,142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79" o:spid="_x0000_s6679" o:spt="203" style="position:absolute;left:3223;top:831;height:50;width:48;" coordorigin="3223,831" coordsize="48,50">
              <o:lock v:ext="edit"/>
              <v:shape id="_x0000_s6680" o:spid="_x0000_s6680" style="position:absolute;left:3223;top:831;height:50;width:48;" fillcolor="#000000" filled="t" stroked="f" coordorigin="3223,831" coordsize="48,50" path="m3262,831l3233,831,3223,843,3223,870,3233,882,3262,882,3271,870,3271,843,326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1" o:spid="_x0000_s6681" o:spt="203" style="position:absolute;left:3223;top:831;height:50;width:48;" coordorigin="3223,831" coordsize="48,50">
              <o:lock v:ext="edit"/>
              <v:shape id="_x0000_s6682" o:spid="_x0000_s6682" style="position:absolute;left:3223;top:831;height:50;width:48;" filled="f" stroked="t" coordorigin="3223,831" coordsize="48,50" path="m3223,858l3223,843,3233,831,3247,831,3262,831,3271,843,3271,858,3271,870,3262,882,3247,882,3233,882,3223,870,3223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83" o:spid="_x0000_s6683" o:spt="203" style="position:absolute;left:6182;top:831;height:50;width:48;" coordorigin="6182,831" coordsize="48,50">
              <o:lock v:ext="edit"/>
              <v:shape id="_x0000_s6684" o:spid="_x0000_s6684" style="position:absolute;left:6182;top:831;height:50;width:48;" fillcolor="#000000" filled="t" stroked="f" coordorigin="6182,831" coordsize="48,50" path="m6221,831l6192,831,6182,843,6182,870,6192,882,6221,882,6230,870,6230,843,6221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5" o:spid="_x0000_s6685" o:spt="203" style="position:absolute;left:6182;top:831;height:50;width:48;" coordorigin="6182,831" coordsize="48,50">
              <o:lock v:ext="edit"/>
              <v:shape id="_x0000_s6686" o:spid="_x0000_s6686" style="position:absolute;left:6182;top:831;height:50;width:48;" filled="f" stroked="t" coordorigin="6182,831" coordsize="48,50" path="m6182,858l6182,843,6192,831,6206,831,6221,831,6230,843,6230,858,6230,870,6221,882,6206,882,6192,882,6182,870,6182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87" o:spid="_x0000_s6687" o:spt="203" style="position:absolute;left:3494;top:2238;height:346;width:590;" coordorigin="3494,2238" coordsize="590,346">
              <o:lock v:ext="edit"/>
              <v:shape id="_x0000_s6688" o:spid="_x0000_s6688" style="position:absolute;left:3494;top:2238;height:346;width:590;" fillcolor="#BFCFE2" filled="t" stroked="f" coordorigin="3494,2238" coordsize="590,346" path="m3494,2583l4085,2583,4085,2238,3494,2238,3494,25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9" o:spid="_x0000_s6689" o:spt="203" style="position:absolute;left:3494;top:2238;height:346;width:590;" coordorigin="3494,2238" coordsize="590,346">
              <o:lock v:ext="edit"/>
              <v:shape id="_x0000_s6690" o:spid="_x0000_s6690" style="position:absolute;left:3494;top:2238;height:346;width:590;" filled="f" stroked="t" coordorigin="3494,2238" coordsize="590,346" path="m3494,2583l4085,2583,4085,2238,3494,2238,3494,25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91" o:spid="_x0000_s6691" o:spt="203" style="position:absolute;left:3790;top:1227;height:1010;width:2;" coordorigin="3790,1227" coordsize="2,1010">
              <o:lock v:ext="edit"/>
              <v:shape id="_x0000_s6692" o:spid="_x0000_s6692" style="position:absolute;left:3790;top:1227;height:1010;width:2;" filled="f" stroked="t" coordorigin="3790,1227" coordsize="0,1010" path="m3790,1227l3790,223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93" o:spid="_x0000_s6693" o:spt="203" style="position:absolute;left:3790;top:858;height:221;width:2;" coordorigin="3790,858" coordsize="2,221">
              <o:lock v:ext="edit"/>
              <v:shape id="_x0000_s6694" o:spid="_x0000_s6694" style="position:absolute;left:3790;top:858;height:221;width:2;" filled="f" stroked="t" coordorigin="3790,858" coordsize="0,221" path="m3790,1078l3790,85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95" o:spid="_x0000_s6695" o:spt="203" style="position:absolute;left:3763;top:831;height:50;width:50;" coordorigin="3763,831" coordsize="50,50">
              <o:lock v:ext="edit"/>
              <v:shape id="_x0000_s6696" o:spid="_x0000_s6696" style="position:absolute;left:3763;top:831;height:50;width:50;" fillcolor="#000000" filled="t" stroked="f" coordorigin="3763,831" coordsize="50,50" path="m3802,831l3775,831,3763,843,3763,870,3775,882,3802,882,3814,870,3814,843,380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97" o:spid="_x0000_s6697" o:spt="203" style="position:absolute;left:3763;top:831;height:50;width:50;" coordorigin="3763,831" coordsize="50,50">
              <o:lock v:ext="edit"/>
              <v:shape id="_x0000_s6698" o:spid="_x0000_s6698" style="position:absolute;left:3763;top:831;height:50;width:50;" filled="f" stroked="t" coordorigin="3763,831" coordsize="50,50" path="m3763,858l3763,843,3775,831,3790,831,3802,831,3814,843,3814,858,3814,870,3802,882,3790,882,3775,882,3763,870,3763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99" o:spid="_x0000_s6699" o:spt="203" style="position:absolute;left:4682;top:1767;height:331;width:588;" coordorigin="4682,1767" coordsize="588,331">
              <o:lock v:ext="edit"/>
              <v:shape id="_x0000_s6700" o:spid="_x0000_s6700" style="position:absolute;left:4682;top:1767;height:331;width:588;" fillcolor="#BFCFE2" filled="t" stroked="f" coordorigin="4682,1767" coordsize="588,331" path="m4682,2098l5270,2098,5270,1767,4682,1767,4682,20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01" o:spid="_x0000_s6701" o:spt="203" style="position:absolute;left:4682;top:1767;height:331;width:588;" coordorigin="4682,1767" coordsize="588,331">
              <o:lock v:ext="edit"/>
              <v:shape id="_x0000_s6702" o:spid="_x0000_s6702" style="position:absolute;left:4682;top:1767;height:331;width:588;" filled="f" stroked="t" coordorigin="4682,1767" coordsize="588,331" path="m4682,2098l5270,2098,5270,1767,4682,1767,4682,20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3" o:spid="_x0000_s6703" o:spt="203" style="position:absolute;left:4824;top:2730;height:540;width:535;" coordorigin="4824,2730" coordsize="535,540">
              <o:lock v:ext="edit"/>
              <v:shape id="_x0000_s6704" o:spid="_x0000_s6704" style="position:absolute;left:4824;top:2730;height:540;width:535;" fillcolor="#BFCFE2" filled="t" stroked="f" coordorigin="4824,2730" coordsize="535,540" path="m4824,3270l5359,3270,5359,2730,4824,2730,4824,3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05" o:spid="_x0000_s6705" o:spt="203" style="position:absolute;left:4824;top:2730;height:540;width:535;" coordorigin="4824,2730" coordsize="535,540">
              <o:lock v:ext="edit"/>
              <v:shape id="_x0000_s6706" o:spid="_x0000_s6706" style="position:absolute;left:4824;top:2730;height:540;width:535;" filled="f" stroked="t" coordorigin="4824,2730" coordsize="535,540" path="m4824,3270l5359,3270,5359,2730,4824,2730,4824,32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7" o:spid="_x0000_s6707" o:spt="203" style="position:absolute;left:8515;top:5787;height:2;width:1925;" coordorigin="8515,5787" coordsize="1925,2">
              <o:lock v:ext="edit"/>
              <v:shape id="_x0000_s6708" o:spid="_x0000_s6708" style="position:absolute;left:8515;top:5787;height:2;width:1925;" filled="f" stroked="t" coordorigin="8515,5787" coordsize="1925,0" path="m10440,5787l8515,578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9" o:spid="_x0000_s6709" o:spt="203" style="position:absolute;left:9869;top:5110;height:74;width:149;" coordorigin="9869,5110" coordsize="149,74">
              <o:lock v:ext="edit"/>
              <v:shape id="_x0000_s6710" o:spid="_x0000_s6710" style="position:absolute;left:9869;top:5110;height:74;width:149;" fillcolor="#FFF7CE" filled="t" stroked="f" coordorigin="9869,5110" coordsize="149,74" path="m10018,5110l9869,5110,9943,5185,10018,5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11" o:spid="_x0000_s6711" o:spt="203" style="position:absolute;left:9869;top:5110;height:74;width:149;" coordorigin="9869,5110" coordsize="149,74">
              <o:lock v:ext="edit"/>
              <v:shape id="_x0000_s6712" o:spid="_x0000_s6712" style="position:absolute;left:9869;top:5110;height:74;width:149;" filled="f" stroked="t" coordorigin="9869,5110" coordsize="149,74" path="m10018,5110l9869,5110,9943,5185,10018,511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13" o:spid="_x0000_s6713" o:spt="203" style="position:absolute;left:9943;top:4964;height:146;width:2;" coordorigin="9943,4964" coordsize="2,146">
              <o:lock v:ext="edit"/>
              <v:shape id="_x0000_s6714" o:spid="_x0000_s6714" style="position:absolute;left:9943;top:4964;height:146;width:2;" filled="f" stroked="t" coordorigin="9943,4964" coordsize="0,146" path="m9943,4964l9943,51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15" o:spid="_x0000_s6715" o:spt="203" style="position:absolute;left:9650;top:4614;height:350;width:588;" coordorigin="9650,4614" coordsize="588,350">
              <o:lock v:ext="edit"/>
              <v:shape id="_x0000_s6716" o:spid="_x0000_s6716" style="position:absolute;left:9650;top:4614;height:350;width:588;" fillcolor="#BFCFE2" filled="t" stroked="f" coordorigin="9650,4614" coordsize="588,350" path="m9650,4964l10238,4964,10238,4614,9650,4614,9650,49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17" o:spid="_x0000_s6717" o:spt="203" style="position:absolute;left:9650;top:4614;height:350;width:588;" coordorigin="9650,4614" coordsize="588,350">
              <o:lock v:ext="edit"/>
              <v:shape id="_x0000_s6718" o:spid="_x0000_s6718" style="position:absolute;left:9650;top:4614;height:350;width:588;" filled="f" stroked="t" coordorigin="9650,4614" coordsize="588,350" path="m9650,4964l10238,4964,10238,4614,9650,4614,9650,496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19" o:spid="_x0000_s6719" o:spt="203" style="position:absolute;left:7440;top:3421;height:2;width:341;" coordorigin="7440,3421" coordsize="341,2">
              <o:lock v:ext="edit"/>
              <v:shape id="_x0000_s6720" o:spid="_x0000_s6720" style="position:absolute;left:7440;top:3421;height:2;width:341;" filled="f" stroked="t" coordorigin="7440,3421" coordsize="341,0" path="m7440,3421l7781,34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1" o:spid="_x0000_s6721" o:spt="203" style="position:absolute;left:8268;top:5737;height:98;width:247;" coordorigin="8268,5737" coordsize="247,98">
              <o:lock v:ext="edit"/>
              <v:shape id="_x0000_s6722" o:spid="_x0000_s6722" style="position:absolute;left:8268;top:5737;height:98;width:247;" filled="f" stroked="t" coordorigin="8268,5737" coordsize="247,98" path="m8268,5787l8290,5737,8330,5835,8371,5737,8412,5835,8453,5737,8494,5835,8515,578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3" o:spid="_x0000_s6723" o:spt="203" style="position:absolute;left:6890;top:4702;height:98;width:247;" coordorigin="6890,4702" coordsize="247,98">
              <o:lock v:ext="edit"/>
              <v:shape id="_x0000_s6724" o:spid="_x0000_s6724" style="position:absolute;left:6890;top:4702;height:98;width:247;" filled="f" stroked="t" coordorigin="6890,4702" coordsize="247,98" path="m6890,4750l6912,4702,6953,4801,6994,4702,7034,4801,7075,4702,7116,4801,7138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5" o:spid="_x0000_s6725" o:spt="203" style="position:absolute;left:6497;top:4750;height:2;width:394;" coordorigin="6497,4750" coordsize="394,2">
              <o:lock v:ext="edit"/>
              <v:shape id="_x0000_s6726" o:spid="_x0000_s6726" style="position:absolute;left:6497;top:4750;height:2;width:394;" filled="f" stroked="t" coordorigin="6497,4750" coordsize="394,0" path="m6890,4750l6497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7" o:spid="_x0000_s6727" o:spt="203" style="position:absolute;left:6005;top:3625;height:806;width:2;" coordorigin="6005,3625" coordsize="2,806">
              <o:lock v:ext="edit"/>
              <v:shape id="_x0000_s6728" o:spid="_x0000_s6728" style="position:absolute;left:6005;top:3625;height:806;width:2;" filled="f" stroked="t" coordorigin="6005,3625" coordsize="0,806" path="m6005,3625l6005,443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29" o:spid="_x0000_s6729" o:spt="203" style="position:absolute;left:5959;top:4419;height:134;width:89;" coordorigin="5959,4419" coordsize="89,134">
              <o:lock v:ext="edit"/>
              <v:shape id="_x0000_s6730" o:spid="_x0000_s6730" style="position:absolute;left:5959;top:4419;height:134;width:89;" fillcolor="#000000" filled="t" stroked="f" coordorigin="5959,4419" coordsize="89,134" path="m6048,4419l5959,4419,6005,4554,6048,44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31" o:spid="_x0000_s6731" o:spt="203" style="position:absolute;left:9550;top:4268;height:98;width:245;" coordorigin="9550,4268" coordsize="245,98">
              <o:lock v:ext="edit"/>
              <v:shape id="_x0000_s6732" o:spid="_x0000_s6732" style="position:absolute;left:9550;top:4268;height:98;width:245;" filled="f" stroked="t" coordorigin="9550,4268" coordsize="245,98" path="m9550,4318l9569,4268,9610,4366,9650,4268,9694,4366,9734,4268,9775,4366,9794,431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33" o:spid="_x0000_s6733" o:spt="203" style="position:absolute;left:5496;top:6030;height:62;width:72;" coordorigin="5496,6030" coordsize="72,62">
              <o:lock v:ext="edit"/>
              <v:shape id="_x0000_s6734" o:spid="_x0000_s6734" style="position:absolute;left:5496;top:6030;height:62;width:72;" filled="f" stroked="t" coordorigin="5496,6030" coordsize="72,62" path="m5496,6092l5496,6030,5568,603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5" o:spid="_x0000_s6735" o:spt="203" style="position:absolute;left:5508;top:6030;height:2;width:60;" coordorigin="5508,6030" coordsize="60,2">
              <o:lock v:ext="edit"/>
              <v:shape id="_x0000_s6736" o:spid="_x0000_s6736" style="position:absolute;left:5508;top:6030;height:2;width:60;" filled="f" stroked="t" coordorigin="5508,6030" coordsize="60,0" path="m5508,6030l5568,603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7" o:spid="_x0000_s6737" o:spt="203" style="position:absolute;left:5585;top:5970;height:122;width:154;" coordorigin="5585,5970" coordsize="154,122">
              <o:lock v:ext="edit"/>
              <v:shape id="_x0000_s6738" o:spid="_x0000_s6738" style="position:absolute;left:5585;top:5970;height:122;width:154;" filled="f" stroked="t" coordorigin="5585,5970" coordsize="154,122" path="m5738,6092l5585,6092,5585,597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9" o:spid="_x0000_s6739" o:spt="203" style="position:absolute;left:5496;top:5869;height:101;width:72;" coordorigin="5496,5869" coordsize="72,101">
              <o:lock v:ext="edit"/>
              <v:shape id="_x0000_s6740" o:spid="_x0000_s6740" style="position:absolute;left:5496;top:5869;height:101;width:72;" filled="f" stroked="t" coordorigin="5496,5869" coordsize="72,101" path="m5568,5970l5496,5970,5496,586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1" o:spid="_x0000_s6741" o:spt="203" style="position:absolute;left:5496;top:6092;height:101;width:72;" coordorigin="5496,6092" coordsize="72,101">
              <o:lock v:ext="edit"/>
              <v:shape id="_x0000_s6742" o:spid="_x0000_s6742" style="position:absolute;left:5496;top:6092;height:101;width:72;" filled="f" stroked="t" coordorigin="5496,6092" coordsize="72,101" path="m5568,6092l5496,6092,5496,619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3" o:spid="_x0000_s6743" o:spt="203" style="position:absolute;left:5568;top:5950;height:158;width:2;" coordorigin="5568,5950" coordsize="2,158">
              <o:lock v:ext="edit"/>
              <v:shape id="_x0000_s6744" o:spid="_x0000_s6744" style="position:absolute;left:5568;top:5950;height:158;width:2;" filled="f" stroked="t" coordorigin="5568,5950" coordsize="0,158" path="m5568,5950l5568,610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5" o:spid="_x0000_s6745" o:spt="203" style="position:absolute;left:5506;top:6015;height:31;width:31;" coordorigin="5506,6015" coordsize="31,31">
              <o:lock v:ext="edit"/>
              <v:shape id="_x0000_s6746" o:spid="_x0000_s6746" style="position:absolute;left:5506;top:6015;height:31;width:31;" fillcolor="#000000" filled="t" stroked="f" coordorigin="5506,6015" coordsize="31,31" path="m5506,6015l5506,6046,5537,6030,5506,60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47" o:spid="_x0000_s6747" o:spt="203" style="position:absolute;left:5506;top:6015;height:31;width:31;" coordorigin="5506,6015" coordsize="31,31">
              <o:lock v:ext="edit"/>
              <v:shape id="_x0000_s6748" o:spid="_x0000_s6748" style="position:absolute;left:5506;top:6015;height:31;width:31;" filled="f" stroked="t" coordorigin="5506,6015" coordsize="31,31" path="m5506,6046l5537,6030,5506,6015,5506,6046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9" o:spid="_x0000_s6749" o:spt="203" style="position:absolute;left:5496;top:6186;height:293;width:1075;" coordorigin="5496,6186" coordsize="1075,293">
              <o:lock v:ext="edit"/>
              <v:shape id="_x0000_s6750" o:spid="_x0000_s6750" style="position:absolute;left:5496;top:6186;height:293;width:1075;" filled="f" stroked="t" coordorigin="5496,6186" coordsize="1075,293" path="m5496,6193l5496,6478,6571,6478,6571,6186,6365,618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1" o:spid="_x0000_s6751" o:spt="203" style="position:absolute;left:7205;top:2252;height:88;width:88;" coordorigin="7205,2252" coordsize="88,88">
              <o:lock v:ext="edit"/>
              <v:shape id="_x0000_s6752" o:spid="_x0000_s6752" style="position:absolute;left:7205;top:2252;height:88;width:88;" fillcolor="#FFF7CE" filled="t" stroked="f" coordorigin="7205,2252" coordsize="88,88" path="m7254,2252l7231,2257,7214,2270,7205,2290,7210,2314,7223,2331,7241,2340,7267,2336,7284,2324,7293,2306,7294,2298,7288,2275,7274,2259,7254,22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53" o:spid="_x0000_s6753" o:spt="203" style="position:absolute;left:7205;top:2252;height:88;width:88;" coordorigin="7205,2252" coordsize="88,88">
              <o:lock v:ext="edit"/>
              <v:shape id="_x0000_s6754" o:spid="_x0000_s6754" style="position:absolute;left:7205;top:2252;height:88;width:88;" filled="f" stroked="t" coordorigin="7205,2252" coordsize="88,88" path="m7294,2298l7288,2275,7274,2259,7254,2252,7231,2257,7214,2270,7205,2290,7210,2314,7223,2331,7241,2340,7267,2336,7284,2324,7293,2306,7294,22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5" o:spid="_x0000_s6755" o:spt="203" style="position:absolute;left:5021;top:1014;height:523;width:492;" coordorigin="5021,1014" coordsize="492,523">
              <o:lock v:ext="edit"/>
              <v:shape id="_x0000_s6756" o:spid="_x0000_s6756" style="position:absolute;left:5021;top:1014;height:523;width:492;" fillcolor="#BFCFE2" filled="t" stroked="f" coordorigin="5021,1014" coordsize="492,523" path="m5021,1537l5513,1537,5513,1014,5021,1014,5021,153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57" o:spid="_x0000_s6757" o:spt="203" style="position:absolute;left:5021;top:1014;height:523;width:492;" coordorigin="5021,1014" coordsize="492,523">
              <o:lock v:ext="edit"/>
              <v:shape id="_x0000_s6758" o:spid="_x0000_s6758" style="position:absolute;left:5021;top:1014;height:523;width:492;" filled="f" stroked="t" coordorigin="5021,1014" coordsize="492,523" path="m5021,1537l5513,1537,5513,1014,5021,1014,5021,153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9" o:spid="_x0000_s6759" o:spt="203" style="position:absolute;left:8201;top:3579;height:60;width:120;" coordorigin="8201,3579" coordsize="120,60">
              <o:lock v:ext="edit"/>
              <v:shape id="_x0000_s6760" o:spid="_x0000_s6760" style="position:absolute;left:8201;top:3579;height:60;width:120;" fillcolor="#FFF7CE" filled="t" stroked="f" coordorigin="8201,3579" coordsize="120,60" path="m8321,3579l8201,3579,8261,3639,8321,357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61" o:spid="_x0000_s6761" o:spt="203" style="position:absolute;left:8201;top:3579;height:60;width:120;" coordorigin="8201,3579" coordsize="120,60">
              <o:lock v:ext="edit"/>
              <v:shape id="_x0000_s6762" o:spid="_x0000_s6762" style="position:absolute;left:8201;top:3579;height:60;width:120;" filled="f" stroked="t" coordorigin="8201,3579" coordsize="120,60" path="m8321,3579l8201,3579,8261,3639,8321,3579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63" o:spid="_x0000_s6763" o:spt="203" style="position:absolute;left:8261;top:3402;height:178;width:2;" coordorigin="8261,3402" coordsize="2,178">
              <o:lock v:ext="edit"/>
              <v:shape id="_x0000_s6764" o:spid="_x0000_s6764" style="position:absolute;left:8261;top:3402;height:178;width:2;" filled="f" stroked="t" coordorigin="8261,3402" coordsize="0,178" path="m8261,3474l8261,3402,8261,357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65" o:spid="_x0000_s6765" o:spt="203" style="position:absolute;left:7973;top:3085;height:317;width:590;" coordorigin="7973,3085" coordsize="590,317">
              <o:lock v:ext="edit"/>
              <v:shape id="_x0000_s6766" o:spid="_x0000_s6766" style="position:absolute;left:7973;top:3085;height:317;width:590;" fillcolor="#BFCFE2" filled="t" stroked="f" coordorigin="7973,3085" coordsize="590,317" path="m7973,3402l8563,3402,8563,3085,7973,3085,7973,34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67" o:spid="_x0000_s6767" o:spt="203" style="position:absolute;left:7973;top:3085;height:317;width:590;" coordorigin="7973,3085" coordsize="590,317">
              <o:lock v:ext="edit"/>
              <v:shape id="_x0000_s6768" o:spid="_x0000_s6768" style="position:absolute;left:7973;top:3085;height:317;width:590;" filled="f" stroked="t" coordorigin="7973,3085" coordsize="590,317" path="m7973,3402l8563,3402,8563,3085,7973,3085,7973,340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69" o:spid="_x0000_s6769" o:spt="203" style="position:absolute;left:7457;top:4726;height:50;width:48;" coordorigin="7457,4726" coordsize="48,50">
              <o:lock v:ext="edit"/>
              <v:shape id="_x0000_s6770" o:spid="_x0000_s6770" style="position:absolute;left:7457;top:4726;height:50;width:48;" fillcolor="#000000" filled="t" stroked="f" coordorigin="7457,4726" coordsize="48,50" path="m7495,4726l7469,4726,7457,4738,7457,4765,7469,4777,7495,4777,7505,4765,7505,4738,7495,47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1" o:spid="_x0000_s6771" o:spt="203" style="position:absolute;left:7457;top:4726;height:50;width:48;" coordorigin="7457,4726" coordsize="48,50">
              <o:lock v:ext="edit"/>
              <v:shape id="_x0000_s6772" o:spid="_x0000_s6772" style="position:absolute;left:7457;top:4726;height:50;width:48;" filled="f" stroked="t" coordorigin="7457,4726" coordsize="48,50" path="m7457,4750l7457,4738,7469,4726,7481,4726,7495,4726,7505,4738,7505,4750,7505,4765,7495,4777,7481,4777,7469,4777,7457,4765,7457,475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73" o:spid="_x0000_s6773" o:spt="203" style="position:absolute;left:6631;top:5852;height:295;width:554;" coordorigin="6631,5852" coordsize="554,295">
              <o:lock v:ext="edit"/>
              <v:shape id="_x0000_s6774" o:spid="_x0000_s6774" style="position:absolute;left:6631;top:5852;height:295;width:554;" fillcolor="#BFCFE2" filled="t" stroked="f" coordorigin="6631,5852" coordsize="554,295" path="m6631,6147l7186,6147,7186,5852,6631,5852,6631,61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5" o:spid="_x0000_s6775" o:spt="203" style="position:absolute;left:6631;top:5852;height:295;width:554;" coordorigin="6631,5852" coordsize="554,295">
              <o:lock v:ext="edit"/>
              <v:shape id="_x0000_s6776" o:spid="_x0000_s6776" style="position:absolute;left:6631;top:5852;height:295;width:554;" filled="f" stroked="t" coordorigin="6631,5852" coordsize="554,295" path="m6631,6147l7186,6147,7186,5852,6631,5852,6631,614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77" o:spid="_x0000_s6777" o:spt="203" style="position:absolute;left:924;top:6385;height:185;width:698;" coordorigin="924,6385" coordsize="698,185">
              <o:lock v:ext="edit"/>
              <v:shape id="_x0000_s6778" o:spid="_x0000_s6778" style="position:absolute;left:924;top:6385;height:185;width:698;" fillcolor="#C6D8F0" filled="t" stroked="f" coordorigin="924,6385" coordsize="698,185" path="m924,6570l1622,6570,1622,6385,924,6385,924,65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9" o:spid="_x0000_s6779" o:spt="203" style="position:absolute;left:924;top:6385;height:185;width:698;" coordorigin="924,6385" coordsize="698,185">
              <o:lock v:ext="edit"/>
              <v:shape id="_x0000_s6780" o:spid="_x0000_s6780" style="position:absolute;left:924;top:6385;height:185;width:698;" filled="f" stroked="t" coordorigin="924,6385" coordsize="698,185" path="m924,6570l1622,6570,1622,6385,924,6385,924,6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81" o:spid="_x0000_s6781" o:spt="203" style="position:absolute;left:1910;top:5547;height:60;width:74;" coordorigin="1910,5547" coordsize="74,60">
              <o:lock v:ext="edit"/>
              <v:shape id="_x0000_s6782" o:spid="_x0000_s6782" style="position:absolute;left:1910;top:5547;height:60;width:74;" filled="f" stroked="t" coordorigin="1910,5547" coordsize="74,60" path="m1910,5607l1910,5547,1985,55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3" o:spid="_x0000_s6783" o:spt="203" style="position:absolute;left:1922;top:5547;height:2;width:62;" coordorigin="1922,5547" coordsize="62,2">
              <o:lock v:ext="edit"/>
              <v:shape id="_x0000_s6784" o:spid="_x0000_s6784" style="position:absolute;left:1922;top:5547;height:2;width:62;" filled="f" stroked="t" coordorigin="1922,5547" coordsize="62,0" path="m1922,5547l1985,55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5" o:spid="_x0000_s6785" o:spt="203" style="position:absolute;left:1999;top:5487;height:120;width:156;" coordorigin="1999,5487" coordsize="156,120">
              <o:lock v:ext="edit"/>
              <v:shape id="_x0000_s6786" o:spid="_x0000_s6786" style="position:absolute;left:1999;top:5487;height:120;width:156;" filled="f" stroked="t" coordorigin="1999,5487" coordsize="156,120" path="m2155,5607l1999,5607,1999,548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7" o:spid="_x0000_s6787" o:spt="203" style="position:absolute;left:1910;top:5384;height:103;width:74;" coordorigin="1910,5384" coordsize="74,103">
              <o:lock v:ext="edit"/>
              <v:shape id="_x0000_s6788" o:spid="_x0000_s6788" style="position:absolute;left:1910;top:5384;height:103;width:74;" filled="f" stroked="t" coordorigin="1910,5384" coordsize="74,103" path="m1985,5487l1910,5487,1910,538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9" o:spid="_x0000_s6789" o:spt="203" style="position:absolute;left:1910;top:5607;height:103;width:74;" coordorigin="1910,5607" coordsize="74,103">
              <o:lock v:ext="edit"/>
              <v:shape id="_x0000_s6790" o:spid="_x0000_s6790" style="position:absolute;left:1910;top:5607;height:103;width:74;" filled="f" stroked="t" coordorigin="1910,5607" coordsize="74,103" path="m1985,5607l1910,5607,1910,57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1" o:spid="_x0000_s6791" o:spt="203" style="position:absolute;left:1985;top:5468;height:158;width:2;" coordorigin="1985,5468" coordsize="2,158">
              <o:lock v:ext="edit"/>
              <v:shape id="_x0000_s6792" o:spid="_x0000_s6792" style="position:absolute;left:1985;top:5468;height:158;width:2;" filled="f" stroked="t" coordorigin="1985,5468" coordsize="0,158" path="m1985,5468l1985,562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3" o:spid="_x0000_s6793" o:spt="203" style="position:absolute;left:1920;top:5530;height:34;width:34;" coordorigin="1920,5530" coordsize="34,34">
              <o:lock v:ext="edit"/>
              <v:shape id="_x0000_s6794" o:spid="_x0000_s6794" style="position:absolute;left:1920;top:5530;height:34;width:34;" fillcolor="#000000" filled="t" stroked="f" coordorigin="1920,5530" coordsize="34,34" path="m1920,5530l1920,5564,1954,5547,1920,55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95" o:spid="_x0000_s6795" o:spt="203" style="position:absolute;left:1920;top:5530;height:34;width:34;" coordorigin="1920,5530" coordsize="34,34">
              <o:lock v:ext="edit"/>
              <v:shape id="_x0000_s6796" o:spid="_x0000_s6796" style="position:absolute;left:1920;top:5530;height:34;width:34;" filled="f" stroked="t" coordorigin="1920,5530" coordsize="34,34" path="m1920,5564l1954,5547,1920,5530,1920,5564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7" o:spid="_x0000_s6797" o:spt="203" style="position:absolute;left:3470;top:5245;height:571;width:2;" coordorigin="3470,5245" coordsize="2,571">
              <o:lock v:ext="edit"/>
              <v:shape id="_x0000_s6798" o:spid="_x0000_s6798" style="position:absolute;left:3470;top:5245;height:571;width:2;" filled="f" stroked="t" coordorigin="3470,5245" coordsize="0,571" path="m3470,5816l3470,524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9" o:spid="_x0000_s6799" o:spt="203" style="position:absolute;left:3446;top:5221;height:48;width:50;" coordorigin="3446,5221" coordsize="50,48">
              <o:lock v:ext="edit"/>
              <v:shape id="_x0000_s6800" o:spid="_x0000_s6800" style="position:absolute;left:3446;top:5221;height:48;width:50;" fillcolor="#000000" filled="t" stroked="f" coordorigin="3446,5221" coordsize="50,48" path="m3485,5221l3458,5221,3446,5230,3446,5259,3458,5269,3485,5269,3497,5259,3497,5230,3485,522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01" o:spid="_x0000_s6801" o:spt="203" style="position:absolute;left:3446;top:5221;height:48;width:50;" coordorigin="3446,5221" coordsize="50,48">
              <o:lock v:ext="edit"/>
              <v:shape id="_x0000_s6802" o:spid="_x0000_s6802" style="position:absolute;left:3446;top:5221;height:48;width:50;" filled="f" stroked="t" coordorigin="3446,5221" coordsize="50,48" path="m3446,5245l3446,5230,3458,5221,3470,5221,3485,5221,3497,5230,3497,5245,3497,5259,3485,5269,3470,5269,3458,5269,3446,5259,3446,524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3" o:spid="_x0000_s6803" o:spt="203" style="position:absolute;left:3096;top:5821;height:2;width:374;" coordorigin="3096,5821" coordsize="374,2">
              <o:lock v:ext="edit"/>
              <v:shape id="_x0000_s6804" o:spid="_x0000_s6804" style="position:absolute;left:3096;top:5821;height:2;width:374;" filled="f" stroked="t" coordorigin="3096,5821" coordsize="374,0" path="m3096,5821l3470,58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5" o:spid="_x0000_s6805" o:spt="203" style="position:absolute;left:3096;top:5943;height:2;width:151;" coordorigin="3096,5943" coordsize="151,2">
              <o:lock v:ext="edit"/>
              <v:shape id="_x0000_s6806" o:spid="_x0000_s6806" style="position:absolute;left:3096;top:5943;height:2;width:151;" filled="f" stroked="t" coordorigin="3096,5943" coordsize="151,0" path="m3096,5943l3247,594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7" o:spid="_x0000_s6807" o:spt="203" style="position:absolute;left:2952;top:6003;height:228;width:2256;" coordorigin="2952,6003" coordsize="2256,228">
              <o:lock v:ext="edit"/>
              <v:shape id="_x0000_s6808" o:spid="_x0000_s6808" style="position:absolute;left:2952;top:6003;height:228;width:2256;" filled="f" stroked="t" coordorigin="2952,6003" coordsize="2256,228" path="m2952,6003l2952,6231,5208,623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9" o:spid="_x0000_s6809" o:spt="203" style="position:absolute;left:2906;top:5881;height:134;width:91;" coordorigin="2906,5881" coordsize="91,134">
              <o:lock v:ext="edit"/>
              <v:shape id="_x0000_s6810" o:spid="_x0000_s6810" style="position:absolute;left:2906;top:5881;height:134;width:91;" fillcolor="#000000" filled="t" stroked="f" coordorigin="2906,5881" coordsize="91,134" path="m2952,5881l2906,6015,2998,6015,2952,58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11" o:spid="_x0000_s6811" o:spt="203" style="position:absolute;left:5218;top:3272;height:2959;width:2;" coordorigin="5218,3272" coordsize="2,2959">
              <o:lock v:ext="edit"/>
              <v:shape id="_x0000_s6812" o:spid="_x0000_s6812" style="position:absolute;left:5218;top:3272;height:2959;width:2;" filled="f" stroked="t" coordorigin="5218,3272" coordsize="0,2959" path="m5218,3272l5218,623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13" o:spid="_x0000_s6813" o:spt="203" style="position:absolute;left:3247;top:5946;height:38;width:2;" coordorigin="3247,5946" coordsize="2,38">
              <o:lock v:ext="edit"/>
              <v:shape id="_x0000_s6814" o:spid="_x0000_s6814" style="position:absolute;left:3247;top:5946;height:38;width:2;" filled="f" stroked="t" coordorigin="3247,5946" coordsize="0,38" path="m3247,5984l3247,594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15" o:spid="_x0000_s6815" o:spt="203" style="position:absolute;left:4404;top:831;height:50;width:50;" coordorigin="4404,831" coordsize="50,50">
              <o:lock v:ext="edit"/>
              <v:shape id="_x0000_s6816" o:spid="_x0000_s6816" style="position:absolute;left:4404;top:831;height:50;width:50;" fillcolor="#000000" filled="t" stroked="f" coordorigin="4404,831" coordsize="50,50" path="m4442,831l4416,831,4404,843,4404,870,4416,882,4442,882,4454,870,4454,843,444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17" o:spid="_x0000_s6817" o:spt="203" style="position:absolute;left:4404;top:831;height:50;width:50;" coordorigin="4404,831" coordsize="50,50">
              <o:lock v:ext="edit"/>
              <v:shape id="_x0000_s6818" o:spid="_x0000_s6818" style="position:absolute;left:4404;top:831;height:50;width:50;" filled="f" stroked="t" coordorigin="4404,831" coordsize="50,50" path="m4404,858l4404,843,4416,831,4428,831,4442,831,4454,843,4454,858,4454,870,4442,882,4428,882,4416,882,4404,870,4404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19" o:spid="_x0000_s6819" o:spt="203" style="position:absolute;left:6202;top:1347;height:79;width:377;" coordorigin="6202,1347" coordsize="377,79">
              <o:lock v:ext="edit"/>
              <v:shape id="_x0000_s6820" o:spid="_x0000_s6820" style="position:absolute;left:6202;top:1347;height:79;width:377;" filled="f" stroked="t" coordorigin="6202,1347" coordsize="377,79" path="m6578,1426l6202,1426,6202,134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1" o:spid="_x0000_s6821" o:spt="203" style="position:absolute;left:5810;top:1558;height:2;width:245;" coordorigin="5810,1558" coordsize="245,2">
              <o:lock v:ext="edit"/>
              <v:shape id="_x0000_s6822" o:spid="_x0000_s6822" style="position:absolute;left:5810;top:1558;height:2;width:245;" filled="f" stroked="t" coordorigin="5810,1558" coordsize="245,0" path="m5810,1558l6055,15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3" o:spid="_x0000_s6823" o:spt="203" style="position:absolute;left:5810;top:1621;height:2;width:492;" coordorigin="5810,1621" coordsize="492,2">
              <o:lock v:ext="edit"/>
              <v:shape id="_x0000_s6824" o:spid="_x0000_s6824" style="position:absolute;left:5810;top:1621;height:2;width:492;" filled="f" stroked="t" coordorigin="5810,1621" coordsize="492,0" path="m5810,1621l6302,16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5" o:spid="_x0000_s6825" o:spt="203" style="position:absolute;left:5810;top:1683;height:2;width:245;" coordorigin="5810,1683" coordsize="245,2">
              <o:lock v:ext="edit"/>
              <v:shape id="_x0000_s6826" o:spid="_x0000_s6826" style="position:absolute;left:5810;top:1683;height:2;width:245;" filled="f" stroked="t" coordorigin="5810,1683" coordsize="245,0" path="m5810,1683l6055,16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7" o:spid="_x0000_s6827" o:spt="203" style="position:absolute;left:5894;top:1498;height:245;width:322;" coordorigin="5894,1498" coordsize="322,245">
              <o:lock v:ext="edit"/>
              <v:shape id="_x0000_s6828" o:spid="_x0000_s6828" style="position:absolute;left:5894;top:1498;height:245;width:322;" fillcolor="#FFF7CE" filled="t" stroked="f" coordorigin="5894,1498" coordsize="322,245" path="m5990,1498l5902,1509,5913,1527,5922,1544,5930,1562,5935,1581,5938,1599,5939,1617,5939,1636,5917,1709,5894,1743,6010,1740,6077,1722,6135,1695,6195,1648,6216,1621,6208,1609,6155,1560,6101,1530,6037,1508,6014,1503,5990,14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29" o:spid="_x0000_s6829" o:spt="203" style="position:absolute;left:5894;top:1498;height:245;width:322;" coordorigin="5894,1498" coordsize="322,245">
              <o:lock v:ext="edit"/>
              <v:shape id="_x0000_s6830" o:spid="_x0000_s6830" style="position:absolute;left:5894;top:1498;height:245;width:322;" filled="f" stroked="t" coordorigin="5894,1498" coordsize="322,245" path="m6216,1621l6168,1673,6117,1705,6056,1729,5894,1743,5907,1726,5917,1709,5939,1636,5939,1617,5938,1599,5913,1527,5902,1509,5990,1498,6059,1515,6120,1539,6184,1583,6208,1609,6216,162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1" o:spid="_x0000_s6831" o:spt="203" style="position:absolute;left:5513;top:1275;height:283;width:298;" coordorigin="5513,1275" coordsize="298,283">
              <o:lock v:ext="edit"/>
              <v:shape id="_x0000_s6832" o:spid="_x0000_s6832" style="position:absolute;left:5513;top:1275;height:283;width:298;" filled="f" stroked="t" coordorigin="5513,1275" coordsize="298,283" path="m5810,1558l5611,1558,5611,1275,5513,12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3" o:spid="_x0000_s6833" o:spt="203" style="position:absolute;left:6302;top:1522;height:98;width:274;" coordorigin="6302,1522" coordsize="274,98">
              <o:lock v:ext="edit"/>
              <v:shape id="_x0000_s6834" o:spid="_x0000_s6834" style="position:absolute;left:6302;top:1522;height:98;width:274;" filled="f" stroked="t" coordorigin="6302,1522" coordsize="274,98" path="m6302,1621l6576,1621,6576,152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5" o:spid="_x0000_s6835" o:spt="203" style="position:absolute;left:5359;top:1683;height:1162;width:451;" coordorigin="5359,1683" coordsize="451,1162">
              <o:lock v:ext="edit"/>
              <v:shape id="_x0000_s6836" o:spid="_x0000_s6836" style="position:absolute;left:5359;top:1683;height:1162;width:451;" filled="f" stroked="t" coordorigin="5359,1683" coordsize="451,1162" path="m5810,1683l5611,1683,5611,2845,5359,28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7" o:spid="_x0000_s6837" o:spt="203" style="position:absolute;left:9542;top:1990;height:499;width:499;" coordorigin="9542,1990" coordsize="499,499">
              <o:lock v:ext="edit"/>
              <v:shape id="_x0000_s6838" o:spid="_x0000_s6838" style="position:absolute;left:9542;top:1990;height:499;width:499;" fillcolor="#C6D8F0" filled="t" stroked="f" coordorigin="9542,1990" coordsize="499,499" path="m9542,1990l9542,2490,10042,2240,9542,19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39" o:spid="_x0000_s6839" o:spt="203" style="position:absolute;left:9542;top:1990;height:499;width:499;" coordorigin="9542,1990" coordsize="499,499">
              <o:lock v:ext="edit"/>
              <v:shape id="_x0000_s6840" o:spid="_x0000_s6840" style="position:absolute;left:9542;top:1990;height:499;width:499;" filled="f" stroked="t" coordorigin="9542,1990" coordsize="499,499" path="m9542,1990l10042,2240,9542,2490,9542,199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1" o:spid="_x0000_s6841" o:spt="203" style="position:absolute;left:7171;top:2581;height:2;width:247;" coordorigin="7171,2581" coordsize="247,2">
              <o:lock v:ext="edit"/>
              <v:shape id="_x0000_s6842" o:spid="_x0000_s6842" style="position:absolute;left:7171;top:2581;height:2;width:247;" filled="f" stroked="t" coordorigin="7171,2581" coordsize="247,0" path="m7171,2581l7418,25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3" o:spid="_x0000_s6843" o:spt="203" style="position:absolute;left:7171;top:2703;height:2;width:247;" coordorigin="7171,2703" coordsize="247,2">
              <o:lock v:ext="edit"/>
              <v:shape id="_x0000_s6844" o:spid="_x0000_s6844" style="position:absolute;left:7171;top:2703;height:2;width:247;" filled="f" stroked="t" coordorigin="7171,2703" coordsize="247,0" path="m7171,2703l7418,270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5" o:spid="_x0000_s6845" o:spt="203" style="position:absolute;left:7418;top:2641;height:2;width:677;" coordorigin="7418,2641" coordsize="677,2">
              <o:lock v:ext="edit"/>
              <v:shape id="_x0000_s6846" o:spid="_x0000_s6846" style="position:absolute;left:7418;top:2641;height:2;width:677;" filled="f" stroked="t" coordorigin="7418,2641" coordsize="677,0" path="m7418,2641l8095,264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7" o:spid="_x0000_s6847" o:spt="203" style="position:absolute;left:7258;top:2518;height:247;width:319;" coordorigin="7258,2518" coordsize="319,247">
              <o:lock v:ext="edit"/>
              <v:shape id="_x0000_s6848" o:spid="_x0000_s6848" style="position:absolute;left:7258;top:2518;height:247;width:319;" fillcolor="#FFF7CE" filled="t" stroked="f" coordorigin="7258,2518" coordsize="319,247" path="m7354,2518l7267,2531,7278,2549,7286,2567,7293,2585,7298,2603,7301,2621,7303,2640,7302,2658,7280,2730,7258,2766,7372,2762,7439,2743,7496,2716,7556,2669,7577,2641,7570,2631,7518,2581,7465,2551,7401,2528,7378,2523,7354,25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49" o:spid="_x0000_s6849" o:spt="203" style="position:absolute;left:7258;top:2518;height:247;width:319;" coordorigin="7258,2518" coordsize="319,247">
              <o:lock v:ext="edit"/>
              <v:shape id="_x0000_s6850" o:spid="_x0000_s6850" style="position:absolute;left:7258;top:2518;height:247;width:319;" filled="f" stroked="t" coordorigin="7258,2518" coordsize="319,247" path="m7577,2641l7529,2694,7459,2735,7396,2757,7258,2766,7270,2748,7280,2730,7302,2658,7303,2640,7301,2621,7278,2549,7267,2531,7354,2518,7423,2535,7484,2560,7547,2604,7570,2631,7577,264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1" o:spid="_x0000_s6851" o:spt="203" style="position:absolute;left:1622;top:5710;height:223;width:288;" coordorigin="1622,5710" coordsize="288,223">
              <o:lock v:ext="edit"/>
              <v:shape id="_x0000_s6852" o:spid="_x0000_s6852" style="position:absolute;left:1622;top:5710;height:223;width:288;" filled="f" stroked="t" coordorigin="1622,5710" coordsize="288,223" path="m1910,5710l1910,5934,1622,593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3" o:spid="_x0000_s6853" o:spt="203" style="position:absolute;left:1910;top:5701;height:233;width:720;" coordorigin="1910,5701" coordsize="720,233">
              <o:lock v:ext="edit"/>
              <v:shape id="_x0000_s6854" o:spid="_x0000_s6854" style="position:absolute;left:1910;top:5701;height:233;width:720;" filled="f" stroked="t" coordorigin="1910,5701" coordsize="720,233" path="m2630,5701l2630,5934,1910,5934,1910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5" o:spid="_x0000_s6855" o:spt="203" style="position:absolute;left:2261;top:5422;height:370;width:324;" coordorigin="2261,5422" coordsize="324,370">
              <o:lock v:ext="edit"/>
              <v:shape id="_x0000_s6856" o:spid="_x0000_s6856" style="position:absolute;left:2261;top:5422;height:370;width:324;" fillcolor="#FFF7CE" filled="t" stroked="f" coordorigin="2261,5422" coordsize="324,370" path="m2585,5422l2261,5607,2585,5792,2585,54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57" o:spid="_x0000_s6857" o:spt="203" style="position:absolute;left:2261;top:5422;height:370;width:324;" coordorigin="2261,5422" coordsize="324,370">
              <o:lock v:ext="edit"/>
              <v:shape id="_x0000_s6858" o:spid="_x0000_s6858" style="position:absolute;left:2261;top:5422;height:370;width:324;" filled="f" stroked="t" coordorigin="2261,5422" coordsize="324,370" path="m2585,5422l2585,5792,2261,5607,2585,542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9" o:spid="_x0000_s6859" o:spt="203" style="position:absolute;left:2585;top:5701;height:2;width:46;" coordorigin="2585,5701" coordsize="46,2">
              <o:lock v:ext="edit"/>
              <v:shape id="_x0000_s6860" o:spid="_x0000_s6860" style="position:absolute;left:2585;top:5701;height:2;width:46;" filled="f" stroked="t" coordorigin="2585,5701" coordsize="46,0" path="m2585,5701l2630,570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1" o:spid="_x0000_s6861" o:spt="203" style="position:absolute;left:2585;top:5516;height:2;width:46;" coordorigin="2585,5516" coordsize="46,2">
              <o:lock v:ext="edit"/>
              <v:shape id="_x0000_s6862" o:spid="_x0000_s6862" style="position:absolute;left:2585;top:5516;height:2;width:46;" filled="f" stroked="t" coordorigin="2585,5516" coordsize="46,0" path="m2585,5516l2630,551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3" o:spid="_x0000_s6863" o:spt="203" style="position:absolute;left:2170;top:5607;height:2;width:91;" coordorigin="2170,5607" coordsize="91,2">
              <o:lock v:ext="edit"/>
              <v:shape id="_x0000_s6864" o:spid="_x0000_s6864" style="position:absolute;left:2170;top:5607;height:2;width:91;" filled="f" stroked="t" coordorigin="2170,5607" coordsize="91,0" path="m2170,5607l2261,560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5" o:spid="_x0000_s6865" o:spt="203" style="position:absolute;left:2630;top:5516;height:365;width:218;" coordorigin="2630,5516" coordsize="218,365">
              <o:lock v:ext="edit"/>
              <v:shape id="_x0000_s6866" o:spid="_x0000_s6866" style="position:absolute;left:2630;top:5516;height:365;width:218;" filled="f" stroked="t" coordorigin="2630,5516" coordsize="218,365" path="m2630,5516l2731,5516,2731,5881,2849,58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7" o:spid="_x0000_s6867" o:spt="203" style="position:absolute;left:1910;top:5173;height:62;width:74;" coordorigin="1910,5173" coordsize="74,62">
              <o:lock v:ext="edit"/>
              <v:shape id="_x0000_s6868" o:spid="_x0000_s6868" style="position:absolute;left:1910;top:5173;height:62;width:74;" filled="f" stroked="t" coordorigin="1910,5173" coordsize="74,62" path="m1910,5173l1910,5235,198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69" o:spid="_x0000_s6869" o:spt="203" style="position:absolute;left:1922;top:5235;height:2;width:62;" coordorigin="1922,5235" coordsize="62,2">
              <o:lock v:ext="edit"/>
              <v:shape id="_x0000_s6870" o:spid="_x0000_s6870" style="position:absolute;left:1922;top:5235;height:2;width:62;" filled="f" stroked="t" coordorigin="1922,5235" coordsize="62,0" path="m1922,5235l198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1" o:spid="_x0000_s6871" o:spt="203" style="position:absolute;left:1999;top:5173;height:122;width:156;" coordorigin="1999,5173" coordsize="156,122">
              <o:lock v:ext="edit"/>
              <v:shape id="_x0000_s6872" o:spid="_x0000_s6872" style="position:absolute;left:1999;top:5173;height:122;width:156;" filled="f" stroked="t" coordorigin="1999,5173" coordsize="156,122" path="m2155,5173l1999,5173,1999,529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3" o:spid="_x0000_s6873" o:spt="203" style="position:absolute;left:1910;top:5295;height:103;width:74;" coordorigin="1910,5295" coordsize="74,103">
              <o:lock v:ext="edit"/>
              <v:shape id="_x0000_s6874" o:spid="_x0000_s6874" style="position:absolute;left:1910;top:5295;height:103;width:74;" filled="f" stroked="t" coordorigin="1910,5295" coordsize="74,103" path="m1985,5295l1910,5295,1910,539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5" o:spid="_x0000_s6875" o:spt="203" style="position:absolute;left:1910;top:5072;height:101;width:74;" coordorigin="1910,5072" coordsize="74,101">
              <o:lock v:ext="edit"/>
              <v:shape id="_x0000_s6876" o:spid="_x0000_s6876" style="position:absolute;left:1910;top:5072;height:101;width:74;" filled="f" stroked="t" coordorigin="1910,5072" coordsize="74,101" path="m1985,5173l1910,5173,1910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7" o:spid="_x0000_s6877" o:spt="203" style="position:absolute;left:1985;top:5156;height:158;width:2;" coordorigin="1985,5156" coordsize="2,158">
              <o:lock v:ext="edit"/>
              <v:shape id="_x0000_s6878" o:spid="_x0000_s6878" style="position:absolute;left:1985;top:5156;height:158;width:2;" filled="f" stroked="t" coordorigin="1985,5156" coordsize="0,158" path="m1985,5156l1985,531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9" o:spid="_x0000_s6879" o:spt="203" style="position:absolute;left:1920;top:5218;height:34;width:34;" coordorigin="1920,5218" coordsize="34,34">
              <o:lock v:ext="edit"/>
              <v:shape id="_x0000_s6880" o:spid="_x0000_s6880" style="position:absolute;left:1920;top:5218;height:34;width:34;" fillcolor="#000000" filled="t" stroked="f" coordorigin="1920,5218" coordsize="34,34" path="m1954,5218l1920,5235,1954,5252,1954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81" o:spid="_x0000_s6881" o:spt="203" style="position:absolute;left:1920;top:5218;height:34;width:34;" coordorigin="1920,5218" coordsize="34,34">
              <o:lock v:ext="edit"/>
              <v:shape id="_x0000_s6882" o:spid="_x0000_s6882" style="position:absolute;left:1920;top:5218;height:34;width:34;" filled="f" stroked="t" coordorigin="1920,5218" coordsize="34,34" path="m1954,5218l1920,5235,1954,5252,1954,5218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3" o:spid="_x0000_s6883" o:spt="203" style="position:absolute;left:1905;top:5391;height:2;width:10;" coordorigin="1905,5391" coordsize="10,2">
              <o:lock v:ext="edit"/>
              <v:shape id="_x0000_s6884" o:spid="_x0000_s6884" style="position:absolute;left:1905;top:5391;height:2;width:10;" filled="f" stroked="t" coordorigin="1905,5391" coordsize="10,0" path="m1905,5391l1916,5391e">
                <v:path arrowok="t"/>
                <v:fill on="f" focussize="0,0"/>
                <v:stroke weight="0.72pt" color="#000000"/>
                <v:imagedata o:title=""/>
                <o:lock v:ext="edit"/>
              </v:shape>
            </v:group>
            <v:group id="_x0000_s6885" o:spid="_x0000_s6885" o:spt="203" style="position:absolute;left:2225;top:5173;height:62;width:74;" coordorigin="2225,5173" coordsize="74,62">
              <o:lock v:ext="edit"/>
              <v:shape id="_x0000_s6886" o:spid="_x0000_s6886" style="position:absolute;left:2225;top:5173;height:62;width:74;" filled="f" stroked="t" coordorigin="2225,5173" coordsize="74,62" path="m2299,5173l2299,5235,222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7" o:spid="_x0000_s6887" o:spt="203" style="position:absolute;left:2225;top:5235;height:2;width:62;" coordorigin="2225,5235" coordsize="62,2">
              <o:lock v:ext="edit"/>
              <v:shape id="_x0000_s6888" o:spid="_x0000_s6888" style="position:absolute;left:2225;top:5235;height:2;width:62;" filled="f" stroked="t" coordorigin="2225,5235" coordsize="62,0" path="m2287,5235l222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9" o:spid="_x0000_s6889" o:spt="203" style="position:absolute;left:2054;top:5173;height:122;width:156;" coordorigin="2054,5173" coordsize="156,122">
              <o:lock v:ext="edit"/>
              <v:shape id="_x0000_s6890" o:spid="_x0000_s6890" style="position:absolute;left:2054;top:5173;height:122;width:156;" filled="f" stroked="t" coordorigin="2054,5173" coordsize="156,122" path="m2054,5173l2210,5173,2210,529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1" o:spid="_x0000_s6891" o:spt="203" style="position:absolute;left:2225;top:5295;height:103;width:74;" coordorigin="2225,5295" coordsize="74,103">
              <o:lock v:ext="edit"/>
              <v:shape id="_x0000_s6892" o:spid="_x0000_s6892" style="position:absolute;left:2225;top:5295;height:103;width:74;" filled="f" stroked="t" coordorigin="2225,5295" coordsize="74,103" path="m2225,5295l2299,5295,2299,539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3" o:spid="_x0000_s6893" o:spt="203" style="position:absolute;left:2225;top:5072;height:101;width:74;" coordorigin="2225,5072" coordsize="74,101">
              <o:lock v:ext="edit"/>
              <v:shape id="_x0000_s6894" o:spid="_x0000_s6894" style="position:absolute;left:2225;top:5072;height:101;width:74;" filled="f" stroked="t" coordorigin="2225,5072" coordsize="74,101" path="m2225,5173l2299,5173,2299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5" o:spid="_x0000_s6895" o:spt="203" style="position:absolute;left:2225;top:5156;height:158;width:2;" coordorigin="2225,5156" coordsize="2,158">
              <o:lock v:ext="edit"/>
              <v:shape id="_x0000_s6896" o:spid="_x0000_s6896" style="position:absolute;left:2225;top:5156;height:158;width:2;" filled="f" stroked="t" coordorigin="2225,5156" coordsize="0,158" path="m2225,5156l2225,531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7" o:spid="_x0000_s6897" o:spt="203" style="position:absolute;left:2256;top:5218;height:34;width:34;" coordorigin="2256,5218" coordsize="34,34">
              <o:lock v:ext="edit"/>
              <v:shape id="_x0000_s6898" o:spid="_x0000_s6898" style="position:absolute;left:2256;top:5218;height:34;width:34;" fillcolor="#000000" filled="t" stroked="f" coordorigin="2256,5218" coordsize="34,34" path="m2256,5218l2256,5252,2290,5235,2256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99" o:spid="_x0000_s6899" o:spt="203" style="position:absolute;left:2256;top:5218;height:34;width:34;" coordorigin="2256,5218" coordsize="34,34">
              <o:lock v:ext="edit"/>
              <v:shape id="_x0000_s6900" o:spid="_x0000_s6900" style="position:absolute;left:2256;top:5218;height:34;width:34;" filled="f" stroked="t" coordorigin="2256,5218" coordsize="34,34" path="m2256,5218l2290,5235,2256,5252,2256,5218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01" o:spid="_x0000_s6901" o:spt="203" style="position:absolute;left:1910;top:5007;height:65;width:389;" coordorigin="1910,5007" coordsize="389,65">
              <o:lock v:ext="edit"/>
              <v:shape id="_x0000_s6902" o:spid="_x0000_s6902" style="position:absolute;left:1910;top:5007;height:65;width:389;" filled="f" stroked="t" coordorigin="1910,5007" coordsize="389,65" path="m2299,5072l2299,5007,1910,5007,1910,507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03" o:spid="_x0000_s6903" o:spt="203" style="position:absolute;left:1910;top:4851;height:221;width:2;" coordorigin="1910,4851" coordsize="2,221">
              <o:lock v:ext="edit"/>
              <v:shape id="_x0000_s6904" o:spid="_x0000_s6904" style="position:absolute;left:1910;top:4851;height:221;width:2;" filled="f" stroked="t" coordorigin="1910,4851" coordsize="0,221" path="m1910,4851l1910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05" o:spid="_x0000_s6905" o:spt="203" style="position:absolute;left:1910;top:5173;height:226;width:204;" coordorigin="1910,5173" coordsize="204,226">
              <o:lock v:ext="edit"/>
              <v:shape id="_x0000_s6906" o:spid="_x0000_s6906" style="position:absolute;left:1910;top:5173;height:226;width:204;" filled="f" stroked="t" coordorigin="1910,5173" coordsize="204,226" path="m2054,5173l2114,5173,2114,5398,1910,53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07" o:spid="_x0000_s6907" o:spt="203" style="position:absolute;left:2254;top:5451;height:50;width:98;" coordorigin="2254,5451" coordsize="98,50">
              <o:lock v:ext="edit"/>
              <v:shape id="_x0000_s6908" o:spid="_x0000_s6908" style="position:absolute;left:2254;top:5451;height:50;width:98;" fillcolor="#DBEEF3" filled="t" stroked="f" coordorigin="2254,5451" coordsize="98,50" path="m2352,5451l2254,5451,2302,5502,2352,54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09" o:spid="_x0000_s6909" o:spt="203" style="position:absolute;left:2254;top:5451;height:50;width:98;" coordorigin="2254,5451" coordsize="98,50">
              <o:lock v:ext="edit"/>
              <v:shape id="_x0000_s6910" o:spid="_x0000_s6910" style="position:absolute;left:2254;top:5451;height:50;width:98;" filled="f" stroked="t" coordorigin="2254,5451" coordsize="98,50" path="m2352,5451l2254,5451,2302,5502,2352,545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1" o:spid="_x0000_s6911" o:spt="203" style="position:absolute;left:2302;top:5305;height:146;width:2;" coordorigin="2302,5305" coordsize="2,146">
              <o:lock v:ext="edit"/>
              <v:shape id="_x0000_s6912" o:spid="_x0000_s6912" style="position:absolute;left:2302;top:5305;height:146;width:2;" filled="f" stroked="t" coordorigin="2302,5305" coordsize="0,146" path="m2302,5362l2302,5305,2302,545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3" o:spid="_x0000_s6913" o:spt="203" style="position:absolute;left:2352;top:5094;height:242;width:2;" coordorigin="2352,5094" coordsize="2,242">
              <o:lock v:ext="edit"/>
              <v:shape id="_x0000_s6914" o:spid="_x0000_s6914" style="position:absolute;left:2352;top:5094;height:242;width:2;" filled="f" stroked="t" coordorigin="2352,5094" coordsize="0,242" path="m2352,5094l2352,533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5" o:spid="_x0000_s6915" o:spt="203" style="position:absolute;left:2316;top:5319;height:70;width:57;" coordorigin="2316,5319" coordsize="57,70">
              <o:lock v:ext="edit"/>
              <v:shape id="_x0000_s6916" o:spid="_x0000_s6916" style="position:absolute;left:2316;top:5319;height:70;width:57;" fillcolor="#000000" filled="t" stroked="f" coordorigin="2316,5319" coordsize="57,70" path="m2316,5319l2352,5389,2372,5328,2354,5328,2334,5326,2316,5319xe">
                <v:path arrowok="t"/>
                <v:fill on="t" focussize="0,0"/>
                <v:stroke on="f"/>
                <v:imagedata o:title=""/>
                <o:lock v:ext="edit"/>
              </v:shape>
              <v:shape id="_x0000_s6917" o:spid="_x0000_s6917" style="position:absolute;left:2316;top:5319;height:70;width:57;" fillcolor="#000000" filled="t" stroked="f" coordorigin="2316,5319" coordsize="57,70" path="m2373,5325l2354,5328,2372,5328,2373,53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18" o:spid="_x0000_s6918" o:spt="203" style="position:absolute;left:1884;top:4981;height:50;width:50;" coordorigin="1884,4981" coordsize="50,50">
              <o:lock v:ext="edit"/>
              <v:shape id="_x0000_s6919" o:spid="_x0000_s6919" style="position:absolute;left:1884;top:4981;height:50;width:50;" fillcolor="#000000" filled="t" stroked="f" coordorigin="1884,4981" coordsize="50,50" path="m1922,4981l1896,4981,1884,4993,1884,5019,1896,5031,1922,5031,1934,5019,1934,4993,1922,49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0" o:spid="_x0000_s6920" o:spt="203" style="position:absolute;left:1884;top:4981;height:50;width:50;" coordorigin="1884,4981" coordsize="50,50">
              <o:lock v:ext="edit"/>
              <v:shape id="_x0000_s6921" o:spid="_x0000_s6921" style="position:absolute;left:1884;top:4981;height:50;width:50;" filled="f" stroked="t" coordorigin="1884,4981" coordsize="50,50" path="m1884,5005l1884,4993,1896,4981,1910,4981,1922,4981,1934,4993,1934,5005,1934,5019,1922,5031,1910,5031,1896,5031,1884,5019,1884,500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22" o:spid="_x0000_s6922" o:spt="203" style="position:absolute;left:1889;top:5374;height:48;width:48;" coordorigin="1889,5374" coordsize="48,48">
              <o:lock v:ext="edit"/>
              <v:shape id="_x0000_s6923" o:spid="_x0000_s6923" style="position:absolute;left:1889;top:5374;height:48;width:48;" fillcolor="#000000" filled="t" stroked="f" coordorigin="1889,5374" coordsize="48,48" path="m1925,5374l1898,5374,1889,5386,1889,5413,1898,5422,1925,5422,1937,5413,1937,5386,1925,53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4" o:spid="_x0000_s6924" o:spt="203" style="position:absolute;left:1889;top:5374;height:48;width:48;" coordorigin="1889,5374" coordsize="48,48">
              <o:lock v:ext="edit"/>
              <v:shape id="_x0000_s6925" o:spid="_x0000_s6925" style="position:absolute;left:1889;top:5374;height:48;width:48;" filled="f" stroked="t" coordorigin="1889,5374" coordsize="48,48" path="m1889,5398l1889,5386,1898,5374,1913,5374,1925,5374,1937,5386,1937,5398,1937,5413,1925,5422,1913,5422,1898,5422,1889,5413,1889,53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26" o:spid="_x0000_s6926" o:spt="203" style="position:absolute;left:2090;top:5151;height:50;width:48;" coordorigin="2090,5151" coordsize="48,50">
              <o:lock v:ext="edit"/>
              <v:shape id="_x0000_s6927" o:spid="_x0000_s6927" style="position:absolute;left:2090;top:5151;height:50;width:48;" fillcolor="#000000" filled="t" stroked="f" coordorigin="2090,5151" coordsize="48,50" path="m2129,5151l2100,5151,2090,5163,2090,5190,2100,5202,2129,5202,2138,5190,2138,5163,2129,5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8" o:spid="_x0000_s6928" o:spt="203" style="position:absolute;left:2090;top:5151;height:50;width:48;" coordorigin="2090,5151" coordsize="48,50">
              <o:lock v:ext="edit"/>
              <v:shape id="_x0000_s6929" o:spid="_x0000_s6929" style="position:absolute;left:2090;top:5151;height:50;width:48;" filled="f" stroked="t" coordorigin="2090,5151" coordsize="48,50" path="m2090,5178l2090,5163,2100,5151,2114,5151,2129,5151,2138,5163,2138,5178,2138,5190,2129,5202,2114,5202,2100,5202,2090,5190,2090,517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0" o:spid="_x0000_s6930" o:spt="203" style="position:absolute;left:1886;top:5910;height:48;width:48;" coordorigin="1886,5910" coordsize="48,48">
              <o:lock v:ext="edit"/>
              <v:shape id="_x0000_s6931" o:spid="_x0000_s6931" style="position:absolute;left:1886;top:5910;height:48;width:48;" fillcolor="#000000" filled="t" stroked="f" coordorigin="1886,5910" coordsize="48,48" path="m1925,5910l1898,5910,1886,5919,1886,5948,1898,5958,1925,5958,1934,5948,1934,5919,1925,59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32" o:spid="_x0000_s6932" o:spt="203" style="position:absolute;left:1886;top:5910;height:48;width:48;" coordorigin="1886,5910" coordsize="48,48">
              <o:lock v:ext="edit"/>
              <v:shape id="_x0000_s6933" o:spid="_x0000_s6933" style="position:absolute;left:1886;top:5910;height:48;width:48;" filled="f" stroked="t" coordorigin="1886,5910" coordsize="48,48" path="m1886,5934l1886,5919,1898,5910,1910,5910,1925,5910,1934,5919,1934,5934,1934,5948,1925,5958,1910,5958,1898,5958,1886,5948,1886,593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4" o:spid="_x0000_s6934" o:spt="203" style="position:absolute;left:6005;top:2581;height:446;width:1166;" coordorigin="6005,2581" coordsize="1166,446">
              <o:lock v:ext="edit"/>
              <v:shape id="_x0000_s6935" o:spid="_x0000_s6935" style="position:absolute;left:6005;top:2581;height:446;width:1166;" filled="f" stroked="t" coordorigin="6005,2581" coordsize="1166,446" path="m7171,2581l6005,2581,6005,302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6" o:spid="_x0000_s6936" o:spt="203" style="position:absolute;left:4594;top:1088;height:370;width:324;" coordorigin="4594,1088" coordsize="324,370">
              <o:lock v:ext="edit"/>
              <v:shape id="_x0000_s6937" o:spid="_x0000_s6937" style="position:absolute;left:4594;top:1088;height:370;width:324;" fillcolor="#FFF7CE" filled="t" stroked="f" coordorigin="4594,1088" coordsize="324,370" path="m4594,1088l4594,1458,4918,1273,4594,1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38" o:spid="_x0000_s6938" o:spt="203" style="position:absolute;left:4594;top:1088;height:370;width:324;" coordorigin="4594,1088" coordsize="324,370">
              <o:lock v:ext="edit"/>
              <v:shape id="_x0000_s6939" o:spid="_x0000_s6939" style="position:absolute;left:4594;top:1088;height:370;width:324;" filled="f" stroked="t" coordorigin="4594,1088" coordsize="324,370" path="m4594,1088l4594,1458,4918,1273,4594,10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0" o:spid="_x0000_s6940" o:spt="203" style="position:absolute;left:4548;top:1179;height:2;width:46;" coordorigin="4548,1179" coordsize="46,2">
              <o:lock v:ext="edit"/>
              <v:shape id="_x0000_s6941" o:spid="_x0000_s6941" style="position:absolute;left:4548;top:1179;height:2;width:46;" filled="f" stroked="t" coordorigin="4548,1179" coordsize="46,0" path="m4594,1179l4548,117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2" o:spid="_x0000_s6942" o:spt="203" style="position:absolute;left:4918;top:1273;height:2;width:103;" coordorigin="4918,1273" coordsize="103,2">
              <o:lock v:ext="edit"/>
              <v:shape id="_x0000_s6943" o:spid="_x0000_s6943" style="position:absolute;left:4918;top:1273;height:2;width:103;" filled="f" stroked="t" coordorigin="4918,1273" coordsize="103,0" path="m4918,1273l5021,127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4" o:spid="_x0000_s6944" o:spt="203" style="position:absolute;left:4428;top:858;height:322;width:120;" coordorigin="4428,858" coordsize="120,322">
              <o:lock v:ext="edit"/>
              <v:shape id="_x0000_s6945" o:spid="_x0000_s6945" style="position:absolute;left:4428;top:858;height:322;width:120;" filled="f" stroked="t" coordorigin="4428,858" coordsize="120,322" path="m4548,1179l4428,1179,4428,8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6" o:spid="_x0000_s6946" o:spt="203" style="position:absolute;left:5270;top:1621;height:312;width:540;" coordorigin="5270,1621" coordsize="540,312">
              <o:lock v:ext="edit"/>
              <v:shape id="_x0000_s6947" o:spid="_x0000_s6947" style="position:absolute;left:5270;top:1621;height:312;width:540;" filled="f" stroked="t" coordorigin="5270,1621" coordsize="540,312" path="m5810,1621l5434,1621,5434,1933,5270,193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8" o:spid="_x0000_s6948" o:spt="203" style="position:absolute;left:6595;top:2703;height:1598;width:576;" coordorigin="6595,2703" coordsize="576,1598">
              <o:lock v:ext="edit"/>
              <v:shape id="_x0000_s6949" o:spid="_x0000_s6949" style="position:absolute;left:6595;top:2703;height:1598;width:576;" filled="f" stroked="t" coordorigin="6595,2703" coordsize="576,1598" path="m6823,4302l6595,4302,6595,2703,7171,270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0" o:spid="_x0000_s6950" o:spt="203" style="position:absolute;left:6914;top:4117;height:370;width:324;" coordorigin="6914,4117" coordsize="324,370">
              <o:lock v:ext="edit"/>
              <v:shape id="_x0000_s6951" o:spid="_x0000_s6951" style="position:absolute;left:6914;top:4117;height:370;width:324;" fillcolor="#FFF7CE" filled="t" stroked="f" coordorigin="6914,4117" coordsize="324,370" path="m7238,4117l6914,4302,7238,4486,7238,41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52" o:spid="_x0000_s6952" o:spt="203" style="position:absolute;left:6914;top:4117;height:370;width:324;" coordorigin="6914,4117" coordsize="324,370">
              <o:lock v:ext="edit"/>
              <v:shape id="_x0000_s6953" o:spid="_x0000_s6953" style="position:absolute;left:6914;top:4117;height:370;width:324;" filled="f" stroked="t" coordorigin="6914,4117" coordsize="324,370" path="m7238,4486l7238,4117,6914,4302,7238,448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4" o:spid="_x0000_s6954" o:spt="203" style="position:absolute;left:7238;top:4395;height:2;width:46;" coordorigin="7238,4395" coordsize="46,2">
              <o:lock v:ext="edit"/>
              <v:shape id="_x0000_s6955" o:spid="_x0000_s6955" style="position:absolute;left:7238;top:4395;height:2;width:46;" filled="f" stroked="t" coordorigin="7238,4395" coordsize="46,0" path="m7238,4395l7284,439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6" o:spid="_x0000_s6956" o:spt="203" style="position:absolute;left:6823;top:4302;height:2;width:86;" coordorigin="6823,4302" coordsize="86,2">
              <o:lock v:ext="edit"/>
              <v:shape id="_x0000_s6957" o:spid="_x0000_s6957" style="position:absolute;left:6823;top:4302;height:2;width:86;" filled="f" stroked="t" coordorigin="6823,4302" coordsize="86,0" path="m6910,4302l6823,430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8" o:spid="_x0000_s6958" o:spt="203" style="position:absolute;left:10435;top:6385;height:185;width:698;" coordorigin="10435,6385" coordsize="698,185">
              <o:lock v:ext="edit"/>
              <v:shape id="_x0000_s6959" o:spid="_x0000_s6959" style="position:absolute;left:10435;top:6385;height:185;width:698;" fillcolor="#C6D8F0" filled="t" stroked="f" coordorigin="10435,6385" coordsize="698,185" path="m10435,6570l11134,6570,11134,6385,10435,6385,10435,65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60" o:spid="_x0000_s6960" o:spt="203" style="position:absolute;left:10435;top:6385;height:185;width:698;" coordorigin="10435,6385" coordsize="698,185">
              <o:lock v:ext="edit"/>
              <v:shape id="_x0000_s6961" o:spid="_x0000_s6961" style="position:absolute;left:10435;top:6385;height:185;width:698;" filled="f" stroked="t" coordorigin="10435,6385" coordsize="698,185" path="m10435,6570l11134,6570,11134,6385,10435,6385,10435,6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2" o:spid="_x0000_s6962" o:spt="203" style="position:absolute;left:5470;top:6452;height:50;width:50;" coordorigin="5470,6452" coordsize="50,50">
              <o:lock v:ext="edit"/>
              <v:shape id="_x0000_s6963" o:spid="_x0000_s6963" style="position:absolute;left:5470;top:6452;height:50;width:50;" fillcolor="#000000" filled="t" stroked="f" coordorigin="5470,6452" coordsize="50,50" path="m5508,6452l5482,6452,5470,6464,5470,6490,5482,6502,5508,6502,5520,6490,5520,6464,5508,6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64" o:spid="_x0000_s6964" o:spt="203" style="position:absolute;left:5470;top:6452;height:50;width:50;" coordorigin="5470,6452" coordsize="50,50">
              <o:lock v:ext="edit"/>
              <v:shape id="_x0000_s6965" o:spid="_x0000_s6965" style="position:absolute;left:5470;top:6452;height:50;width:50;" filled="f" stroked="t" coordorigin="5470,6452" coordsize="50,50" path="m5520,6476l5520,6464,5508,6452,5494,6452,5482,6452,5470,6464,5470,6476,5470,6490,5482,6502,5494,6502,5508,6502,5520,6490,5520,647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6" o:spid="_x0000_s6966" o:spt="203" style="position:absolute;left:3662;top:3805;height:2;width:379;" coordorigin="3662,3805" coordsize="379,2">
              <o:lock v:ext="edit"/>
              <v:shape id="_x0000_s6967" o:spid="_x0000_s6967" style="position:absolute;left:3662;top:3805;height:2;width:379;" filled="f" stroked="t" coordorigin="3662,3805" coordsize="379,0" path="m3662,3805l4042,380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8" o:spid="_x0000_s6968" o:spt="203" style="position:absolute;left:3662;top:4388;height:120;width:2;" coordorigin="3662,4388" coordsize="2,120">
              <o:lock v:ext="edit"/>
              <v:shape id="_x0000_s6969" o:spid="_x0000_s6969" style="position:absolute;left:3662;top:4388;height:120;width:2;" filled="f" stroked="t" coordorigin="3662,4388" coordsize="2,120" path="m3665,4388l3662,450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0" o:spid="_x0000_s6970" o:spt="203" style="position:absolute;left:3662;top:4225;height:163;width:2;" coordorigin="3662,4225" coordsize="2,163">
              <o:lock v:ext="edit"/>
              <v:shape id="_x0000_s6971" o:spid="_x0000_s6971" style="position:absolute;left:3662;top:4225;height:163;width:2;" filled="f" stroked="t" coordorigin="3662,4225" coordsize="2,163" path="m3662,4225l3665,438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2" o:spid="_x0000_s6972" o:spt="203" style="position:absolute;left:2801;top:5734;height:295;width:343;" coordorigin="2801,5734" coordsize="343,295">
              <o:lock v:ext="edit"/>
              <v:shape id="_x0000_s6973" o:spid="_x0000_s6973" style="position:absolute;left:2801;top:5734;height:295;width:343;" filled="f" stroked="t" coordorigin="2801,5734" coordsize="343,295" path="m2801,6030l3144,6030,3144,5734,2801,5734,2801,603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4" o:spid="_x0000_s6974" o:spt="203" style="position:absolute;left:2849;top:5881;height:2;width:202;" coordorigin="2849,5881" coordsize="202,2">
              <o:lock v:ext="edit"/>
              <v:shape id="_x0000_s6975" o:spid="_x0000_s6975" style="position:absolute;left:2849;top:5881;height:2;width:202;" filled="f" stroked="t" coordorigin="2849,5881" coordsize="202,0" path="m3050,5881l2849,58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6" o:spid="_x0000_s6976" o:spt="203" style="position:absolute;left:2834;top:5804;height:154;width:276;" coordorigin="2834,5804" coordsize="276,154">
              <o:lock v:ext="edit"/>
              <v:shape id="_x0000_s6977" o:spid="_x0000_s6977" style="position:absolute;left:2834;top:5804;height:154;width:276;" fillcolor="#DBEEF3" filled="t" stroked="f" coordorigin="2834,5804" coordsize="276,154" path="m2858,5866l2842,5866,2834,5874,2834,5890,2842,5898,2858,5898,2866,5890,2866,5874,2858,5866xe">
                <v:path arrowok="t"/>
                <v:fill on="t" focussize="0,0"/>
                <v:stroke on="f"/>
                <v:imagedata o:title=""/>
                <o:lock v:ext="edit"/>
              </v:shape>
              <v:shape id="_x0000_s6978" o:spid="_x0000_s6978" style="position:absolute;left:2834;top:5804;height:154;width:276;" fillcolor="#DBEEF3" filled="t" stroked="f" coordorigin="2834,5804" coordsize="276,154" path="m3103,5804l3086,5804,3079,5811,3079,5828,3086,5835,3103,5835,3110,5828,3110,5811,3103,5804xe">
                <v:path arrowok="t"/>
                <v:fill on="t" focussize="0,0"/>
                <v:stroke on="f"/>
                <v:imagedata o:title=""/>
                <o:lock v:ext="edit"/>
              </v:shape>
              <v:shape id="_x0000_s6979" o:spid="_x0000_s6979" style="position:absolute;left:2834;top:5804;height:154;width:276;" fillcolor="#DBEEF3" filled="t" stroked="f" coordorigin="2834,5804" coordsize="276,154" path="m3103,5926l3086,5926,3079,5934,3079,5950,3086,5958,3103,5958,3110,5950,3110,5934,3103,5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80" o:spid="_x0000_s6980" o:spt="203" style="position:absolute;left:2834;top:5866;height:31;width:31;" coordorigin="2834,5866" coordsize="31,31">
              <o:lock v:ext="edit"/>
              <v:shape id="_x0000_s6981" o:spid="_x0000_s6981" style="position:absolute;left:2834;top:5866;height:31;width:31;" filled="f" stroked="t" coordorigin="2834,5866" coordsize="31,31" path="m2834,5881l2834,5890,2842,5898,2849,5898,2858,5898,2866,5890,2866,5881,2866,5874,2858,5866,2849,5866,2842,5866,2834,5874,2834,588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2" o:spid="_x0000_s6982" o:spt="203" style="position:absolute;left:3079;top:5804;height:31;width:31;" coordorigin="3079,5804" coordsize="31,31">
              <o:lock v:ext="edit"/>
              <v:shape id="_x0000_s6983" o:spid="_x0000_s6983" style="position:absolute;left:3079;top:5804;height:31;width:31;" filled="f" stroked="t" coordorigin="3079,5804" coordsize="31,31" path="m3079,5821l3079,5828,3086,5835,3096,5835,3103,5835,3110,5828,3110,5821,3110,5811,3103,5804,3096,5804,3086,5804,3079,5811,3079,582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4" o:spid="_x0000_s6984" o:spt="203" style="position:absolute;left:3079;top:5926;height:31;width:31;" coordorigin="3079,5926" coordsize="31,31">
              <o:lock v:ext="edit"/>
              <v:shape id="_x0000_s6985" o:spid="_x0000_s6985" style="position:absolute;left:3079;top:5926;height:31;width:31;" filled="f" stroked="t" coordorigin="3079,5926" coordsize="31,31" path="m3079,5943l3079,5950,3086,5958,3096,5958,3103,5958,3110,5950,3110,5943,3110,5934,3103,5926,3096,5926,3086,5926,3079,5934,3079,594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6" o:spid="_x0000_s6986" o:spt="203" style="position:absolute;left:7116;top:3145;height:370;width:324;" coordorigin="7116,3145" coordsize="324,370">
              <o:lock v:ext="edit"/>
              <v:shape id="_x0000_s6987" o:spid="_x0000_s6987" style="position:absolute;left:7116;top:3145;height:370;width:324;" fillcolor="#FFF7CE" filled="t" stroked="f" coordorigin="7116,3145" coordsize="324,370" path="m7440,3145l7116,3330,7440,3514,7440,3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88" o:spid="_x0000_s6988" o:spt="203" style="position:absolute;left:7116;top:3145;height:370;width:324;" coordorigin="7116,3145" coordsize="324,370">
              <o:lock v:ext="edit"/>
              <v:shape id="_x0000_s6989" o:spid="_x0000_s6989" style="position:absolute;left:7116;top:3145;height:370;width:324;" filled="f" stroked="t" coordorigin="7116,3145" coordsize="324,370" path="m7440,3514l7440,3145,7116,3330,7440,351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0" o:spid="_x0000_s6990" o:spt="203" style="position:absolute;left:7440;top:3236;height:2;width:533;" coordorigin="7440,3236" coordsize="533,2">
              <o:lock v:ext="edit"/>
              <v:shape id="_x0000_s6991" o:spid="_x0000_s6991" style="position:absolute;left:7440;top:3236;height:2;width:533;" filled="f" stroked="t" coordorigin="7440,3236" coordsize="533,0" path="m7440,3236l7973,323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2" o:spid="_x0000_s6992" o:spt="203" style="position:absolute;left:7025;top:3330;height:2;width:86;" coordorigin="7025,3330" coordsize="86,2">
              <o:lock v:ext="edit"/>
              <v:shape id="_x0000_s6993" o:spid="_x0000_s6993" style="position:absolute;left:7025;top:3330;height:2;width:86;" filled="f" stroked="t" coordorigin="7025,3330" coordsize="86,0" path="m7111,3330l7025,33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4" o:spid="_x0000_s6994" o:spt="203" style="position:absolute;left:4042;top:3714;height:370;width:324;" coordorigin="4042,3714" coordsize="324,370">
              <o:lock v:ext="edit"/>
              <v:shape id="_x0000_s6995" o:spid="_x0000_s6995" style="position:absolute;left:4042;top:3714;height:370;width:324;" fillcolor="#FFF7CE" filled="t" stroked="f" coordorigin="4042,3714" coordsize="324,370" path="m4042,3714l4042,4083,4366,3898,4042,37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96" o:spid="_x0000_s6996" o:spt="203" style="position:absolute;left:4042;top:3714;height:370;width:324;" coordorigin="4042,3714" coordsize="324,370">
              <o:lock v:ext="edit"/>
              <v:shape id="_x0000_s6997" o:spid="_x0000_s6997" style="position:absolute;left:4042;top:3714;height:370;width:324;" filled="f" stroked="t" coordorigin="4042,3714" coordsize="324,370" path="m4042,4083l4042,3714,4366,3898,4042,40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8" o:spid="_x0000_s6998" o:spt="203" style="position:absolute;left:3996;top:3990;height:2;width:46;" coordorigin="3996,3990" coordsize="46,2">
              <o:lock v:ext="edit"/>
              <v:shape id="_x0000_s6999" o:spid="_x0000_s6999" style="position:absolute;left:3996;top:3990;height:2;width:46;" filled="f" stroked="t" coordorigin="3996,3990" coordsize="46,0" path="m4042,3990l3996,39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0" o:spid="_x0000_s7000" o:spt="203" style="position:absolute;left:4370;top:3898;height:2;width:86;" coordorigin="4370,3898" coordsize="86,2">
              <o:lock v:ext="edit"/>
              <v:shape id="_x0000_s7001" o:spid="_x0000_s7001" style="position:absolute;left:4370;top:3898;height:2;width:86;" filled="f" stroked="t" coordorigin="4370,3898" coordsize="86,0" path="m4370,3898l4457,38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2" o:spid="_x0000_s7002" o:spt="203" style="position:absolute;left:3866;top:3990;height:581;width:130;" coordorigin="3866,3990" coordsize="130,581">
              <o:lock v:ext="edit"/>
              <v:shape id="_x0000_s7003" o:spid="_x0000_s7003" style="position:absolute;left:3866;top:3990;height:581;width:130;" filled="f" stroked="t" coordorigin="3866,3990" coordsize="130,581" path="m3866,4570l3866,3990,3996,39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4" o:spid="_x0000_s7004" o:spt="203" style="position:absolute;left:4457;top:3274;height:624;width:466;" coordorigin="4457,3274" coordsize="466,624">
              <o:lock v:ext="edit"/>
              <v:shape id="_x0000_s7005" o:spid="_x0000_s7005" style="position:absolute;left:4457;top:3274;height:624;width:466;" filled="f" stroked="t" coordorigin="4457,3274" coordsize="466,624" path="m4457,3898l4922,3898,4922,32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6" o:spid="_x0000_s7006" o:spt="203" style="position:absolute;left:4061;top:4292;height:370;width:324;" coordorigin="4061,4292" coordsize="324,370">
              <o:lock v:ext="edit"/>
              <v:shape id="_x0000_s7007" o:spid="_x0000_s7007" style="position:absolute;left:4061;top:4292;height:370;width:324;" fillcolor="#FFF7CE" filled="t" stroked="f" coordorigin="4061,4292" coordsize="324,370" path="m4061,4292l4061,4662,4385,4477,4061,429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08" o:spid="_x0000_s7008" o:spt="203" style="position:absolute;left:4061;top:4292;height:370;width:324;" coordorigin="4061,4292" coordsize="324,370">
              <o:lock v:ext="edit"/>
              <v:shape id="_x0000_s7009" o:spid="_x0000_s7009" style="position:absolute;left:4061;top:4292;height:370;width:324;" filled="f" stroked="t" coordorigin="4061,4292" coordsize="324,370" path="m4061,4662l4061,4292,4385,4477,4061,466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0" o:spid="_x0000_s7010" o:spt="203" style="position:absolute;left:4015;top:4383;height:2;width:46;" coordorigin="4015,4383" coordsize="46,2">
              <o:lock v:ext="edit"/>
              <v:shape id="_x0000_s7011" o:spid="_x0000_s7011" style="position:absolute;left:4015;top:4383;height:2;width:46;" filled="f" stroked="t" coordorigin="4015,4383" coordsize="46,0" path="m4061,4383l4015,43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2" o:spid="_x0000_s7012" o:spt="203" style="position:absolute;left:4015;top:4568;height:2;width:46;" coordorigin="4015,4568" coordsize="46,2">
              <o:lock v:ext="edit"/>
              <v:shape id="_x0000_s7013" o:spid="_x0000_s7013" style="position:absolute;left:4015;top:4568;height:2;width:46;" filled="f" stroked="t" coordorigin="4015,4568" coordsize="46,0" path="m4061,4568l4015,456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4" o:spid="_x0000_s7014" o:spt="203" style="position:absolute;left:4390;top:4477;height:2;width:86;" coordorigin="4390,4477" coordsize="86,2">
              <o:lock v:ext="edit"/>
              <v:shape id="_x0000_s7015" o:spid="_x0000_s7015" style="position:absolute;left:4390;top:4477;height:2;width:86;" filled="f" stroked="t" coordorigin="4390,4477" coordsize="86,0" path="m4390,4477l4476,447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6" o:spid="_x0000_s7016" o:spt="203" style="position:absolute;left:4476;top:3270;height:1207;width:545;" coordorigin="4476,3270" coordsize="545,1207">
              <o:lock v:ext="edit"/>
              <v:shape id="_x0000_s7017" o:spid="_x0000_s7017" style="position:absolute;left:4476;top:3270;height:1207;width:545;" filled="f" stroked="t" coordorigin="4476,3270" coordsize="545,1207" path="m4476,4477l5021,4477,5021,327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8" o:spid="_x0000_s7018" o:spt="203" style="position:absolute;left:3665;top:4383;height:5;width:350;" coordorigin="3665,4383" coordsize="350,5">
              <o:lock v:ext="edit"/>
              <v:shape id="_x0000_s7019" o:spid="_x0000_s7019" style="position:absolute;left:3665;top:4383;height:5;width:350;" filled="f" stroked="t" coordorigin="3665,4383" coordsize="350,5" path="m4015,4383l3665,438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0" o:spid="_x0000_s7020" o:spt="203" style="position:absolute;left:3866;top:4568;height:2;width:149;" coordorigin="3866,4568" coordsize="149,2">
              <o:lock v:ext="edit"/>
              <v:shape id="_x0000_s7021" o:spid="_x0000_s7021" style="position:absolute;left:3866;top:4568;height:2;width:149;" filled="f" stroked="t" coordorigin="3866,4568" coordsize="149,2" path="m4015,4568l3866,457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2" o:spid="_x0000_s7022" o:spt="203" style="position:absolute;left:3866;top:5240;height:2;width:156;" coordorigin="3866,5240" coordsize="156,2">
              <o:lock v:ext="edit"/>
              <v:shape id="_x0000_s7023" o:spid="_x0000_s7023" style="position:absolute;left:3866;top:5240;height:2;width:156;" filled="f" stroked="t" coordorigin="3866,5240" coordsize="156,2" path="m4022,5240l3866,524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4" o:spid="_x0000_s7024" o:spt="203" style="position:absolute;left:4486;top:3272;height:1874;width:634;" coordorigin="4486,3272" coordsize="634,1874">
              <o:lock v:ext="edit"/>
              <v:shape id="_x0000_s7025" o:spid="_x0000_s7025" style="position:absolute;left:4486;top:3272;height:1874;width:634;" filled="f" stroked="t" coordorigin="4486,3272" coordsize="634,1874" path="m5119,3272l5119,5146,4486,514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6" o:spid="_x0000_s7026" o:spt="203" style="position:absolute;left:1622;top:2038;height:298;width:1747;" coordorigin="1622,2038" coordsize="1747,298">
              <o:lock v:ext="edit"/>
              <v:shape id="_x0000_s7027" o:spid="_x0000_s7027" style="position:absolute;left:1622;top:2038;height:298;width:1747;" filled="f" stroked="t" coordorigin="1622,2038" coordsize="1747,298" path="m1622,2038l2460,2038,2460,2336,3370,233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8" o:spid="_x0000_s7028" o:spt="203" style="position:absolute;left:3360;top:2290;height:91;width:134;" coordorigin="3360,2290" coordsize="134,91">
              <o:lock v:ext="edit"/>
              <v:shape id="_x0000_s7029" o:spid="_x0000_s7029" style="position:absolute;left:3360;top:2290;height:91;width:134;" fillcolor="#000000" filled="t" stroked="f" coordorigin="3360,2290" coordsize="134,91" path="m3360,2290l3360,2382,3494,2336,3360,22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30" o:spid="_x0000_s7030" o:spt="203" style="position:absolute;left:7284;top:4395;height:355;width:197;" coordorigin="7284,4395" coordsize="197,355">
              <o:lock v:ext="edit"/>
              <v:shape id="_x0000_s7031" o:spid="_x0000_s7031" style="position:absolute;left:7284;top:4395;height:355;width:197;" filled="f" stroked="t" coordorigin="7284,4395" coordsize="197,355" path="m7284,4395l7481,4395,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2" o:spid="_x0000_s7032" o:spt="203" style="position:absolute;left:8914;top:3982;height:454;width:398;" coordorigin="8914,3982" coordsize="398,454">
              <o:lock v:ext="edit"/>
              <v:shape id="_x0000_s7033" o:spid="_x0000_s7033" style="position:absolute;left:8914;top:3982;height:454;width:398;" fillcolor="#FFF7CE" filled="t" stroked="f" coordorigin="8914,3982" coordsize="398,454" path="m9312,3982l8914,4210,9312,4436,9312,39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34" o:spid="_x0000_s7034" o:spt="203" style="position:absolute;left:8914;top:3982;height:454;width:398;" coordorigin="8914,3982" coordsize="398,454">
              <o:lock v:ext="edit"/>
              <v:shape id="_x0000_s7035" o:spid="_x0000_s7035" style="position:absolute;left:8914;top:3982;height:454;width:398;" filled="f" stroked="t" coordorigin="8914,3982" coordsize="398,454" path="m9312,4436l9312,3982,8914,4210,9312,443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6" o:spid="_x0000_s7036" o:spt="203" style="position:absolute;left:9312;top:4100;height:2;width:242;" coordorigin="9312,4100" coordsize="242,2">
              <o:lock v:ext="edit"/>
              <v:shape id="_x0000_s7037" o:spid="_x0000_s7037" style="position:absolute;left:9312;top:4100;height:2;width:242;" filled="f" stroked="t" coordorigin="9312,4100" coordsize="242,0" path="m9312,4100l9554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8" o:spid="_x0000_s7038" o:spt="203" style="position:absolute;left:9312;top:4318;height:2;width:238;" coordorigin="9312,4318" coordsize="238,2">
              <o:lock v:ext="edit"/>
              <v:shape id="_x0000_s7039" o:spid="_x0000_s7039" style="position:absolute;left:9312;top:4318;height:2;width:238;" filled="f" stroked="t" coordorigin="9312,4318" coordsize="238,0" path="m9312,4318l9550,431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0" o:spid="_x0000_s7040" o:spt="203" style="position:absolute;left:9312;top:4189;height:2;width:58;" coordorigin="9312,4189" coordsize="58,2">
              <o:lock v:ext="edit"/>
              <v:shape id="_x0000_s7041" o:spid="_x0000_s7041" style="position:absolute;left:9312;top:4189;height:2;width:58;" filled="f" stroked="t" coordorigin="9312,4189" coordsize="58,0" path="m9312,4189l9370,418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2" o:spid="_x0000_s7042" o:spt="203" style="position:absolute;left:9794;top:4318;height:295;width:151;" coordorigin="9794,4318" coordsize="151,295">
              <o:lock v:ext="edit"/>
              <v:shape id="_x0000_s7043" o:spid="_x0000_s7043" style="position:absolute;left:9794;top:4318;height:295;width:151;" filled="f" stroked="t" coordorigin="9794,4318" coordsize="151,295" path="m9794,4318l9946,4318,9946,461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4" o:spid="_x0000_s7044" o:spt="203" style="position:absolute;left:9185;top:4700;height:74;width:62;" coordorigin="9185,4700" coordsize="62,74">
              <o:lock v:ext="edit"/>
              <v:shape id="_x0000_s7045" o:spid="_x0000_s7045" style="position:absolute;left:9185;top:4700;height:74;width:62;" filled="f" stroked="t" coordorigin="9185,4700" coordsize="62,74" path="m9247,4700l9185,4700,9185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6" o:spid="_x0000_s7046" o:spt="203" style="position:absolute;left:9185;top:4712;height:62;width:2;" coordorigin="9185,4712" coordsize="2,62">
              <o:lock v:ext="edit"/>
              <v:shape id="_x0000_s7047" o:spid="_x0000_s7047" style="position:absolute;left:9185;top:4712;height:62;width:2;" filled="f" stroked="t" coordorigin="9185,4712" coordsize="0,62" path="m9185,4712l9185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8" o:spid="_x0000_s7048" o:spt="203" style="position:absolute;left:9125;top:4789;height:156;width:122;" coordorigin="9125,4789" coordsize="122,156">
              <o:lock v:ext="edit"/>
              <v:shape id="_x0000_s7049" o:spid="_x0000_s7049" style="position:absolute;left:9125;top:4789;height:156;width:122;" filled="f" stroked="t" coordorigin="9125,4789" coordsize="122,156" path="m9247,4945l9247,4789,9125,478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0" o:spid="_x0000_s7050" o:spt="203" style="position:absolute;left:9022;top:4700;height:74;width:103;" coordorigin="9022,4700" coordsize="103,74">
              <o:lock v:ext="edit"/>
              <v:shape id="_x0000_s7051" o:spid="_x0000_s7051" style="position:absolute;left:9022;top:4700;height:74;width:103;" filled="f" stroked="t" coordorigin="9022,4700" coordsize="103,74" path="m9125,4774l9125,4700,9022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2" o:spid="_x0000_s7052" o:spt="203" style="position:absolute;left:9247;top:4700;height:74;width:101;" coordorigin="9247,4700" coordsize="101,74">
              <o:lock v:ext="edit"/>
              <v:shape id="_x0000_s7053" o:spid="_x0000_s7053" style="position:absolute;left:9247;top:4700;height:74;width:101;" filled="f" stroked="t" coordorigin="9247,4700" coordsize="101,74" path="m9247,4774l9247,4700,9348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4" o:spid="_x0000_s7054" o:spt="203" style="position:absolute;left:9106;top:4774;height:2;width:158;" coordorigin="9106,4774" coordsize="158,2">
              <o:lock v:ext="edit"/>
              <v:shape id="_x0000_s7055" o:spid="_x0000_s7055" style="position:absolute;left:9106;top:4774;height:2;width:158;" filled="f" stroked="t" coordorigin="9106,4774" coordsize="158,0" path="m9106,4774l9264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6" o:spid="_x0000_s7056" o:spt="203" style="position:absolute;left:9168;top:4710;height:34;width:34;" coordorigin="9168,4710" coordsize="34,34">
              <o:lock v:ext="edit"/>
              <v:shape id="_x0000_s7057" o:spid="_x0000_s7057" style="position:absolute;left:9168;top:4710;height:34;width:34;" fillcolor="#000000" filled="t" stroked="f" coordorigin="9168,4710" coordsize="34,34" path="m9202,4710l9168,4710,9185,4743,9202,47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58" o:spid="_x0000_s7058" o:spt="203" style="position:absolute;left:9168;top:4710;height:34;width:34;" coordorigin="9168,4710" coordsize="34,34">
              <o:lock v:ext="edit"/>
              <v:shape id="_x0000_s7059" o:spid="_x0000_s7059" style="position:absolute;left:9168;top:4710;height:34;width:34;" filled="f" stroked="t" coordorigin="9168,4710" coordsize="34,34" path="m9202,4710l9185,4743,9168,4710,9202,471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0" o:spid="_x0000_s7060" o:spt="203" style="position:absolute;left:9372;top:4189;height:511;width:79;" coordorigin="9372,4189" coordsize="79,511">
              <o:lock v:ext="edit"/>
              <v:shape id="_x0000_s7061" o:spid="_x0000_s7061" style="position:absolute;left:9372;top:4189;height:511;width:79;" filled="f" stroked="t" coordorigin="9372,4189" coordsize="79,511" path="m9372,4189l9451,4189,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2" o:spid="_x0000_s7062" o:spt="203" style="position:absolute;left:9247;top:4945;height:497;width:1188;" coordorigin="9247,4945" coordsize="1188,497">
              <o:lock v:ext="edit"/>
              <v:shape id="_x0000_s7063" o:spid="_x0000_s7063" style="position:absolute;left:9247;top:4945;height:497;width:1188;" filled="f" stroked="t" coordorigin="9247,4945" coordsize="1188,497" path="m9247,4945l9247,5442,10435,544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4" o:spid="_x0000_s7064" o:spt="203" style="position:absolute;left:8786;top:5026;height:98;width:98;" coordorigin="8786,5026" coordsize="98,98">
              <o:lock v:ext="edit"/>
              <v:shape id="_x0000_s7065" o:spid="_x0000_s7065" style="position:absolute;left:8786;top:5026;height:98;width:98;" filled="f" stroked="t" coordorigin="8786,5026" coordsize="98,98" path="m8885,5074l8880,5052,8867,5035,8847,5026,8821,5029,8802,5039,8790,5054,8786,5074,8791,5097,8805,5114,8824,5124,8850,5120,8869,5110,8881,5094,8885,507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6" o:spid="_x0000_s7066" o:spt="203" style="position:absolute;left:8786;top:5069;height:100;width:98;" coordorigin="8786,5069" coordsize="98,100">
              <o:lock v:ext="edit"/>
              <v:shape id="_x0000_s7067" o:spid="_x0000_s7067" style="position:absolute;left:8786;top:5069;height:100;width:98;" filled="f" stroked="t" coordorigin="8786,5069" coordsize="98,100" path="m8885,5118l8880,5096,8867,5079,8847,5069,8821,5072,8802,5083,8790,5098,8786,5117,8791,5140,8804,5158,8822,5169,8848,5166,8868,5156,8880,5140,8885,5121,8885,511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8" o:spid="_x0000_s7068" o:spt="203" style="position:absolute;left:8935;top:5041;height:125;width:2;" coordorigin="8935,5041" coordsize="2,125">
              <o:lock v:ext="edit"/>
              <v:shape id="_x0000_s7069" o:spid="_x0000_s7069" style="position:absolute;left:8935;top:5041;height:125;width:2;" filled="f" stroked="t" coordorigin="8935,5041" coordsize="0,125" path="m8935,5041l8935,516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70" o:spid="_x0000_s7070" o:spt="203" style="position:absolute;left:8904;top:5134;height:31;width:62;" coordorigin="8904,5134" coordsize="62,31">
              <o:lock v:ext="edit"/>
              <v:shape id="_x0000_s7071" o:spid="_x0000_s7071" style="position:absolute;left:8904;top:5134;height:31;width:62;" filled="f" stroked="t" coordorigin="8904,5134" coordsize="62,31" path="m8904,5134l8935,5166,8966,513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72" o:spid="_x0000_s7072" o:spt="203" style="position:absolute;left:8834;top:4700;height:322;width:187;" coordorigin="8834,4700" coordsize="187,322">
              <o:lock v:ext="edit"/>
              <v:shape id="_x0000_s7073" o:spid="_x0000_s7073" style="position:absolute;left:8834;top:4700;height:322;width:187;" filled="f" stroked="t" coordorigin="8834,4700" coordsize="187,322" path="m8834,5022l8834,4700,9022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74" o:spid="_x0000_s7074" o:spt="203" style="position:absolute;left:8834;top:4945;height:497;width:413;" coordorigin="8834,4945" coordsize="413,497">
              <o:lock v:ext="edit"/>
              <v:shape id="_x0000_s7075" o:spid="_x0000_s7075" style="position:absolute;left:8834;top:4945;height:497;width:413;" filled="f" stroked="t" coordorigin="8834,4945" coordsize="413,497" path="m8834,5170l8834,5442,9247,5442,9247,49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76" o:spid="_x0000_s7076" o:spt="203" style="position:absolute;left:8810;top:4676;height:48;width:50;" coordorigin="8810,4676" coordsize="50,48">
              <o:lock v:ext="edit"/>
              <v:shape id="_x0000_s7077" o:spid="_x0000_s7077" style="position:absolute;left:8810;top:4676;height:48;width:50;" fillcolor="#000000" filled="t" stroked="f" coordorigin="8810,4676" coordsize="50,48" path="m8849,4676l8822,4676,8810,4686,8810,4714,8822,4724,8849,4724,8861,4714,8861,4686,8849,4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78" o:spid="_x0000_s7078" o:spt="203" style="position:absolute;left:8810;top:4676;height:48;width:50;" coordorigin="8810,4676" coordsize="50,48">
              <o:lock v:ext="edit"/>
              <v:shape id="_x0000_s7079" o:spid="_x0000_s7079" style="position:absolute;left:8810;top:4676;height:48;width:50;" filled="f" stroked="t" coordorigin="8810,4676" coordsize="50,48" path="m8810,4700l8810,4686,8822,4676,8837,4676,8849,4676,8861,4686,8861,4700,8861,4714,8849,4724,8837,4724,8822,4724,8810,4714,8810,470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0" o:spid="_x0000_s7080" o:spt="203" style="position:absolute;left:8623;top:4700;height:2;width:214;" coordorigin="8623,4700" coordsize="214,2">
              <o:lock v:ext="edit"/>
              <v:shape id="_x0000_s7081" o:spid="_x0000_s7081" style="position:absolute;left:8623;top:4700;height:2;width:214;" filled="f" stroked="t" coordorigin="8623,4700" coordsize="214,0" path="m8623,4700l8837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2" o:spid="_x0000_s7082" o:spt="203" style="position:absolute;left:9223;top:5415;height:48;width:50;" coordorigin="9223,5415" coordsize="50,48">
              <o:lock v:ext="edit"/>
              <v:shape id="_x0000_s7083" o:spid="_x0000_s7083" style="position:absolute;left:9223;top:5415;height:48;width:50;" fillcolor="#000000" filled="t" stroked="f" coordorigin="9223,5415" coordsize="50,48" path="m9262,5415l9235,5415,9223,5425,9223,5454,9235,5463,9262,5463,9274,5454,9274,5425,9262,54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84" o:spid="_x0000_s7084" o:spt="203" style="position:absolute;left:9223;top:5415;height:48;width:50;" coordorigin="9223,5415" coordsize="50,48">
              <o:lock v:ext="edit"/>
              <v:shape id="_x0000_s7085" o:spid="_x0000_s7085" style="position:absolute;left:9223;top:5415;height:48;width:50;" filled="f" stroked="t" coordorigin="9223,5415" coordsize="50,48" path="m9223,5439l9223,5425,9235,5415,9250,5415,9262,5415,9274,5425,9274,5439,9274,5454,9262,5463,9250,5463,9235,5463,9223,5454,9223,5439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6" o:spid="_x0000_s7086" o:spt="203" style="position:absolute;left:9401;top:4755;height:247;width:98;" coordorigin="9401,4755" coordsize="98,247">
              <o:lock v:ext="edit"/>
              <v:shape id="_x0000_s7087" o:spid="_x0000_s7087" style="position:absolute;left:9401;top:4755;height:247;width:98;" filled="f" stroked="t" coordorigin="9401,4755" coordsize="98,247" path="m9451,4755l9499,4777,9401,4818,9499,4858,9401,4899,9499,4940,9401,4981,9451,500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88" o:spid="_x0000_s7088" o:spt="203" style="position:absolute;left:9427;top:4676;height:48;width:48;" coordorigin="9427,4676" coordsize="48,48">
              <o:lock v:ext="edit"/>
              <v:shape id="_x0000_s7089" o:spid="_x0000_s7089" style="position:absolute;left:9427;top:4676;height:48;width:48;" fillcolor="#000000" filled="t" stroked="f" coordorigin="9427,4676" coordsize="48,48" path="m9466,4676l9437,4676,9427,4686,9427,4714,9437,4724,9466,4724,9475,4714,9475,4686,9466,4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90" o:spid="_x0000_s7090" o:spt="203" style="position:absolute;left:9427;top:4676;height:48;width:48;" coordorigin="9427,4676" coordsize="48,48">
              <o:lock v:ext="edit"/>
              <v:shape id="_x0000_s7091" o:spid="_x0000_s7091" style="position:absolute;left:9427;top:4676;height:48;width:48;" filled="f" stroked="t" coordorigin="9427,4676" coordsize="48,48" path="m9427,4700l9427,4686,9437,4676,9451,4676,9466,4676,9475,4686,9475,4700,9475,4714,9466,4724,9451,4724,9437,4724,9427,4714,9427,470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2" o:spid="_x0000_s7092" o:spt="203" style="position:absolute;left:9451;top:4700;height:55;width:2;" coordorigin="9451,4700" coordsize="2,55">
              <o:lock v:ext="edit"/>
              <v:shape id="_x0000_s7093" o:spid="_x0000_s7093" style="position:absolute;left:9451;top:4700;height:55;width:2;" filled="f" stroked="t" coordorigin="9451,4700" coordsize="0,55" path="m9451,4755l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4" o:spid="_x0000_s7094" o:spt="203" style="position:absolute;left:7481;top:4750;height:1037;width:787;" coordorigin="7481,4750" coordsize="787,1037">
              <o:lock v:ext="edit"/>
              <v:shape id="_x0000_s7095" o:spid="_x0000_s7095" style="position:absolute;left:7481;top:4750;height:1037;width:787;" filled="f" stroked="t" coordorigin="7481,4750" coordsize="787,1037" path="m8268,5787l7481,5787,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6" o:spid="_x0000_s7096" o:spt="203" style="position:absolute;left:7138;top:4750;height:2;width:343;" coordorigin="7138,4750" coordsize="343,2">
              <o:lock v:ext="edit"/>
              <v:shape id="_x0000_s7097" o:spid="_x0000_s7097" style="position:absolute;left:7138;top:4750;height:2;width:343;" filled="f" stroked="t" coordorigin="7138,4750" coordsize="343,0" path="m7138,4750l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8" o:spid="_x0000_s7098" o:spt="203" style="position:absolute;left:9382;top:5151;height:70;width:139;" coordorigin="9382,5151" coordsize="139,70">
              <o:lock v:ext="edit"/>
              <v:shape id="_x0000_s7099" o:spid="_x0000_s7099" style="position:absolute;left:9382;top:5151;height:70;width:139;" fillcolor="#FFF7CE" filled="t" stroked="f" coordorigin="9382,5151" coordsize="139,70" path="m9521,5151l9382,5151,9451,5221,9521,5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00" o:spid="_x0000_s7100" o:spt="203" style="position:absolute;left:9382;top:5151;height:70;width:139;" coordorigin="9382,5151" coordsize="139,70">
              <o:lock v:ext="edit"/>
              <v:shape id="_x0000_s7101" o:spid="_x0000_s7101" style="position:absolute;left:9382;top:5151;height:70;width:139;" filled="f" stroked="t" coordorigin="9382,5151" coordsize="139,70" path="m9504,5151l9521,5151,9451,5221,9382,5151,9504,515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2" o:spid="_x0000_s7102" o:spt="203" style="position:absolute;left:9451;top:5002;height:149;width:2;" coordorigin="9451,5002" coordsize="2,149">
              <o:lock v:ext="edit"/>
              <v:shape id="_x0000_s7103" o:spid="_x0000_s7103" style="position:absolute;left:9451;top:5002;height:149;width:2;" filled="f" stroked="t" coordorigin="9451,5002" coordsize="0,149" path="m9451,5002l9451,515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4" o:spid="_x0000_s7104" o:spt="203" style="position:absolute;left:1622;top:6477;height:2;width:8813;" coordorigin="1622,6477" coordsize="8813,2">
              <o:lock v:ext="edit"/>
              <v:shape id="_x0000_s7105" o:spid="_x0000_s7105" style="position:absolute;left:1622;top:6477;height:2;width:8813;" filled="f" stroked="t" coordorigin="1622,6477" coordsize="8813,0" path="m1622,6477l10435,647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6" o:spid="_x0000_s7106" o:spt="203" style="position:absolute;left:3739;top:1082;height:97;width:101;" coordorigin="3739,1082" coordsize="101,97">
              <o:lock v:ext="edit"/>
              <v:shape id="_x0000_s7107" o:spid="_x0000_s7107" style="position:absolute;left:3739;top:1082;height:97;width:101;" filled="f" stroked="t" coordorigin="3739,1082" coordsize="101,97" path="m3840,1131l3835,1109,3821,1092,3802,1082,3775,1085,3756,1095,3744,1110,3739,1130,3744,1152,3757,1169,3776,1180,3802,1177,3822,1167,3835,1152,3840,1134,3840,113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8" o:spid="_x0000_s7108" o:spt="203" style="position:absolute;left:3739;top:1126;height:97;width:101;" coordorigin="3739,1126" coordsize="101,97">
              <o:lock v:ext="edit"/>
              <v:shape id="_x0000_s7109" o:spid="_x0000_s7109" style="position:absolute;left:3739;top:1126;height:97;width:101;" filled="f" stroked="t" coordorigin="3739,1126" coordsize="101,97" path="m3840,1174l3835,1153,3821,1136,3802,1126,3775,1129,3756,1139,3744,1154,3739,1173,3744,1196,3757,1213,3776,1223,3802,1220,3822,1211,3835,1196,3840,1177,3840,117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0" o:spid="_x0000_s7110" o:spt="203" style="position:absolute;left:3890;top:1095;height:127;width:2;" coordorigin="3890,1095" coordsize="2,127">
              <o:lock v:ext="edit"/>
              <v:shape id="_x0000_s7111" o:spid="_x0000_s7111" style="position:absolute;left:3890;top:1095;height:127;width:2;" filled="f" stroked="t" coordorigin="3890,1095" coordsize="0,127" path="m3890,1095l3890,122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112" o:spid="_x0000_s7112" o:spt="203" style="position:absolute;left:3859;top:1191;height:31;width:62;" coordorigin="3859,1191" coordsize="62,31">
              <o:lock v:ext="edit"/>
              <v:shape id="_x0000_s7113" o:spid="_x0000_s7113" style="position:absolute;left:3859;top:1191;height:31;width:62;" filled="f" stroked="t" coordorigin="3859,1191" coordsize="62,31" path="m3859,1191l3890,1222,3922,119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114" o:spid="_x0000_s7114" o:spt="203" style="position:absolute;left:3247;top:858;height:2316;width:415;" coordorigin="3247,858" coordsize="415,2316">
              <o:lock v:ext="edit"/>
              <v:shape id="_x0000_s7115" o:spid="_x0000_s7115" style="position:absolute;left:3247;top:858;height:2316;width:415;" filled="f" stroked="t" coordorigin="3247,858" coordsize="415,2316" path="m3247,858l3247,3042,3662,3042,3662,31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6" o:spid="_x0000_s7116" o:spt="203" style="position:absolute;left:5364;top:3001;height:420;width:122;" coordorigin="5364,3001" coordsize="122,420">
              <o:lock v:ext="edit"/>
              <v:shape id="_x0000_s7117" o:spid="_x0000_s7117" style="position:absolute;left:5364;top:3001;height:420;width:122;" filled="f" stroked="t" coordorigin="5364,3001" coordsize="122,420" path="m5364,3001l5453,3001,5453,3421,5486,34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8" o:spid="_x0000_s7118" o:spt="203" style="position:absolute;left:5477;top:3375;height:91;width:134;" coordorigin="5477,3375" coordsize="134,91">
              <o:lock v:ext="edit"/>
              <v:shape id="_x0000_s7119" o:spid="_x0000_s7119" style="position:absolute;left:5477;top:3375;height:91;width:134;" fillcolor="#000000" filled="t" stroked="f" coordorigin="5477,3375" coordsize="134,91" path="m5477,3375l5477,3466,5611,3421,5477,3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0" o:spid="_x0000_s7120" o:spt="203" style="position:absolute;left:3790;top:2581;height:264;width:910;" coordorigin="3790,2581" coordsize="910,264">
              <o:lock v:ext="edit"/>
              <v:shape id="_x0000_s7121" o:spid="_x0000_s7121" style="position:absolute;left:3790;top:2581;height:264;width:910;" filled="f" stroked="t" coordorigin="3790,2581" coordsize="910,264" path="m3790,2581l3790,2845,4699,28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22" o:spid="_x0000_s7122" o:spt="203" style="position:absolute;left:4690;top:2799;height:89;width:134;" coordorigin="4690,2799" coordsize="134,89">
              <o:lock v:ext="edit"/>
              <v:shape id="_x0000_s7123" o:spid="_x0000_s7123" style="position:absolute;left:4690;top:2799;height:89;width:134;" fillcolor="#000000" filled="t" stroked="f" coordorigin="4690,2799" coordsize="134,89" path="m4690,2799l4690,2888,4824,2845,4690,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4" o:spid="_x0000_s7124" o:spt="203" style="position:absolute;left:1903;top:4138;height:72;width:139;" coordorigin="1903,4138" coordsize="139,72">
              <o:lock v:ext="edit"/>
              <v:shape id="_x0000_s7125" o:spid="_x0000_s7125" style="position:absolute;left:1903;top:4138;height:72;width:139;" fillcolor="#FFF7CE" filled="t" stroked="f" coordorigin="1903,4138" coordsize="139,72" path="m2042,4138l1903,4138,1973,4210,2042,41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6" o:spid="_x0000_s7126" o:spt="203" style="position:absolute;left:1903;top:4138;height:72;width:139;" coordorigin="1903,4138" coordsize="139,72">
              <o:lock v:ext="edit"/>
              <v:shape id="_x0000_s7127" o:spid="_x0000_s7127" style="position:absolute;left:1903;top:4138;height:72;width:139;" filled="f" stroked="t" coordorigin="1903,4138" coordsize="139,72" path="m2026,4138l2042,4138,1973,4210,1903,4138,2026,413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28" o:spid="_x0000_s7128" o:spt="203" style="position:absolute;left:1622;top:3999;height:139;width:350;" coordorigin="1622,3999" coordsize="350,139">
              <o:lock v:ext="edit"/>
              <v:shape id="_x0000_s7129" o:spid="_x0000_s7129" style="position:absolute;left:1622;top:3999;height:139;width:350;" filled="f" stroked="t" coordorigin="1622,3999" coordsize="350,139" path="m1622,3999l1973,3999,1973,413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0" o:spid="_x0000_s7130" o:spt="203" style="position:absolute;left:9348;top:4700;height:2;width:103;" coordorigin="9348,4700" coordsize="103,2">
              <o:lock v:ext="edit"/>
              <v:shape id="_x0000_s7131" o:spid="_x0000_s7131" style="position:absolute;left:9348;top:4700;height:2;width:103;" filled="f" stroked="t" coordorigin="9348,4700" coordsize="103,0" path="m9348,4700l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2" o:spid="_x0000_s7132" o:spt="203" style="position:absolute;left:5496;top:5710;height:158;width:578;" coordorigin="5496,5710" coordsize="578,158">
              <o:lock v:ext="edit"/>
              <v:shape id="_x0000_s7133" o:spid="_x0000_s7133" style="position:absolute;left:5496;top:5710;height:158;width:578;" filled="f" stroked="t" coordorigin="5496,5710" coordsize="578,158" path="m5496,5869l5496,5710,6074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4" o:spid="_x0000_s7134" o:spt="203" style="position:absolute;left:6074;top:5710;height:2;width:98;" coordorigin="6074,5710" coordsize="98,2">
              <o:lock v:ext="edit"/>
              <v:shape id="_x0000_s7135" o:spid="_x0000_s7135" style="position:absolute;left:6074;top:5710;height:2;width:98;" filled="f" stroked="t" coordorigin="6074,5710" coordsize="98,0" path="m6074,5710l6173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6" o:spid="_x0000_s7136" o:spt="203" style="position:absolute;left:6074;top:5667;height:89;width:132;" coordorigin="6074,5667" coordsize="132,89">
              <o:lock v:ext="edit"/>
              <v:shape id="_x0000_s7137" o:spid="_x0000_s7137" style="position:absolute;left:6074;top:5667;height:89;width:132;" fillcolor="#000000" filled="t" stroked="f" coordorigin="6074,5667" coordsize="132,89" path="m6206,5667l6074,5710,6206,5756,6206,56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38" o:spid="_x0000_s7138" o:spt="203" style="position:absolute;left:1867;top:4815;height:134;width:89;" coordorigin="1867,4815" coordsize="89,134">
              <o:lock v:ext="edit"/>
              <v:shape id="_x0000_s7139" o:spid="_x0000_s7139" style="position:absolute;left:1867;top:4815;height:134;width:89;" fillcolor="#000000" filled="t" stroked="f" coordorigin="1867,4815" coordsize="89,134" path="m1956,4815l1867,4815,1910,4950,1956,48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0" o:spid="_x0000_s7140" o:spt="203" style="position:absolute;left:8587;top:4654;height:91;width:134;" coordorigin="8587,4654" coordsize="134,91">
              <o:lock v:ext="edit"/>
              <v:shape id="_x0000_s7141" o:spid="_x0000_s7141" style="position:absolute;left:8587;top:4654;height:91;width:134;" fillcolor="#000000" filled="t" stroked="f" coordorigin="8587,4654" coordsize="134,91" path="m8587,4654l8587,4746,8722,4700,8587,46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2" o:spid="_x0000_s7142" o:spt="203" style="position:absolute;left:9650;top:1767;height:134;width:91;" coordorigin="9650,1767" coordsize="91,134">
              <o:lock v:ext="edit"/>
              <v:shape id="_x0000_s7143" o:spid="_x0000_s7143" style="position:absolute;left:9650;top:1767;height:134;width:91;" fillcolor="#000000" filled="t" stroked="f" coordorigin="9650,1767" coordsize="91,134" path="m9742,1767l9650,1767,9696,1902,9742,17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4" o:spid="_x0000_s7144" o:spt="203" style="position:absolute;left:1622;top:2490;height:2;width:1747;" coordorigin="1622,2490" coordsize="1747,2">
              <o:lock v:ext="edit"/>
              <v:shape id="_x0000_s7145" o:spid="_x0000_s7145" style="position:absolute;left:1622;top:2490;height:2;width:1747;" filled="f" stroked="t" coordorigin="1622,2490" coordsize="1747,0" path="m1622,2490l3370,24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46" o:spid="_x0000_s7146" o:spt="203" style="position:absolute;left:3360;top:2444;height:89;width:134;" coordorigin="3360,2444" coordsize="134,89">
              <o:lock v:ext="edit"/>
              <v:shape id="_x0000_s7147" o:spid="_x0000_s7147" style="position:absolute;left:3360;top:2444;height:89;width:134;" fillcolor="#000000" filled="t" stroked="f" coordorigin="3360,2444" coordsize="134,89" path="m3360,2444l3360,2533,3494,2490,3360,24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8" o:spid="_x0000_s7148" o:spt="203" style="position:absolute;left:1622;top:3562;height:2;width:3864;" coordorigin="1622,3562" coordsize="3864,2">
              <o:lock v:ext="edit"/>
              <v:shape id="_x0000_s7149" o:spid="_x0000_s7149" style="position:absolute;left:1622;top:3562;height:2;width:3864;" filled="f" stroked="t" coordorigin="1622,3562" coordsize="3864,0" path="m1622,3562l5486,356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0" o:spid="_x0000_s7150" o:spt="203" style="position:absolute;left:5477;top:3519;height:89;width:134;" coordorigin="5477,3519" coordsize="134,89">
              <o:lock v:ext="edit"/>
              <v:shape id="_x0000_s7151" o:spid="_x0000_s7151" style="position:absolute;left:5477;top:3519;height:89;width:134;" fillcolor="#000000" filled="t" stroked="f" coordorigin="5477,3519" coordsize="134,89" path="m5477,3519l5477,3608,5611,3562,5477,35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52" o:spid="_x0000_s7152" o:spt="203" style="position:absolute;left:934;top:2730;height:197;width:689;" coordorigin="934,2730" coordsize="689,197">
              <o:lock v:ext="edit"/>
              <v:shape id="_x0000_s7153" o:spid="_x0000_s7153" style="position:absolute;left:934;top:2730;height:197;width:689;" fillcolor="#C6D8F0" filled="t" stroked="f" coordorigin="934,2730" coordsize="689,197" path="m934,2926l1622,2926,1622,2730,934,2730,934,2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54" o:spid="_x0000_s7154" o:spt="203" style="position:absolute;left:934;top:2730;height:197;width:689;" coordorigin="934,2730" coordsize="689,197">
              <o:lock v:ext="edit"/>
              <v:shape id="_x0000_s7155" o:spid="_x0000_s7155" style="position:absolute;left:934;top:2730;height:197;width:689;" filled="f" stroked="t" coordorigin="934,2730" coordsize="689,197" path="m934,2926l1622,2926,1622,2730,934,2730,934,292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6" o:spid="_x0000_s7156" o:spt="203" style="position:absolute;left:1622;top:2583;height:245;width:2018;" coordorigin="1622,2583" coordsize="2018,245">
              <o:lock v:ext="edit"/>
              <v:shape id="_x0000_s7157" o:spid="_x0000_s7157" style="position:absolute;left:1622;top:2583;height:245;width:2018;" filled="f" stroked="t" coordorigin="1622,2583" coordsize="2018,245" path="m1622,2828l3641,2828,3641,25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8" o:spid="_x0000_s7158" o:spt="203" style="position:absolute;left:6545;top:6452;height:50;width:50;" coordorigin="6545,6452" coordsize="50,50">
              <o:lock v:ext="edit"/>
              <v:shape id="_x0000_s7159" o:spid="_x0000_s7159" style="position:absolute;left:6545;top:6452;height:50;width:50;" fillcolor="#000000" filled="t" stroked="f" coordorigin="6545,6452" coordsize="50,50" path="m6583,6452l6557,6452,6545,6464,6545,6490,6557,6502,6583,6502,6595,6490,6595,6464,6583,6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0" o:spid="_x0000_s7160" o:spt="203" style="position:absolute;left:6545;top:6452;height:50;width:50;" coordorigin="6545,6452" coordsize="50,50">
              <o:lock v:ext="edit"/>
              <v:shape id="_x0000_s7161" o:spid="_x0000_s7161" style="position:absolute;left:6545;top:6452;height:50;width:50;" filled="f" stroked="t" coordorigin="6545,6452" coordsize="50,50" path="m6595,6476l6595,6464,6583,6452,6571,6452,6557,6452,6545,6464,6545,6476,6545,6490,6557,6502,6571,6502,6583,6502,6595,6490,6595,647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62" o:spid="_x0000_s7162" o:spt="203" style="position:absolute;left:3634;top:858;height:1258;width:2;" coordorigin="3634,858" coordsize="2,1258">
              <o:lock v:ext="edit"/>
              <v:shape id="_x0000_s7163" o:spid="_x0000_s7163" style="position:absolute;left:3634;top:858;height:1258;width:2;" filled="f" stroked="t" coordorigin="3634,858" coordsize="2,1258" path="m3636,2115l3634,8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64" o:spid="_x0000_s7164" o:spt="203" style="position:absolute;left:3590;top:2103;height:134;width:91;" coordorigin="3590,2103" coordsize="91,134">
              <o:lock v:ext="edit"/>
              <v:shape id="_x0000_s7165" o:spid="_x0000_s7165" style="position:absolute;left:3590;top:2103;height:134;width:91;" fillcolor="#000000" filled="t" stroked="f" coordorigin="3590,2103" coordsize="91,134" path="m3682,2103l3590,2103,3636,2238,3682,21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6" o:spid="_x0000_s7166" o:spt="203" style="position:absolute;left:3610;top:831;height:50;width:50;" coordorigin="3610,831" coordsize="50,50">
              <o:lock v:ext="edit"/>
              <v:shape id="_x0000_s7167" o:spid="_x0000_s7167" style="position:absolute;left:3610;top:831;height:50;width:50;" fillcolor="#000000" filled="t" stroked="f" coordorigin="3610,831" coordsize="50,50" path="m3648,831l3622,831,3610,843,3610,870,3622,882,3648,882,3660,870,3660,843,3648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8" o:spid="_x0000_s7168" o:spt="203" style="position:absolute;left:3610;top:831;height:50;width:50;" coordorigin="3610,831" coordsize="50,50">
              <o:lock v:ext="edit"/>
              <v:shape id="_x0000_s7169" o:spid="_x0000_s7169" style="position:absolute;left:3610;top:831;height:50;width:50;" filled="f" stroked="t" coordorigin="3610,831" coordsize="50,50" path="m3610,858l3610,843,3622,831,3634,831,3648,831,3660,843,3660,858,3660,870,3648,882,3634,882,3622,882,3610,870,3610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0" o:spid="_x0000_s7170" o:spt="203" style="position:absolute;left:7188;top:853;height:2;width:3247;" coordorigin="7188,853" coordsize="3247,2">
              <o:lock v:ext="edit"/>
              <v:shape id="_x0000_s7171" o:spid="_x0000_s7171" style="position:absolute;left:7188;top:853;height:2;width:3247;" filled="f" stroked="t" coordorigin="7188,853" coordsize="3247,0" path="m7188,853l10435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2" o:spid="_x0000_s7172" o:spt="203" style="position:absolute;left:4090;top:2413;height:2;width:98;" coordorigin="4090,2413" coordsize="98,2">
              <o:lock v:ext="edit"/>
              <v:shape id="_x0000_s7173" o:spid="_x0000_s7173" style="position:absolute;left:4090;top:2413;height:2;width:98;" filled="f" stroked="t" coordorigin="4090,2413" coordsize="98,0" path="m4090,2413l4188,241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4" o:spid="_x0000_s7174" o:spt="203" style="position:absolute;left:4090;top:2367;height:91;width:134;" coordorigin="4090,2367" coordsize="134,91">
              <o:lock v:ext="edit"/>
              <v:shape id="_x0000_s7175" o:spid="_x0000_s7175" style="position:absolute;left:4090;top:2367;height:91;width:134;" fillcolor="#000000" filled="t" stroked="f" coordorigin="4090,2367" coordsize="134,91" path="m4224,2367l4090,2413,4224,2458,4224,23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76" o:spid="_x0000_s7176" o:spt="203" style="position:absolute;left:3178;top:5984;height:70;width:139;" coordorigin="3178,5984" coordsize="139,70">
              <o:lock v:ext="edit"/>
              <v:shape id="_x0000_s7177" o:spid="_x0000_s7177" style="position:absolute;left:3178;top:5984;height:70;width:139;" fillcolor="#FFF7CE" filled="t" stroked="f" coordorigin="3178,5984" coordsize="139,70" path="m3317,5984l3178,5984,3247,6054,3317,59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78" o:spid="_x0000_s7178" o:spt="203" style="position:absolute;left:3178;top:5984;height:70;width:139;" coordorigin="3178,5984" coordsize="139,70">
              <o:lock v:ext="edit"/>
              <v:shape id="_x0000_s7179" o:spid="_x0000_s7179" style="position:absolute;left:3178;top:5984;height:70;width:139;" filled="f" stroked="t" coordorigin="3178,5984" coordsize="139,70" path="m3300,5984l3317,5984,3247,6054,3178,5984,3300,598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0" o:spid="_x0000_s7180" o:spt="203" style="position:absolute;left:6792;top:2298;height:1032;width:413;" coordorigin="6792,2298" coordsize="413,1032">
              <o:lock v:ext="edit"/>
              <v:shape id="_x0000_s7181" o:spid="_x0000_s7181" style="position:absolute;left:6792;top:2298;height:1032;width:413;" filled="f" stroked="t" coordorigin="6792,2298" coordsize="413,1032" path="m7025,3330l6792,3330,6792,2298,7205,22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2" o:spid="_x0000_s7182" o:spt="203" style="position:absolute;left:8095;top:2139;height:602;width:401;" coordorigin="8095,2139" coordsize="401,602">
              <o:lock v:ext="edit"/>
              <v:shape id="_x0000_s7183" o:spid="_x0000_s7183" style="position:absolute;left:8095;top:2139;height:602;width:401;" fillcolor="#FFF7CE" filled="t" stroked="f" coordorigin="8095,2139" coordsize="401,602" path="m8095,2742l8496,2742,8496,2139,8095,2139,8095,27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84" o:spid="_x0000_s7184" o:spt="203" style="position:absolute;left:8095;top:2139;height:602;width:401;" coordorigin="8095,2139" coordsize="401,602">
              <o:lock v:ext="edit"/>
              <v:shape id="_x0000_s7185" o:spid="_x0000_s7185" style="position:absolute;left:8095;top:2139;height:602;width:401;" filled="f" stroked="t" coordorigin="8095,2139" coordsize="401,602" path="m8095,2742l8496,2742,8496,2139,8095,2139,8095,274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6" o:spid="_x0000_s7186" o:spt="203" style="position:absolute;left:8371;top:2590;height:2;width:91;" coordorigin="8371,2590" coordsize="91,2">
              <o:lock v:ext="edit"/>
              <v:shape id="_x0000_s7187" o:spid="_x0000_s7187" style="position:absolute;left:8371;top:2590;height:2;width:91;" filled="f" stroked="t" coordorigin="8371,2590" coordsize="91,0" path="m8371,2590l8462,25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8" o:spid="_x0000_s7188" o:spt="203" style="position:absolute;left:8496;top:2240;height:2;width:1046;" coordorigin="8496,2240" coordsize="1046,2">
              <o:lock v:ext="edit"/>
              <v:shape id="_x0000_s7189" o:spid="_x0000_s7189" style="position:absolute;left:8496;top:2240;height:2;width:1046;" filled="f" stroked="t" coordorigin="8496,2240" coordsize="1046,0" path="m8496,2240l9542,224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0" o:spid="_x0000_s7190" o:spt="203" style="position:absolute;left:6005;top:2175;height:852;width:1212;" coordorigin="6005,2175" coordsize="1212,852">
              <o:lock v:ext="edit"/>
              <v:shape id="_x0000_s7191" o:spid="_x0000_s7191" style="position:absolute;left:6005;top:2175;height:852;width:1212;" filled="f" stroked="t" coordorigin="6005,2175" coordsize="1212,852" path="m6005,3027l6005,2175,7217,21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2" o:spid="_x0000_s7192" o:spt="203" style="position:absolute;left:5981;top:2557;height:48;width:48;" coordorigin="5981,2557" coordsize="48,48">
              <o:lock v:ext="edit"/>
              <v:shape id="_x0000_s7193" o:spid="_x0000_s7193" style="position:absolute;left:5981;top:2557;height:48;width:48;" fillcolor="#000000" filled="t" stroked="f" coordorigin="5981,2557" coordsize="48,48" path="m6017,2557l5990,2557,5981,2566,5981,2595,5990,2605,6017,2605,6029,2595,6029,2566,6017,25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94" o:spid="_x0000_s7194" o:spt="203" style="position:absolute;left:5981;top:2557;height:48;width:48;" coordorigin="5981,2557" coordsize="48,48">
              <o:lock v:ext="edit"/>
              <v:shape id="_x0000_s7195" o:spid="_x0000_s7195" style="position:absolute;left:5981;top:2557;height:48;width:48;" filled="f" stroked="t" coordorigin="5981,2557" coordsize="48,48" path="m6029,2581l6029,2566,6017,2557,6005,2557,5990,2557,5981,2566,5981,2581,5981,2595,5990,2605,6005,2605,6017,2605,6029,2595,6029,258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6" o:spid="_x0000_s7196" o:spt="203" style="position:absolute;left:7201;top:2538;height:88;width:88;" coordorigin="7201,2538" coordsize="88,88">
              <o:lock v:ext="edit"/>
              <v:shape id="_x0000_s7197" o:spid="_x0000_s7197" style="position:absolute;left:7201;top:2538;height:88;width:88;" fillcolor="#FFF7CE" filled="t" stroked="f" coordorigin="7201,2538" coordsize="88,88" path="m7249,2538l7226,2543,7209,2556,7201,2575,7205,2600,7218,2617,7236,2625,7262,2622,7279,2610,7288,2592,7289,2583,7283,2561,7269,2545,7249,25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98" o:spid="_x0000_s7198" o:spt="203" style="position:absolute;left:7201;top:2538;height:88;width:88;" coordorigin="7201,2538" coordsize="88,88">
              <o:lock v:ext="edit"/>
              <v:shape id="_x0000_s7199" o:spid="_x0000_s7199" style="position:absolute;left:7201;top:2538;height:88;width:88;" filled="f" stroked="t" coordorigin="7201,2538" coordsize="88,88" path="m7289,2583l7283,2561,7269,2545,7249,2538,7226,2543,7209,2556,7201,2575,7205,2600,7218,2617,7236,2625,7262,2622,7279,2610,7288,2592,7289,25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200" o:spid="_x0000_s7200" o:spt="203" style="position:absolute;left:6595;top:4551;height:127;width:187;" coordorigin="6595,4551" coordsize="187,127">
              <o:lock v:ext="edit"/>
              <v:shape id="_x0000_s7201" o:spid="_x0000_s7201" style="position:absolute;left:6595;top:4551;height:127;width:187;" filled="f" stroked="t" coordorigin="6595,4551" coordsize="187,127" path="m6595,4678l6782,4551,6782,467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</v:group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footerReference r:id="rId9" w:type="default"/>
          <w:pgSz w:w="12240" w:h="15840"/>
          <w:pgMar w:top="1800" w:right="980" w:bottom="1100" w:left="700" w:header="216" w:footer="901" w:gutter="0"/>
          <w:pgNumType w:start="17"/>
        </w:sectPr>
      </w:pPr>
    </w:p>
    <w:p>
      <w:pPr>
        <w:spacing w:before="41" w:after="0" w:line="240" w:lineRule="auto"/>
        <w:ind w:left="344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VM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7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2"/>
        <w:jc w:val="left"/>
        <w:rPr>
          <w:rFonts w:ascii="Arial" w:hAnsi="Arial" w:eastAsia="Arial" w:cs="Arial"/>
          <w:sz w:val="9"/>
          <w:szCs w:val="9"/>
        </w:rPr>
      </w:pPr>
      <w:r>
        <w:pict>
          <v:shape id="_x0000_s7202" o:spid="_x0000_s7202" o:spt="202" type="#_x0000_t202" style="position:absolute;left:0pt;margin-left:195.8pt;margin-top:13.3pt;height:34.05pt;width:33.8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679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81"/>
                    <w:gridCol w:w="278"/>
                    <w:gridCol w:w="12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" w:hRule="exact"/>
                    </w:trPr>
                    <w:tc>
                      <w:tcPr>
                        <w:tcW w:w="281" w:type="dxa"/>
                        <w:tcBorders>
                          <w:top w:val="nil"/>
                          <w:left w:val="nil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  <w:tc>
                      <w:tcPr>
                        <w:tcW w:w="398" w:type="dxa"/>
                        <w:gridSpan w:val="2"/>
                        <w:tcBorders>
                          <w:top w:val="single" w:color="000000" w:sz="4" w:space="0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42" w:hRule="exact"/>
                    </w:trPr>
                    <w:tc>
                      <w:tcPr>
                        <w:tcW w:w="559" w:type="dxa"/>
                        <w:gridSpan w:val="2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4" w:space="0"/>
                          <w:right w:val="single" w:color="000000" w:sz="4" w:space="0"/>
                        </w:tcBorders>
                        <w:shd w:val="clear" w:color="auto" w:fill="BFCFE2"/>
                      </w:tcPr>
                      <w:p>
                        <w:pPr>
                          <w:spacing w:before="7" w:after="0" w:line="250" w:lineRule="auto"/>
                          <w:ind w:left="14" w:right="-6" w:firstLine="4"/>
                          <w:jc w:val="center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P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ow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 xml:space="preserve">r 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G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d R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fe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n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e</w:t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9" w:hRule="exact"/>
                    </w:trPr>
                    <w:tc>
                      <w:tcPr>
                        <w:tcW w:w="281" w:type="dxa"/>
                        <w:tcBorders>
                          <w:top w:val="single" w:color="000000" w:sz="4" w:space="0"/>
                          <w:left w:val="nil"/>
                          <w:bottom w:val="nil"/>
                          <w:right w:val="single" w:color="000000" w:sz="4" w:space="0"/>
                        </w:tcBorders>
                      </w:tcPr>
                      <w:p/>
                    </w:tc>
                    <w:tc>
                      <w:tcPr>
                        <w:tcW w:w="398" w:type="dxa"/>
                        <w:gridSpan w:val="2"/>
                        <w:tcBorders>
                          <w:top w:val="nil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1"/>
          <w:w w:val="102"/>
          <w:position w:val="0"/>
          <w:sz w:val="9"/>
          <w:szCs w:val="9"/>
        </w:rPr>
        <w:t>e</w:t>
      </w:r>
      <w:r>
        <w:rPr>
          <w:rFonts w:ascii="Arial" w:hAnsi="Arial" w:eastAsia="Arial" w:cs="Arial"/>
          <w:spacing w:val="-11"/>
          <w:w w:val="102"/>
          <w:position w:val="0"/>
          <w:sz w:val="9"/>
          <w:szCs w:val="9"/>
        </w:rPr>
        <w:t>n</w:t>
      </w:r>
      <w:r>
        <w:rPr>
          <w:rFonts w:ascii="Arial" w:hAnsi="Arial" w:eastAsia="Arial" w:cs="Arial"/>
          <w:spacing w:val="4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-3"/>
          <w:w w:val="102"/>
          <w:position w:val="0"/>
          <w:sz w:val="9"/>
          <w:szCs w:val="9"/>
        </w:rPr>
        <w:t>e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2</w:t>
      </w:r>
    </w:p>
    <w:p>
      <w:pPr>
        <w:spacing w:before="18" w:after="0" w:line="280" w:lineRule="exact"/>
        <w:jc w:val="left"/>
        <w:rPr>
          <w:sz w:val="28"/>
          <w:szCs w:val="28"/>
        </w:rPr>
      </w:pPr>
      <w:r>
        <w:br w:type="column"/>
      </w:r>
    </w:p>
    <w:p>
      <w:pPr>
        <w:spacing w:before="0" w:after="0" w:line="134" w:lineRule="exact"/>
        <w:ind w:left="461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position w:val="0"/>
          <w:sz w:val="13"/>
          <w:szCs w:val="13"/>
        </w:rPr>
        <w:t>P</w:t>
      </w:r>
      <w:r>
        <w:rPr>
          <w:rFonts w:ascii="Arial" w:hAnsi="Arial" w:eastAsia="Arial" w:cs="Arial"/>
          <w:spacing w:val="-5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7"/>
          <w:w w:val="102"/>
          <w:position w:val="0"/>
          <w:sz w:val="13"/>
          <w:szCs w:val="13"/>
        </w:rPr>
        <w:t>w</w:t>
      </w:r>
      <w:r>
        <w:rPr>
          <w:rFonts w:ascii="Arial" w:hAnsi="Arial" w:eastAsia="Arial" w:cs="Arial"/>
          <w:spacing w:val="-2"/>
          <w:w w:val="102"/>
          <w:position w:val="0"/>
          <w:sz w:val="13"/>
          <w:szCs w:val="13"/>
        </w:rPr>
        <w:t>e</w:t>
      </w:r>
      <w:r>
        <w:rPr>
          <w:rFonts w:ascii="Arial" w:hAnsi="Arial" w:eastAsia="Arial" w:cs="Arial"/>
          <w:spacing w:val="0"/>
          <w:w w:val="102"/>
          <w:position w:val="0"/>
          <w:sz w:val="13"/>
          <w:szCs w:val="13"/>
        </w:rPr>
        <w:t>r</w:t>
      </w:r>
    </w:p>
    <w:p>
      <w:pPr>
        <w:spacing w:before="0" w:after="0" w:line="58" w:lineRule="exact"/>
        <w:ind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+</w:t>
      </w:r>
    </w:p>
    <w:p>
      <w:pPr>
        <w:spacing w:before="0" w:after="0" w:line="110" w:lineRule="exact"/>
        <w:ind w:left="487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1"/>
          <w:w w:val="102"/>
          <w:position w:val="0"/>
          <w:sz w:val="13"/>
          <w:szCs w:val="13"/>
        </w:rPr>
        <w:t>G</w:t>
      </w:r>
      <w:r>
        <w:rPr>
          <w:rFonts w:ascii="Arial" w:hAnsi="Arial" w:eastAsia="Arial" w:cs="Arial"/>
          <w:spacing w:val="7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position w:val="0"/>
          <w:sz w:val="13"/>
          <w:szCs w:val="13"/>
        </w:rPr>
        <w:t>d</w:t>
      </w:r>
    </w:p>
    <w:p>
      <w:pPr>
        <w:spacing w:before="0" w:after="0" w:line="56" w:lineRule="exact"/>
        <w:ind w:left="12"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position w:val="0"/>
          <w:sz w:val="8"/>
          <w:szCs w:val="8"/>
        </w:rPr>
        <w:t>-</w:t>
      </w:r>
    </w:p>
    <w:p>
      <w:pPr>
        <w:spacing w:before="0" w:after="0" w:line="120" w:lineRule="exact"/>
        <w:ind w:left="492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c</w:t>
      </w:r>
    </w:p>
    <w:p>
      <w:pPr>
        <w:spacing w:before="15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115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0"/>
          <w:w w:val="100"/>
          <w:sz w:val="13"/>
          <w:szCs w:val="13"/>
        </w:rPr>
        <w:t>T</w:t>
      </w:r>
      <w:r>
        <w:rPr>
          <w:rFonts w:ascii="Arial" w:hAnsi="Arial" w:eastAsia="Arial" w:cs="Arial"/>
          <w:spacing w:val="7"/>
          <w:w w:val="100"/>
          <w:sz w:val="13"/>
          <w:szCs w:val="13"/>
        </w:rPr>
        <w:t>h</w:t>
      </w:r>
      <w:r>
        <w:rPr>
          <w:rFonts w:ascii="Arial" w:hAnsi="Arial" w:eastAsia="Arial" w:cs="Arial"/>
          <w:spacing w:val="-2"/>
          <w:w w:val="100"/>
          <w:sz w:val="13"/>
          <w:szCs w:val="13"/>
        </w:rPr>
        <w:t>e</w:t>
      </w:r>
      <w:r>
        <w:rPr>
          <w:rFonts w:ascii="Arial" w:hAnsi="Arial" w:eastAsia="Arial" w:cs="Arial"/>
          <w:spacing w:val="-4"/>
          <w:w w:val="100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0"/>
          <w:sz w:val="13"/>
          <w:szCs w:val="13"/>
        </w:rPr>
        <w:t>m</w:t>
      </w:r>
      <w:r>
        <w:rPr>
          <w:rFonts w:ascii="Arial" w:hAnsi="Arial" w:eastAsia="Arial" w:cs="Arial"/>
          <w:spacing w:val="-1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13" w:after="0" w:line="240" w:lineRule="auto"/>
        <w:ind w:left="17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-4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  <w:r>
        <w:rPr>
          <w:rFonts w:ascii="Arial" w:hAnsi="Arial" w:eastAsia="Arial" w:cs="Arial"/>
          <w:spacing w:val="-14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5"/>
          <w:w w:val="102"/>
          <w:sz w:val="8"/>
          <w:szCs w:val="8"/>
        </w:rPr>
        <w:t>a</w:t>
      </w:r>
      <w:r>
        <w:rPr>
          <w:rFonts w:ascii="Arial" w:hAnsi="Arial" w:eastAsia="Arial" w:cs="Arial"/>
          <w:spacing w:val="4"/>
          <w:w w:val="102"/>
          <w:sz w:val="8"/>
          <w:szCs w:val="8"/>
        </w:rPr>
        <w:t>r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9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5"/>
          <w:w w:val="102"/>
          <w:sz w:val="8"/>
          <w:szCs w:val="8"/>
        </w:rPr>
        <w:t>p</w:t>
      </w:r>
      <w:r>
        <w:rPr>
          <w:rFonts w:ascii="Arial" w:hAnsi="Arial" w:eastAsia="Arial" w:cs="Arial"/>
          <w:spacing w:val="4"/>
          <w:w w:val="102"/>
          <w:sz w:val="8"/>
          <w:szCs w:val="8"/>
        </w:rPr>
        <w:t>m</w:t>
      </w:r>
      <w:r>
        <w:rPr>
          <w:rFonts w:ascii="Arial" w:hAnsi="Arial" w:eastAsia="Arial" w:cs="Arial"/>
          <w:spacing w:val="5"/>
          <w:w w:val="102"/>
          <w:sz w:val="8"/>
          <w:szCs w:val="8"/>
        </w:rPr>
        <w:t>o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7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-6"/>
          <w:w w:val="100"/>
          <w:sz w:val="11"/>
          <w:szCs w:val="11"/>
        </w:rPr>
        <w:t>P</w:t>
      </w:r>
      <w:r>
        <w:rPr>
          <w:rFonts w:ascii="Arial" w:hAnsi="Arial" w:eastAsia="Arial" w:cs="Arial"/>
          <w:spacing w:val="-3"/>
          <w:w w:val="100"/>
          <w:sz w:val="11"/>
          <w:szCs w:val="11"/>
        </w:rPr>
        <w:t>W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M</w:t>
      </w:r>
      <w:r>
        <w:rPr>
          <w:rFonts w:ascii="Arial" w:hAnsi="Arial" w:eastAsia="Arial" w:cs="Arial"/>
          <w:spacing w:val="3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Lat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h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6" w:after="0" w:line="280" w:lineRule="exact"/>
        <w:jc w:val="left"/>
        <w:rPr>
          <w:sz w:val="28"/>
          <w:szCs w:val="28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41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8">
            <w:col w:w="865" w:space="2395"/>
            <w:col w:w="342" w:space="313"/>
            <w:col w:w="844" w:space="776"/>
            <w:col w:w="177" w:space="293"/>
            <w:col w:w="205" w:space="1101"/>
            <w:col w:w="565" w:space="986"/>
            <w:col w:w="282" w:space="666"/>
            <w:col w:w="750"/>
          </w:cols>
        </w:sectPr>
      </w:pPr>
    </w:p>
    <w:p>
      <w:pPr>
        <w:spacing w:before="20" w:after="0" w:line="240" w:lineRule="exact"/>
        <w:jc w:val="left"/>
        <w:rPr>
          <w:sz w:val="24"/>
          <w:szCs w:val="24"/>
        </w:rPr>
      </w:pPr>
    </w:p>
    <w:p>
      <w:pPr>
        <w:spacing w:before="0" w:after="0" w:line="547" w:lineRule="auto"/>
        <w:ind w:left="358" w:right="-42" w:hanging="24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U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R 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3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DE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T</w:t>
      </w:r>
    </w:p>
    <w:p>
      <w:pPr>
        <w:spacing w:before="8" w:after="0" w:line="100" w:lineRule="exact"/>
        <w:jc w:val="left"/>
        <w:rPr>
          <w:sz w:val="10"/>
          <w:szCs w:val="10"/>
        </w:rPr>
      </w:pPr>
      <w:r>
        <w:br w:type="column"/>
      </w:r>
    </w:p>
    <w:p>
      <w:pPr>
        <w:spacing w:before="0" w:after="0" w:line="240" w:lineRule="auto"/>
        <w:ind w:left="48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13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on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8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7" w:after="0" w:line="190" w:lineRule="exact"/>
        <w:jc w:val="left"/>
        <w:rPr>
          <w:sz w:val="19"/>
          <w:szCs w:val="19"/>
        </w:rPr>
      </w:pPr>
      <w:r>
        <w:br w:type="column"/>
      </w: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65" w:lineRule="auto"/>
        <w:ind w:right="-42" w:firstLine="91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E 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on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6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  <w:r>
        <w:rPr>
          <w:rFonts w:ascii="Arial" w:hAnsi="Arial" w:eastAsia="Arial" w:cs="Arial"/>
          <w:spacing w:val="-14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5"/>
          <w:w w:val="102"/>
          <w:sz w:val="8"/>
          <w:szCs w:val="8"/>
        </w:rPr>
        <w:t>o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p</w:t>
      </w:r>
    </w:p>
    <w:p>
      <w:pPr>
        <w:spacing w:before="28" w:after="0" w:line="240" w:lineRule="auto"/>
        <w:ind w:right="-18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 xml:space="preserve">S    </w:t>
      </w:r>
      <w:r>
        <w:rPr>
          <w:rFonts w:ascii="Arial" w:hAnsi="Arial" w:eastAsia="Arial" w:cs="Arial"/>
          <w:spacing w:val="18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Q</w:t>
      </w:r>
    </w:p>
    <w:p>
      <w:pPr>
        <w:spacing w:before="14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0"/>
          <w:sz w:val="11"/>
          <w:szCs w:val="11"/>
        </w:rPr>
        <w:t xml:space="preserve">R    </w:t>
      </w:r>
      <w:r>
        <w:rPr>
          <w:rFonts w:ascii="Arial" w:hAnsi="Arial" w:eastAsia="Arial" w:cs="Arial"/>
          <w:spacing w:val="15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Q</w:t>
      </w:r>
    </w:p>
    <w:p>
      <w:pPr>
        <w:spacing w:before="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1"/>
          <w:w w:val="102"/>
          <w:sz w:val="8"/>
          <w:szCs w:val="8"/>
        </w:rPr>
        <w:t>D</w:t>
      </w:r>
      <w:r>
        <w:rPr>
          <w:rFonts w:ascii="Arial" w:hAnsi="Arial" w:eastAsia="Arial" w:cs="Arial"/>
          <w:spacing w:val="3"/>
          <w:w w:val="102"/>
          <w:sz w:val="8"/>
          <w:szCs w:val="8"/>
        </w:rPr>
        <w:t>C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M</w:t>
      </w:r>
    </w:p>
    <w:p>
      <w:pPr>
        <w:spacing w:before="10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V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7">
            <w:col w:w="832" w:space="2042"/>
            <w:col w:w="440" w:space="267"/>
            <w:col w:w="546" w:space="47"/>
            <w:col w:w="440" w:space="920"/>
            <w:col w:w="169" w:space="571"/>
            <w:col w:w="1497" w:space="2120"/>
            <w:col w:w="669"/>
          </w:cols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</w:p>
    <w:p>
      <w:pPr>
        <w:spacing w:before="0" w:after="0" w:line="430" w:lineRule="atLeast"/>
        <w:ind w:left="430" w:right="-42" w:hanging="19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w w:val="102"/>
          <w:sz w:val="13"/>
          <w:szCs w:val="13"/>
        </w:rPr>
        <w:t>F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L </w:t>
      </w:r>
      <w:r>
        <w:rPr>
          <w:rFonts w:ascii="Arial" w:hAnsi="Arial" w:eastAsia="Arial" w:cs="Arial"/>
          <w:spacing w:val="-1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40" w:lineRule="exact"/>
        <w:jc w:val="left"/>
        <w:rPr>
          <w:sz w:val="24"/>
          <w:szCs w:val="24"/>
        </w:rPr>
      </w:pPr>
    </w:p>
    <w:p>
      <w:pPr>
        <w:tabs>
          <w:tab w:val="left" w:pos="620"/>
        </w:tabs>
        <w:spacing w:before="0" w:after="0" w:line="240" w:lineRule="auto"/>
        <w:ind w:left="-39"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>1</w:t>
      </w:r>
      <w:r>
        <w:rPr>
          <w:rFonts w:ascii="Arial" w:hAnsi="Arial" w:eastAsia="Arial" w:cs="Arial"/>
          <w:spacing w:val="-3"/>
          <w:w w:val="100"/>
          <w:position w:val="1"/>
          <w:sz w:val="11"/>
          <w:szCs w:val="11"/>
        </w:rPr>
        <w:t>2</w:t>
      </w: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>V</w:t>
      </w:r>
      <w:r>
        <w:rPr>
          <w:rFonts w:ascii="Arial" w:hAnsi="Arial" w:eastAsia="Arial" w:cs="Arial"/>
          <w:spacing w:val="-27"/>
          <w:w w:val="100"/>
          <w:position w:val="1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+</w:t>
      </w:r>
    </w:p>
    <w:p>
      <w:pPr>
        <w:spacing w:before="41" w:after="0" w:line="240" w:lineRule="auto"/>
        <w:ind w:right="-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0" w:after="0" w:line="143" w:lineRule="exact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c</w:t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40" w:lineRule="auto"/>
        <w:ind w:left="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3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sc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ill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r</w:t>
      </w:r>
    </w:p>
    <w:p>
      <w:pPr>
        <w:spacing w:before="6" w:after="0" w:line="240" w:lineRule="auto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a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bl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57" w:after="0" w:line="240" w:lineRule="auto"/>
        <w:ind w:left="-43"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-1"/>
          <w:w w:val="100"/>
          <w:sz w:val="8"/>
          <w:szCs w:val="8"/>
        </w:rPr>
        <w:t>(</w:t>
      </w:r>
      <w:r>
        <w:rPr>
          <w:rFonts w:ascii="Arial" w:hAnsi="Arial" w:eastAsia="Arial" w:cs="Arial"/>
          <w:spacing w:val="-5"/>
          <w:w w:val="100"/>
          <w:sz w:val="8"/>
          <w:szCs w:val="8"/>
        </w:rPr>
        <w:t>3</w:t>
      </w:r>
      <w:r>
        <w:rPr>
          <w:rFonts w:ascii="Arial" w:hAnsi="Arial" w:eastAsia="Arial" w:cs="Arial"/>
          <w:spacing w:val="5"/>
          <w:w w:val="100"/>
          <w:sz w:val="8"/>
          <w:szCs w:val="8"/>
        </w:rPr>
        <w:t>5</w:t>
      </w:r>
      <w:r>
        <w:rPr>
          <w:rFonts w:ascii="Arial" w:hAnsi="Arial" w:eastAsia="Arial" w:cs="Arial"/>
          <w:spacing w:val="-1"/>
          <w:w w:val="100"/>
          <w:sz w:val="8"/>
          <w:szCs w:val="8"/>
        </w:rPr>
        <w:t>%</w:t>
      </w:r>
      <w:r>
        <w:rPr>
          <w:rFonts w:ascii="Arial" w:hAnsi="Arial" w:eastAsia="Arial" w:cs="Arial"/>
          <w:spacing w:val="0"/>
          <w:w w:val="100"/>
          <w:sz w:val="8"/>
          <w:szCs w:val="8"/>
        </w:rPr>
        <w:t xml:space="preserve">)       </w:t>
      </w:r>
      <w:r>
        <w:rPr>
          <w:rFonts w:ascii="Arial" w:hAnsi="Arial" w:eastAsia="Arial" w:cs="Arial"/>
          <w:spacing w:val="12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0"/>
          <w:w w:val="102"/>
          <w:position w:val="-6"/>
          <w:sz w:val="11"/>
          <w:szCs w:val="11"/>
        </w:rPr>
        <w:t>+</w:t>
      </w:r>
    </w:p>
    <w:p>
      <w:pPr>
        <w:spacing w:before="26" w:after="0" w:line="240" w:lineRule="auto"/>
        <w:ind w:right="-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80" w:lineRule="exact"/>
        <w:jc w:val="left"/>
        <w:rPr>
          <w:sz w:val="28"/>
          <w:szCs w:val="28"/>
        </w:rPr>
      </w:pPr>
    </w:p>
    <w:p>
      <w:pPr>
        <w:spacing w:before="0" w:after="0" w:line="117" w:lineRule="exact"/>
        <w:ind w:left="190" w:right="165"/>
        <w:jc w:val="center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-</w:t>
      </w:r>
    </w:p>
    <w:p>
      <w:pPr>
        <w:spacing w:before="14" w:after="0" w:line="245" w:lineRule="auto"/>
        <w:ind w:left="48" w:right="723" w:firstLine="127"/>
        <w:jc w:val="lef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w w:val="102"/>
          <w:sz w:val="11"/>
          <w:szCs w:val="11"/>
        </w:rPr>
        <w:t>D</w:t>
      </w:r>
      <w:r>
        <w:rPr>
          <w:rFonts w:ascii="Arial" w:hAnsi="Arial" w:eastAsia="Arial" w:cs="Arial"/>
          <w:spacing w:val="-9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M Ref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4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4" w:after="0" w:line="220" w:lineRule="exact"/>
        <w:jc w:val="left"/>
        <w:rPr>
          <w:sz w:val="22"/>
          <w:szCs w:val="22"/>
        </w:rPr>
      </w:pPr>
    </w:p>
    <w:p>
      <w:pPr>
        <w:tabs>
          <w:tab w:val="left" w:pos="1220"/>
        </w:tabs>
        <w:spacing w:before="0" w:after="0" w:line="165" w:lineRule="exact"/>
        <w:ind w:left="-44" w:right="-1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3"/>
          <w:w w:val="100"/>
          <w:position w:val="1"/>
          <w:sz w:val="13"/>
          <w:szCs w:val="13"/>
        </w:rPr>
        <w:t>2</w:t>
      </w:r>
      <w:r>
        <w:rPr>
          <w:rFonts w:ascii="Arial" w:hAnsi="Arial" w:eastAsia="Arial" w:cs="Arial"/>
          <w:spacing w:val="0"/>
          <w:w w:val="100"/>
          <w:position w:val="1"/>
          <w:sz w:val="13"/>
          <w:szCs w:val="13"/>
        </w:rPr>
        <w:t>R</w:t>
      </w:r>
      <w:r>
        <w:rPr>
          <w:rFonts w:ascii="Arial" w:hAnsi="Arial" w:eastAsia="Arial" w:cs="Arial"/>
          <w:spacing w:val="-33"/>
          <w:w w:val="100"/>
          <w:position w:val="1"/>
          <w:sz w:val="13"/>
          <w:szCs w:val="13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3"/>
          <w:szCs w:val="13"/>
        </w:rPr>
        <w:tab/>
      </w:r>
      <w:r>
        <w:rPr>
          <w:rFonts w:ascii="Arial" w:hAnsi="Arial" w:eastAsia="Arial" w:cs="Arial"/>
          <w:spacing w:val="0"/>
          <w:w w:val="102"/>
          <w:position w:val="-1"/>
          <w:sz w:val="11"/>
          <w:szCs w:val="11"/>
        </w:rPr>
        <w:t>-</w:t>
      </w:r>
    </w:p>
    <w:p>
      <w:pPr>
        <w:spacing w:before="0" w:after="0" w:line="100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80" w:lineRule="atLeast"/>
        <w:ind w:left="118" w:right="233" w:hanging="118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P FB</w:t>
      </w:r>
    </w:p>
    <w:p>
      <w:pPr>
        <w:spacing w:after="0" w:line="380" w:lineRule="atLeast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7">
            <w:col w:w="752" w:space="1944"/>
            <w:col w:w="729" w:space="807"/>
            <w:col w:w="324" w:space="394"/>
            <w:col w:w="662" w:space="646"/>
            <w:col w:w="470" w:space="546"/>
            <w:col w:w="1315" w:space="1292"/>
            <w:col w:w="679"/>
          </w:cols>
        </w:sectPr>
      </w:pPr>
    </w:p>
    <w:p>
      <w:pPr>
        <w:spacing w:before="1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109" w:lineRule="exact"/>
        <w:ind w:left="308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position w:val="-2"/>
          <w:sz w:val="13"/>
          <w:szCs w:val="13"/>
        </w:rPr>
        <w:t>R</w:t>
      </w:r>
      <w:r>
        <w:rPr>
          <w:rFonts w:ascii="Arial" w:hAnsi="Arial" w:eastAsia="Arial" w:cs="Arial"/>
          <w:spacing w:val="-5"/>
          <w:w w:val="102"/>
          <w:position w:val="-2"/>
          <w:sz w:val="13"/>
          <w:szCs w:val="13"/>
        </w:rPr>
        <w:t>C</w:t>
      </w:r>
      <w:r>
        <w:rPr>
          <w:rFonts w:ascii="Arial" w:hAnsi="Arial" w:eastAsia="Arial" w:cs="Arial"/>
          <w:spacing w:val="0"/>
          <w:w w:val="102"/>
          <w:position w:val="-2"/>
          <w:sz w:val="13"/>
          <w:szCs w:val="13"/>
        </w:rPr>
        <w:t>L</w:t>
      </w:r>
      <w:r>
        <w:rPr>
          <w:rFonts w:ascii="Arial" w:hAnsi="Arial" w:eastAsia="Arial" w:cs="Arial"/>
          <w:spacing w:val="-26"/>
          <w:w w:val="100"/>
          <w:position w:val="-2"/>
          <w:sz w:val="13"/>
          <w:szCs w:val="13"/>
        </w:rPr>
        <w:t xml:space="preserve"> </w:t>
      </w:r>
      <w:r>
        <w:rPr>
          <w:rFonts w:ascii="Arial" w:hAnsi="Arial" w:eastAsia="Arial" w:cs="Arial"/>
          <w:spacing w:val="2"/>
          <w:w w:val="102"/>
          <w:position w:val="-2"/>
          <w:sz w:val="13"/>
          <w:szCs w:val="13"/>
        </w:rPr>
        <w:t>A</w:t>
      </w:r>
      <w:r>
        <w:rPr>
          <w:rFonts w:ascii="Arial" w:hAnsi="Arial" w:eastAsia="Arial" w:cs="Arial"/>
          <w:spacing w:val="-7"/>
          <w:w w:val="102"/>
          <w:position w:val="-2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2"/>
          <w:position w:val="-2"/>
          <w:sz w:val="13"/>
          <w:szCs w:val="13"/>
        </w:rPr>
        <w:t>S</w:t>
      </w:r>
    </w:p>
    <w:p>
      <w:pPr>
        <w:spacing w:before="8" w:after="0" w:line="190" w:lineRule="exact"/>
        <w:jc w:val="left"/>
        <w:rPr>
          <w:sz w:val="19"/>
          <w:szCs w:val="19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-31" w:right="-51"/>
        <w:jc w:val="center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4"/>
          <w:w w:val="102"/>
          <w:position w:val="0"/>
          <w:sz w:val="9"/>
          <w:szCs w:val="9"/>
        </w:rPr>
        <w:t>C</w:t>
      </w:r>
      <w:r>
        <w:rPr>
          <w:rFonts w:ascii="Arial" w:hAnsi="Arial" w:eastAsia="Arial" w:cs="Arial"/>
          <w:spacing w:val="-1"/>
          <w:w w:val="102"/>
          <w:position w:val="0"/>
          <w:sz w:val="9"/>
          <w:szCs w:val="9"/>
        </w:rPr>
        <w:t>l</w:t>
      </w:r>
      <w:r>
        <w:rPr>
          <w:rFonts w:ascii="Arial" w:hAnsi="Arial" w:eastAsia="Arial" w:cs="Arial"/>
          <w:spacing w:val="1"/>
          <w:w w:val="102"/>
          <w:position w:val="0"/>
          <w:sz w:val="9"/>
          <w:szCs w:val="9"/>
        </w:rPr>
        <w:t>a</w:t>
      </w:r>
      <w:r>
        <w:rPr>
          <w:rFonts w:ascii="Arial" w:hAnsi="Arial" w:eastAsia="Arial" w:cs="Arial"/>
          <w:spacing w:val="-5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s</w:t>
      </w:r>
    </w:p>
    <w:p>
      <w:pPr>
        <w:spacing w:before="3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89" w:right="50"/>
        <w:jc w:val="center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+</w:t>
      </w:r>
    </w:p>
    <w:p>
      <w:pPr>
        <w:spacing w:before="76" w:after="0" w:line="240" w:lineRule="auto"/>
        <w:ind w:left="91" w:right="69"/>
        <w:jc w:val="center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-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20" w:lineRule="exact"/>
        <w:jc w:val="left"/>
        <w:rPr>
          <w:sz w:val="22"/>
          <w:szCs w:val="22"/>
        </w:rPr>
      </w:pPr>
    </w:p>
    <w:p>
      <w:pPr>
        <w:spacing w:before="0" w:after="0" w:line="245" w:lineRule="auto"/>
        <w:ind w:right="-39" w:firstLine="108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.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2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0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V Re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f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1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0"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P</w:t>
      </w:r>
      <w:r>
        <w:rPr>
          <w:rFonts w:ascii="Arial" w:hAnsi="Arial" w:eastAsia="Arial" w:cs="Arial"/>
          <w:spacing w:val="-15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9"/>
          <w:w w:val="102"/>
          <w:sz w:val="8"/>
          <w:szCs w:val="8"/>
        </w:rPr>
        <w:t>D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</w:p>
    <w:p>
      <w:pPr>
        <w:tabs>
          <w:tab w:val="left" w:pos="660"/>
        </w:tabs>
        <w:spacing w:before="46" w:after="0" w:line="240" w:lineRule="auto"/>
        <w:ind w:right="-6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2</w:t>
      </w:r>
      <w:r>
        <w:rPr>
          <w:rFonts w:ascii="Arial" w:hAnsi="Arial" w:eastAsia="Arial" w:cs="Arial"/>
          <w:spacing w:val="-3"/>
          <w:w w:val="100"/>
          <w:sz w:val="11"/>
          <w:szCs w:val="11"/>
        </w:rPr>
        <w:t>2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V</w:t>
      </w:r>
      <w:r>
        <w:rPr>
          <w:rFonts w:ascii="Arial" w:hAnsi="Arial" w:eastAsia="Arial" w:cs="Arial"/>
          <w:spacing w:val="-27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1"/>
          <w:sz w:val="11"/>
          <w:szCs w:val="11"/>
        </w:rPr>
        <w:t>+</w:t>
      </w:r>
    </w:p>
    <w:p>
      <w:pPr>
        <w:spacing w:before="10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4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-1"/>
          <w:w w:val="102"/>
          <w:sz w:val="11"/>
          <w:szCs w:val="11"/>
        </w:rPr>
        <w:t>V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↑</w:t>
      </w:r>
    </w:p>
    <w:p>
      <w:pPr>
        <w:spacing w:before="5" w:after="0" w:line="113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position w:val="0"/>
          <w:sz w:val="11"/>
          <w:szCs w:val="11"/>
        </w:rPr>
        <w:t>3</w:t>
      </w:r>
      <w:r>
        <w:rPr>
          <w:rFonts w:ascii="Arial" w:hAnsi="Arial" w:eastAsia="Arial" w:cs="Arial"/>
          <w:spacing w:val="-3"/>
          <w:w w:val="102"/>
          <w:position w:val="0"/>
          <w:sz w:val="11"/>
          <w:szCs w:val="11"/>
        </w:rPr>
        <w:t>2</w:t>
      </w:r>
      <w:r>
        <w:rPr>
          <w:rFonts w:ascii="Arial" w:hAnsi="Arial" w:eastAsia="Arial" w:cs="Arial"/>
          <w:spacing w:val="-1"/>
          <w:w w:val="102"/>
          <w:position w:val="0"/>
          <w:sz w:val="11"/>
          <w:szCs w:val="11"/>
        </w:rPr>
        <w:t>V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↓</w:t>
      </w:r>
    </w:p>
    <w:p>
      <w:pPr>
        <w:spacing w:before="0" w:after="0" w:line="97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41" w:after="0" w:line="240" w:lineRule="auto"/>
        <w:ind w:right="-1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19" w:after="0" w:line="280" w:lineRule="exact"/>
        <w:jc w:val="left"/>
        <w:rPr>
          <w:sz w:val="28"/>
          <w:szCs w:val="28"/>
        </w:rPr>
      </w:pPr>
      <w:r>
        <w:br w:type="column"/>
      </w:r>
    </w:p>
    <w:p>
      <w:pPr>
        <w:spacing w:before="0" w:after="0" w:line="240" w:lineRule="auto"/>
        <w:ind w:left="235" w:right="507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Sl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16" w:after="0" w:line="240" w:lineRule="auto"/>
        <w:ind w:left="-30" w:right="24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-26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5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698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63" w:after="0" w:line="240" w:lineRule="auto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2" w:after="0" w:line="200" w:lineRule="exact"/>
        <w:jc w:val="left"/>
        <w:rPr>
          <w:sz w:val="20"/>
          <w:szCs w:val="20"/>
        </w:rPr>
      </w:pPr>
    </w:p>
    <w:p>
      <w:pPr>
        <w:spacing w:before="0" w:after="0" w:line="97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position w:val="-2"/>
          <w:sz w:val="11"/>
          <w:szCs w:val="11"/>
        </w:rPr>
        <w:t>4.</w:t>
      </w:r>
      <w:r>
        <w:rPr>
          <w:rFonts w:ascii="Arial" w:hAnsi="Arial" w:eastAsia="Arial" w:cs="Arial"/>
          <w:spacing w:val="-3"/>
          <w:w w:val="102"/>
          <w:position w:val="-2"/>
          <w:sz w:val="11"/>
          <w:szCs w:val="11"/>
        </w:rPr>
        <w:t>8</w:t>
      </w:r>
      <w:r>
        <w:rPr>
          <w:rFonts w:ascii="Arial" w:hAnsi="Arial" w:eastAsia="Arial" w:cs="Arial"/>
          <w:spacing w:val="0"/>
          <w:w w:val="102"/>
          <w:position w:val="-2"/>
          <w:sz w:val="11"/>
          <w:szCs w:val="11"/>
        </w:rPr>
        <w:t>V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0" w:after="0" w:line="111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S</w:t>
      </w:r>
    </w:p>
    <w:p>
      <w:pPr>
        <w:spacing w:before="4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50" w:lineRule="auto"/>
        <w:ind w:right="-39" w:firstLine="139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-3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.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5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V Re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f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4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8" w:after="0" w:line="280" w:lineRule="exact"/>
        <w:jc w:val="left"/>
        <w:rPr>
          <w:sz w:val="28"/>
          <w:szCs w:val="28"/>
        </w:rPr>
      </w:pPr>
    </w:p>
    <w:p>
      <w:pPr>
        <w:spacing w:before="0" w:after="0" w:line="340" w:lineRule="atLeast"/>
        <w:ind w:left="46" w:right="290" w:hanging="46"/>
        <w:jc w:val="left"/>
        <w:rPr>
          <w:rFonts w:hint="eastAsia" w:ascii="Arial" w:hAnsi="Arial" w:eastAsia="宋体" w:cs="Arial"/>
          <w:sz w:val="13"/>
          <w:szCs w:val="13"/>
          <w:lang w:val="en-US" w:eastAsia="zh-CN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CS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S 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C</w:t>
      </w:r>
      <w:r>
        <w:rPr>
          <w:rFonts w:hint="eastAsia" w:ascii="Arial" w:hAnsi="Arial" w:eastAsia="宋体" w:cs="Arial"/>
          <w:spacing w:val="5"/>
          <w:w w:val="102"/>
          <w:sz w:val="13"/>
          <w:szCs w:val="13"/>
          <w:lang w:val="en-US" w:eastAsia="zh-CN"/>
        </w:rPr>
        <w:t>S</w:t>
      </w:r>
    </w:p>
    <w:p>
      <w:pPr>
        <w:spacing w:after="0" w:line="340" w:lineRule="atLeast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11">
            <w:col w:w="849" w:space="223"/>
            <w:col w:w="479" w:space="145"/>
            <w:col w:w="260" w:space="162"/>
            <w:col w:w="502" w:space="38"/>
            <w:col w:w="801" w:space="1410"/>
            <w:col w:w="1175" w:space="56"/>
            <w:col w:w="434" w:space="1047"/>
            <w:col w:w="282" w:space="441"/>
            <w:col w:w="294" w:space="399"/>
            <w:col w:w="505" w:space="443"/>
            <w:col w:w="615"/>
          </w:cols>
        </w:sectPr>
      </w:pPr>
    </w:p>
    <w:p>
      <w:pPr>
        <w:spacing w:before="2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0"/>
          <w:sz w:val="13"/>
          <w:szCs w:val="13"/>
        </w:rPr>
        <w:t>C</w:t>
      </w:r>
      <w:r>
        <w:rPr>
          <w:rFonts w:ascii="Arial" w:hAnsi="Arial" w:eastAsia="Arial" w:cs="Arial"/>
          <w:spacing w:val="2"/>
          <w:w w:val="100"/>
          <w:sz w:val="13"/>
          <w:szCs w:val="13"/>
        </w:rPr>
        <w:t>l</w:t>
      </w:r>
      <w:r>
        <w:rPr>
          <w:rFonts w:ascii="Arial" w:hAnsi="Arial" w:eastAsia="Arial" w:cs="Arial"/>
          <w:spacing w:val="-2"/>
          <w:w w:val="100"/>
          <w:sz w:val="13"/>
          <w:szCs w:val="13"/>
        </w:rPr>
        <w:t>a</w:t>
      </w:r>
      <w:r>
        <w:rPr>
          <w:rFonts w:ascii="Arial" w:hAnsi="Arial" w:eastAsia="Arial" w:cs="Arial"/>
          <w:spacing w:val="5"/>
          <w:w w:val="100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0"/>
          <w:sz w:val="13"/>
          <w:szCs w:val="13"/>
        </w:rPr>
        <w:t>s</w:t>
      </w:r>
      <w:r>
        <w:rPr>
          <w:rFonts w:ascii="Arial" w:hAnsi="Arial" w:eastAsia="Arial" w:cs="Arial"/>
          <w:spacing w:val="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tabs>
          <w:tab w:val="left" w:pos="420"/>
        </w:tabs>
        <w:spacing w:before="0" w:after="0" w:line="159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position w:val="4"/>
          <w:sz w:val="11"/>
          <w:szCs w:val="11"/>
        </w:rPr>
        <w:t>+</w:t>
      </w:r>
      <w:r>
        <w:rPr>
          <w:rFonts w:ascii="Arial" w:hAnsi="Arial" w:eastAsia="Arial" w:cs="Arial"/>
          <w:spacing w:val="-29"/>
          <w:w w:val="100"/>
          <w:position w:val="4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4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Refe</w:t>
      </w:r>
      <w:r>
        <w:rPr>
          <w:rFonts w:ascii="Arial" w:hAnsi="Arial" w:eastAsia="Arial" w:cs="Arial"/>
          <w:spacing w:val="-9"/>
          <w:w w:val="102"/>
          <w:position w:val="0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en</w:t>
      </w:r>
      <w:r>
        <w:rPr>
          <w:rFonts w:ascii="Arial" w:hAnsi="Arial" w:eastAsia="Arial" w:cs="Arial"/>
          <w:spacing w:val="-6"/>
          <w:w w:val="102"/>
          <w:position w:val="0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e</w:t>
      </w:r>
    </w:p>
    <w:p>
      <w:pPr>
        <w:spacing w:before="0" w:after="0" w:line="122" w:lineRule="exact"/>
        <w:ind w:left="17"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after="0" w:line="122" w:lineRule="exact"/>
        <w:jc w:val="left"/>
        <w:rPr>
          <w:rFonts w:ascii="Arial" w:hAnsi="Arial" w:eastAsia="Arial" w:cs="Arial"/>
          <w:sz w:val="11"/>
          <w:szCs w:val="11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2">
            <w:col w:w="4232" w:space="1305"/>
            <w:col w:w="5023"/>
          </w:cols>
        </w:sectPr>
      </w:pPr>
    </w:p>
    <w:p>
      <w:pPr>
        <w:spacing w:before="10" w:after="0" w:line="150" w:lineRule="exact"/>
        <w:jc w:val="left"/>
        <w:rPr>
          <w:sz w:val="15"/>
          <w:szCs w:val="15"/>
        </w:rPr>
      </w:pPr>
      <w:r>
        <w:pict>
          <v:group id="_x0000_s7203" o:spid="_x0000_s7203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7204" o:spid="_x0000_s7204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spacing w:before="0" w:after="0" w:line="240" w:lineRule="auto"/>
        <w:ind w:left="3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D5</w:t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5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3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6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5/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6"/>
          <w:w w:val="100"/>
          <w:sz w:val="16"/>
          <w:szCs w:val="16"/>
        </w:rPr>
        <w:t>B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6"/>
          <w:w w:val="10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eg</w:t>
      </w:r>
      <w:r>
        <w:rPr>
          <w:rFonts w:ascii="Arial" w:hAnsi="Arial" w:eastAsia="Arial" w:cs="Arial"/>
          <w:spacing w:val="2"/>
          <w:w w:val="102"/>
          <w:sz w:val="16"/>
          <w:szCs w:val="16"/>
        </w:rPr>
        <w:t>u</w:t>
      </w:r>
      <w:r>
        <w:rPr>
          <w:rFonts w:ascii="Arial" w:hAnsi="Arial" w:eastAsia="Arial" w:cs="Arial"/>
          <w:spacing w:val="-5"/>
          <w:w w:val="102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a</w:t>
      </w:r>
      <w:r>
        <w:rPr>
          <w:rFonts w:ascii="Arial" w:hAnsi="Arial" w:eastAsia="Arial" w:cs="Arial"/>
          <w:spacing w:val="-5"/>
          <w:w w:val="102"/>
          <w:sz w:val="16"/>
          <w:szCs w:val="16"/>
        </w:rPr>
        <w:t>t</w:t>
      </w:r>
      <w:r>
        <w:rPr>
          <w:rFonts w:ascii="Arial" w:hAnsi="Arial" w:eastAsia="Arial" w:cs="Arial"/>
          <w:spacing w:val="2"/>
          <w:w w:val="102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r</w:t>
      </w:r>
    </w:p>
    <w:p>
      <w:pPr>
        <w:spacing w:before="10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3">
            <w:col w:w="759" w:space="4161"/>
            <w:col w:w="1574" w:space="3454"/>
            <w:col w:w="612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3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IFI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  <w:u w:val="single" w:color="2268AE"/>
        </w:rPr>
        <w:t xml:space="preserve"> 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PHY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 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r/C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ESD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7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3296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205" o:spid="_x0000_s7205" o:spt="203" style="position:absolute;left:0pt;margin-left:45.35pt;margin-top:12.1pt;height:0.1pt;width:235.9pt;mso-position-horizontal-relative:page;z-index:-9216;mso-width-relative:page;mso-height-relative:page;" coordorigin="907,242" coordsize="4718,2">
            <o:lock v:ext="edit"/>
            <v:shape id="_x0000_s7206" o:spid="_x0000_s7206" style="position:absolute;left:907;top:242;height:2;width:4718;" filled="f" stroked="t" coordorigin="907,242" coordsize="4718,0" path="m907,242l562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 xml:space="preserve">D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er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PD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th 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rd 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17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ajo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tabs>
          <w:tab w:val="left" w:pos="560"/>
        </w:tabs>
        <w:spacing w:before="0" w:after="0" w:line="206" w:lineRule="exact"/>
        <w:ind w:left="567" w:right="-50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A  </w:t>
      </w:r>
      <w:r>
        <w:rPr>
          <w:rFonts w:ascii="Arial" w:hAnsi="Arial" w:eastAsia="Arial" w:cs="Arial"/>
          <w:color w:val="000000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color w:val="000000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nne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color w:val="000000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th   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3" w:lineRule="exact"/>
        <w:ind w:left="207" w:right="7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178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Ful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color w:val="000000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abi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ty</w:t>
      </w:r>
    </w:p>
    <w:p>
      <w:pPr>
        <w:tabs>
          <w:tab w:val="left" w:pos="560"/>
        </w:tabs>
        <w:spacing w:before="6" w:after="0" w:line="206" w:lineRule="exact"/>
        <w:ind w:left="567" w:right="-50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ud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UV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(U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t).</w:t>
      </w:r>
    </w:p>
    <w:p>
      <w:pPr>
        <w:spacing w:before="0" w:after="0" w:line="203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signa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nne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 2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0" w:lineRule="auto"/>
        <w:ind w:left="207" w:right="139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163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ain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5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41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odes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f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60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tabs>
          <w:tab w:val="left" w:pos="920"/>
        </w:tabs>
        <w:spacing w:before="0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2" w:lineRule="auto"/>
        <w:ind w:left="927" w:right="-50" w:hanging="36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  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tabs>
          <w:tab w:val="left" w:pos="920"/>
          <w:tab w:val="left" w:pos="2400"/>
          <w:tab w:val="left" w:pos="2900"/>
          <w:tab w:val="left" w:pos="3460"/>
          <w:tab w:val="left" w:pos="4480"/>
        </w:tabs>
        <w:spacing w:before="0" w:after="0" w:line="200" w:lineRule="exact"/>
        <w:ind w:left="567" w:right="-6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ass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</w:p>
    <w:p>
      <w:pPr>
        <w:spacing w:before="10" w:after="0" w:line="206" w:lineRule="exact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tabs>
          <w:tab w:val="left" w:pos="920"/>
        </w:tabs>
        <w:spacing w:before="0" w:after="0" w:line="199" w:lineRule="exact"/>
        <w:ind w:left="567" w:right="-66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10" w:after="0" w:line="206" w:lineRule="exact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tabs>
          <w:tab w:val="left" w:pos="920"/>
        </w:tabs>
        <w:spacing w:before="0" w:after="0" w:line="199" w:lineRule="exact"/>
        <w:ind w:left="567" w:right="-66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</w:p>
    <w:p>
      <w:pPr>
        <w:spacing w:before="4" w:after="0" w:line="242" w:lineRule="auto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07" o:spid="_x0000_s7207" o:spt="203" style="position:absolute;left:0pt;margin-left:51.1pt;margin-top:23.5pt;height:0.1pt;width:510pt;mso-position-horizontal-relative:page;z-index:-9216;mso-width-relative:page;mso-height-relative:page;" coordorigin="1022,470" coordsize="10200,2">
            <o:lock v:ext="edit"/>
            <v:shape id="_x0000_s7208" o:spid="_x0000_s7208" style="position:absolute;left:1022;top:470;height:2;width:10200;" filled="f" stroked="t" coordorigin="1022,470" coordsize="10200,0" path="m1022,470l11222,470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09" o:spid="_x0000_s7209" o:spt="203" style="position:absolute;left:0pt;margin-left:337.75pt;margin-top:44.5pt;height:27.15pt;width:204.35pt;mso-position-horizontal-relative:page;z-index:-9216;mso-width-relative:page;mso-height-relative:page;" coordorigin="6756,891" coordsize="4087,543">
            <o:lock v:ext="edit"/>
            <v:group id="_x0000_s7210" o:spid="_x0000_s7210" o:spt="203" style="position:absolute;left:7186;top:894;height:355;width:360;" coordorigin="7186,894" coordsize="360,355">
              <o:lock v:ext="edit"/>
              <v:shape id="_x0000_s7211" o:spid="_x0000_s7211" style="position:absolute;left:7186;top:894;height:355;width:360;" fillcolor="#FFFFDD" filled="t" stroked="f" coordorigin="7186,894" coordsize="360,355" path="m7382,894l7382,1011,7186,1011,7186,1131,7382,1131,7382,1249,7546,1071,7382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12" o:spid="_x0000_s7212" o:spt="203" style="position:absolute;left:7186;top:894;height:355;width:360;" coordorigin="7186,894" coordsize="360,355">
              <o:lock v:ext="edit"/>
              <v:shape id="_x0000_s7213" o:spid="_x0000_s7213" style="position:absolute;left:7186;top:894;height:355;width:360;" filled="f" stroked="t" coordorigin="7186,894" coordsize="360,355" path="m7546,1071l7382,1249,7382,1131,7186,1131,7186,1011,7382,1011,7382,894,7546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14" o:spid="_x0000_s7214" o:spt="75" type="#_x0000_t75" style="position:absolute;left:6756;top:1014;height:331;width:384;" filled="f" coordsize="21600,21600">
                <v:path/>
                <v:fill on="f" focussize="0,0"/>
                <v:stroke/>
                <v:imagedata r:id="rId529" o:title=""/>
                <o:lock v:ext="edit" aspectratio="t"/>
              </v:shape>
              <v:shape id="_x0000_s7215" o:spid="_x0000_s7215" o:spt="75" type="#_x0000_t75" style="position:absolute;left:7555;top:922;height:418;width:634;" filled="f" coordsize="21600,21600">
                <v:path/>
                <v:fill on="f" focussize="0,0"/>
                <v:stroke/>
                <v:imagedata r:id="rId530" o:title=""/>
                <o:lock v:ext="edit" aspectratio="t"/>
              </v:shape>
              <v:shape id="_x0000_s7216" o:spid="_x0000_s7216" o:spt="75" type="#_x0000_t75" style="position:absolute;left:7565;top:1102;height:331;width:614;" filled="f" coordsize="21600,21600">
                <v:path/>
                <v:fill on="f" focussize="0,0"/>
                <v:stroke/>
                <v:imagedata r:id="rId531" o:title=""/>
                <o:lock v:ext="edit" aspectratio="t"/>
              </v:shape>
              <v:shape id="_x0000_s7217" o:spid="_x0000_s7217" o:spt="75" type="#_x0000_t75" style="position:absolute;left:8628;top:1011;height:338;width:883;" filled="f" coordsize="21600,21600">
                <v:path/>
                <v:fill on="f" focussize="0,0"/>
                <v:stroke/>
                <v:imagedata r:id="rId532" o:title=""/>
                <o:lock v:ext="edit" aspectratio="t"/>
              </v:shape>
            </v:group>
            <v:group id="_x0000_s7218" o:spid="_x0000_s7218" o:spt="203" style="position:absolute;left:8232;top:894;height:355;width:362;" coordorigin="8232,894" coordsize="362,355">
              <o:lock v:ext="edit"/>
              <v:shape id="_x0000_s7219" o:spid="_x0000_s7219" style="position:absolute;left:8232;top:894;height:355;width:362;" fillcolor="#FFFFDD" filled="t" stroked="f" coordorigin="8232,894" coordsize="362,355" path="m8431,894l8431,1011,8232,1011,8232,1131,8431,1131,8431,1249,8594,1071,8431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20" o:spid="_x0000_s7220" o:spt="203" style="position:absolute;left:8232;top:894;height:355;width:362;" coordorigin="8232,894" coordsize="362,355">
              <o:lock v:ext="edit"/>
              <v:shape id="_x0000_s7221" o:spid="_x0000_s7221" style="position:absolute;left:8232;top:894;height:355;width:362;" filled="f" stroked="t" coordorigin="8232,894" coordsize="362,355" path="m8594,1071l8431,1249,8431,1131,8232,1131,8232,1011,8431,1011,8431,894,8594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22" o:spid="_x0000_s7222" o:spt="75" type="#_x0000_t75" style="position:absolute;left:9972;top:1014;height:331;width:230;" filled="f" coordsize="21600,21600">
                <v:path/>
                <v:fill on="f" focussize="0,0"/>
                <v:stroke/>
                <v:imagedata r:id="rId533" o:title=""/>
                <o:lock v:ext="edit" aspectratio="t"/>
              </v:shape>
            </v:group>
            <v:group id="_x0000_s7223" o:spid="_x0000_s7223" o:spt="203" style="position:absolute;left:9552;top:894;height:355;width:362;" coordorigin="9552,894" coordsize="362,355">
              <o:lock v:ext="edit"/>
              <v:shape id="_x0000_s7224" o:spid="_x0000_s7224" style="position:absolute;left:9552;top:894;height:355;width:362;" fillcolor="#FFFFDD" filled="t" stroked="f" coordorigin="9552,894" coordsize="362,355" path="m9751,894l9751,1011,9552,1011,9552,1131,9751,1131,9751,1249,9914,1071,9751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25" o:spid="_x0000_s7225" o:spt="203" style="position:absolute;left:9552;top:894;height:355;width:362;" coordorigin="9552,894" coordsize="362,355">
              <o:lock v:ext="edit"/>
              <v:shape id="_x0000_s7226" o:spid="_x0000_s7226" style="position:absolute;left:9552;top:894;height:355;width:362;" filled="f" stroked="t" coordorigin="9552,894" coordsize="362,355" path="m9914,1071l9751,1249,9751,1131,9552,1131,9552,1011,9751,1011,9751,894,9914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27" o:spid="_x0000_s7227" o:spt="75" type="#_x0000_t75" style="position:absolute;left:10651;top:1011;height:338;width:192;" filled="f" coordsize="21600,21600">
                <v:path/>
                <v:fill on="f" focussize="0,0"/>
                <v:stroke/>
                <v:imagedata r:id="rId534" o:title=""/>
                <o:lock v:ext="edit" aspectratio="t"/>
              </v:shape>
            </v:group>
            <v:group id="_x0000_s7228" o:spid="_x0000_s7228" o:spt="203" style="position:absolute;left:10238;top:894;height:355;width:362;" coordorigin="10238,894" coordsize="362,355">
              <o:lock v:ext="edit"/>
              <v:shape id="_x0000_s7229" o:spid="_x0000_s7229" style="position:absolute;left:10238;top:894;height:355;width:362;" fillcolor="#FFFFDD" filled="t" stroked="f" coordorigin="10238,894" coordsize="362,355" path="m10438,894l10438,1011,10238,1011,10238,1131,10438,1131,10438,1249,10601,1071,10438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30" o:spid="_x0000_s7230" o:spt="203" style="position:absolute;left:10238;top:894;height:355;width:362;" coordorigin="10238,894" coordsize="362,355">
              <o:lock v:ext="edit"/>
              <v:shape id="_x0000_s7231" o:spid="_x0000_s7231" style="position:absolute;left:10238;top:894;height:355;width:362;" filled="f" stroked="t" coordorigin="10238,894" coordsize="362,355" path="m10601,1071l10438,1249,10438,1131,10238,1131,10238,1011,10438,1011,10438,894,10601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4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422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R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s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</w:p>
    <w:p>
      <w:pPr>
        <w:spacing w:before="1" w:after="0" w:line="208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V),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</w:p>
    <w:p>
      <w:pPr>
        <w:spacing w:before="0" w:after="0" w:line="203" w:lineRule="exact"/>
        <w:ind w:right="7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3628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D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c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7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1" w:after="0" w:line="208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 to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right="16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74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6" w:after="0" w:line="206" w:lineRule="exact"/>
        <w:ind w:right="79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I-V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I-V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75k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r. 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2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IGN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UR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1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PSE</w:t>
      </w:r>
      <w:r>
        <w:rPr>
          <w:rFonts w:ascii="Arial" w:hAnsi="Arial" w:eastAsia="Arial" w:cs="Arial"/>
          <w:spacing w:val="2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all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1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a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1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gna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app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25k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Ω,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1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f/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23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75k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Ω</w:t>
      </w:r>
      <w:r>
        <w:rPr>
          <w:rFonts w:ascii="Arial" w:hAnsi="Arial" w:eastAsia="Arial" w:cs="Arial"/>
          <w:spacing w:val="-1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Ω.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.7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 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 IEEE®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right="324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3378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C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ass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f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ic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at</w:t>
      </w:r>
      <w:r>
        <w:rPr>
          <w:rFonts w:ascii="Calibri" w:hAnsi="Calibri" w:eastAsia="Calibri" w:cs="Calibri"/>
          <w:b/>
          <w:bCs/>
          <w:color w:val="00B0F0"/>
          <w:spacing w:val="2"/>
          <w:w w:val="100"/>
          <w:sz w:val="18"/>
          <w:szCs w:val="18"/>
        </w:rPr>
        <w:t>i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10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right="458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If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7" w:space="717"/>
            <w:col w:w="4886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5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PSE.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 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4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ASS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VDD5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VDD5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t: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214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7 - Cl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4895" w:type="dxa"/>
        <w:tblInd w:w="-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9"/>
        <w:gridCol w:w="1125"/>
        <w:gridCol w:w="1196"/>
        <w:gridCol w:w="188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7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7" w:after="0" w:line="240" w:lineRule="auto"/>
              <w:ind w:left="12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6" w:after="0" w:line="240" w:lineRule="auto"/>
              <w:ind w:left="14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2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2"/>
                <w:w w:val="100"/>
                <w:position w:val="1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A)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6" w:after="0" w:line="240" w:lineRule="auto"/>
              <w:ind w:left="46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1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kΩ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0.44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1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34" w:right="13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ull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1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o</w:t>
            </w:r>
          </w:p>
          <w:p>
            <w:pPr>
              <w:spacing w:before="2" w:after="0" w:line="240" w:lineRule="auto"/>
              <w:ind w:left="532" w:right="53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6"/>
                <w:w w:val="99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0.44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6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1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28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3.84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6.49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90.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63.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</w:tbl>
    <w:p>
      <w:pPr>
        <w:spacing w:before="1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099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Id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-2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1" w:after="0" w:line="240" w:lineRule="auto"/>
        <w:ind w:right="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Aft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212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2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S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tate</w:t>
      </w:r>
    </w:p>
    <w:p>
      <w:pPr>
        <w:spacing w:before="5" w:after="0" w:line="206" w:lineRule="exact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 At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 DC- 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123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Local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w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er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ode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(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MO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DE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)                          </w:t>
      </w:r>
      <w:r>
        <w:rPr>
          <w:rFonts w:ascii="Arial" w:hAnsi="Arial" w:eastAsia="Arial" w:cs="Arial"/>
          <w:b/>
          <w:bCs/>
          <w:i/>
          <w:color w:val="2268AE"/>
          <w:spacing w:val="-4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38" w:lineRule="auto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r! 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4" w:after="0" w:line="93" w:lineRule="exact"/>
        <w:ind w:right="9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cee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IH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ld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-</w:t>
      </w:r>
    </w:p>
    <w:p>
      <w:pPr>
        <w:spacing w:after="0" w:line="93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40" w:bottom="1100" w:left="700" w:header="216" w:footer="901" w:gutter="0"/>
          <w:cols w:equalWidth="0" w:num="2">
            <w:col w:w="4976" w:space="717"/>
            <w:col w:w="4907"/>
          </w:cols>
        </w:sectPr>
      </w:pP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-20"/>
        <w:jc w:val="right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i/>
          <w:w w:val="101"/>
          <w:position w:val="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i/>
          <w:spacing w:val="-39"/>
          <w:w w:val="100"/>
          <w:position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i/>
          <w:spacing w:val="0"/>
          <w:w w:val="104"/>
          <w:position w:val="0"/>
          <w:sz w:val="13"/>
          <w:szCs w:val="13"/>
        </w:rPr>
        <w:t>C</w:t>
      </w:r>
      <w:r>
        <w:rPr>
          <w:rFonts w:ascii="Times New Roman" w:hAnsi="Times New Roman" w:eastAsia="Times New Roman" w:cs="Times New Roman"/>
          <w:i/>
          <w:spacing w:val="1"/>
          <w:w w:val="104"/>
          <w:position w:val="0"/>
          <w:sz w:val="13"/>
          <w:szCs w:val="13"/>
        </w:rPr>
        <w:t>LA</w:t>
      </w:r>
      <w:r>
        <w:rPr>
          <w:rFonts w:ascii="Times New Roman" w:hAnsi="Times New Roman" w:eastAsia="Times New Roman" w:cs="Times New Roman"/>
          <w:i/>
          <w:spacing w:val="2"/>
          <w:w w:val="104"/>
          <w:position w:val="0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4"/>
          <w:position w:val="0"/>
          <w:sz w:val="13"/>
          <w:szCs w:val="13"/>
        </w:rPr>
        <w:t>S</w:t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40" w:lineRule="auto"/>
        <w:ind w:right="-83"/>
        <w:jc w:val="left"/>
        <w:rPr>
          <w:rFonts w:ascii="Arial" w:hAnsi="Arial" w:eastAsia="Arial" w:cs="Arial"/>
          <w:sz w:val="23"/>
          <w:szCs w:val="23"/>
        </w:rPr>
      </w:pPr>
      <w:r>
        <w:rPr>
          <w:rFonts w:ascii="Times New Roman" w:hAnsi="Times New Roman" w:eastAsia="Times New Roman" w:cs="Times New Roman"/>
          <w:spacing w:val="11"/>
          <w:w w:val="100"/>
          <w:sz w:val="23"/>
          <w:szCs w:val="23"/>
        </w:rPr>
        <w:t>[</w:t>
      </w:r>
      <w:r>
        <w:rPr>
          <w:rFonts w:ascii="Times New Roman" w:hAnsi="Times New Roman" w:eastAsia="Times New Roman" w:cs="Times New Roman"/>
          <w:i/>
          <w:spacing w:val="0"/>
          <w:w w:val="1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i/>
          <w:spacing w:val="6"/>
          <w:w w:val="1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3"/>
          <w:szCs w:val="23"/>
        </w:rPr>
        <w:t>]</w:t>
      </w:r>
      <w:r>
        <w:rPr>
          <w:rFonts w:ascii="Times New Roman" w:hAnsi="Times New Roman" w:eastAsia="Times New Roman" w:cs="Times New Roman"/>
          <w:spacing w:val="-5"/>
          <w:w w:val="100"/>
          <w:sz w:val="23"/>
          <w:szCs w:val="23"/>
        </w:rPr>
        <w:t xml:space="preserve"> </w:t>
      </w:r>
      <w:r>
        <w:rPr>
          <w:rFonts w:ascii="Arial" w:hAnsi="Arial" w:eastAsia="Arial" w:cs="Arial"/>
          <w:spacing w:val="0"/>
          <w:w w:val="100"/>
          <w:sz w:val="23"/>
          <w:szCs w:val="23"/>
        </w:rPr>
        <w:t>=</w:t>
      </w:r>
      <w:r>
        <w:rPr>
          <w:rFonts w:ascii="Arial" w:hAnsi="Arial" w:eastAsia="Arial" w:cs="Arial"/>
          <w:spacing w:val="-9"/>
          <w:w w:val="1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6"/>
          <w:w w:val="100"/>
          <w:sz w:val="23"/>
          <w:szCs w:val="23"/>
        </w:rPr>
        <w:t>2</w:t>
      </w:r>
      <w:r>
        <w:rPr>
          <w:rFonts w:ascii="Times New Roman" w:hAnsi="Times New Roman" w:eastAsia="Times New Roman" w:cs="Times New Roman"/>
          <w:spacing w:val="2"/>
          <w:w w:val="10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spacing w:val="0"/>
          <w:w w:val="100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spacing w:val="-13"/>
          <w:w w:val="100"/>
          <w:sz w:val="23"/>
          <w:szCs w:val="23"/>
        </w:rPr>
        <w:t xml:space="preserve"> </w:t>
      </w:r>
      <w:r>
        <w:rPr>
          <w:rFonts w:ascii="Arial" w:hAnsi="Arial" w:eastAsia="Arial" w:cs="Arial"/>
          <w:spacing w:val="0"/>
          <w:w w:val="100"/>
          <w:sz w:val="23"/>
          <w:szCs w:val="23"/>
        </w:rPr>
        <w:t>+</w:t>
      </w:r>
    </w:p>
    <w:p>
      <w:pPr>
        <w:spacing w:before="0" w:after="0" w:line="240" w:lineRule="exact"/>
        <w:ind w:left="226" w:right="235"/>
        <w:jc w:val="center"/>
        <w:rPr>
          <w:rFonts w:ascii="Times New Roman" w:hAnsi="Times New Roman" w:eastAsia="Times New Roman" w:cs="Times New Roman"/>
          <w:sz w:val="23"/>
          <w:szCs w:val="23"/>
        </w:rPr>
      </w:pPr>
      <w:r>
        <w:br w:type="column"/>
      </w:r>
      <w:r>
        <w:rPr>
          <w:rFonts w:ascii="Times New Roman" w:hAnsi="Times New Roman" w:eastAsia="Times New Roman" w:cs="Times New Roman"/>
          <w:spacing w:val="1"/>
          <w:w w:val="101"/>
          <w:sz w:val="23"/>
          <w:szCs w:val="23"/>
        </w:rPr>
        <w:t>236</w:t>
      </w:r>
      <w:r>
        <w:rPr>
          <w:rFonts w:ascii="Times New Roman" w:hAnsi="Times New Roman" w:eastAsia="Times New Roman" w:cs="Times New Roman"/>
          <w:spacing w:val="0"/>
          <w:w w:val="101"/>
          <w:sz w:val="23"/>
          <w:szCs w:val="23"/>
        </w:rPr>
        <w:t>0</w:t>
      </w:r>
    </w:p>
    <w:p>
      <w:pPr>
        <w:spacing w:before="63" w:after="0" w:line="240" w:lineRule="auto"/>
        <w:ind w:left="-42" w:right="-62"/>
        <w:jc w:val="center"/>
        <w:rPr>
          <w:rFonts w:ascii="Times New Roman" w:hAnsi="Times New Roman" w:eastAsia="Times New Roman" w:cs="Times New Roman"/>
          <w:sz w:val="23"/>
          <w:szCs w:val="23"/>
        </w:rPr>
      </w:pPr>
      <w:r>
        <w:pict>
          <v:group id="_x0000_s7232" o:spid="_x0000_s7232" o:spt="203" style="position:absolute;left:0pt;margin-left:182.15pt;margin-top:1.8pt;height:0.1pt;width:52.65pt;mso-position-horizontal-relative:page;z-index:-9216;mso-width-relative:page;mso-height-relative:page;" coordorigin="3643,36" coordsize="1054,2">
            <o:lock v:ext="edit"/>
            <v:shape id="_x0000_s7233" o:spid="_x0000_s7233" style="position:absolute;left:3643;top:36;height:2;width:1054;" filled="f" stroked="t" coordorigin="3643,36" coordsize="1054,0" path="m3643,36l4697,36e">
              <v:path arrowok="t"/>
              <v:fill on="f" focussize="0,0"/>
              <v:stroke weight="0.48pt" color="#000000"/>
              <v:imagedata o:title=""/>
              <o:lock v:ext="edit"/>
            </v:shape>
          </v:group>
        </w:pict>
      </w:r>
      <w:r>
        <w:rPr>
          <w:rFonts w:ascii="Times New Roman" w:hAnsi="Times New Roman" w:eastAsia="Times New Roman" w:cs="Times New Roman"/>
          <w:i/>
          <w:spacing w:val="-3"/>
          <w:w w:val="1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5"/>
          <w:sz w:val="13"/>
          <w:szCs w:val="13"/>
        </w:rPr>
        <w:t>C</w:t>
      </w:r>
      <w:r>
        <w:rPr>
          <w:rFonts w:ascii="Times New Roman" w:hAnsi="Times New Roman" w:eastAsia="Times New Roman" w:cs="Times New Roman"/>
          <w:i/>
          <w:spacing w:val="1"/>
          <w:w w:val="100"/>
          <w:position w:val="-5"/>
          <w:sz w:val="13"/>
          <w:szCs w:val="13"/>
        </w:rPr>
        <w:t>LA</w:t>
      </w:r>
      <w:r>
        <w:rPr>
          <w:rFonts w:ascii="Times New Roman" w:hAnsi="Times New Roman" w:eastAsia="Times New Roman" w:cs="Times New Roman"/>
          <w:i/>
          <w:spacing w:val="2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21"/>
          <w:w w:val="100"/>
          <w:position w:val="-5"/>
          <w:sz w:val="13"/>
          <w:szCs w:val="13"/>
        </w:rPr>
        <w:t xml:space="preserve"> </w:t>
      </w:r>
      <w:r>
        <w:rPr>
          <w:rFonts w:ascii="Times New Roman" w:hAnsi="Times New Roman" w:eastAsia="Times New Roman" w:cs="Times New Roman"/>
          <w:spacing w:val="9"/>
          <w:w w:val="101"/>
          <w:position w:val="0"/>
          <w:sz w:val="23"/>
          <w:szCs w:val="23"/>
        </w:rPr>
        <w:t>[</w:t>
      </w:r>
      <w:r>
        <w:rPr>
          <w:rFonts w:ascii="Times New Roman" w:hAnsi="Times New Roman" w:eastAsia="Times New Roman" w:cs="Times New Roman"/>
          <w:i/>
          <w:spacing w:val="2"/>
          <w:w w:val="101"/>
          <w:position w:val="0"/>
          <w:sz w:val="23"/>
          <w:szCs w:val="23"/>
        </w:rPr>
        <w:t>k</w:t>
      </w:r>
      <w:r>
        <w:rPr>
          <w:rFonts w:ascii="Arial" w:hAnsi="Arial" w:eastAsia="Arial" w:cs="Arial"/>
          <w:spacing w:val="10"/>
          <w:w w:val="101"/>
          <w:position w:val="0"/>
          <w:sz w:val="23"/>
          <w:szCs w:val="23"/>
        </w:rPr>
        <w:t>Ω</w:t>
      </w:r>
      <w:r>
        <w:rPr>
          <w:rFonts w:ascii="Times New Roman" w:hAnsi="Times New Roman" w:eastAsia="Times New Roman" w:cs="Times New Roman"/>
          <w:spacing w:val="0"/>
          <w:w w:val="101"/>
          <w:position w:val="0"/>
          <w:sz w:val="23"/>
          <w:szCs w:val="23"/>
        </w:rPr>
        <w:t>]</w:t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06" w:lineRule="exact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40" w:bottom="280" w:left="700" w:header="720" w:footer="720" w:gutter="0"/>
          <w:cols w:equalWidth="0" w:num="4">
            <w:col w:w="1665" w:space="35"/>
            <w:col w:w="1189" w:space="78"/>
            <w:col w:w="1026" w:space="1700"/>
            <w:col w:w="4907"/>
          </w:cols>
        </w:sectPr>
      </w:pPr>
    </w:p>
    <w:p>
      <w:pPr>
        <w:spacing w:before="96" w:after="0" w:line="212" w:lineRule="exact"/>
        <w:ind w:left="1930" w:right="696" w:hanging="97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=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±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6"/>
          <w:sz w:val="18"/>
          <w:szCs w:val="18"/>
        </w:rPr>
        <w:t>±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 xml:space="preserve">%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0"/>
          <w:sz w:val="12"/>
          <w:szCs w:val="12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b/>
          <w:bCs/>
          <w:spacing w:val="2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11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&gt;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63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4k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Ω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40" w:lineRule="auto"/>
        <w:ind w:right="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DC-DC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4" w:lineRule="exact"/>
        <w:ind w:right="1747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34" o:spid="_x0000_s7234" o:spt="203" style="position:absolute;left:0pt;margin-left:50.8pt;margin-top:15.25pt;height:115.3pt;width:510.55pt;mso-position-horizontal-relative:page;z-index:-9216;mso-width-relative:page;mso-height-relative:page;" coordorigin="1017,305" coordsize="10212,2306">
            <o:lock v:ext="edit"/>
            <v:group id="_x0000_s7235" o:spid="_x0000_s7235" o:spt="203" style="position:absolute;left:1022;top:2403;height:2;width:10200;" coordorigin="1022,2403" coordsize="10200,2">
              <o:lock v:ext="edit"/>
              <v:shape id="_x0000_s7236" o:spid="_x0000_s7236" style="position:absolute;left:1022;top:2403;height:2;width:10200;" filled="f" stroked="t" coordorigin="1022,2403" coordsize="10200,0" path="m1022,2403l11222,2403e">
                <v:path arrowok="t"/>
                <v:fill on="f" focussize="0,0"/>
                <v:stroke weight="0.58pt" color="#4F80BC"/>
                <v:imagedata o:title=""/>
                <o:lock v:ext="edit"/>
              </v:shape>
            </v:group>
            <v:group id="_x0000_s7237" o:spid="_x0000_s7237" o:spt="203" style="position:absolute;left:7195;top:627;height:1630;width:2069;" coordorigin="7195,627" coordsize="2069,1630">
              <o:lock v:ext="edit"/>
              <v:shape id="_x0000_s7238" o:spid="_x0000_s7238" style="position:absolute;left:7195;top:627;height:1630;width:2069;" fillcolor="#FFFFDD" filled="t" stroked="f" coordorigin="7195,627" coordsize="2069,1630" path="m7195,2256l9264,2256,9264,627,7195,627,7195,22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39" o:spid="_x0000_s7239" o:spt="203" style="position:absolute;left:7195;top:627;height:1630;width:2069;" coordorigin="7195,627" coordsize="2069,1630">
              <o:lock v:ext="edit"/>
              <v:shape id="_x0000_s7240" o:spid="_x0000_s7240" style="position:absolute;left:7195;top:627;height:1630;width:2069;" filled="f" stroked="t" coordorigin="7195,627" coordsize="2069,1630" path="m7195,2256l9264,2256,9264,627,7195,627,7195,2256xe">
                <v:path arrowok="t"/>
                <v:fill on="f" focussize="0,0"/>
                <v:stroke weight="0.884566929133858pt" color="#0000FF"/>
                <v:imagedata o:title=""/>
                <o:lock v:ext="edit"/>
              </v:shape>
            </v:group>
            <v:group id="_x0000_s7241" o:spid="_x0000_s7241" o:spt="203" style="position:absolute;left:6970;top:802;height:2;width:802;" coordorigin="6970,802" coordsize="802,2">
              <o:lock v:ext="edit"/>
              <v:shape id="_x0000_s7242" o:spid="_x0000_s7242" style="position:absolute;left:6970;top:802;height:2;width:802;" filled="f" stroked="t" coordorigin="6970,802" coordsize="802,0" path="m7771,802l6970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3" o:spid="_x0000_s7243" o:spt="203" style="position:absolute;left:6888;top:774;height:57;width:82;" coordorigin="6888,774" coordsize="82,57">
              <o:lock v:ext="edit"/>
              <v:shape id="_x0000_s7244" o:spid="_x0000_s7244" style="position:absolute;left:6888;top:774;height:57;width:82;" filled="f" stroked="t" coordorigin="6888,774" coordsize="82,57" path="m6970,802l6961,784,6941,774,6913,777,6895,786,6888,801,6888,802,6896,820,6915,831,6943,829,6962,819,6969,805,6970,802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5" o:spid="_x0000_s7245" o:spt="203" style="position:absolute;left:7978;top:802;height:2;width:2294;" coordorigin="7978,802" coordsize="2294,2">
              <o:lock v:ext="edit"/>
              <v:shape id="_x0000_s7246" o:spid="_x0000_s7246" style="position:absolute;left:7978;top:802;height:2;width:2294;" filled="f" stroked="t" coordorigin="7978,802" coordsize="2294,2" path="m7978,802l10272,804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7" o:spid="_x0000_s7247" o:spt="203" style="position:absolute;left:10217;top:763;height:79;width:55;" coordorigin="10217,763" coordsize="55,79">
              <o:lock v:ext="edit"/>
              <v:shape id="_x0000_s7248" o:spid="_x0000_s7248" style="position:absolute;left:10217;top:763;height:79;width:55;" filled="f" stroked="t" coordorigin="10217,763" coordsize="55,79" path="m10217,843l10272,804,10217,76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9" o:spid="_x0000_s7249" o:spt="203" style="position:absolute;left:7807;top:876;height:2;width:192;" coordorigin="7807,876" coordsize="192,2">
              <o:lock v:ext="edit"/>
              <v:shape id="_x0000_s7250" o:spid="_x0000_s7250" style="position:absolute;left:7807;top:876;height:2;width:192;" filled="f" stroked="t" coordorigin="7807,876" coordsize="192,0" path="m7807,876l7999,876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1" o:spid="_x0000_s7251" o:spt="203" style="position:absolute;left:7838;top:927;height:2;width:122;" coordorigin="7838,927" coordsize="122,2">
              <o:lock v:ext="edit"/>
              <v:shape id="_x0000_s7252" o:spid="_x0000_s7252" style="position:absolute;left:7838;top:927;height:2;width:122;" filled="f" stroked="t" coordorigin="7838,927" coordsize="122,0" path="m7838,927l7961,92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3" o:spid="_x0000_s7253" o:spt="203" style="position:absolute;left:7906;top:831;height:958;width:2;" coordorigin="7906,831" coordsize="2,958">
              <o:lock v:ext="edit"/>
              <v:shape id="_x0000_s7254" o:spid="_x0000_s7254" style="position:absolute;left:7906;top:831;height:958;width:2;" filled="f" stroked="t" coordorigin="7906,831" coordsize="0,958" path="m7906,831l7906,1788e">
                <v:path arrowok="t"/>
                <v:fill on="f" focussize="0,0"/>
                <v:stroke weight="0.944566929133858pt" color="#000000"/>
                <v:imagedata o:title=""/>
                <o:lock v:ext="edit"/>
              </v:shape>
            </v:group>
            <v:group id="_x0000_s7255" o:spid="_x0000_s7255" o:spt="203" style="position:absolute;left:7759;top:802;height:74;width:72;" coordorigin="7759,802" coordsize="72,74">
              <o:lock v:ext="edit"/>
              <v:shape id="_x0000_s7256" o:spid="_x0000_s7256" style="position:absolute;left:7759;top:802;height:74;width:72;" filled="f" stroked="t" coordorigin="7759,802" coordsize="72,74" path="m7831,876l7831,802,7759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7" o:spid="_x0000_s7257" o:spt="203" style="position:absolute;left:7906;top:802;height:74;width:134;" coordorigin="7906,802" coordsize="134,74">
              <o:lock v:ext="edit"/>
              <v:shape id="_x0000_s7258" o:spid="_x0000_s7258" style="position:absolute;left:7906;top:802;height:74;width:134;" filled="f" stroked="t" coordorigin="7906,802" coordsize="134,74" path="m7906,876l7906,802,8040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9" o:spid="_x0000_s7259" o:spt="203" style="position:absolute;left:7978;top:802;height:74;width:2;" coordorigin="7978,802" coordsize="2,74">
              <o:lock v:ext="edit"/>
              <v:shape id="_x0000_s7260" o:spid="_x0000_s7260" style="position:absolute;left:7978;top:802;height:74;width:2;" filled="f" stroked="t" coordorigin="7978,802" coordsize="0,74" path="m7978,876l7978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61" o:spid="_x0000_s7261" o:spt="203" style="position:absolute;left:7882;top:816;height:38;width:48;" coordorigin="7882,816" coordsize="48,38">
              <o:lock v:ext="edit"/>
              <v:shape id="_x0000_s7262" o:spid="_x0000_s7262" style="position:absolute;left:7882;top:816;height:38;width:48;" fillcolor="#000000" filled="t" stroked="f" coordorigin="7882,816" coordsize="48,38" path="m7906,816l7882,855,7930,855,7906,81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63" o:spid="_x0000_s7263" o:spt="203" style="position:absolute;left:7882;top:816;height:38;width:48;" coordorigin="7882,816" coordsize="48,38">
              <o:lock v:ext="edit"/>
              <v:shape id="_x0000_s7264" o:spid="_x0000_s7264" style="position:absolute;left:7882;top:816;height:38;width:48;" filled="f" stroked="t" coordorigin="7882,816" coordsize="48,38" path="m7906,816l7930,855,7882,855,7906,816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65" o:spid="_x0000_s7265" o:spt="75" type="#_x0000_t75" style="position:absolute;left:7298;top:2316;height:295;width:250;" filled="f" coordsize="21600,21600">
                <v:path/>
                <v:fill on="f" focussize="0,0"/>
                <v:stroke/>
                <v:imagedata r:id="rId535" o:title=""/>
                <o:lock v:ext="edit" aspectratio="t"/>
              </v:shape>
              <v:shape id="_x0000_s7266" o:spid="_x0000_s7266" o:spt="75" type="#_x0000_t75" style="position:absolute;left:7558;top:2319;height:281;width:384;" filled="f" coordsize="21600,21600">
                <v:path/>
                <v:fill on="f" focussize="0,0"/>
                <v:stroke/>
                <v:imagedata r:id="rId536" o:title=""/>
                <o:lock v:ext="edit" aspectratio="t"/>
              </v:shape>
            </v:group>
            <v:group id="_x0000_s7267" o:spid="_x0000_s7267" o:spt="203" style="position:absolute;left:7826;top:1793;height:2;width:319;" coordorigin="7826,1793" coordsize="319,2">
              <o:lock v:ext="edit"/>
              <v:shape id="_x0000_s7268" o:spid="_x0000_s7268" style="position:absolute;left:7826;top:1793;height:2;width:319;" filled="f" stroked="t" coordorigin="7826,1793" coordsize="319,0" path="m7826,1793l8146,179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69" o:spid="_x0000_s7269" o:spt="203" style="position:absolute;left:9710;top:991;height:151;width:108;" coordorigin="9710,991" coordsize="108,151">
              <o:lock v:ext="edit"/>
              <v:shape id="_x0000_s7270" o:spid="_x0000_s7270" style="position:absolute;left:9710;top:991;height:151;width:108;" filled="f" stroked="t" coordorigin="9710,991" coordsize="108,151" path="m9766,1143l9710,1131,9818,1107,9710,1080,9818,1054,9710,1030,9818,1003,9766,99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71" o:spid="_x0000_s7271" o:spt="203" style="position:absolute;left:9710;top:1378;height:154;width:108;" coordorigin="9710,1378" coordsize="108,154">
              <o:lock v:ext="edit"/>
              <v:shape id="_x0000_s7272" o:spid="_x0000_s7272" style="position:absolute;left:9710;top:1378;height:154;width:108;" filled="f" stroked="t" coordorigin="9710,1378" coordsize="108,154" path="m9766,1531l9710,1519,9818,1493,9710,1467,9818,1443,9710,1416,9818,1392,9766,1378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73" o:spid="_x0000_s7273" o:spt="203" style="position:absolute;left:9768;top:1147;height:230;width:2;" coordorigin="9768,1147" coordsize="2,230">
              <o:lock v:ext="edit"/>
              <v:shape id="_x0000_s7274" o:spid="_x0000_s7274" style="position:absolute;left:9768;top:1147;height:230;width:2;" filled="f" stroked="t" coordorigin="9768,1147" coordsize="0,230" path="m9768,1147l9768,1378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75" o:spid="_x0000_s7275" o:spt="75" type="#_x0000_t75" style="position:absolute;left:6953;top:305;height:230;width:595;" filled="f" coordsize="21600,21600">
                <v:path/>
                <v:fill on="f" focussize="0,0"/>
                <v:stroke/>
                <v:imagedata r:id="rId537" o:title=""/>
                <o:lock v:ext="edit" aspectratio="t"/>
              </v:shape>
              <v:shape id="_x0000_s7276" o:spid="_x0000_s7276" o:spt="75" type="#_x0000_t75" style="position:absolute;left:6986;top:435;height:295;width:538;" filled="f" coordsize="21600,21600">
                <v:path/>
                <v:fill on="f" focussize="0,0"/>
                <v:stroke/>
                <v:imagedata r:id="rId538" o:title=""/>
                <o:lock v:ext="edit" aspectratio="t"/>
              </v:shape>
            </v:group>
            <v:group id="_x0000_s7277" o:spid="_x0000_s7277" o:spt="203" style="position:absolute;left:7584;top:377;height:84;width:252;" coordorigin="7584,377" coordsize="252,84">
              <o:lock v:ext="edit"/>
              <v:shape id="_x0000_s7278" o:spid="_x0000_s7278" style="position:absolute;left:7584;top:377;height:84;width:252;" filled="f" stroked="t" coordorigin="7584,377" coordsize="252,84" path="m7774,377l7646,377,7584,420,7646,461,7774,461,7836,420,7774,377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79" o:spid="_x0000_s7279" o:spt="75" type="#_x0000_t75" style="position:absolute;left:9862;top:1039;height:187;width:137;" filled="f" coordsize="21600,21600">
                <v:path/>
                <v:fill on="f" focussize="0,0"/>
                <v:stroke/>
                <v:imagedata r:id="rId539" o:title=""/>
                <o:lock v:ext="edit" aspectratio="t"/>
              </v:shape>
              <v:shape id="_x0000_s7280" o:spid="_x0000_s7280" o:spt="75" type="#_x0000_t75" style="position:absolute;left:9864;top:1428;height:187;width:127;" filled="f" coordsize="21600,21600">
                <v:path/>
                <v:fill on="f" focussize="0,0"/>
                <v:stroke/>
                <v:imagedata r:id="rId540" o:title=""/>
                <o:lock v:ext="edit" aspectratio="t"/>
              </v:shape>
            </v:group>
            <v:group id="_x0000_s7281" o:spid="_x0000_s7281" o:spt="203" style="position:absolute;left:9768;top:840;height:149;width:2;" coordorigin="9768,840" coordsize="2,149">
              <o:lock v:ext="edit"/>
              <v:shape id="_x0000_s7282" o:spid="_x0000_s7282" style="position:absolute;left:9768;top:840;height:149;width:2;" filled="f" stroked="t" coordorigin="9768,840" coordsize="0,149" path="m9768,989l9768,84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83" o:spid="_x0000_s7283" o:spt="203" style="position:absolute;left:9742;top:1205;height:38;width:53;" coordorigin="9742,1205" coordsize="53,38">
              <o:lock v:ext="edit"/>
              <v:shape id="_x0000_s7284" o:spid="_x0000_s7284" style="position:absolute;left:9742;top:1205;height:38;width:53;" fillcolor="#000000" filled="t" stroked="f" coordorigin="9742,1205" coordsize="53,38" path="m9782,1205l9754,1205,9742,1212,9742,1234,9754,1243,9782,1243,9794,1234,9794,1212,9782,12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85" o:spid="_x0000_s7285" o:spt="203" style="position:absolute;left:9742;top:1205;height:38;width:53;" coordorigin="9742,1205" coordsize="53,38">
              <o:lock v:ext="edit"/>
              <v:shape id="_x0000_s7286" o:spid="_x0000_s7286" style="position:absolute;left:9742;top:1205;height:38;width:53;" filled="f" stroked="t" coordorigin="9742,1205" coordsize="53,38" path="m9742,1224l9742,1212,9754,1205,9768,1205,9782,1205,9794,1212,9794,1224,9794,1234,9782,1243,9768,1243,9754,1243,9742,1234,9742,1224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287" o:spid="_x0000_s7287" o:spt="203" style="position:absolute;left:9370;top:562;height:94;width:130;" coordorigin="9370,562" coordsize="130,94">
              <o:lock v:ext="edit"/>
              <v:shape id="_x0000_s7288" o:spid="_x0000_s7288" style="position:absolute;left:9370;top:562;height:94;width:130;" fillcolor="#000000" filled="t" stroked="f" coordorigin="9370,562" coordsize="130,94" path="m9499,562l9370,562,9434,655,9499,5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89" o:spid="_x0000_s7289" o:spt="203" style="position:absolute;left:9370;top:562;height:94;width:130;" coordorigin="9370,562" coordsize="130,94">
              <o:lock v:ext="edit"/>
              <v:shape id="_x0000_s7290" o:spid="_x0000_s7290" style="position:absolute;left:9370;top:562;height:94;width:130;" filled="f" stroked="t" coordorigin="9370,562" coordsize="130,94" path="m9370,562l9434,655,9499,562,9370,562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1" o:spid="_x0000_s7291" o:spt="203" style="position:absolute;left:9370;top:655;height:2;width:130;" coordorigin="9370,655" coordsize="130,2">
              <o:lock v:ext="edit"/>
              <v:shape id="_x0000_s7292" o:spid="_x0000_s7292" style="position:absolute;left:9370;top:655;height:2;width:130;" filled="f" stroked="t" coordorigin="9370,655" coordsize="130,0" path="m9499,655l9370,6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3" o:spid="_x0000_s7293" o:spt="203" style="position:absolute;left:9434;top:420;height:377;width:2;" coordorigin="9434,420" coordsize="2,377">
              <o:lock v:ext="edit"/>
              <v:shape id="_x0000_s7294" o:spid="_x0000_s7294" style="position:absolute;left:9434;top:420;height:377;width:2;" filled="f" stroked="t" coordorigin="9434,420" coordsize="0,377" path="m9434,420l9434,79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5" o:spid="_x0000_s7295" o:spt="203" style="position:absolute;left:9422;top:1227;height:533;width:2;" coordorigin="9422,1227" coordsize="2,533">
              <o:lock v:ext="edit"/>
              <v:shape id="_x0000_s7296" o:spid="_x0000_s7296" style="position:absolute;left:9422;top:1227;height:533;width:2;" filled="f" stroked="t" coordorigin="9422,1227" coordsize="0,533" path="m9422,1227l9422,175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7" o:spid="_x0000_s7297" o:spt="203" style="position:absolute;left:9384;top:1433;height:58;width:79;" coordorigin="9384,1433" coordsize="79,58">
              <o:lock v:ext="edit"/>
              <v:shape id="_x0000_s7298" o:spid="_x0000_s7298" style="position:absolute;left:9384;top:1433;height:58;width:79;" fillcolor="#FFFFFF" filled="t" stroked="f" coordorigin="9384,1433" coordsize="79,58" path="m9422,1433l9384,1491,9463,1491,9422,1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99" o:spid="_x0000_s7299" o:spt="203" style="position:absolute;left:9384;top:1433;height:58;width:79;" coordorigin="9384,1433" coordsize="79,58">
              <o:lock v:ext="edit"/>
              <v:shape id="_x0000_s7300" o:spid="_x0000_s7300" style="position:absolute;left:9384;top:1433;height:58;width:79;" filled="f" stroked="t" coordorigin="9384,1433" coordsize="79,58" path="m9422,1491l9384,1491,9422,1433,9463,1491,9422,149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01" o:spid="_x0000_s7301" o:spt="203" style="position:absolute;left:9362;top:1411;height:43;width:120;" coordorigin="9362,1411" coordsize="120,43">
              <o:lock v:ext="edit"/>
              <v:shape id="_x0000_s7302" o:spid="_x0000_s7302" style="position:absolute;left:9362;top:1411;height:43;width:120;" filled="f" stroked="t" coordorigin="9362,1411" coordsize="120,43" path="m9362,1411l9362,1433,9482,1433,9482,14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03" o:spid="_x0000_s7303" o:spt="75" type="#_x0000_t75" style="position:absolute;left:9547;top:571;height:187;width:134;" filled="f" coordsize="21600,21600">
                <v:path/>
                <v:fill on="f" focussize="0,0"/>
                <v:stroke/>
                <v:imagedata r:id="rId541" o:title=""/>
                <o:lock v:ext="edit" aspectratio="t"/>
              </v:shape>
              <v:shape id="_x0000_s7304" o:spid="_x0000_s7304" o:spt="75" type="#_x0000_t75" style="position:absolute;left:9514;top:1428;height:187;width:125;" filled="f" coordsize="21600,21600">
                <v:path/>
                <v:fill on="f" focussize="0,0"/>
                <v:stroke/>
                <v:imagedata r:id="rId542" o:title=""/>
                <o:lock v:ext="edit" aspectratio="t"/>
              </v:shape>
            </v:group>
            <v:group id="_x0000_s7305" o:spid="_x0000_s7305" o:spt="203" style="position:absolute;left:8107;top:1092;height:1109;width:1051;" coordorigin="8107,1092" coordsize="1051,1109">
              <o:lock v:ext="edit"/>
              <v:shape id="_x0000_s7306" o:spid="_x0000_s7306" style="position:absolute;left:8107;top:1092;height:1109;width:1051;" fillcolor="#FFFFFF" filled="t" stroked="f" coordorigin="8107,1092" coordsize="1051,1109" path="m8107,2201l9158,2201,9158,1092,8107,1092,8107,22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07" o:spid="_x0000_s7307" o:spt="203" style="position:absolute;left:8107;top:1092;height:1109;width:1051;" coordorigin="8107,1092" coordsize="1051,1109">
              <o:lock v:ext="edit"/>
              <v:shape id="_x0000_s7308" o:spid="_x0000_s7308" style="position:absolute;left:8107;top:1092;height:1109;width:1051;" filled="f" stroked="t" coordorigin="8107,1092" coordsize="1051,1109" path="m8107,2201l9158,2201,9158,1092,8107,1092,8107,2201xe">
                <v:path arrowok="t"/>
                <v:fill on="f" focussize="0,0"/>
                <v:stroke weight="0.530708661417323pt" color="#000000"/>
                <v:imagedata o:title=""/>
                <o:lock v:ext="edit"/>
              </v:shape>
            </v:group>
            <v:group id="_x0000_s7309" o:spid="_x0000_s7309" o:spt="203" style="position:absolute;left:8873;top:1546;height:60;width:82;" coordorigin="8873,1546" coordsize="82,60">
              <o:lock v:ext="edit"/>
              <v:shape id="_x0000_s7310" o:spid="_x0000_s7310" style="position:absolute;left:8873;top:1546;height:60;width:82;" fillcolor="#000000" filled="t" stroked="f" coordorigin="8873,1546" coordsize="82,60" path="m8954,1546l8873,1546,8914,1606,8954,15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11" o:spid="_x0000_s7311" o:spt="203" style="position:absolute;left:8873;top:1546;height:60;width:82;" coordorigin="8873,1546" coordsize="82,60">
              <o:lock v:ext="edit"/>
              <v:shape id="_x0000_s7312" o:spid="_x0000_s7312" style="position:absolute;left:8873;top:1546;height:60;width:82;" filled="f" stroked="t" coordorigin="8873,1546" coordsize="82,60" path="m8954,1546l8914,1606,8873,1546,8954,1546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3" o:spid="_x0000_s7313" o:spt="203" style="position:absolute;left:8873;top:1606;height:2;width:82;" coordorigin="8873,1606" coordsize="82,2">
              <o:lock v:ext="edit"/>
              <v:shape id="_x0000_s7314" o:spid="_x0000_s7314" style="position:absolute;left:8873;top:1606;height:2;width:82;" filled="f" stroked="t" coordorigin="8873,1606" coordsize="82,0" path="m8873,1606l8954,1606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5" o:spid="_x0000_s7315" o:spt="203" style="position:absolute;left:8914;top:1227;height:698;width:2;" coordorigin="8914,1227" coordsize="2,698">
              <o:lock v:ext="edit"/>
              <v:shape id="_x0000_s7316" o:spid="_x0000_s7316" style="position:absolute;left:8914;top:1227;height:698;width:2;" filled="f" stroked="t" coordorigin="8914,1227" coordsize="0,698" path="m8914,1227l8914,192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7" o:spid="_x0000_s7317" o:spt="203" style="position:absolute;left:8146;top:1651;height:283;width:338;" coordorigin="8146,1651" coordsize="338,283">
              <o:lock v:ext="edit"/>
              <v:shape id="_x0000_s7318" o:spid="_x0000_s7318" style="position:absolute;left:8146;top:1651;height:283;width:338;" fillcolor="#C8FFC8" filled="t" stroked="f" coordorigin="8146,1651" coordsize="338,283" path="m8484,1651l8146,1793,8484,1935,8484,16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19" o:spid="_x0000_s7319" o:spt="203" style="position:absolute;left:8146;top:1651;height:283;width:338;" coordorigin="8146,1651" coordsize="338,283">
              <o:lock v:ext="edit"/>
              <v:shape id="_x0000_s7320" o:spid="_x0000_s7320" style="position:absolute;left:8146;top:1651;height:283;width:338;" filled="f" stroked="t" coordorigin="8146,1651" coordsize="338,283" path="m8484,1651l8484,1935,8146,1793,8484,165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1" o:spid="_x0000_s7321" o:spt="203" style="position:absolute;left:8484;top:1721;height:2;width:430;" coordorigin="8484,1721" coordsize="430,2">
              <o:lock v:ext="edit"/>
              <v:shape id="_x0000_s7322" o:spid="_x0000_s7322" style="position:absolute;left:8484;top:1721;height:2;width:430;" filled="f" stroked="t" coordorigin="8484,1721" coordsize="430,0" path="m8484,1721l8914,172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3" o:spid="_x0000_s7323" o:spt="203" style="position:absolute;left:8484;top:1863;height:2;width:250;" coordorigin="8484,1863" coordsize="250,2">
              <o:lock v:ext="edit"/>
              <v:shape id="_x0000_s7324" o:spid="_x0000_s7324" style="position:absolute;left:8484;top:1863;height:2;width:250;" filled="f" stroked="t" coordorigin="8484,1863" coordsize="250,0" path="m8484,1863l8734,186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5" o:spid="_x0000_s7325" o:spt="203" style="position:absolute;left:8290;top:1651;height:79;width:2;" coordorigin="8290,1651" coordsize="2,79">
              <o:lock v:ext="edit"/>
              <v:shape id="_x0000_s7326" o:spid="_x0000_s7326" style="position:absolute;left:8290;top:1651;height:79;width:2;" filled="f" stroked="t" coordorigin="8290,1651" coordsize="0,79" path="m8290,1651l8290,173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7" o:spid="_x0000_s7327" o:spt="203" style="position:absolute;left:8290;top:1855;height:79;width:2;" coordorigin="8290,1855" coordsize="2,79">
              <o:lock v:ext="edit"/>
              <v:shape id="_x0000_s7328" o:spid="_x0000_s7328" style="position:absolute;left:8290;top:1855;height:79;width:2;" filled="f" stroked="t" coordorigin="8290,1855" coordsize="0,79" path="m8290,1935l8290,18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9" o:spid="_x0000_s7329" o:spt="203" style="position:absolute;left:8858;top:1925;height:194;width:108;" coordorigin="8858,1925" coordsize="108,194">
              <o:lock v:ext="edit"/>
              <v:shape id="_x0000_s7330" o:spid="_x0000_s7330" style="position:absolute;left:8858;top:1925;height:194;width:108;" filled="f" stroked="t" coordorigin="8858,1925" coordsize="108,194" path="m8914,1925l8858,1942,8966,1975,8858,2007,8966,2040,8858,2071,8966,2105,8914,211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31" o:spid="_x0000_s7331" o:spt="75" type="#_x0000_t75" style="position:absolute;left:8995;top:1995;height:144;width:142;" filled="f" coordsize="21600,21600">
                <v:path/>
                <v:fill on="f" focussize="0,0"/>
                <v:stroke/>
                <v:imagedata r:id="rId543" o:title=""/>
                <o:lock v:ext="edit" aspectratio="t"/>
              </v:shape>
            </v:group>
            <v:group id="_x0000_s7332" o:spid="_x0000_s7332" o:spt="203" style="position:absolute;left:8873;top:1315;height:58;width:79;" coordorigin="8873,1315" coordsize="79,58">
              <o:lock v:ext="edit"/>
              <v:shape id="_x0000_s7333" o:spid="_x0000_s7333" style="position:absolute;left:8873;top:1315;height:58;width:79;" fillcolor="#000000" filled="t" stroked="f" coordorigin="8873,1315" coordsize="79,58" path="m8952,1315l8873,1315,8914,1373,8952,13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34" o:spid="_x0000_s7334" o:spt="203" style="position:absolute;left:8873;top:1315;height:58;width:79;" coordorigin="8873,1315" coordsize="79,58">
              <o:lock v:ext="edit"/>
              <v:shape id="_x0000_s7335" o:spid="_x0000_s7335" style="position:absolute;left:8873;top:1315;height:58;width:79;" filled="f" stroked="t" coordorigin="8873,1315" coordsize="79,58" path="m8952,1315l8914,1373,8873,1315,8952,1315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36" o:spid="_x0000_s7336" o:spt="203" style="position:absolute;left:8873;top:1373;height:2;width:79;" coordorigin="8873,1373" coordsize="79,2">
              <o:lock v:ext="edit"/>
              <v:shape id="_x0000_s7337" o:spid="_x0000_s7337" style="position:absolute;left:8873;top:1373;height:2;width:79;" filled="f" stroked="t" coordorigin="8873,1373" coordsize="79,0" path="m8873,1373l8952,137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38" o:spid="_x0000_s7338" o:spt="203" style="position:absolute;left:8827;top:2311;height:62;width:170;" coordorigin="8827,2311" coordsize="170,62">
              <o:lock v:ext="edit"/>
              <v:shape id="_x0000_s7339" o:spid="_x0000_s7339" style="position:absolute;left:8827;top:2311;height:62;width:170;" filled="f" stroked="t" coordorigin="8827,2311" coordsize="170,62" path="m8827,2311l8998,2311,8914,2374,8827,231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40" o:spid="_x0000_s7340" o:spt="203" style="position:absolute;left:8914;top:2124;height:187;width:2;" coordorigin="8914,2124" coordsize="2,187">
              <o:lock v:ext="edit"/>
              <v:shape id="_x0000_s7341" o:spid="_x0000_s7341" style="position:absolute;left:8914;top:2124;height:187;width:2;" filled="f" stroked="t" coordorigin="8914,2124" coordsize="0,187" path="m8914,2199l8914,2124,8914,231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42" o:spid="_x0000_s7342" o:spt="75" type="#_x0000_t75" style="position:absolute;left:8551;top:1791;height:144;width:197;" filled="f" coordsize="21600,21600">
                <v:path/>
                <v:fill on="f" focussize="0,0"/>
                <v:stroke/>
                <v:imagedata r:id="rId544" o:title=""/>
                <o:lock v:ext="edit" aspectratio="t"/>
              </v:shape>
              <v:shape id="_x0000_s7343" o:spid="_x0000_s7343" o:spt="75" type="#_x0000_t75" style="position:absolute;left:8218;top:1255;height:209;width:307;" filled="f" coordsize="21600,21600">
                <v:path/>
                <v:fill on="f" focussize="0,0"/>
                <v:stroke/>
                <v:imagedata r:id="rId545" o:title=""/>
                <o:lock v:ext="edit" aspectratio="t"/>
              </v:shape>
              <v:shape id="_x0000_s7344" o:spid="_x0000_s7344" o:spt="75" type="#_x0000_t75" style="position:absolute;left:8208;top:1373;height:266;width:480;" filled="f" coordsize="21600,21600">
                <v:path/>
                <v:fill on="f" focussize="0,0"/>
                <v:stroke/>
                <v:imagedata r:id="rId546" o:title=""/>
                <o:lock v:ext="edit" aspectratio="t"/>
              </v:shape>
              <v:shape id="_x0000_s7345" o:spid="_x0000_s7345" o:spt="75" type="#_x0000_t75" style="position:absolute;left:8215;top:1488;height:209;width:422;" filled="f" coordsize="21600,21600">
                <v:path/>
                <v:fill on="f" focussize="0,0"/>
                <v:stroke/>
                <v:imagedata r:id="rId547" o:title=""/>
                <o:lock v:ext="edit" aspectratio="t"/>
              </v:shape>
            </v:group>
            <v:group id="_x0000_s7346" o:spid="_x0000_s7346" o:spt="203" style="position:absolute;left:8914;top:1224;height:2;width:854;" coordorigin="8914,1224" coordsize="854,2">
              <o:lock v:ext="edit"/>
              <v:shape id="_x0000_s7347" o:spid="_x0000_s7347" style="position:absolute;left:8914;top:1224;height:2;width:854;" filled="f" stroked="t" coordorigin="8914,1224" coordsize="854,2" path="m8914,1227l9768,1224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48" o:spid="_x0000_s7348" o:spt="75" type="#_x0000_t75" style="position:absolute;left:7236;top:713;height:187;width:408;" filled="f" coordsize="21600,21600">
                <v:path/>
                <v:fill on="f" focussize="0,0"/>
                <v:stroke/>
                <v:imagedata r:id="rId548" o:title=""/>
                <o:lock v:ext="edit" aspectratio="t"/>
              </v:shape>
              <v:shape id="_x0000_s7349" o:spid="_x0000_s7349" o:spt="75" type="#_x0000_t75" style="position:absolute;left:8650;top:1140;height:187;width:480;" filled="f" coordsize="21600,21600">
                <v:path/>
                <v:fill on="f" focussize="0,0"/>
                <v:stroke/>
                <v:imagedata r:id="rId549" o:title=""/>
                <o:lock v:ext="edit" aspectratio="t"/>
              </v:shape>
            </v:group>
            <v:group id="_x0000_s7350" o:spid="_x0000_s7350" o:spt="203" style="position:absolute;left:7277;top:1678;height:518;width:557;" coordorigin="7277,1678" coordsize="557,518">
              <o:lock v:ext="edit"/>
              <v:shape id="_x0000_s7351" o:spid="_x0000_s7351" style="position:absolute;left:7277;top:1678;height:518;width:557;" fillcolor="#FFFFFF" filled="t" stroked="f" coordorigin="7277,1678" coordsize="557,518" path="m7277,2196l7834,2196,7834,1678,7277,1678,7277,2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52" o:spid="_x0000_s7352" o:spt="203" style="position:absolute;left:7277;top:1678;height:518;width:557;" coordorigin="7277,1678" coordsize="557,518">
              <o:lock v:ext="edit"/>
              <v:shape id="_x0000_s7353" o:spid="_x0000_s7353" style="position:absolute;left:7277;top:1678;height:518;width:557;" filled="f" stroked="t" coordorigin="7277,1678" coordsize="557,518" path="m7277,2196l7834,2196,7834,1678,7277,1678,7277,2196xe">
                <v:path arrowok="t"/>
                <v:fill on="f" focussize="0,0"/>
                <v:stroke weight="0.530708661417323pt" color="#000000"/>
                <v:imagedata o:title=""/>
                <o:lock v:ext="edit"/>
              </v:shape>
              <v:shape id="_x0000_s7354" o:spid="_x0000_s7354" o:spt="75" type="#_x0000_t75" style="position:absolute;left:7483;top:1865;height:187;width:154;" filled="f" coordsize="21600,21600">
                <v:path/>
                <v:fill on="f" focussize="0,0"/>
                <v:stroke/>
                <v:imagedata r:id="rId550" o:title=""/>
                <o:lock v:ext="edit" aspectratio="t"/>
              </v:shape>
              <v:shape id="_x0000_s7355" o:spid="_x0000_s7355" o:spt="75" type="#_x0000_t75" style="position:absolute;left:7306;top:1968;height:187;width:518;" filled="f" coordsize="21600,21600">
                <v:path/>
                <v:fill on="f" focussize="0,0"/>
                <v:stroke/>
                <v:imagedata r:id="rId551" o:title=""/>
                <o:lock v:ext="edit" aspectratio="t"/>
              </v:shape>
            </v:group>
            <v:group id="_x0000_s7356" o:spid="_x0000_s7356" o:spt="203" style="position:absolute;left:9770;top:767;height:74;width:41;" coordorigin="9770,767" coordsize="41,74">
              <o:lock v:ext="edit"/>
              <v:shape id="_x0000_s7357" o:spid="_x0000_s7357" style="position:absolute;left:9770;top:767;height:74;width:41;" filled="f" stroked="t" coordorigin="9770,767" coordsize="41,74" path="m9770,840l9792,834,9807,819,9811,804,9805,782,9790,76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58" o:spid="_x0000_s7358" o:spt="203" style="position:absolute;left:7836;top:420;height:2;width:1927;" coordorigin="7836,420" coordsize="1927,2">
              <o:lock v:ext="edit"/>
              <v:shape id="_x0000_s7359" o:spid="_x0000_s7359" style="position:absolute;left:7836;top:420;height:2;width:1927;" filled="f" stroked="t" coordorigin="7836,420" coordsize="1927,0" path="m7836,420l9763,42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60" o:spid="_x0000_s7360" o:spt="203" style="position:absolute;left:9766;top:420;height:338;width:2;" coordorigin="9766,420" coordsize="2,338">
              <o:lock v:ext="edit"/>
              <v:shape id="_x0000_s7361" o:spid="_x0000_s7361" style="position:absolute;left:9766;top:420;height:338;width:2;" filled="f" stroked="t" coordorigin="9766,420" coordsize="0,338" path="m9766,759l9766,42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62" o:spid="_x0000_s7362" o:spt="75" type="#_x0000_t75" style="position:absolute;left:10013;top:569;height:187;width:134;" filled="f" coordsize="21600,21600">
                <v:path/>
                <v:fill on="f" focussize="0,0"/>
                <v:stroke/>
                <v:imagedata r:id="rId552" o:title=""/>
                <o:lock v:ext="edit" aspectratio="t"/>
              </v:shape>
              <v:shape id="_x0000_s7363" o:spid="_x0000_s7363" o:spt="75" type="#_x0000_t75" style="position:absolute;left:9900;top:672;height:187;width:204;" filled="f" coordsize="21600,21600">
                <v:path/>
                <v:fill on="f" focussize="0,0"/>
                <v:stroke/>
                <v:imagedata r:id="rId553" o:title=""/>
                <o:lock v:ext="edit" aspectratio="t"/>
              </v:shape>
              <v:shape id="_x0000_s7364" o:spid="_x0000_s7364" o:spt="75" type="#_x0000_t75" style="position:absolute;left:10109;top:672;height:187;width:154;" filled="f" coordsize="21600,21600">
                <v:path/>
                <v:fill on="f" focussize="0,0"/>
                <v:stroke/>
                <v:imagedata r:id="rId554" o:title=""/>
                <o:lock v:ext="edit" aspectratio="t"/>
              </v:shape>
              <v:shape id="_x0000_s7365" o:spid="_x0000_s7365" o:spt="75" type="#_x0000_t75" style="position:absolute;left:6502;top:619;height:230;width:326;" filled="f" coordsize="21600,21600">
                <v:path/>
                <v:fill on="f" focussize="0,0"/>
                <v:stroke/>
                <v:imagedata r:id="rId555" o:title=""/>
                <o:lock v:ext="edit" aspectratio="t"/>
              </v:shape>
              <v:shape id="_x0000_s7366" o:spid="_x0000_s7366" o:spt="75" type="#_x0000_t75" style="position:absolute;left:6535;top:749;height:230;width:269;" filled="f" coordsize="21600,21600">
                <v:path/>
                <v:fill on="f" focussize="0,0"/>
                <v:stroke/>
                <v:imagedata r:id="rId556" o:title=""/>
                <o:lock v:ext="edit" aspectratio="t"/>
              </v:shape>
              <v:shape id="_x0000_s7367" o:spid="_x0000_s7367" o:spt="75" type="#_x0000_t75" style="position:absolute;left:6482;top:879;height:230;width:384;" filled="f" coordsize="21600,21600">
                <v:path/>
                <v:fill on="f" focussize="0,0"/>
                <v:stroke/>
                <v:imagedata r:id="rId557" o:title=""/>
                <o:lock v:ext="edit" aspectratio="t"/>
              </v:shape>
              <v:shape id="_x0000_s7368" o:spid="_x0000_s7368" o:spt="75" type="#_x0000_t75" style="position:absolute;left:6461;top:1008;height:295;width:422;" filled="f" coordsize="21600,21600">
                <v:path/>
                <v:fill on="f" focussize="0,0"/>
                <v:stroke/>
                <v:imagedata r:id="rId558" o:title=""/>
                <o:lock v:ext="edit" aspectratio="t"/>
              </v:shape>
            </v:group>
            <v:group id="_x0000_s7369" o:spid="_x0000_s7369" o:spt="203" style="position:absolute;left:9408;top:785;height:38;width:53;" coordorigin="9408,785" coordsize="53,38">
              <o:lock v:ext="edit"/>
              <v:shape id="_x0000_s7370" o:spid="_x0000_s7370" style="position:absolute;left:9408;top:785;height:38;width:53;" fillcolor="#000000" filled="t" stroked="f" coordorigin="9408,785" coordsize="53,38" path="m9449,785l9420,785,9408,795,9408,816,9420,823,9449,823,9461,816,9461,795,9449,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1" o:spid="_x0000_s7371" o:spt="203" style="position:absolute;left:9408;top:785;height:38;width:53;" coordorigin="9408,785" coordsize="53,38">
              <o:lock v:ext="edit"/>
              <v:shape id="_x0000_s7372" o:spid="_x0000_s7372" style="position:absolute;left:9408;top:785;height:38;width:53;" filled="f" stroked="t" coordorigin="9408,785" coordsize="53,38" path="m9408,804l9408,795,9420,785,9434,785,9449,785,9461,795,9461,804,9461,816,9449,823,9434,823,9420,823,9408,816,9408,804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73" o:spid="_x0000_s7373" o:spt="203" style="position:absolute;left:7879;top:1771;height:38;width:53;" coordorigin="7879,1771" coordsize="53,38">
              <o:lock v:ext="edit"/>
              <v:shape id="_x0000_s7374" o:spid="_x0000_s7374" style="position:absolute;left:7879;top:1771;height:38;width:53;" fillcolor="#000000" filled="t" stroked="f" coordorigin="7879,1771" coordsize="53,38" path="m7920,1771l7891,1771,7879,1781,7879,1803,7891,1810,7920,1810,7932,1803,7932,1781,7920,17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5" o:spid="_x0000_s7375" o:spt="203" style="position:absolute;left:7879;top:1771;height:38;width:53;" coordorigin="7879,1771" coordsize="53,38">
              <o:lock v:ext="edit"/>
              <v:shape id="_x0000_s7376" o:spid="_x0000_s7376" style="position:absolute;left:7879;top:1771;height:38;width:53;" filled="f" stroked="t" coordorigin="7879,1771" coordsize="53,38" path="m7879,1791l7879,1781,7891,1771,7906,1771,7920,1771,7932,1781,7932,1791,7932,1803,7920,1810,7906,1810,7891,1810,7879,1803,7879,1791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77" o:spid="_x0000_s7377" o:spt="203" style="position:absolute;left:9394;top:1207;height:38;width:53;" coordorigin="9394,1207" coordsize="53,38">
              <o:lock v:ext="edit"/>
              <v:shape id="_x0000_s7378" o:spid="_x0000_s7378" style="position:absolute;left:9394;top:1207;height:38;width:53;" fillcolor="#000000" filled="t" stroked="f" coordorigin="9394,1207" coordsize="53,38" path="m9434,1207l9406,1207,9394,1217,9394,1236,9406,1246,9434,1246,9446,1236,9446,1217,9434,12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9" o:spid="_x0000_s7379" o:spt="203" style="position:absolute;left:9394;top:1207;height:38;width:53;" coordorigin="9394,1207" coordsize="53,38">
              <o:lock v:ext="edit"/>
              <v:shape id="_x0000_s7380" o:spid="_x0000_s7380" style="position:absolute;left:9394;top:1207;height:38;width:53;" filled="f" stroked="t" coordorigin="9394,1207" coordsize="53,38" path="m9394,1227l9394,1217,9406,1207,9420,1207,9434,1207,9446,1217,9446,1227,9446,1236,9434,1246,9420,1246,9406,1246,9394,1236,9394,1227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1" o:spid="_x0000_s7381" o:spt="203" style="position:absolute;left:9408;top:396;height:41;width:53;" coordorigin="9408,396" coordsize="53,41">
              <o:lock v:ext="edit"/>
              <v:shape id="_x0000_s7382" o:spid="_x0000_s7382" style="position:absolute;left:9408;top:396;height:41;width:53;" fillcolor="#000000" filled="t" stroked="f" coordorigin="9408,396" coordsize="53,41" path="m9449,396l9420,396,9408,406,9408,427,9420,437,9449,437,9461,427,9461,406,9449,3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83" o:spid="_x0000_s7383" o:spt="203" style="position:absolute;left:9408;top:396;height:41;width:53;" coordorigin="9408,396" coordsize="53,41">
              <o:lock v:ext="edit"/>
              <v:shape id="_x0000_s7384" o:spid="_x0000_s7384" style="position:absolute;left:9408;top:396;height:41;width:53;" filled="f" stroked="t" coordorigin="9408,396" coordsize="53,41" path="m9408,415l9408,406,9420,396,9434,396,9449,396,9461,406,9461,415,9461,427,9449,437,9434,437,9420,437,9408,427,9408,415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5" o:spid="_x0000_s7385" o:spt="203" style="position:absolute;left:8887;top:1702;height:38;width:53;" coordorigin="8887,1702" coordsize="53,38">
              <o:lock v:ext="edit"/>
              <v:shape id="_x0000_s7386" o:spid="_x0000_s7386" style="position:absolute;left:8887;top:1702;height:38;width:53;" fillcolor="#000000" filled="t" stroked="f" coordorigin="8887,1702" coordsize="53,38" path="m8928,1702l8899,1702,8887,1711,8887,1733,8899,1740,8928,1740,8940,1733,8940,1711,8928,17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87" o:spid="_x0000_s7387" o:spt="203" style="position:absolute;left:8887;top:1702;height:38;width:53;" coordorigin="8887,1702" coordsize="53,38">
              <o:lock v:ext="edit"/>
              <v:shape id="_x0000_s7388" o:spid="_x0000_s7388" style="position:absolute;left:8887;top:1702;height:38;width:53;" filled="f" stroked="t" coordorigin="8887,1702" coordsize="53,38" path="m8887,1721l8887,1711,8899,1702,8914,1702,8928,1702,8940,1711,8940,1721,8940,1733,8928,1740,8914,1740,8899,1740,8887,1733,8887,1721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9" o:spid="_x0000_s7389" o:spt="203" style="position:absolute;left:9341;top:1759;height:60;width:166;" coordorigin="9341,1759" coordsize="166,60">
              <o:lock v:ext="edit"/>
              <v:shape id="_x0000_s7390" o:spid="_x0000_s7390" style="position:absolute;left:9341;top:1759;height:60;width:166;" filled="f" stroked="t" coordorigin="9341,1759" coordsize="166,60" path="m9341,1759l9506,1759,9422,1819,9341,1759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91" o:spid="_x0000_s7391" o:spt="203" style="position:absolute;left:9686;top:1759;height:60;width:161;" coordorigin="9686,1759" coordsize="161,60">
              <o:lock v:ext="edit"/>
              <v:shape id="_x0000_s7392" o:spid="_x0000_s7392" style="position:absolute;left:9686;top:1759;height:60;width:161;" filled="f" stroked="t" coordorigin="9686,1759" coordsize="161,60" path="m9686,1759l9847,1759,9768,1819,9686,1759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93" o:spid="_x0000_s7393" o:spt="203" style="position:absolute;left:9768;top:1531;height:228;width:2;" coordorigin="9768,1531" coordsize="2,228">
              <o:lock v:ext="edit"/>
              <v:shape id="_x0000_s7394" o:spid="_x0000_s7394" style="position:absolute;left:9768;top:1531;height:228;width:2;" filled="f" stroked="t" coordorigin="9768,1531" coordsize="0,228" path="m9768,1531l9768,175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95" o:spid="_x0000_s7395" o:spt="75" type="#_x0000_t75" style="position:absolute;left:8647;top:713;height:355;width:578;" filled="f" coordsize="21600,21600">
                <v:path/>
                <v:fill on="f" focussize="0,0"/>
                <v:stroke/>
                <v:imagedata r:id="rId559" o:title=""/>
                <o:lock v:ext="edit" aspectratio="t"/>
              </v:shape>
              <v:shape id="_x0000_s7396" o:spid="_x0000_s7396" o:spt="75" type="#_x0000_t75" style="position:absolute;left:8978;top:831;height:238;width:250;" filled="f" coordsize="21600,21600">
                <v:path/>
                <v:fill on="f" focussize="0,0"/>
                <v:stroke/>
                <v:imagedata r:id="rId560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04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40" w:bottom="280" w:left="700" w:header="720" w:footer="720" w:gutter="0"/>
          <w:cols w:equalWidth="0" w:num="2">
            <w:col w:w="4976" w:space="717"/>
            <w:col w:w="4907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</w:p>
    <w:p>
      <w:pPr>
        <w:spacing w:before="0" w:after="0" w:line="239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to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ED)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t.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8 -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10" w:type="default"/>
          <w:pgSz w:w="12240" w:h="15840"/>
          <w:pgMar w:top="1800" w:right="980" w:bottom="1100" w:left="700" w:header="216" w:footer="901" w:gutter="0"/>
          <w:pgNumType w:start="20"/>
        </w:sectPr>
      </w:pPr>
    </w:p>
    <w:p>
      <w:pPr>
        <w:spacing w:before="87" w:after="0" w:line="206" w:lineRule="exact"/>
        <w:ind w:left="470" w:right="-36" w:hanging="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99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l 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</w:p>
    <w:p>
      <w:pPr>
        <w:spacing w:before="83" w:after="0" w:line="240" w:lineRule="auto"/>
        <w:ind w:right="-71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0" w:after="0" w:line="206" w:lineRule="exact"/>
        <w:ind w:left="10" w:right="-5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tabs>
          <w:tab w:val="left" w:pos="940"/>
        </w:tabs>
        <w:spacing w:before="83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3">
            <w:col w:w="1097" w:space="478"/>
            <w:col w:w="1224" w:space="576"/>
            <w:col w:w="7185"/>
          </w:cols>
        </w:sectPr>
      </w:pPr>
    </w:p>
    <w:p>
      <w:pPr>
        <w:spacing w:before="6" w:after="0" w:line="110" w:lineRule="exact"/>
        <w:jc w:val="left"/>
        <w:rPr>
          <w:sz w:val="11"/>
          <w:szCs w:val="11"/>
        </w:rPr>
      </w:pPr>
      <w:r>
        <w:pict>
          <v:group id="_x0000_s7397" o:spid="_x0000_s739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  <o:lock v:ext="edit"/>
            <v:shape id="_x0000_s7398" o:spid="_x0000_s7398" style="position:absolute;left:1022;top:14441;height:2;width:10200;" filled="f" stroked="t" coordorigin="1022,14441" coordsize="10200,0" path="m1022,14441l11222,14441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tabs>
          <w:tab w:val="left" w:pos="1820"/>
          <w:tab w:val="left" w:pos="3200"/>
          <w:tab w:val="left" w:pos="4160"/>
        </w:tabs>
        <w:spacing w:before="0" w:after="0" w:line="240" w:lineRule="auto"/>
        <w:ind w:left="43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9.5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2.7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tabs>
          <w:tab w:val="left" w:pos="1820"/>
          <w:tab w:val="left" w:pos="3200"/>
          <w:tab w:val="left" w:pos="4160"/>
        </w:tabs>
        <w:spacing w:before="81" w:after="0" w:line="240" w:lineRule="auto"/>
        <w:ind w:left="459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7399" o:spid="_x0000_s7399" o:spt="203" style="position:absolute;left:0pt;margin-left:45.25pt;margin-top:-13.35pt;height:14.5pt;width:234.1pt;mso-position-horizontal-relative:page;z-index:-9216;mso-width-relative:page;mso-height-relative:page;" coordorigin="906,-267" coordsize="4682,290">
            <o:lock v:ext="edit"/>
            <v:group id="_x0000_s7400" o:spid="_x0000_s7400" o:spt="203" style="position:absolute;left:1968;top:-266;height:288;width:108;" coordorigin="1968,-266" coordsize="108,288">
              <o:lock v:ext="edit"/>
              <v:shape id="_x0000_s7401" o:spid="_x0000_s7401" style="position:absolute;left:1968;top:-266;height:288;width:108;" fillcolor="#C6D9F1" filled="t" stroked="f" coordorigin="1968,-266" coordsize="108,288" path="m1968,22l2076,22,2076,-266,1968,-266,1968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2" o:spid="_x0000_s7402" o:spt="203" style="position:absolute;left:907;top:-266;height:288;width:108;" coordorigin="907,-266" coordsize="108,288">
              <o:lock v:ext="edit"/>
              <v:shape id="_x0000_s7403" o:spid="_x0000_s7403" style="position:absolute;left:907;top:-266;height:288;width:108;" fillcolor="#C6D9F1" filled="t" stroked="f" coordorigin="907,-266" coordsize="108,288" path="m907,22l1015,22,1015,-266,907,-266,907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4" o:spid="_x0000_s7404" o:spt="203" style="position:absolute;left:1015;top:-266;height:288;width:953;" coordorigin="1015,-266" coordsize="953,288">
              <o:lock v:ext="edit"/>
              <v:shape id="_x0000_s7405" o:spid="_x0000_s7405" style="position:absolute;left:1015;top:-266;height:288;width:953;" fillcolor="#C6D9F1" filled="t" stroked="f" coordorigin="1015,-266" coordsize="953,288" path="m1015,22l1968,22,1968,-266,1015,-266,1015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6" o:spid="_x0000_s7406" o:spt="203" style="position:absolute;left:2076;top:-266;height:288;width:108;" coordorigin="2076,-266" coordsize="108,288">
              <o:lock v:ext="edit"/>
              <v:shape id="_x0000_s7407" o:spid="_x0000_s7407" style="position:absolute;left:2076;top:-266;height:288;width:108;" fillcolor="#C6D9F1" filled="t" stroked="f" coordorigin="2076,-266" coordsize="108,288" path="m2076,22l2184,22,2184,-266,2076,-266,2076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8" o:spid="_x0000_s7408" o:spt="203" style="position:absolute;left:3588;top:-266;height:288;width:108;" coordorigin="3588,-266" coordsize="108,288">
              <o:lock v:ext="edit"/>
              <v:shape id="_x0000_s7409" o:spid="_x0000_s7409" style="position:absolute;left:3588;top:-266;height:288;width:108;" fillcolor="#C6D9F1" filled="t" stroked="f" coordorigin="3588,-266" coordsize="108,288" path="m3588,22l3696,22,3696,-266,3588,-266,3588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0" o:spid="_x0000_s7410" o:spt="203" style="position:absolute;left:2184;top:-266;height:288;width:1404;" coordorigin="2184,-266" coordsize="1404,288">
              <o:lock v:ext="edit"/>
              <v:shape id="_x0000_s7411" o:spid="_x0000_s7411" style="position:absolute;left:2184;top:-266;height:288;width:1404;" fillcolor="#C6D9F1" filled="t" stroked="f" coordorigin="2184,-266" coordsize="1404,288" path="m2184,22l3588,22,3588,-266,2184,-266,2184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2" o:spid="_x0000_s7412" o:spt="203" style="position:absolute;left:3696;top:-266;height:288;width:108;" coordorigin="3696,-266" coordsize="108,288">
              <o:lock v:ext="edit"/>
              <v:shape id="_x0000_s7413" o:spid="_x0000_s7413" style="position:absolute;left:3696;top:-266;height:288;width:108;" fillcolor="#C6D9F1" filled="t" stroked="f" coordorigin="3696,-266" coordsize="108,288" path="m3696,22l3804,22,3804,-266,3696,-266,3696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4" o:spid="_x0000_s7414" o:spt="203" style="position:absolute;left:4579;top:-266;height:288;width:108;" coordorigin="4579,-266" coordsize="108,288">
              <o:lock v:ext="edit"/>
              <v:shape id="_x0000_s7415" o:spid="_x0000_s7415" style="position:absolute;left:4579;top:-266;height:288;width:108;" fillcolor="#C6D9F1" filled="t" stroked="f" coordorigin="4579,-266" coordsize="108,288" path="m4579,22l4687,22,4687,-266,4579,-266,4579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6" o:spid="_x0000_s7416" o:spt="203" style="position:absolute;left:3804;top:-266;height:288;width:775;" coordorigin="3804,-266" coordsize="775,288">
              <o:lock v:ext="edit"/>
              <v:shape id="_x0000_s7417" o:spid="_x0000_s7417" style="position:absolute;left:3804;top:-266;height:288;width:775;" fillcolor="#C6D9F1" filled="t" stroked="f" coordorigin="3804,-266" coordsize="775,288" path="m3804,22l4579,22,4579,-266,3804,-266,3804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8" o:spid="_x0000_s7418" o:spt="203" style="position:absolute;left:4687;top:-266;height:288;width:108;" coordorigin="4687,-266" coordsize="108,288">
              <o:lock v:ext="edit"/>
              <v:shape id="_x0000_s7419" o:spid="_x0000_s7419" style="position:absolute;left:4687;top:-266;height:288;width:108;" fillcolor="#C6D9F1" filled="t" stroked="f" coordorigin="4687,-266" coordsize="108,288" path="m4687,22l4795,22,4795,-266,4687,-266,4687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0" o:spid="_x0000_s7420" o:spt="203" style="position:absolute;left:5479;top:-266;height:288;width:108;" coordorigin="5479,-266" coordsize="108,288">
              <o:lock v:ext="edit"/>
              <v:shape id="_x0000_s7421" o:spid="_x0000_s7421" style="position:absolute;left:5479;top:-266;height:288;width:108;" fillcolor="#C6D9F1" filled="t" stroked="f" coordorigin="5479,-266" coordsize="108,288" path="m5479,22l5587,22,5587,-266,5479,-266,5479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2" o:spid="_x0000_s7422" o:spt="203" style="position:absolute;left:4795;top:-266;height:288;width:684;" coordorigin="4795,-266" coordsize="684,288">
              <o:lock v:ext="edit"/>
              <v:shape id="_x0000_s7423" o:spid="_x0000_s7423" style="position:absolute;left:4795;top:-266;height:288;width:684;" fillcolor="#C6D9F1" filled="t" stroked="f" coordorigin="4795,-266" coordsize="684,288" path="m4795,22l5479,22,5479,-266,4795,-266,4795,2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7424" o:spid="_x0000_s7424" o:spt="203" style="position:absolute;left:0pt;margin-left:45.25pt;margin-top:15.3pt;height:14.5pt;width:234.1pt;mso-position-horizontal-relative:page;z-index:-9216;mso-width-relative:page;mso-height-relative:page;" coordorigin="906,306" coordsize="4682,290">
            <o:lock v:ext="edit"/>
            <v:group id="_x0000_s7425" o:spid="_x0000_s7425" o:spt="203" style="position:absolute;left:1968;top:307;height:288;width:108;" coordorigin="1968,307" coordsize="108,288">
              <o:lock v:ext="edit"/>
              <v:shape id="_x0000_s7426" o:spid="_x0000_s7426" style="position:absolute;left:1968;top:307;height:288;width:108;" fillcolor="#C6D9F1" filled="t" stroked="f" coordorigin="1968,307" coordsize="108,288" path="m1968,595l2076,595,2076,307,1968,307,196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7" o:spid="_x0000_s7427" o:spt="203" style="position:absolute;left:907;top:307;height:288;width:108;" coordorigin="907,307" coordsize="108,288">
              <o:lock v:ext="edit"/>
              <v:shape id="_x0000_s7428" o:spid="_x0000_s7428" style="position:absolute;left:907;top:307;height:288;width:108;" fillcolor="#C6D9F1" filled="t" stroked="f" coordorigin="907,307" coordsize="108,288" path="m907,595l1015,595,1015,307,907,307,90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9" o:spid="_x0000_s7429" o:spt="203" style="position:absolute;left:1015;top:307;height:288;width:953;" coordorigin="1015,307" coordsize="953,288">
              <o:lock v:ext="edit"/>
              <v:shape id="_x0000_s7430" o:spid="_x0000_s7430" style="position:absolute;left:1015;top:307;height:288;width:953;" fillcolor="#C6D9F1" filled="t" stroked="f" coordorigin="1015,307" coordsize="953,288" path="m1015,595l1968,595,1968,307,1015,307,1015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1" o:spid="_x0000_s7431" o:spt="203" style="position:absolute;left:2076;top:307;height:288;width:108;" coordorigin="2076,307" coordsize="108,288">
              <o:lock v:ext="edit"/>
              <v:shape id="_x0000_s7432" o:spid="_x0000_s7432" style="position:absolute;left:2076;top:307;height:288;width:108;" fillcolor="#C6D9F1" filled="t" stroked="f" coordorigin="2076,307" coordsize="108,288" path="m2076,595l2184,595,2184,307,2076,307,207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3" o:spid="_x0000_s7433" o:spt="203" style="position:absolute;left:3588;top:307;height:288;width:108;" coordorigin="3588,307" coordsize="108,288">
              <o:lock v:ext="edit"/>
              <v:shape id="_x0000_s7434" o:spid="_x0000_s7434" style="position:absolute;left:3588;top:307;height:288;width:108;" fillcolor="#C6D9F1" filled="t" stroked="f" coordorigin="3588,307" coordsize="108,288" path="m3588,595l3696,595,3696,307,3588,307,358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5" o:spid="_x0000_s7435" o:spt="203" style="position:absolute;left:2184;top:307;height:288;width:1404;" coordorigin="2184,307" coordsize="1404,288">
              <o:lock v:ext="edit"/>
              <v:shape id="_x0000_s7436" o:spid="_x0000_s7436" style="position:absolute;left:2184;top:307;height:288;width:1404;" fillcolor="#C6D9F1" filled="t" stroked="f" coordorigin="2184,307" coordsize="1404,288" path="m2184,595l3588,595,3588,307,2184,307,2184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7" o:spid="_x0000_s7437" o:spt="203" style="position:absolute;left:3696;top:307;height:288;width:108;" coordorigin="3696,307" coordsize="108,288">
              <o:lock v:ext="edit"/>
              <v:shape id="_x0000_s7438" o:spid="_x0000_s7438" style="position:absolute;left:3696;top:307;height:288;width:108;" fillcolor="#C6D9F1" filled="t" stroked="f" coordorigin="3696,307" coordsize="108,288" path="m3696,595l3804,595,3804,307,3696,307,369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9" o:spid="_x0000_s7439" o:spt="203" style="position:absolute;left:4579;top:307;height:288;width:108;" coordorigin="4579,307" coordsize="108,288">
              <o:lock v:ext="edit"/>
              <v:shape id="_x0000_s7440" o:spid="_x0000_s7440" style="position:absolute;left:4579;top:307;height:288;width:108;" fillcolor="#C6D9F1" filled="t" stroked="f" coordorigin="4579,307" coordsize="108,288" path="m4579,595l4687,595,4687,307,4579,307,4579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1" o:spid="_x0000_s7441" o:spt="203" style="position:absolute;left:3804;top:307;height:288;width:775;" coordorigin="3804,307" coordsize="775,288">
              <o:lock v:ext="edit"/>
              <v:shape id="_x0000_s7442" o:spid="_x0000_s7442" style="position:absolute;left:3804;top:307;height:288;width:775;" fillcolor="#C6D9F1" filled="t" stroked="f" coordorigin="3804,307" coordsize="775,288" path="m3804,595l4579,595,4579,307,3804,307,3804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3" o:spid="_x0000_s7443" o:spt="203" style="position:absolute;left:4687;top:307;height:288;width:108;" coordorigin="4687,307" coordsize="108,288">
              <o:lock v:ext="edit"/>
              <v:shape id="_x0000_s7444" o:spid="_x0000_s7444" style="position:absolute;left:4687;top:307;height:288;width:108;" fillcolor="#C6D9F1" filled="t" stroked="f" coordorigin="4687,307" coordsize="108,288" path="m4687,595l4795,595,4795,307,4687,307,468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5" o:spid="_x0000_s7445" o:spt="203" style="position:absolute;left:5479;top:307;height:288;width:108;" coordorigin="5479,307" coordsize="108,288">
              <o:lock v:ext="edit"/>
              <v:shape id="_x0000_s7446" o:spid="_x0000_s7446" style="position:absolute;left:5479;top:307;height:288;width:108;" fillcolor="#C6D9F1" filled="t" stroked="f" coordorigin="5479,307" coordsize="108,288" path="m5479,595l5587,595,5587,307,5479,307,5479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7" o:spid="_x0000_s7447" o:spt="203" style="position:absolute;left:4795;top:307;height:288;width:684;" coordorigin="4795,307" coordsize="684,288">
              <o:lock v:ext="edit"/>
              <v:shape id="_x0000_s7448" o:spid="_x0000_s7448" style="position:absolute;left:4795;top:307;height:288;width:684;" fillcolor="#C6D9F1" filled="t" stroked="f" coordorigin="4795,307" coordsize="684,288" path="m4795,595l5479,595,5479,307,4795,307,4795,5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20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24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11.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tabs>
          <w:tab w:val="left" w:pos="1820"/>
          <w:tab w:val="left" w:pos="3280"/>
          <w:tab w:val="left" w:pos="4160"/>
        </w:tabs>
        <w:spacing w:before="78" w:after="0" w:line="240" w:lineRule="auto"/>
        <w:ind w:left="38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32.4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36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spacing w:before="81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before="59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2" w:after="0" w:line="208" w:lineRule="exact"/>
        <w:ind w:left="315" w:right="607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&lt;250u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A),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th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&lt;350u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3" w:lineRule="exact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8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9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7449" o:spid="_x0000_s7449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7450" o:spid="_x0000_s7450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pict>
          <v:group id="_x0000_s7451" o:spid="_x0000_s7451" o:spt="203" style="position:absolute;left:0pt;margin-left:45.35pt;margin-top:26.75pt;height:0.1pt;width:236.5pt;mso-position-horizontal-relative:page;z-index:-9216;mso-width-relative:page;mso-height-relative:page;" coordorigin="907,536" coordsize="4730,2">
            <o:lock v:ext="edit"/>
            <v:shape id="_x0000_s7452" o:spid="_x0000_s7452" style="position:absolute;left:907;top:536;height:2;width:4730;" filled="f" stroked="t" coordorigin="907,536" coordsize="4730,0" path="m907,536l5638,536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   </w:t>
      </w:r>
      <w:r>
        <w:rPr>
          <w:rFonts w:ascii="Arial" w:hAnsi="Arial" w:eastAsia="Arial" w:cs="Arial"/>
          <w:color w:val="2268AE"/>
          <w:spacing w:val="6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LLE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  </w:t>
      </w:r>
      <w:r>
        <w:rPr>
          <w:rFonts w:ascii="Arial" w:hAnsi="Arial" w:eastAsia="Arial" w:cs="Arial"/>
          <w:color w:val="2268AE"/>
          <w:spacing w:val="5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eastAsia="Arial" w:cs="Arial"/>
          <w:color w:val="2268AE"/>
          <w:spacing w:val="-48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  </w:t>
      </w:r>
      <w:r>
        <w:rPr>
          <w:rFonts w:ascii="Arial" w:hAnsi="Arial" w:eastAsia="Arial" w:cs="Arial"/>
          <w:color w:val="2268AE"/>
          <w:spacing w:val="6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RM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(UV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)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/ Pr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388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53" o:spid="_x0000_s7453" o:spt="203" style="position:absolute;left:0pt;margin-left:45.35pt;margin-top:12.1pt;height:0.1pt;width:236.6pt;mso-position-horizontal-relative:page;z-index:-9216;mso-width-relative:page;mso-height-relative:page;" coordorigin="907,242" coordsize="4733,2">
            <o:lock v:ext="edit"/>
            <v:shape id="_x0000_s7454" o:spid="_x0000_s7454" style="position:absolute;left:907;top:242;height:2;width:4733;" filled="f" stroked="t" coordorigin="907,242" coordsize="4733,0" path="m907,242l5640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nder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age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Lock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(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UV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)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(UV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)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 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RI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8 PD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;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PD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PI</w:t>
      </w:r>
      <w:r>
        <w:rPr>
          <w:rFonts w:ascii="Arial" w:hAnsi="Arial" w:eastAsia="Arial" w:cs="Arial"/>
          <w:spacing w:val="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belo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UV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_F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LL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 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e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8 PD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ff.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 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c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ush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ent L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/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ent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ense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abo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goi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t/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Pr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r).</w:t>
      </w:r>
    </w:p>
    <w:p>
      <w:pPr>
        <w:spacing w:before="0" w:after="0" w:line="206" w:lineRule="exact"/>
        <w:ind w:right="13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eastAsia="Arial" w:cs="Arial"/>
          <w:spacing w:val="2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</w:t>
      </w:r>
    </w:p>
    <w:p>
      <w:pPr>
        <w:spacing w:before="0" w:after="0" w:line="240" w:lineRule="auto"/>
        <w:ind w:right="12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ET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up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223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The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al L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/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12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ceeded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145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ET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˚C.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˚C.</w:t>
      </w:r>
    </w:p>
    <w:p>
      <w:pPr>
        <w:spacing w:after="0" w:line="240" w:lineRule="auto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00" w:left="700" w:header="216" w:footer="901" w:gutter="0"/>
          <w:cols w:equalWidth="0" w:num="2">
            <w:col w:w="4977" w:space="717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4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eastAsia="Arial" w:cs="Arial"/>
          <w:color w:val="2268AE"/>
          <w:spacing w:val="-48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R-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6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eastAsia="Arial" w:cs="Arial"/>
          <w:color w:val="2268AE"/>
          <w:spacing w:val="-48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M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9" w:after="0" w:line="170" w:lineRule="exact"/>
        <w:jc w:val="left"/>
        <w:rPr>
          <w:sz w:val="17"/>
          <w:szCs w:val="17"/>
        </w:rPr>
      </w:pPr>
    </w:p>
    <w:p>
      <w:pPr>
        <w:spacing w:before="34" w:after="0" w:line="206" w:lineRule="exact"/>
        <w:ind w:left="207" w:right="12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Wa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rm</w:t>
      </w: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9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5" o:spt="75" type="#_x0000_t75" style="height:288.05pt;width:507.5pt;" filled="f" coordsize="21600,21600">
            <v:path/>
            <v:fill on="f" focussize="0,0"/>
            <v:stroke/>
            <v:imagedata r:id="rId561" o:title=""/>
            <o:lock v:ext="edit" aspectratio="t"/>
            <w10:wrap type="none"/>
            <w10:anchorlock/>
          </v:shape>
        </w:pict>
      </w:r>
    </w:p>
    <w:p>
      <w:pPr>
        <w:spacing w:before="1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927" w:right="4451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2"/>
          <w:sz w:val="16"/>
          <w:szCs w:val="16"/>
        </w:rPr>
        <w:t>1.</w:t>
      </w:r>
      <w:r>
        <w:rPr>
          <w:rFonts w:ascii="Arial" w:hAnsi="Arial" w:eastAsia="Arial" w:cs="Arial"/>
          <w:color w:val="2268AE"/>
          <w:spacing w:val="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ages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position w:val="0"/>
          <w:sz w:val="10"/>
          <w:szCs w:val="10"/>
        </w:rPr>
        <w:t>1</w:t>
      </w:r>
      <w:r>
        <w:rPr>
          <w:rFonts w:ascii="Arial" w:hAnsi="Arial" w:eastAsia="Arial" w:cs="Arial"/>
          <w:b/>
          <w:bCs/>
          <w:color w:val="000000"/>
          <w:spacing w:val="15"/>
          <w:w w:val="100"/>
          <w:position w:val="0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V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position w:val="0"/>
          <w:sz w:val="10"/>
          <w:szCs w:val="10"/>
        </w:rPr>
        <w:t>2</w:t>
      </w:r>
      <w:r>
        <w:rPr>
          <w:rFonts w:ascii="Arial" w:hAnsi="Arial" w:eastAsia="Arial" w:cs="Arial"/>
          <w:b/>
          <w:bCs/>
          <w:color w:val="000000"/>
          <w:spacing w:val="15"/>
          <w:w w:val="100"/>
          <w:position w:val="0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applied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by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E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alue.</w:t>
      </w:r>
    </w:p>
    <w:p>
      <w:pPr>
        <w:spacing w:before="0" w:after="0" w:line="181" w:lineRule="exact"/>
        <w:ind w:left="927" w:right="13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>2.</w:t>
      </w:r>
      <w:r>
        <w:rPr>
          <w:rFonts w:ascii="Arial" w:hAnsi="Arial" w:eastAsia="Arial" w:cs="Arial"/>
          <w:color w:val="2268AE"/>
          <w:spacing w:val="3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eadings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ing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s/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of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</w:p>
    <w:p>
      <w:pPr>
        <w:spacing w:before="0" w:after="0" w:line="189" w:lineRule="exact"/>
        <w:ind w:left="927" w:right="390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 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load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ent 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by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onne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-1"/>
          <w:sz w:val="10"/>
          <w:szCs w:val="10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-1"/>
          <w:sz w:val="10"/>
          <w:szCs w:val="10"/>
        </w:rPr>
        <w:t>L</w:t>
      </w:r>
      <w:r>
        <w:rPr>
          <w:rFonts w:ascii="Arial" w:hAnsi="Arial" w:eastAsia="Arial" w:cs="Arial"/>
          <w:b/>
          <w:bCs/>
          <w:spacing w:val="-3"/>
          <w:w w:val="100"/>
          <w:position w:val="-1"/>
          <w:sz w:val="10"/>
          <w:szCs w:val="10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-1"/>
          <w:sz w:val="10"/>
          <w:szCs w:val="10"/>
        </w:rPr>
        <w:t>SS</w:t>
      </w:r>
      <w:r>
        <w:rPr>
          <w:rFonts w:ascii="Arial" w:hAnsi="Arial" w:eastAsia="Arial" w:cs="Arial"/>
          <w:b/>
          <w:bCs/>
          <w:spacing w:val="18"/>
          <w:w w:val="100"/>
          <w:position w:val="-1"/>
          <w:sz w:val="10"/>
          <w:szCs w:val="1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pin.</w:t>
      </w:r>
    </w:p>
    <w:p>
      <w:pPr>
        <w:spacing w:before="0" w:after="0" w:line="178" w:lineRule="exact"/>
        <w:ind w:left="927" w:right="13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>3.</w:t>
      </w:r>
      <w:r>
        <w:rPr>
          <w:rFonts w:ascii="Arial" w:hAnsi="Arial" w:eastAsia="Arial" w:cs="Arial"/>
          <w:color w:val="2268AE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load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high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ollo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by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ond</w:t>
      </w:r>
    </w:p>
    <w:p>
      <w:pPr>
        <w:spacing w:before="0" w:after="0" w:line="236" w:lineRule="auto"/>
        <w:ind w:left="927" w:right="129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f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ion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age.</w:t>
      </w:r>
      <w:r>
        <w:rPr>
          <w:rFonts w:ascii="Arial" w:hAnsi="Arial" w:eastAsia="Arial" w:cs="Arial"/>
          <w:spacing w:val="10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The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ponds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eastAsia="Arial" w:cs="Arial"/>
          <w:spacing w:val="10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ing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load</w:t>
      </w:r>
      <w:r>
        <w:rPr>
          <w:rFonts w:ascii="Arial" w:hAnsi="Arial" w:eastAsia="Arial" w:cs="Arial"/>
          <w:spacing w:val="6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ent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position w:val="2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ined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or</w:t>
      </w:r>
      <w:r>
        <w:rPr>
          <w:rFonts w:ascii="Arial" w:hAnsi="Arial" w:eastAsia="Arial" w:cs="Arial"/>
          <w:spacing w:val="6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on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0"/>
          <w:szCs w:val="10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0"/>
          <w:sz w:val="10"/>
          <w:szCs w:val="10"/>
        </w:rPr>
        <w:t>L</w:t>
      </w:r>
      <w:r>
        <w:rPr>
          <w:rFonts w:ascii="Arial" w:hAnsi="Arial" w:eastAsia="Arial" w:cs="Arial"/>
          <w:b/>
          <w:bCs/>
          <w:spacing w:val="-3"/>
          <w:w w:val="100"/>
          <w:position w:val="0"/>
          <w:sz w:val="10"/>
          <w:szCs w:val="10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0"/>
          <w:szCs w:val="10"/>
        </w:rPr>
        <w:t xml:space="preserve">SS 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pin.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er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PS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 xml:space="preserve">E 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load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ent</w:t>
      </w:r>
      <w:r>
        <w:rPr>
          <w:rFonts w:ascii="Arial" w:hAnsi="Arial" w:eastAsia="Arial" w:cs="Arial"/>
          <w:spacing w:val="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ines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hat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deli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er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eque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it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spacing w:val="5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On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by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ai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app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y 42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36" w:lineRule="auto"/>
        <w:jc w:val="both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00" w:left="700" w:header="216" w:footer="901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pict>
          <v:group id="_x0000_s7455" o:spid="_x0000_s7455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7456" o:spid="_x0000_s7456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spacing w:before="0" w:after="0" w:line="240" w:lineRule="auto"/>
        <w:ind w:left="207" w:right="3378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7457" o:spid="_x0000_s7457" o:spt="203" style="position:absolute;left:0pt;margin-left:45.35pt;margin-top:12.95pt;height:0.1pt;width:232.05pt;mso-position-horizontal-relative:page;z-index:-9216;mso-width-relative:page;mso-height-relative:page;" coordorigin="907,260" coordsize="4642,2">
            <o:lock v:ext="edit"/>
            <v:shape id="_x0000_s7458" o:spid="_x0000_s7458" style="position:absolute;left:907;top:260;height:2;width:4642;" filled="f" stroked="t" coordorigin="907,260" coordsize="4642,0" path="m907,260l5549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before="3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</w:p>
    <w:p>
      <w:pPr>
        <w:spacing w:before="0" w:after="0" w:line="206" w:lineRule="exact"/>
        <w:ind w:right="6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1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</w:p>
    <w:p>
      <w:pPr>
        <w:tabs>
          <w:tab w:val="left" w:pos="3300"/>
        </w:tabs>
        <w:spacing w:before="66" w:after="0" w:line="240" w:lineRule="auto"/>
        <w:ind w:left="362" w:right="1147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59" o:spid="_x0000_s7459" o:spt="203" style="position:absolute;left:0pt;margin-left:436.6pt;margin-top:14.55pt;height:15pt;width:117.1pt;mso-position-horizontal-relative:page;z-index:-9216;mso-width-relative:page;mso-height-relative:page;" coordorigin="8732,291" coordsize="2342,300">
            <o:lock v:ext="edit"/>
            <v:group id="_x0000_s7460" o:spid="_x0000_s7460" o:spt="203" style="position:absolute;left:8734;top:292;height:298;width:1224;" coordorigin="8734,292" coordsize="1224,298">
              <o:lock v:ext="edit"/>
              <v:shape id="_x0000_s7461" o:spid="_x0000_s7461" style="position:absolute;left:8734;top:292;height:298;width:1224;" fillcolor="#C6D9F1" filled="t" stroked="f" coordorigin="8734,292" coordsize="1224,298" path="m8734,590l9958,590,9958,292,8734,292,8734,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2" o:spid="_x0000_s7462" o:spt="203" style="position:absolute;left:8842;top:292;height:288;width:1008;" coordorigin="8842,292" coordsize="1008,288">
              <o:lock v:ext="edit"/>
              <v:shape id="_x0000_s7463" o:spid="_x0000_s7463" style="position:absolute;left:8842;top:292;height:288;width:1008;" fillcolor="#C6D9F1" filled="t" stroked="f" coordorigin="8842,292" coordsize="1008,288" path="m8842,580l9850,580,9850,292,8842,292,8842,5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4" o:spid="_x0000_s7464" o:spt="203" style="position:absolute;left:9958;top:292;height:298;width:1116;" coordorigin="9958,292" coordsize="1116,298">
              <o:lock v:ext="edit"/>
              <v:shape id="_x0000_s7465" o:spid="_x0000_s7465" style="position:absolute;left:9958;top:292;height:298;width:1116;" fillcolor="#C6D9F1" filled="t" stroked="f" coordorigin="9958,292" coordsize="1116,298" path="m9958,590l11074,590,11074,292,9958,292,9958,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6" o:spid="_x0000_s7466" o:spt="203" style="position:absolute;left:10066;top:292;height:288;width:900;" coordorigin="10066,292" coordsize="900,288">
              <o:lock v:ext="edit"/>
              <v:shape id="_x0000_s7467" o:spid="_x0000_s7467" style="position:absolute;left:10066;top:292;height:288;width:900;" fillcolor="#C6D9F1" filled="t" stroked="f" coordorigin="10066,292" coordsize="900,288" path="m10066,580l10966,580,10966,292,10066,292,10066,58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at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PS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</w:p>
    <w:p>
      <w:pPr>
        <w:tabs>
          <w:tab w:val="left" w:pos="3860"/>
        </w:tabs>
        <w:spacing w:before="78" w:after="0" w:line="240" w:lineRule="auto"/>
        <w:ind w:left="2690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tabs>
          <w:tab w:val="left" w:pos="2740"/>
          <w:tab w:val="left" w:pos="3900"/>
        </w:tabs>
        <w:spacing w:before="90" w:after="0" w:line="240" w:lineRule="auto"/>
        <w:ind w:left="516" w:right="529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68" o:spid="_x0000_s7468" o:spt="203" style="position:absolute;left:0pt;margin-left:319.6pt;margin-top:15.75pt;height:14.5pt;width:234.1pt;mso-position-horizontal-relative:page;z-index:-9216;mso-width-relative:page;mso-height-relative:page;" coordorigin="6392,315" coordsize="4682,290">
            <o:lock v:ext="edit"/>
            <v:group id="_x0000_s7469" o:spid="_x0000_s7469" o:spt="203" style="position:absolute;left:8626;top:316;height:288;width:108;" coordorigin="8626,316" coordsize="108,288">
              <o:lock v:ext="edit"/>
              <v:shape id="_x0000_s7470" o:spid="_x0000_s7470" style="position:absolute;left:8626;top:316;height:288;width:108;" fillcolor="#C6D9F1" filled="t" stroked="f" coordorigin="8626,316" coordsize="108,288" path="m8626,604l8734,604,8734,316,8626,316,8626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1" o:spid="_x0000_s7471" o:spt="203" style="position:absolute;left:6394;top:316;height:288;width:108;" coordorigin="6394,316" coordsize="108,288">
              <o:lock v:ext="edit"/>
              <v:shape id="_x0000_s7472" o:spid="_x0000_s7472" style="position:absolute;left:6394;top:316;height:288;width:108;" fillcolor="#C6D9F1" filled="t" stroked="f" coordorigin="6394,316" coordsize="108,288" path="m6394,604l6502,604,6502,316,6394,316,6394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3" o:spid="_x0000_s7473" o:spt="203" style="position:absolute;left:6502;top:316;height:288;width:2124;" coordorigin="6502,316" coordsize="2124,288">
              <o:lock v:ext="edit"/>
              <v:shape id="_x0000_s7474" o:spid="_x0000_s7474" style="position:absolute;left:6502;top:316;height:288;width:2124;" fillcolor="#C6D9F1" filled="t" stroked="f" coordorigin="6502,316" coordsize="2124,288" path="m6502,604l8626,604,8626,316,6502,316,6502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5" o:spid="_x0000_s7475" o:spt="203" style="position:absolute;left:8734;top:316;height:288;width:108;" coordorigin="8734,316" coordsize="108,288">
              <o:lock v:ext="edit"/>
              <v:shape id="_x0000_s7476" o:spid="_x0000_s7476" style="position:absolute;left:8734;top:316;height:288;width:108;" fillcolor="#C6D9F1" filled="t" stroked="f" coordorigin="8734,316" coordsize="108,288" path="m8734,604l8842,604,8842,316,8734,316,8734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7" o:spid="_x0000_s7477" o:spt="203" style="position:absolute;left:9850;top:316;height:288;width:108;" coordorigin="9850,316" coordsize="108,288">
              <o:lock v:ext="edit"/>
              <v:shape id="_x0000_s7478" o:spid="_x0000_s7478" style="position:absolute;left:9850;top:316;height:288;width:108;" fillcolor="#C6D9F1" filled="t" stroked="f" coordorigin="9850,316" coordsize="108,288" path="m9850,604l9958,604,9958,316,9850,316,9850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9" o:spid="_x0000_s7479" o:spt="203" style="position:absolute;left:8842;top:316;height:288;width:1008;" coordorigin="8842,316" coordsize="1008,288">
              <o:lock v:ext="edit"/>
              <v:shape id="_x0000_s7480" o:spid="_x0000_s7480" style="position:absolute;left:8842;top:316;height:288;width:1008;" fillcolor="#C6D9F1" filled="t" stroked="f" coordorigin="8842,316" coordsize="1008,288" path="m8842,604l9850,604,9850,316,8842,316,8842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1" o:spid="_x0000_s7481" o:spt="203" style="position:absolute;left:9958;top:316;height:288;width:108;" coordorigin="9958,316" coordsize="108,288">
              <o:lock v:ext="edit"/>
              <v:shape id="_x0000_s7482" o:spid="_x0000_s7482" style="position:absolute;left:9958;top:316;height:288;width:108;" fillcolor="#C6D9F1" filled="t" stroked="f" coordorigin="9958,316" coordsize="108,288" path="m9958,604l10066,604,10066,316,9958,316,9958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3" o:spid="_x0000_s7483" o:spt="203" style="position:absolute;left:10966;top:316;height:288;width:108;" coordorigin="10966,316" coordsize="108,288">
              <o:lock v:ext="edit"/>
              <v:shape id="_x0000_s7484" o:spid="_x0000_s7484" style="position:absolute;left:10966;top:316;height:288;width:108;" fillcolor="#C6D9F1" filled="t" stroked="f" coordorigin="10966,316" coordsize="108,288" path="m10966,604l11074,604,11074,316,10966,316,10966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5" o:spid="_x0000_s7485" o:spt="203" style="position:absolute;left:10066;top:316;height:288;width:900;" coordorigin="10066,316" coordsize="900,288">
              <o:lock v:ext="edit"/>
              <v:shape id="_x0000_s7486" o:spid="_x0000_s7486" style="position:absolute;left:10066;top:316;height:288;width:900;" fillcolor="#C6D9F1" filled="t" stroked="f" coordorigin="10066,316" coordsize="900,288" path="m10066,604l10966,604,10966,316,10066,316,10066,60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=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99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</w:t>
      </w:r>
    </w:p>
    <w:p>
      <w:pPr>
        <w:tabs>
          <w:tab w:val="left" w:pos="2740"/>
          <w:tab w:val="left" w:pos="3900"/>
        </w:tabs>
        <w:spacing w:before="78" w:after="0" w:line="240" w:lineRule="auto"/>
        <w:ind w:left="502" w:right="531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=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99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7" w:space="717"/>
            <w:col w:w="488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C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LLE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R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       </w:t>
      </w:r>
      <w:r>
        <w:rPr>
          <w:rFonts w:ascii="Arial" w:hAnsi="Arial" w:eastAsia="Arial" w:cs="Arial"/>
          <w:color w:val="2268AE"/>
          <w:spacing w:val="23"/>
          <w:w w:val="100"/>
          <w:sz w:val="24"/>
          <w:szCs w:val="24"/>
          <w:u w:val="single" w:color="2268AE"/>
        </w:rPr>
        <w:t xml:space="preserve"> 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3822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87" o:spid="_x0000_s7487" o:spt="203" style="position:absolute;left:0pt;margin-left:45.35pt;margin-top:12.1pt;height:0.1pt;width:241.4pt;mso-position-horizontal-relative:page;z-index:-9216;mso-width-relative:page;mso-height-relative:page;" coordorigin="907,242" coordsize="4829,2">
            <o:lock v:ext="edit"/>
            <v:shape id="_x0000_s7488" o:spid="_x0000_s7488" style="position:absolute;left:907;top:242;height:2;width:4829;" filled="f" stroked="t" coordorigin="907,242" coordsize="4829,0" path="m907,242l573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ve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ew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NDRV,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It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487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89" o:spid="_x0000_s7489" o:spt="203" style="position:absolute;left:0pt;margin-left:45.35pt;margin-top:12.1pt;height:0.1pt;width:242.15pt;mso-position-horizontal-relative:page;z-index:-9216;mso-width-relative:page;mso-height-relative:page;" coordorigin="907,242" coordsize="4843,2">
            <o:lock v:ext="edit"/>
            <v:shape id="_x0000_s7490" o:spid="_x0000_s7490" style="position:absolute;left:907;top:242;height:2;width:4843;" filled="f" stroked="t" coordorigin="907,242" coordsize="4843,0" path="m907,242l5750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ab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 xml:space="preserve"> P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W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F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equency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’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equen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tabs>
          <w:tab w:val="left" w:pos="2820"/>
        </w:tabs>
        <w:spacing w:before="64" w:after="0" w:line="240" w:lineRule="auto"/>
        <w:ind w:left="312" w:right="234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91" o:spid="_x0000_s7491" o:spt="203" style="position:absolute;left:0pt;margin-left:45.25pt;margin-top:16.5pt;height:14.5pt;width:239.5pt;mso-position-horizontal-relative:page;z-index:-9216;mso-width-relative:page;mso-height-relative:page;" coordorigin="906,330" coordsize="4790,290">
            <o:lock v:ext="edit"/>
            <v:group id="_x0000_s7492" o:spid="_x0000_s7492" o:spt="203" style="position:absolute;left:3228;top:331;height:288;width:108;" coordorigin="3228,331" coordsize="108,288">
              <o:lock v:ext="edit"/>
              <v:shape id="_x0000_s7493" o:spid="_x0000_s7493" style="position:absolute;left:3228;top:331;height:288;width:108;" fillcolor="#C6D9F1" filled="t" stroked="f" coordorigin="3228,331" coordsize="108,288" path="m3228,619l3336,619,3336,331,3228,331,3228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4" o:spid="_x0000_s7494" o:spt="203" style="position:absolute;left:907;top:331;height:288;width:108;" coordorigin="907,331" coordsize="108,288">
              <o:lock v:ext="edit"/>
              <v:shape id="_x0000_s7495" o:spid="_x0000_s7495" style="position:absolute;left:907;top:331;height:288;width:108;" fillcolor="#C6D9F1" filled="t" stroked="f" coordorigin="907,331" coordsize="108,288" path="m907,619l1015,619,1015,331,907,331,907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6" o:spid="_x0000_s7496" o:spt="203" style="position:absolute;left:1015;top:331;height:288;width:2213;" coordorigin="1015,331" coordsize="2213,288">
              <o:lock v:ext="edit"/>
              <v:shape id="_x0000_s7497" o:spid="_x0000_s7497" style="position:absolute;left:1015;top:331;height:288;width:2213;" fillcolor="#C6D9F1" filled="t" stroked="f" coordorigin="1015,331" coordsize="2213,288" path="m1015,619l3228,619,3228,331,1015,331,1015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8" o:spid="_x0000_s7498" o:spt="203" style="position:absolute;left:3336;top:331;height:288;width:108;" coordorigin="3336,331" coordsize="108,288">
              <o:lock v:ext="edit"/>
              <v:shape id="_x0000_s7499" o:spid="_x0000_s7499" style="position:absolute;left:3336;top:331;height:288;width:108;" fillcolor="#C6D9F1" filled="t" stroked="f" coordorigin="3336,331" coordsize="108,288" path="m3336,619l3444,619,3444,331,3336,331,3336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0" o:spid="_x0000_s7500" o:spt="203" style="position:absolute;left:5587;top:331;height:288;width:108;" coordorigin="5587,331" coordsize="108,288">
              <o:lock v:ext="edit"/>
              <v:shape id="_x0000_s7501" o:spid="_x0000_s7501" style="position:absolute;left:5587;top:331;height:288;width:108;" fillcolor="#C6D9F1" filled="t" stroked="f" coordorigin="5587,331" coordsize="108,288" path="m5587,619l5695,619,5695,331,5587,331,5587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2" o:spid="_x0000_s7502" o:spt="203" style="position:absolute;left:3444;top:331;height:288;width:2143;" coordorigin="3444,331" coordsize="2143,288">
              <o:lock v:ext="edit"/>
              <v:shape id="_x0000_s7503" o:spid="_x0000_s7503" style="position:absolute;left:3444;top:331;height:288;width:2143;" fillcolor="#C6D9F1" filled="t" stroked="f" coordorigin="3444,331" coordsize="2143,288" path="m3444,619l5587,619,5587,331,3444,331,3444,61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1%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)</w: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tabs>
          <w:tab w:val="left" w:pos="3500"/>
        </w:tabs>
        <w:spacing w:before="0" w:after="0" w:line="240" w:lineRule="auto"/>
        <w:ind w:left="1020" w:right="929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178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500"/>
        </w:tabs>
        <w:spacing w:before="81" w:after="0" w:line="240" w:lineRule="auto"/>
        <w:ind w:left="1020" w:right="929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504" o:spid="_x0000_s7504" o:spt="203" style="position:absolute;left:0pt;margin-left:45.25pt;margin-top:15.4pt;height:14.4pt;width:239.5pt;mso-position-horizontal-relative:page;z-index:-9216;mso-width-relative:page;mso-height-relative:page;" coordorigin="906,309" coordsize="4790,288">
            <o:lock v:ext="edit"/>
            <v:group id="_x0000_s7505" o:spid="_x0000_s7505" o:spt="203" style="position:absolute;left:3228;top:310;height:286;width:108;" coordorigin="3228,310" coordsize="108,286">
              <o:lock v:ext="edit"/>
              <v:shape id="_x0000_s7506" o:spid="_x0000_s7506" style="position:absolute;left:3228;top:310;height:286;width:108;" fillcolor="#C6D9F1" filled="t" stroked="f" coordorigin="3228,310" coordsize="108,286" path="m3228,595l3336,595,3336,310,3228,310,322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7" o:spid="_x0000_s7507" o:spt="203" style="position:absolute;left:907;top:310;height:286;width:108;" coordorigin="907,310" coordsize="108,286">
              <o:lock v:ext="edit"/>
              <v:shape id="_x0000_s7508" o:spid="_x0000_s7508" style="position:absolute;left:907;top:310;height:286;width:108;" fillcolor="#C6D9F1" filled="t" stroked="f" coordorigin="907,310" coordsize="108,286" path="m907,595l1015,595,1015,310,907,310,90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9" o:spid="_x0000_s7509" o:spt="203" style="position:absolute;left:1015;top:310;height:286;width:2213;" coordorigin="1015,310" coordsize="2213,286">
              <o:lock v:ext="edit"/>
              <v:shape id="_x0000_s7510" o:spid="_x0000_s7510" style="position:absolute;left:1015;top:310;height:286;width:2213;" fillcolor="#C6D9F1" filled="t" stroked="f" coordorigin="1015,310" coordsize="2213,286" path="m1015,595l3228,595,3228,310,1015,310,1015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1" o:spid="_x0000_s7511" o:spt="203" style="position:absolute;left:3336;top:310;height:286;width:108;" coordorigin="3336,310" coordsize="108,286">
              <o:lock v:ext="edit"/>
              <v:shape id="_x0000_s7512" o:spid="_x0000_s7512" style="position:absolute;left:3336;top:310;height:286;width:108;" fillcolor="#C6D9F1" filled="t" stroked="f" coordorigin="3336,310" coordsize="108,286" path="m3336,595l3444,595,3444,310,3336,310,333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3" o:spid="_x0000_s7513" o:spt="203" style="position:absolute;left:5587;top:310;height:286;width:108;" coordorigin="5587,310" coordsize="108,286">
              <o:lock v:ext="edit"/>
              <v:shape id="_x0000_s7514" o:spid="_x0000_s7514" style="position:absolute;left:5587;top:310;height:286;width:108;" fillcolor="#C6D9F1" filled="t" stroked="f" coordorigin="5587,310" coordsize="108,286" path="m5587,595l5695,595,5695,310,5587,310,558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5" o:spid="_x0000_s7515" o:spt="203" style="position:absolute;left:3444;top:310;height:286;width:2143;" coordorigin="3444,310" coordsize="2143,286">
              <o:lock v:ext="edit"/>
              <v:shape id="_x0000_s7516" o:spid="_x0000_s7516" style="position:absolute;left:3444;top:310;height:286;width:2143;" fillcolor="#C6D9F1" filled="t" stroked="f" coordorigin="3444,310" coordsize="2143,286" path="m3444,595l5587,595,5587,310,3444,310,3444,5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100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480"/>
        </w:tabs>
        <w:spacing w:before="81" w:after="0" w:line="240" w:lineRule="auto"/>
        <w:ind w:left="1020" w:right="90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53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6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480"/>
        </w:tabs>
        <w:spacing w:before="78" w:after="0" w:line="240" w:lineRule="auto"/>
        <w:ind w:left="1020" w:right="90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50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36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t-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/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ense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DC/DC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170" w:lineRule="exact"/>
        <w:jc w:val="left"/>
        <w:rPr>
          <w:sz w:val="17"/>
          <w:szCs w:val="17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170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Low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Load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</w:t>
      </w:r>
      <w:r>
        <w:rPr>
          <w:rFonts w:ascii="Arial" w:hAnsi="Arial" w:eastAsia="Arial" w:cs="Arial"/>
          <w:b/>
          <w:bCs/>
          <w:i/>
          <w:color w:val="2268AE"/>
          <w:spacing w:val="-5"/>
          <w:sz w:val="22"/>
          <w:szCs w:val="22"/>
          <w:u w:val="thick" w:color="2268AE"/>
        </w:rPr>
        <w:t xml:space="preserve"> 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517" o:spid="_x0000_s7517" o:spt="203" style="position:absolute;left:0pt;margin-left:51.1pt;margin-top:41.7pt;height:0.1pt;width:510pt;mso-position-horizontal-relative:page;z-index:-9216;mso-width-relative:page;mso-height-relative:page;" coordorigin="1022,834" coordsize="10200,2">
            <o:lock v:ext="edit"/>
            <v:shape id="_x0000_s7518" o:spid="_x0000_s7518" style="position:absolute;left:1022;top:834;height:2;width:10200;" filled="f" stroked="t" coordorigin="1022,834" coordsize="10200,0" path="m1022,834l11222,834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try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nuo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tabs>
          <w:tab w:val="left" w:pos="4640"/>
        </w:tabs>
        <w:spacing w:before="0" w:after="0" w:line="240" w:lineRule="auto"/>
        <w:ind w:right="-20"/>
        <w:jc w:val="left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pensa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and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Fe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dback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ab/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B)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pull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2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</w:p>
    <w:p>
      <w:pPr>
        <w:spacing w:before="1" w:after="0" w:line="208" w:lineRule="exact"/>
        <w:ind w:right="19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22"/>
          <w:szCs w:val="22"/>
        </w:rPr>
      </w:pPr>
      <w:r>
        <w:pict>
          <v:group id="_x0000_s7519" o:spid="_x0000_s7519" o:spt="203" style="position:absolute;left:0pt;margin-left:324pt;margin-top:12.1pt;height:0.1pt;width:227.25pt;mso-position-horizontal-relative:page;z-index:-9216;mso-width-relative:page;mso-height-relative:page;" coordorigin="6480,242" coordsize="4546,2">
            <o:lock v:ext="edit"/>
            <v:shape id="_x0000_s7520" o:spid="_x0000_s7520" style="position:absolute;left:6480;top:242;height:2;width:4546;" filled="f" stroked="t" coordorigin="6480,242" coordsize="4546,0" path="m6480,242l1102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ft-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right="47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38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“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”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0" w:after="0" w:line="205" w:lineRule="exact"/>
        <w:ind w:left="1610" w:right="1716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M</w:t>
      </w:r>
      <w:r>
        <w:rPr>
          <w:rFonts w:ascii="Arial" w:hAnsi="Arial" w:eastAsia="Arial" w:cs="Arial"/>
          <w:spacing w:val="2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X</w:t>
      </w:r>
      <w:r>
        <w:rPr>
          <w:rFonts w:ascii="Arial" w:hAnsi="Arial" w:eastAsia="Arial" w:cs="Arial"/>
          <w:spacing w:val="10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≈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1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-1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20" w:lineRule="exact"/>
        <w:jc w:val="left"/>
        <w:rPr>
          <w:sz w:val="22"/>
          <w:szCs w:val="22"/>
        </w:rPr>
      </w:pPr>
    </w:p>
    <w:p>
      <w:pPr>
        <w:spacing w:before="0" w:after="0" w:line="478" w:lineRule="auto"/>
        <w:ind w:left="1814" w:right="1887" w:hanging="1814"/>
        <w:jc w:val="lef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: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K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= 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/R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CS</w:t>
      </w:r>
    </w:p>
    <w:p>
      <w:pPr>
        <w:spacing w:before="8" w:after="0" w:line="240" w:lineRule="auto"/>
        <w:ind w:right="480" w:firstLine="5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idi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t.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V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~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499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gi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(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e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:</w:t>
      </w: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371" w:lineRule="exact"/>
        <w:ind w:left="1724" w:right="1879"/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group id="_x0000_s7521" o:spid="_x0000_s7521" o:spt="203" style="position:absolute;left:0pt;margin-left:435.95pt;margin-top:13.75pt;height:0.1pt;width:31.75pt;mso-position-horizontal-relative:page;z-index:-9216;mso-width-relative:page;mso-height-relative:page;" coordorigin="8719,276" coordsize="636,2">
            <o:lock v:ext="edit"/>
            <v:shape id="_x0000_s7522" o:spid="_x0000_s7522" style="position:absolute;left:8719;top:276;height:2;width:636;" filled="f" stroked="t" coordorigin="8719,276" coordsize="636,0" path="m8719,276l9355,276e">
              <v:path arrowok="t"/>
              <v:fill on="f" focussize="0,0"/>
              <v:stroke weight="0.495354330708661pt" color="#000000"/>
              <v:imagedata o:title=""/>
              <o:lock v:ext="edit"/>
            </v:shape>
          </v:group>
        </w:pict>
      </w:r>
      <w:r>
        <w:rPr>
          <w:rFonts w:ascii="Times New Roman" w:hAnsi="Times New Roman" w:eastAsia="Times New Roman" w:cs="Times New Roman"/>
          <w:i/>
          <w:spacing w:val="1"/>
          <w:w w:val="100"/>
          <w:position w:val="-3"/>
          <w:sz w:val="20"/>
          <w:szCs w:val="20"/>
        </w:rPr>
        <w:t>Ts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3"/>
          <w:sz w:val="20"/>
          <w:szCs w:val="20"/>
        </w:rPr>
        <w:t>s</w:t>
      </w:r>
      <w:r>
        <w:rPr>
          <w:rFonts w:ascii="Times New Roman" w:hAnsi="Times New Roman" w:eastAsia="Times New Roman" w:cs="Times New Roman"/>
          <w:i/>
          <w:spacing w:val="-8"/>
          <w:w w:val="100"/>
          <w:position w:val="-3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4"/>
          <w:position w:val="-3"/>
          <w:sz w:val="20"/>
          <w:szCs w:val="20"/>
        </w:rPr>
        <w:t>=</w:t>
      </w:r>
      <w:r>
        <w:rPr>
          <w:rFonts w:ascii="Arial" w:hAnsi="Arial" w:eastAsia="Arial" w:cs="Arial"/>
          <w:spacing w:val="-14"/>
          <w:w w:val="94"/>
          <w:position w:val="-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position w:val="11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0"/>
          <w:w w:val="100"/>
          <w:position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pacing w:val="-4"/>
          <w:w w:val="100"/>
          <w:position w:val="11"/>
          <w:sz w:val="20"/>
          <w:szCs w:val="20"/>
        </w:rPr>
        <w:t>5</w:t>
      </w:r>
      <w:r>
        <w:rPr>
          <w:rFonts w:ascii="Times New Roman" w:hAnsi="Times New Roman" w:eastAsia="Times New Roman" w:cs="Times New Roman"/>
          <w:i/>
          <w:spacing w:val="1"/>
          <w:w w:val="100"/>
          <w:position w:val="11"/>
          <w:sz w:val="20"/>
          <w:szCs w:val="20"/>
        </w:rPr>
        <w:t>C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11"/>
          <w:sz w:val="14"/>
          <w:szCs w:val="14"/>
        </w:rPr>
        <w:t>C</w:t>
      </w:r>
      <w:r>
        <w:rPr>
          <w:rFonts w:ascii="Times New Roman" w:hAnsi="Times New Roman" w:eastAsia="Times New Roman" w:cs="Times New Roman"/>
          <w:i/>
          <w:spacing w:val="2"/>
          <w:w w:val="100"/>
          <w:position w:val="11"/>
          <w:sz w:val="14"/>
          <w:szCs w:val="14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11"/>
          <w:sz w:val="14"/>
          <w:szCs w:val="14"/>
        </w:rPr>
        <w:t>S</w:t>
      </w:r>
    </w:p>
    <w:p>
      <w:pPr>
        <w:spacing w:before="0" w:after="0" w:line="199" w:lineRule="exact"/>
        <w:ind w:left="2277" w:right="1962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0</w:t>
      </w:r>
      <w:r>
        <w:rPr>
          <w:rFonts w:ascii="Arial" w:hAnsi="Arial" w:eastAsia="Arial" w:cs="Arial"/>
          <w:spacing w:val="-3"/>
          <w:w w:val="95"/>
          <w:sz w:val="21"/>
          <w:szCs w:val="21"/>
        </w:rPr>
        <w:t>µ</w:t>
      </w:r>
      <w:r>
        <w:rPr>
          <w:rFonts w:ascii="Times New Roman" w:hAnsi="Times New Roman" w:eastAsia="Times New Roman" w:cs="Times New Roman"/>
          <w:spacing w:val="0"/>
          <w:w w:val="100"/>
          <w:sz w:val="20"/>
          <w:szCs w:val="20"/>
        </w:rPr>
        <w:t>A</w:t>
      </w:r>
    </w:p>
    <w:p>
      <w:pPr>
        <w:spacing w:before="1" w:after="0" w:line="260" w:lineRule="exact"/>
        <w:jc w:val="left"/>
        <w:rPr>
          <w:sz w:val="26"/>
          <w:szCs w:val="26"/>
        </w:rPr>
      </w:pPr>
    </w:p>
    <w:p>
      <w:pPr>
        <w:spacing w:before="0" w:after="0" w:line="206" w:lineRule="exact"/>
        <w:ind w:right="20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~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5063" w:space="717"/>
            <w:col w:w="480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165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C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R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OGI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</w:t>
      </w:r>
      <w:r>
        <w:rPr>
          <w:rFonts w:ascii="Arial" w:hAnsi="Arial" w:eastAsia="Arial" w:cs="Arial"/>
          <w:color w:val="2268AE"/>
          <w:spacing w:val="-8"/>
          <w:w w:val="100"/>
          <w:sz w:val="24"/>
          <w:szCs w:val="24"/>
          <w:u w:val="single" w:color="2268AE"/>
        </w:rPr>
        <w:t xml:space="preserve"> 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2733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523" o:spid="_x0000_s7523" o:spt="203" style="position:absolute;left:0pt;margin-left:45.35pt;margin-top:12.1pt;height:0.1pt;width:231.7pt;mso-position-horizontal-relative:page;z-index:-9216;mso-width-relative:page;mso-height-relative:page;" coordorigin="907,242" coordsize="4634,2">
            <o:lock v:ext="edit"/>
            <v:shape id="_x0000_s7524" o:spid="_x0000_s7524" style="position:absolute;left:907;top:242;height:2;width:4634;" filled="f" stroked="t" coordorigin="907,242" coordsize="4634,0" path="m907,242l5542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so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ed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Top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es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&lt;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  A  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60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-I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so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ed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Top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s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40" w:lineRule="auto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00" w:left="700" w:header="216" w:footer="901" w:gutter="0"/>
          <w:cols w:equalWidth="0" w:num="2">
            <w:col w:w="5062" w:space="718"/>
            <w:col w:w="486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0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RCU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Hi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gh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-Effi</w:t>
      </w:r>
      <w:r>
        <w:rPr>
          <w:rFonts w:ascii="Arial" w:hAnsi="Arial" w:eastAsia="Arial" w:cs="Arial"/>
          <w:b/>
          <w:bCs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7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bac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4" w:after="0" w:line="206" w:lineRule="exact"/>
        <w:ind w:left="207" w:right="12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7525" o:spid="_x0000_s7525" o:spt="203" style="position:absolute;left:0pt;margin-left:54.4pt;margin-top:-222.5pt;height:211.45pt;width:493.8pt;mso-position-horizontal-relative:page;z-index:-9216;mso-width-relative:page;mso-height-relative:page;" coordorigin="1089,-4450" coordsize="9877,4230">
            <o:lock v:ext="edit"/>
            <v:group id="_x0000_s7526" o:spid="_x0000_s7526" o:spt="203" style="position:absolute;left:4092;top:-3063;height:341;width:456;" coordorigin="4092,-3063" coordsize="456,341">
              <o:lock v:ext="edit"/>
              <v:shape id="_x0000_s7527" o:spid="_x0000_s7527" style="position:absolute;left:4092;top:-3063;height:341;width:456;" filled="f" stroked="t" coordorigin="4092,-3063" coordsize="456,341" path="m4092,-2722l4548,-2722,4548,-3063,4092,-3063,4092,-272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28" o:spid="_x0000_s7528" o:spt="75" type="#_x0000_t75" style="position:absolute;left:4174;top:-2984;height:230;width:230;" filled="f" coordsize="21600,21600">
                <v:path/>
                <v:fill on="f" focussize="0,0"/>
                <v:stroke/>
                <v:imagedata r:id="rId562" o:title=""/>
                <o:lock v:ext="edit" aspectratio="t"/>
              </v:shape>
            </v:group>
            <v:group id="_x0000_s7529" o:spid="_x0000_s7529" o:spt="203" style="position:absolute;left:4289;top:-2540;height:30;width:58;" coordorigin="4289,-2540" coordsize="58,30">
              <o:lock v:ext="edit"/>
              <v:shape id="_x0000_s7530" o:spid="_x0000_s7530" style="position:absolute;left:4289;top:-2540;height:30;width:58;" fillcolor="#000000" filled="t" stroked="f" coordorigin="4289,-2540" coordsize="58,30" path="m4289,-2510l4346,-2510,4346,-2540,4289,-2540,4289,-25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1" o:spid="_x0000_s7531" o:spt="203" style="position:absolute;left:4277;top:-2555;height:16;width:84;" coordorigin="4277,-2555" coordsize="84,16">
              <o:lock v:ext="edit"/>
              <v:shape id="_x0000_s7532" o:spid="_x0000_s7532" style="position:absolute;left:4277;top:-2555;height:16;width:84;" fillcolor="#000000" filled="t" stroked="f" coordorigin="4277,-2555" coordsize="84,16" path="m4277,-2539l4361,-2539,4361,-2555,4277,-2555,4277,-25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3" o:spid="_x0000_s7533" o:spt="203" style="position:absolute;left:4318;top:-2708;height:161;width:2;" coordorigin="4318,-2708" coordsize="2,161">
              <o:lock v:ext="edit"/>
              <v:shape id="_x0000_s7534" o:spid="_x0000_s7534" style="position:absolute;left:4318;top:-2708;height:161;width:2;" filled="f" stroked="t" coordorigin="4318,-2708" coordsize="0,161" path="m4318,-2708l4318,-25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35" o:spid="_x0000_s7535" o:spt="203" style="position:absolute;left:4399;top:-2861;height:1934;width:1709;" coordorigin="4399,-2861" coordsize="1709,1934">
              <o:lock v:ext="edit"/>
              <v:shape id="_x0000_s7536" o:spid="_x0000_s7536" style="position:absolute;left:4399;top:-2861;height:1934;width:1709;" fillcolor="#FFFF98" filled="t" stroked="f" coordorigin="4399,-2861" coordsize="1709,1934" path="m4399,-927l6108,-927,6108,-2861,4399,-2861,4399,-9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7" o:spid="_x0000_s7537" o:spt="203" style="position:absolute;left:4399;top:-2861;height:1934;width:1709;" coordorigin="4399,-2861" coordsize="1709,1934">
              <o:lock v:ext="edit"/>
              <v:shape id="_x0000_s7538" o:spid="_x0000_s7538" style="position:absolute;left:4399;top:-2861;height:1934;width:1709;" filled="f" stroked="t" coordorigin="4399,-2861" coordsize="1709,1934" path="m4399,-927l6108,-927,6108,-2861,4399,-2861,4399,-92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39" o:spid="_x0000_s7539" o:spt="203" style="position:absolute;left:6108;top:-1023;height:2;width:190;" coordorigin="6108,-1023" coordsize="190,2">
              <o:lock v:ext="edit"/>
              <v:shape id="_x0000_s7540" o:spid="_x0000_s7540" style="position:absolute;left:6108;top:-1023;height:2;width:190;" filled="f" stroked="t" coordorigin="6108,-1023" coordsize="190,0" path="m6108,-1023l6298,-102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1" o:spid="_x0000_s7541" o:spt="203" style="position:absolute;left:6108;top:-1215;height:2;width:190;" coordorigin="6108,-1215" coordsize="190,2">
              <o:lock v:ext="edit"/>
              <v:shape id="_x0000_s7542" o:spid="_x0000_s7542" style="position:absolute;left:6108;top:-1215;height:2;width:190;" filled="f" stroked="t" coordorigin="6108,-1215" coordsize="190,0" path="m6108,-1215l6298,-121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3" o:spid="_x0000_s7543" o:spt="203" style="position:absolute;left:6108;top:-1404;height:2;width:835;" coordorigin="6108,-1404" coordsize="835,2">
              <o:lock v:ext="edit"/>
              <v:shape id="_x0000_s7544" o:spid="_x0000_s7544" style="position:absolute;left:6108;top:-1404;height:2;width:835;" filled="f" stroked="t" coordorigin="6108,-1404" coordsize="835,0" path="m6108,-1404l6943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5" o:spid="_x0000_s7545" o:spt="203" style="position:absolute;left:6108;top:-1594;height:2;width:190;" coordorigin="6108,-1594" coordsize="190,2">
              <o:lock v:ext="edit"/>
              <v:shape id="_x0000_s7546" o:spid="_x0000_s7546" style="position:absolute;left:6108;top:-1594;height:2;width:190;" filled="f" stroked="t" coordorigin="6108,-1594" coordsize="190,0" path="m6108,-1594l6298,-159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7" o:spid="_x0000_s7547" o:spt="203" style="position:absolute;left:6108;top:-1786;height:2;width:221;" coordorigin="6108,-1786" coordsize="221,2">
              <o:lock v:ext="edit"/>
              <v:shape id="_x0000_s7548" o:spid="_x0000_s7548" style="position:absolute;left:6108;top:-1786;height:2;width:221;" filled="f" stroked="t" coordorigin="6108,-1786" coordsize="221,0" path="m6108,-1786l6329,-178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9" o:spid="_x0000_s7549" o:spt="203" style="position:absolute;left:6108;top:-1976;height:2;width:1637;" coordorigin="6108,-1976" coordsize="1637,2">
              <o:lock v:ext="edit"/>
              <v:shape id="_x0000_s7550" o:spid="_x0000_s7550" style="position:absolute;left:6108;top:-1976;height:2;width:1637;" filled="f" stroked="t" coordorigin="6108,-1976" coordsize="1637,0" path="m6108,-1976l7745,-1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51" o:spid="_x0000_s7551" o:spt="203" style="position:absolute;left:6113;top:-2369;height:2;width:170;" coordorigin="6113,-2369" coordsize="170,2">
              <o:lock v:ext="edit"/>
              <v:shape id="_x0000_s7552" o:spid="_x0000_s7552" style="position:absolute;left:6113;top:-2369;height:2;width:170;" filled="f" stroked="t" coordorigin="6113,-2369" coordsize="170,0" path="m6113,-2369l6283,-23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53" o:spid="_x0000_s7553" o:spt="203" style="position:absolute;left:6118;top:-2549;height:2;width:742;" coordorigin="6118,-2549" coordsize="742,2">
              <o:lock v:ext="edit"/>
              <v:shape id="_x0000_s7554" o:spid="_x0000_s7554" style="position:absolute;left:6118;top:-2549;height:2;width:742;" filled="f" stroked="t" coordorigin="6118,-2549" coordsize="742,0" path="m6118,-2549l6859,-25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55" o:spid="_x0000_s7555" o:spt="75" type="#_x0000_t75" style="position:absolute;left:5678;top:-1049;height:295;width:425;" filled="f" coordsize="21600,21600">
                <v:path/>
                <v:fill on="f" focussize="0,0"/>
                <v:stroke/>
                <v:imagedata r:id="rId563" o:title=""/>
                <o:lock v:ext="edit" aspectratio="t"/>
              </v:shape>
              <v:shape id="_x0000_s7556" o:spid="_x0000_s7556" o:spt="75" type="#_x0000_t75" style="position:absolute;left:5676;top:-1234;height:295;width:281;" filled="f" coordsize="21600,21600">
                <v:path/>
                <v:fill on="f" focussize="0,0"/>
                <v:stroke/>
                <v:imagedata r:id="rId564" o:title=""/>
                <o:lock v:ext="edit" aspectratio="t"/>
              </v:shape>
              <v:shape id="_x0000_s7557" o:spid="_x0000_s7557" o:spt="75" type="#_x0000_t75" style="position:absolute;left:5592;top:-1431;height:492;width:521;" filled="f" coordsize="21600,21600">
                <v:path/>
                <v:fill on="f" focussize="0,0"/>
                <v:stroke/>
                <v:imagedata r:id="rId565" o:title=""/>
                <o:lock v:ext="edit" aspectratio="t"/>
              </v:shape>
              <v:shape id="_x0000_s7558" o:spid="_x0000_s7558" o:spt="75" type="#_x0000_t75" style="position:absolute;left:5690;top:-1620;height:480;width:418;" filled="f" coordsize="21600,21600">
                <v:path/>
                <v:fill on="f" focussize="0,0"/>
                <v:stroke/>
                <v:imagedata r:id="rId566" o:title=""/>
                <o:lock v:ext="edit" aspectratio="t"/>
              </v:shape>
              <v:shape id="_x0000_s7559" o:spid="_x0000_s7559" o:spt="75" type="#_x0000_t75" style="position:absolute;left:5767;top:-1810;height:485;width:338;" filled="f" coordsize="21600,21600">
                <v:path/>
                <v:fill on="f" focussize="0,0"/>
                <v:stroke/>
                <v:imagedata r:id="rId567" o:title=""/>
                <o:lock v:ext="edit" aspectratio="t"/>
              </v:shape>
              <v:shape id="_x0000_s7560" o:spid="_x0000_s7560" o:spt="75" type="#_x0000_t75" style="position:absolute;left:5762;top:-2012;height:295;width:190;" filled="f" coordsize="21600,21600">
                <v:path/>
                <v:fill on="f" focussize="0,0"/>
                <v:stroke/>
                <v:imagedata r:id="rId568" o:title=""/>
                <o:lock v:ext="edit" aspectratio="t"/>
              </v:shape>
              <v:shape id="_x0000_s7561" o:spid="_x0000_s7561" o:spt="75" type="#_x0000_t75" style="position:absolute;left:5611;top:-2192;height:475;width:494;" filled="f" coordsize="21600,21600">
                <v:path/>
                <v:fill on="f" focussize="0,0"/>
                <v:stroke/>
                <v:imagedata r:id="rId569" o:title=""/>
                <o:lock v:ext="edit" aspectratio="t"/>
              </v:shape>
              <v:shape id="_x0000_s7562" o:spid="_x0000_s7562" o:spt="75" type="#_x0000_t75" style="position:absolute;left:5604;top:-2398;height:502;width:502;" filled="f" coordsize="21600,21600">
                <v:path/>
                <v:fill on="f" focussize="0,0"/>
                <v:stroke/>
                <v:imagedata r:id="rId570" o:title=""/>
                <o:lock v:ext="edit" aspectratio="t"/>
              </v:shape>
              <v:shape id="_x0000_s7563" o:spid="_x0000_s7563" o:spt="75" type="#_x0000_t75" style="position:absolute;left:5930;top:-2398;height:295;width:156;" filled="f" coordsize="21600,21600">
                <v:path/>
                <v:fill on="f" focussize="0,0"/>
                <v:stroke/>
                <v:imagedata r:id="rId571" o:title=""/>
                <o:lock v:ext="edit" aspectratio="t"/>
              </v:shape>
              <v:shape id="_x0000_s7564" o:spid="_x0000_s7564" o:spt="75" type="#_x0000_t75" style="position:absolute;left:5568;top:-2592;height:295;width:391;" filled="f" coordsize="21600,21600">
                <v:path/>
                <v:fill on="f" focussize="0,0"/>
                <v:stroke/>
                <v:imagedata r:id="rId572" o:title=""/>
                <o:lock v:ext="edit" aspectratio="t"/>
              </v:shape>
            </v:group>
            <v:group id="_x0000_s7565" o:spid="_x0000_s7565" o:spt="203" style="position:absolute;left:4205;top:-1767;height:2;width:187;" coordorigin="4205,-1767" coordsize="187,2">
              <o:lock v:ext="edit"/>
              <v:shape id="_x0000_s7566" o:spid="_x0000_s7566" style="position:absolute;left:4205;top:-1767;height:2;width:187;" filled="f" stroked="t" coordorigin="4205,-1767" coordsize="187,0" path="m4205,-1767l4392,-176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67" o:spid="_x0000_s7567" o:spt="203" style="position:absolute;left:4315;top:-1028;height:2;width:82;" coordorigin="4315,-1028" coordsize="82,2">
              <o:lock v:ext="edit"/>
              <v:shape id="_x0000_s7568" o:spid="_x0000_s7568" style="position:absolute;left:4315;top:-1028;height:2;width:82;" filled="f" stroked="t" coordorigin="4315,-1028" coordsize="82,0" path="m4315,-1028l4397,-10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69" o:spid="_x0000_s7569" o:spt="203" style="position:absolute;left:3986;top:-1532;height:2;width:420;" coordorigin="3986,-1532" coordsize="420,2">
              <o:lock v:ext="edit"/>
              <v:shape id="_x0000_s7570" o:spid="_x0000_s7570" style="position:absolute;left:3986;top:-1532;height:2;width:420;" filled="f" stroked="t" coordorigin="3986,-1532" coordsize="420,0" path="m3986,-1532l4406,-15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71" o:spid="_x0000_s7571" o:spt="203" style="position:absolute;left:4272;top:-1944;height:2;width:125;" coordorigin="4272,-1944" coordsize="125,2">
              <o:lock v:ext="edit"/>
              <v:shape id="_x0000_s7572" o:spid="_x0000_s7572" style="position:absolute;left:4272;top:-1944;height:2;width:125;" filled="f" stroked="t" coordorigin="4272,-1944" coordsize="125,0" path="m4397,-1944l4272,-194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73" o:spid="_x0000_s7573" o:spt="75" type="#_x0000_t75" style="position:absolute;left:4454;top:-1071;height:295;width:144;" filled="f" coordsize="21600,21600">
                <v:path/>
                <v:fill on="f" focussize="0,0"/>
                <v:stroke/>
                <v:imagedata r:id="rId573" o:title=""/>
                <o:lock v:ext="edit" aspectratio="t"/>
              </v:shape>
              <v:shape id="_x0000_s7574" o:spid="_x0000_s7574" o:spt="75" type="#_x0000_t75" style="position:absolute;left:4435;top:-1810;height:542;width:204;" filled="f" coordsize="21600,21600">
                <v:path/>
                <v:fill on="f" focussize="0,0"/>
                <v:stroke/>
                <v:imagedata r:id="rId574" o:title=""/>
                <o:lock v:ext="edit" aspectratio="t"/>
              </v:shape>
              <v:shape id="_x0000_s7575" o:spid="_x0000_s7575" o:spt="75" type="#_x0000_t75" style="position:absolute;left:4505;top:-1810;height:478;width:622;" filled="f" coordsize="21600,21600">
                <v:path/>
                <v:fill on="f" focussize="0,0"/>
                <v:stroke/>
                <v:imagedata r:id="rId575" o:title=""/>
                <o:lock v:ext="edit" aspectratio="t"/>
              </v:shape>
              <v:shape id="_x0000_s7576" o:spid="_x0000_s7576" o:spt="75" type="#_x0000_t75" style="position:absolute;left:4706;top:-1810;height:230;width:422;" filled="f" coordsize="21600,21600">
                <v:path/>
                <v:fill on="f" focussize="0,0"/>
                <v:stroke/>
                <v:imagedata r:id="rId576" o:title=""/>
                <o:lock v:ext="edit" aspectratio="t"/>
              </v:shape>
              <v:shape id="_x0000_s7577" o:spid="_x0000_s7577" o:spt="75" type="#_x0000_t75" style="position:absolute;left:4466;top:-2168;height:468;width:571;" filled="f" coordsize="21600,21600">
                <v:path/>
                <v:fill on="f" focussize="0,0"/>
                <v:stroke/>
                <v:imagedata r:id="rId577" o:title=""/>
                <o:lock v:ext="edit" aspectratio="t"/>
              </v:shape>
              <v:shape id="_x0000_s7578" o:spid="_x0000_s7578" o:spt="75" type="#_x0000_t75" style="position:absolute;left:4632;top:-2168;height:230;width:374;" filled="f" coordsize="21600,21600">
                <v:path/>
                <v:fill on="f" focussize="0,0"/>
                <v:stroke/>
                <v:imagedata r:id="rId578" o:title=""/>
                <o:lock v:ext="edit" aspectratio="t"/>
              </v:shape>
            </v:group>
            <v:group id="_x0000_s7579" o:spid="_x0000_s7579" o:spt="203" style="position:absolute;left:2947;top:-1572;height:2;width:283;" coordorigin="2947,-1572" coordsize="283,2">
              <o:lock v:ext="edit"/>
              <v:shape id="_x0000_s7580" o:spid="_x0000_s7580" style="position:absolute;left:2947;top:-1572;height:2;width:283;" filled="f" stroked="t" coordorigin="2947,-1572" coordsize="283,0" path="m3230,-1572l2947,-15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1" o:spid="_x0000_s7581" o:spt="203" style="position:absolute;left:3089;top:-2129;height:557;width:2;" coordorigin="3089,-2129" coordsize="2,557">
              <o:lock v:ext="edit"/>
              <v:shape id="_x0000_s7582" o:spid="_x0000_s7582" style="position:absolute;left:3089;top:-2129;height:557;width:2;" filled="f" stroked="t" coordorigin="3089,-2129" coordsize="0,557" path="m3089,-2129l3089,-15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3" o:spid="_x0000_s7583" o:spt="203" style="position:absolute;left:2693;top:-2129;height:2;width:1711;" coordorigin="2693,-2129" coordsize="1711,2">
              <o:lock v:ext="edit"/>
              <v:shape id="_x0000_s7584" o:spid="_x0000_s7584" style="position:absolute;left:2693;top:-2129;height:2;width:1711;" filled="f" stroked="t" coordorigin="2693,-2129" coordsize="1711,0" path="m4404,-2129l2693,-21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5" o:spid="_x0000_s7585" o:spt="203" style="position:absolute;left:4313;top:-1325;height:878;width:10;" coordorigin="4313,-1325" coordsize="10,878">
              <o:lock v:ext="edit"/>
              <v:shape id="_x0000_s7586" o:spid="_x0000_s7586" style="position:absolute;left:4313;top:-1325;height:878;width:10;" filled="f" stroked="t" coordorigin="4313,-1325" coordsize="10,878" path="m4313,-1325l4322,-4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7" o:spid="_x0000_s7587" o:spt="203" style="position:absolute;left:2669;top:-1277;height:238;width:94;" coordorigin="2669,-1277" coordsize="94,238">
              <o:lock v:ext="edit"/>
              <v:shape id="_x0000_s7588" o:spid="_x0000_s7588" style="position:absolute;left:2669;top:-1277;height:238;width:94;" filled="f" stroked="t" coordorigin="2669,-1277" coordsize="94,238" path="m2717,-1040l2669,-1059,2762,-1100,2669,-1140,2762,-1179,2669,-1220,2762,-1258,2717,-127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9" o:spid="_x0000_s7589" o:spt="203" style="position:absolute;left:2714;top:-2139;height:862;width:2;" coordorigin="2714,-2139" coordsize="2,862">
              <o:lock v:ext="edit"/>
              <v:shape id="_x0000_s7590" o:spid="_x0000_s7590" style="position:absolute;left:2714;top:-2139;height:862;width:2;" filled="f" stroked="t" coordorigin="2714,-2139" coordsize="2,862" path="m2717,-1277l2714,-213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1" o:spid="_x0000_s7591" o:spt="203" style="position:absolute;left:2712;top:-1040;height:583;width:5;" coordorigin="2712,-1040" coordsize="5,583">
              <o:lock v:ext="edit"/>
              <v:shape id="_x0000_s7592" o:spid="_x0000_s7592" style="position:absolute;left:2712;top:-1040;height:583;width:5;" filled="f" stroked="t" coordorigin="2712,-1040" coordsize="5,583" path="m2717,-1040l2712,-45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3" o:spid="_x0000_s7593" o:spt="203" style="position:absolute;left:3674;top:-1284;height:247;width:98;" coordorigin="3674,-1284" coordsize="98,247">
              <o:lock v:ext="edit"/>
              <v:shape id="_x0000_s7594" o:spid="_x0000_s7594" style="position:absolute;left:3674;top:-1284;height:247;width:98;" filled="f" stroked="t" coordorigin="3674,-1284" coordsize="98,247" path="m3722,-1037l3674,-1059,3773,-1100,3674,-1140,3773,-1181,3674,-1224,3773,-1265,3722,-12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5" o:spid="_x0000_s7595" o:spt="203" style="position:absolute;left:3732;top:-1035;height:581;width:5;" coordorigin="3732,-1035" coordsize="5,581">
              <o:lock v:ext="edit"/>
              <v:shape id="_x0000_s7596" o:spid="_x0000_s7596" style="position:absolute;left:3732;top:-1035;height:581;width:5;" filled="f" stroked="t" coordorigin="3732,-1035" coordsize="5,581" path="m3732,-1035l3737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7" o:spid="_x0000_s7597" o:spt="203" style="position:absolute;left:3727;top:-1764;height:468;width:485;" coordorigin="3727,-1764" coordsize="485,468">
              <o:lock v:ext="edit"/>
              <v:shape id="_x0000_s7598" o:spid="_x0000_s7598" style="position:absolute;left:3727;top:-1764;height:468;width:485;" filled="f" stroked="t" coordorigin="3727,-1764" coordsize="485,468" path="m4212,-1764l3727,-1764,3727,-129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9" o:spid="_x0000_s7599" o:spt="203" style="position:absolute;left:2947;top:-1500;height:2;width:283;" coordorigin="2947,-1500" coordsize="283,2">
              <o:lock v:ext="edit"/>
              <v:shape id="_x0000_s7600" o:spid="_x0000_s7600" style="position:absolute;left:2947;top:-1500;height:2;width:283;" filled="f" stroked="t" coordorigin="2947,-1500" coordsize="283,0" path="m3230,-1500l2947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1" o:spid="_x0000_s7601" o:spt="203" style="position:absolute;left:3089;top:-1500;height:286;width:2;" coordorigin="3089,-1500" coordsize="2,286">
              <o:lock v:ext="edit"/>
              <v:shape id="_x0000_s7602" o:spid="_x0000_s7602" style="position:absolute;left:3089;top:-1500;height:286;width:2;" filled="f" stroked="t" coordorigin="3089,-1500" coordsize="0,286" path="m3089,-1215l3089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3" o:spid="_x0000_s7603" o:spt="203" style="position:absolute;left:3084;top:-1215;height:782;width:5;" coordorigin="3084,-1215" coordsize="5,782">
              <o:lock v:ext="edit"/>
              <v:shape id="_x0000_s7604" o:spid="_x0000_s7604" style="position:absolute;left:3084;top:-1215;height:782;width:5;" filled="f" stroked="t" coordorigin="3084,-1215" coordsize="5,782" path="m3089,-1215l3084,-4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5" o:spid="_x0000_s7605" o:spt="203" style="position:absolute;left:2712;top:-452;height:10;width:1608;" coordorigin="2712,-452" coordsize="1608,10">
              <o:lock v:ext="edit"/>
              <v:shape id="_x0000_s7606" o:spid="_x0000_s7606" style="position:absolute;left:2712;top:-452;height:10;width:1608;" filled="f" stroked="t" coordorigin="2712,-452" coordsize="1608,10" path="m2712,-452l4320,-44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7" o:spid="_x0000_s7607" o:spt="203" style="position:absolute;left:3072;top:-476;height:48;width:48;" coordorigin="3072,-476" coordsize="48,48">
              <o:lock v:ext="edit"/>
              <v:shape id="_x0000_s7608" o:spid="_x0000_s7608" style="position:absolute;left:3072;top:-476;height:48;width:48;" fillcolor="#000000" filled="t" stroked="f" coordorigin="3072,-476" coordsize="48,48" path="m3101,-476l3091,-476,3089,-473,3079,-468,3074,-461,3072,-456,3072,-447,3074,-442,3079,-435,3089,-430,3091,-428,3101,-428,3106,-430,3113,-435,3118,-442,3120,-447,3120,-456,3118,-461,3113,-468,3106,-473,3101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09" o:spid="_x0000_s7609" o:spt="203" style="position:absolute;left:3072;top:-476;height:48;width:48;" coordorigin="3072,-476" coordsize="48,48">
              <o:lock v:ext="edit"/>
              <v:shape id="_x0000_s7610" o:spid="_x0000_s7610" style="position:absolute;left:3072;top:-476;height:48;width:48;" filled="f" stroked="t" coordorigin="3072,-476" coordsize="48,48" path="m3072,-452l3072,-456,3074,-461,3079,-468,3089,-473,3091,-476,3101,-476,3106,-473,3113,-468,3118,-461,3120,-456,3120,-447,3118,-442,3113,-435,3106,-430,3101,-428,3091,-428,3089,-430,3079,-435,3074,-442,3072,-447,3072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1" o:spid="_x0000_s7611" o:spt="203" style="position:absolute;left:3058;top:-2165;height:48;width:48;" coordorigin="3058,-2165" coordsize="48,48">
              <o:lock v:ext="edit"/>
              <v:shape id="_x0000_s7612" o:spid="_x0000_s7612" style="position:absolute;left:3058;top:-2165;height:48;width:48;" fillcolor="#000000" filled="t" stroked="f" coordorigin="3058,-2165" coordsize="48,48" path="m3086,-2165l3077,-2165,3072,-2163,3065,-2158,3060,-2151,3058,-2146,3058,-2136,3060,-2132,3065,-2124,3072,-2120,3077,-2117,3086,-2117,3091,-2120,3098,-2124,3103,-2132,3106,-2141,3103,-2151,3098,-2158,3091,-2163,3086,-21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13" o:spid="_x0000_s7613" o:spt="203" style="position:absolute;left:3058;top:-2165;height:48;width:48;" coordorigin="3058,-2165" coordsize="48,48">
              <o:lock v:ext="edit"/>
              <v:shape id="_x0000_s7614" o:spid="_x0000_s7614" style="position:absolute;left:3058;top:-2165;height:48;width:48;" filled="f" stroked="t" coordorigin="3058,-2165" coordsize="48,48" path="m3058,-2141l3058,-2146,3060,-2151,3065,-2158,3072,-2163,3077,-2165,3086,-2165,3091,-2163,3098,-2158,3103,-2151,3106,-2141,3103,-2132,3098,-2124,3091,-2120,3086,-2117,3077,-2117,3072,-2120,3065,-2124,3060,-2132,3058,-2136,3058,-214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5" o:spid="_x0000_s7615" o:spt="203" style="position:absolute;left:3706;top:-471;height:48;width:48;" coordorigin="3706,-471" coordsize="48,48">
              <o:lock v:ext="edit"/>
              <v:shape id="_x0000_s7616" o:spid="_x0000_s7616" style="position:absolute;left:3706;top:-471;height:48;width:48;" fillcolor="#000000" filled="t" stroked="f" coordorigin="3706,-471" coordsize="48,48" path="m3734,-471l3725,-471,3720,-468,3713,-464,3708,-456,3706,-452,3706,-442,3708,-437,3713,-430,3720,-425,3725,-423,3734,-423,3739,-425,3746,-430,3751,-437,3754,-442,3754,-452,3751,-456,3746,-464,3739,-468,3734,-4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17" o:spid="_x0000_s7617" o:spt="203" style="position:absolute;left:3706;top:-471;height:48;width:48;" coordorigin="3706,-471" coordsize="48,48">
              <o:lock v:ext="edit"/>
              <v:shape id="_x0000_s7618" o:spid="_x0000_s7618" style="position:absolute;left:3706;top:-471;height:48;width:48;" filled="f" stroked="t" coordorigin="3706,-471" coordsize="48,48" path="m3706,-447l3706,-452,3708,-456,3713,-464,3720,-468,3725,-471,3734,-471,3739,-468,3746,-464,3751,-456,3754,-452,3754,-442,3751,-437,3746,-430,3739,-425,3734,-423,3725,-423,3720,-425,3713,-430,3708,-437,3706,-442,3706,-44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9" o:spid="_x0000_s7619" o:spt="203" style="position:absolute;left:2690;top:-2163;height:48;width:48;" coordorigin="2690,-2163" coordsize="48,48">
              <o:lock v:ext="edit"/>
              <v:shape id="_x0000_s7620" o:spid="_x0000_s7620" style="position:absolute;left:2690;top:-2163;height:48;width:48;" fillcolor="#000000" filled="t" stroked="f" coordorigin="2690,-2163" coordsize="48,48" path="m2724,-2160l2705,-2160,2698,-2156,2690,-2141,2690,-2134,2693,-2129,2698,-2122,2705,-2117,2710,-2115,2719,-2115,2724,-2117,2731,-2122,2736,-2129,2738,-2134,2738,-2141,2731,-2156,2724,-2160xe">
                <v:path arrowok="t"/>
                <v:fill on="t" focussize="0,0"/>
                <v:stroke on="f"/>
                <v:imagedata o:title=""/>
                <o:lock v:ext="edit"/>
              </v:shape>
              <v:shape id="_x0000_s7621" o:spid="_x0000_s7621" style="position:absolute;left:2690;top:-2163;height:48;width:48;" fillcolor="#000000" filled="t" stroked="f" coordorigin="2690,-2163" coordsize="48,48" path="m2714,-2163l2710,-2160,2719,-2160,2714,-21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22" o:spid="_x0000_s7622" o:spt="203" style="position:absolute;left:2690;top:-2163;height:48;width:48;" coordorigin="2690,-2163" coordsize="48,48">
              <o:lock v:ext="edit"/>
              <v:shape id="_x0000_s7623" o:spid="_x0000_s7623" style="position:absolute;left:2690;top:-2163;height:48;width:48;" filled="f" stroked="t" coordorigin="2690,-2163" coordsize="48,48" path="m2690,-2139l2690,-2141,2693,-2146,2698,-2156,2705,-2160,2710,-2160,2714,-2163,2719,-2160,2724,-2160,2731,-2156,2736,-2146,2738,-2141,2738,-2134,2736,-2129,2731,-2122,2724,-2117,2719,-2115,2710,-2115,2705,-2117,2698,-2122,2693,-2129,2690,-2134,2690,-213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24" o:spid="_x0000_s7624" o:spt="75" type="#_x0000_t75" style="position:absolute;left:2671;top:-2268;height:230;width:115;" filled="f" coordsize="21600,21600">
                <v:path/>
                <v:fill on="f" focussize="0,0"/>
                <v:stroke/>
                <v:imagedata r:id="rId579" o:title=""/>
                <o:lock v:ext="edit" aspectratio="t"/>
              </v:shape>
              <v:shape id="_x0000_s7625" o:spid="_x0000_s7625" o:spt="75" type="#_x0000_t75" style="position:absolute;left:2791;top:-2268;height:230;width:230;" filled="f" coordsize="21600,21600">
                <v:path/>
                <v:fill on="f" focussize="0,0"/>
                <v:stroke/>
                <v:imagedata r:id="rId580" o:title=""/>
                <o:lock v:ext="edit" aspectratio="t"/>
              </v:shape>
            </v:group>
            <v:group id="_x0000_s7626" o:spid="_x0000_s7626" o:spt="203" style="position:absolute;left:4320;top:-452;height:10;width:3461;" coordorigin="4320,-452" coordsize="3461,10">
              <o:lock v:ext="edit"/>
              <v:shape id="_x0000_s7627" o:spid="_x0000_s7627" style="position:absolute;left:4320;top:-452;height:10;width:3461;" filled="f" stroked="t" coordorigin="4320,-452" coordsize="3461,10" path="m4320,-442l7781,-4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28" o:spid="_x0000_s7628" o:spt="203" style="position:absolute;left:6170;top:-692;height:2;width:235;" coordorigin="6170,-692" coordsize="235,2">
              <o:lock v:ext="edit"/>
              <v:shape id="_x0000_s7629" o:spid="_x0000_s7629" style="position:absolute;left:6170;top:-692;height:2;width:235;" filled="f" stroked="t" coordorigin="6170,-692" coordsize="235,0" path="m6406,-692l6170,-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0" o:spid="_x0000_s7630" o:spt="203" style="position:absolute;left:6170;top:-749;height:2;width:235;" coordorigin="6170,-749" coordsize="235,2">
              <o:lock v:ext="edit"/>
              <v:shape id="_x0000_s7631" o:spid="_x0000_s7631" style="position:absolute;left:6170;top:-749;height:2;width:235;" filled="f" stroked="t" coordorigin="6170,-749" coordsize="235,0" path="m6406,-749l6170,-7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2" o:spid="_x0000_s7632" o:spt="203" style="position:absolute;left:6288;top:-692;height:240;width:2;" coordorigin="6288,-692" coordsize="2,240">
              <o:lock v:ext="edit"/>
              <v:shape id="_x0000_s7633" o:spid="_x0000_s7633" style="position:absolute;left:6288;top:-692;height:240;width:2;" filled="f" stroked="t" coordorigin="6288,-692" coordsize="0,240" path="m6288,-452l6288,-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4" o:spid="_x0000_s7634" o:spt="203" style="position:absolute;left:6288;top:-1023;height:274;width:2;" coordorigin="6288,-1023" coordsize="2,274">
              <o:lock v:ext="edit"/>
              <v:shape id="_x0000_s7635" o:spid="_x0000_s7635" style="position:absolute;left:6288;top:-1023;height:274;width:2;" filled="f" stroked="t" coordorigin="6288,-1023" coordsize="0,274" path="m6288,-1023l6288,-7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36" o:spid="_x0000_s7636" o:spt="75" type="#_x0000_t75" style="position:absolute;left:5878;top:-735;height:230;width:281;" filled="f" coordsize="21600,21600">
                <v:path/>
                <v:fill on="f" focussize="0,0"/>
                <v:stroke/>
                <v:imagedata r:id="rId581" o:title=""/>
                <o:lock v:ext="edit" aspectratio="t"/>
              </v:shape>
            </v:group>
            <v:group id="_x0000_s7637" o:spid="_x0000_s7637" o:spt="203" style="position:absolute;left:6494;top:-699;height:2;width:235;" coordorigin="6494,-699" coordsize="235,2">
              <o:lock v:ext="edit"/>
              <v:shape id="_x0000_s7638" o:spid="_x0000_s7638" style="position:absolute;left:6494;top:-699;height:2;width:235;" filled="f" stroked="t" coordorigin="6494,-699" coordsize="235,0" path="m6730,-699l6494,-69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9" o:spid="_x0000_s7639" o:spt="203" style="position:absolute;left:6494;top:-759;height:2;width:235;" coordorigin="6494,-759" coordsize="235,2">
              <o:lock v:ext="edit"/>
              <v:shape id="_x0000_s7640" o:spid="_x0000_s7640" style="position:absolute;left:6494;top:-759;height:2;width:235;" filled="f" stroked="t" coordorigin="6494,-759" coordsize="235,0" path="m6730,-759l6494,-75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41" o:spid="_x0000_s7641" o:spt="203" style="position:absolute;left:6612;top:-699;height:238;width:2;" coordorigin="6612,-699" coordsize="2,238">
              <o:lock v:ext="edit"/>
              <v:shape id="_x0000_s7642" o:spid="_x0000_s7642" style="position:absolute;left:6612;top:-699;height:238;width:2;" filled="f" stroked="t" coordorigin="6612,-699" coordsize="0,238" path="m6612,-461l6612,-69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43" o:spid="_x0000_s7643" o:spt="203" style="position:absolute;left:6612;top:-936;height:178;width:2;" coordorigin="6612,-936" coordsize="2,178">
              <o:lock v:ext="edit"/>
              <v:shape id="_x0000_s7644" o:spid="_x0000_s7644" style="position:absolute;left:6612;top:-936;height:178;width:2;" filled="f" stroked="t" coordorigin="6612,-936" coordsize="0,178" path="m6612,-759l6612,-93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45" o:spid="_x0000_s7645" o:spt="75" type="#_x0000_t75" style="position:absolute;left:6665;top:-886;height:230;width:82;" filled="f" coordsize="21600,21600">
                <v:path/>
                <v:fill on="f" focussize="0,0"/>
                <v:stroke/>
                <v:imagedata r:id="rId582" o:title=""/>
                <o:lock v:ext="edit" aspectratio="t"/>
              </v:shape>
              <v:shape id="_x0000_s7646" o:spid="_x0000_s7646" o:spt="75" type="#_x0000_t75" style="position:absolute;left:6758;top:-886;height:230;width:115;" filled="f" coordsize="21600,21600">
                <v:path/>
                <v:fill on="f" focussize="0,0"/>
                <v:stroke/>
                <v:imagedata r:id="rId583" o:title=""/>
                <o:lock v:ext="edit" aspectratio="t"/>
              </v:shape>
              <v:shape id="_x0000_s7647" o:spid="_x0000_s7647" o:spt="75" type="#_x0000_t75" style="position:absolute;left:6874;top:-886;height:295;width:115;" filled="f" coordsize="21600,21600">
                <v:path/>
                <v:fill on="f" focussize="0,0"/>
                <v:stroke/>
                <v:imagedata r:id="rId584" o:title=""/>
                <o:lock v:ext="edit" aspectratio="t"/>
              </v:shape>
            </v:group>
            <v:group id="_x0000_s7648" o:spid="_x0000_s7648" o:spt="203" style="position:absolute;left:6871;top:-706;height:2;width:266;" coordorigin="6871,-706" coordsize="266,2">
              <o:lock v:ext="edit"/>
              <v:shape id="_x0000_s7649" o:spid="_x0000_s7649" style="position:absolute;left:6871;top:-706;height:2;width:266;" filled="f" stroked="t" coordorigin="6871,-706" coordsize="266,0" path="m7138,-706l6871,-7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0" o:spid="_x0000_s7650" o:spt="203" style="position:absolute;left:6871;top:-773;height:2;width:266;" coordorigin="6871,-773" coordsize="266,2">
              <o:lock v:ext="edit"/>
              <v:shape id="_x0000_s7651" o:spid="_x0000_s7651" style="position:absolute;left:6871;top:-773;height:2;width:266;" filled="f" stroked="t" coordorigin="6871,-773" coordsize="266,0" path="m7138,-773l6871,-77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2" o:spid="_x0000_s7652" o:spt="203" style="position:absolute;left:7003;top:-706;height:269;width:2;" coordorigin="7003,-706" coordsize="2,269">
              <o:lock v:ext="edit"/>
              <v:shape id="_x0000_s7653" o:spid="_x0000_s7653" style="position:absolute;left:7003;top:-706;height:269;width:2;" filled="f" stroked="t" coordorigin="7003,-706" coordsize="0,269" path="m7003,-437l7003,-7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4" o:spid="_x0000_s7654" o:spt="203" style="position:absolute;left:7003;top:-975;height:202;width:2;" coordorigin="7003,-975" coordsize="2,202">
              <o:lock v:ext="edit"/>
              <v:shape id="_x0000_s7655" o:spid="_x0000_s7655" style="position:absolute;left:7003;top:-975;height:202;width:2;" filled="f" stroked="t" coordorigin="7003,-975" coordsize="0,202" path="m7003,-773l7003,-97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56" o:spid="_x0000_s7656" o:spt="75" type="#_x0000_t75" style="position:absolute;left:7032;top:-653;height:230;width:283;" filled="f" coordsize="21600,21600">
                <v:path/>
                <v:fill on="f" focussize="0,0"/>
                <v:stroke/>
                <v:imagedata r:id="rId585" o:title=""/>
                <o:lock v:ext="edit" aspectratio="t"/>
              </v:shape>
            </v:group>
            <v:group id="_x0000_s7657" o:spid="_x0000_s7657" o:spt="203" style="position:absolute;left:6110;top:-1215;height:276;width:502;" coordorigin="6110,-1215" coordsize="502,276">
              <o:lock v:ext="edit"/>
              <v:shape id="_x0000_s7658" o:spid="_x0000_s7658" style="position:absolute;left:6110;top:-1215;height:276;width:502;" filled="f" stroked="t" coordorigin="6110,-1215" coordsize="502,276" path="m6110,-1215l6612,-1215,6612,-93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9" o:spid="_x0000_s7659" o:spt="203" style="position:absolute;left:6288;top:-1594;height:667;width:715;" coordorigin="6288,-1594" coordsize="715,667">
              <o:lock v:ext="edit"/>
              <v:shape id="_x0000_s7660" o:spid="_x0000_s7660" style="position:absolute;left:6288;top:-1594;height:667;width:715;" filled="f" stroked="t" coordorigin="6288,-1594" coordsize="715,667" path="m6288,-1594l7003,-1594,7003,-9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1" o:spid="_x0000_s7661" o:spt="203" style="position:absolute;left:4296;top:-466;height:48;width:29;" coordorigin="4296,-466" coordsize="29,48">
              <o:lock v:ext="edit"/>
              <v:shape id="_x0000_s7662" o:spid="_x0000_s7662" style="position:absolute;left:4296;top:-466;height:48;width:29;" fillcolor="#000000" filled="t" stroked="f" coordorigin="4296,-466" coordsize="29,48" path="m4325,-420l4315,-420,4320,-418,4325,-420xe">
                <v:path arrowok="t"/>
                <v:fill on="t" focussize="0,0"/>
                <v:stroke on="f"/>
                <v:imagedata o:title=""/>
                <o:lock v:ext="edit"/>
              </v:shape>
              <v:shape id="_x0000_s7663" o:spid="_x0000_s7663" style="position:absolute;left:4296;top:-466;height:48;width:29;" fillcolor="#000000" filled="t" stroked="f" coordorigin="4296,-466" coordsize="29,48" path="m4325,-466l4315,-466,4310,-464,4303,-459,4298,-452,4296,-447,4296,-437,4298,-432,4303,-425,4310,-420,4330,-420,4337,-425,4342,-432,4342,-452,4337,-459,4330,-464,4325,-4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64" o:spid="_x0000_s7664" o:spt="203" style="position:absolute;left:4296;top:-466;height:48;width:46;" coordorigin="4296,-466" coordsize="46,48">
              <o:lock v:ext="edit"/>
              <v:shape id="_x0000_s7665" o:spid="_x0000_s7665" style="position:absolute;left:4296;top:-466;height:48;width:46;" filled="f" stroked="t" coordorigin="4296,-466" coordsize="46,48" path="m4296,-442l4296,-447,4298,-452,4303,-459,4310,-464,4315,-466,4325,-466,4330,-464,4337,-459,4342,-452,4342,-432,4337,-425,4330,-420,4325,-420,4320,-418,4315,-420,4310,-420,4303,-425,4298,-432,4296,-437,4296,-44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6" o:spid="_x0000_s7666" o:spt="203" style="position:absolute;left:7745;top:-2024;height:96;width:238;" coordorigin="7745,-2024" coordsize="238,96">
              <o:lock v:ext="edit"/>
              <v:shape id="_x0000_s7667" o:spid="_x0000_s7667" style="position:absolute;left:7745;top:-2024;height:96;width:238;" filled="f" stroked="t" coordorigin="7745,-2024" coordsize="238,96" path="m7745,-1976l7764,-2024,7805,-1928,7843,-2024,7884,-1928,7922,-2024,7961,-1928,7982,-1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8" o:spid="_x0000_s7668" o:spt="203" style="position:absolute;left:7474;top:-713;height:2;width:252;" coordorigin="7474,-713" coordsize="252,2">
              <o:lock v:ext="edit"/>
              <v:shape id="_x0000_s7669" o:spid="_x0000_s7669" style="position:absolute;left:7474;top:-713;height:2;width:252;" filled="f" stroked="t" coordorigin="7474,-713" coordsize="252,0" path="m7726,-713l7474,-7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0" o:spid="_x0000_s7670" o:spt="203" style="position:absolute;left:7474;top:-778;height:2;width:252;" coordorigin="7474,-778" coordsize="252,2">
              <o:lock v:ext="edit"/>
              <v:shape id="_x0000_s7671" o:spid="_x0000_s7671" style="position:absolute;left:7474;top:-778;height:2;width:252;" filled="f" stroked="t" coordorigin="7474,-778" coordsize="252,0" path="m7726,-778l7474,-77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2" o:spid="_x0000_s7672" o:spt="203" style="position:absolute;left:7598;top:-713;height:252;width:2;" coordorigin="7598,-713" coordsize="2,252">
              <o:lock v:ext="edit"/>
              <v:shape id="_x0000_s7673" o:spid="_x0000_s7673" style="position:absolute;left:7598;top:-713;height:252;width:2;" filled="f" stroked="t" coordorigin="7598,-713" coordsize="0,252" path="m7598,-461l7598,-7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4" o:spid="_x0000_s7674" o:spt="203" style="position:absolute;left:7598;top:-968;height:190;width:2;" coordorigin="7598,-968" coordsize="2,190">
              <o:lock v:ext="edit"/>
              <v:shape id="_x0000_s7675" o:spid="_x0000_s7675" style="position:absolute;left:7598;top:-968;height:190;width:2;" filled="f" stroked="t" coordorigin="7598,-968" coordsize="0,190" path="m7598,-778l7598,-96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6" o:spid="_x0000_s7676" o:spt="203" style="position:absolute;left:8208;top:-2259;height:182;width:2;" coordorigin="8208,-2259" coordsize="2,182">
              <o:lock v:ext="edit"/>
              <v:shape id="_x0000_s7677" o:spid="_x0000_s7677" style="position:absolute;left:8208;top:-2259;height:182;width:2;" filled="f" stroked="t" coordorigin="8208,-2259" coordsize="0,182" path="m8208,-2259l8208,-20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8" o:spid="_x0000_s7678" o:spt="203" style="position:absolute;left:6106;top:-2170;height:2;width:2102;" coordorigin="6106,-2170" coordsize="2102,2">
              <o:lock v:ext="edit"/>
              <v:shape id="_x0000_s7679" o:spid="_x0000_s7679" style="position:absolute;left:6106;top:-2170;height:2;width:2102;" filled="f" stroked="t" coordorigin="6106,-2170" coordsize="2102,0" path="m6106,-2170l8208,-21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0" o:spid="_x0000_s7680" o:spt="203" style="position:absolute;left:8299;top:-2307;height:173;width:2;" coordorigin="8299,-2307" coordsize="2,173">
              <o:lock v:ext="edit"/>
              <v:shape id="_x0000_s7681" o:spid="_x0000_s7681" style="position:absolute;left:8299;top:-2307;height:173;width:2;" filled="f" stroked="t" coordorigin="8299,-2307" coordsize="0,173" path="m8299,-2307l8299,-213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2" o:spid="_x0000_s7682" o:spt="203" style="position:absolute;left:8299;top:-2076;height:55;width:2;" coordorigin="8299,-2076" coordsize="2,55">
              <o:lock v:ext="edit"/>
              <v:shape id="_x0000_s7683" o:spid="_x0000_s7683" style="position:absolute;left:8299;top:-2076;height:55;width:2;" filled="f" stroked="t" coordorigin="8299,-2076" coordsize="0,55" path="m8299,-2076l8299,-202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4" o:spid="_x0000_s7684" o:spt="203" style="position:absolute;left:8299;top:-2381;height:110;width:137;" coordorigin="8299,-2381" coordsize="137,110">
              <o:lock v:ext="edit"/>
              <v:shape id="_x0000_s7685" o:spid="_x0000_s7685" style="position:absolute;left:8299;top:-2381;height:110;width:137;" filled="f" stroked="t" coordorigin="8299,-2381" coordsize="137,110" path="m8299,-2271l8436,-2271,8436,-238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6" o:spid="_x0000_s7686" o:spt="203" style="position:absolute;left:8299;top:-2160;height:2;width:137;" coordorigin="8299,-2160" coordsize="137,2">
              <o:lock v:ext="edit"/>
              <v:shape id="_x0000_s7687" o:spid="_x0000_s7687" style="position:absolute;left:8299;top:-2160;height:2;width:137;" filled="f" stroked="t" coordorigin="8299,-2160" coordsize="137,0" path="m8299,-2160l8436,-21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8" o:spid="_x0000_s7688" o:spt="203" style="position:absolute;left:8436;top:-2160;height:199;width:2;" coordorigin="8436,-2160" coordsize="2,199">
              <o:lock v:ext="edit"/>
              <v:shape id="_x0000_s7689" o:spid="_x0000_s7689" style="position:absolute;left:8436;top:-2160;height:199;width:2;" filled="f" stroked="t" coordorigin="8436,-2160" coordsize="0,199" path="m8436,-2160l8436,-196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0" o:spid="_x0000_s7690" o:spt="203" style="position:absolute;left:8299;top:-2050;height:2;width:137;" coordorigin="8299,-2050" coordsize="137,2">
              <o:lock v:ext="edit"/>
              <v:shape id="_x0000_s7691" o:spid="_x0000_s7691" style="position:absolute;left:8299;top:-2050;height:2;width:137;" filled="f" stroked="t" coordorigin="8299,-2050" coordsize="137,0" path="m8299,-2050l8436,-205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2" o:spid="_x0000_s7692" o:spt="203" style="position:absolute;left:8333;top:-2196;height:74;width:70;" coordorigin="8333,-2196" coordsize="70,74">
              <o:lock v:ext="edit"/>
              <v:shape id="_x0000_s7693" o:spid="_x0000_s7693" style="position:absolute;left:8333;top:-2196;height:74;width:70;" fillcolor="#000000" filled="t" stroked="f" coordorigin="8333,-2196" coordsize="70,74" path="m8402,-2196l8333,-2158,8402,-2122,8402,-2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94" o:spid="_x0000_s7694" o:spt="203" style="position:absolute;left:8333;top:-2196;height:74;width:70;" coordorigin="8333,-2196" coordsize="70,74">
              <o:lock v:ext="edit"/>
              <v:shape id="_x0000_s7695" o:spid="_x0000_s7695" style="position:absolute;left:8333;top:-2196;height:74;width:70;" filled="f" stroked="t" coordorigin="8333,-2196" coordsize="70,74" path="m8333,-2158l8402,-2196,8402,-2122,8333,-215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6" o:spid="_x0000_s7696" o:spt="203" style="position:absolute;left:7982;top:-1976;height:5;width:451;" coordorigin="7982,-1976" coordsize="451,5">
              <o:lock v:ext="edit"/>
              <v:shape id="_x0000_s7697" o:spid="_x0000_s7697" style="position:absolute;left:7982;top:-1976;height:5;width:451;" filled="f" stroked="t" coordorigin="7982,-1976" coordsize="451,5" path="m7982,-1976l8434,-197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8" o:spid="_x0000_s7698" o:spt="203" style="position:absolute;left:8386;top:-1798;height:238;width:94;" coordorigin="8386,-1798" coordsize="94,238">
              <o:lock v:ext="edit"/>
              <v:shape id="_x0000_s7699" o:spid="_x0000_s7699" style="position:absolute;left:8386;top:-1798;height:238;width:94;" filled="f" stroked="t" coordorigin="8386,-1798" coordsize="94,238" path="m8431,-1560l8386,-1580,8479,-1618,8386,-1659,8479,-1697,8386,-1738,8479,-1779,8431,-179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00" o:spid="_x0000_s7700" o:spt="203" style="position:absolute;left:8431;top:-1980;height:182;width:2;" coordorigin="8431,-1980" coordsize="2,182">
              <o:lock v:ext="edit"/>
              <v:shape id="_x0000_s7701" o:spid="_x0000_s7701" style="position:absolute;left:8431;top:-1980;height:182;width:2;" filled="f" stroked="t" coordorigin="8431,-1980" coordsize="2,182" path="m8434,-1980l8431,-179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702" o:spid="_x0000_s7702" o:spt="75" type="#_x0000_t75" style="position:absolute;left:7802;top:-759;height:230;width:173;" filled="f" coordsize="21600,21600">
                <v:path/>
                <v:fill on="f" focussize="0,0"/>
                <v:stroke/>
                <v:imagedata r:id="rId586" o:title=""/>
                <o:lock v:ext="edit" aspectratio="t"/>
              </v:shape>
              <v:shape id="_x0000_s7703" o:spid="_x0000_s7703" o:spt="75" type="#_x0000_t75" style="position:absolute;left:7970;top:-759;height:295;width:115;" filled="f" coordsize="21600,21600">
                <v:path/>
                <v:fill on="f" focussize="0,0"/>
                <v:stroke/>
                <v:imagedata r:id="rId587" o:title=""/>
                <o:lock v:ext="edit" aspectratio="t"/>
              </v:shape>
            </v:group>
            <v:group id="_x0000_s7704" o:spid="_x0000_s7704" o:spt="203" style="position:absolute;left:7519;top:-1553;height:1099;width:914;" coordorigin="7519,-1553" coordsize="914,1099">
              <o:lock v:ext="edit"/>
              <v:shape id="_x0000_s7705" o:spid="_x0000_s7705" style="position:absolute;left:7519;top:-1553;height:1099;width:914;" filled="f" stroked="t" coordorigin="7519,-1553" coordsize="914,1099" path="m8434,-1553l8434,-454,7519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06" o:spid="_x0000_s7706" o:spt="203" style="position:absolute;left:7574;top:-476;height:48;width:29;" coordorigin="7574,-476" coordsize="29,48">
              <o:lock v:ext="edit"/>
              <v:shape id="_x0000_s7707" o:spid="_x0000_s7707" style="position:absolute;left:7574;top:-476;height:48;width:29;" fillcolor="#000000" filled="t" stroked="f" coordorigin="7574,-476" coordsize="29,48" path="m7603,-430l7596,-430,7598,-428,7603,-430xe">
                <v:path arrowok="t"/>
                <v:fill on="t" focussize="0,0"/>
                <v:stroke on="f"/>
                <v:imagedata o:title=""/>
                <o:lock v:ext="edit"/>
              </v:shape>
              <v:shape id="_x0000_s7708" o:spid="_x0000_s7708" style="position:absolute;left:7574;top:-476;height:48;width:29;" fillcolor="#000000" filled="t" stroked="f" coordorigin="7574,-476" coordsize="29,48" path="m7603,-476l7596,-476,7582,-468,7577,-461,7577,-456,7574,-452,7577,-447,7577,-444,7582,-435,7591,-430,7608,-430,7615,-435,7622,-444,7622,-461,7615,-468,7608,-473,7603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09" o:spid="_x0000_s7709" o:spt="203" style="position:absolute;left:7574;top:-476;height:48;width:48;" coordorigin="7574,-476" coordsize="48,48">
              <o:lock v:ext="edit"/>
              <v:shape id="_x0000_s7710" o:spid="_x0000_s7710" style="position:absolute;left:7574;top:-476;height:48;width:48;" filled="f" stroked="t" coordorigin="7574,-476" coordsize="48,48" path="m7574,-452l7577,-456,7577,-461,7582,-468,7591,-473,7596,-476,7603,-476,7608,-473,7615,-468,7622,-461,7622,-444,7615,-435,7608,-430,7603,-430,7598,-428,7596,-430,7591,-430,7582,-435,7577,-444,7577,-447,7574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1" o:spid="_x0000_s7711" o:spt="203" style="position:absolute;left:8378;top:-3524;height:103;width:101;" coordorigin="8378,-3524" coordsize="101,103">
              <o:lock v:ext="edit"/>
              <v:shape id="_x0000_s7712" o:spid="_x0000_s7712" style="position:absolute;left:8378;top:-3524;height:103;width:101;" fillcolor="#000000" filled="t" stroked="f" coordorigin="8378,-3524" coordsize="101,103" path="m8429,-3524l8378,-3420,8479,-3420,8429,-35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13" o:spid="_x0000_s7713" o:spt="203" style="position:absolute;left:8378;top:-3524;height:103;width:101;" coordorigin="8378,-3524" coordsize="101,103">
              <o:lock v:ext="edit"/>
              <v:shape id="_x0000_s7714" o:spid="_x0000_s7714" style="position:absolute;left:8378;top:-3524;height:103;width:101;" filled="f" stroked="t" coordorigin="8378,-3524" coordsize="101,103" path="m8479,-3420l8429,-3524,8378,-3420,8479,-342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5" o:spid="_x0000_s7715" o:spt="203" style="position:absolute;left:8378;top:-3524;height:2;width:101;" coordorigin="8378,-3524" coordsize="101,2">
              <o:lock v:ext="edit"/>
              <v:shape id="_x0000_s7716" o:spid="_x0000_s7716" style="position:absolute;left:8378;top:-3524;height:2;width:101;" filled="f" stroked="t" coordorigin="8378,-3524" coordsize="101,0" path="m8378,-3524l8479,-35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7" o:spid="_x0000_s7717" o:spt="203" style="position:absolute;left:8429;top:-3680;height:413;width:2;" coordorigin="8429,-3680" coordsize="2,413">
              <o:lock v:ext="edit"/>
              <v:shape id="_x0000_s7718" o:spid="_x0000_s7718" style="position:absolute;left:8429;top:-3680;height:413;width:2;" filled="f" stroked="t" coordorigin="8429,-3680" coordsize="0,413" path="m8429,-3267l8429,-368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9" o:spid="_x0000_s7719" o:spt="203" style="position:absolute;left:9000;top:-3672;height:478;width:178;" coordorigin="9000,-3672" coordsize="178,478">
              <o:lock v:ext="edit"/>
              <v:shape id="_x0000_s7720" o:spid="_x0000_s7720" style="position:absolute;left:9000;top:-3672;height:478;width:178;" filled="f" stroked="t" coordorigin="9000,-3672" coordsize="178,478" path="m9000,-3672l9118,-3672,9130,-3670,9142,-3665,9151,-3660,9161,-3653,9166,-3644,9173,-3634,9175,-3624,9178,-3612,9175,-3600,9173,-3588,9166,-3579,9161,-3569,9151,-3562,9142,-3557,9130,-3552,9118,-3552,9130,-3550,9142,-3548,9151,-3540,9161,-3533,9166,-3526,9173,-3516,9175,-3504,9178,-3492,9175,-3480,9173,-3468,9166,-3459,9161,-3449,9151,-3442,9142,-3437,9130,-3435,9118,-3432,9130,-3430,9142,-3428,9151,-3423,9161,-3416,9166,-3406,9173,-3396,9175,-3384,9178,-3372,9175,-3360,9173,-3348,9166,-3339,9161,-3332,9151,-3324,9142,-3317,9130,-3315,9118,-3315,9130,-3312,9142,-3310,9151,-3303,9161,-3296,9166,-3286,9173,-3276,9175,-3267,9178,-3255,9175,-3243,9173,-3231,9166,-3221,9161,-3212,9151,-3204,9142,-3200,9130,-3195,9000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1" o:spid="_x0000_s7721" o:spt="203" style="position:absolute;left:8429;top:-3672;height:2;width:571;" coordorigin="8429,-3672" coordsize="571,2">
              <o:lock v:ext="edit"/>
              <v:shape id="_x0000_s7722" o:spid="_x0000_s7722" style="position:absolute;left:8429;top:-3672;height:2;width:571;" filled="f" stroked="t" coordorigin="8429,-3672" coordsize="571,0" path="m9000,-3672l8429,-36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3" o:spid="_x0000_s7723" o:spt="203" style="position:absolute;left:8434;top:-3195;height:2;width:566;" coordorigin="8434,-3195" coordsize="566,2">
              <o:lock v:ext="edit"/>
              <v:shape id="_x0000_s7724" o:spid="_x0000_s7724" style="position:absolute;left:8434;top:-3195;height:2;width:566;" filled="f" stroked="t" coordorigin="8434,-3195" coordsize="566,0" path="m9000,-3195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5" o:spid="_x0000_s7725" o:spt="203" style="position:absolute;left:8429;top:-3382;height:187;width:5;" coordorigin="8429,-3382" coordsize="5,187">
              <o:lock v:ext="edit"/>
              <v:shape id="_x0000_s7726" o:spid="_x0000_s7726" style="position:absolute;left:8429;top:-3382;height:187;width:5;" filled="f" stroked="t" coordorigin="8429,-3382" coordsize="5,187" path="m8429,-3382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7" o:spid="_x0000_s7727" o:spt="203" style="position:absolute;left:8434;top:-3195;height:838;width:2;" coordorigin="8434,-3195" coordsize="2,838">
              <o:lock v:ext="edit"/>
              <v:shape id="_x0000_s7728" o:spid="_x0000_s7728" style="position:absolute;left:8434;top:-3195;height:838;width:2;" filled="f" stroked="t" coordorigin="8434,-3195" coordsize="0,838" path="m8434,-2357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9" o:spid="_x0000_s7729" o:spt="203" style="position:absolute;left:8410;top:-3219;height:48;width:48;" coordorigin="8410,-3219" coordsize="48,48">
              <o:lock v:ext="edit"/>
              <v:shape id="_x0000_s7730" o:spid="_x0000_s7730" style="position:absolute;left:8410;top:-3219;height:48;width:48;" fillcolor="#000000" filled="t" stroked="f" coordorigin="8410,-3219" coordsize="48,48" path="m8438,-3219l8429,-3219,8424,-3216,8417,-3212,8412,-3204,8410,-3200,8410,-3190,8412,-3185,8417,-3178,8424,-3173,8429,-3171,8438,-3171,8441,-3173,8450,-3178,8455,-3185,8458,-3190,8458,-3200,8455,-3204,8450,-3212,8441,-3216,8438,-32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31" o:spid="_x0000_s7731" o:spt="203" style="position:absolute;left:8410;top:-3219;height:48;width:48;" coordorigin="8410,-3219" coordsize="48,48">
              <o:lock v:ext="edit"/>
              <v:shape id="_x0000_s7732" o:spid="_x0000_s7732" style="position:absolute;left:8410;top:-3219;height:48;width:48;" filled="f" stroked="t" coordorigin="8410,-3219" coordsize="48,48" path="m8410,-3195l8410,-3200,8412,-3204,8417,-3212,8424,-3216,8429,-3219,8438,-3219,8441,-3216,8450,-3212,8455,-3204,8458,-3200,8458,-3190,8455,-3185,8450,-3178,8441,-3173,8438,-3171,8429,-3171,8424,-3173,8417,-3178,8412,-3185,8410,-3190,8410,-319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33" o:spid="_x0000_s7733" o:spt="203" style="position:absolute;left:6266;top:-476;height:48;width:29;" coordorigin="6266,-476" coordsize="29,48">
              <o:lock v:ext="edit"/>
              <v:shape id="_x0000_s7734" o:spid="_x0000_s7734" style="position:absolute;left:6266;top:-476;height:48;width:29;" fillcolor="#000000" filled="t" stroked="f" coordorigin="6266,-476" coordsize="29,48" path="m6295,-430l6286,-430,6290,-428,6295,-430xe">
                <v:path arrowok="t"/>
                <v:fill on="t" focussize="0,0"/>
                <v:stroke on="f"/>
                <v:imagedata o:title=""/>
                <o:lock v:ext="edit"/>
              </v:shape>
              <v:shape id="_x0000_s7735" o:spid="_x0000_s7735" style="position:absolute;left:6266;top:-476;height:48;width:29;" fillcolor="#000000" filled="t" stroked="f" coordorigin="6266,-476" coordsize="29,48" path="m6295,-476l6286,-476,6281,-473,6274,-468,6269,-461,6266,-456,6266,-447,6269,-444,6274,-435,6281,-430,6298,-430,6307,-435,6312,-444,6312,-447,6314,-452,6312,-456,6312,-461,6307,-468,6298,-473,6295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36" o:spid="_x0000_s7736" o:spt="203" style="position:absolute;left:6266;top:-476;height:48;width:48;" coordorigin="6266,-476" coordsize="48,48">
              <o:lock v:ext="edit"/>
              <v:shape id="_x0000_s7737" o:spid="_x0000_s7737" style="position:absolute;left:6266;top:-476;height:48;width:48;" filled="f" stroked="t" coordorigin="6266,-476" coordsize="48,48" path="m6266,-452l6266,-456,6269,-461,6274,-468,6281,-473,6286,-476,6295,-476,6298,-473,6307,-468,6312,-461,6312,-456,6314,-452,6312,-447,6312,-444,6307,-435,6298,-430,6295,-430,6290,-428,6286,-430,6281,-430,6274,-435,6269,-444,6266,-447,6266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38" o:spid="_x0000_s7738" o:spt="203" style="position:absolute;left:6595;top:-476;height:48;width:29;" coordorigin="6595,-476" coordsize="29,48">
              <o:lock v:ext="edit"/>
              <v:shape id="_x0000_s7739" o:spid="_x0000_s7739" style="position:absolute;left:6595;top:-476;height:48;width:29;" fillcolor="#000000" filled="t" stroked="f" coordorigin="6595,-476" coordsize="29,48" path="m6624,-430l6614,-430,6619,-428,6624,-430xe">
                <v:path arrowok="t"/>
                <v:fill on="t" focussize="0,0"/>
                <v:stroke on="f"/>
                <v:imagedata o:title=""/>
                <o:lock v:ext="edit"/>
              </v:shape>
              <v:shape id="_x0000_s7740" o:spid="_x0000_s7740" style="position:absolute;left:6595;top:-476;height:48;width:29;" fillcolor="#000000" filled="t" stroked="f" coordorigin="6595,-476" coordsize="29,48" path="m6624,-476l6614,-476,6610,-473,6602,-468,6598,-461,6598,-456,6595,-452,6598,-447,6598,-444,6602,-435,6610,-430,6629,-430,6636,-435,6641,-444,6643,-447,6643,-456,6641,-461,6636,-468,6629,-473,6624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41" o:spid="_x0000_s7741" o:spt="203" style="position:absolute;left:6595;top:-476;height:48;width:48;" coordorigin="6595,-476" coordsize="48,48">
              <o:lock v:ext="edit"/>
              <v:shape id="_x0000_s7742" o:spid="_x0000_s7742" style="position:absolute;left:6595;top:-476;height:48;width:48;" filled="f" stroked="t" coordorigin="6595,-476" coordsize="48,48" path="m6595,-452l6598,-456,6598,-461,6602,-468,6610,-473,6614,-476,6624,-476,6629,-473,6636,-468,6641,-461,6643,-456,6643,-447,6641,-444,6636,-435,6629,-430,6624,-430,6619,-428,6614,-430,6610,-430,6602,-435,6598,-444,6598,-447,6595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43" o:spid="_x0000_s7743" o:spt="203" style="position:absolute;left:6979;top:-490;height:48;width:29;" coordorigin="6979,-490" coordsize="29,48">
              <o:lock v:ext="edit"/>
              <v:shape id="_x0000_s7744" o:spid="_x0000_s7744" style="position:absolute;left:6979;top:-490;height:48;width:29;" fillcolor="#000000" filled="t" stroked="f" coordorigin="6979,-490" coordsize="29,48" path="m7008,-444l6998,-444,7003,-442,7008,-444xe">
                <v:path arrowok="t"/>
                <v:fill on="t" focussize="0,0"/>
                <v:stroke on="f"/>
                <v:imagedata o:title=""/>
                <o:lock v:ext="edit"/>
              </v:shape>
              <v:shape id="_x0000_s7745" o:spid="_x0000_s7745" style="position:absolute;left:6979;top:-490;height:48;width:29;" fillcolor="#000000" filled="t" stroked="f" coordorigin="6979,-490" coordsize="29,48" path="m7008,-490l6998,-490,6996,-488,6986,-483,6982,-476,6979,-471,6979,-461,6982,-456,6986,-449,6996,-444,7013,-444,7020,-449,7025,-456,7027,-461,7027,-471,7025,-476,7020,-483,7013,-488,7008,-4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46" o:spid="_x0000_s7746" o:spt="203" style="position:absolute;left:6979;top:-490;height:53;width:48;" coordorigin="6979,-490" coordsize="48,53">
              <o:lock v:ext="edit"/>
              <v:shape id="_x0000_s7747" o:spid="_x0000_s7747" style="position:absolute;left:6979;top:-490;height:53;width:48;" filled="f" stroked="t" coordorigin="6979,-490" coordsize="48,53" path="m6979,-464l6979,-468,6982,-476,6986,-483,6996,-488,6998,-490,7008,-490,7013,-488,7020,-483,7025,-476,7027,-468,7027,-459,7025,-454,7020,-444,7013,-440,7008,-440,7003,-437,6998,-440,6996,-440,6986,-444,6982,-454,6979,-459,6979,-46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48" o:spid="_x0000_s7748" o:spt="203" style="position:absolute;left:7574;top:-2002;height:48;width:46;" coordorigin="7574,-2002" coordsize="46,48">
              <o:lock v:ext="edit"/>
              <v:shape id="_x0000_s7749" o:spid="_x0000_s7749" style="position:absolute;left:7574;top:-2002;height:48;width:46;" fillcolor="#000000" filled="t" stroked="f" coordorigin="7574,-2002" coordsize="46,48" path="m7601,-2002l7594,-2002,7579,-1995,7574,-1985,7574,-1968,7579,-1961,7594,-1954,7601,-1954,7606,-1956,7613,-1961,7620,-1968,7620,-1985,7613,-1995,7606,-2000,7601,-20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50" o:spid="_x0000_s7750" o:spt="203" style="position:absolute;left:7574;top:-2002;height:48;width:46;" coordorigin="7574,-2002" coordsize="46,48">
              <o:lock v:ext="edit"/>
              <v:shape id="_x0000_s7751" o:spid="_x0000_s7751" style="position:absolute;left:7574;top:-2002;height:48;width:46;" filled="f" stroked="t" coordorigin="7574,-2002" coordsize="46,48" path="m7574,-1978l7574,-1985,7579,-1995,7589,-2000,7594,-2002,7601,-2002,7606,-2000,7613,-1995,7620,-1985,7620,-1968,7613,-1961,7606,-1956,7601,-1954,7594,-1954,7589,-1956,7579,-1961,7574,-1968,7574,-197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2" o:spid="_x0000_s7752" o:spt="203" style="position:absolute;left:5837;top:-308;height:2;width:235;" coordorigin="5837,-308" coordsize="235,2">
              <o:lock v:ext="edit"/>
              <v:shape id="_x0000_s7753" o:spid="_x0000_s7753" style="position:absolute;left:5837;top:-308;height:2;width:235;" filled="f" stroked="t" coordorigin="5837,-308" coordsize="235,0" path="m5837,-308l6072,-3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4" o:spid="_x0000_s7754" o:spt="203" style="position:absolute;left:5875;top:-269;height:2;width:158;" coordorigin="5875,-269" coordsize="158,2">
              <o:lock v:ext="edit"/>
              <v:shape id="_x0000_s7755" o:spid="_x0000_s7755" style="position:absolute;left:5875;top:-269;height:2;width:158;" filled="f" stroked="t" coordorigin="5875,-269" coordsize="158,0" path="m5875,-269l6034,-2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6" o:spid="_x0000_s7756" o:spt="203" style="position:absolute;left:5916;top:-228;height:2;width:77;" coordorigin="5916,-228" coordsize="77,2">
              <o:lock v:ext="edit"/>
              <v:shape id="_x0000_s7757" o:spid="_x0000_s7757" style="position:absolute;left:5916;top:-228;height:2;width:77;" filled="f" stroked="t" coordorigin="5916,-228" coordsize="77,0" path="m5916,-228l5993,-2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8" o:spid="_x0000_s7758" o:spt="203" style="position:absolute;left:5959;top:-442;height:134;width:2;" coordorigin="5959,-442" coordsize="2,134">
              <o:lock v:ext="edit"/>
              <v:shape id="_x0000_s7759" o:spid="_x0000_s7759" style="position:absolute;left:5959;top:-442;height:134;width:2;" filled="f" stroked="t" coordorigin="5959,-442" coordsize="0,134" path="m5959,-442l5959,-3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0" o:spid="_x0000_s7760" o:spt="203" style="position:absolute;left:5935;top:-466;height:48;width:48;" coordorigin="5935,-466" coordsize="48,48">
              <o:lock v:ext="edit"/>
              <v:shape id="_x0000_s7761" o:spid="_x0000_s7761" style="position:absolute;left:5935;top:-466;height:48;width:48;" fillcolor="#000000" filled="t" stroked="f" coordorigin="5935,-466" coordsize="48,48" path="m5964,-466l5954,-466,5950,-464,5942,-459,5938,-452,5935,-447,5935,-437,5938,-432,5942,-425,5950,-420,5954,-418,5964,-418,5969,-420,5976,-425,5981,-432,5983,-437,5983,-447,5981,-452,5976,-459,5969,-464,5964,-4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62" o:spid="_x0000_s7762" o:spt="203" style="position:absolute;left:5935;top:-466;height:48;width:48;" coordorigin="5935,-466" coordsize="48,48">
              <o:lock v:ext="edit"/>
              <v:shape id="_x0000_s7763" o:spid="_x0000_s7763" style="position:absolute;left:5935;top:-466;height:48;width:48;" filled="f" stroked="t" coordorigin="5935,-466" coordsize="48,48" path="m5935,-442l5935,-447,5938,-452,5942,-459,5950,-464,5954,-466,5964,-466,5969,-464,5976,-459,5981,-452,5983,-447,5983,-437,5981,-432,5976,-425,5969,-420,5964,-418,5954,-418,5950,-420,5942,-425,5938,-432,5935,-437,5935,-44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4" o:spid="_x0000_s7764" o:spt="203" style="position:absolute;left:7392;top:-452;height:2;width:206;" coordorigin="7392,-452" coordsize="206,2">
              <o:lock v:ext="edit"/>
              <v:shape id="_x0000_s7765" o:spid="_x0000_s7765" style="position:absolute;left:7392;top:-452;height:2;width:206;" filled="f" stroked="t" coordorigin="7392,-452" coordsize="206,0" path="m7392,-452l7598,-4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6" o:spid="_x0000_s7766" o:spt="203" style="position:absolute;left:7597;top:-1978;height:1010;width:2;" coordorigin="7597,-1978" coordsize="2,1010">
              <o:lock v:ext="edit"/>
              <v:shape id="_x0000_s7767" o:spid="_x0000_s7767" style="position:absolute;left:7597;top:-1978;height:1010;width:2;" filled="f" stroked="t" coordorigin="7597,-1978" coordsize="0,1010" path="m7597,-1978l7597,-96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7768" o:spid="_x0000_s7768" o:spt="203" style="position:absolute;left:6336;top:-1788;height:1334;width:1015;" coordorigin="6336,-1788" coordsize="1015,1334">
              <o:lock v:ext="edit"/>
              <v:shape id="_x0000_s7769" o:spid="_x0000_s7769" style="position:absolute;left:6336;top:-1788;height:1334;width:1015;" filled="f" stroked="t" coordorigin="6336,-1788" coordsize="1015,1334" path="m6336,-1788l7351,-1788,7351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0" o:spid="_x0000_s7770" o:spt="203" style="position:absolute;left:7322;top:-485;height:48;width:29;" coordorigin="7322,-485" coordsize="29,48">
              <o:lock v:ext="edit"/>
              <v:shape id="_x0000_s7771" o:spid="_x0000_s7771" style="position:absolute;left:7322;top:-485;height:48;width:29;" fillcolor="#000000" filled="t" stroked="f" coordorigin="7322,-485" coordsize="29,48" path="m7351,-440l7342,-440,7346,-437,7351,-440xe">
                <v:path arrowok="t"/>
                <v:fill on="t" focussize="0,0"/>
                <v:stroke on="f"/>
                <v:imagedata o:title=""/>
                <o:lock v:ext="edit"/>
              </v:shape>
              <v:shape id="_x0000_s7772" o:spid="_x0000_s7772" style="position:absolute;left:7322;top:-485;height:48;width:29;" fillcolor="#000000" filled="t" stroked="f" coordorigin="7322,-485" coordsize="29,48" path="m7356,-485l7339,-485,7330,-478,7325,-471,7325,-466,7322,-461,7325,-456,7325,-454,7330,-444,7339,-440,7356,-440,7363,-444,7368,-454,7370,-456,7370,-466,7368,-471,7363,-478,7356,-4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73" o:spid="_x0000_s7773" o:spt="203" style="position:absolute;left:7322;top:-485;height:48;width:48;" coordorigin="7322,-485" coordsize="48,48">
              <o:lock v:ext="edit"/>
              <v:shape id="_x0000_s7774" o:spid="_x0000_s7774" style="position:absolute;left:7322;top:-485;height:48;width:48;" filled="f" stroked="t" coordorigin="7322,-485" coordsize="48,48" path="m7322,-461l7325,-466,7325,-471,7330,-478,7339,-485,7356,-485,7363,-478,7368,-471,7370,-466,7370,-456,7368,-454,7363,-444,7356,-440,7351,-440,7346,-437,7342,-440,7339,-440,7330,-444,7325,-454,7325,-456,7322,-46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5" o:spid="_x0000_s7775" o:spt="203" style="position:absolute;left:9295;top:-3672;height:478;width:175;" coordorigin="9295,-3672" coordsize="175,478">
              <o:lock v:ext="edit"/>
              <v:shape id="_x0000_s7776" o:spid="_x0000_s7776" style="position:absolute;left:9295;top:-3672;height:478;width:175;" filled="f" stroked="t" coordorigin="9295,-3672" coordsize="175,478" path="m9470,-3672l9353,-3672,9341,-3670,9331,-3665,9322,-3660,9312,-3653,9305,-3644,9300,-3634,9295,-3624,9295,-3600,9300,-3588,9305,-3579,9312,-3569,9322,-3562,9331,-3557,9341,-3552,9353,-3552,9341,-3550,9331,-3548,9322,-3540,9312,-3533,9305,-3526,9300,-3516,9295,-3504,9295,-3480,9341,-3435,9353,-3432,9341,-3430,9295,-3384,9295,-3360,9300,-3348,9305,-3339,9312,-3332,9322,-3324,9331,-3317,9341,-3315,9353,-3315,9341,-3312,9331,-3310,9322,-3303,9312,-3296,9305,-3286,9300,-3276,9295,-3267,9295,-3243,9300,-3231,9305,-3221,9312,-3212,9322,-3204,9331,-3200,9341,-3195,9470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7" o:spid="_x0000_s7777" o:spt="203" style="position:absolute;left:9470;top:-3671;height:2;width:1231;" coordorigin="9470,-3671" coordsize="1231,2">
              <o:lock v:ext="edit"/>
              <v:shape id="_x0000_s7778" o:spid="_x0000_s7778" style="position:absolute;left:9470;top:-3671;height:2;width:1231;" filled="f" stroked="t" coordorigin="9470,-3671" coordsize="1231,0" path="m9470,-3671l10702,-3671e">
                <v:path arrowok="t"/>
                <v:fill on="f" focussize="0,0"/>
                <v:stroke weight="0.851889763779528pt" color="#000000"/>
                <v:imagedata o:title=""/>
                <o:lock v:ext="edit"/>
              </v:shape>
            </v:group>
            <v:group id="_x0000_s7779" o:spid="_x0000_s7779" o:spt="203" style="position:absolute;left:9259;top:-3672;height:1042;width:5;" coordorigin="9259,-3672" coordsize="5,1042">
              <o:lock v:ext="edit"/>
              <v:shape id="_x0000_s7780" o:spid="_x0000_s7780" style="position:absolute;left:9259;top:-3672;height:1042;width:5;" filled="f" stroked="t" coordorigin="9259,-3672" coordsize="5,1042" path="m9264,-3672l9259,-263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1" o:spid="_x0000_s7781" o:spt="203" style="position:absolute;left:9206;top:-3672;height:1046;width:2;" coordorigin="9206,-3672" coordsize="2,1046">
              <o:lock v:ext="edit"/>
              <v:shape id="_x0000_s7782" o:spid="_x0000_s7782" style="position:absolute;left:9206;top:-3672;height:1046;width:2;" filled="f" stroked="t" coordorigin="9206,-3672" coordsize="2,1046" path="m9206,-3672l9209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3" o:spid="_x0000_s7783" o:spt="203" style="position:absolute;left:9094;top:-3274;height:48;width:48;" coordorigin="9094,-3274" coordsize="48,48">
              <o:lock v:ext="edit"/>
              <v:shape id="_x0000_s7784" o:spid="_x0000_s7784" style="position:absolute;left:9094;top:-3274;height:48;width:48;" fillcolor="#000000" filled="t" stroked="f" coordorigin="9094,-3274" coordsize="48,48" path="m9118,-3274l9108,-3272,9101,-3267,9096,-3260,9094,-3255,9094,-3245,9096,-3240,9101,-3233,9108,-3228,9113,-3226,9122,-3226,9127,-3228,9134,-3233,9139,-3240,9142,-3250,9139,-3260,9134,-3267,9127,-3272,9118,-3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85" o:spid="_x0000_s7785" o:spt="203" style="position:absolute;left:9094;top:-3274;height:48;width:48;" coordorigin="9094,-3274" coordsize="48,48">
              <o:lock v:ext="edit"/>
              <v:shape id="_x0000_s7786" o:spid="_x0000_s7786" style="position:absolute;left:9094;top:-3274;height:48;width:48;" filled="f" stroked="t" coordorigin="9094,-3274" coordsize="48,48" path="m9094,-3250l9094,-3255,9096,-3260,9101,-3267,9108,-3272,9118,-3274,9127,-3272,9134,-3267,9139,-3260,9142,-3250,9139,-3240,9134,-3233,9127,-3228,9122,-3226,9113,-3226,9108,-3228,9101,-3233,9096,-3240,9094,-3245,9094,-325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7" o:spid="_x0000_s7787" o:spt="203" style="position:absolute;left:9334;top:-3644;height:48;width:46;" coordorigin="9334,-3644" coordsize="46,48">
              <o:lock v:ext="edit"/>
              <v:shape id="_x0000_s7788" o:spid="_x0000_s7788" style="position:absolute;left:9334;top:-3644;height:48;width:46;" fillcolor="#000000" filled="t" stroked="f" coordorigin="9334,-3644" coordsize="46,48" path="m9355,-3644l9348,-3641,9341,-3636,9334,-3629,9334,-3610,9341,-3603,9348,-3598,9350,-3596,9362,-3596,9365,-3598,9372,-3603,9379,-3610,9379,-3629,9372,-3636,9365,-3641,9355,-3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89" o:spid="_x0000_s7789" o:spt="203" style="position:absolute;left:9334;top:-3644;height:48;width:46;" coordorigin="9334,-3644" coordsize="46,48">
              <o:lock v:ext="edit"/>
              <v:shape id="_x0000_s7790" o:spid="_x0000_s7790" style="position:absolute;left:9334;top:-3644;height:48;width:46;" filled="f" stroked="t" coordorigin="9334,-3644" coordsize="46,48" path="m9334,-3620l9334,-3629,9341,-3636,9348,-3641,9355,-3644,9365,-3641,9372,-3636,9379,-3629,9379,-3610,9372,-3603,9365,-3598,9362,-3596,9350,-3596,9348,-3598,9341,-3603,9334,-3610,9334,-362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1" o:spid="_x0000_s7791" o:spt="203" style="position:absolute;left:2326;top:-2979;height:478;width:178;" coordorigin="2326,-2979" coordsize="178,478">
              <o:lock v:ext="edit"/>
              <v:shape id="_x0000_s7792" o:spid="_x0000_s7792" style="position:absolute;left:2326;top:-2979;height:478;width:178;" filled="f" stroked="t" coordorigin="2326,-2979" coordsize="178,478" path="m2503,-2979l2386,-2979,2374,-2976,2364,-2974,2352,-2967,2345,-2960,2335,-2952,2330,-2940,2328,-2931,2326,-2919,2328,-2907,2330,-2895,2335,-2885,2345,-2876,2352,-2868,2364,-2864,2374,-2861,2386,-2859,2374,-2856,2364,-2854,2352,-2849,2345,-2842,2335,-2832,2330,-2823,2328,-2811,2326,-2799,2328,-2787,2330,-2775,2335,-2765,2386,-2739,2374,-2739,2364,-2734,2352,-2729,2345,-2722,2335,-2712,2330,-2703,2328,-2693,2326,-2681,2328,-2669,2330,-2657,2335,-2648,2345,-2638,2352,-2631,2364,-2624,2374,-2621,2386,-2621,2374,-2619,2364,-2616,2352,-2609,2345,-2602,2335,-2595,2330,-2585,2328,-2573,2326,-2561,2328,-2549,2330,-2537,2335,-2528,2345,-2518,2352,-2511,2364,-2506,2374,-2504,2386,-2501,2503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3" o:spid="_x0000_s7793" o:spt="203" style="position:absolute;left:2030;top:-2979;height:478;width:178;" coordorigin="2030,-2979" coordsize="178,478">
              <o:lock v:ext="edit"/>
              <v:shape id="_x0000_s7794" o:spid="_x0000_s7794" style="position:absolute;left:2030;top:-2979;height:478;width:178;" filled="f" stroked="t" coordorigin="2030,-2979" coordsize="178,478" path="m2030,-2979l2150,-2979,2162,-2976,2172,-2974,2184,-2967,2191,-2960,2198,-2952,2203,-2940,2208,-2931,2208,-2907,2162,-2861,2150,-2859,2162,-2856,2208,-2811,2208,-2787,2162,-2741,2150,-2739,2162,-2739,2172,-2734,2184,-2729,2191,-2722,2198,-2712,2203,-2703,2208,-2693,2208,-2669,2203,-2657,2162,-2621,2150,-2621,2162,-2619,2172,-2616,2184,-2609,2191,-2602,2198,-2595,2203,-2585,2208,-2573,2208,-2549,2162,-2504,2150,-2501,2030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5" o:spid="_x0000_s7795" o:spt="203" style="position:absolute;left:2239;top:-2979;height:478;width:2;" coordorigin="2239,-2979" coordsize="2,478">
              <o:lock v:ext="edit"/>
              <v:shape id="_x0000_s7796" o:spid="_x0000_s7796" style="position:absolute;left:2239;top:-2979;height:478;width:2;" filled="f" stroked="t" coordorigin="2239,-2979" coordsize="0,478" path="m2239,-2979l2239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7" o:spid="_x0000_s7797" o:spt="203" style="position:absolute;left:2297;top:-2979;height:478;width:2;" coordorigin="2297,-2979" coordsize="2,478">
              <o:lock v:ext="edit"/>
              <v:shape id="_x0000_s7798" o:spid="_x0000_s7798" style="position:absolute;left:2297;top:-2979;height:478;width:2;" filled="f" stroked="t" coordorigin="2297,-2979" coordsize="0,478" path="m2297,-2979l2297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9" o:spid="_x0000_s7799" o:spt="203" style="position:absolute;left:1303;top:-3958;height:1584;width:247;" coordorigin="1303,-3958" coordsize="247,1584">
              <o:lock v:ext="edit"/>
              <v:shape id="_x0000_s7800" o:spid="_x0000_s7800" style="position:absolute;left:1303;top:-3958;height:1584;width:247;" filled="f" stroked="t" coordorigin="1303,-3958" coordsize="247,1584" path="m1303,-2374l1550,-2374,1550,-3958,1303,-3958,1303,-237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801" o:spid="_x0000_s7801" o:spt="75" type="#_x0000_t75" style="position:absolute;left:1406;top:-3516;height:919;width:115;" filled="f" coordsize="21600,21600">
                <v:path/>
                <v:fill on="f" focussize="0,0"/>
                <v:stroke/>
                <v:imagedata r:id="rId588" o:title=""/>
                <o:lock v:ext="edit" aspectratio="t"/>
              </v:shape>
            </v:group>
            <v:group id="_x0000_s7802" o:spid="_x0000_s7802" o:spt="203" style="position:absolute;left:1560;top:-2501;height:2;width:470;" coordorigin="1560,-2501" coordsize="470,2">
              <o:lock v:ext="edit"/>
              <v:shape id="_x0000_s7803" o:spid="_x0000_s7803" style="position:absolute;left:1560;top:-2501;height:2;width:470;" filled="f" stroked="t" coordorigin="1560,-2501" coordsize="470,0" path="m2030,-2501l1560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4" o:spid="_x0000_s7804" o:spt="203" style="position:absolute;left:1560;top:-2979;height:2;width:470;" coordorigin="1560,-2979" coordsize="470,2">
              <o:lock v:ext="edit"/>
              <v:shape id="_x0000_s7805" o:spid="_x0000_s7805" style="position:absolute;left:1560;top:-2979;height:2;width:470;" filled="f" stroked="t" coordorigin="1560,-2979" coordsize="470,0" path="m2030,-2979l1560,-297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6" o:spid="_x0000_s7806" o:spt="203" style="position:absolute;left:2321;top:-3694;height:478;width:178;" coordorigin="2321,-3694" coordsize="178,478">
              <o:lock v:ext="edit"/>
              <v:shape id="_x0000_s7807" o:spid="_x0000_s7807" style="position:absolute;left:2321;top:-3694;height:478;width:178;" filled="f" stroked="t" coordorigin="2321,-3694" coordsize="178,478" path="m2498,-3694l2381,-3694,2369,-3692,2357,-3689,2347,-3682,2338,-3675,2330,-3665,2326,-3656,2321,-3646,2321,-3622,2369,-3574,2381,-3574,2369,-3574,2321,-3526,2321,-3502,2369,-3456,2381,-3454,2369,-3454,2357,-3449,2321,-3406,2321,-3384,2326,-3372,2330,-3360,2338,-3353,2347,-3346,2357,-3339,2369,-3336,2381,-3336,2369,-3334,2357,-3332,2347,-3327,2338,-3317,2330,-3310,2326,-3298,2321,-3288,2321,-3264,2369,-3216,2498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8" o:spid="_x0000_s7808" o:spt="203" style="position:absolute;left:2026;top:-3694;height:478;width:178;" coordorigin="2026,-3694" coordsize="178,478">
              <o:lock v:ext="edit"/>
              <v:shape id="_x0000_s7809" o:spid="_x0000_s7809" style="position:absolute;left:2026;top:-3694;height:478;width:178;" filled="f" stroked="t" coordorigin="2026,-3694" coordsize="178,478" path="m2026,-3694l2143,-3694,2155,-3692,2167,-3689,2177,-3682,2184,-3675,2194,-3665,2198,-3656,2201,-3646,2203,-3634,2201,-3622,2198,-3610,2194,-3600,2184,-3591,2177,-3584,2167,-3579,2155,-3574,2143,-3574,2155,-3574,2167,-3569,2177,-3564,2184,-3557,2194,-3548,2198,-3538,2201,-3526,2203,-3514,2201,-3502,2198,-3490,2194,-3480,2184,-3471,2177,-3464,2167,-3459,2155,-3456,2143,-3454,2155,-3454,2167,-3449,2177,-3444,2184,-3437,2194,-3428,2198,-3418,2201,-3406,2203,-3396,2201,-3384,2198,-3372,2194,-3360,2184,-3353,2177,-3346,2167,-3339,2155,-3336,2143,-3336,2155,-3334,2167,-3332,2177,-3327,2184,-3317,2194,-3310,2198,-3298,2201,-3288,2203,-3276,2201,-3264,2198,-3252,2194,-3243,2184,-3233,2177,-3226,2167,-3221,2155,-3216,2026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0" o:spid="_x0000_s7810" o:spt="203" style="position:absolute;left:2232;top:-3694;height:478;width:2;" coordorigin="2232,-3694" coordsize="2,478">
              <o:lock v:ext="edit"/>
              <v:shape id="_x0000_s7811" o:spid="_x0000_s7811" style="position:absolute;left:2232;top:-3694;height:478;width:2;" filled="f" stroked="t" coordorigin="2232,-3694" coordsize="0,478" path="m2232,-3694l2232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2" o:spid="_x0000_s7812" o:spt="203" style="position:absolute;left:2292;top:-3694;height:478;width:2;" coordorigin="2292,-3694" coordsize="2,478">
              <o:lock v:ext="edit"/>
              <v:shape id="_x0000_s7813" o:spid="_x0000_s7813" style="position:absolute;left:2292;top:-3694;height:478;width:2;" filled="f" stroked="t" coordorigin="2292,-3694" coordsize="0,478" path="m2292,-3694l2292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4" o:spid="_x0000_s7814" o:spt="203" style="position:absolute;left:1560;top:-3216;height:2;width:466;" coordorigin="1560,-3216" coordsize="466,2">
              <o:lock v:ext="edit"/>
              <v:shape id="_x0000_s7815" o:spid="_x0000_s7815" style="position:absolute;left:1560;top:-3216;height:2;width:466;" filled="f" stroked="t" coordorigin="1560,-3216" coordsize="466,0" path="m2026,-3216l1560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6" o:spid="_x0000_s7816" o:spt="203" style="position:absolute;left:1560;top:-3694;height:2;width:466;" coordorigin="1560,-3694" coordsize="466,2">
              <o:lock v:ext="edit"/>
              <v:shape id="_x0000_s7817" o:spid="_x0000_s7817" style="position:absolute;left:1560;top:-3694;height:2;width:466;" filled="f" stroked="t" coordorigin="1560,-3694" coordsize="466,0" path="m2026,-3694l1560,-369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8" o:spid="_x0000_s7818" o:spt="203" style="position:absolute;left:1519;top:-1649;height:94;width:94;" coordorigin="1519,-1649" coordsize="94,94">
              <o:lock v:ext="edit"/>
              <v:shape id="_x0000_s7819" o:spid="_x0000_s7819" style="position:absolute;left:1519;top:-1649;height:94;width:94;" fillcolor="#000000" filled="t" stroked="f" coordorigin="1519,-1649" coordsize="94,94" path="m1613,-1649l1519,-1618,1582,-1556,1613,-16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20" o:spid="_x0000_s7820" o:spt="203" style="position:absolute;left:1519;top:-1649;height:94;width:94;" coordorigin="1519,-1649" coordsize="94,94">
              <o:lock v:ext="edit"/>
              <v:shape id="_x0000_s7821" o:spid="_x0000_s7821" style="position:absolute;left:1519;top:-1649;height:94;width:94;" filled="f" stroked="t" coordorigin="1519,-1649" coordsize="94,94" path="m1582,-1556l1613,-1649,1519,-1618,1582,-155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2" o:spid="_x0000_s7822" o:spt="203" style="position:absolute;left:1582;top:-1680;height:62;width:62;" coordorigin="1582,-1680" coordsize="62,62">
              <o:lock v:ext="edit"/>
              <v:shape id="_x0000_s7823" o:spid="_x0000_s7823" style="position:absolute;left:1582;top:-1680;height:62;width:62;" filled="f" stroked="t" coordorigin="1582,-1680" coordsize="62,62" path="m1582,-1680l1644,-16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4" o:spid="_x0000_s7824" o:spt="203" style="position:absolute;left:1457;top:-1745;height:254;width:252;" coordorigin="1457,-1745" coordsize="252,254">
              <o:lock v:ext="edit"/>
              <v:shape id="_x0000_s7825" o:spid="_x0000_s7825" style="position:absolute;left:1457;top:-1745;height:254;width:252;" filled="f" stroked="t" coordorigin="1457,-1745" coordsize="252,254" path="m1457,-1491l1709,-174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6" o:spid="_x0000_s7826" o:spt="203" style="position:absolute;left:1927;top:-1685;height:94;width:94;" coordorigin="1927,-1685" coordsize="94,94">
              <o:lock v:ext="edit"/>
              <v:shape id="_x0000_s7827" o:spid="_x0000_s7827" style="position:absolute;left:1927;top:-1685;height:94;width:94;" fillcolor="#000000" filled="t" stroked="f" coordorigin="1927,-1685" coordsize="94,94" path="m1927,-1685l1958,-1592,2021,-1654,1927,-16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28" o:spid="_x0000_s7828" o:spt="203" style="position:absolute;left:1927;top:-1685;height:94;width:94;" coordorigin="1927,-1685" coordsize="94,94">
              <o:lock v:ext="edit"/>
              <v:shape id="_x0000_s7829" o:spid="_x0000_s7829" style="position:absolute;left:1927;top:-1685;height:94;width:94;" filled="f" stroked="t" coordorigin="1927,-1685" coordsize="94,94" path="m2021,-1654l1927,-1685,1958,-1592,2021,-165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0" o:spid="_x0000_s7830" o:spt="203" style="position:absolute;left:1894;top:-1716;height:62;width:65;" coordorigin="1894,-1716" coordsize="65,62">
              <o:lock v:ext="edit"/>
              <v:shape id="_x0000_s7831" o:spid="_x0000_s7831" style="position:absolute;left:1894;top:-1716;height:62;width:65;" filled="f" stroked="t" coordorigin="1894,-1716" coordsize="65,62" path="m1894,-1654l1958,-17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2" o:spid="_x0000_s7832" o:spt="203" style="position:absolute;left:1834;top:-1781;height:254;width:250;" coordorigin="1834,-1781" coordsize="250,254">
              <o:lock v:ext="edit"/>
              <v:shape id="_x0000_s7833" o:spid="_x0000_s7833" style="position:absolute;left:1834;top:-1781;height:254;width:250;" filled="f" stroked="t" coordorigin="1834,-1781" coordsize="250,254" path="m2083,-1527l1834,-178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4" o:spid="_x0000_s7834" o:spt="203" style="position:absolute;left:1586;top:-1328;height:94;width:94;" coordorigin="1586,-1328" coordsize="94,94">
              <o:lock v:ext="edit"/>
              <v:shape id="_x0000_s7835" o:spid="_x0000_s7835" style="position:absolute;left:1586;top:-1328;height:94;width:94;" fillcolor="#000000" filled="t" stroked="f" coordorigin="1586,-1328" coordsize="94,94" path="m1586,-1328l1618,-1234,1680,-1296,1586,-13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36" o:spid="_x0000_s7836" o:spt="203" style="position:absolute;left:1586;top:-1328;height:94;width:94;" coordorigin="1586,-1328" coordsize="94,94">
              <o:lock v:ext="edit"/>
              <v:shape id="_x0000_s7837" o:spid="_x0000_s7837" style="position:absolute;left:1586;top:-1328;height:94;width:94;" filled="f" stroked="t" coordorigin="1586,-1328" coordsize="94,94" path="m1680,-1296l1586,-1328,1618,-1234,1680,-129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8" o:spid="_x0000_s7838" o:spt="203" style="position:absolute;left:1555;top:-1359;height:62;width:62;" coordorigin="1555,-1359" coordsize="62,62">
              <o:lock v:ext="edit"/>
              <v:shape id="_x0000_s7839" o:spid="_x0000_s7839" style="position:absolute;left:1555;top:-1359;height:62;width:62;" filled="f" stroked="t" coordorigin="1555,-1359" coordsize="62,62" path="m1555,-1296l1618,-135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0" o:spid="_x0000_s7840" o:spt="203" style="position:absolute;left:1493;top:-1424;height:254;width:250;" coordorigin="1493,-1424" coordsize="250,254">
              <o:lock v:ext="edit"/>
              <v:shape id="_x0000_s7841" o:spid="_x0000_s7841" style="position:absolute;left:1493;top:-1424;height:254;width:250;" filled="f" stroked="t" coordorigin="1493,-1424" coordsize="250,254" path="m1742,-1169l1493,-14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2" o:spid="_x0000_s7842" o:spt="203" style="position:absolute;left:1874;top:-1352;height:94;width:94;" coordorigin="1874,-1352" coordsize="94,94">
              <o:lock v:ext="edit"/>
              <v:shape id="_x0000_s7843" o:spid="_x0000_s7843" style="position:absolute;left:1874;top:-1352;height:94;width:94;" fillcolor="#000000" filled="t" stroked="f" coordorigin="1874,-1352" coordsize="94,94" path="m1968,-1352l1874,-1320,1937,-1258,1968,-1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44" o:spid="_x0000_s7844" o:spt="203" style="position:absolute;left:1874;top:-1352;height:94;width:94;" coordorigin="1874,-1352" coordsize="94,94">
              <o:lock v:ext="edit"/>
              <v:shape id="_x0000_s7845" o:spid="_x0000_s7845" style="position:absolute;left:1874;top:-1352;height:94;width:94;" filled="f" stroked="t" coordorigin="1874,-1352" coordsize="94,94" path="m1937,-1258l1968,-1352,1874,-1320,1937,-125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6" o:spid="_x0000_s7846" o:spt="203" style="position:absolute;left:1937;top:-1383;height:62;width:62;" coordorigin="1937,-1383" coordsize="62,62">
              <o:lock v:ext="edit"/>
              <v:shape id="_x0000_s7847" o:spid="_x0000_s7847" style="position:absolute;left:1937;top:-1383;height:62;width:62;" filled="f" stroked="t" coordorigin="1937,-1383" coordsize="62,62" path="m1937,-1383l1999,-132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8" o:spid="_x0000_s7848" o:spt="203" style="position:absolute;left:1812;top:-1448;height:254;width:250;" coordorigin="1812,-1448" coordsize="250,254">
              <o:lock v:ext="edit"/>
              <v:shape id="_x0000_s7849" o:spid="_x0000_s7849" style="position:absolute;left:1812;top:-1448;height:254;width:250;" filled="f" stroked="t" coordorigin="1812,-1448" coordsize="250,254" path="m1812,-1193l2062,-144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0" o:spid="_x0000_s7850" o:spt="203" style="position:absolute;left:1742;top:-1193;height:46;width:70;" coordorigin="1742,-1193" coordsize="70,46">
              <o:lock v:ext="edit"/>
              <v:shape id="_x0000_s7851" o:spid="_x0000_s7851" style="position:absolute;left:1742;top:-1193;height:46;width:70;" filled="f" stroked="t" coordorigin="1742,-1193" coordsize="70,46" path="m1812,-1193l1764,-1148,1742,-11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2" o:spid="_x0000_s7852" o:spt="203" style="position:absolute;left:2062;top:-1500;height:53;width:50;" coordorigin="2062,-1500" coordsize="50,53">
              <o:lock v:ext="edit"/>
              <v:shape id="_x0000_s7853" o:spid="_x0000_s7853" style="position:absolute;left:2062;top:-1500;height:53;width:50;" filled="f" stroked="t" coordorigin="2062,-1500" coordsize="50,53" path="m2062,-1448l2112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4" o:spid="_x0000_s7854" o:spt="203" style="position:absolute;left:1440;top:-1476;height:53;width:53;" coordorigin="1440,-1476" coordsize="53,53">
              <o:lock v:ext="edit"/>
              <v:shape id="_x0000_s7855" o:spid="_x0000_s7855" style="position:absolute;left:1440;top:-1476;height:53;width:53;" filled="f" stroked="t" coordorigin="1440,-1476" coordsize="53,53" path="m1493,-1424l1440,-14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6" o:spid="_x0000_s7856" o:spt="203" style="position:absolute;left:1440;top:-1491;height:14;width:17;" coordorigin="1440,-1491" coordsize="17,14">
              <o:lock v:ext="edit"/>
              <v:shape id="_x0000_s7857" o:spid="_x0000_s7857" style="position:absolute;left:1440;top:-1491;height:14;width:17;" filled="f" stroked="t" coordorigin="1440,-1491" coordsize="17,14" path="m1457,-1491l1440,-14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8" o:spid="_x0000_s7858" o:spt="203" style="position:absolute;left:1709;top:-1824;height:79;width:77;" coordorigin="1709,-1824" coordsize="77,79">
              <o:lock v:ext="edit"/>
              <v:shape id="_x0000_s7859" o:spid="_x0000_s7859" style="position:absolute;left:1709;top:-1824;height:79;width:77;" filled="f" stroked="t" coordorigin="1709,-1824" coordsize="77,79" path="m1709,-1745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0" o:spid="_x0000_s7860" o:spt="203" style="position:absolute;left:1786;top:-1824;height:43;width:48;" coordorigin="1786,-1824" coordsize="48,43">
              <o:lock v:ext="edit"/>
              <v:shape id="_x0000_s7861" o:spid="_x0000_s7861" style="position:absolute;left:1786;top:-1824;height:43;width:48;" filled="f" stroked="t" coordorigin="1786,-1824" coordsize="48,43" path="m1834,-1781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2" o:spid="_x0000_s7862" o:spt="203" style="position:absolute;left:2083;top:-1527;height:26;width:29;" coordorigin="2083,-1527" coordsize="29,26">
              <o:lock v:ext="edit"/>
              <v:shape id="_x0000_s7863" o:spid="_x0000_s7863" style="position:absolute;left:2083;top:-1527;height:26;width:29;" filled="f" stroked="t" coordorigin="2083,-1527" coordsize="29,26" path="m2112,-1500l2083,-15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4" o:spid="_x0000_s7864" o:spt="203" style="position:absolute;left:1762;top:-1148;height:437;width:2;" coordorigin="1762,-1148" coordsize="2,437">
              <o:lock v:ext="edit"/>
              <v:shape id="_x0000_s7865" o:spid="_x0000_s7865" style="position:absolute;left:1762;top:-1148;height:437;width:2;" filled="f" stroked="t" coordorigin="1762,-1148" coordsize="0,437" path="m1762,-1148l1762,-711e">
                <v:path arrowok="t"/>
                <v:fill on="f" focussize="0,0"/>
                <v:stroke weight="0.851889763779528pt" color="#000000"/>
                <v:imagedata o:title=""/>
                <o:lock v:ext="edit"/>
              </v:shape>
            </v:group>
            <v:group id="_x0000_s7866" o:spid="_x0000_s7866" o:spt="203" style="position:absolute;left:1097;top:-3452;height:1982;width:1032;" coordorigin="1097,-3452" coordsize="1032,1982">
              <o:lock v:ext="edit"/>
              <v:shape id="_x0000_s7867" o:spid="_x0000_s7867" style="position:absolute;left:1097;top:-3452;height:1982;width:1032;" filled="f" stroked="t" coordorigin="1097,-3452" coordsize="1032,1982" path="m2129,-3452l1704,-3452,1704,-2007,1097,-2007,1097,-1469,1433,-14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8" o:spid="_x0000_s7868" o:spt="203" style="position:absolute;left:1954;top:-2736;height:1250;width:523;" coordorigin="1954,-2736" coordsize="523,1250">
              <o:lock v:ext="edit"/>
              <v:shape id="_x0000_s7869" o:spid="_x0000_s7869" style="position:absolute;left:1954;top:-2736;height:1250;width:523;" filled="f" stroked="t" coordorigin="1954,-2736" coordsize="523,1250" path="m2167,-2736l1954,-2736,1954,-1966,2477,-1966,2477,-1486,2124,-148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70" o:spid="_x0000_s7870" o:spt="203" style="position:absolute;left:1416;top:-1500;height:48;width:48;" coordorigin="1416,-1500" coordsize="48,48">
              <o:lock v:ext="edit"/>
              <v:shape id="_x0000_s7871" o:spid="_x0000_s7871" style="position:absolute;left:1416;top:-1500;height:48;width:48;" fillcolor="#000000" filled="t" stroked="f" coordorigin="1416,-1500" coordsize="48,48" path="m1450,-1498l1430,-1498,1418,-1486,1418,-1479,1416,-1476,1418,-1472,1418,-1467,1430,-1455,1438,-1452,1445,-1452,1450,-1455,1457,-1460,1464,-1467,1464,-1486,1457,-1493,1450,-1498xe">
                <v:path arrowok="t"/>
                <v:fill on="t" focussize="0,0"/>
                <v:stroke on="f"/>
                <v:imagedata o:title=""/>
                <o:lock v:ext="edit"/>
              </v:shape>
              <v:shape id="_x0000_s7872" o:spid="_x0000_s7872" style="position:absolute;left:1416;top:-1500;height:48;width:48;" fillcolor="#000000" filled="t" stroked="f" coordorigin="1416,-1500" coordsize="48,48" path="m1440,-1500l1438,-1498,1445,-1498,1440,-15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73" o:spid="_x0000_s7873" o:spt="203" style="position:absolute;left:1416;top:-1500;height:48;width:48;" coordorigin="1416,-1500" coordsize="48,48">
              <o:lock v:ext="edit"/>
              <v:shape id="_x0000_s7874" o:spid="_x0000_s7874" style="position:absolute;left:1416;top:-1500;height:48;width:48;" filled="f" stroked="t" coordorigin="1416,-1500" coordsize="48,48" path="m1416,-1476l1418,-1479,1418,-1486,1426,-1493,1430,-1498,1438,-1498,1440,-1500,1445,-1498,1450,-1498,1457,-1493,1464,-1486,1464,-1467,1457,-1460,1450,-1455,1445,-1452,1438,-1452,1430,-1455,1426,-1460,1418,-1467,1418,-1472,1416,-147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75" o:spid="_x0000_s7875" o:spt="203" style="position:absolute;left:2090;top:-1524;height:48;width:46;" coordorigin="2090,-1524" coordsize="46,48">
              <o:lock v:ext="edit"/>
              <v:shape id="_x0000_s7876" o:spid="_x0000_s7876" style="position:absolute;left:2090;top:-1524;height:48;width:46;" fillcolor="#000000" filled="t" stroked="f" coordorigin="2090,-1524" coordsize="46,48" path="m2124,-1522l2105,-1522,2098,-1517,2090,-1508,2090,-1491,2098,-1484,2105,-1479,2110,-1476,2119,-1476,2124,-1479,2136,-1491,2136,-1508,2129,-1517,2124,-1522xe">
                <v:path arrowok="t"/>
                <v:fill on="t" focussize="0,0"/>
                <v:stroke on="f"/>
                <v:imagedata o:title=""/>
                <o:lock v:ext="edit"/>
              </v:shape>
              <v:shape id="_x0000_s7877" o:spid="_x0000_s7877" style="position:absolute;left:2090;top:-1524;height:48;width:46;" fillcolor="#000000" filled="t" stroked="f" coordorigin="2090,-1524" coordsize="46,48" path="m2112,-1524l2110,-1522,2119,-1522,2112,-15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78" o:spid="_x0000_s7878" o:spt="203" style="position:absolute;left:2090;top:-1524;height:48;width:46;" coordorigin="2090,-1524" coordsize="46,48">
              <o:lock v:ext="edit"/>
              <v:shape id="_x0000_s7879" o:spid="_x0000_s7879" style="position:absolute;left:2090;top:-1524;height:48;width:46;" filled="f" stroked="t" coordorigin="2090,-1524" coordsize="46,48" path="m2090,-1500l2090,-1508,2098,-1517,2105,-1522,2110,-1522,2112,-1524,2119,-1522,2124,-1522,2129,-1517,2136,-1508,2136,-1491,2129,-1484,2124,-1479,2119,-1476,2110,-1476,2105,-1479,2098,-1484,2090,-1491,2090,-150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0" o:spid="_x0000_s7880" o:spt="203" style="position:absolute;left:1721;top:-632;height:2;width:79;" coordorigin="1721,-632" coordsize="79,2">
              <o:lock v:ext="edit"/>
              <v:shape id="_x0000_s7881" o:spid="_x0000_s7881" style="position:absolute;left:1721;top:-632;height:2;width:79;" filled="f" stroked="t" coordorigin="1721,-632" coordsize="79,0" path="m1721,-632l1800,-6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2" o:spid="_x0000_s7882" o:spt="203" style="position:absolute;left:1682;top:-670;height:2;width:158;" coordorigin="1682,-670" coordsize="158,2">
              <o:lock v:ext="edit"/>
              <v:shape id="_x0000_s7883" o:spid="_x0000_s7883" style="position:absolute;left:1682;top:-670;height:2;width:158;" filled="f" stroked="t" coordorigin="1682,-670" coordsize="158,0" path="m1682,-670l1841,-6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4" o:spid="_x0000_s7884" o:spt="203" style="position:absolute;left:1644;top:-711;height:2;width:235;" coordorigin="1644,-711" coordsize="235,2">
              <o:lock v:ext="edit"/>
              <v:shape id="_x0000_s7885" o:spid="_x0000_s7885" style="position:absolute;left:1644;top:-711;height:2;width:235;" filled="f" stroked="t" coordorigin="1644,-711" coordsize="235,0" path="m1644,-711l1879,-7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6" o:spid="_x0000_s7886" o:spt="203" style="position:absolute;left:1783;top:-2124;height:300;width:2;" coordorigin="1783,-2124" coordsize="2,300">
              <o:lock v:ext="edit"/>
              <v:shape id="_x0000_s7887" o:spid="_x0000_s7887" style="position:absolute;left:1783;top:-2124;height:300;width:2;" filled="f" stroked="t" coordorigin="1783,-2124" coordsize="2,300" path="m1783,-2124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8" o:spid="_x0000_s7888" o:spt="203" style="position:absolute;left:1764;top:-1848;height:48;width:26;" coordorigin="1764,-1848" coordsize="26,48">
              <o:lock v:ext="edit"/>
              <v:shape id="_x0000_s7889" o:spid="_x0000_s7889" style="position:absolute;left:1764;top:-1848;height:48;width:26;" fillcolor="#000000" filled="t" stroked="f" coordorigin="1764,-1848" coordsize="26,48" path="m1790,-1803l1781,-1803,1786,-1800,1790,-1803xe">
                <v:path arrowok="t"/>
                <v:fill on="t" focussize="0,0"/>
                <v:stroke on="f"/>
                <v:imagedata o:title=""/>
                <o:lock v:ext="edit"/>
              </v:shape>
              <v:shape id="_x0000_s7890" o:spid="_x0000_s7890" style="position:absolute;left:1764;top:-1848;height:48;width:26;" fillcolor="#000000" filled="t" stroked="f" coordorigin="1764,-1848" coordsize="26,48" path="m1790,-1848l1781,-1848,1778,-1846,1769,-1841,1764,-1834,1764,-1815,1769,-1808,1778,-1803,1795,-1803,1802,-1808,1807,-1815,1810,-1820,1810,-1829,1807,-1834,1802,-1841,1795,-1846,1790,-1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91" o:spid="_x0000_s7891" o:spt="203" style="position:absolute;left:1764;top:-1848;height:48;width:46;" coordorigin="1764,-1848" coordsize="46,48">
              <o:lock v:ext="edit"/>
              <v:shape id="_x0000_s7892" o:spid="_x0000_s7892" style="position:absolute;left:1764;top:-1848;height:48;width:46;" filled="f" stroked="t" coordorigin="1764,-1848" coordsize="46,48" path="m1764,-1824l1764,-1834,1769,-1841,1778,-1846,1781,-1848,1790,-1848,1795,-1846,1802,-1841,1807,-1834,1810,-1829,1810,-1820,1807,-1815,1802,-1808,1795,-1803,1790,-1803,1786,-1800,1781,-1803,1778,-1803,1769,-1808,1764,-1815,1764,-182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3" o:spid="_x0000_s7893" o:spt="203" style="position:absolute;left:1742;top:-1172;height:48;width:46;" coordorigin="1742,-1172" coordsize="46,48">
              <o:lock v:ext="edit"/>
              <v:shape id="_x0000_s7894" o:spid="_x0000_s7894" style="position:absolute;left:1742;top:-1172;height:48;width:46;" fillcolor="#000000" filled="t" stroked="f" coordorigin="1742,-1172" coordsize="46,48" path="m1769,-1172l1762,-1172,1757,-1169,1750,-1164,1742,-1157,1742,-1138,1750,-1131,1757,-1126,1762,-1124,1769,-1124,1774,-1126,1781,-1131,1788,-1138,1788,-1157,1781,-1164,1774,-1169,1769,-11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95" o:spid="_x0000_s7895" o:spt="203" style="position:absolute;left:1742;top:-1172;height:48;width:46;" coordorigin="1742,-1172" coordsize="46,48">
              <o:lock v:ext="edit"/>
              <v:shape id="_x0000_s7896" o:spid="_x0000_s7896" style="position:absolute;left:1742;top:-1172;height:48;width:46;" filled="f" stroked="t" coordorigin="1742,-1172" coordsize="46,48" path="m1742,-1148l1742,-1157,1750,-1164,1757,-1169,1762,-1172,1769,-1172,1774,-1169,1781,-1164,1788,-1157,1788,-1138,1781,-1131,1774,-1126,1769,-1124,1762,-1124,1757,-1126,1750,-1131,1742,-1138,1742,-114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7" o:spid="_x0000_s7897" o:spt="203" style="position:absolute;left:2011;top:-2136;height:5;width:684;" coordorigin="2011,-2136" coordsize="684,5">
              <o:lock v:ext="edit"/>
              <v:shape id="_x0000_s7898" o:spid="_x0000_s7898" style="position:absolute;left:2011;top:-2136;height:5;width:684;" filled="f" stroked="t" coordorigin="2011,-2136" coordsize="684,5" path="m2011,-2136l2695,-21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9" o:spid="_x0000_s7899" o:spt="203" style="position:absolute;left:10709;top:-3706;height:67;width:65;" coordorigin="10709,-3706" coordsize="65,67">
              <o:lock v:ext="edit"/>
              <v:shape id="_x0000_s7900" o:spid="_x0000_s7900" style="position:absolute;left:10709;top:-3706;height:67;width:65;" filled="f" stroked="t" coordorigin="10709,-3706" coordsize="65,67" path="m10774,-3672l10774,-3687,10769,-3692,10764,-3696,10762,-3701,10754,-3704,10750,-3706,10735,-3706,10730,-3704,10723,-3701,10718,-3696,10714,-3692,10711,-3687,10709,-3680,10709,-3665,10711,-3660,10714,-3653,10718,-3648,10723,-3644,10730,-3641,10735,-3639,10750,-3639,10754,-3641,10762,-3644,10764,-3648,10769,-3653,10774,-3660,10774,-367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01" o:spid="_x0000_s7901" o:spt="75" type="#_x0000_t75" style="position:absolute;left:10476;top:-3860;height:295;width:490;" filled="f" coordsize="21600,21600">
                <v:path/>
                <v:fill on="f" focussize="0,0"/>
                <v:stroke/>
                <v:imagedata r:id="rId589" o:title=""/>
                <o:lock v:ext="edit" aspectratio="t"/>
              </v:shape>
            </v:group>
            <v:group id="_x0000_s7902" o:spid="_x0000_s7902" o:spt="203" style="position:absolute;left:3516;top:-4196;height:1219;width:5;" coordorigin="3516,-4196" coordsize="5,1219">
              <o:lock v:ext="edit"/>
              <v:shape id="_x0000_s7903" o:spid="_x0000_s7903" style="position:absolute;left:3516;top:-4196;height:1219;width:5;" filled="f" stroked="t" coordorigin="3516,-4196" coordsize="5,1219" path="m3521,-4196l3516,-2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04" o:spid="_x0000_s7904" o:spt="203" style="position:absolute;left:3470;top:-4270;height:98;width:98;" coordorigin="3470,-4270" coordsize="98,98">
              <o:lock v:ext="edit"/>
              <v:shape id="_x0000_s7905" o:spid="_x0000_s7905" style="position:absolute;left:3470;top:-4270;height:98;width:98;" fillcolor="#000000" filled="t" stroked="f" coordorigin="3470,-4270" coordsize="98,98" path="m3521,-4270l3470,-4172,3494,-4181,3509,-4184,3563,-4184,3521,-4270xe">
                <v:path arrowok="t"/>
                <v:fill on="t" focussize="0,0"/>
                <v:stroke on="f"/>
                <v:imagedata o:title=""/>
                <o:lock v:ext="edit"/>
              </v:shape>
              <v:shape id="_x0000_s7906" o:spid="_x0000_s7906" style="position:absolute;left:3470;top:-4270;height:98;width:98;" fillcolor="#000000" filled="t" stroked="f" coordorigin="3470,-4270" coordsize="98,98" path="m3563,-4184l3533,-4184,3545,-4181,3569,-4172,3563,-4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07" o:spid="_x0000_s7907" o:spt="203" style="position:absolute;left:3746;top:-4205;height:1697;width:2;" coordorigin="3746,-4205" coordsize="2,1697">
              <o:lock v:ext="edit"/>
              <v:shape id="_x0000_s7908" o:spid="_x0000_s7908" style="position:absolute;left:3746;top:-4205;height:1697;width:2;" filled="f" stroked="t" coordorigin="3746,-4205" coordsize="0,1697" path="m3746,-4205l3746,-25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09" o:spid="_x0000_s7909" o:spt="203" style="position:absolute;left:3698;top:-4280;height:98;width:96;" coordorigin="3698,-4280" coordsize="96,98">
              <o:lock v:ext="edit"/>
              <v:shape id="_x0000_s7910" o:spid="_x0000_s7910" style="position:absolute;left:3698;top:-4280;height:98;width:96;" fillcolor="#000000" filled="t" stroked="f" coordorigin="3698,-4280" coordsize="96,98" path="m3746,-4280l3698,-4181,3722,-4191,3734,-4193,3789,-4193,3746,-4280xe">
                <v:path arrowok="t"/>
                <v:fill on="t" focussize="0,0"/>
                <v:stroke on="f"/>
                <v:imagedata o:title=""/>
                <o:lock v:ext="edit"/>
              </v:shape>
              <v:shape id="_x0000_s7911" o:spid="_x0000_s7911" style="position:absolute;left:3698;top:-4280;height:98;width:96;" fillcolor="#000000" filled="t" stroked="f" coordorigin="3698,-4280" coordsize="96,98" path="m3789,-4193l3758,-4193,3770,-4191,3785,-4186,3794,-4181,3789,-41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12" o:spid="_x0000_s7912" o:spt="203" style="position:absolute;left:3163;top:-4200;height:984;width:2;" coordorigin="3163,-4200" coordsize="2,984">
              <o:lock v:ext="edit"/>
              <v:shape id="_x0000_s7913" o:spid="_x0000_s7913" style="position:absolute;left:3163;top:-4200;height:984;width:2;" filled="f" stroked="t" coordorigin="3163,-4200" coordsize="2,984" path="m3166,-4200l3163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14" o:spid="_x0000_s7914" o:spt="203" style="position:absolute;left:3118;top:-4275;height:98;width:96;" coordorigin="3118,-4275" coordsize="96,98">
              <o:lock v:ext="edit"/>
              <v:shape id="_x0000_s7915" o:spid="_x0000_s7915" style="position:absolute;left:3118;top:-4275;height:98;width:96;" fillcolor="#000000" filled="t" stroked="f" coordorigin="3118,-4275" coordsize="96,98" path="m3166,-4275l3118,-4176,3130,-4181,3166,-4188,3208,-4188,3166,-4275xe">
                <v:path arrowok="t"/>
                <v:fill on="t" focussize="0,0"/>
                <v:stroke on="f"/>
                <v:imagedata o:title=""/>
                <o:lock v:ext="edit"/>
              </v:shape>
              <v:shape id="_x0000_s7916" o:spid="_x0000_s7916" style="position:absolute;left:3118;top:-4275;height:98;width:96;" fillcolor="#000000" filled="t" stroked="f" coordorigin="3118,-4275" coordsize="96,98" path="m3208,-4188l3166,-4188,3178,-4186,3192,-4184,3202,-4181,3214,-4176,3208,-41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17" o:spid="_x0000_s7917" o:spt="203" style="position:absolute;left:2942;top:-4205;height:514;width:2;" coordorigin="2942,-4205" coordsize="2,514">
              <o:lock v:ext="edit"/>
              <v:shape id="_x0000_s7918" o:spid="_x0000_s7918" style="position:absolute;left:2942;top:-4205;height:514;width:2;" filled="f" stroked="t" coordorigin="2942,-4205" coordsize="2,514" path="m2942,-4205l2945,-3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19" o:spid="_x0000_s7919" o:spt="203" style="position:absolute;left:2892;top:-4280;height:98;width:98;" coordorigin="2892,-4280" coordsize="98,98">
              <o:lock v:ext="edit"/>
              <v:shape id="_x0000_s7920" o:spid="_x0000_s7920" style="position:absolute;left:2892;top:-4280;height:98;width:98;" fillcolor="#000000" filled="t" stroked="f" coordorigin="2892,-4280" coordsize="98,98" path="m2940,-4280l2892,-4181,2916,-4191,2930,-4193,2984,-4193,2940,-4280xe">
                <v:path arrowok="t"/>
                <v:fill on="t" focussize="0,0"/>
                <v:stroke on="f"/>
                <v:imagedata o:title=""/>
                <o:lock v:ext="edit"/>
              </v:shape>
              <v:shape id="_x0000_s7921" o:spid="_x0000_s7921" style="position:absolute;left:2892;top:-4280;height:98;width:98;" fillcolor="#000000" filled="t" stroked="f" coordorigin="2892,-4280" coordsize="98,98" path="m2984,-4193l2954,-4193,2966,-4191,2990,-4181,2984,-4193xe">
                <v:path arrowok="t"/>
                <v:fill on="t" focussize="0,0"/>
                <v:stroke on="f"/>
                <v:imagedata o:title=""/>
                <o:lock v:ext="edit"/>
              </v:shape>
              <v:shape id="_x0000_s7922" o:spid="_x0000_s7922" o:spt="75" type="#_x0000_t75" style="position:absolute;left:2976;top:-4450;height:302;width:614;" filled="f" coordsize="21600,21600">
                <v:path/>
                <v:fill on="f" focussize="0,0"/>
                <v:stroke/>
                <v:imagedata r:id="rId590" o:title=""/>
                <o:lock v:ext="edit" aspectratio="t"/>
              </v:shape>
            </v:group>
            <v:group id="_x0000_s7923" o:spid="_x0000_s7923" o:spt="203" style="position:absolute;left:5450;top:-4092;height:242;width:96;" coordorigin="5450,-4092" coordsize="96,242">
              <o:lock v:ext="edit"/>
              <v:shape id="_x0000_s7924" o:spid="_x0000_s7924" style="position:absolute;left:5450;top:-4092;height:242;width:96;" filled="f" stroked="t" coordorigin="5450,-4092" coordsize="96,242" path="m5498,-3850l5450,-3869,5546,-3910,5450,-3951,5546,-3992,5450,-4032,5546,-4073,5498,-40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5" o:spid="_x0000_s7925" o:spt="203" style="position:absolute;left:5450;top:-3608;height:245;width:96;" coordorigin="5450,-3608" coordsize="96,245">
              <o:lock v:ext="edit"/>
              <v:shape id="_x0000_s7926" o:spid="_x0000_s7926" style="position:absolute;left:5450;top:-3608;height:245;width:96;" filled="f" stroked="t" coordorigin="5450,-3608" coordsize="96,245" path="m5498,-3363l5450,-3384,5546,-3425,5450,-3464,5546,-3504,5450,-3545,5546,-3586,5498,-36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7" o:spid="_x0000_s7927" o:spt="203" style="position:absolute;left:5498;top:-3850;height:242;width:2;" coordorigin="5498,-3850" coordsize="2,242">
              <o:lock v:ext="edit"/>
              <v:shape id="_x0000_s7928" o:spid="_x0000_s7928" style="position:absolute;left:5498;top:-3850;height:242;width:2;" filled="f" stroked="t" coordorigin="5498,-3850" coordsize="0,242" path="m5498,-3850l5498,-36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9" o:spid="_x0000_s7929" o:spt="203" style="position:absolute;left:5482;top:-3128;height:2;width:34;" coordorigin="5482,-3128" coordsize="34,2">
              <o:lock v:ext="edit"/>
              <v:shape id="_x0000_s7930" o:spid="_x0000_s7930" style="position:absolute;left:5482;top:-3128;height:2;width:34;" filled="f" stroked="t" coordorigin="5482,-3128" coordsize="34,0" path="m5482,-3128l5515,-31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1" o:spid="_x0000_s7931" o:spt="203" style="position:absolute;left:5465;top:-3147;height:2;width:70;" coordorigin="5465,-3147" coordsize="70,2">
              <o:lock v:ext="edit"/>
              <v:shape id="_x0000_s7932" o:spid="_x0000_s7932" style="position:absolute;left:5465;top:-3147;height:2;width:70;" filled="f" stroked="t" coordorigin="5465,-3147" coordsize="70,0" path="m5465,-3147l5534,-31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3" o:spid="_x0000_s7933" o:spt="203" style="position:absolute;left:5448;top:-3166;height:2;width:101;" coordorigin="5448,-3166" coordsize="101,2">
              <o:lock v:ext="edit"/>
              <v:shape id="_x0000_s7934" o:spid="_x0000_s7934" style="position:absolute;left:5448;top:-3166;height:2;width:101;" filled="f" stroked="t" coordorigin="5448,-3166" coordsize="101,0" path="m5448,-3166l5549,-31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5" o:spid="_x0000_s7935" o:spt="203" style="position:absolute;left:5498;top:-3363;height:197;width:2;" coordorigin="5498,-3363" coordsize="2,197">
              <o:lock v:ext="edit"/>
              <v:shape id="_x0000_s7936" o:spid="_x0000_s7936" style="position:absolute;left:5498;top:-3363;height:197;width:2;" filled="f" stroked="t" coordorigin="5498,-3363" coordsize="0,197" path="m5498,-3363l5498,-31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37" o:spid="_x0000_s7937" o:spt="75" type="#_x0000_t75" style="position:absolute;left:4214;top:-4366;height:526;width:730;" filled="f" coordsize="21600,21600">
                <v:path/>
                <v:fill on="f" focussize="0,0"/>
                <v:stroke/>
                <v:imagedata r:id="rId591" o:title=""/>
                <o:lock v:ext="edit" aspectratio="t"/>
              </v:shape>
              <v:shape id="_x0000_s7938" o:spid="_x0000_s7938" o:spt="75" type="#_x0000_t75" style="position:absolute;left:4344;top:-4208;height:367;width:502;" filled="f" coordsize="21600,21600">
                <v:path/>
                <v:fill on="f" focussize="0,0"/>
                <v:stroke/>
                <v:imagedata r:id="rId592" o:title=""/>
                <o:lock v:ext="edit" aspectratio="t"/>
              </v:shape>
            </v:group>
            <v:group id="_x0000_s7939" o:spid="_x0000_s7939" o:spt="203" style="position:absolute;left:3977;top:-3771;height:2;width:1834;" coordorigin="3977,-3771" coordsize="1834,2">
              <o:lock v:ext="edit"/>
              <v:shape id="_x0000_s7940" o:spid="_x0000_s7940" style="position:absolute;left:3977;top:-3771;height:2;width:1834;" filled="f" stroked="t" coordorigin="3977,-3771" coordsize="1834,0" path="m3977,-3771l5810,-3771e">
                <v:path arrowok="t"/>
                <v:fill on="f" focussize="0,0"/>
                <v:stroke weight="1.03188976377953pt" color="#000000"/>
                <v:imagedata o:title=""/>
                <o:lock v:ext="edit"/>
              </v:shape>
            </v:group>
            <v:group id="_x0000_s7941" o:spid="_x0000_s7941" o:spt="203" style="position:absolute;left:4920;top:-4282;height:103;width:223;" coordorigin="4920,-4282" coordsize="223,103">
              <o:lock v:ext="edit"/>
              <v:shape id="_x0000_s7942" o:spid="_x0000_s7942" style="position:absolute;left:4920;top:-4282;height:103;width:223;" fillcolor="#FFFFFF" filled="t" stroked="f" coordorigin="4920,-4282" coordsize="223,103" path="m5088,-4282l4975,-4282,4920,-4229,4975,-4179,5088,-4179,5143,-4229,5088,-42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43" o:spid="_x0000_s7943" o:spt="203" style="position:absolute;left:4920;top:-4282;height:103;width:223;" coordorigin="4920,-4282" coordsize="223,103">
              <o:lock v:ext="edit"/>
              <v:shape id="_x0000_s7944" o:spid="_x0000_s7944" style="position:absolute;left:4920;top:-4282;height:103;width:223;" filled="f" stroked="t" coordorigin="4920,-4282" coordsize="223,103" path="m5088,-4282l4975,-4282,4920,-4229,4975,-4179,5088,-4179,5143,-4229,5088,-428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5" o:spid="_x0000_s7945" o:spt="203" style="position:absolute;left:5143;top:-4230;height:2;width:1219;" coordorigin="5143,-4230" coordsize="1219,2">
              <o:lock v:ext="edit"/>
              <v:shape id="_x0000_s7946" o:spid="_x0000_s7946" style="position:absolute;left:5143;top:-4230;height:2;width:1219;" filled="f" stroked="t" coordorigin="5143,-4230" coordsize="1219,0" path="m5143,-4230l6362,-423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7" o:spid="_x0000_s7947" o:spt="203" style="position:absolute;left:6648;top:-3404;height:2;width:250;" coordorigin="6648,-3404" coordsize="250,2">
              <o:lock v:ext="edit"/>
              <v:shape id="_x0000_s7948" o:spid="_x0000_s7948" style="position:absolute;left:6648;top:-3404;height:2;width:250;" filled="f" stroked="t" coordorigin="6648,-3404" coordsize="250,0" path="m6898,-3404l6648,-3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9" o:spid="_x0000_s7949" o:spt="203" style="position:absolute;left:6648;top:-3466;height:2;width:250;" coordorigin="6648,-3466" coordsize="250,2">
              <o:lock v:ext="edit"/>
              <v:shape id="_x0000_s7950" o:spid="_x0000_s7950" style="position:absolute;left:6648;top:-3466;height:2;width:250;" filled="f" stroked="t" coordorigin="6648,-3466" coordsize="250,0" path="m6898,-3466l6648,-34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1" o:spid="_x0000_s7951" o:spt="203" style="position:absolute;left:6773;top:-3404;height:250;width:2;" coordorigin="6773,-3404" coordsize="2,250">
              <o:lock v:ext="edit"/>
              <v:shape id="_x0000_s7952" o:spid="_x0000_s7952" style="position:absolute;left:6773;top:-3404;height:250;width:2;" filled="f" stroked="t" coordorigin="6773,-3404" coordsize="0,250" path="m6773,-3154l6773,-3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3" o:spid="_x0000_s7953" o:spt="203" style="position:absolute;left:6773;top:-3656;height:190;width:2;" coordorigin="6773,-3656" coordsize="2,190">
              <o:lock v:ext="edit"/>
              <v:shape id="_x0000_s7954" o:spid="_x0000_s7954" style="position:absolute;left:6773;top:-3656;height:190;width:2;" filled="f" stroked="t" coordorigin="6773,-3656" coordsize="0,190" path="m6773,-3466l6773,-365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55" o:spid="_x0000_s7955" o:spt="75" type="#_x0000_t75" style="position:absolute;left:6864;top:-3360;height:252;width:228;" filled="f" coordsize="21600,21600">
                <v:path/>
                <v:fill on="f" focussize="0,0"/>
                <v:stroke/>
                <v:imagedata r:id="rId593" o:title=""/>
                <o:lock v:ext="edit" aspectratio="t"/>
              </v:shape>
            </v:group>
            <v:group id="_x0000_s7956" o:spid="_x0000_s7956" o:spt="203" style="position:absolute;left:7397;top:-3408;height:2;width:247;" coordorigin="7397,-3408" coordsize="247,2">
              <o:lock v:ext="edit"/>
              <v:shape id="_x0000_s7957" o:spid="_x0000_s7957" style="position:absolute;left:7397;top:-3408;height:2;width:247;" filled="f" stroked="t" coordorigin="7397,-3408" coordsize="247,0" path="m7644,-3408l7397,-34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8" o:spid="_x0000_s7958" o:spt="203" style="position:absolute;left:7397;top:-3471;height:2;width:247;" coordorigin="7397,-3471" coordsize="247,2">
              <o:lock v:ext="edit"/>
              <v:shape id="_x0000_s7959" o:spid="_x0000_s7959" style="position:absolute;left:7397;top:-3471;height:2;width:247;" filled="f" stroked="t" coordorigin="7397,-3471" coordsize="247,0" path="m7644,-3471l7397,-347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0" o:spid="_x0000_s7960" o:spt="203" style="position:absolute;left:7522;top:-3408;height:250;width:2;" coordorigin="7522,-3408" coordsize="2,250">
              <o:lock v:ext="edit"/>
              <v:shape id="_x0000_s7961" o:spid="_x0000_s7961" style="position:absolute;left:7522;top:-3408;height:250;width:2;" filled="f" stroked="t" coordorigin="7522,-3408" coordsize="0,250" path="m7522,-3159l7522,-34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2" o:spid="_x0000_s7962" o:spt="203" style="position:absolute;left:7522;top:-3660;height:190;width:2;" coordorigin="7522,-3660" coordsize="2,190">
              <o:lock v:ext="edit"/>
              <v:shape id="_x0000_s7963" o:spid="_x0000_s7963" style="position:absolute;left:7522;top:-3660;height:190;width:2;" filled="f" stroked="t" coordorigin="7522,-3660" coordsize="0,190" path="m7522,-3471l7522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64" o:spid="_x0000_s7964" o:spt="75" type="#_x0000_t75" style="position:absolute;left:7238;top:-3437;height:358;width:144;" filled="f" coordsize="21600,21600">
                <v:path/>
                <v:fill on="f" focussize="0,0"/>
                <v:stroke/>
                <v:imagedata r:id="rId594" o:title=""/>
                <o:lock v:ext="edit" aspectratio="t"/>
              </v:shape>
              <v:shape id="_x0000_s7965" o:spid="_x0000_s7965" o:spt="75" type="#_x0000_t75" style="position:absolute;left:7390;top:-3310;height:295;width:115;" filled="f" coordsize="21600,21600">
                <v:path/>
                <v:fill on="f" focussize="0,0"/>
                <v:stroke/>
                <v:imagedata r:id="rId595" o:title=""/>
                <o:lock v:ext="edit" aspectratio="t"/>
              </v:shape>
            </v:group>
            <v:group id="_x0000_s7966" o:spid="_x0000_s7966" o:spt="203" style="position:absolute;left:6890;top:-3797;height:58;width:470;" coordorigin="6890,-3797" coordsize="470,58">
              <o:lock v:ext="edit"/>
              <v:shape id="_x0000_s7967" o:spid="_x0000_s7967" style="position:absolute;left:6890;top:-3797;height:58;width:470;" filled="f" stroked="t" coordorigin="6890,-3797" coordsize="470,58" path="m6890,-3740l6890,-3752,6893,-3761,6936,-3797,6958,-3797,7006,-3754,7008,-3744,7008,-3740,7008,-3752,7013,-3761,7018,-3771,7022,-3780,7032,-3788,7042,-3792,7054,-3797,7078,-3797,7087,-3795,7099,-3790,7106,-3783,7116,-3776,7121,-3766,7123,-3754,7126,-3744,7126,-3740,7128,-3752,7130,-3761,7171,-3797,7195,-3797,7241,-3754,7243,-3744,7243,-3740,7246,-3752,7248,-3761,7253,-3771,7260,-3780,7270,-3788,7279,-3792,7289,-3797,7313,-3797,7322,-3795,7361,-3754,7361,-374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8" o:spid="_x0000_s7968" o:spt="203" style="position:absolute;left:6890;top:-3740;height:79;width:2;" coordorigin="6890,-3740" coordsize="2,79">
              <o:lock v:ext="edit"/>
              <v:shape id="_x0000_s7969" o:spid="_x0000_s7969" style="position:absolute;left:6890;top:-3740;height:79;width:2;" filled="f" stroked="t" coordorigin="6890,-3740" coordsize="0,79" path="m6890,-3740l6890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0" o:spid="_x0000_s7970" o:spt="203" style="position:absolute;left:7361;top:-3740;height:86;width:2;" coordorigin="7361,-3740" coordsize="2,86">
              <o:lock v:ext="edit"/>
              <v:shape id="_x0000_s7971" o:spid="_x0000_s7971" style="position:absolute;left:7361;top:-3740;height:86;width:2;" filled="f" stroked="t" coordorigin="7361,-3740" coordsize="0,86" path="m7361,-3740l7361,-365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72" o:spid="_x0000_s7972" o:spt="75" type="#_x0000_t75" style="position:absolute;left:7039;top:-3682;height:252;width:230;" filled="f" coordsize="21600,21600">
                <v:path/>
                <v:fill on="f" focussize="0,0"/>
                <v:stroke/>
                <v:imagedata r:id="rId596" o:title=""/>
                <o:lock v:ext="edit" aspectratio="t"/>
              </v:shape>
            </v:group>
            <v:group id="_x0000_s7973" o:spid="_x0000_s7973" o:spt="203" style="position:absolute;left:6370;top:-3660;height:7;width:521;" coordorigin="6370,-3660" coordsize="521,7">
              <o:lock v:ext="edit"/>
              <v:shape id="_x0000_s7974" o:spid="_x0000_s7974" style="position:absolute;left:6370;top:-3660;height:7;width:521;" filled="f" stroked="t" coordorigin="6370,-3660" coordsize="521,7" path="m6370,-3653l6890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5" o:spid="_x0000_s7975" o:spt="203" style="position:absolute;left:7356;top:-3660;height:2;width:158;" coordorigin="7356,-3660" coordsize="158,2">
              <o:lock v:ext="edit"/>
              <v:shape id="_x0000_s7976" o:spid="_x0000_s7976" style="position:absolute;left:7356;top:-3660;height:2;width:158;" filled="f" stroked="t" coordorigin="7356,-3660" coordsize="158,0" path="m7514,-3660l7356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7" o:spid="_x0000_s7977" o:spt="203" style="position:absolute;left:6744;top:-3672;height:48;width:29;" coordorigin="6744,-3672" coordsize="29,48">
              <o:lock v:ext="edit"/>
              <v:shape id="_x0000_s7978" o:spid="_x0000_s7978" style="position:absolute;left:6744;top:-3672;height:48;width:29;" fillcolor="#000000" filled="t" stroked="f" coordorigin="6744,-3672" coordsize="29,48" path="m6773,-3627l6761,-3627,6768,-3624,6773,-3627xe">
                <v:path arrowok="t"/>
                <v:fill on="t" focussize="0,0"/>
                <v:stroke on="f"/>
                <v:imagedata o:title=""/>
                <o:lock v:ext="edit"/>
              </v:shape>
              <v:shape id="_x0000_s7979" o:spid="_x0000_s7979" style="position:absolute;left:6744;top:-3672;height:48;width:29;" fillcolor="#000000" filled="t" stroked="f" coordorigin="6744,-3672" coordsize="29,48" path="m6775,-3672l6758,-3672,6751,-3665,6746,-3658,6744,-3653,6744,-3644,6746,-3641,6751,-3632,6758,-3627,6775,-3627,6785,-3632,6790,-3641,6790,-3658,6785,-3665,6775,-36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80" o:spid="_x0000_s7980" o:spt="203" style="position:absolute;left:6744;top:-3672;height:48;width:46;" coordorigin="6744,-3672" coordsize="46,48">
              <o:lock v:ext="edit"/>
              <v:shape id="_x0000_s7981" o:spid="_x0000_s7981" style="position:absolute;left:6744;top:-3672;height:48;width:46;" filled="f" stroked="t" coordorigin="6744,-3672" coordsize="46,48" path="m6744,-3648l6744,-3653,6746,-3658,6751,-3665,6758,-3672,6775,-3672,6785,-3665,6790,-3658,6790,-3641,6785,-3632,6775,-3627,6773,-3627,6768,-3624,6761,-3627,6758,-3627,6751,-3632,6746,-3641,6744,-3644,6744,-364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2" o:spid="_x0000_s7982" o:spt="203" style="position:absolute;left:7495;top:-3684;height:48;width:48;" coordorigin="7495,-3684" coordsize="48,48">
              <o:lock v:ext="edit"/>
              <v:shape id="_x0000_s7983" o:spid="_x0000_s7983" style="position:absolute;left:7495;top:-3684;height:48;width:48;" fillcolor="#000000" filled="t" stroked="f" coordorigin="7495,-3684" coordsize="48,48" path="m7524,-3684l7514,-3684,7510,-3682,7502,-3677,7498,-3670,7498,-3665,7495,-3660,7498,-3656,7498,-3651,7502,-3644,7510,-3639,7514,-3636,7524,-3636,7529,-3639,7536,-3644,7541,-3651,7543,-3656,7543,-3665,7541,-3670,7536,-3677,7529,-3682,7524,-36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84" o:spid="_x0000_s7984" o:spt="203" style="position:absolute;left:7495;top:-3684;height:48;width:48;" coordorigin="7495,-3684" coordsize="48,48">
              <o:lock v:ext="edit"/>
              <v:shape id="_x0000_s7985" o:spid="_x0000_s7985" style="position:absolute;left:7495;top:-3684;height:48;width:48;" filled="f" stroked="t" coordorigin="7495,-3684" coordsize="48,48" path="m7495,-3660l7498,-3665,7498,-3670,7502,-3677,7510,-3682,7514,-3684,7524,-3684,7529,-3682,7536,-3677,7541,-3670,7543,-3665,7543,-3656,7541,-3651,7536,-3644,7529,-3639,7524,-3636,7514,-3636,7510,-3639,7502,-3644,7498,-3651,7498,-3656,7495,-366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6" o:spid="_x0000_s7986" o:spt="203" style="position:absolute;left:7022;top:-3084;height:2;width:235;" coordorigin="7022,-3084" coordsize="235,2">
              <o:lock v:ext="edit"/>
              <v:shape id="_x0000_s7987" o:spid="_x0000_s7987" style="position:absolute;left:7022;top:-3084;height:2;width:235;" filled="f" stroked="t" coordorigin="7022,-3084" coordsize="235,0" path="m7022,-3084l7258,-30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8" o:spid="_x0000_s7988" o:spt="203" style="position:absolute;left:7061;top:-3044;height:2;width:158;" coordorigin="7061,-3044" coordsize="158,2">
              <o:lock v:ext="edit"/>
              <v:shape id="_x0000_s7989" o:spid="_x0000_s7989" style="position:absolute;left:7061;top:-3044;height:2;width:158;" filled="f" stroked="t" coordorigin="7061,-3044" coordsize="158,0" path="m7061,-3044l7219,-304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0" o:spid="_x0000_s7990" o:spt="203" style="position:absolute;left:7102;top:-3005;height:2;width:79;" coordorigin="7102,-3005" coordsize="79,2">
              <o:lock v:ext="edit"/>
              <v:shape id="_x0000_s7991" o:spid="_x0000_s7991" style="position:absolute;left:7102;top:-3005;height:2;width:79;" filled="f" stroked="t" coordorigin="7102,-3005" coordsize="79,0" path="m7102,-3005l7181,-300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2" o:spid="_x0000_s7992" o:spt="203" style="position:absolute;left:7140;top:-3147;height:67;width:2;" coordorigin="7140,-3147" coordsize="2,67">
              <o:lock v:ext="edit"/>
              <v:shape id="_x0000_s7993" o:spid="_x0000_s7993" style="position:absolute;left:7140;top:-3147;height:67;width:2;" filled="f" stroked="t" coordorigin="7140,-3147" coordsize="0,67" path="m7140,-3080l7140,-31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4" o:spid="_x0000_s7994" o:spt="203" style="position:absolute;left:7150;top:-3164;height:7;width:7;" coordorigin="7150,-3164" coordsize="7,7">
              <o:lock v:ext="edit"/>
              <v:shape id="_x0000_s7995" o:spid="_x0000_s7995" style="position:absolute;left:7150;top:-3164;height:7;width:7;" filled="f" stroked="t" coordorigin="7150,-3164" coordsize="7,7" path="m7150,-3156l7157,-316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6" o:spid="_x0000_s7996" o:spt="203" style="position:absolute;left:7116;top:-3171;height:48;width:29;" coordorigin="7116,-3171" coordsize="29,48">
              <o:lock v:ext="edit"/>
              <v:shape id="_x0000_s7997" o:spid="_x0000_s7997" style="position:absolute;left:7116;top:-3171;height:48;width:29;" fillcolor="#000000" filled="t" stroked="f" coordorigin="7116,-3171" coordsize="29,48" path="m7145,-3125l7135,-3125,7140,-3123,7145,-3125xe">
                <v:path arrowok="t"/>
                <v:fill on="t" focussize="0,0"/>
                <v:stroke on="f"/>
                <v:imagedata o:title=""/>
                <o:lock v:ext="edit"/>
              </v:shape>
              <v:shape id="_x0000_s7998" o:spid="_x0000_s7998" style="position:absolute;left:7116;top:-3171;height:48;width:29;" fillcolor="#000000" filled="t" stroked="f" coordorigin="7116,-3171" coordsize="29,48" path="m7145,-3171l7135,-3171,7133,-3168,7123,-3164,7118,-3156,7118,-3152,7116,-3147,7118,-3142,7118,-3137,7123,-3130,7133,-3125,7150,-3125,7157,-3130,7162,-3137,7164,-3142,7164,-3152,7162,-3156,7157,-3164,7150,-3168,7145,-31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99" o:spid="_x0000_s7999" o:spt="203" style="position:absolute;left:7116;top:-3171;height:48;width:48;" coordorigin="7116,-3171" coordsize="48,48">
              <o:lock v:ext="edit"/>
              <v:shape id="_x0000_s8000" o:spid="_x0000_s8000" style="position:absolute;left:7116;top:-3171;height:48;width:48;" filled="f" stroked="t" coordorigin="7116,-3171" coordsize="48,48" path="m7116,-3147l7118,-3152,7118,-3156,7123,-3164,7133,-3168,7135,-3171,7145,-3171,7150,-3168,7157,-3164,7162,-3156,7164,-3152,7164,-3142,7162,-3137,7157,-3130,7150,-3125,7145,-3125,7140,-3123,7135,-3125,7133,-3125,7123,-3130,7118,-3137,7118,-3142,7116,-314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1" o:spid="_x0000_s8001" o:spt="203" style="position:absolute;left:6365;top:-4229;height:1519;width:5;" coordorigin="6365,-4229" coordsize="5,1519">
              <o:lock v:ext="edit"/>
              <v:shape id="_x0000_s8002" o:spid="_x0000_s8002" style="position:absolute;left:6365;top:-4229;height:1519;width:5;" filled="f" stroked="t" coordorigin="6365,-4229" coordsize="5,1519" path="m6370,-2710l6365,-42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03" o:spid="_x0000_s8003" o:spt="75" type="#_x0000_t75" style="position:absolute;left:5294;top:-4013;height:230;width:125;" filled="f" coordsize="21600,21600">
                <v:path/>
                <v:fill on="f" focussize="0,0"/>
                <v:stroke/>
                <v:imagedata r:id="rId597" o:title=""/>
                <o:lock v:ext="edit" aspectratio="t"/>
              </v:shape>
              <v:shape id="_x0000_s8004" o:spid="_x0000_s8004" o:spt="75" type="#_x0000_t75" style="position:absolute;left:5208;top:-3562;height:350;width:204;" filled="f" coordsize="21600,21600">
                <v:path/>
                <v:fill on="f" focussize="0,0"/>
                <v:stroke/>
                <v:imagedata r:id="rId598" o:title=""/>
                <o:lock v:ext="edit" aspectratio="t"/>
              </v:shape>
            </v:group>
            <v:group id="_x0000_s8005" o:spid="_x0000_s8005" o:spt="203" style="position:absolute;left:5501;top:-4229;height:137;width:2;" coordorigin="5501,-4229" coordsize="2,137">
              <o:lock v:ext="edit"/>
              <v:shape id="_x0000_s8006" o:spid="_x0000_s8006" style="position:absolute;left:5501;top:-4229;height:137;width:2;" filled="f" stroked="t" coordorigin="5501,-4229" coordsize="0,137" path="m5501,-4092l5501,-42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7" o:spid="_x0000_s8007" o:spt="203" style="position:absolute;left:2494;top:-3694;height:2;width:446;" coordorigin="2494,-3694" coordsize="446,2">
              <o:lock v:ext="edit"/>
              <v:shape id="_x0000_s8008" o:spid="_x0000_s8008" style="position:absolute;left:2494;top:-3694;height:2;width:446;" filled="f" stroked="t" coordorigin="2494,-3694" coordsize="446,2" path="m2494,-3694l2940,-3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9" o:spid="_x0000_s8009" o:spt="203" style="position:absolute;left:2498;top:-3216;height:2;width:665;" coordorigin="2498,-3216" coordsize="665,2">
              <o:lock v:ext="edit"/>
              <v:shape id="_x0000_s8010" o:spid="_x0000_s8010" style="position:absolute;left:2498;top:-3216;height:2;width:665;" filled="f" stroked="t" coordorigin="2498,-3216" coordsize="665,0" path="m2498,-3216l3163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1" o:spid="_x0000_s8011" o:spt="203" style="position:absolute;left:2506;top:-2976;height:2;width:1003;" coordorigin="2506,-2976" coordsize="1003,2">
              <o:lock v:ext="edit"/>
              <v:shape id="_x0000_s8012" o:spid="_x0000_s8012" style="position:absolute;left:2506;top:-2976;height:2;width:1003;" filled="f" stroked="t" coordorigin="2506,-2976" coordsize="1003,0" path="m2506,-2976l3509,-2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3" o:spid="_x0000_s8013" o:spt="203" style="position:absolute;left:2506;top:-2501;height:2;width:1241;" coordorigin="2506,-2501" coordsize="1241,2">
              <o:lock v:ext="edit"/>
              <v:shape id="_x0000_s8014" o:spid="_x0000_s8014" style="position:absolute;left:2506;top:-2501;height:2;width:1241;" filled="f" stroked="t" coordorigin="2506,-2501" coordsize="1241,0" path="m2506,-2501l3746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5" o:spid="_x0000_s8015" o:spt="203" style="position:absolute;left:7519;top:-3665;height:24;width:895;" coordorigin="7519,-3665" coordsize="895,24">
              <o:lock v:ext="edit"/>
              <v:shape id="_x0000_s8016" o:spid="_x0000_s8016" style="position:absolute;left:7519;top:-3665;height:24;width:895;" filled="f" stroked="t" coordorigin="7519,-3665" coordsize="895,24" path="m8414,-3665l7519,-3665,7519,-364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7" o:spid="_x0000_s8017" o:spt="203" style="position:absolute;left:8410;top:-3694;height:46;width:48;" coordorigin="8410,-3694" coordsize="48,46">
              <o:lock v:ext="edit"/>
              <v:shape id="_x0000_s8018" o:spid="_x0000_s8018" style="position:absolute;left:8410;top:-3694;height:46;width:48;" fillcolor="#000000" filled="t" stroked="f" coordorigin="8410,-3694" coordsize="48,46" path="m8441,-3694l8424,-3694,8417,-3689,8412,-3680,8410,-3677,8410,-3665,8412,-3663,8417,-3653,8424,-3648,8441,-3648,8450,-3653,8455,-3663,8455,-3665,8458,-3672,8455,-3677,8455,-3680,8450,-3689,8441,-36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19" o:spid="_x0000_s8019" o:spt="203" style="position:absolute;left:8410;top:-3694;height:46;width:48;" coordorigin="8410,-3694" coordsize="48,46">
              <o:lock v:ext="edit"/>
              <v:shape id="_x0000_s8020" o:spid="_x0000_s8020" style="position:absolute;left:8410;top:-3694;height:46;width:48;" filled="f" stroked="t" coordorigin="8410,-3694" coordsize="48,46" path="m8410,-3672l8410,-3677,8412,-3680,8417,-3689,8424,-3694,8441,-3694,8450,-3689,8455,-3680,8455,-3677,8458,-3672,8455,-3665,8455,-3663,8450,-3653,8441,-3648,8424,-3648,8417,-3653,8412,-3663,8410,-3665,8410,-367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1" o:spid="_x0000_s8021" o:spt="203" style="position:absolute;left:6768;top:-3154;height:2;width:751;" coordorigin="6768,-3154" coordsize="751,2">
              <o:lock v:ext="edit"/>
              <v:shape id="_x0000_s8022" o:spid="_x0000_s8022" style="position:absolute;left:6768;top:-3154;height:2;width:751;" filled="f" stroked="t" coordorigin="6768,-3154" coordsize="751,0" path="m6768,-3154l7519,-31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3" o:spid="_x0000_s8023" o:spt="203" style="position:absolute;left:7303;top:-1448;height:38;width:96;" coordorigin="7303,-1448" coordsize="96,38">
              <o:lock v:ext="edit"/>
              <v:shape id="_x0000_s8024" o:spid="_x0000_s8024" style="position:absolute;left:7303;top:-1448;height:38;width:96;" filled="f" stroked="t" coordorigin="7303,-1448" coordsize="96,38" path="m7399,-1409l7399,-1419,7394,-1426,7392,-1431,7387,-1438,7380,-1440,7373,-1445,7363,-1448,7344,-1448,7334,-1445,7325,-1440,7318,-1438,7313,-1431,7308,-1426,7303,-1419,7303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5" o:spid="_x0000_s8025" o:spt="203" style="position:absolute;left:6953;top:-1443;height:38;width:98;" coordorigin="6953,-1443" coordsize="98,38">
              <o:lock v:ext="edit"/>
              <v:shape id="_x0000_s8026" o:spid="_x0000_s8026" style="position:absolute;left:6953;top:-1443;height:38;width:98;" filled="f" stroked="t" coordorigin="6953,-1443" coordsize="98,38" path="m7051,-1404l7049,-1414,7046,-1421,7042,-1426,7037,-1433,7030,-1436,7022,-1440,7015,-1443,6996,-1443,6986,-1440,6977,-1436,6970,-1433,6962,-1426,6958,-1421,6955,-1414,6953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7" o:spid="_x0000_s8027" o:spt="203" style="position:absolute;left:7061;top:-1404;height:2;width:230;" coordorigin="7061,-1404" coordsize="230,2">
              <o:lock v:ext="edit"/>
              <v:shape id="_x0000_s8028" o:spid="_x0000_s8028" style="position:absolute;left:7061;top:-1404;height:2;width:230;" filled="f" stroked="t" coordorigin="7061,-1404" coordsize="230,0" path="m7061,-1404l7291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9" o:spid="_x0000_s8029" o:spt="203" style="position:absolute;left:7404;top:-1402;height:2;width:142;" coordorigin="7404,-1402" coordsize="142,2">
              <o:lock v:ext="edit"/>
              <v:shape id="_x0000_s8030" o:spid="_x0000_s8030" style="position:absolute;left:7404;top:-1402;height:2;width:142;" filled="f" stroked="t" coordorigin="7404,-1402" coordsize="142,0" path="m7404,-1402l7546,-140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1" o:spid="_x0000_s8031" o:spt="203" style="position:absolute;left:3953;top:-1812;height:89;width:38;" coordorigin="3953,-1812" coordsize="38,89">
              <o:lock v:ext="edit"/>
              <v:shape id="_x0000_s8032" o:spid="_x0000_s8032" style="position:absolute;left:3953;top:-1812;height:89;width:38;" filled="f" stroked="t" coordorigin="3953,-1812" coordsize="38,89" path="m3982,-1812l3977,-1812,3972,-1810,3965,-1808,3962,-1800,3958,-1796,3955,-1786,3955,-1779,3953,-1769,3955,-1760,3955,-1752,3960,-1745,3965,-1738,3970,-1733,3977,-1728,3982,-1726,3991,-17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3" o:spid="_x0000_s8033" o:spt="203" style="position:absolute;left:3991;top:-2093;height:283;width:2;" coordorigin="3991,-2093" coordsize="2,283">
              <o:lock v:ext="edit"/>
              <v:shape id="_x0000_s8034" o:spid="_x0000_s8034" style="position:absolute;left:3991;top:-2093;height:283;width:2;" filled="f" stroked="t" coordorigin="3991,-2093" coordsize="0,283" path="m3991,-2093l3991,-181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5" o:spid="_x0000_s8035" o:spt="203" style="position:absolute;left:3991;top:-1721;height:194;width:2;" coordorigin="3991,-1721" coordsize="2,194">
              <o:lock v:ext="edit"/>
              <v:shape id="_x0000_s8036" o:spid="_x0000_s8036" style="position:absolute;left:3991;top:-1721;height:194;width:2;" filled="f" stroked="t" coordorigin="3991,-1721" coordsize="0,194" path="m3991,-1721l3991,-15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37" o:spid="_x0000_s8037" o:spt="75" type="#_x0000_t75" style="position:absolute;left:5498;top:-2756;height:230;width:230;" filled="f" coordsize="21600,21600">
                <v:path/>
                <v:fill on="f" focussize="0,0"/>
                <v:stroke/>
                <v:imagedata r:id="rId599" o:title=""/>
                <o:lock v:ext="edit" aspectratio="t"/>
              </v:shape>
              <v:shape id="_x0000_s8038" o:spid="_x0000_s8038" o:spt="75" type="#_x0000_t75" style="position:absolute;left:5734;top:-2756;height:458;width:370;" filled="f" coordsize="21600,21600">
                <v:path/>
                <v:fill on="f" focussize="0,0"/>
                <v:stroke/>
                <v:imagedata r:id="rId600" o:title=""/>
                <o:lock v:ext="edit" aspectratio="t"/>
              </v:shape>
            </v:group>
            <v:group id="_x0000_s8039" o:spid="_x0000_s8039" o:spt="203" style="position:absolute;left:5477;top:-4253;height:46;width:48;" coordorigin="5477,-4253" coordsize="48,46">
              <o:lock v:ext="edit"/>
              <v:shape id="_x0000_s8040" o:spid="_x0000_s8040" style="position:absolute;left:5477;top:-4253;height:46;width:48;" fillcolor="#000000" filled="t" stroked="f" coordorigin="5477,-4253" coordsize="48,46" path="m5510,-4253l5491,-4253,5484,-4246,5479,-4239,5477,-4234,5477,-4224,5479,-4220,5484,-4212,5491,-4208,5510,-4208,5518,-4212,5522,-4220,5525,-4224,5525,-4234,5522,-4239,5518,-4246,5510,-42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41" o:spid="_x0000_s8041" o:spt="203" style="position:absolute;left:5477;top:-4253;height:46;width:48;" coordorigin="5477,-4253" coordsize="48,46">
              <o:lock v:ext="edit"/>
              <v:shape id="_x0000_s8042" o:spid="_x0000_s8042" style="position:absolute;left:5477;top:-4253;height:46;width:48;" filled="f" stroked="t" coordorigin="5477,-4253" coordsize="48,46" path="m5477,-4229l5477,-4234,5479,-4239,5484,-4246,5491,-4253,5510,-4253,5518,-4246,5522,-4239,5525,-4234,5525,-4224,5522,-4220,5518,-4212,5510,-4208,5491,-4208,5484,-4212,5479,-4220,5477,-4224,5477,-4229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43" o:spid="_x0000_s8043" o:spt="203" style="position:absolute;left:5477;top:-3785;height:48;width:48;" coordorigin="5477,-3785" coordsize="48,48">
              <o:lock v:ext="edit"/>
              <v:shape id="_x0000_s8044" o:spid="_x0000_s8044" style="position:absolute;left:5477;top:-3785;height:48;width:48;" fillcolor="#000000" filled="t" stroked="f" coordorigin="5477,-3785" coordsize="48,48" path="m5506,-3785l5496,-3785,5491,-3783,5484,-3778,5479,-3768,5477,-3766,5477,-3756,5479,-3752,5484,-3744,5491,-3740,5496,-3737,5506,-3737,5510,-3740,5518,-3744,5522,-3752,5525,-3756,5525,-3766,5522,-3768,5518,-3778,5510,-3783,5506,-3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45" o:spid="_x0000_s8045" o:spt="203" style="position:absolute;left:5477;top:-3785;height:48;width:48;" coordorigin="5477,-3785" coordsize="48,48">
              <o:lock v:ext="edit"/>
              <v:shape id="_x0000_s8046" o:spid="_x0000_s8046" style="position:absolute;left:5477;top:-3785;height:48;width:48;" filled="f" stroked="t" coordorigin="5477,-3785" coordsize="48,48" path="m5477,-3761l5477,-3766,5479,-3768,5484,-3778,5491,-3783,5496,-3785,5506,-3785,5510,-3783,5518,-3778,5522,-3768,5525,-3766,5525,-3756,5522,-3752,5518,-3744,5510,-3740,5506,-3737,5496,-3737,5491,-3740,5484,-3744,5479,-3752,5477,-3756,5477,-376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47" o:spid="_x0000_s8047" o:spt="203" style="position:absolute;left:8405;top:-1995;height:48;width:29;" coordorigin="8405,-1995" coordsize="29,48">
              <o:lock v:ext="edit"/>
              <v:shape id="_x0000_s8048" o:spid="_x0000_s8048" style="position:absolute;left:8405;top:-1995;height:48;width:29;" fillcolor="#000000" filled="t" stroked="f" coordorigin="8405,-1995" coordsize="29,48" path="m8434,-1949l8424,-1949,8429,-1947,8434,-1949xe">
                <v:path arrowok="t"/>
                <v:fill on="t" focussize="0,0"/>
                <v:stroke on="f"/>
                <v:imagedata o:title=""/>
                <o:lock v:ext="edit"/>
              </v:shape>
              <v:shape id="_x0000_s8049" o:spid="_x0000_s8049" style="position:absolute;left:8405;top:-1995;height:48;width:29;" fillcolor="#000000" filled="t" stroked="f" coordorigin="8405,-1995" coordsize="29,48" path="m8434,-1995l8424,-1995,8419,-1992,8412,-1988,8407,-1980,8407,-1976,8405,-1971,8407,-1966,8407,-1964,8412,-1954,8419,-1949,8438,-1949,8446,-1954,8450,-1964,8453,-1966,8453,-1976,8450,-1980,8446,-1988,8438,-1992,8434,-19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50" o:spid="_x0000_s8050" o:spt="203" style="position:absolute;left:8405;top:-1995;height:48;width:48;" coordorigin="8405,-1995" coordsize="48,48">
              <o:lock v:ext="edit"/>
              <v:shape id="_x0000_s8051" o:spid="_x0000_s8051" style="position:absolute;left:8405;top:-1995;height:48;width:48;" filled="f" stroked="t" coordorigin="8405,-1995" coordsize="48,48" path="m8405,-1971l8407,-1976,8407,-1980,8412,-1988,8419,-1992,8424,-1995,8434,-1995,8438,-1992,8446,-1988,8450,-1980,8453,-1976,8453,-1966,8450,-1964,8446,-1954,8438,-1949,8434,-1949,8429,-1947,8424,-1949,8419,-1949,8412,-1954,8407,-1964,8407,-1966,8405,-197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52" o:spid="_x0000_s8052" o:spt="203" style="position:absolute;left:3943;top:-2182;height:89;width:55;" coordorigin="3943,-2182" coordsize="55,89">
              <o:lock v:ext="edit"/>
              <v:shape id="_x0000_s8053" o:spid="_x0000_s8053" style="position:absolute;left:3943;top:-2182;height:89;width:55;" filled="f" stroked="t" coordorigin="3943,-2182" coordsize="55,89" path="m3986,-2182l3979,-2182,3972,-2180,3962,-2175,3958,-2170,3950,-2163,3948,-2156,3946,-2146,3943,-2139,3946,-2129,3948,-2120,3953,-2112,3960,-2108,3967,-2100,3977,-2096,3986,-2096,3998,-209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54" o:spid="_x0000_s8054" o:spt="203" style="position:absolute;left:3974;top:-3768;height:1586;width:14;" coordorigin="3974,-3768" coordsize="14,1586">
              <o:lock v:ext="edit"/>
              <v:shape id="_x0000_s8055" o:spid="_x0000_s8055" style="position:absolute;left:3974;top:-3768;height:1586;width:14;" filled="f" stroked="t" coordorigin="3974,-3768" coordsize="14,1586" path="m3974,-3768l3989,-218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56" o:spid="_x0000_s8056" o:spt="75" type="#_x0000_t75" style="position:absolute;left:4457;top:-1234;height:394;width:398;" filled="f" coordsize="21600,21600">
                <v:path/>
                <v:fill on="f" focussize="0,0"/>
                <v:stroke/>
                <v:imagedata r:id="rId601" o:title=""/>
                <o:lock v:ext="edit" aspectratio="t"/>
              </v:shape>
            </v:group>
            <v:group id="_x0000_s8057" o:spid="_x0000_s8057" o:spt="203" style="position:absolute;left:4313;top:-1184;height:2;width:82;" coordorigin="4313,-1184" coordsize="82,2">
              <o:lock v:ext="edit"/>
              <v:shape id="_x0000_s8058" o:spid="_x0000_s8058" style="position:absolute;left:4313;top:-1184;height:2;width:82;" filled="f" stroked="t" coordorigin="4313,-1184" coordsize="82,0" path="m4394,-1184l4313,-11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59" o:spid="_x0000_s8059" o:spt="203" style="position:absolute;left:6288;top:-2403;height:65;width:158;" coordorigin="6288,-2403" coordsize="158,65">
              <o:lock v:ext="edit"/>
              <v:shape id="_x0000_s8060" o:spid="_x0000_s8060" style="position:absolute;left:6288;top:-2403;height:65;width:158;" filled="f" stroked="t" coordorigin="6288,-2403" coordsize="158,65" path="m6288,-2372l6300,-2403,6326,-2338,6353,-2403,6379,-2338,6406,-2403,6432,-2338,6446,-23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61" o:spid="_x0000_s8061" o:spt="203" style="position:absolute;left:6446;top:-2374;height:2;width:1109;" coordorigin="6446,-2374" coordsize="1109,2">
              <o:lock v:ext="edit"/>
              <v:shape id="_x0000_s8062" o:spid="_x0000_s8062" style="position:absolute;left:6446;top:-2374;height:2;width:1109;" filled="f" stroked="t" coordorigin="6446,-2374" coordsize="1109,0" path="m6446,-2374l7555,-237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63" o:spid="_x0000_s8063" o:spt="203" style="position:absolute;left:6341;top:-3672;height:48;width:29;" coordorigin="6341,-3672" coordsize="29,48">
              <o:lock v:ext="edit"/>
              <v:shape id="_x0000_s8064" o:spid="_x0000_s8064" style="position:absolute;left:6341;top:-3672;height:48;width:29;" fillcolor="#000000" filled="t" stroked="f" coordorigin="6341,-3672" coordsize="29,48" path="m6370,-3627l6358,-3627,6365,-3624,6370,-3627xe">
                <v:path arrowok="t"/>
                <v:fill on="t" focussize="0,0"/>
                <v:stroke on="f"/>
                <v:imagedata o:title=""/>
                <o:lock v:ext="edit"/>
              </v:shape>
              <v:shape id="_x0000_s8065" o:spid="_x0000_s8065" style="position:absolute;left:6341;top:-3672;height:48;width:29;" fillcolor="#000000" filled="t" stroked="f" coordorigin="6341,-3672" coordsize="29,48" path="m6372,-3672l6355,-3672,6348,-3665,6343,-3658,6341,-3653,6341,-3644,6343,-3641,6348,-3632,6355,-3627,6372,-3627,6379,-3632,6386,-3641,6386,-3658,6372,-36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66" o:spid="_x0000_s8066" o:spt="203" style="position:absolute;left:6341;top:-3672;height:48;width:46;" coordorigin="6341,-3672" coordsize="46,48">
              <o:lock v:ext="edit"/>
              <v:shape id="_x0000_s8067" o:spid="_x0000_s8067" style="position:absolute;left:6341;top:-3672;height:48;width:46;" filled="f" stroked="t" coordorigin="6341,-3672" coordsize="46,48" path="m6341,-3648l6341,-3653,6343,-3658,6348,-3665,6355,-3672,6372,-3672,6379,-3665,6386,-3658,6386,-3641,6379,-3632,6372,-3627,6370,-3627,6365,-3624,6358,-3627,6355,-3627,6348,-3632,6343,-3641,6341,-3644,6341,-3648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  <v:shape id="_x0000_s8068" o:spid="_x0000_s8068" o:spt="75" type="#_x0000_t75" style="position:absolute;left:4450;top:-1378;height:374;width:408;" filled="f" coordsize="21600,21600">
                <v:path/>
                <v:fill on="f" focussize="0,0"/>
                <v:stroke/>
                <v:imagedata r:id="rId602" o:title=""/>
                <o:lock v:ext="edit" aspectratio="t"/>
              </v:shape>
              <v:shape id="_x0000_s8069" o:spid="_x0000_s8069" o:spt="75" type="#_x0000_t75" style="position:absolute;left:4620;top:-1378;height:230;width:230;" filled="f" coordsize="21600,21600">
                <v:path/>
                <v:fill on="f" focussize="0,0"/>
                <v:stroke/>
                <v:imagedata r:id="rId562" o:title=""/>
                <o:lock v:ext="edit" aspectratio="t"/>
              </v:shape>
            </v:group>
            <v:group id="_x0000_s8070" o:spid="_x0000_s8070" o:spt="203" style="position:absolute;left:4320;top:-1325;height:2;width:82;" coordorigin="4320,-1325" coordsize="82,2">
              <o:lock v:ext="edit"/>
              <v:shape id="_x0000_s8071" o:spid="_x0000_s8071" style="position:absolute;left:4320;top:-1325;height:2;width:82;" filled="f" stroked="t" coordorigin="4320,-1325" coordsize="82,0" path="m4402,-1325l4320,-132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72" o:spid="_x0000_s8072" o:spt="203" style="position:absolute;left:4291;top:-1205;height:48;width:48;" coordorigin="4291,-1205" coordsize="48,48">
              <o:lock v:ext="edit"/>
              <v:shape id="_x0000_s8073" o:spid="_x0000_s8073" style="position:absolute;left:4291;top:-1205;height:48;width:48;" fillcolor="#000000" filled="t" stroked="f" coordorigin="4291,-1205" coordsize="48,48" path="m4325,-1203l4306,-1203,4298,-1198,4294,-1191,4291,-1186,4291,-1176,4294,-1172,4298,-1164,4306,-1157,4325,-1157,4332,-1164,4337,-1172,4339,-1181,4337,-1191,4332,-1198,4325,-1203xe">
                <v:path arrowok="t"/>
                <v:fill on="t" focussize="0,0"/>
                <v:stroke on="f"/>
                <v:imagedata o:title=""/>
                <o:lock v:ext="edit"/>
              </v:shape>
              <v:shape id="_x0000_s8074" o:spid="_x0000_s8074" style="position:absolute;left:4291;top:-1205;height:48;width:48;" fillcolor="#000000" filled="t" stroked="f" coordorigin="4291,-1205" coordsize="48,48" path="m4315,-1205l4310,-1203,4320,-1203,4315,-12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75" o:spid="_x0000_s8075" o:spt="203" style="position:absolute;left:4291;top:-1205;height:48;width:48;" coordorigin="4291,-1205" coordsize="48,48">
              <o:lock v:ext="edit"/>
              <v:shape id="_x0000_s8076" o:spid="_x0000_s8076" style="position:absolute;left:4291;top:-1205;height:48;width:48;" filled="f" stroked="t" coordorigin="4291,-1205" coordsize="48,48" path="m4291,-1181l4291,-1186,4294,-1191,4298,-1198,4306,-1203,4310,-1203,4315,-1205,4320,-1203,4325,-1203,4332,-1198,4337,-1191,4339,-1181,4337,-1172,4332,-1164,4325,-1157,4306,-1157,4298,-1164,4294,-1172,4291,-1176,4291,-118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77" o:spid="_x0000_s8077" o:spt="203" style="position:absolute;left:4296;top:-1056;height:48;width:46;" coordorigin="4296,-1056" coordsize="46,48">
              <o:lock v:ext="edit"/>
              <v:shape id="_x0000_s8078" o:spid="_x0000_s8078" style="position:absolute;left:4296;top:-1056;height:48;width:46;" fillcolor="#000000" filled="t" stroked="f" coordorigin="4296,-1056" coordsize="46,48" path="m4327,-1054l4310,-1054,4298,-1042,4296,-1037,4296,-1028,4298,-1023,4303,-1016,4310,-1008,4327,-1008,4337,-1016,4342,-1023,4342,-1042,4337,-1047,4327,-1054xe">
                <v:path arrowok="t"/>
                <v:fill on="t" focussize="0,0"/>
                <v:stroke on="f"/>
                <v:imagedata o:title=""/>
                <o:lock v:ext="edit"/>
              </v:shape>
              <v:shape id="_x0000_s8079" o:spid="_x0000_s8079" style="position:absolute;left:4296;top:-1056;height:48;width:46;" fillcolor="#000000" filled="t" stroked="f" coordorigin="4296,-1056" coordsize="46,48" path="m4320,-1056l4315,-1054,4325,-1054,4320,-10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80" o:spid="_x0000_s8080" o:spt="203" style="position:absolute;left:4296;top:-1056;height:48;width:46;" coordorigin="4296,-1056" coordsize="46,48">
              <o:lock v:ext="edit"/>
              <v:shape id="_x0000_s8081" o:spid="_x0000_s8081" style="position:absolute;left:4296;top:-1056;height:48;width:46;" filled="f" stroked="t" coordorigin="4296,-1056" coordsize="46,48" path="m4296,-1032l4296,-1037,4298,-1042,4303,-1047,4310,-1054,4315,-1054,4320,-1056,4325,-1054,4327,-1054,4337,-1047,4342,-1042,4342,-1023,4337,-1016,4327,-1008,4310,-1008,4303,-1016,4298,-1023,4296,-1028,4296,-1032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  <v:shape id="_x0000_s8082" o:spid="_x0000_s8082" o:spt="75" type="#_x0000_t75" style="position:absolute;left:5986;top:-3663;height:230;width:238;" filled="f" coordsize="21600,21600">
                <v:path/>
                <v:fill on="f" focussize="0,0"/>
                <v:stroke/>
                <v:imagedata r:id="rId603" o:title=""/>
                <o:lock v:ext="edit" aspectratio="t"/>
              </v:shape>
              <v:shape id="_x0000_s8083" o:spid="_x0000_s8083" o:spt="75" type="#_x0000_t75" style="position:absolute;left:5971;top:-3536;height:230;width:288;" filled="f" coordsize="21600,21600">
                <v:path/>
                <v:fill on="f" focussize="0,0"/>
                <v:stroke/>
                <v:imagedata r:id="rId604" o:title=""/>
                <o:lock v:ext="edit" aspectratio="t"/>
              </v:shape>
            </v:group>
            <v:group id="_x0000_s8084" o:spid="_x0000_s8084" o:spt="203" style="position:absolute;left:5470;top:-3262;height:48;width:48;" coordorigin="5470,-3262" coordsize="48,48">
              <o:lock v:ext="edit"/>
              <v:shape id="_x0000_s8085" o:spid="_x0000_s8085" style="position:absolute;left:5470;top:-3262;height:48;width:48;" fillcolor="#000000" filled="t" stroked="f" coordorigin="5470,-3262" coordsize="48,48" path="m5498,-3262l5489,-3262,5484,-3260,5477,-3255,5472,-3245,5470,-3243,5470,-3233,5472,-3228,5477,-3221,5484,-3216,5489,-3214,5498,-3214,5503,-3216,5510,-3221,5515,-3228,5518,-3233,5518,-3243,5515,-3245,5510,-3255,5503,-3260,5498,-32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86" o:spid="_x0000_s8086" o:spt="203" style="position:absolute;left:5470;top:-3262;height:48;width:48;" coordorigin="5470,-3262" coordsize="48,48">
              <o:lock v:ext="edit"/>
              <v:shape id="_x0000_s8087" o:spid="_x0000_s8087" style="position:absolute;left:5470;top:-3262;height:48;width:48;" filled="f" stroked="t" coordorigin="5470,-3262" coordsize="48,48" path="m5470,-3238l5470,-3243,5472,-3245,5477,-3255,5484,-3260,5489,-3262,5498,-3262,5503,-3260,5510,-3255,5515,-3245,5518,-3243,5518,-3233,5515,-3228,5510,-3221,5503,-3216,5498,-3214,5489,-3214,5484,-3216,5477,-3221,5472,-3228,5470,-3233,5470,-3238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88" o:spid="_x0000_s8088" o:spt="203" style="position:absolute;left:6120;top:-2710;height:5;width:238;" coordorigin="6120,-2710" coordsize="238,5">
              <o:lock v:ext="edit"/>
              <v:shape id="_x0000_s8089" o:spid="_x0000_s8089" style="position:absolute;left:6120;top:-2710;height:5;width:238;" filled="f" stroked="t" coordorigin="6120,-2710" coordsize="238,5" path="m6120,-2705l6358,-271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0" o:spid="_x0000_s8090" o:spt="203" style="position:absolute;left:9487;top:-2813;height:2;width:348;" coordorigin="9487,-2813" coordsize="348,2">
              <o:lock v:ext="edit"/>
              <v:shape id="_x0000_s8091" o:spid="_x0000_s8091" style="position:absolute;left:9487;top:-2813;height:2;width:348;" filled="f" stroked="t" coordorigin="9487,-2813" coordsize="348,0" path="m9835,-2813l9487,-28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2" o:spid="_x0000_s8092" o:spt="203" style="position:absolute;left:9295;top:-3104;height:478;width:175;" coordorigin="9295,-3104" coordsize="175,478">
              <o:lock v:ext="edit"/>
              <v:shape id="_x0000_s8093" o:spid="_x0000_s8093" style="position:absolute;left:9295;top:-3104;height:478;width:175;" filled="f" stroked="t" coordorigin="9295,-3104" coordsize="175,478" path="m9470,-3104l9353,-3104,9341,-3101,9331,-3099,9322,-3092,9312,-3084,9305,-3077,9300,-3068,9295,-3056,9295,-3032,9341,-2986,9353,-2984,9341,-2981,9295,-2936,9295,-2912,9300,-2900,9305,-2890,9312,-2883,9322,-2876,9331,-2868,9341,-2866,9353,-2866,9341,-2864,9331,-2861,9322,-2854,9312,-2847,9305,-2837,9300,-2828,9295,-2818,9295,-2794,9300,-2782,9305,-2772,9312,-2763,9322,-2756,9331,-2751,9341,-2746,9353,-2746,9341,-2744,9331,-2741,9322,-2734,9312,-2727,9305,-2720,9300,-2710,9295,-2698,9295,-2674,9341,-2628,9353,-2626,9470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4" o:spid="_x0000_s8094" o:spt="203" style="position:absolute;left:9000;top:-3104;height:478;width:178;" coordorigin="9000,-3104" coordsize="178,478">
              <o:lock v:ext="edit"/>
              <v:shape id="_x0000_s8095" o:spid="_x0000_s8095" style="position:absolute;left:9000;top:-3104;height:478;width:178;" filled="f" stroked="t" coordorigin="9000,-3104" coordsize="178,478" path="m9000,-3104l9118,-3104,9130,-3101,9142,-3099,9151,-3092,9161,-3084,9166,-3077,9173,-3068,9175,-3056,9178,-3044,9175,-3032,9173,-3020,9166,-3010,9161,-3000,9151,-2993,9142,-2988,9130,-2986,9118,-2984,9130,-2981,9142,-2979,9151,-2974,9161,-2967,9166,-2957,9173,-2948,9175,-2936,9178,-2924,9175,-2912,9173,-2900,9166,-2890,9161,-2883,9151,-2876,9142,-2868,9130,-2866,9118,-2866,9130,-2864,9142,-2861,9151,-2854,9161,-2847,9166,-2837,9173,-2828,9175,-2818,9178,-2806,9175,-2794,9173,-2782,9166,-2772,9161,-2763,9151,-2756,9142,-2751,9130,-2746,9118,-2746,9130,-2744,9142,-2741,9151,-2734,9161,-2727,9166,-2720,9173,-2710,9175,-2698,9178,-2686,9175,-2674,9173,-2662,9166,-2652,9161,-2643,9151,-2636,9142,-2631,9130,-2628,9118,-2626,9000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6" o:spid="_x0000_s8096" o:spt="203" style="position:absolute;left:9089;top:-3077;height:48;width:48;" coordorigin="9089,-3077" coordsize="48,48">
              <o:lock v:ext="edit"/>
              <v:shape id="_x0000_s8097" o:spid="_x0000_s8097" style="position:absolute;left:9089;top:-3077;height:48;width:48;" fillcolor="#000000" filled="t" stroked="f" coordorigin="9089,-3077" coordsize="48,48" path="m9113,-3077l9103,-3075,9096,-3070,9091,-3063,9089,-3058,9089,-3048,9091,-3044,9096,-3036,9103,-3032,9108,-3029,9118,-3029,9122,-3032,9130,-3036,9134,-3044,9137,-3053,9134,-3063,9130,-3070,9122,-3075,9113,-30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98" o:spid="_x0000_s8098" o:spt="203" style="position:absolute;left:9089;top:-3077;height:48;width:48;" coordorigin="9089,-3077" coordsize="48,48">
              <o:lock v:ext="edit"/>
              <v:shape id="_x0000_s8099" o:spid="_x0000_s8099" style="position:absolute;left:9089;top:-3077;height:48;width:48;" filled="f" stroked="t" coordorigin="9089,-3077" coordsize="48,48" path="m9089,-3053l9089,-3058,9091,-3063,9096,-3070,9103,-3075,9113,-3077,9122,-3075,9130,-3070,9134,-3063,9137,-3053,9134,-3044,9130,-3036,9122,-3032,9118,-3029,9108,-3029,9103,-3032,9096,-3036,9091,-3044,9089,-3048,9089,-3053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0" o:spid="_x0000_s8100" o:spt="203" style="position:absolute;left:9324;top:-3068;height:48;width:48;" coordorigin="9324,-3068" coordsize="48,48">
              <o:lock v:ext="edit"/>
              <v:shape id="_x0000_s8101" o:spid="_x0000_s8101" style="position:absolute;left:9324;top:-3068;height:48;width:48;" fillcolor="#000000" filled="t" stroked="f" coordorigin="9324,-3068" coordsize="48,48" path="m9348,-3068l9341,-3065,9331,-3060,9326,-3053,9326,-3048,9324,-3044,9326,-3039,9326,-3034,9331,-3027,9346,-3020,9353,-3020,9358,-3022,9365,-3027,9370,-3034,9372,-3044,9370,-3053,9365,-3060,9358,-3065,9348,-30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02" o:spid="_x0000_s8102" o:spt="203" style="position:absolute;left:9324;top:-3068;height:48;width:48;" coordorigin="9324,-3068" coordsize="48,48">
              <o:lock v:ext="edit"/>
              <v:shape id="_x0000_s8103" o:spid="_x0000_s8103" style="position:absolute;left:9324;top:-3068;height:48;width:48;" filled="f" stroked="t" coordorigin="9324,-3068" coordsize="48,48" path="m9324,-3044l9326,-3048,9326,-3053,9331,-3060,9341,-3065,9348,-3068,9358,-3065,9365,-3060,9370,-3053,9372,-3044,9370,-3034,9365,-3027,9358,-3022,9353,-3020,9346,-3020,9341,-3022,9331,-3027,9326,-3034,9326,-3039,9324,-304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4" o:spid="_x0000_s8104" o:spt="203" style="position:absolute;left:7546;top:-1450;height:38;width:96;" coordorigin="7546,-1450" coordsize="96,38">
              <o:lock v:ext="edit"/>
              <v:shape id="_x0000_s8105" o:spid="_x0000_s8105" style="position:absolute;left:7546;top:-1450;height:38;width:96;" filled="f" stroked="t" coordorigin="7546,-1450" coordsize="96,38" path="m7642,-1412l7642,-1419,7639,-1426,7634,-1433,7630,-1438,7622,-1443,7615,-1445,7606,-1450,7589,-1450,7579,-1445,7570,-1443,7562,-1438,7555,-1433,7550,-1426,7548,-1419,7546,-141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6" o:spid="_x0000_s8106" o:spt="203" style="position:absolute;left:7656;top:-1409;height:2;width:722;" coordorigin="7656,-1409" coordsize="722,2">
              <o:lock v:ext="edit"/>
              <v:shape id="_x0000_s8107" o:spid="_x0000_s8107" style="position:absolute;left:7656;top:-1409;height:2;width:722;" filled="f" stroked="t" coordorigin="7656,-1409" coordsize="722,0" path="m7656,-1409l8378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8" o:spid="_x0000_s8108" o:spt="203" style="position:absolute;left:8386;top:-1452;height:38;width:96;" coordorigin="8386,-1452" coordsize="96,38">
              <o:lock v:ext="edit"/>
              <v:shape id="_x0000_s8109" o:spid="_x0000_s8109" style="position:absolute;left:8386;top:-1452;height:38;width:96;" filled="f" stroked="t" coordorigin="8386,-1452" coordsize="96,38" path="m8482,-1414l8479,-1421,8477,-1428,8474,-1436,8467,-1440,8462,-1445,8453,-1450,8446,-1450,8436,-1452,8426,-1450,8417,-1450,8407,-1445,8400,-1440,8393,-1436,8388,-1428,8386,-1421,8386,-141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0" o:spid="_x0000_s8110" o:spt="75" type="#_x0000_t75" style="position:absolute;left:8570;top:-1786;height:358;width:346;" filled="f" coordsize="21600,21600">
                <v:path/>
                <v:fill on="f" focussize="0,0"/>
                <v:stroke/>
                <v:imagedata r:id="rId605" o:title=""/>
                <o:lock v:ext="edit" aspectratio="t"/>
              </v:shape>
            </v:group>
            <v:group id="_x0000_s8111" o:spid="_x0000_s8111" o:spt="203" style="position:absolute;left:8486;top:-1409;height:2;width:370;" coordorigin="8486,-1409" coordsize="370,2">
              <o:lock v:ext="edit"/>
              <v:shape id="_x0000_s8112" o:spid="_x0000_s8112" style="position:absolute;left:8486;top:-1409;height:2;width:370;" filled="f" stroked="t" coordorigin="8486,-1409" coordsize="370,0" path="m8486,-1409l8856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13" o:spid="_x0000_s8113" o:spt="203" style="position:absolute;left:10380;top:-2007;height:240;width:96;" coordorigin="10380,-2007" coordsize="96,240">
              <o:lock v:ext="edit"/>
              <v:shape id="_x0000_s8114" o:spid="_x0000_s8114" style="position:absolute;left:10380;top:-2007;height:240;width:96;" filled="f" stroked="t" coordorigin="10380,-2007" coordsize="96,240" path="m10428,-1767l10380,-1788,10476,-1827,10380,-1868,10476,-1906,10380,-1947,10476,-1985,10428,-200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5" o:spid="_x0000_s8115" o:spt="75" type="#_x0000_t75" style="position:absolute;left:10536;top:-1930;height:230;width:82;" filled="f" coordsize="21600,21600">
                <v:path/>
                <v:fill on="f" focussize="0,0"/>
                <v:stroke/>
                <v:imagedata r:id="rId606" o:title=""/>
                <o:lock v:ext="edit" aspectratio="t"/>
              </v:shape>
            </v:group>
            <v:group id="_x0000_s8116" o:spid="_x0000_s8116" o:spt="203" style="position:absolute;left:10375;top:-1311;height:238;width:96;" coordorigin="10375,-1311" coordsize="96,238">
              <o:lock v:ext="edit"/>
              <v:shape id="_x0000_s8117" o:spid="_x0000_s8117" style="position:absolute;left:10375;top:-1311;height:238;width:96;" filled="f" stroked="t" coordorigin="10375,-1311" coordsize="96,238" path="m10423,-1073l10375,-1092,10471,-1133,10375,-1172,10471,-1212,10375,-1251,10471,-1292,10423,-13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8" o:spid="_x0000_s8118" o:spt="75" type="#_x0000_t75" style="position:absolute;left:10529;top:-1236;height:230;width:84;" filled="f" coordsize="21600,21600">
                <v:path/>
                <v:fill on="f" focussize="0,0"/>
                <v:stroke/>
                <v:imagedata r:id="rId607" o:title=""/>
                <o:lock v:ext="edit" aspectratio="t"/>
              </v:shape>
            </v:group>
            <v:group id="_x0000_s8119" o:spid="_x0000_s8119" o:spt="203" style="position:absolute;left:10423;top:-1767;height:456;width:5;" coordorigin="10423,-1767" coordsize="5,456">
              <o:lock v:ext="edit"/>
              <v:shape id="_x0000_s8120" o:spid="_x0000_s8120" style="position:absolute;left:10423;top:-1767;height:456;width:5;" filled="f" stroked="t" coordorigin="10423,-1767" coordsize="5,456" path="m10428,-1767l10423,-13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1" o:spid="_x0000_s8121" o:spt="203" style="position:absolute;left:10421;top:-1073;height:101;width:2;" coordorigin="10421,-1073" coordsize="2,101">
              <o:lock v:ext="edit"/>
              <v:shape id="_x0000_s8122" o:spid="_x0000_s8122" style="position:absolute;left:10421;top:-1073;height:101;width:2;" filled="f" stroked="t" coordorigin="10421,-1073" coordsize="2,101" path="m10423,-1073l10421,-9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3" o:spid="_x0000_s8123" o:spt="203" style="position:absolute;left:10327;top:-689;height:96;width:190;" coordorigin="10327,-689" coordsize="190,96">
              <o:lock v:ext="edit"/>
              <v:shape id="_x0000_s8124" o:spid="_x0000_s8124" style="position:absolute;left:10327;top:-689;height:96;width:190;" filled="f" stroked="t" coordorigin="10327,-689" coordsize="190,96" path="m10517,-689l10327,-689,10421,-593,10517,-68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5" o:spid="_x0000_s8125" o:spt="203" style="position:absolute;left:10421;top:-972;height:283;width:2;" coordorigin="10421,-972" coordsize="2,283">
              <o:lock v:ext="edit"/>
              <v:shape id="_x0000_s8126" o:spid="_x0000_s8126" style="position:absolute;left:10421;top:-972;height:283;width:2;" filled="f" stroked="t" coordorigin="10421,-972" coordsize="0,283" path="m10421,-972l10421,-68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7" o:spid="_x0000_s8127" o:spt="203" style="position:absolute;left:10277;top:-1404;height:2;width:134;" coordorigin="10277,-1404" coordsize="134,2">
              <o:lock v:ext="edit"/>
              <v:shape id="_x0000_s8128" o:spid="_x0000_s8128" style="position:absolute;left:10277;top:-1404;height:2;width:134;" filled="f" stroked="t" coordorigin="10277,-1404" coordsize="134,0" path="m10277,-1404l10411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9" o:spid="_x0000_s8129" o:spt="203" style="position:absolute;left:10397;top:-1433;height:46;width:48;" coordorigin="10397,-1433" coordsize="48,46">
              <o:lock v:ext="edit"/>
              <v:shape id="_x0000_s8130" o:spid="_x0000_s8130" style="position:absolute;left:10397;top:-1433;height:46;width:48;" fillcolor="#000000" filled="t" stroked="f" coordorigin="10397,-1433" coordsize="48,46" path="m10430,-1433l10411,-1433,10404,-1428,10399,-1419,10397,-1416,10397,-1404,10399,-1400,10404,-1392,10411,-1388,10430,-1388,10438,-1392,10442,-1400,10445,-1409,10442,-1419,10438,-1428,10430,-1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31" o:spid="_x0000_s8131" o:spt="203" style="position:absolute;left:10397;top:-1433;height:46;width:48;" coordorigin="10397,-1433" coordsize="48,46">
              <o:lock v:ext="edit"/>
              <v:shape id="_x0000_s8132" o:spid="_x0000_s8132" style="position:absolute;left:10397;top:-1433;height:46;width:48;" filled="f" stroked="t" coordorigin="10397,-1433" coordsize="48,46" path="m10397,-1409l10397,-1416,10399,-1419,10404,-1428,10411,-1433,10430,-1433,10438,-1428,10442,-1419,10445,-1409,10442,-1400,10438,-1392,10430,-1388,10411,-1388,10404,-1392,10399,-1400,10397,-1404,10397,-140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33" o:spid="_x0000_s8133" o:spt="203" style="position:absolute;left:8856;top:-1409;height:5;width:1433;" coordorigin="8856,-1409" coordsize="1433,5">
              <o:lock v:ext="edit"/>
              <v:shape id="_x0000_s8134" o:spid="_x0000_s8134" style="position:absolute;left:8856;top:-1409;height:5;width:1433;" filled="f" stroked="t" coordorigin="8856,-1409" coordsize="1433,5" path="m8856,-1409l10289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35" o:spid="_x0000_s8135" o:spt="203" style="position:absolute;left:8986;top:-2660;height:48;width:29;" coordorigin="8986,-2660" coordsize="29,48">
              <o:lock v:ext="edit"/>
              <v:shape id="_x0000_s8136" o:spid="_x0000_s8136" style="position:absolute;left:8986;top:-2660;height:48;width:29;" fillcolor="#000000" filled="t" stroked="f" coordorigin="8986,-2660" coordsize="29,48" path="m9014,-2614l9005,-2614,9010,-2612,9014,-2614xe">
                <v:path arrowok="t"/>
                <v:fill on="t" focussize="0,0"/>
                <v:stroke on="f"/>
                <v:imagedata o:title=""/>
                <o:lock v:ext="edit"/>
              </v:shape>
              <v:shape id="_x0000_s8137" o:spid="_x0000_s8137" style="position:absolute;left:8986;top:-2660;height:48;width:29;" fillcolor="#000000" filled="t" stroked="f" coordorigin="8986,-2660" coordsize="29,48" path="m9014,-2660l9005,-2660,9000,-2657,8993,-2652,8988,-2645,8986,-2640,8986,-2631,8988,-2626,8993,-2619,9000,-2614,9019,-2614,9026,-2619,9031,-2626,9034,-2631,9034,-2640,9031,-2645,9026,-2652,9019,-2657,9014,-26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38" o:spid="_x0000_s8138" o:spt="203" style="position:absolute;left:8986;top:-2660;height:48;width:48;" coordorigin="8986,-2660" coordsize="48,48">
              <o:lock v:ext="edit"/>
              <v:shape id="_x0000_s8139" o:spid="_x0000_s8139" style="position:absolute;left:8986;top:-2660;height:48;width:48;" filled="f" stroked="t" coordorigin="8986,-2660" coordsize="48,48" path="m8986,-2636l8986,-2640,8988,-2645,8993,-2652,9000,-2657,9005,-2660,9014,-2660,9019,-2657,9026,-2652,9031,-2645,9034,-2640,9034,-2631,9031,-2626,9026,-2619,9019,-2614,9014,-2614,9010,-2612,9005,-2614,9000,-2614,8993,-2619,8988,-2626,8986,-2631,8986,-263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0" o:spid="_x0000_s8140" o:spt="203" style="position:absolute;left:9706;top:-3113;height:2;width:170;" coordorigin="9706,-3113" coordsize="170,2">
              <o:lock v:ext="edit"/>
              <v:shape id="_x0000_s8141" o:spid="_x0000_s8141" style="position:absolute;left:9706;top:-3113;height:2;width:170;" filled="f" stroked="t" coordorigin="9706,-3113" coordsize="170,0" path="m9706,-3113l9876,-31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2" o:spid="_x0000_s8142" o:spt="203" style="position:absolute;left:9934;top:-3113;height:2;width:55;" coordorigin="9934,-3113" coordsize="55,2">
              <o:lock v:ext="edit"/>
              <v:shape id="_x0000_s8143" o:spid="_x0000_s8143" style="position:absolute;left:9934;top:-3113;height:2;width:55;" filled="f" stroked="t" coordorigin="9934,-3113" coordsize="55,0" path="m9934,-3113l9989,-31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4" o:spid="_x0000_s8144" o:spt="203" style="position:absolute;left:9751;top:-3060;height:2;width:182;" coordorigin="9751,-3060" coordsize="182,2">
              <o:lock v:ext="edit"/>
              <v:shape id="_x0000_s8145" o:spid="_x0000_s8145" style="position:absolute;left:9751;top:-3060;height:2;width:182;" filled="f" stroked="t" coordorigin="9751,-3060" coordsize="182,0" path="m9751,-3060l9934,-30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6" o:spid="_x0000_s8146" o:spt="203" style="position:absolute;left:9840;top:-3060;height:242;width:2;" coordorigin="9840,-3060" coordsize="2,242">
              <o:lock v:ext="edit"/>
              <v:shape id="_x0000_s8147" o:spid="_x0000_s8147" style="position:absolute;left:9840;top:-3060;height:242;width:2;" filled="f" stroked="t" coordorigin="9840,-3060" coordsize="0,242" path="m9840,-3060l9840,-28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8" o:spid="_x0000_s8148" o:spt="203" style="position:absolute;left:9631;top:-3197;height:84;width:110;" coordorigin="9631,-3197" coordsize="110,84">
              <o:lock v:ext="edit"/>
              <v:shape id="_x0000_s8149" o:spid="_x0000_s8149" style="position:absolute;left:9631;top:-3197;height:84;width:110;" filled="f" stroked="t" coordorigin="9631,-3197" coordsize="110,84" path="m9742,-3113l9742,-3197,9631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0" o:spid="_x0000_s8150" o:spt="203" style="position:absolute;left:9852;top:-3197;height:84;width:2;" coordorigin="9852,-3197" coordsize="2,84">
              <o:lock v:ext="edit"/>
              <v:shape id="_x0000_s8151" o:spid="_x0000_s8151" style="position:absolute;left:9852;top:-3197;height:84;width:2;" filled="f" stroked="t" coordorigin="9852,-3197" coordsize="0,84" path="m9852,-3113l9852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2" o:spid="_x0000_s8152" o:spt="203" style="position:absolute;left:9852;top:-3197;height:2;width:194;" coordorigin="9852,-3197" coordsize="194,2">
              <o:lock v:ext="edit"/>
              <v:shape id="_x0000_s8153" o:spid="_x0000_s8153" style="position:absolute;left:9852;top:-3197;height:2;width:194;" filled="f" stroked="t" coordorigin="9852,-3197" coordsize="194,0" path="m9852,-3197l10046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4" o:spid="_x0000_s8154" o:spt="203" style="position:absolute;left:9960;top:-3197;height:84;width:2;" coordorigin="9960,-3197" coordsize="2,84">
              <o:lock v:ext="edit"/>
              <v:shape id="_x0000_s8155" o:spid="_x0000_s8155" style="position:absolute;left:9960;top:-3197;height:84;width:2;" filled="f" stroked="t" coordorigin="9960,-3197" coordsize="0,84" path="m9960,-3113l9960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6" o:spid="_x0000_s8156" o:spt="203" style="position:absolute;left:9814;top:-3176;height:41;width:74;" coordorigin="9814,-3176" coordsize="74,41">
              <o:lock v:ext="edit"/>
              <v:shape id="_x0000_s8157" o:spid="_x0000_s8157" style="position:absolute;left:9814;top:-3176;height:41;width:74;" fillcolor="#000000" filled="t" stroked="f" coordorigin="9814,-3176" coordsize="74,41" path="m9888,-3176l9814,-3176,9852,-3135,9888,-31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58" o:spid="_x0000_s8158" o:spt="203" style="position:absolute;left:9814;top:-3176;height:41;width:74;" coordorigin="9814,-3176" coordsize="74,41">
              <o:lock v:ext="edit"/>
              <v:shape id="_x0000_s8159" o:spid="_x0000_s8159" style="position:absolute;left:9814;top:-3176;height:41;width:74;" filled="f" stroked="t" coordorigin="9814,-3176" coordsize="74,41" path="m9852,-3135l9814,-3176,9888,-3176,9852,-313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0" o:spid="_x0000_s8160" o:spt="203" style="position:absolute;left:9370;top:-2331;height:98;width:194;" coordorigin="9370,-2331" coordsize="194,98">
              <o:lock v:ext="edit"/>
              <v:shape id="_x0000_s8161" o:spid="_x0000_s8161" style="position:absolute;left:9370;top:-2331;height:98;width:194;" filled="f" stroked="t" coordorigin="9370,-2331" coordsize="194,98" path="m9564,-2331l9370,-2331,9466,-2232,9564,-233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2" o:spid="_x0000_s8162" o:spt="203" style="position:absolute;left:9466;top:-2626;height:295;width:2;" coordorigin="9466,-2626" coordsize="2,295">
              <o:lock v:ext="edit"/>
              <v:shape id="_x0000_s8163" o:spid="_x0000_s8163" style="position:absolute;left:9466;top:-2626;height:295;width:2;" filled="f" stroked="t" coordorigin="9466,-2626" coordsize="0,295" path="m9466,-2626l9466,-233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4" o:spid="_x0000_s8164" o:spt="203" style="position:absolute;left:9470;top:-3106;height:300;width:5;" coordorigin="9470,-3106" coordsize="5,300">
              <o:lock v:ext="edit"/>
              <v:shape id="_x0000_s8165" o:spid="_x0000_s8165" style="position:absolute;left:9470;top:-3106;height:300;width:5;" filled="f" stroked="t" coordorigin="9470,-3106" coordsize="5,300" path="m9475,-2806l9470,-31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6" o:spid="_x0000_s8166" o:spt="203" style="position:absolute;left:9466;top:-3197;height:2;width:168;" coordorigin="9466,-3197" coordsize="168,2">
              <o:lock v:ext="edit"/>
              <v:shape id="_x0000_s8167" o:spid="_x0000_s8167" style="position:absolute;left:9466;top:-3197;height:2;width:168;" filled="f" stroked="t" coordorigin="9466,-3197" coordsize="168,2" path="m9634,-3197l9466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8" o:spid="_x0000_s8168" o:spt="203" style="position:absolute;left:10584;top:-2835;height:118;width:238;" coordorigin="10584,-2835" coordsize="238,118">
              <o:lock v:ext="edit"/>
              <v:shape id="_x0000_s8169" o:spid="_x0000_s8169" style="position:absolute;left:10584;top:-2835;height:118;width:238;" filled="f" stroked="t" coordorigin="10584,-2835" coordsize="238,118" path="m10822,-2835l10584,-2835,10702,-2717,10822,-283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0" o:spid="_x0000_s8170" o:spt="203" style="position:absolute;left:10702;top:-3192;height:358;width:2;" coordorigin="10702,-3192" coordsize="2,358">
              <o:lock v:ext="edit"/>
              <v:shape id="_x0000_s8171" o:spid="_x0000_s8171" style="position:absolute;left:10702;top:-3192;height:358;width:2;" filled="f" stroked="t" coordorigin="10702,-3192" coordsize="0,358" path="m10702,-3192l10702,-283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2" o:spid="_x0000_s8172" o:spt="203" style="position:absolute;left:9967;top:-3197;height:5;width:737;" coordorigin="9967,-3197" coordsize="737,5">
              <o:lock v:ext="edit"/>
              <v:shape id="_x0000_s8173" o:spid="_x0000_s8173" style="position:absolute;left:9967;top:-3197;height:5;width:737;" filled="f" stroked="t" coordorigin="9967,-3197" coordsize="737,5" path="m10704,-3192l9967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4" o:spid="_x0000_s8174" o:spt="203" style="position:absolute;left:9943;top:-3428;height:2;width:235;" coordorigin="9943,-3428" coordsize="235,2">
              <o:lock v:ext="edit"/>
              <v:shape id="_x0000_s8175" o:spid="_x0000_s8175" style="position:absolute;left:9943;top:-3428;height:2;width:235;" filled="f" stroked="t" coordorigin="9943,-3428" coordsize="235,0" path="m10178,-3428l9943,-34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6" o:spid="_x0000_s8176" o:spt="203" style="position:absolute;left:9943;top:-3488;height:2;width:235;" coordorigin="9943,-3488" coordsize="235,2">
              <o:lock v:ext="edit"/>
              <v:shape id="_x0000_s8177" o:spid="_x0000_s8177" style="position:absolute;left:9943;top:-3488;height:2;width:235;" filled="f" stroked="t" coordorigin="9943,-3488" coordsize="235,0" path="m10178,-3488l9943,-348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8" o:spid="_x0000_s8178" o:spt="203" style="position:absolute;left:10061;top:-3428;height:238;width:2;" coordorigin="10061,-3428" coordsize="2,238">
              <o:lock v:ext="edit"/>
              <v:shape id="_x0000_s8179" o:spid="_x0000_s8179" style="position:absolute;left:10061;top:-3428;height:238;width:2;" filled="f" stroked="t" coordorigin="10061,-3428" coordsize="0,238" path="m10061,-3190l10061,-34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80" o:spid="_x0000_s8180" o:spt="203" style="position:absolute;left:10061;top:-3665;height:178;width:2;" coordorigin="10061,-3665" coordsize="2,178">
              <o:lock v:ext="edit"/>
              <v:shape id="_x0000_s8181" o:spid="_x0000_s8181" style="position:absolute;left:10061;top:-3665;height:178;width:2;" filled="f" stroked="t" coordorigin="10061,-3665" coordsize="0,178" path="m10061,-3488l10061,-366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82" o:spid="_x0000_s8182" o:spt="75" type="#_x0000_t75" style="position:absolute;left:9583;top:-3468;height:230;width:223;" filled="f" coordsize="21600,21600">
                <v:path/>
                <v:fill on="f" focussize="0,0"/>
                <v:stroke/>
                <v:imagedata r:id="rId608" o:title=""/>
                <o:lock v:ext="edit" aspectratio="t"/>
              </v:shape>
              <v:shape id="_x0000_s8183" o:spid="_x0000_s8183" o:spt="75" type="#_x0000_t75" style="position:absolute;left:9816;top:-3468;height:295;width:115;" filled="f" coordsize="21600,21600">
                <v:path/>
                <v:fill on="f" focussize="0,0"/>
                <v:stroke/>
                <v:imagedata r:id="rId609" o:title=""/>
                <o:lock v:ext="edit" aspectratio="t"/>
              </v:shape>
            </v:group>
            <v:group id="_x0000_s8184" o:spid="_x0000_s8184" o:spt="203" style="position:absolute;left:10440;top:-3670;height:1663;width:2;" coordorigin="10440,-3670" coordsize="2,1663">
              <o:lock v:ext="edit"/>
              <v:shape id="_x0000_s8185" o:spid="_x0000_s8185" style="position:absolute;left:10440;top:-3670;height:1663;width:2;" filled="f" stroked="t" coordorigin="10440,-3670" coordsize="0,1663" path="m10440,-2007l10440,-36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86" o:spid="_x0000_s8186" o:spt="203" style="position:absolute;left:10416;top:-3694;height:48;width:48;" coordorigin="10416,-3694" coordsize="48,48">
              <o:lock v:ext="edit"/>
              <v:shape id="_x0000_s8187" o:spid="_x0000_s8187" style="position:absolute;left:10416;top:-3694;height:48;width:48;" fillcolor="#000000" filled="t" stroked="f" coordorigin="10416,-3694" coordsize="48,48" path="m10440,-3694l10430,-3692,10423,-3687,10418,-3677,10418,-3675,10416,-3670,10418,-3665,10418,-3660,10423,-3653,10430,-3648,10435,-3646,10445,-3646,10450,-3648,10457,-3653,10462,-3660,10464,-3670,10462,-3677,10457,-3687,10450,-3692,10440,-36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88" o:spid="_x0000_s8188" o:spt="203" style="position:absolute;left:10416;top:-3694;height:48;width:48;" coordorigin="10416,-3694" coordsize="48,48">
              <o:lock v:ext="edit"/>
              <v:shape id="_x0000_s8189" o:spid="_x0000_s8189" style="position:absolute;left:10416;top:-3694;height:48;width:48;" filled="f" stroked="t" coordorigin="10416,-3694" coordsize="48,48" path="m10416,-3670l10418,-3675,10418,-3677,10423,-3687,10430,-3692,10440,-3694,10450,-3692,10457,-3687,10462,-3677,10464,-3670,10462,-3660,10457,-3653,10450,-3648,10445,-3646,10435,-3646,10430,-3648,10423,-3653,10418,-3660,10418,-3665,10416,-367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90" o:spid="_x0000_s8190" o:spt="203" style="position:absolute;left:1783;top:-2134;height:2;width:125;" coordorigin="1783,-2134" coordsize="125,2">
              <o:lock v:ext="edit"/>
              <v:shape id="_x0000_s8191" o:spid="_x0000_s8191" style="position:absolute;left:1783;top:-2134;height:2;width:125;" filled="f" stroked="t" coordorigin="1783,-2134" coordsize="125,0" path="m1783,-2134l1908,-213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92" o:spid="_x0000_s8192" o:spt="203" style="position:absolute;left:1918;top:-2172;height:36;width:94;" coordorigin="1918,-2172" coordsize="94,36">
              <o:lock v:ext="edit"/>
              <v:shape id="_x0000_s8193" o:spid="_x0000_s8193" style="position:absolute;left:1918;top:-2172;height:36;width:94;" filled="f" stroked="t" coordorigin="1918,-2172" coordsize="94,36" path="m2011,-2136l2011,-2144,2009,-2151,2004,-2156,1999,-2163,1992,-2165,1985,-2170,1978,-2172,1958,-2172,1949,-2170,1939,-2165,1932,-2163,1925,-2156,1920,-2151,1918,-2144,1918,-213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94" o:spid="_x0000_s8194" o:spt="75" type="#_x0000_t75" style="position:absolute;left:4666;top:-2664;height:360;width:211;" filled="f" coordsize="21600,21600">
                <v:path/>
                <v:fill on="f" focussize="0,0"/>
                <v:stroke/>
                <v:imagedata r:id="rId610" o:title=""/>
                <o:lock v:ext="edit" aspectratio="t"/>
              </v:shape>
              <v:shape id="_x0000_s8195" o:spid="_x0000_s8195" o:spt="75" type="#_x0000_t75" style="position:absolute;left:4906;top:-2662;height:353;width:346;" filled="f" coordsize="21600,21600">
                <v:path/>
                <v:fill on="f" focussize="0,0"/>
                <v:stroke/>
                <v:imagedata r:id="rId611" o:title=""/>
                <o:lock v:ext="edit" aspectratio="t"/>
              </v:shape>
              <v:shape id="_x0000_s8196" o:spid="_x0000_s8196" o:spt="75" type="#_x0000_t75" style="position:absolute;left:4306;top:-3696;height:230;width:319;" filled="f" coordsize="21600,21600">
                <v:path/>
                <v:fill on="f" focussize="0,0"/>
                <v:stroke/>
                <v:imagedata r:id="rId612" o:title=""/>
                <o:lock v:ext="edit" aspectratio="t"/>
              </v:shape>
              <v:shape id="_x0000_s8197" o:spid="_x0000_s8197" o:spt="75" type="#_x0000_t75" style="position:absolute;left:4680;top:-3696;height:230;width:442;" filled="f" coordsize="21600,21600">
                <v:path/>
                <v:fill on="f" focussize="0,0"/>
                <v:stroke/>
                <v:imagedata r:id="rId613" o:title=""/>
                <o:lock v:ext="edit" aspectratio="t"/>
              </v:shape>
              <v:shape id="_x0000_s8198" o:spid="_x0000_s8198" o:spt="75" type="#_x0000_t75" style="position:absolute;left:4418;top:-3569;height:295;width:614;" filled="f" coordsize="21600,21600">
                <v:path/>
                <v:fill on="f" focussize="0,0"/>
                <v:stroke/>
                <v:imagedata r:id="rId614" o:title=""/>
                <o:lock v:ext="edit" aspectratio="t"/>
              </v:shape>
              <v:shape id="_x0000_s8199" o:spid="_x0000_s8199" o:spt="75" type="#_x0000_t75" style="position:absolute;left:4308;top:-3442;height:230;width:883;" filled="f" coordsize="21600,21600">
                <v:path/>
                <v:fill on="f" focussize="0,0"/>
                <v:stroke/>
                <v:imagedata r:id="rId615" o:title=""/>
                <o:lock v:ext="edit" aspectratio="t"/>
              </v:shape>
            </v:group>
            <v:group id="_x0000_s8200" o:spid="_x0000_s8200" o:spt="203" style="position:absolute;left:5494;top:-3238;height:2;width:319;" coordorigin="5494,-3238" coordsize="319,2">
              <o:lock v:ext="edit"/>
              <v:shape id="_x0000_s8201" o:spid="_x0000_s8201" style="position:absolute;left:5494;top:-3238;height:2;width:319;" filled="f" stroked="t" coordorigin="5494,-3238" coordsize="319,0" path="m5494,-3238l5813,-323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2" o:spid="_x0000_s8202" o:spt="203" style="position:absolute;left:7056;top:-2549;height:2;width:497;" coordorigin="7056,-2549" coordsize="497,2">
              <o:lock v:ext="edit"/>
              <v:shape id="_x0000_s8203" o:spid="_x0000_s8203" style="position:absolute;left:7056;top:-2549;height:2;width:497;" filled="f" stroked="t" coordorigin="7056,-2549" coordsize="497,0" path="m7056,-2549l7553,-25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4" o:spid="_x0000_s8204" o:spt="203" style="position:absolute;left:7334;top:-2583;height:65;width:2;" coordorigin="7334,-2583" coordsize="2,65">
              <o:lock v:ext="edit"/>
              <v:shape id="_x0000_s8205" o:spid="_x0000_s8205" style="position:absolute;left:7334;top:-2583;height:65;width:2;" filled="f" stroked="t" coordorigin="7334,-2583" coordsize="0,65" path="m7334,-2583l7334,-25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6" o:spid="_x0000_s8206" o:spt="203" style="position:absolute;left:7493;top:-2696;height:74;width:72;" coordorigin="7493,-2696" coordsize="72,74">
              <o:lock v:ext="edit"/>
              <v:shape id="_x0000_s8207" o:spid="_x0000_s8207" style="position:absolute;left:7493;top:-2696;height:74;width:72;" filled="f" stroked="t" coordorigin="7493,-2696" coordsize="72,74" path="m7493,-2621l7565,-269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8" o:spid="_x0000_s8208" o:spt="203" style="position:absolute;left:7402;top:-2832;height:74;width:74;" coordorigin="7402,-2832" coordsize="74,74">
              <o:lock v:ext="edit"/>
              <v:shape id="_x0000_s8209" o:spid="_x0000_s8209" style="position:absolute;left:7402;top:-2832;height:74;width:74;" filled="f" stroked="t" coordorigin="7402,-2832" coordsize="74,74" path="m7402,-2758l7476,-28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10" o:spid="_x0000_s8210" o:spt="203" style="position:absolute;left:7536;top:-2739;height:74;width:72;" coordorigin="7536,-2739" coordsize="72,74">
              <o:lock v:ext="edit"/>
              <v:shape id="_x0000_s8211" o:spid="_x0000_s8211" style="position:absolute;left:7536;top:-2739;height:74;width:72;" fillcolor="#000000" filled="t" stroked="f" coordorigin="7536,-2739" coordsize="72,74" path="m7608,-2739l7536,-2715,7584,-2664,7608,-27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2" o:spid="_x0000_s8212" o:spt="203" style="position:absolute;left:7445;top:-2876;height:74;width:74;" coordorigin="7445,-2876" coordsize="74,74">
              <o:lock v:ext="edit"/>
              <v:shape id="_x0000_s8213" o:spid="_x0000_s8213" style="position:absolute;left:7445;top:-2876;height:74;width:74;" fillcolor="#000000" filled="t" stroked="f" coordorigin="7445,-2876" coordsize="74,74" path="m7519,-2876l7445,-2849,7495,-2801,7519,-28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4" o:spid="_x0000_s8214" o:spt="203" style="position:absolute;left:7274;top:-2583;height:65;width:60;" coordorigin="7274,-2583" coordsize="60,65">
              <o:lock v:ext="edit"/>
              <v:shape id="_x0000_s8215" o:spid="_x0000_s8215" style="position:absolute;left:7274;top:-2583;height:65;width:60;" fillcolor="#FFFFFF" filled="t" stroked="f" coordorigin="7274,-2583" coordsize="60,65" path="m7274,-2583l7274,-2518,7334,-2549,7274,-25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6" o:spid="_x0000_s8216" o:spt="203" style="position:absolute;left:7274;top:-2583;height:65;width:60;" coordorigin="7274,-2583" coordsize="60,65">
              <o:lock v:ext="edit"/>
              <v:shape id="_x0000_s8217" o:spid="_x0000_s8217" style="position:absolute;left:7274;top:-2583;height:65;width:60;" filled="f" stroked="t" coordorigin="7274,-2583" coordsize="60,65" path="m7274,-2549l7274,-2583,7334,-2549,7274,-2518,7274,-254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18" o:spid="_x0000_s8218" o:spt="203" style="position:absolute;left:6874;top:-2588;height:72;width:180;" coordorigin="6874,-2588" coordsize="180,72">
              <o:lock v:ext="edit"/>
              <v:shape id="_x0000_s8219" o:spid="_x0000_s8219" style="position:absolute;left:6874;top:-2588;height:72;width:180;" filled="f" stroked="t" coordorigin="6874,-2588" coordsize="180,72" path="m6874,-2552l6888,-2588,6919,-2516,6948,-2588,6979,-2516,7008,-2588,7039,-2516,7054,-25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0" o:spid="_x0000_s8220" o:spt="203" style="position:absolute;left:7498;top:-2309;height:2;width:118;" coordorigin="7498,-2309" coordsize="118,2">
              <o:lock v:ext="edit"/>
              <v:shape id="_x0000_s8221" o:spid="_x0000_s8221" style="position:absolute;left:7498;top:-2309;height:2;width:118;" filled="f" stroked="t" coordorigin="7498,-2309" coordsize="118,0" path="m7498,-2309l7615,-23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2" o:spid="_x0000_s8222" o:spt="203" style="position:absolute;left:7517;top:-2278;height:2;width:79;" coordorigin="7517,-2278" coordsize="79,2">
              <o:lock v:ext="edit"/>
              <v:shape id="_x0000_s8223" o:spid="_x0000_s8223" style="position:absolute;left:7517;top:-2278;height:2;width:79;" filled="f" stroked="t" coordorigin="7517,-2278" coordsize="79,0" path="m7517,-2278l7596,-227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4" o:spid="_x0000_s8224" o:spt="203" style="position:absolute;left:7538;top:-2249;height:2;width:38;" coordorigin="7538,-2249" coordsize="38,2">
              <o:lock v:ext="edit"/>
              <v:shape id="_x0000_s8225" o:spid="_x0000_s8225" style="position:absolute;left:7538;top:-2249;height:2;width:38;" filled="f" stroked="t" coordorigin="7538,-2249" coordsize="38,0" path="m7538,-2249l7577,-22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6" o:spid="_x0000_s8226" o:spt="203" style="position:absolute;left:7558;top:-2544;height:238;width:2;" coordorigin="7558,-2544" coordsize="2,238">
              <o:lock v:ext="edit"/>
              <v:shape id="_x0000_s8227" o:spid="_x0000_s8227" style="position:absolute;left:7558;top:-2544;height:238;width:2;" filled="f" stroked="t" coordorigin="7558,-2544" coordsize="0,238" path="m7558,-2544l7558,-230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28" o:spid="_x0000_s8228" o:spt="75" type="#_x0000_t75" style="position:absolute;left:6931;top:-2765;height:288;width:461;" filled="f" coordsize="21600,21600">
                <v:path/>
                <v:fill on="f" focussize="0,0"/>
                <v:stroke/>
                <v:imagedata r:id="rId616" o:title=""/>
                <o:lock v:ext="edit" aspectratio="t"/>
              </v:shape>
            </v:group>
            <v:group id="_x0000_s8229" o:spid="_x0000_s8229" o:spt="203" style="position:absolute;left:9230;top:-1565;height:310;width:722;" coordorigin="9230,-1565" coordsize="722,310">
              <o:lock v:ext="edit"/>
              <v:shape id="_x0000_s8230" o:spid="_x0000_s8230" style="position:absolute;left:9230;top:-1565;height:310;width:722;" fillcolor="#FFFFFF" filled="t" stroked="f" coordorigin="9230,-1565" coordsize="722,310" path="m9230,-1256l9953,-1256,9953,-1565,9230,-1565,9230,-12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31" o:spid="_x0000_s8231" o:spt="203" style="position:absolute;left:9230;top:-1565;height:310;width:722;" coordorigin="9230,-1565" coordsize="722,310">
              <o:lock v:ext="edit"/>
              <v:shape id="_x0000_s8232" o:spid="_x0000_s8232" style="position:absolute;left:9230;top:-1565;height:310;width:722;" filled="f" stroked="t" coordorigin="9230,-1565" coordsize="722,310" path="m9230,-1256l9953,-1256,9953,-1565,9230,-1565,9230,-125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33" o:spid="_x0000_s8233" o:spt="75" type="#_x0000_t75" style="position:absolute;left:9247;top:-1527;height:295;width:281;" filled="f" coordsize="21600,21600">
                <v:path/>
                <v:fill on="f" focussize="0,0"/>
                <v:stroke/>
                <v:imagedata r:id="rId617" o:title=""/>
                <o:lock v:ext="edit" aspectratio="t"/>
              </v:shape>
              <v:shape id="_x0000_s8234" o:spid="_x0000_s8234" o:spt="75" type="#_x0000_t75" style="position:absolute;left:9538;top:-1527;height:295;width:410;" filled="f" coordsize="21600,21600">
                <v:path/>
                <v:fill on="f" focussize="0,0"/>
                <v:stroke/>
                <v:imagedata r:id="rId618" o:title=""/>
                <o:lock v:ext="edit" aspectratio="t"/>
              </v:shape>
              <v:shape id="_x0000_s8235" o:spid="_x0000_s8235" o:spt="75" type="#_x0000_t75" style="position:absolute;left:9238;top:-1400;height:295;width:691;" filled="f" coordsize="21600,21600">
                <v:path/>
                <v:fill on="f" focussize="0,0"/>
                <v:stroke/>
                <v:imagedata r:id="rId619" o:title=""/>
                <o:lock v:ext="edit" aspectratio="t"/>
              </v:shape>
            </v:group>
            <v:group id="_x0000_s8236" o:spid="_x0000_s8236" o:spt="203" style="position:absolute;left:8681;top:-3147;height:766;width:509;" coordorigin="8681,-3147" coordsize="509,766">
              <o:lock v:ext="edit"/>
              <v:shape id="_x0000_s8237" o:spid="_x0000_s8237" style="position:absolute;left:8681;top:-3147;height:766;width:509;" fillcolor="#FFFFFF" filled="t" stroked="f" coordorigin="8681,-3147" coordsize="509,766" path="m8681,-2381l9190,-2381,9190,-3147,8681,-3147,8681,-23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38" o:spid="_x0000_s8238" o:spt="203" style="position:absolute;left:5741;top:-4277;height:94;width:94;" coordorigin="5741,-4277" coordsize="94,94">
              <o:lock v:ext="edit"/>
              <v:shape id="_x0000_s8239" o:spid="_x0000_s8239" style="position:absolute;left:5741;top:-4277;height:94;width:94;" fillcolor="#000000" filled="t" stroked="f" coordorigin="5741,-4277" coordsize="94,94" path="m5741,-4277l5741,-4184,5834,-4229,5741,-4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40" o:spid="_x0000_s8240" o:spt="203" style="position:absolute;left:5741;top:-4277;height:94;width:94;" coordorigin="5741,-4277" coordsize="94,94">
              <o:lock v:ext="edit"/>
              <v:shape id="_x0000_s8241" o:spid="_x0000_s8241" style="position:absolute;left:5741;top:-4277;height:94;width:94;" filled="f" stroked="t" coordorigin="5741,-4277" coordsize="94,94" path="m5741,-4184l5834,-4229,5741,-4277,5741,-418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2" o:spid="_x0000_s8242" o:spt="203" style="position:absolute;left:5834;top:-4277;height:94;width:2;" coordorigin="5834,-4277" coordsize="2,94">
              <o:lock v:ext="edit"/>
              <v:shape id="_x0000_s8243" o:spid="_x0000_s8243" style="position:absolute;left:5834;top:-4277;height:94;width:2;" filled="f" stroked="t" coordorigin="5834,-4277" coordsize="0,94" path="m5834,-4277l5834,-41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4" o:spid="_x0000_s8244" o:spt="203" style="position:absolute;left:5813;top:-3771;height:533;width:2;" coordorigin="5813,-3771" coordsize="2,533">
              <o:lock v:ext="edit"/>
              <v:shape id="_x0000_s8245" o:spid="_x0000_s8245" style="position:absolute;left:5813;top:-3771;height:533;width:2;" filled="f" stroked="t" coordorigin="5813,-3771" coordsize="0,533" path="m5813,-3771l5813,-323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6" o:spid="_x0000_s8246" o:spt="203" style="position:absolute;left:5782;top:-3538;height:67;width:65;" coordorigin="5782,-3538" coordsize="65,67">
              <o:lock v:ext="edit"/>
              <v:shape id="_x0000_s8247" o:spid="_x0000_s8247" style="position:absolute;left:5782;top:-3538;height:67;width:65;" fillcolor="#000000" filled="t" stroked="f" coordorigin="5782,-3538" coordsize="65,67" path="m5813,-3538l5782,-3471,5846,-3471,5813,-35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48" o:spid="_x0000_s8248" o:spt="203" style="position:absolute;left:5782;top:-3538;height:67;width:65;" coordorigin="5782,-3538" coordsize="65,67">
              <o:lock v:ext="edit"/>
              <v:shape id="_x0000_s8249" o:spid="_x0000_s8249" style="position:absolute;left:5782;top:-3538;height:67;width:65;" filled="f" stroked="t" coordorigin="5782,-3538" coordsize="65,67" path="m5813,-3471l5782,-3471,5813,-3538,5846,-3471,5813,-347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50" o:spid="_x0000_s8250" o:spt="203" style="position:absolute;left:5765;top:-3562;height:50;width:98;" coordorigin="5765,-3562" coordsize="98,50">
              <o:lock v:ext="edit"/>
              <v:shape id="_x0000_s8251" o:spid="_x0000_s8251" style="position:absolute;left:5765;top:-3562;height:50;width:98;" filled="f" stroked="t" coordorigin="5765,-3562" coordsize="98,50" path="m5765,-3562l5765,-3538,5863,-3538,5863,-351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52" o:spid="_x0000_s8252" o:spt="75" type="#_x0000_t75" style="position:absolute;left:5729;top:-4100;height:230;width:190;" filled="f" coordsize="21600,21600">
                <v:path/>
                <v:fill on="f" focussize="0,0"/>
                <v:stroke/>
                <v:imagedata r:id="rId620" o:title=""/>
                <o:lock v:ext="edit" aspectratio="t"/>
              </v:shape>
              <v:shape id="_x0000_s8253" o:spid="_x0000_s8253" o:spt="75" type="#_x0000_t75" style="position:absolute;left:6403;top:-3279;height:727;width:96;" filled="f" coordsize="21600,21600">
                <v:path/>
                <v:fill on="f" focussize="0,0"/>
                <v:stroke/>
                <v:imagedata r:id="rId621" o:title=""/>
                <o:lock v:ext="edit" aspectratio="t"/>
              </v:shape>
              <v:shape id="_x0000_s8254" o:spid="_x0000_s8254" o:spt="75" type="#_x0000_t75" style="position:absolute;left:5321;top:-3444;height:230;width:77;" filled="f" coordsize="21600,21600">
                <v:path/>
                <v:fill on="f" focussize="0,0"/>
                <v:stroke/>
                <v:imagedata r:id="rId622" o:title=""/>
                <o:lock v:ext="edit" aspectratio="t"/>
              </v:shape>
              <v:shape id="_x0000_s8255" o:spid="_x0000_s8255" o:spt="75" type="#_x0000_t75" style="position:absolute;left:6228;top:-2307;height:230;width:353;" filled="f" coordsize="21600,21600">
                <v:path/>
                <v:fill on="f" focussize="0,0"/>
                <v:stroke/>
                <v:imagedata r:id="rId623" o:title=""/>
                <o:lock v:ext="edit" aspectratio="t"/>
              </v:shape>
              <v:shape id="_x0000_s8256" o:spid="_x0000_s8256" o:spt="75" type="#_x0000_t75" style="position:absolute;left:3295;top:-1073;height:230;width:290;" filled="f" coordsize="21600,21600">
                <v:path/>
                <v:fill on="f" focussize="0,0"/>
                <v:stroke/>
                <v:imagedata r:id="rId624" o:title=""/>
                <o:lock v:ext="edit" aspectratio="t"/>
              </v:shape>
              <v:shape id="_x0000_s8257" o:spid="_x0000_s8257" o:spt="75" type="#_x0000_t75" style="position:absolute;left:3355;top:-1076;height:360;width:310;" filled="f" coordsize="21600,21600">
                <v:path/>
                <v:fill on="f" focussize="0,0"/>
                <v:stroke/>
                <v:imagedata r:id="rId625" o:title=""/>
                <o:lock v:ext="edit" aspectratio="t"/>
              </v:shape>
              <v:shape id="_x0000_s8258" o:spid="_x0000_s8258" o:spt="75" type="#_x0000_t75" style="position:absolute;left:8688;top:-1664;height:235;width:204;" filled="f" coordsize="21600,21600">
                <v:path/>
                <v:fill on="f" focussize="0,0"/>
                <v:stroke/>
                <v:imagedata r:id="rId626" o:title=""/>
                <o:lock v:ext="edit" aspectratio="t"/>
              </v:shape>
              <v:shape id="_x0000_s8259" o:spid="_x0000_s8259" o:spt="75" type="#_x0000_t75" style="position:absolute;left:7798;top:-1896;height:230;width:218;" filled="f" coordsize="21600,21600">
                <v:path/>
                <v:fill on="f" focussize="0,0"/>
                <v:stroke/>
                <v:imagedata r:id="rId627" o:title=""/>
                <o:lock v:ext="edit" aspectratio="t"/>
              </v:shape>
              <v:shape id="_x0000_s8260" o:spid="_x0000_s8260" o:spt="75" type="#_x0000_t75" style="position:absolute;left:10627;top:-1930;height:233;width:259;" filled="f" coordsize="21600,21600">
                <v:path/>
                <v:fill on="f" focussize="0,0"/>
                <v:stroke/>
                <v:imagedata r:id="rId628" o:title=""/>
                <o:lock v:ext="edit" aspectratio="t"/>
              </v:shape>
              <v:shape id="_x0000_s8261" o:spid="_x0000_s8261" o:spt="75" type="#_x0000_t75" style="position:absolute;left:10622;top:-1239;height:233;width:259;" filled="f" coordsize="21600,21600">
                <v:path/>
                <v:fill on="f" focussize="0,0"/>
                <v:stroke/>
                <v:imagedata r:id="rId629" o:title=""/>
                <o:lock v:ext="edit" aspectratio="t"/>
              </v:shape>
            </v:group>
            <v:group id="_x0000_s8262" o:spid="_x0000_s8262" o:spt="203" style="position:absolute;left:10032;top:-3236;height:72;width:65;" coordorigin="10032,-3236" coordsize="65,72">
              <o:lock v:ext="edit"/>
              <v:shape id="_x0000_s8263" o:spid="_x0000_s8263" style="position:absolute;left:10032;top:-3236;height:72;width:65;" fillcolor="#000000" filled="t" stroked="f" coordorigin="10032,-3236" coordsize="65,72" path="m10070,-3236l10056,-3236,10051,-3231,10042,-3224,10034,-3214,10032,-3207,10032,-3192,10063,-3164,10070,-3166,10075,-3168,10087,-3176,10094,-3188,10097,-3192,10097,-3207,10094,-3214,10087,-3224,10075,-3231,10070,-32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64" o:spid="_x0000_s8264" o:spt="203" style="position:absolute;left:10022;top:-3701;height:48;width:46;" coordorigin="10022,-3701" coordsize="46,48">
              <o:lock v:ext="edit"/>
              <v:shape id="_x0000_s8265" o:spid="_x0000_s8265" style="position:absolute;left:10022;top:-3701;height:48;width:46;" fillcolor="#000000" filled="t" stroked="f" coordorigin="10022,-3701" coordsize="46,48" path="m10068,-3656l10051,-3656,10058,-3653,10068,-3656xe">
                <v:path arrowok="t"/>
                <v:fill on="t" focussize="0,0"/>
                <v:stroke on="f"/>
                <v:imagedata o:title=""/>
                <o:lock v:ext="edit"/>
              </v:shape>
              <v:shape id="_x0000_s8266" o:spid="_x0000_s8266" style="position:absolute;left:10022;top:-3701;height:48;width:46;" fillcolor="#000000" filled="t" stroked="f" coordorigin="10022,-3701" coordsize="46,48" path="m10068,-3701l10051,-3701,10044,-3699,10032,-3694,10025,-3687,10022,-3682,10022,-3672,10025,-3668,10032,-3660,10044,-3656,10073,-3656,10085,-3660,10094,-3668,10097,-3672,10097,-3682,10094,-3687,10085,-3694,10073,-3699,10068,-37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67" o:spid="_x0000_s8267" o:spt="203" style="position:absolute;left:7522;top:-2396;height:48;width:67;" coordorigin="7522,-2396" coordsize="67,48">
              <o:lock v:ext="edit"/>
              <v:shape id="_x0000_s8268" o:spid="_x0000_s8268" style="position:absolute;left:7522;top:-2396;height:48;width:67;" fillcolor="#000000" filled="t" stroked="f" coordorigin="7522,-2396" coordsize="67,48" path="m7562,-2396l7548,-2396,7543,-2393,7531,-2388,7526,-2381,7522,-2372,7526,-2362,7531,-2355,7543,-2350,7548,-2348,7562,-2348,7567,-2350,7579,-2355,7586,-2362,7589,-2367,7589,-2376,7586,-2381,7579,-2388,7567,-2393,7562,-2396xe">
                <v:path arrowok="t"/>
                <v:fill on="t" focussize="0,0"/>
                <v:stroke on="f"/>
                <v:imagedata o:title=""/>
                <o:lock v:ext="edit"/>
              </v:shape>
              <v:shape id="_x0000_s8269" o:spid="_x0000_s8269" o:spt="75" type="#_x0000_t75" style="position:absolute;left:2203;top:-1229;height:394;width:442;" filled="f" coordsize="21600,21600">
                <v:path/>
                <v:fill on="f" focussize="0,0"/>
                <v:stroke/>
                <v:imagedata r:id="rId630" o:title=""/>
                <o:lock v:ext="edit" aspectratio="t"/>
              </v:shape>
            </v:group>
          </v:group>
        </w:pict>
      </w:r>
      <w:r>
        <w:pict>
          <v:group id="_x0000_s8270" o:spid="_x0000_s8270" o:spt="203" style="position:absolute;left:0pt;margin-left:158.6pt;margin-top:-68.65pt;height:11.5pt;width:14.6pt;mso-position-horizontal-relative:page;z-index:-9216;mso-width-relative:page;mso-height-relative:page;" coordorigin="3173,-1373" coordsize="293,230">
            <o:lock v:ext="edit"/>
            <v:shape id="_x0000_s8271" o:spid="_x0000_s8271" o:spt="75" type="#_x0000_t75" style="position:absolute;left:3173;top:-1373;height:230;width:173;" filled="f" coordsize="21600,21600">
              <v:path/>
              <v:fill on="f" focussize="0,0"/>
              <v:stroke/>
              <v:imagedata r:id="rId631" o:title=""/>
              <o:lock v:ext="edit" aspectratio="t"/>
            </v:shape>
            <v:shape id="_x0000_s8272" o:spid="_x0000_s8272" o:spt="75" type="#_x0000_t75" style="position:absolute;left:3350;top:-1373;height:230;width:115;" filled="f" coordsize="21600,21600">
              <v:path/>
              <v:fill on="f" focussize="0,0"/>
              <v:stroke/>
              <v:imagedata r:id="rId632" o:title=""/>
              <o:lock v:ext="edit" aspectratio="t"/>
            </v:shape>
          </v:group>
        </w:pic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Th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cep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ua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pon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Ful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i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two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dg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plici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y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i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wn</w:t>
      </w:r>
      <w:r>
        <w:rPr>
          <w:rFonts w:ascii="Arial" w:hAnsi="Arial" w:eastAsia="Arial" w:cs="Arial"/>
          <w:i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6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BUCK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34" w:after="0" w:line="240" w:lineRule="auto"/>
        <w:ind w:left="207" w:right="133"/>
        <w:jc w:val="left"/>
        <w:rPr>
          <w:rFonts w:ascii="Arial" w:hAnsi="Arial" w:eastAsia="Arial" w:cs="Arial"/>
          <w:sz w:val="16"/>
          <w:szCs w:val="16"/>
        </w:rPr>
      </w:pPr>
      <w:r>
        <w:pict>
          <v:group id="_x0000_s8273" o:spid="_x0000_s8273" o:spt="203" style="position:absolute;left:0pt;margin-left:65.35pt;margin-top:-228pt;height:217.2pt;width:472pt;mso-position-horizontal-relative:page;z-index:-9216;mso-width-relative:page;mso-height-relative:page;" coordorigin="1307,-4561" coordsize="9440,4345">
            <o:lock v:ext="edit"/>
            <v:group id="_x0000_s8274" o:spid="_x0000_s8274" o:spt="203" style="position:absolute;left:4373;top:-3152;height:370;width:492;" coordorigin="4373,-3152" coordsize="492,370">
              <o:lock v:ext="edit"/>
              <v:shape id="_x0000_s8275" o:spid="_x0000_s8275" style="position:absolute;left:4373;top:-3152;height:370;width:492;" filled="f" stroked="t" coordorigin="4373,-3152" coordsize="492,370" path="m4373,-2782l4865,-2782,4865,-3152,4373,-3152,4373,-278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276" o:spid="_x0000_s8276" o:spt="75" type="#_x0000_t75" style="position:absolute;left:4483;top:-3049;height:252;width:250;" filled="f" coordsize="21600,21600">
                <v:path/>
                <v:fill on="f" focussize="0,0"/>
                <v:stroke/>
                <v:imagedata r:id="rId633" o:title=""/>
                <o:lock v:ext="edit" aspectratio="t"/>
              </v:shape>
            </v:group>
            <v:group id="_x0000_s8277" o:spid="_x0000_s8277" o:spt="203" style="position:absolute;left:4586;top:-2584;height:33;width:60;" coordorigin="4586,-2584" coordsize="60,33">
              <o:lock v:ext="edit"/>
              <v:shape id="_x0000_s8278" o:spid="_x0000_s8278" style="position:absolute;left:4586;top:-2584;height:33;width:60;" fillcolor="#000000" filled="t" stroked="f" coordorigin="4586,-2584" coordsize="60,33" path="m4586,-2551l4646,-2551,4646,-2584,4586,-2584,4586,-2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79" o:spid="_x0000_s8279" o:spt="203" style="position:absolute;left:4570;top:-2598;height:16;width:94;" coordorigin="4570,-2598" coordsize="94,16">
              <o:lock v:ext="edit"/>
              <v:shape id="_x0000_s8280" o:spid="_x0000_s8280" style="position:absolute;left:4570;top:-2598;height:16;width:94;" fillcolor="#000000" filled="t" stroked="f" coordorigin="4570,-2598" coordsize="94,16" path="m4570,-2582l4663,-2582,4663,-2598,4570,-2598,4570,-25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81" o:spid="_x0000_s8281" o:spt="203" style="position:absolute;left:4618;top:-2768;height:178;width:2;" coordorigin="4618,-2768" coordsize="2,178">
              <o:lock v:ext="edit"/>
              <v:shape id="_x0000_s8282" o:spid="_x0000_s8282" style="position:absolute;left:4618;top:-2768;height:178;width:2;" filled="f" stroked="t" coordorigin="4618,-2768" coordsize="0,178" path="m4618,-2768l4618,-25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3" o:spid="_x0000_s8283" o:spt="203" style="position:absolute;left:4711;top:-2914;height:2002;width:1759;" coordorigin="4711,-2914" coordsize="1759,2002">
              <o:lock v:ext="edit"/>
              <v:shape id="_x0000_s8284" o:spid="_x0000_s8284" style="position:absolute;left:4711;top:-2914;height:2002;width:1759;" fillcolor="#FFFF98" filled="t" stroked="f" coordorigin="4711,-2914" coordsize="1759,2002" path="m4711,-913l6470,-913,6470,-2914,4711,-2914,4711,-91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85" o:spid="_x0000_s8285" o:spt="203" style="position:absolute;left:4711;top:-2914;height:2002;width:1759;" coordorigin="4711,-2914" coordsize="1759,2002">
              <o:lock v:ext="edit"/>
              <v:shape id="_x0000_s8286" o:spid="_x0000_s8286" style="position:absolute;left:4711;top:-2914;height:2002;width:1759;" filled="f" stroked="t" coordorigin="4711,-2914" coordsize="1759,2002" path="m4711,-913l6470,-913,6470,-2914,4711,-2914,4711,-91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7" o:spid="_x0000_s8287" o:spt="203" style="position:absolute;left:6470;top:-1014;height:2;width:70;" coordorigin="6470,-1014" coordsize="70,2">
              <o:lock v:ext="edit"/>
              <v:shape id="_x0000_s8288" o:spid="_x0000_s8288" style="position:absolute;left:6470;top:-1014;height:2;width:70;" filled="f" stroked="t" coordorigin="6470,-1014" coordsize="70,2" path="m6470,-1011l6540,-10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9" o:spid="_x0000_s8289" o:spt="203" style="position:absolute;left:6470;top:-1208;height:2;width:194;" coordorigin="6470,-1208" coordsize="194,2">
              <o:lock v:ext="edit"/>
              <v:shape id="_x0000_s8290" o:spid="_x0000_s8290" style="position:absolute;left:6470;top:-1208;height:2;width:194;" filled="f" stroked="t" coordorigin="6470,-1208" coordsize="194,0" path="m6470,-1208l6665,-120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1" o:spid="_x0000_s8291" o:spt="203" style="position:absolute;left:6470;top:-1407;height:2;width:641;" coordorigin="6470,-1407" coordsize="641,2">
              <o:lock v:ext="edit"/>
              <v:shape id="_x0000_s8292" o:spid="_x0000_s8292" style="position:absolute;left:6470;top:-1407;height:2;width:641;" filled="f" stroked="t" coordorigin="6470,-1407" coordsize="641,0" path="m6470,-1407l7111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3" o:spid="_x0000_s8293" o:spt="203" style="position:absolute;left:6470;top:-1604;height:2;width:194;" coordorigin="6470,-1604" coordsize="194,2">
              <o:lock v:ext="edit"/>
              <v:shape id="_x0000_s8294" o:spid="_x0000_s8294" style="position:absolute;left:6470;top:-1604;height:2;width:194;" filled="f" stroked="t" coordorigin="6470,-1604" coordsize="194,0" path="m6470,-1604l6665,-160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5" o:spid="_x0000_s8295" o:spt="203" style="position:absolute;left:6470;top:-1998;height:2;width:1896;" coordorigin="6470,-1998" coordsize="1896,2">
              <o:lock v:ext="edit"/>
              <v:shape id="_x0000_s8296" o:spid="_x0000_s8296" style="position:absolute;left:6470;top:-1998;height:2;width:1896;" filled="f" stroked="t" coordorigin="6470,-1998" coordsize="1896,0" path="m6470,-1998l8366,-19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7" o:spid="_x0000_s8297" o:spt="203" style="position:absolute;left:6470;top:-2197;height:2;width:530;" coordorigin="6470,-2197" coordsize="530,2">
              <o:lock v:ext="edit"/>
              <v:shape id="_x0000_s8298" o:spid="_x0000_s8298" style="position:absolute;left:6470;top:-2197;height:2;width:530;" filled="f" stroked="t" coordorigin="6470,-2197" coordsize="530,2" path="m6470,-2197l7001,-2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9" o:spid="_x0000_s8299" o:spt="203" style="position:absolute;left:6470;top:-2590;height:2;width:506;" coordorigin="6470,-2590" coordsize="506,2">
              <o:lock v:ext="edit"/>
              <v:shape id="_x0000_s8300" o:spid="_x0000_s8300" style="position:absolute;left:6470;top:-2590;height:2;width:506;" filled="f" stroked="t" coordorigin="6470,-2590" coordsize="506,0" path="m6470,-2590l6977,-2590e">
                <v:path arrowok="t"/>
                <v:fill on="f" focussize="0,0"/>
                <v:stroke weight="0.875748031496063pt" color="#000000"/>
                <v:imagedata o:title=""/>
                <o:lock v:ext="edit"/>
              </v:shape>
              <v:shape id="_x0000_s8301" o:spid="_x0000_s8301" o:spt="75" type="#_x0000_t75" style="position:absolute;left:6029;top:-1038;height:302;width:439;" filled="f" coordsize="21600,21600">
                <v:path/>
                <v:fill on="f" focussize="0,0"/>
                <v:stroke/>
                <v:imagedata r:id="rId634" o:title=""/>
                <o:lock v:ext="edit" aspectratio="t"/>
              </v:shape>
              <v:shape id="_x0000_s8302" o:spid="_x0000_s8302" o:spt="75" type="#_x0000_t75" style="position:absolute;left:6024;top:-1230;height:302;width:290;" filled="f" coordsize="21600,21600">
                <v:path/>
                <v:fill on="f" focussize="0,0"/>
                <v:stroke/>
                <v:imagedata r:id="rId635" o:title=""/>
                <o:lock v:ext="edit" aspectratio="t"/>
              </v:shape>
              <v:shape id="_x0000_s8303" o:spid="_x0000_s8303" o:spt="75" type="#_x0000_t75" style="position:absolute;left:5923;top:-1434;height:506;width:545;" filled="f" coordsize="21600,21600">
                <v:path/>
                <v:fill on="f" focussize="0,0"/>
                <v:stroke/>
                <v:imagedata r:id="rId636" o:title=""/>
                <o:lock v:ext="edit" aspectratio="t"/>
              </v:shape>
              <v:shape id="_x0000_s8304" o:spid="_x0000_s8304" o:spt="75" type="#_x0000_t75" style="position:absolute;left:6029;top:-1633;height:504;width:437;" filled="f" coordsize="21600,21600">
                <v:path/>
                <v:fill on="f" focussize="0,0"/>
                <v:stroke/>
                <v:imagedata r:id="rId637" o:title=""/>
                <o:lock v:ext="edit" aspectratio="t"/>
              </v:shape>
              <v:shape id="_x0000_s8305" o:spid="_x0000_s8305" o:spt="75" type="#_x0000_t75" style="position:absolute;left:6120;top:-1827;height:499;width:346;" filled="f" coordsize="21600,21600">
                <v:path/>
                <v:fill on="f" focussize="0,0"/>
                <v:stroke/>
                <v:imagedata r:id="rId638" o:title=""/>
                <o:lock v:ext="edit" aspectratio="t"/>
              </v:shape>
              <v:shape id="_x0000_s8306" o:spid="_x0000_s8306" o:spt="75" type="#_x0000_t75" style="position:absolute;left:6115;top:-2036;height:511;width:353;" filled="f" coordsize="21600,21600">
                <v:path/>
                <v:fill on="f" focussize="0,0"/>
                <v:stroke/>
                <v:imagedata r:id="rId639" o:title=""/>
                <o:lock v:ext="edit" aspectratio="t"/>
              </v:shape>
              <v:shape id="_x0000_s8307" o:spid="_x0000_s8307" o:spt="75" type="#_x0000_t75" style="position:absolute;left:5957;top:-2223;height:492;width:514;" filled="f" coordsize="21600,21600">
                <v:path/>
                <v:fill on="f" focussize="0,0"/>
                <v:stroke/>
                <v:imagedata r:id="rId640" o:title=""/>
                <o:lock v:ext="edit" aspectratio="t"/>
              </v:shape>
              <v:shape id="_x0000_s8308" o:spid="_x0000_s8308" o:spt="75" type="#_x0000_t75" style="position:absolute;left:5959;top:-2434;height:514;width:499;" filled="f" coordsize="21600,21600">
                <v:path/>
                <v:fill on="f" focussize="0,0"/>
                <v:stroke/>
                <v:imagedata r:id="rId641" o:title=""/>
                <o:lock v:ext="edit" aspectratio="t"/>
              </v:shape>
              <v:shape id="_x0000_s8309" o:spid="_x0000_s8309" o:spt="75" type="#_x0000_t75" style="position:absolute;left:6288;top:-2434;height:302;width:158;" filled="f" coordsize="21600,21600">
                <v:path/>
                <v:fill on="f" focussize="0,0"/>
                <v:stroke/>
                <v:imagedata r:id="rId642" o:title=""/>
                <o:lock v:ext="edit" aspectratio="t"/>
              </v:shape>
              <v:shape id="_x0000_s8310" o:spid="_x0000_s8310" o:spt="75" type="#_x0000_t75" style="position:absolute;left:5928;top:-2636;height:302;width:386;" filled="f" coordsize="21600,21600">
                <v:path/>
                <v:fill on="f" focussize="0,0"/>
                <v:stroke/>
                <v:imagedata r:id="rId643" o:title=""/>
                <o:lock v:ext="edit" aspectratio="t"/>
              </v:shape>
            </v:group>
            <v:group id="_x0000_s8311" o:spid="_x0000_s8311" o:spt="203" style="position:absolute;left:4510;top:-1782;height:2;width:194;" coordorigin="4510,-1782" coordsize="194,2">
              <o:lock v:ext="edit"/>
              <v:shape id="_x0000_s8312" o:spid="_x0000_s8312" style="position:absolute;left:4510;top:-1782;height:2;width:194;" filled="f" stroked="t" coordorigin="4510,-1782" coordsize="194,0" path="m4510,-1782l4704,-17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3" o:spid="_x0000_s8313" o:spt="203" style="position:absolute;left:4627;top:-1016;height:2;width:82;" coordorigin="4627,-1016" coordsize="82,2">
              <o:lock v:ext="edit"/>
              <v:shape id="_x0000_s8314" o:spid="_x0000_s8314" style="position:absolute;left:4627;top:-1016;height:2;width:82;" filled="f" stroked="t" coordorigin="4627,-1016" coordsize="82,0" path="m4627,-1016l4709,-101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5" o:spid="_x0000_s8315" o:spt="203" style="position:absolute;left:4286;top:-1537;height:2;width:432;" coordorigin="4286,-1537" coordsize="432,2">
              <o:lock v:ext="edit"/>
              <v:shape id="_x0000_s8316" o:spid="_x0000_s8316" style="position:absolute;left:4286;top:-1537;height:2;width:432;" filled="f" stroked="t" coordorigin="4286,-1537" coordsize="432,0" path="m4286,-1537l4718,-15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7" o:spid="_x0000_s8317" o:spt="203" style="position:absolute;left:4579;top:-1966;height:2;width:130;" coordorigin="4579,-1966" coordsize="130,2">
              <o:lock v:ext="edit"/>
              <v:shape id="_x0000_s8318" o:spid="_x0000_s8318" style="position:absolute;left:4579;top:-1966;height:2;width:130;" filled="f" stroked="t" coordorigin="4579,-1966" coordsize="130,0" path="m4709,-1966l4579,-19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19" o:spid="_x0000_s8319" o:spt="75" type="#_x0000_t75" style="position:absolute;left:4769;top:-1062;height:302;width:146;" filled="f" coordsize="21600,21600">
                <v:path/>
                <v:fill on="f" focussize="0,0"/>
                <v:stroke/>
                <v:imagedata r:id="rId644" o:title=""/>
                <o:lock v:ext="edit" aspectratio="t"/>
              </v:shape>
              <v:shape id="_x0000_s8320" o:spid="_x0000_s8320" o:spt="75" type="#_x0000_t75" style="position:absolute;left:4750;top:-1825;height:557;width:206;" filled="f" coordsize="21600,21600">
                <v:path/>
                <v:fill on="f" focussize="0,0"/>
                <v:stroke/>
                <v:imagedata r:id="rId645" o:title=""/>
                <o:lock v:ext="edit" aspectratio="t"/>
              </v:shape>
              <v:shape id="_x0000_s8321" o:spid="_x0000_s8321" o:spt="75" type="#_x0000_t75" style="position:absolute;left:4819;top:-1825;height:504;width:648;" filled="f" coordsize="21600,21600">
                <v:path/>
                <v:fill on="f" focussize="0,0"/>
                <v:stroke/>
                <v:imagedata r:id="rId646" o:title=""/>
                <o:lock v:ext="edit" aspectratio="t"/>
              </v:shape>
              <v:shape id="_x0000_s8322" o:spid="_x0000_s8322" o:spt="75" type="#_x0000_t75" style="position:absolute;left:5028;top:-1827;height:252;width:442;" filled="f" coordsize="21600,21600">
                <v:path/>
                <v:fill on="f" focussize="0,0"/>
                <v:stroke/>
                <v:imagedata r:id="rId647" o:title=""/>
                <o:lock v:ext="edit" aspectratio="t"/>
              </v:shape>
              <v:shape id="_x0000_s8323" o:spid="_x0000_s8323" o:spt="75" type="#_x0000_t75" style="position:absolute;left:4781;top:-2194;height:478;width:578;" filled="f" coordsize="21600,21600">
                <v:path/>
                <v:fill on="f" focussize="0,0"/>
                <v:stroke/>
                <v:imagedata r:id="rId648" o:title=""/>
                <o:lock v:ext="edit" aspectratio="t"/>
              </v:shape>
              <v:shape id="_x0000_s8324" o:spid="_x0000_s8324" o:spt="75" type="#_x0000_t75" style="position:absolute;left:4954;top:-2194;height:238;width:230;" filled="f" coordsize="21600,21600">
                <v:path/>
                <v:fill on="f" focussize="0,0"/>
                <v:stroke/>
                <v:imagedata r:id="rId649" o:title=""/>
                <o:lock v:ext="edit" aspectratio="t"/>
              </v:shape>
              <v:shape id="_x0000_s8325" o:spid="_x0000_s8325" o:spt="75" type="#_x0000_t75" style="position:absolute;left:5182;top:-2194;height:240;width:154;" filled="f" coordsize="21600,21600">
                <v:path/>
                <v:fill on="f" focussize="0,0"/>
                <v:stroke/>
                <v:imagedata r:id="rId650" o:title=""/>
                <o:lock v:ext="edit" aspectratio="t"/>
              </v:shape>
            </v:group>
            <v:group id="_x0000_s8326" o:spid="_x0000_s8326" o:spt="203" style="position:absolute;left:3216;top:-1580;height:2;width:293;" coordorigin="3216,-1580" coordsize="293,2">
              <o:lock v:ext="edit"/>
              <v:shape id="_x0000_s8327" o:spid="_x0000_s8327" style="position:absolute;left:3216;top:-1580;height:2;width:293;" filled="f" stroked="t" coordorigin="3216,-1580" coordsize="293,0" path="m3509,-1580l3216,-158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28" o:spid="_x0000_s8328" o:spt="203" style="position:absolute;left:3362;top:-2158;height:578;width:2;" coordorigin="3362,-2158" coordsize="2,578">
              <o:lock v:ext="edit"/>
              <v:shape id="_x0000_s8329" o:spid="_x0000_s8329" style="position:absolute;left:3362;top:-2158;height:578;width:2;" filled="f" stroked="t" coordorigin="3362,-2158" coordsize="0,578" path="m3362,-2158l3362,-158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0" o:spid="_x0000_s8330" o:spt="203" style="position:absolute;left:2954;top:-2158;height:2;width:1762;" coordorigin="2954,-2158" coordsize="1762,2">
              <o:lock v:ext="edit"/>
              <v:shape id="_x0000_s8331" o:spid="_x0000_s8331" style="position:absolute;left:2954;top:-2158;height:2;width:1762;" filled="f" stroked="t" coordorigin="2954,-2158" coordsize="1762,0" path="m4716,-2158l2954,-21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2" o:spid="_x0000_s8332" o:spt="203" style="position:absolute;left:4622;top:-1326;height:912;width:10;" coordorigin="4622,-1326" coordsize="10,912">
              <o:lock v:ext="edit"/>
              <v:shape id="_x0000_s8333" o:spid="_x0000_s8333" style="position:absolute;left:4622;top:-1326;height:912;width:10;" filled="f" stroked="t" coordorigin="4622,-1326" coordsize="10,912" path="m4622,-1326l4632,-4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4" o:spid="_x0000_s8334" o:spt="203" style="position:absolute;left:2930;top:-1275;height:247;width:98;" coordorigin="2930,-1275" coordsize="98,247">
              <o:lock v:ext="edit"/>
              <v:shape id="_x0000_s8335" o:spid="_x0000_s8335" style="position:absolute;left:2930;top:-1275;height:247;width:98;" filled="f" stroked="t" coordorigin="2930,-1275" coordsize="98,247" path="m2981,-1028l2930,-1050,3029,-1090,2930,-1131,3029,-1172,2930,-1213,3029,-1256,2981,-12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36" o:spid="_x0000_s8336" o:spt="75" type="#_x0000_t75" style="position:absolute;left:2479;top:-1213;height:238;width:454;" filled="f" coordsize="21600,21600">
                <v:path/>
                <v:fill on="f" focussize="0,0"/>
                <v:stroke/>
                <v:imagedata r:id="rId651" o:title=""/>
                <o:lock v:ext="edit" aspectratio="t"/>
              </v:shape>
            </v:group>
            <v:group id="_x0000_s8337" o:spid="_x0000_s8337" o:spt="203" style="position:absolute;left:2978;top:-2166;height:890;width:2;" coordorigin="2978,-2166" coordsize="2,890">
              <o:lock v:ext="edit"/>
              <v:shape id="_x0000_s8338" o:spid="_x0000_s8338" style="position:absolute;left:2978;top:-2166;height:890;width:2;" filled="f" stroked="t" coordorigin="2978,-2166" coordsize="2,890" path="m2981,-1275l2978,-21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9" o:spid="_x0000_s8339" o:spt="203" style="position:absolute;left:2981;top:-1028;height:610;width:5;" coordorigin="2981,-1028" coordsize="5,610">
              <o:lock v:ext="edit"/>
              <v:shape id="_x0000_s8340" o:spid="_x0000_s8340" style="position:absolute;left:2981;top:-1028;height:610;width:5;" filled="f" stroked="t" coordorigin="2981,-1028" coordsize="5,610" path="m2981,-1028l2986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1" o:spid="_x0000_s8341" o:spt="203" style="position:absolute;left:3965;top:-1282;height:257;width:101;" coordorigin="3965,-1282" coordsize="101,257">
              <o:lock v:ext="edit"/>
              <v:shape id="_x0000_s8342" o:spid="_x0000_s8342" style="position:absolute;left:3965;top:-1282;height:257;width:101;" filled="f" stroked="t" coordorigin="3965,-1282" coordsize="101,257" path="m4015,-1026l3965,-1047,4066,-1090,3965,-1134,4066,-1177,3965,-1220,4066,-1261,4015,-1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3" o:spid="_x0000_s8343" o:spt="203" style="position:absolute;left:4025;top:-1023;height:602;width:7;" coordorigin="4025,-1023" coordsize="7,602">
              <o:lock v:ext="edit"/>
              <v:shape id="_x0000_s8344" o:spid="_x0000_s8344" style="position:absolute;left:4025;top:-1023;height:602;width:7;" filled="f" stroked="t" coordorigin="4025,-1023" coordsize="7,602" path="m4025,-1023l4032,-42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5" o:spid="_x0000_s8345" o:spt="203" style="position:absolute;left:4020;top:-1779;height:485;width:499;" coordorigin="4020,-1779" coordsize="499,485">
              <o:lock v:ext="edit"/>
              <v:shape id="_x0000_s8346" o:spid="_x0000_s8346" style="position:absolute;left:4020;top:-1779;height:485;width:499;" filled="f" stroked="t" coordorigin="4020,-1779" coordsize="499,485" path="m4519,-1779l4020,-1779,4020,-12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7" o:spid="_x0000_s8347" o:spt="203" style="position:absolute;left:3216;top:-1506;height:2;width:293;" coordorigin="3216,-1506" coordsize="293,2">
              <o:lock v:ext="edit"/>
              <v:shape id="_x0000_s8348" o:spid="_x0000_s8348" style="position:absolute;left:3216;top:-1506;height:2;width:293;" filled="f" stroked="t" coordorigin="3216,-1506" coordsize="293,0" path="m3509,-1506l3216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9" o:spid="_x0000_s8349" o:spt="203" style="position:absolute;left:3362;top:-1506;height:298;width:2;" coordorigin="3362,-1506" coordsize="2,298">
              <o:lock v:ext="edit"/>
              <v:shape id="_x0000_s8350" o:spid="_x0000_s8350" style="position:absolute;left:3362;top:-1506;height:298;width:2;" filled="f" stroked="t" coordorigin="3362,-1506" coordsize="0,298" path="m3362,-1208l3362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1" o:spid="_x0000_s8351" o:spt="203" style="position:absolute;left:3358;top:-1208;height:811;width:5;" coordorigin="3358,-1208" coordsize="5,811">
              <o:lock v:ext="edit"/>
              <v:shape id="_x0000_s8352" o:spid="_x0000_s8352" style="position:absolute;left:3358;top:-1208;height:811;width:5;" filled="f" stroked="t" coordorigin="3358,-1208" coordsize="5,811" path="m3362,-1208l3358,-3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3" o:spid="_x0000_s8353" o:spt="203" style="position:absolute;left:2993;top:-418;height:10;width:1666;" coordorigin="2993,-418" coordsize="1666,10">
              <o:lock v:ext="edit"/>
              <v:shape id="_x0000_s8354" o:spid="_x0000_s8354" style="position:absolute;left:2993;top:-418;height:10;width:1666;" filled="f" stroked="t" coordorigin="2993,-418" coordsize="1666,10" path="m2993,-418l4658,-40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5" o:spid="_x0000_s8355" o:spt="203" style="position:absolute;left:3348;top:-442;height:48;width:48;" coordorigin="3348,-442" coordsize="48,48">
              <o:lock v:ext="edit"/>
              <v:shape id="_x0000_s8356" o:spid="_x0000_s8356" style="position:absolute;left:3348;top:-442;height:48;width:48;" fillcolor="#000000" filled="t" stroked="f" coordorigin="3348,-442" coordsize="48,48" path="m3377,-442l3367,-442,3362,-440,3355,-435,3348,-428,3348,-409,3355,-402,3362,-397,3367,-394,3377,-394,3382,-397,3389,-402,3394,-409,3394,-414,3396,-418,3394,-423,3394,-428,3389,-435,3382,-440,3377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57" o:spid="_x0000_s8357" o:spt="203" style="position:absolute;left:3348;top:-442;height:48;width:48;" coordorigin="3348,-442" coordsize="48,48">
              <o:lock v:ext="edit"/>
              <v:shape id="_x0000_s8358" o:spid="_x0000_s8358" style="position:absolute;left:3348;top:-442;height:48;width:48;" filled="f" stroked="t" coordorigin="3348,-442" coordsize="48,48" path="m3348,-418l3348,-428,3355,-435,3362,-440,3367,-442,3377,-442,3382,-440,3389,-435,3394,-428,3394,-423,3396,-418,3394,-414,3394,-409,3389,-402,3382,-397,3377,-394,3367,-394,3362,-397,3355,-402,3348,-409,3348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9" o:spid="_x0000_s8359" o:spt="203" style="position:absolute;left:3331;top:-2194;height:50;width:29;" coordorigin="3331,-2194" coordsize="29,50">
              <o:lock v:ext="edit"/>
              <v:shape id="_x0000_s8360" o:spid="_x0000_s8360" style="position:absolute;left:3331;top:-2194;height:50;width:29;" fillcolor="#000000" filled="t" stroked="f" coordorigin="3331,-2194" coordsize="29,50" path="m3360,-2146l3350,-2146,3355,-2144,3360,-2146xe">
                <v:path arrowok="t"/>
                <v:fill on="t" focussize="0,0"/>
                <v:stroke on="f"/>
                <v:imagedata o:title=""/>
                <o:lock v:ext="edit"/>
              </v:shape>
              <v:shape id="_x0000_s8361" o:spid="_x0000_s8361" style="position:absolute;left:3331;top:-2194;height:50;width:29;" fillcolor="#000000" filled="t" stroked="f" coordorigin="3331,-2194" coordsize="29,50" path="m3360,-2194l3350,-2194,3346,-2192,3338,-2187,3334,-2180,3331,-2175,3331,-2166,3338,-2151,3346,-2146,3365,-2146,3374,-2151,3379,-2161,3382,-2170,3379,-2180,3374,-2187,3360,-21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62" o:spid="_x0000_s8362" o:spt="203" style="position:absolute;left:3331;top:-2194;height:50;width:50;" coordorigin="3331,-2194" coordsize="50,50">
              <o:lock v:ext="edit"/>
              <v:shape id="_x0000_s8363" o:spid="_x0000_s8363" style="position:absolute;left:3331;top:-2194;height:50;width:50;" filled="f" stroked="t" coordorigin="3331,-2194" coordsize="50,50" path="m3331,-2170l3331,-2175,3334,-2180,3338,-2187,3346,-2192,3350,-2194,3360,-2194,3365,-2192,3374,-2187,3379,-2180,3382,-2170,3379,-2161,3374,-2151,3365,-2146,3360,-2146,3355,-2144,3350,-2146,3346,-2146,3338,-2151,3334,-2161,3331,-2166,3331,-217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64" o:spid="_x0000_s8364" o:spt="203" style="position:absolute;left:3998;top:-438;height:48;width:48;" coordorigin="3998,-438" coordsize="48,48">
              <o:lock v:ext="edit"/>
              <v:shape id="_x0000_s8365" o:spid="_x0000_s8365" style="position:absolute;left:3998;top:-438;height:48;width:48;" fillcolor="#000000" filled="t" stroked="f" coordorigin="3998,-438" coordsize="48,48" path="m4027,-438l4018,-438,4013,-435,4006,-430,4001,-423,3998,-418,3998,-409,4001,-404,4006,-397,4013,-390,4032,-390,4046,-404,4046,-423,4039,-430,4032,-435,4027,-4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66" o:spid="_x0000_s8366" o:spt="203" style="position:absolute;left:3998;top:-438;height:48;width:48;" coordorigin="3998,-438" coordsize="48,48">
              <o:lock v:ext="edit"/>
              <v:shape id="_x0000_s8367" o:spid="_x0000_s8367" style="position:absolute;left:3998;top:-438;height:48;width:48;" filled="f" stroked="t" coordorigin="3998,-438" coordsize="48,48" path="m3998,-414l3998,-418,4001,-423,4006,-430,4013,-435,4018,-438,4027,-438,4032,-435,4039,-430,4046,-423,4046,-404,4039,-397,4032,-390,4013,-390,4006,-397,4001,-404,3998,-409,3998,-4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68" o:spid="_x0000_s8368" o:spt="203" style="position:absolute;left:2954;top:-2192;height:50;width:48;" coordorigin="2954,-2192" coordsize="48,50">
              <o:lock v:ext="edit"/>
              <v:shape id="_x0000_s8369" o:spid="_x0000_s8369" style="position:absolute;left:2954;top:-2192;height:50;width:48;" fillcolor="#000000" filled="t" stroked="f" coordorigin="2954,-2192" coordsize="48,50" path="m2988,-2190l2969,-2190,2962,-2185,2954,-2175,2954,-2156,2962,-2149,2969,-2144,2974,-2142,2983,-2142,2988,-2144,2995,-2149,3000,-2156,3002,-2161,3002,-2170,2995,-2185,2988,-2190xe">
                <v:path arrowok="t"/>
                <v:fill on="t" focussize="0,0"/>
                <v:stroke on="f"/>
                <v:imagedata o:title=""/>
                <o:lock v:ext="edit"/>
              </v:shape>
              <v:shape id="_x0000_s8370" o:spid="_x0000_s8370" style="position:absolute;left:2954;top:-2192;height:50;width:48;" fillcolor="#000000" filled="t" stroked="f" coordorigin="2954,-2192" coordsize="48,50" path="m2978,-2192l2974,-2190,2983,-2190,2978,-219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71" o:spid="_x0000_s8371" o:spt="203" style="position:absolute;left:2954;top:-2192;height:50;width:48;" coordorigin="2954,-2192" coordsize="48,50">
              <o:lock v:ext="edit"/>
              <v:shape id="_x0000_s8372" o:spid="_x0000_s8372" style="position:absolute;left:2954;top:-2192;height:50;width:48;" filled="f" stroked="t" coordorigin="2954,-2192" coordsize="48,50" path="m2954,-2166l2954,-2175,2962,-2185,2969,-2190,2974,-2190,2978,-2192,2983,-2190,2988,-2190,2995,-2185,3000,-2175,3002,-2170,3002,-2161,3000,-2156,2995,-2149,2988,-2144,2983,-2142,2974,-2142,2969,-2144,2962,-2149,2954,-2156,2954,-21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73" o:spid="_x0000_s8373" o:spt="75" type="#_x0000_t75" style="position:absolute;left:2933;top:-2302;height:238;width:115;" filled="f" coordsize="21600,21600">
                <v:path/>
                <v:fill on="f" focussize="0,0"/>
                <v:stroke/>
                <v:imagedata r:id="rId652" o:title=""/>
                <o:lock v:ext="edit" aspectratio="t"/>
              </v:shape>
              <v:shape id="_x0000_s8374" o:spid="_x0000_s8374" o:spt="75" type="#_x0000_t75" style="position:absolute;left:3060;top:-2302;height:238;width:230;" filled="f" coordsize="21600,21600">
                <v:path/>
                <v:fill on="f" focussize="0,0"/>
                <v:stroke/>
                <v:imagedata r:id="rId653" o:title=""/>
                <o:lock v:ext="edit" aspectratio="t"/>
              </v:shape>
            </v:group>
            <v:group id="_x0000_s8375" o:spid="_x0000_s8375" o:spt="203" style="position:absolute;left:4630;top:-418;height:10;width:3559;" coordorigin="4630,-418" coordsize="3559,10">
              <o:lock v:ext="edit"/>
              <v:shape id="_x0000_s8376" o:spid="_x0000_s8376" style="position:absolute;left:4630;top:-418;height:10;width:3559;" filled="f" stroked="t" coordorigin="4630,-418" coordsize="3559,10" path="m4630,-409l8189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77" o:spid="_x0000_s8377" o:spt="203" style="position:absolute;left:6427;top:-666;height:2;width:528;" coordorigin="6427,-666" coordsize="528,2">
              <o:lock v:ext="edit"/>
              <v:shape id="_x0000_s8378" o:spid="_x0000_s8378" style="position:absolute;left:6427;top:-666;height:2;width:528;" filled="f" stroked="t" coordorigin="6427,-666" coordsize="528,0" path="m6427,-666l6955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79" o:spid="_x0000_s8379" o:spt="203" style="position:absolute;left:6427;top:-728;height:2;width:528;" coordorigin="6427,-728" coordsize="528,2">
              <o:lock v:ext="edit"/>
              <v:shape id="_x0000_s8380" o:spid="_x0000_s8380" style="position:absolute;left:6427;top:-728;height:2;width:528;" filled="f" stroked="t" coordorigin="6427,-728" coordsize="528,0" path="m6427,-728l6955,-7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1" o:spid="_x0000_s8381" o:spt="203" style="position:absolute;left:6550;top:-666;height:247;width:2;" coordorigin="6550,-666" coordsize="2,247">
              <o:lock v:ext="edit"/>
              <v:shape id="_x0000_s8382" o:spid="_x0000_s8382" style="position:absolute;left:6550;top:-666;height:247;width:2;" filled="f" stroked="t" coordorigin="6550,-666" coordsize="0,247" path="m6550,-418l6550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3" o:spid="_x0000_s8383" o:spt="203" style="position:absolute;left:6550;top:-913;height:185;width:2;" coordorigin="6550,-913" coordsize="2,185">
              <o:lock v:ext="edit"/>
              <v:shape id="_x0000_s8384" o:spid="_x0000_s8384" style="position:absolute;left:6550;top:-913;height:185;width:2;" filled="f" stroked="t" coordorigin="6550,-913" coordsize="0,185" path="m6550,-728l6550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85" o:spid="_x0000_s8385" o:spt="75" type="#_x0000_t75" style="position:absolute;left:6125;top:-711;height:238;width:305;" filled="f" coordsize="21600,21600">
                <v:path/>
                <v:fill on="f" focussize="0,0"/>
                <v:stroke/>
                <v:imagedata r:id="rId654" o:title=""/>
                <o:lock v:ext="edit" aspectratio="t"/>
              </v:shape>
            </v:group>
            <v:group id="_x0000_s8386" o:spid="_x0000_s8386" o:spt="203" style="position:absolute;left:6833;top:-666;height:247;width:2;" coordorigin="6833,-666" coordsize="2,247">
              <o:lock v:ext="edit"/>
              <v:shape id="_x0000_s8387" o:spid="_x0000_s8387" style="position:absolute;left:6833;top:-666;height:247;width:2;" filled="f" stroked="t" coordorigin="6833,-666" coordsize="0,247" path="m6833,-418l6833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8" o:spid="_x0000_s8388" o:spt="203" style="position:absolute;left:6833;top:-913;height:185;width:2;" coordorigin="6833,-913" coordsize="2,185">
              <o:lock v:ext="edit"/>
              <v:shape id="_x0000_s8389" o:spid="_x0000_s8389" style="position:absolute;left:6833;top:-913;height:185;width:2;" filled="f" stroked="t" coordorigin="6833,-913" coordsize="0,185" path="m6833,-728l6833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90" o:spid="_x0000_s8390" o:spt="75" type="#_x0000_t75" style="position:absolute;left:6866;top:-970;height:238;width:82;" filled="f" coordsize="21600,21600">
                <v:path/>
                <v:fill on="f" focussize="0,0"/>
                <v:stroke/>
                <v:imagedata r:id="rId655" o:title=""/>
                <o:lock v:ext="edit" aspectratio="t"/>
              </v:shape>
              <v:shape id="_x0000_s8391" o:spid="_x0000_s8391" o:spt="75" type="#_x0000_t75" style="position:absolute;left:6960;top:-970;height:238;width:115;" filled="f" coordsize="21600,21600">
                <v:path/>
                <v:fill on="f" focussize="0,0"/>
                <v:stroke/>
                <v:imagedata r:id="rId656" o:title=""/>
                <o:lock v:ext="edit" aspectratio="t"/>
              </v:shape>
              <v:shape id="_x0000_s8392" o:spid="_x0000_s8392" o:spt="75" type="#_x0000_t75" style="position:absolute;left:6869;top:-858;height:302;width:115;" filled="f" coordsize="21600,21600">
                <v:path/>
                <v:fill on="f" focussize="0,0"/>
                <v:stroke/>
                <v:imagedata r:id="rId657" o:title=""/>
                <o:lock v:ext="edit" aspectratio="t"/>
              </v:shape>
            </v:group>
            <v:group id="_x0000_s8393" o:spid="_x0000_s8393" o:spt="203" style="position:absolute;left:7034;top:-658;height:2;width:274;" coordorigin="7034,-658" coordsize="274,2">
              <o:lock v:ext="edit"/>
              <v:shape id="_x0000_s8394" o:spid="_x0000_s8394" style="position:absolute;left:7034;top:-658;height:2;width:274;" filled="f" stroked="t" coordorigin="7034,-658" coordsize="274,0" path="m7308,-658l7034,-6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5" o:spid="_x0000_s8395" o:spt="203" style="position:absolute;left:7034;top:-728;height:2;width:274;" coordorigin="7034,-728" coordsize="274,2">
              <o:lock v:ext="edit"/>
              <v:shape id="_x0000_s8396" o:spid="_x0000_s8396" style="position:absolute;left:7034;top:-728;height:2;width:274;" filled="f" stroked="t" coordorigin="7034,-728" coordsize="274,0" path="m7308,-728l7034,-7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7" o:spid="_x0000_s8397" o:spt="203" style="position:absolute;left:7171;top:-658;height:276;width:2;" coordorigin="7171,-658" coordsize="2,276">
              <o:lock v:ext="edit"/>
              <v:shape id="_x0000_s8398" o:spid="_x0000_s8398" style="position:absolute;left:7171;top:-658;height:276;width:2;" filled="f" stroked="t" coordorigin="7171,-658" coordsize="0,276" path="m7171,-382l7171,-6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9" o:spid="_x0000_s8399" o:spt="203" style="position:absolute;left:7171;top:-939;height:211;width:2;" coordorigin="7171,-939" coordsize="2,211">
              <o:lock v:ext="edit"/>
              <v:shape id="_x0000_s8400" o:spid="_x0000_s8400" style="position:absolute;left:7171;top:-939;height:211;width:2;" filled="f" stroked="t" coordorigin="7171,-939" coordsize="0,211" path="m7171,-728l7171,-93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01" o:spid="_x0000_s8401" o:spt="75" type="#_x0000_t75" style="position:absolute;left:7229;top:-574;height:238;width:305;" filled="f" coordsize="21600,21600">
                <v:path/>
                <v:fill on="f" focussize="0,0"/>
                <v:stroke/>
                <v:imagedata r:id="rId658" o:title=""/>
                <o:lock v:ext="edit" aspectratio="t"/>
              </v:shape>
            </v:group>
            <v:group id="_x0000_s8402" o:spid="_x0000_s8402" o:spt="203" style="position:absolute;left:6473;top:-1210;height:286;width:360;" coordorigin="6473,-1210" coordsize="360,286">
              <o:lock v:ext="edit"/>
              <v:shape id="_x0000_s8403" o:spid="_x0000_s8403" style="position:absolute;left:6473;top:-1210;height:286;width:360;" filled="f" stroked="t" coordorigin="6473,-1210" coordsize="360,286" path="m6473,-1210l6833,-1210,6833,-9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04" o:spid="_x0000_s8404" o:spt="203" style="position:absolute;left:6655;top:-1604;height:691;width:516;" coordorigin="6655,-1604" coordsize="516,691">
              <o:lock v:ext="edit"/>
              <v:shape id="_x0000_s8405" o:spid="_x0000_s8405" style="position:absolute;left:6655;top:-1604;height:691;width:516;" filled="f" stroked="t" coordorigin="6655,-1604" coordsize="516,691" path="m6655,-1604l7171,-1604,7171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06" o:spid="_x0000_s8406" o:spt="203" style="position:absolute;left:4606;top:-433;height:48;width:48;" coordorigin="4606,-433" coordsize="48,48">
              <o:lock v:ext="edit"/>
              <v:shape id="_x0000_s8407" o:spid="_x0000_s8407" style="position:absolute;left:4606;top:-433;height:48;width:48;" fillcolor="#000000" filled="t" stroked="f" coordorigin="4606,-433" coordsize="48,48" path="m4639,-433l4620,-433,4613,-426,4608,-418,4606,-414,4606,-404,4608,-399,4613,-392,4620,-387,4625,-385,4634,-385,4639,-387,4646,-392,4651,-399,4654,-404,4654,-414,4651,-418,4646,-426,4639,-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08" o:spid="_x0000_s8408" o:spt="203" style="position:absolute;left:4606;top:-433;height:48;width:48;" coordorigin="4606,-433" coordsize="48,48">
              <o:lock v:ext="edit"/>
              <v:shape id="_x0000_s8409" o:spid="_x0000_s8409" style="position:absolute;left:4606;top:-433;height:48;width:48;" filled="f" stroked="t" coordorigin="4606,-433" coordsize="48,48" path="m4606,-409l4606,-414,4608,-418,4613,-426,4620,-433,4639,-433,4646,-426,4651,-418,4654,-414,4654,-404,4651,-399,4646,-392,4639,-387,4634,-385,4625,-385,4620,-387,4613,-392,4608,-399,4606,-404,4606,-409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0" o:spid="_x0000_s8410" o:spt="203" style="position:absolute;left:8366;top:-2048;height:98;width:242;" coordorigin="8366,-2048" coordsize="242,98">
              <o:lock v:ext="edit"/>
              <v:shape id="_x0000_s8411" o:spid="_x0000_s8411" style="position:absolute;left:8366;top:-2048;height:98;width:242;" filled="f" stroked="t" coordorigin="8366,-2048" coordsize="242,98" path="m8366,-1998l8388,-2048,8429,-1950,8467,-2048,8508,-1950,8549,-2048,8590,-1950,8609,-19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12" o:spid="_x0000_s8412" o:spt="75" type="#_x0000_t75" style="position:absolute;left:8414;top:-1916;height:238;width:173;" filled="f" coordsize="21600,21600">
                <v:path/>
                <v:fill on="f" focussize="0,0"/>
                <v:stroke/>
                <v:imagedata r:id="rId659" o:title=""/>
                <o:lock v:ext="edit" aspectratio="t"/>
              </v:shape>
            </v:group>
            <v:group id="_x0000_s8413" o:spid="_x0000_s8413" o:spt="203" style="position:absolute;left:8724;top:-2341;height:74;width:2;" coordorigin="8724,-2341" coordsize="2,74">
              <o:lock v:ext="edit"/>
              <v:shape id="_x0000_s8414" o:spid="_x0000_s8414" style="position:absolute;left:8724;top:-2341;height:74;width:2;" filled="f" stroked="t" coordorigin="8724,-2341" coordsize="0,74" path="m8724,-2341l8724,-22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5" o:spid="_x0000_s8415" o:spt="203" style="position:absolute;left:8724;top:-2216;height:55;width:2;" coordorigin="8724,-2216" coordsize="2,55">
              <o:lock v:ext="edit"/>
              <v:shape id="_x0000_s8416" o:spid="_x0000_s8416" style="position:absolute;left:8724;top:-2216;height:55;width:2;" filled="f" stroked="t" coordorigin="8724,-2216" coordsize="0,55" path="m8724,-2216l8724,-21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7" o:spid="_x0000_s8417" o:spt="203" style="position:absolute;left:8724;top:-2101;height:58;width:2;" coordorigin="8724,-2101" coordsize="2,58">
              <o:lock v:ext="edit"/>
              <v:shape id="_x0000_s8418" o:spid="_x0000_s8418" style="position:absolute;left:8724;top:-2101;height:58;width:2;" filled="f" stroked="t" coordorigin="8724,-2101" coordsize="0,58" path="m8724,-2101l8724,-204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9" o:spid="_x0000_s8419" o:spt="203" style="position:absolute;left:8724;top:-2418;height:115;width:142;" coordorigin="8724,-2418" coordsize="142,115">
              <o:lock v:ext="edit"/>
              <v:shape id="_x0000_s8420" o:spid="_x0000_s8420" style="position:absolute;left:8724;top:-2418;height:115;width:142;" filled="f" stroked="t" coordorigin="8724,-2418" coordsize="142,115" path="m8724,-2302l8866,-2302,8866,-2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1" o:spid="_x0000_s8421" o:spt="203" style="position:absolute;left:8724;top:-2190;height:2;width:142;" coordorigin="8724,-2190" coordsize="142,2">
              <o:lock v:ext="edit"/>
              <v:shape id="_x0000_s8422" o:spid="_x0000_s8422" style="position:absolute;left:8724;top:-2190;height:2;width:142;" filled="f" stroked="t" coordorigin="8724,-2190" coordsize="142,0" path="m8724,-2190l8866,-21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3" o:spid="_x0000_s8423" o:spt="203" style="position:absolute;left:8866;top:-2190;height:206;width:2;" coordorigin="8866,-2190" coordsize="2,206">
              <o:lock v:ext="edit"/>
              <v:shape id="_x0000_s8424" o:spid="_x0000_s8424" style="position:absolute;left:8866;top:-2190;height:206;width:2;" filled="f" stroked="t" coordorigin="8866,-2190" coordsize="0,206" path="m8866,-2190l8866,-19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5" o:spid="_x0000_s8425" o:spt="203" style="position:absolute;left:8724;top:-2074;height:2;width:142;" coordorigin="8724,-2074" coordsize="142,2">
              <o:lock v:ext="edit"/>
              <v:shape id="_x0000_s8426" o:spid="_x0000_s8426" style="position:absolute;left:8724;top:-2074;height:2;width:142;" filled="f" stroked="t" coordorigin="8724,-2074" coordsize="142,0" path="m8724,-2074l8866,-207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7" o:spid="_x0000_s8427" o:spt="203" style="position:absolute;left:8758;top:-2228;height:77;width:72;" coordorigin="8758,-2228" coordsize="72,77">
              <o:lock v:ext="edit"/>
              <v:shape id="_x0000_s8428" o:spid="_x0000_s8428" style="position:absolute;left:8758;top:-2228;height:77;width:72;" fillcolor="#000000" filled="t" stroked="f" coordorigin="8758,-2228" coordsize="72,77" path="m8830,-2228l8758,-2187,8830,-2151,8830,-22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29" o:spid="_x0000_s8429" o:spt="203" style="position:absolute;left:8758;top:-2228;height:77;width:72;" coordorigin="8758,-2228" coordsize="72,77">
              <o:lock v:ext="edit"/>
              <v:shape id="_x0000_s8430" o:spid="_x0000_s8430" style="position:absolute;left:8758;top:-2228;height:77;width:72;" filled="f" stroked="t" coordorigin="8758,-2228" coordsize="72,77" path="m8758,-2187l8830,-2228,8830,-2151,8758,-218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1" o:spid="_x0000_s8431" o:spt="203" style="position:absolute;left:8609;top:-1998;height:5;width:254;" coordorigin="8609,-1998" coordsize="254,5">
              <o:lock v:ext="edit"/>
              <v:shape id="_x0000_s8432" o:spid="_x0000_s8432" style="position:absolute;left:8609;top:-1998;height:5;width:254;" filled="f" stroked="t" coordorigin="8609,-1998" coordsize="254,5" path="m8609,-1998l8863,-199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3" o:spid="_x0000_s8433" o:spt="203" style="position:absolute;left:8630;top:-2293;height:192;width:2;" coordorigin="8630,-2293" coordsize="2,192">
              <o:lock v:ext="edit"/>
              <v:shape id="_x0000_s8434" o:spid="_x0000_s8434" style="position:absolute;left:8630;top:-2293;height:192;width:2;" filled="f" stroked="t" coordorigin="8630,-2293" coordsize="0,192" path="m8630,-2293l8630,-210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5" o:spid="_x0000_s8435" o:spt="203" style="position:absolute;left:8210;top:-2202;height:2;width:420;" coordorigin="8210,-2202" coordsize="420,2">
              <o:lock v:ext="edit"/>
              <v:shape id="_x0000_s8436" o:spid="_x0000_s8436" style="position:absolute;left:8210;top:-2202;height:2;width:420;" filled="f" stroked="t" coordorigin="8210,-2202" coordsize="420,0" path="m8630,-2202l8210,-22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7" o:spid="_x0000_s8437" o:spt="203" style="position:absolute;left:6955;top:-2202;height:7;width:1550;" coordorigin="6955,-2202" coordsize="1550,7">
              <o:lock v:ext="edit"/>
              <v:shape id="_x0000_s8438" o:spid="_x0000_s8438" style="position:absolute;left:6955;top:-2202;height:7;width:1550;" filled="f" stroked="t" coordorigin="6955,-2202" coordsize="1550,7" path="m8506,-2202l6955,-2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9" o:spid="_x0000_s8439" o:spt="203" style="position:absolute;left:8820;top:-915;height:247;width:96;" coordorigin="8820,-915" coordsize="96,247">
              <o:lock v:ext="edit"/>
              <v:shape id="_x0000_s8440" o:spid="_x0000_s8440" style="position:absolute;left:8820;top:-915;height:247;width:96;" filled="f" stroked="t" coordorigin="8820,-915" coordsize="96,247" path="m8868,-668l8820,-690,8916,-730,8820,-771,8916,-812,8820,-853,8916,-896,8868,-91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1" o:spid="_x0000_s8441" o:spt="203" style="position:absolute;left:8863;top:-2002;height:1087;width:5;" coordorigin="8863,-2002" coordsize="5,1087">
              <o:lock v:ext="edit"/>
              <v:shape id="_x0000_s8442" o:spid="_x0000_s8442" style="position:absolute;left:8863;top:-2002;height:1087;width:5;" filled="f" stroked="t" coordorigin="8863,-2002" coordsize="5,1087" path="m8863,-2002l8868,-91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3" o:spid="_x0000_s8443" o:spt="203" style="position:absolute;left:8148;top:-692;height:2;width:259;" coordorigin="8148,-692" coordsize="259,2">
              <o:lock v:ext="edit"/>
              <v:shape id="_x0000_s8444" o:spid="_x0000_s8444" style="position:absolute;left:8148;top:-692;height:2;width:259;" filled="f" stroked="t" coordorigin="8148,-692" coordsize="259,0" path="m8407,-692l8148,-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5" o:spid="_x0000_s8445" o:spt="203" style="position:absolute;left:8148;top:-757;height:2;width:259;" coordorigin="8148,-757" coordsize="259,2">
              <o:lock v:ext="edit"/>
              <v:shape id="_x0000_s8446" o:spid="_x0000_s8446" style="position:absolute;left:8148;top:-757;height:2;width:259;" filled="f" stroked="t" coordorigin="8148,-757" coordsize="259,0" path="m8407,-757l8148,-75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7" o:spid="_x0000_s8447" o:spt="203" style="position:absolute;left:8278;top:-692;height:262;width:2;" coordorigin="8278,-692" coordsize="2,262">
              <o:lock v:ext="edit"/>
              <v:shape id="_x0000_s8448" o:spid="_x0000_s8448" style="position:absolute;left:8278;top:-692;height:262;width:2;" filled="f" stroked="t" coordorigin="8278,-692" coordsize="0,262" path="m8278,-430l8278,-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9" o:spid="_x0000_s8449" o:spt="203" style="position:absolute;left:8278;top:-954;height:197;width:2;" coordorigin="8278,-954" coordsize="2,197">
              <o:lock v:ext="edit"/>
              <v:shape id="_x0000_s8450" o:spid="_x0000_s8450" style="position:absolute;left:8278;top:-954;height:197;width:2;" filled="f" stroked="t" coordorigin="8278,-954" coordsize="0,197" path="m8278,-757l8278,-95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51" o:spid="_x0000_s8451" o:spt="75" type="#_x0000_t75" style="position:absolute;left:8477;top:-738;height:238;width:38;" filled="f" coordsize="21600,21600">
                <v:path/>
                <v:fill on="f" focussize="0,0"/>
                <v:stroke/>
                <v:imagedata r:id="rId660" o:title=""/>
                <o:lock v:ext="edit" aspectratio="t"/>
              </v:shape>
              <v:shape id="_x0000_s8452" o:spid="_x0000_s8452" o:spt="75" type="#_x0000_t75" style="position:absolute;left:8539;top:-738;height:238;width:115;" filled="f" coordsize="21600,21600">
                <v:path/>
                <v:fill on="f" focussize="0,0"/>
                <v:stroke/>
                <v:imagedata r:id="rId661" o:title=""/>
                <o:lock v:ext="edit" aspectratio="t"/>
              </v:shape>
            </v:group>
            <v:group id="_x0000_s8453" o:spid="_x0000_s8453" o:spt="203" style="position:absolute;left:7918;top:-658;height:240;width:946;" coordorigin="7918,-658" coordsize="946,240">
              <o:lock v:ext="edit"/>
              <v:shape id="_x0000_s8454" o:spid="_x0000_s8454" style="position:absolute;left:7918;top:-658;height:240;width:946;" filled="f" stroked="t" coordorigin="7918,-658" coordsize="946,240" path="m8863,-658l8863,-418,7918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55" o:spid="_x0000_s8455" o:spt="203" style="position:absolute;left:8256;top:-442;height:48;width:48;" coordorigin="8256,-442" coordsize="48,48">
              <o:lock v:ext="edit"/>
              <v:shape id="_x0000_s8456" o:spid="_x0000_s8456" style="position:absolute;left:8256;top:-442;height:48;width:48;" fillcolor="#000000" filled="t" stroked="f" coordorigin="8256,-442" coordsize="48,48" path="m8285,-442l8275,-442,8270,-440,8263,-435,8258,-428,8256,-423,8256,-414,8258,-409,8263,-402,8270,-397,8275,-394,8285,-394,8290,-397,8297,-402,8302,-409,8304,-414,8304,-423,8302,-428,8297,-435,8290,-440,8285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57" o:spid="_x0000_s8457" o:spt="203" style="position:absolute;left:8256;top:-442;height:48;width:48;" coordorigin="8256,-442" coordsize="48,48">
              <o:lock v:ext="edit"/>
              <v:shape id="_x0000_s8458" o:spid="_x0000_s8458" style="position:absolute;left:8256;top:-442;height:48;width:48;" filled="f" stroked="t" coordorigin="8256,-442" coordsize="48,48" path="m8256,-418l8256,-423,8258,-428,8263,-435,8270,-440,8275,-442,8285,-442,8290,-440,8297,-435,8302,-428,8304,-423,8304,-414,8302,-409,8297,-402,8290,-397,8285,-394,8275,-394,8270,-397,8263,-402,8258,-409,8256,-414,825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59" o:spid="_x0000_s8459" o:spt="203" style="position:absolute;left:8861;top:-3260;height:866;width:2;" coordorigin="8861,-3260" coordsize="2,866">
              <o:lock v:ext="edit"/>
              <v:shape id="_x0000_s8460" o:spid="_x0000_s8460" style="position:absolute;left:8861;top:-3260;height:866;width:2;" filled="f" stroked="t" coordorigin="8861,-3260" coordsize="0,866" path="m8861,-3260l8861,-23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1" o:spid="_x0000_s8461" o:spt="203" style="position:absolute;left:8861;top:-3457;height:197;width:2;" coordorigin="8861,-3457" coordsize="2,197">
              <o:lock v:ext="edit"/>
              <v:shape id="_x0000_s8462" o:spid="_x0000_s8462" style="position:absolute;left:8861;top:-3457;height:197;width:2;" filled="f" stroked="t" coordorigin="8861,-3457" coordsize="2,197" path="m8863,-3457l8861,-326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3" o:spid="_x0000_s8463" o:spt="203" style="position:absolute;left:8834;top:-2802;height:48;width:50;" coordorigin="8834,-2802" coordsize="50,48">
              <o:lock v:ext="edit"/>
              <v:shape id="_x0000_s8464" o:spid="_x0000_s8464" style="position:absolute;left:8834;top:-2802;height:48;width:50;" fillcolor="#000000" filled="t" stroked="f" coordorigin="8834,-2802" coordsize="50,48" path="m8863,-2802l8854,-2802,8849,-2799,8842,-2794,8837,-2787,8834,-2782,8834,-2773,8837,-2768,8842,-2761,8849,-2754,8868,-2754,8878,-2761,8882,-2768,8882,-2773,8885,-2778,8882,-2782,8882,-2787,8878,-2794,8863,-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65" o:spid="_x0000_s8465" o:spt="203" style="position:absolute;left:8834;top:-2802;height:48;width:50;" coordorigin="8834,-2802" coordsize="50,48">
              <o:lock v:ext="edit"/>
              <v:shape id="_x0000_s8466" o:spid="_x0000_s8466" style="position:absolute;left:8834;top:-2802;height:48;width:50;" filled="f" stroked="t" coordorigin="8834,-2802" coordsize="50,48" path="m8834,-2778l8834,-2782,8837,-2787,8842,-2794,8849,-2799,8854,-2802,8863,-2802,8868,-2799,8878,-2794,8882,-2787,8882,-2782,8885,-2778,8882,-2773,8882,-2768,8878,-2761,8868,-2754,8849,-2754,8842,-2761,8837,-2768,8834,-2773,8834,-277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7" o:spid="_x0000_s8467" o:spt="203" style="position:absolute;left:6526;top:-445;height:50;width:31;" coordorigin="6526,-445" coordsize="31,50">
              <o:lock v:ext="edit"/>
              <v:shape id="_x0000_s8468" o:spid="_x0000_s8468" style="position:absolute;left:6526;top:-445;height:50;width:31;" fillcolor="#000000" filled="t" stroked="f" coordorigin="6526,-445" coordsize="31,50" path="m6557,-397l6545,-397,6550,-394,6557,-397xe">
                <v:path arrowok="t"/>
                <v:fill on="t" focussize="0,0"/>
                <v:stroke on="f"/>
                <v:imagedata o:title=""/>
                <o:lock v:ext="edit"/>
              </v:shape>
              <v:shape id="_x0000_s8469" o:spid="_x0000_s8469" style="position:absolute;left:6526;top:-445;height:50;width:31;" fillcolor="#000000" filled="t" stroked="f" coordorigin="6526,-445" coordsize="31,50" path="m6557,-445l6545,-445,6542,-442,6533,-438,6528,-428,6526,-426,6526,-414,6528,-411,6533,-402,6542,-397,6559,-397,6569,-402,6574,-411,6574,-414,6576,-418,6574,-426,6574,-428,6569,-438,6559,-442,6557,-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0" o:spid="_x0000_s8470" o:spt="203" style="position:absolute;left:6526;top:-445;height:50;width:50;" coordorigin="6526,-445" coordsize="50,50">
              <o:lock v:ext="edit"/>
              <v:shape id="_x0000_s8471" o:spid="_x0000_s8471" style="position:absolute;left:6526;top:-445;height:50;width:50;" filled="f" stroked="t" coordorigin="6526,-445" coordsize="50,50" path="m6526,-418l6526,-426,6528,-428,6533,-438,6542,-442,6545,-445,6557,-445,6559,-442,6569,-438,6574,-428,6574,-426,6576,-418,6574,-414,6574,-411,6569,-402,6559,-397,6557,-397,6550,-394,6545,-397,6542,-397,6533,-402,6528,-411,6526,-414,652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72" o:spid="_x0000_s8472" o:spt="203" style="position:absolute;left:6804;top:-445;height:50;width:31;" coordorigin="6804,-445" coordsize="31,50">
              <o:lock v:ext="edit"/>
              <v:shape id="_x0000_s8473" o:spid="_x0000_s8473" style="position:absolute;left:6804;top:-445;height:50;width:31;" fillcolor="#000000" filled="t" stroked="f" coordorigin="6804,-445" coordsize="31,50" path="m6835,-397l6823,-397,6828,-394,6835,-397xe">
                <v:path arrowok="t"/>
                <v:fill on="t" focussize="0,0"/>
                <v:stroke on="f"/>
                <v:imagedata o:title=""/>
                <o:lock v:ext="edit"/>
              </v:shape>
              <v:shape id="_x0000_s8474" o:spid="_x0000_s8474" style="position:absolute;left:6804;top:-445;height:50;width:31;" fillcolor="#000000" filled="t" stroked="f" coordorigin="6804,-445" coordsize="31,50" path="m6835,-445l6823,-445,6821,-442,6811,-438,6806,-428,6806,-426,6804,-418,6806,-414,6806,-411,6811,-402,6821,-397,6838,-397,6847,-402,6852,-411,6854,-414,6854,-426,6852,-428,6847,-438,6838,-442,6835,-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5" o:spid="_x0000_s8475" o:spt="203" style="position:absolute;left:6804;top:-445;height:50;width:50;" coordorigin="6804,-445" coordsize="50,50">
              <o:lock v:ext="edit"/>
              <v:shape id="_x0000_s8476" o:spid="_x0000_s8476" style="position:absolute;left:6804;top:-445;height:50;width:50;" filled="f" stroked="t" coordorigin="6804,-445" coordsize="50,50" path="m6804,-418l6806,-426,6806,-428,6811,-438,6821,-442,6823,-445,6835,-445,6838,-442,6847,-438,6852,-428,6854,-426,6854,-414,6852,-411,6847,-402,6838,-397,6835,-397,6828,-394,6823,-397,6821,-397,6811,-402,6806,-411,6806,-414,6804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77" o:spid="_x0000_s8477" o:spt="203" style="position:absolute;left:7147;top:-435;height:48;width:48;" coordorigin="7147,-435" coordsize="48,48">
              <o:lock v:ext="edit"/>
              <v:shape id="_x0000_s8478" o:spid="_x0000_s8478" style="position:absolute;left:7147;top:-435;height:48;width:48;" fillcolor="#000000" filled="t" stroked="f" coordorigin="7147,-435" coordsize="48,48" path="m7176,-435l7166,-435,7162,-433,7154,-428,7150,-421,7147,-416,7147,-406,7150,-402,7154,-394,7162,-390,7166,-387,7176,-387,7181,-390,7188,-394,7195,-402,7195,-421,7188,-428,7181,-433,7176,-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9" o:spid="_x0000_s8479" o:spt="203" style="position:absolute;left:7147;top:-435;height:48;width:48;" coordorigin="7147,-435" coordsize="48,48">
              <o:lock v:ext="edit"/>
              <v:shape id="_x0000_s8480" o:spid="_x0000_s8480" style="position:absolute;left:7147;top:-435;height:48;width:48;" filled="f" stroked="t" coordorigin="7147,-435" coordsize="48,48" path="m7147,-411l7147,-416,7150,-421,7154,-428,7162,-433,7166,-435,7176,-435,7181,-433,7188,-428,7195,-421,7195,-402,7188,-394,7181,-390,7176,-387,7166,-387,7162,-390,7154,-394,7150,-402,7147,-406,7147,-41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1" o:spid="_x0000_s8481" o:spt="203" style="position:absolute;left:8251;top:-2024;height:48;width:48;" coordorigin="8251,-2024" coordsize="48,48">
              <o:lock v:ext="edit"/>
              <v:shape id="_x0000_s8482" o:spid="_x0000_s8482" style="position:absolute;left:8251;top:-2024;height:48;width:48;" fillcolor="#000000" filled="t" stroked="f" coordorigin="8251,-2024" coordsize="48,48" path="m8280,-2024l8270,-2024,8266,-2022,8258,-2017,8254,-2010,8251,-2005,8251,-1995,8254,-1990,8258,-1983,8266,-1976,8285,-1976,8299,-1990,8299,-2010,8292,-2017,8285,-2022,8280,-20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83" o:spid="_x0000_s8483" o:spt="203" style="position:absolute;left:8251;top:-2024;height:48;width:48;" coordorigin="8251,-2024" coordsize="48,48">
              <o:lock v:ext="edit"/>
              <v:shape id="_x0000_s8484" o:spid="_x0000_s8484" style="position:absolute;left:8251;top:-2024;height:48;width:48;" filled="f" stroked="t" coordorigin="8251,-2024" coordsize="48,48" path="m8251,-2000l8251,-2005,8254,-2010,8258,-2017,8266,-2022,8270,-2024,8280,-2024,8285,-2022,8292,-2017,8299,-2010,8299,-1990,8292,-1983,8285,-1976,8266,-1976,8258,-1983,8254,-1990,8251,-1995,8251,-200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5" o:spid="_x0000_s8485" o:spt="203" style="position:absolute;left:7790;top:-418;height:2;width:490;" coordorigin="7790,-418" coordsize="490,2">
              <o:lock v:ext="edit"/>
              <v:shape id="_x0000_s8486" o:spid="_x0000_s8486" style="position:absolute;left:7790;top:-418;height:2;width:490;" filled="f" stroked="t" coordorigin="7790,-418" coordsize="490,0" path="m7790,-418l8280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7" o:spid="_x0000_s8487" o:spt="203" style="position:absolute;left:8276;top:-2000;height:1046;width:2;" coordorigin="8276,-2000" coordsize="2,1046">
              <o:lock v:ext="edit"/>
              <v:shape id="_x0000_s8488" o:spid="_x0000_s8488" style="position:absolute;left:8276;top:-2000;height:1046;width:2;" filled="f" stroked="t" coordorigin="8276,-2000" coordsize="0,1046" path="m8276,-2000l8276,-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489" o:spid="_x0000_s8489" o:spt="203" style="position:absolute;left:2580;top:-3037;height:494;width:180;" coordorigin="2580,-3037" coordsize="180,494">
              <o:lock v:ext="edit"/>
              <v:shape id="_x0000_s8490" o:spid="_x0000_s8490" style="position:absolute;left:2580;top:-3037;height:494;width:180;" filled="f" stroked="t" coordorigin="2580,-3037" coordsize="180,494" path="m2760,-3037l2640,-3037,2628,-3034,2616,-3032,2606,-3025,2597,-3018,2590,-3008,2585,-2998,2580,-2986,2580,-2962,2585,-2950,2590,-2941,2597,-2931,2606,-2924,2616,-2917,2628,-2914,2640,-2914,2628,-2912,2580,-2864,2580,-2840,2585,-2828,2590,-2816,2597,-2806,2606,-2799,2616,-2794,2628,-2792,2640,-2790,2628,-2787,2616,-2785,2606,-2778,2597,-2770,2590,-2763,2585,-2751,2580,-2742,2580,-2715,2585,-2703,2590,-2694,2597,-2684,2606,-2677,2616,-2670,2628,-2667,2640,-2667,2628,-2665,2616,-2662,2606,-2655,2597,-2648,2590,-2638,2585,-2629,2580,-2617,2580,-2593,2585,-2581,2590,-2569,2597,-2562,2606,-2554,2616,-2547,2628,-2545,2640,-2542,2760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1" o:spid="_x0000_s8491" o:spt="203" style="position:absolute;left:2275;top:-3037;height:494;width:182;" coordorigin="2275,-3037" coordsize="182,494">
              <o:lock v:ext="edit"/>
              <v:shape id="_x0000_s8492" o:spid="_x0000_s8492" style="position:absolute;left:2275;top:-3037;height:494;width:182;" filled="f" stroked="t" coordorigin="2275,-3037" coordsize="182,494" path="m2275,-3037l2398,-3037,2410,-3034,2458,-2986,2458,-2962,2410,-2914,2398,-2914,2410,-2912,2419,-2907,2431,-2902,2441,-2895,2448,-2886,2453,-2876,2458,-2864,2458,-2840,2453,-2828,2448,-2816,2398,-2790,2410,-2787,2453,-2751,2458,-2742,2458,-2715,2453,-2703,2410,-2667,2398,-2667,2410,-2665,2458,-2617,2458,-2593,2453,-2581,2448,-2569,2398,-2542,2275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3" o:spid="_x0000_s8493" o:spt="203" style="position:absolute;left:2489;top:-3037;height:494;width:2;" coordorigin="2489,-3037" coordsize="2,494">
              <o:lock v:ext="edit"/>
              <v:shape id="_x0000_s8494" o:spid="_x0000_s8494" style="position:absolute;left:2489;top:-3037;height:494;width:2;" filled="f" stroked="t" coordorigin="2489,-3037" coordsize="0,494" path="m2489,-3037l248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5" o:spid="_x0000_s8495" o:spt="203" style="position:absolute;left:2549;top:-3037;height:494;width:2;" coordorigin="2549,-3037" coordsize="2,494">
              <o:lock v:ext="edit"/>
              <v:shape id="_x0000_s8496" o:spid="_x0000_s8496" style="position:absolute;left:2549;top:-3037;height:494;width:2;" filled="f" stroked="t" coordorigin="2549,-3037" coordsize="0,494" path="m2549,-3037l254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7" o:spid="_x0000_s8497" o:spt="203" style="position:absolute;left:1522;top:-4052;height:1642;width:257;" coordorigin="1522,-4052" coordsize="257,1642">
              <o:lock v:ext="edit"/>
              <v:shape id="_x0000_s8498" o:spid="_x0000_s8498" style="position:absolute;left:1522;top:-4052;height:1642;width:257;" filled="f" stroked="t" coordorigin="1522,-4052" coordsize="257,1642" path="m1522,-2410l1778,-2410,1778,-4052,1522,-4052,1522,-241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99" o:spid="_x0000_s8499" o:spt="75" type="#_x0000_t75" style="position:absolute;left:1634;top:-3596;height:955;width:115;" filled="f" coordsize="21600,21600">
                <v:path/>
                <v:fill on="f" focussize="0,0"/>
                <v:stroke/>
                <v:imagedata r:id="rId662" o:title=""/>
                <o:lock v:ext="edit" aspectratio="t"/>
              </v:shape>
            </v:group>
            <v:group id="_x0000_s8500" o:spid="_x0000_s8500" o:spt="203" style="position:absolute;left:1790;top:-2542;height:2;width:485;" coordorigin="1790,-2542" coordsize="485,2">
              <o:lock v:ext="edit"/>
              <v:shape id="_x0000_s8501" o:spid="_x0000_s8501" style="position:absolute;left:1790;top:-2542;height:2;width:485;" filled="f" stroked="t" coordorigin="1790,-2542" coordsize="485,0" path="m2275,-2542l1790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2" o:spid="_x0000_s8502" o:spt="203" style="position:absolute;left:1790;top:-3037;height:2;width:485;" coordorigin="1790,-3037" coordsize="485,2">
              <o:lock v:ext="edit"/>
              <v:shape id="_x0000_s8503" o:spid="_x0000_s8503" style="position:absolute;left:1790;top:-3037;height:2;width:485;" filled="f" stroked="t" coordorigin="1790,-3037" coordsize="485,0" path="m2275,-3037l1790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4" o:spid="_x0000_s8504" o:spt="203" style="position:absolute;left:2573;top:-3778;height:494;width:182;" coordorigin="2573,-3778" coordsize="182,494">
              <o:lock v:ext="edit"/>
              <v:shape id="_x0000_s8505" o:spid="_x0000_s8505" style="position:absolute;left:2573;top:-3778;height:494;width:182;" filled="f" stroked="t" coordorigin="2573,-3778" coordsize="182,494" path="m2755,-3778l2633,-3778,2621,-3776,2611,-3774,2599,-3766,2592,-3759,2582,-3750,2578,-3740,2573,-3728,2573,-3704,2578,-3692,2582,-3680,2592,-3673,2599,-3666,2611,-3658,2621,-3656,2633,-3654,2621,-3654,2611,-3649,2599,-3644,2592,-3637,2582,-3627,2578,-3615,2573,-3606,2573,-3579,2578,-3567,2582,-3558,2592,-3548,2599,-3541,2611,-3536,2621,-3531,2633,-3531,2621,-3529,2611,-3526,2599,-3522,2592,-3512,2582,-3502,2578,-3493,2573,-3481,2573,-3457,2578,-3445,2582,-3435,2592,-3426,2599,-3418,2611,-3411,2621,-3409,2633,-3406,2621,-3406,2611,-3402,2599,-3397,2592,-3390,2582,-3380,2578,-3370,2573,-3358,2573,-3332,2578,-3320,2582,-3310,2592,-3301,2599,-3294,2611,-3289,2621,-3284,2755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6" o:spid="_x0000_s8506" o:spt="203" style="position:absolute;left:2270;top:-3778;height:494;width:180;" coordorigin="2270,-3778" coordsize="180,494">
              <o:lock v:ext="edit"/>
              <v:shape id="_x0000_s8507" o:spid="_x0000_s8507" style="position:absolute;left:2270;top:-3778;height:494;width:180;" filled="f" stroked="t" coordorigin="2270,-3778" coordsize="180,494" path="m2270,-3778l2390,-3778,2402,-3776,2414,-3774,2424,-3766,2434,-3759,2441,-3750,2446,-3740,2450,-3728,2450,-3704,2446,-3692,2441,-3680,2434,-3673,2424,-3666,2414,-3658,2402,-3656,2390,-3654,2402,-3654,2446,-3615,2450,-3606,2450,-3579,2446,-3567,2402,-3531,2390,-3531,2402,-3529,2450,-3481,2450,-3457,2446,-3445,2441,-3435,2434,-3426,2424,-3418,2414,-3411,2402,-3409,2390,-3406,2402,-3406,2450,-3358,2450,-3332,2402,-3284,2270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8" o:spid="_x0000_s8508" o:spt="203" style="position:absolute;left:2482;top:-3778;height:494;width:2;" coordorigin="2482,-3778" coordsize="2,494">
              <o:lock v:ext="edit"/>
              <v:shape id="_x0000_s8509" o:spid="_x0000_s8509" style="position:absolute;left:2482;top:-3778;height:494;width:2;" filled="f" stroked="t" coordorigin="2482,-3778" coordsize="0,494" path="m2482,-3778l2482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0" o:spid="_x0000_s8510" o:spt="203" style="position:absolute;left:2542;top:-3778;height:494;width:2;" coordorigin="2542,-3778" coordsize="2,494">
              <o:lock v:ext="edit"/>
              <v:shape id="_x0000_s8511" o:spid="_x0000_s8511" style="position:absolute;left:2542;top:-3778;height:494;width:2;" filled="f" stroked="t" coordorigin="2542,-3778" coordsize="0,494" path="m2542,-3778l2542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2" o:spid="_x0000_s8512" o:spt="203" style="position:absolute;left:1790;top:-3284;height:2;width:480;" coordorigin="1790,-3284" coordsize="480,2">
              <o:lock v:ext="edit"/>
              <v:shape id="_x0000_s8513" o:spid="_x0000_s8513" style="position:absolute;left:1790;top:-3284;height:2;width:480;" filled="f" stroked="t" coordorigin="1790,-3284" coordsize="480,0" path="m2270,-3284l1790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4" o:spid="_x0000_s8514" o:spt="203" style="position:absolute;left:1790;top:-3778;height:2;width:480;" coordorigin="1790,-3778" coordsize="480,2">
              <o:lock v:ext="edit"/>
              <v:shape id="_x0000_s8515" o:spid="_x0000_s8515" style="position:absolute;left:1790;top:-3778;height:2;width:480;" filled="f" stroked="t" coordorigin="1790,-3778" coordsize="480,0" path="m2270,-3778l1790,-37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6" o:spid="_x0000_s8516" o:spt="203" style="position:absolute;left:1750;top:-1659;height:96;width:96;" coordorigin="1750,-1659" coordsize="96,96">
              <o:lock v:ext="edit"/>
              <v:shape id="_x0000_s8517" o:spid="_x0000_s8517" style="position:absolute;left:1750;top:-1659;height:96;width:96;" fillcolor="#000000" filled="t" stroked="f" coordorigin="1750,-1659" coordsize="96,96" path="m1846,-1659l1750,-1628,1812,-1563,1846,-16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18" o:spid="_x0000_s8518" o:spt="203" style="position:absolute;left:1750;top:-1659;height:96;width:96;" coordorigin="1750,-1659" coordsize="96,96">
              <o:lock v:ext="edit"/>
              <v:shape id="_x0000_s8519" o:spid="_x0000_s8519" style="position:absolute;left:1750;top:-1659;height:96;width:96;" filled="f" stroked="t" coordorigin="1750,-1659" coordsize="96,96" path="m1812,-1563l1846,-1659,1750,-1628,1812,-156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0" o:spid="_x0000_s8520" o:spt="203" style="position:absolute;left:1812;top:-1693;height:65;width:65;" coordorigin="1812,-1693" coordsize="65,65">
              <o:lock v:ext="edit"/>
              <v:shape id="_x0000_s8521" o:spid="_x0000_s8521" style="position:absolute;left:1812;top:-1693;height:65;width:65;" filled="f" stroked="t" coordorigin="1812,-1693" coordsize="65,65" path="m1812,-1693l1877,-16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2" o:spid="_x0000_s8522" o:spt="203" style="position:absolute;left:1685;top:-1760;height:264;width:257;" coordorigin="1685,-1760" coordsize="257,264">
              <o:lock v:ext="edit"/>
              <v:shape id="_x0000_s8523" o:spid="_x0000_s8523" style="position:absolute;left:1685;top:-1760;height:264;width:257;" filled="f" stroked="t" coordorigin="1685,-1760" coordsize="257,264" path="m1685,-1496l1942,-176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4" o:spid="_x0000_s8524" o:spt="203" style="position:absolute;left:2167;top:-1698;height:98;width:96;" coordorigin="2167,-1698" coordsize="96,98">
              <o:lock v:ext="edit"/>
              <v:shape id="_x0000_s8525" o:spid="_x0000_s8525" style="position:absolute;left:2167;top:-1698;height:98;width:96;" fillcolor="#000000" filled="t" stroked="f" coordorigin="2167,-1698" coordsize="96,98" path="m2167,-1698l2198,-1599,2263,-1666,2167,-16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26" o:spid="_x0000_s8526" o:spt="203" style="position:absolute;left:2167;top:-1698;height:98;width:96;" coordorigin="2167,-1698" coordsize="96,98">
              <o:lock v:ext="edit"/>
              <v:shape id="_x0000_s8527" o:spid="_x0000_s8527" style="position:absolute;left:2167;top:-1698;height:98;width:96;" filled="f" stroked="t" coordorigin="2167,-1698" coordsize="96,98" path="m2263,-1666l2167,-1698,2198,-1599,2263,-16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8" o:spid="_x0000_s8528" o:spt="203" style="position:absolute;left:2134;top:-1731;height:65;width:65;" coordorigin="2134,-1731" coordsize="65,65">
              <o:lock v:ext="edit"/>
              <v:shape id="_x0000_s8529" o:spid="_x0000_s8529" style="position:absolute;left:2134;top:-1731;height:65;width:65;" filled="f" stroked="t" coordorigin="2134,-1731" coordsize="65,65" path="m2134,-1666l2198,-173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0" o:spid="_x0000_s8530" o:spt="203" style="position:absolute;left:2071;top:-1796;height:262;width:257;" coordorigin="2071,-1796" coordsize="257,262">
              <o:lock v:ext="edit"/>
              <v:shape id="_x0000_s8531" o:spid="_x0000_s8531" style="position:absolute;left:2071;top:-1796;height:262;width:257;" filled="f" stroked="t" coordorigin="2071,-1796" coordsize="257,262" path="m2328,-1534l2071,-179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2" o:spid="_x0000_s8532" o:spt="203" style="position:absolute;left:1819;top:-1328;height:98;width:96;" coordorigin="1819,-1328" coordsize="96,98">
              <o:lock v:ext="edit"/>
              <v:shape id="_x0000_s8533" o:spid="_x0000_s8533" style="position:absolute;left:1819;top:-1328;height:98;width:96;" fillcolor="#000000" filled="t" stroked="f" coordorigin="1819,-1328" coordsize="96,98" path="m1819,-1328l1850,-1230,1915,-1294,1819,-13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34" o:spid="_x0000_s8534" o:spt="203" style="position:absolute;left:1819;top:-1328;height:98;width:96;" coordorigin="1819,-1328" coordsize="96,98">
              <o:lock v:ext="edit"/>
              <v:shape id="_x0000_s8535" o:spid="_x0000_s8535" style="position:absolute;left:1819;top:-1328;height:98;width:96;" filled="f" stroked="t" coordorigin="1819,-1328" coordsize="96,98" path="m1915,-1294l1819,-1328,1850,-1230,1915,-129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6" o:spid="_x0000_s8536" o:spt="203" style="position:absolute;left:1786;top:-1359;height:65;width:65;" coordorigin="1786,-1359" coordsize="65,65">
              <o:lock v:ext="edit"/>
              <v:shape id="_x0000_s8537" o:spid="_x0000_s8537" style="position:absolute;left:1786;top:-1359;height:65;width:65;" filled="f" stroked="t" coordorigin="1786,-1359" coordsize="65,65" path="m1786,-1294l1850,-13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8" o:spid="_x0000_s8538" o:spt="203" style="position:absolute;left:1721;top:-1426;height:264;width:259;" coordorigin="1721,-1426" coordsize="259,264">
              <o:lock v:ext="edit"/>
              <v:shape id="_x0000_s8539" o:spid="_x0000_s8539" style="position:absolute;left:1721;top:-1426;height:264;width:259;" filled="f" stroked="t" coordorigin="1721,-1426" coordsize="259,264" path="m1980,-1162l1721,-1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0" o:spid="_x0000_s8540" o:spt="203" style="position:absolute;left:2114;top:-1352;height:98;width:96;" coordorigin="2114,-1352" coordsize="96,98">
              <o:lock v:ext="edit"/>
              <v:shape id="_x0000_s8541" o:spid="_x0000_s8541" style="position:absolute;left:2114;top:-1352;height:98;width:96;" fillcolor="#000000" filled="t" stroked="f" coordorigin="2114,-1352" coordsize="96,98" path="m2210,-1352l2114,-1321,2177,-1254,2210,-1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42" o:spid="_x0000_s8542" o:spt="203" style="position:absolute;left:2114;top:-1352;height:98;width:96;" coordorigin="2114,-1352" coordsize="96,98">
              <o:lock v:ext="edit"/>
              <v:shape id="_x0000_s8543" o:spid="_x0000_s8543" style="position:absolute;left:2114;top:-1352;height:98;width:96;" filled="f" stroked="t" coordorigin="2114,-1352" coordsize="96,98" path="m2177,-1254l2210,-1352,2114,-1321,2177,-125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4" o:spid="_x0000_s8544" o:spt="203" style="position:absolute;left:2177;top:-1386;height:65;width:65;" coordorigin="2177,-1386" coordsize="65,65">
              <o:lock v:ext="edit"/>
              <v:shape id="_x0000_s8545" o:spid="_x0000_s8545" style="position:absolute;left:2177;top:-1386;height:65;width:65;" filled="f" stroked="t" coordorigin="2177,-1386" coordsize="65,65" path="m2177,-1386l2242,-132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6" o:spid="_x0000_s8546" o:spt="203" style="position:absolute;left:2050;top:-1450;height:262;width:257;" coordorigin="2050,-1450" coordsize="257,262">
              <o:lock v:ext="edit"/>
              <v:shape id="_x0000_s8547" o:spid="_x0000_s8547" style="position:absolute;left:2050;top:-1450;height:262;width:257;" filled="f" stroked="t" coordorigin="2050,-1450" coordsize="257,262" path="m2050,-1189l2306,-145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8" o:spid="_x0000_s8548" o:spt="203" style="position:absolute;left:1980;top:-1189;height:48;width:70;" coordorigin="1980,-1189" coordsize="70,48">
              <o:lock v:ext="edit"/>
              <v:shape id="_x0000_s8549" o:spid="_x0000_s8549" style="position:absolute;left:1980;top:-1189;height:48;width:70;" filled="f" stroked="t" coordorigin="1980,-1189" coordsize="70,48" path="m2050,-1189l2002,-1141,1980,-11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0" o:spid="_x0000_s8550" o:spt="203" style="position:absolute;left:2306;top:-1506;height:55;width:53;" coordorigin="2306,-1506" coordsize="53,55">
              <o:lock v:ext="edit"/>
              <v:shape id="_x0000_s8551" o:spid="_x0000_s8551" style="position:absolute;left:2306;top:-1506;height:55;width:53;" filled="f" stroked="t" coordorigin="2306,-1506" coordsize="53,55" path="m2306,-1450l2359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2" o:spid="_x0000_s8552" o:spt="203" style="position:absolute;left:1668;top:-1479;height:53;width:53;" coordorigin="1668,-1479" coordsize="53,53">
              <o:lock v:ext="edit"/>
              <v:shape id="_x0000_s8553" o:spid="_x0000_s8553" style="position:absolute;left:1668;top:-1479;height:53;width:53;" filled="f" stroked="t" coordorigin="1668,-1479" coordsize="53,53" path="m1721,-1426l1668,-147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4" o:spid="_x0000_s8554" o:spt="203" style="position:absolute;left:1668;top:-1496;height:17;width:17;" coordorigin="1668,-1496" coordsize="17,17">
              <o:lock v:ext="edit"/>
              <v:shape id="_x0000_s8555" o:spid="_x0000_s8555" style="position:absolute;left:1668;top:-1496;height:17;width:17;" filled="f" stroked="t" coordorigin="1668,-1496" coordsize="17,17" path="m1685,-1496l1668,-147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6" o:spid="_x0000_s8556" o:spt="203" style="position:absolute;left:1942;top:-1842;height:82;width:82;" coordorigin="1942,-1842" coordsize="82,82">
              <o:lock v:ext="edit"/>
              <v:shape id="_x0000_s8557" o:spid="_x0000_s8557" style="position:absolute;left:1942;top:-1842;height:82;width:82;" filled="f" stroked="t" coordorigin="1942,-1842" coordsize="82,82" path="m1942,-1760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8" o:spid="_x0000_s8558" o:spt="203" style="position:absolute;left:2023;top:-1842;height:46;width:48;" coordorigin="2023,-1842" coordsize="48,46">
              <o:lock v:ext="edit"/>
              <v:shape id="_x0000_s8559" o:spid="_x0000_s8559" style="position:absolute;left:2023;top:-1842;height:46;width:48;" filled="f" stroked="t" coordorigin="2023,-1842" coordsize="48,46" path="m2071,-1796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0" o:spid="_x0000_s8560" o:spt="203" style="position:absolute;left:2328;top:-1534;height:29;width:31;" coordorigin="2328,-1534" coordsize="31,29">
              <o:lock v:ext="edit"/>
              <v:shape id="_x0000_s8561" o:spid="_x0000_s8561" style="position:absolute;left:2328;top:-1534;height:29;width:31;" filled="f" stroked="t" coordorigin="2328,-1534" coordsize="31,29" path="m2359,-1506l2328,-153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2" o:spid="_x0000_s8562" o:spt="203" style="position:absolute;left:1997;top:-1141;height:377;width:5;" coordorigin="1997,-1141" coordsize="5,377">
              <o:lock v:ext="edit"/>
              <v:shape id="_x0000_s8563" o:spid="_x0000_s8563" style="position:absolute;left:1997;top:-1141;height:377;width:5;" filled="f" stroked="t" coordorigin="1997,-1141" coordsize="5,377" path="m2002,-1141l1997,-76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4" o:spid="_x0000_s8564" o:spt="203" style="position:absolute;left:1315;top:-3526;height:2052;width:1061;" coordorigin="1315,-3526" coordsize="1061,2052">
              <o:lock v:ext="edit"/>
              <v:shape id="_x0000_s8565" o:spid="_x0000_s8565" style="position:absolute;left:1315;top:-3526;height:2052;width:1061;" filled="f" stroked="t" coordorigin="1315,-3526" coordsize="1061,2052" path="m2376,-3526l1939,-3526,1939,-2031,1315,-2031,1315,-1474,1658,-147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6" o:spid="_x0000_s8566" o:spt="203" style="position:absolute;left:2194;top:-2785;height:1296;width:542;" coordorigin="2194,-2785" coordsize="542,1296">
              <o:lock v:ext="edit"/>
              <v:shape id="_x0000_s8567" o:spid="_x0000_s8567" style="position:absolute;left:2194;top:-2785;height:1296;width:542;" filled="f" stroked="t" coordorigin="2194,-2785" coordsize="542,1296" path="m2417,-2785l2194,-2785,2194,-1988,2736,-1988,2736,-1489,2369,-148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8" o:spid="_x0000_s8568" o:spt="203" style="position:absolute;left:1644;top:-1506;height:50;width:48;" coordorigin="1644,-1506" coordsize="48,50">
              <o:lock v:ext="edit"/>
              <v:shape id="_x0000_s8569" o:spid="_x0000_s8569" style="position:absolute;left:1644;top:-1506;height:50;width:48;" fillcolor="#000000" filled="t" stroked="f" coordorigin="1644,-1506" coordsize="48,50" path="m1678,-1503l1658,-1503,1651,-1498,1644,-1489,1644,-1470,1651,-1462,1658,-1458,1663,-1455,1673,-1455,1678,-1458,1685,-1462,1690,-1470,1692,-1474,1692,-1484,1685,-1498,1678,-1503xe">
                <v:path arrowok="t"/>
                <v:fill on="t" focussize="0,0"/>
                <v:stroke on="f"/>
                <v:imagedata o:title=""/>
                <o:lock v:ext="edit"/>
              </v:shape>
              <v:shape id="_x0000_s8570" o:spid="_x0000_s8570" style="position:absolute;left:1644;top:-1506;height:50;width:48;" fillcolor="#000000" filled="t" stroked="f" coordorigin="1644,-1506" coordsize="48,50" path="m1668,-1506l1663,-1503,1673,-1503,1668,-150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71" o:spid="_x0000_s8571" o:spt="203" style="position:absolute;left:1644;top:-1506;height:50;width:48;" coordorigin="1644,-1506" coordsize="48,50">
              <o:lock v:ext="edit"/>
              <v:shape id="_x0000_s8572" o:spid="_x0000_s8572" style="position:absolute;left:1644;top:-1506;height:50;width:48;" filled="f" stroked="t" coordorigin="1644,-1506" coordsize="48,50" path="m1644,-1479l1644,-1489,1651,-1498,1658,-1503,1663,-1503,1668,-1506,1673,-1503,1678,-1503,1685,-1498,1690,-1489,1692,-1484,1692,-1474,1690,-1470,1685,-1462,1678,-1458,1673,-1455,1663,-1455,1658,-1458,1651,-1462,1644,-1470,1644,-1479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3" o:spid="_x0000_s8573" o:spt="203" style="position:absolute;left:2335;top:-1530;height:50;width:48;" coordorigin="2335,-1530" coordsize="48,50">
              <o:lock v:ext="edit"/>
              <v:shape id="_x0000_s8574" o:spid="_x0000_s8574" style="position:absolute;left:2335;top:-1530;height:50;width:48;" fillcolor="#000000" filled="t" stroked="f" coordorigin="2335,-1530" coordsize="48,50" path="m2364,-1530l2354,-1530,2350,-1527,2342,-1522,2338,-1515,2335,-1508,2335,-1501,2338,-1494,2342,-1486,2350,-1482,2354,-1479,2364,-1479,2369,-1482,2376,-1486,2383,-1494,2383,-1515,2376,-1522,2369,-1527,2364,-15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75" o:spid="_x0000_s8575" o:spt="203" style="position:absolute;left:2335;top:-1530;height:50;width:48;" coordorigin="2335,-1530" coordsize="48,50">
              <o:lock v:ext="edit"/>
              <v:shape id="_x0000_s8576" o:spid="_x0000_s8576" style="position:absolute;left:2335;top:-1530;height:50;width:48;" filled="f" stroked="t" coordorigin="2335,-1530" coordsize="48,50" path="m2335,-1506l2335,-1508,2338,-1515,2342,-1522,2350,-1527,2354,-1530,2364,-1530,2369,-1527,2376,-1522,2383,-1515,2383,-1494,2376,-1486,2369,-1482,2364,-1479,2354,-1479,2350,-1482,2342,-1486,2338,-1494,2335,-1501,2335,-150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7" o:spid="_x0000_s8577" o:spt="203" style="position:absolute;left:2021;top:-2154;height:312;width:2;" coordorigin="2021,-2154" coordsize="2,312">
              <o:lock v:ext="edit"/>
              <v:shape id="_x0000_s8578" o:spid="_x0000_s8578" style="position:absolute;left:2021;top:-2154;height:312;width:2;" filled="f" stroked="t" coordorigin="2021,-2154" coordsize="2,312" path="m2021,-2154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9" o:spid="_x0000_s8579" o:spt="203" style="position:absolute;left:1999;top:-1866;height:48;width:48;" coordorigin="1999,-1866" coordsize="48,48">
              <o:lock v:ext="edit"/>
              <v:shape id="_x0000_s8580" o:spid="_x0000_s8580" style="position:absolute;left:1999;top:-1866;height:48;width:48;" fillcolor="#000000" filled="t" stroked="f" coordorigin="1999,-1866" coordsize="48,48" path="m2028,-1866l2018,-1866,2014,-1863,2006,-1858,2002,-1851,1999,-1846,1999,-1837,2002,-1832,2006,-1825,2014,-1818,2033,-1818,2040,-1825,2045,-1832,2047,-1837,2047,-1846,2045,-1851,2040,-1858,2033,-1863,2028,-1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81" o:spid="_x0000_s8581" o:spt="203" style="position:absolute;left:1999;top:-1866;height:48;width:48;" coordorigin="1999,-1866" coordsize="48,48">
              <o:lock v:ext="edit"/>
              <v:shape id="_x0000_s8582" o:spid="_x0000_s8582" style="position:absolute;left:1999;top:-1866;height:48;width:48;" filled="f" stroked="t" coordorigin="1999,-1866" coordsize="48,48" path="m1999,-1842l1999,-1846,2002,-1851,2006,-1858,2014,-1863,2018,-1866,2028,-1866,2033,-1863,2040,-1858,2045,-1851,2047,-1846,2047,-1837,2045,-1832,2040,-1825,2033,-1818,2014,-1818,2006,-1825,2002,-1832,1999,-1837,1999,-184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3" o:spid="_x0000_s8583" o:spt="203" style="position:absolute;left:1978;top:-1165;height:48;width:48;" coordorigin="1978,-1165" coordsize="48,48">
              <o:lock v:ext="edit"/>
              <v:shape id="_x0000_s8584" o:spid="_x0000_s8584" style="position:absolute;left:1978;top:-1165;height:48;width:48;" fillcolor="#000000" filled="t" stroked="f" coordorigin="1978,-1165" coordsize="48,48" path="m2006,-1165l1997,-1165,1992,-1162,1985,-1158,1980,-1150,1978,-1146,1978,-1136,1980,-1131,1985,-1124,1992,-1119,1997,-1117,2006,-1117,2011,-1119,2018,-1124,2026,-1131,2026,-1150,2018,-1158,2011,-1162,2006,-11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85" o:spid="_x0000_s8585" o:spt="203" style="position:absolute;left:1978;top:-1165;height:48;width:48;" coordorigin="1978,-1165" coordsize="48,48">
              <o:lock v:ext="edit"/>
              <v:shape id="_x0000_s8586" o:spid="_x0000_s8586" style="position:absolute;left:1978;top:-1165;height:48;width:48;" filled="f" stroked="t" coordorigin="1978,-1165" coordsize="48,48" path="m1978,-1141l1978,-1146,1980,-1150,1985,-1158,1992,-1162,1997,-1165,2006,-1165,2011,-1162,2018,-1158,2026,-1150,2026,-1131,2018,-1124,2011,-1119,2006,-1117,1997,-1117,1992,-1119,1985,-1124,1980,-1131,1978,-1136,1978,-114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7" o:spid="_x0000_s8587" o:spt="203" style="position:absolute;left:2256;top:-2166;height:7;width:703;" coordorigin="2256,-2166" coordsize="703,7">
              <o:lock v:ext="edit"/>
              <v:shape id="_x0000_s8588" o:spid="_x0000_s8588" style="position:absolute;left:2256;top:-2166;height:7;width:703;" filled="f" stroked="t" coordorigin="2256,-2166" coordsize="703,7" path="m2256,-2166l2959,-21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9" o:spid="_x0000_s8589" o:spt="203" style="position:absolute;left:3804;top:-4299;height:1262;width:2;" coordorigin="3804,-4299" coordsize="2,1262">
              <o:lock v:ext="edit"/>
              <v:shape id="_x0000_s8590" o:spid="_x0000_s8590" style="position:absolute;left:3804;top:-4299;height:1262;width:2;" filled="f" stroked="t" coordorigin="3804,-4299" coordsize="2,1262" path="m3806,-4299l3804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91" o:spid="_x0000_s8591" o:spt="203" style="position:absolute;left:3756;top:-4376;height:103;width:101;" coordorigin="3756,-4376" coordsize="101,103">
              <o:lock v:ext="edit"/>
              <v:shape id="_x0000_s8592" o:spid="_x0000_s8592" style="position:absolute;left:3756;top:-4376;height:103;width:101;" fillcolor="#000000" filled="t" stroked="f" coordorigin="3756,-4376" coordsize="101,103" path="m3806,-4376l3756,-4273,3780,-4282,3794,-4285,3851,-4285,3806,-4376xe">
                <v:path arrowok="t"/>
                <v:fill on="t" focussize="0,0"/>
                <v:stroke on="f"/>
                <v:imagedata o:title=""/>
                <o:lock v:ext="edit"/>
              </v:shape>
              <v:shape id="_x0000_s8593" o:spid="_x0000_s8593" style="position:absolute;left:3756;top:-4376;height:103;width:101;" fillcolor="#000000" filled="t" stroked="f" coordorigin="3756,-4376" coordsize="101,103" path="m3851,-4285l3818,-4285,3833,-4282,3857,-4273,3851,-42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94" o:spid="_x0000_s8594" o:spt="203" style="position:absolute;left:3439;top:-4302;height:1020;width:5;" coordorigin="3439,-4302" coordsize="5,1020">
              <o:lock v:ext="edit"/>
              <v:shape id="_x0000_s8595" o:spid="_x0000_s8595" style="position:absolute;left:3439;top:-4302;height:1020;width:5;" filled="f" stroked="t" coordorigin="3439,-4302" coordsize="5,1020" path="m3444,-4302l3439,-3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96" o:spid="_x0000_s8596" o:spt="203" style="position:absolute;left:3394;top:-4381;height:103;width:98;" coordorigin="3394,-4381" coordsize="98,103">
              <o:lock v:ext="edit"/>
              <v:shape id="_x0000_s8597" o:spid="_x0000_s8597" style="position:absolute;left:3394;top:-4381;height:103;width:98;" fillcolor="#000000" filled="t" stroked="f" coordorigin="3394,-4381" coordsize="98,103" path="m3444,-4381l3394,-4278,3406,-4285,3430,-4290,3486,-4290,3444,-4381xe">
                <v:path arrowok="t"/>
                <v:fill on="t" focussize="0,0"/>
                <v:stroke on="f"/>
                <v:imagedata o:title=""/>
                <o:lock v:ext="edit"/>
              </v:shape>
              <v:shape id="_x0000_s8598" o:spid="_x0000_s8598" style="position:absolute;left:3394;top:-4381;height:103;width:98;" fillcolor="#000000" filled="t" stroked="f" coordorigin="3394,-4381" coordsize="98,103" path="m3486,-4290l3456,-4290,3468,-4287,3492,-4278,3486,-42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99" o:spid="_x0000_s8599" o:spt="203" style="position:absolute;left:3214;top:-4309;height:533;width:2;" coordorigin="3214,-4309" coordsize="2,533">
              <o:lock v:ext="edit"/>
              <v:shape id="_x0000_s8600" o:spid="_x0000_s8600" style="position:absolute;left:3214;top:-4309;height:533;width:2;" filled="f" stroked="t" coordorigin="3214,-4309" coordsize="2,533" path="m3214,-4309l3216,-377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1" o:spid="_x0000_s8601" o:spt="203" style="position:absolute;left:3161;top:-4386;height:101;width:101;" coordorigin="3161,-4386" coordsize="101,101">
              <o:lock v:ext="edit"/>
              <v:shape id="_x0000_s8602" o:spid="_x0000_s8602" style="position:absolute;left:3161;top:-4386;height:101;width:101;" fillcolor="#000000" filled="t" stroked="f" coordorigin="3161,-4386" coordsize="101,101" path="m3211,-4386l3161,-4285,3173,-4290,3187,-4292,3199,-4294,3214,-4297,3256,-4297,3211,-4386xe">
                <v:path arrowok="t"/>
                <v:fill on="t" focussize="0,0"/>
                <v:stroke on="f"/>
                <v:imagedata o:title=""/>
                <o:lock v:ext="edit"/>
              </v:shape>
              <v:shape id="_x0000_s8603" o:spid="_x0000_s8603" style="position:absolute;left:3161;top:-4386;height:101;width:101;" fillcolor="#000000" filled="t" stroked="f" coordorigin="3161,-4386" coordsize="101,101" path="m3256,-4297l3214,-4297,3250,-4290,3262,-4285,3256,-4297xe">
                <v:path arrowok="t"/>
                <v:fill on="t" focussize="0,0"/>
                <v:stroke on="f"/>
                <v:imagedata o:title=""/>
                <o:lock v:ext="edit"/>
              </v:shape>
              <v:shape id="_x0000_s8604" o:spid="_x0000_s8604" o:spt="75" type="#_x0000_t75" style="position:absolute;left:3250;top:-4561;height:310;width:634;" filled="f" coordsize="21600,21600">
                <v:path/>
                <v:fill on="f" focussize="0,0"/>
                <v:stroke/>
                <v:imagedata r:id="rId663" o:title=""/>
                <o:lock v:ext="edit" aspectratio="t"/>
              </v:shape>
            </v:group>
            <v:group id="_x0000_s8605" o:spid="_x0000_s8605" o:spt="203" style="position:absolute;left:2750;top:-3778;height:2;width:461;" coordorigin="2750,-3778" coordsize="461,2">
              <o:lock v:ext="edit"/>
              <v:shape id="_x0000_s8606" o:spid="_x0000_s8606" style="position:absolute;left:2750;top:-3778;height:2;width:461;" filled="f" stroked="t" coordorigin="2750,-3778" coordsize="461,2" path="m2750,-3778l3211,-377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7" o:spid="_x0000_s8607" o:spt="203" style="position:absolute;left:2755;top:-3282;height:2;width:684;" coordorigin="2755,-3282" coordsize="684,2">
              <o:lock v:ext="edit"/>
              <v:shape id="_x0000_s8608" o:spid="_x0000_s8608" style="position:absolute;left:2755;top:-3282;height:2;width:684;" filled="f" stroked="t" coordorigin="2755,-3282" coordsize="684,0" path="m2755,-3282l3439,-3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9" o:spid="_x0000_s8609" o:spt="203" style="position:absolute;left:2765;top:-3037;height:2;width:1032;" coordorigin="2765,-3037" coordsize="1032,2">
              <o:lock v:ext="edit"/>
              <v:shape id="_x0000_s8610" o:spid="_x0000_s8610" style="position:absolute;left:2765;top:-3037;height:2;width:1032;" filled="f" stroked="t" coordorigin="2765,-3037" coordsize="1032,0" path="m2765,-3037l3797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1" o:spid="_x0000_s8611" o:spt="203" style="position:absolute;left:4039;top:-4309;height:1762;width:2;" coordorigin="4039,-4309" coordsize="2,1762">
              <o:lock v:ext="edit"/>
              <v:shape id="_x0000_s8612" o:spid="_x0000_s8612" style="position:absolute;left:4039;top:-4309;height:1762;width:2;" filled="f" stroked="t" coordorigin="4039,-4309" coordsize="0,1762" path="m4039,-4309l4039,-254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3" o:spid="_x0000_s8613" o:spt="203" style="position:absolute;left:3989;top:-4386;height:101;width:101;" coordorigin="3989,-4386" coordsize="101,101">
              <o:lock v:ext="edit"/>
              <v:shape id="_x0000_s8614" o:spid="_x0000_s8614" style="position:absolute;left:3989;top:-4386;height:101;width:101;" fillcolor="#000000" filled="t" stroked="f" coordorigin="3989,-4386" coordsize="101,101" path="m4039,-4386l3989,-4285,4001,-4290,4015,-4292,4039,-4297,4084,-4297,4039,-4386xe">
                <v:path arrowok="t"/>
                <v:fill on="t" focussize="0,0"/>
                <v:stroke on="f"/>
                <v:imagedata o:title=""/>
                <o:lock v:ext="edit"/>
              </v:shape>
              <v:shape id="_x0000_s8615" o:spid="_x0000_s8615" style="position:absolute;left:3989;top:-4386;height:101;width:101;" fillcolor="#000000" filled="t" stroked="f" coordorigin="3989,-4386" coordsize="101,101" path="m4084,-4297l4039,-4297,4054,-4294,4078,-4290,4090,-4285,4084,-42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16" o:spid="_x0000_s8616" o:spt="203" style="position:absolute;left:2765;top:-2542;height:2;width:1274;" coordorigin="2765,-2542" coordsize="1274,2">
              <o:lock v:ext="edit"/>
              <v:shape id="_x0000_s8617" o:spid="_x0000_s8617" style="position:absolute;left:2765;top:-2542;height:2;width:1274;" filled="f" stroked="t" coordorigin="2765,-2542" coordsize="1274,0" path="m2765,-2542l403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8" o:spid="_x0000_s8618" o:spt="203" style="position:absolute;left:7116;top:-1443;height:38;width:98;" coordorigin="7116,-1443" coordsize="98,38">
              <o:lock v:ext="edit"/>
              <v:shape id="_x0000_s8619" o:spid="_x0000_s8619" style="position:absolute;left:7116;top:-1443;height:38;width:98;" filled="f" stroked="t" coordorigin="7116,-1443" coordsize="98,38" path="m7214,-1405l7214,-1412,7212,-1419,7178,-1441,7169,-1443,7159,-1441,7150,-1438,7140,-1436,7133,-1431,7126,-1426,7121,-1419,7118,-1412,7116,-140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0" o:spid="_x0000_s8620" o:spt="203" style="position:absolute;left:7217;top:-1407;height:5;width:689;" coordorigin="7217,-1407" coordsize="689,5">
              <o:lock v:ext="edit"/>
              <v:shape id="_x0000_s8621" o:spid="_x0000_s8621" style="position:absolute;left:7217;top:-1407;height:5;width:689;" filled="f" stroked="t" coordorigin="7217,-1407" coordsize="689,5" path="m7217,-1407l7906,-14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2" o:spid="_x0000_s8622" o:spt="203" style="position:absolute;left:4253;top:-1830;height:91;width:38;" coordorigin="4253,-1830" coordsize="38,91">
              <o:lock v:ext="edit"/>
              <v:shape id="_x0000_s8623" o:spid="_x0000_s8623" style="position:absolute;left:4253;top:-1830;height:91;width:38;" filled="f" stroked="t" coordorigin="4253,-1830" coordsize="38,91" path="m4284,-1830l4277,-1830,4272,-1827,4265,-1822,4262,-1818,4258,-1810,4255,-1803,4253,-1794,4253,-1774,4255,-1767,4260,-1758,4265,-1753,4270,-1746,4277,-1741,4284,-1738,4291,-17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4" o:spid="_x0000_s8624" o:spt="203" style="position:absolute;left:4291;top:-2120;height:293;width:2;" coordorigin="4291,-2120" coordsize="2,293">
              <o:lock v:ext="edit"/>
              <v:shape id="_x0000_s8625" o:spid="_x0000_s8625" style="position:absolute;left:4291;top:-2120;height:293;width:2;" filled="f" stroked="t" coordorigin="4291,-2120" coordsize="0,293" path="m4291,-2120l4291,-182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6" o:spid="_x0000_s8626" o:spt="203" style="position:absolute;left:4291;top:-1734;height:199;width:2;" coordorigin="4291,-1734" coordsize="2,199">
              <o:lock v:ext="edit"/>
              <v:shape id="_x0000_s8627" o:spid="_x0000_s8627" style="position:absolute;left:4291;top:-1734;height:199;width:2;" filled="f" stroked="t" coordorigin="4291,-1734" coordsize="0,199" path="m4291,-1734l4291,-153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28" o:spid="_x0000_s8628" o:spt="75" type="#_x0000_t75" style="position:absolute;left:5863;top:-2809;height:475;width:622;" filled="f" coordsize="21600,21600">
                <v:path/>
                <v:fill on="f" focussize="0,0"/>
                <v:stroke/>
                <v:imagedata r:id="rId664" o:title=""/>
                <o:lock v:ext="edit" aspectratio="t"/>
              </v:shape>
            </v:group>
            <v:group id="_x0000_s8629" o:spid="_x0000_s8629" o:spt="203" style="position:absolute;left:8834;top:-2019;height:50;width:48;" coordorigin="8834,-2019" coordsize="48,50">
              <o:lock v:ext="edit"/>
              <v:shape id="_x0000_s8630" o:spid="_x0000_s8630" style="position:absolute;left:8834;top:-2019;height:50;width:48;" fillcolor="#000000" filled="t" stroked="f" coordorigin="8834,-2019" coordsize="48,50" path="m8863,-2019l8854,-2019,8849,-2017,8842,-2012,8834,-2002,8834,-1983,8842,-1976,8849,-1971,8854,-1969,8863,-1969,8868,-1971,8875,-1976,8880,-1983,8882,-1988,8882,-1998,8875,-2012,8868,-2017,8863,-20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31" o:spid="_x0000_s8631" o:spt="203" style="position:absolute;left:8834;top:-2019;height:50;width:48;" coordorigin="8834,-2019" coordsize="48,50">
              <o:lock v:ext="edit"/>
              <v:shape id="_x0000_s8632" o:spid="_x0000_s8632" style="position:absolute;left:8834;top:-2019;height:50;width:48;" filled="f" stroked="t" coordorigin="8834,-2019" coordsize="48,50" path="m8834,-1993l8834,-2002,8842,-2012,8849,-2017,8854,-2019,8863,-2019,8868,-2017,8875,-2012,8880,-2002,8882,-1998,8882,-1988,8880,-1983,8875,-1976,8868,-1971,8863,-1969,8854,-1969,8849,-1971,8842,-1976,8834,-1983,8834,-199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633" o:spid="_x0000_s8633" o:spt="203" style="position:absolute;left:4243;top:-2214;height:94;width:55;" coordorigin="4243,-2214" coordsize="55,94">
              <o:lock v:ext="edit"/>
              <v:shape id="_x0000_s8634" o:spid="_x0000_s8634" style="position:absolute;left:4243;top:-2214;height:94;width:55;" filled="f" stroked="t" coordorigin="4243,-2214" coordsize="55,94" path="m4286,-2214l4279,-2211,4272,-2209,4262,-2204,4258,-2199,4250,-2192,4246,-2185,4246,-2175,4243,-2166,4246,-2158,4248,-2149,4253,-2139,4260,-2134,4267,-2127,4277,-2122,4286,-2122,4298,-212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35" o:spid="_x0000_s8635" o:spt="203" style="position:absolute;left:4258;top:-3853;height:1656;width:17;" coordorigin="4258,-3853" coordsize="17,1656">
              <o:lock v:ext="edit"/>
              <v:shape id="_x0000_s8636" o:spid="_x0000_s8636" style="position:absolute;left:4258;top:-3853;height:1656;width:17;" filled="f" stroked="t" coordorigin="4258,-3853" coordsize="17,1656" path="m4258,-3853l4274,-21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37" o:spid="_x0000_s8637" o:spt="75" type="#_x0000_t75" style="position:absolute;left:4771;top:-1230;height:418;width:420;" filled="f" coordsize="21600,21600">
                <v:path/>
                <v:fill on="f" focussize="0,0"/>
                <v:stroke/>
                <v:imagedata r:id="rId665" o:title=""/>
                <o:lock v:ext="edit" aspectratio="t"/>
              </v:shape>
            </v:group>
            <v:group id="_x0000_s8638" o:spid="_x0000_s8638" o:spt="203" style="position:absolute;left:4622;top:-1177;height:2;width:84;" coordorigin="4622,-1177" coordsize="84,2">
              <o:lock v:ext="edit"/>
              <v:shape id="_x0000_s8639" o:spid="_x0000_s8639" style="position:absolute;left:4622;top:-1177;height:2;width:84;" filled="f" stroked="t" coordorigin="4622,-1177" coordsize="84,0" path="m4706,-1177l4622,-117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0" o:spid="_x0000_s8640" o:spt="203" style="position:absolute;left:7027;top:-3478;height:2;width:254;" coordorigin="7027,-3478" coordsize="254,2">
              <o:lock v:ext="edit"/>
              <v:shape id="_x0000_s8641" o:spid="_x0000_s8641" style="position:absolute;left:7027;top:-3478;height:2;width:254;" filled="f" stroked="t" coordorigin="7027,-3478" coordsize="254,0" path="m7282,-3478l7027,-34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2" o:spid="_x0000_s8642" o:spt="203" style="position:absolute;left:7027;top:-3543;height:2;width:254;" coordorigin="7027,-3543" coordsize="254,2">
              <o:lock v:ext="edit"/>
              <v:shape id="_x0000_s8643" o:spid="_x0000_s8643" style="position:absolute;left:7027;top:-3543;height:2;width:254;" filled="f" stroked="t" coordorigin="7027,-3543" coordsize="254,0" path="m7282,-3543l7027,-354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4" o:spid="_x0000_s8644" o:spt="203" style="position:absolute;left:7154;top:-3478;height:262;width:2;" coordorigin="7154,-3478" coordsize="2,262">
              <o:lock v:ext="edit"/>
              <v:shape id="_x0000_s8645" o:spid="_x0000_s8645" style="position:absolute;left:7154;top:-3478;height:262;width:2;" filled="f" stroked="t" coordorigin="7154,-3478" coordsize="0,262" path="m7154,-3217l7154,-34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6" o:spid="_x0000_s8646" o:spt="203" style="position:absolute;left:7154;top:-3738;height:194;width:2;" coordorigin="7154,-3738" coordsize="2,194">
              <o:lock v:ext="edit"/>
              <v:shape id="_x0000_s8647" o:spid="_x0000_s8647" style="position:absolute;left:7154;top:-3738;height:194;width:2;" filled="f" stroked="t" coordorigin="7154,-3738" coordsize="0,194" path="m7154,-3543l7154,-37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48" o:spid="_x0000_s8648" o:spt="75" type="#_x0000_t75" style="position:absolute;left:7198;top:-3447;height:370;width:254;" filled="f" coordsize="21600,21600">
                <v:path/>
                <v:fill on="f" focussize="0,0"/>
                <v:stroke/>
                <v:imagedata r:id="rId666" o:title=""/>
                <o:lock v:ext="edit" aspectratio="t"/>
              </v:shape>
            </v:group>
            <v:group id="_x0000_s8649" o:spid="_x0000_s8649" o:spt="203" style="position:absolute;left:7795;top:-3483;height:2;width:257;" coordorigin="7795,-3483" coordsize="257,2">
              <o:lock v:ext="edit"/>
              <v:shape id="_x0000_s8650" o:spid="_x0000_s8650" style="position:absolute;left:7795;top:-3483;height:2;width:257;" filled="f" stroked="t" coordorigin="7795,-3483" coordsize="257,0" path="m8052,-3483l7795,-34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1" o:spid="_x0000_s8651" o:spt="203" style="position:absolute;left:7795;top:-3548;height:2;width:257;" coordorigin="7795,-3548" coordsize="257,2">
              <o:lock v:ext="edit"/>
              <v:shape id="_x0000_s8652" o:spid="_x0000_s8652" style="position:absolute;left:7795;top:-3548;height:2;width:257;" filled="f" stroked="t" coordorigin="7795,-3548" coordsize="257,0" path="m8052,-3548l7795,-354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3" o:spid="_x0000_s8653" o:spt="203" style="position:absolute;left:7925;top:-3483;height:259;width:2;" coordorigin="7925,-3483" coordsize="2,259">
              <o:lock v:ext="edit"/>
              <v:shape id="_x0000_s8654" o:spid="_x0000_s8654" style="position:absolute;left:7925;top:-3483;height:259;width:2;" filled="f" stroked="t" coordorigin="7925,-3483" coordsize="0,259" path="m7925,-3224l7925,-34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5" o:spid="_x0000_s8655" o:spt="203" style="position:absolute;left:7925;top:-3745;height:197;width:2;" coordorigin="7925,-3745" coordsize="2,197">
              <o:lock v:ext="edit"/>
              <v:shape id="_x0000_s8656" o:spid="_x0000_s8656" style="position:absolute;left:7925;top:-3745;height:197;width:2;" filled="f" stroked="t" coordorigin="7925,-3745" coordsize="0,197" path="m7925,-3548l7925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57" o:spid="_x0000_s8657" o:spt="75" type="#_x0000_t75" style="position:absolute;left:7596;top:-3560;height:362;width:154;" filled="f" coordsize="21600,21600">
                <v:path/>
                <v:fill on="f" focussize="0,0"/>
                <v:stroke/>
                <v:imagedata r:id="rId667" o:title=""/>
                <o:lock v:ext="edit" aspectratio="t"/>
              </v:shape>
              <v:shape id="_x0000_s8658" o:spid="_x0000_s8658" o:spt="75" type="#_x0000_t75" style="position:absolute;left:7752;top:-3435;height:302;width:115;" filled="f" coordsize="21600,21600">
                <v:path/>
                <v:fill on="f" focussize="0,0"/>
                <v:stroke/>
                <v:imagedata r:id="rId668" o:title=""/>
                <o:lock v:ext="edit" aspectratio="t"/>
              </v:shape>
            </v:group>
            <v:group id="_x0000_s8659" o:spid="_x0000_s8659" o:spt="203" style="position:absolute;left:7274;top:-3886;height:62;width:485;" coordorigin="7274,-3886" coordsize="485,62">
              <o:lock v:ext="edit"/>
              <v:shape id="_x0000_s8660" o:spid="_x0000_s8660" style="position:absolute;left:7274;top:-3886;height:62;width:485;" filled="f" stroked="t" coordorigin="7274,-3886" coordsize="485,62" path="m7274,-3824l7274,-3838,7279,-3848,7284,-3860,7291,-3867,7298,-3874,7310,-3882,7320,-3884,7332,-3886,7344,-3886,7356,-3882,7368,-3879,7375,-3872,7385,-3862,7390,-3853,7394,-3841,7397,-3831,7397,-3824,7397,-3838,7399,-3848,7404,-3860,7411,-3867,7421,-3874,7430,-3882,7442,-3884,7454,-3886,7466,-3886,7478,-3882,7488,-3879,7498,-3872,7505,-3862,7512,-3853,7514,-3841,7517,-3831,7517,-3824,7519,-3838,7522,-3848,7526,-3860,7534,-3867,7543,-3874,7553,-3882,7562,-3884,7577,-3886,7589,-3886,7598,-3882,7610,-3879,7620,-3872,7627,-3862,7634,-3853,7637,-3841,7639,-3831,7639,-3824,7639,-3838,7642,-3848,7646,-3860,7654,-3867,7663,-3874,7673,-3882,7685,-3884,7697,-3886,7709,-3886,7721,-3882,7730,-3879,7740,-3872,7750,-3862,7754,-3853,7757,-3841,7759,-3831,7759,-38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1" o:spid="_x0000_s8661" o:spt="203" style="position:absolute;left:7274;top:-3824;height:79;width:2;" coordorigin="7274,-3824" coordsize="2,79">
              <o:lock v:ext="edit"/>
              <v:shape id="_x0000_s8662" o:spid="_x0000_s8662" style="position:absolute;left:7274;top:-3824;height:79;width:2;" filled="f" stroked="t" coordorigin="7274,-3824" coordsize="0,79" path="m7274,-3824l7274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3" o:spid="_x0000_s8663" o:spt="203" style="position:absolute;left:7759;top:-3824;height:89;width:2;" coordorigin="7759,-3824" coordsize="2,89">
              <o:lock v:ext="edit"/>
              <v:shape id="_x0000_s8664" o:spid="_x0000_s8664" style="position:absolute;left:7759;top:-3824;height:89;width:2;" filled="f" stroked="t" coordorigin="7759,-3824" coordsize="0,89" path="m7759,-3824l7759,-373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65" o:spid="_x0000_s8665" o:spt="75" type="#_x0000_t75" style="position:absolute;left:7428;top:-3766;height:259;width:254;" filled="f" coordsize="21600,21600">
                <v:path/>
                <v:fill on="f" focussize="0,0"/>
                <v:stroke/>
                <v:imagedata r:id="rId669" o:title=""/>
                <o:lock v:ext="edit" aspectratio="t"/>
              </v:shape>
            </v:group>
            <v:group id="_x0000_s8666" o:spid="_x0000_s8666" o:spt="203" style="position:absolute;left:6737;top:-3745;height:7;width:538;" coordorigin="6737,-3745" coordsize="538,7">
              <o:lock v:ext="edit"/>
              <v:shape id="_x0000_s8667" o:spid="_x0000_s8667" style="position:absolute;left:6737;top:-3745;height:7;width:538;" filled="f" stroked="t" coordorigin="6737,-3745" coordsize="538,7" path="m6737,-3738l7274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8" o:spid="_x0000_s8668" o:spt="203" style="position:absolute;left:7752;top:-3745;height:2;width:166;" coordorigin="7752,-3745" coordsize="166,2">
              <o:lock v:ext="edit"/>
              <v:shape id="_x0000_s8669" o:spid="_x0000_s8669" style="position:absolute;left:7752;top:-3745;height:2;width:166;" filled="f" stroked="t" coordorigin="7752,-3745" coordsize="166,0" path="m7918,-3745l7752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0" o:spid="_x0000_s8670" o:spt="203" style="position:absolute;left:7123;top:-3757;height:48;width:48;" coordorigin="7123,-3757" coordsize="48,48">
              <o:lock v:ext="edit"/>
              <v:shape id="_x0000_s8671" o:spid="_x0000_s8671" style="position:absolute;left:7123;top:-3757;height:48;width:48;" fillcolor="#000000" filled="t" stroked="f" coordorigin="7123,-3757" coordsize="48,48" path="m7152,-3757l7142,-3757,7138,-3754,7130,-3750,7126,-3742,7126,-3738,7123,-3733,7126,-3728,7126,-3723,7130,-3716,7138,-3709,7157,-3709,7164,-3716,7169,-3723,7171,-3728,7171,-3738,7169,-3742,7164,-3750,7157,-3754,7152,-37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72" o:spid="_x0000_s8672" o:spt="203" style="position:absolute;left:7123;top:-3757;height:48;width:48;" coordorigin="7123,-3757" coordsize="48,48">
              <o:lock v:ext="edit"/>
              <v:shape id="_x0000_s8673" o:spid="_x0000_s8673" style="position:absolute;left:7123;top:-3757;height:48;width:48;" filled="f" stroked="t" coordorigin="7123,-3757" coordsize="48,48" path="m7123,-3733l7126,-3738,7126,-3742,7130,-3750,7138,-3754,7142,-3757,7152,-3757,7157,-3754,7164,-3750,7169,-3742,7171,-3738,7171,-3728,7169,-3723,7164,-3716,7157,-3709,7138,-3709,7130,-3716,7126,-3723,7126,-3728,7123,-373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4" o:spid="_x0000_s8674" o:spt="203" style="position:absolute;left:7898;top:-3769;height:50;width:29;" coordorigin="7898,-3769" coordsize="29,50">
              <o:lock v:ext="edit"/>
              <v:shape id="_x0000_s8675" o:spid="_x0000_s8675" style="position:absolute;left:7898;top:-3769;height:50;width:29;" fillcolor="#000000" filled="t" stroked="f" coordorigin="7898,-3769" coordsize="29,50" path="m7927,-3721l7918,-3721,7922,-3718,7927,-3721xe">
                <v:path arrowok="t"/>
                <v:fill on="t" focussize="0,0"/>
                <v:stroke on="f"/>
                <v:imagedata o:title=""/>
                <o:lock v:ext="edit"/>
              </v:shape>
              <v:shape id="_x0000_s8676" o:spid="_x0000_s8676" style="position:absolute;left:7898;top:-3769;height:50;width:29;" fillcolor="#000000" filled="t" stroked="f" coordorigin="7898,-3769" coordsize="29,50" path="m7927,-3769l7918,-3769,7913,-3766,7906,-3762,7898,-3754,7898,-3735,7906,-3726,7913,-3721,7932,-3721,7939,-3726,7946,-3740,7946,-3750,7944,-3754,7939,-3762,7932,-3766,7927,-376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77" o:spid="_x0000_s8677" o:spt="203" style="position:absolute;left:7898;top:-3769;height:50;width:48;" coordorigin="7898,-3769" coordsize="48,50">
              <o:lock v:ext="edit"/>
              <v:shape id="_x0000_s8678" o:spid="_x0000_s8678" style="position:absolute;left:7898;top:-3769;height:50;width:48;" filled="f" stroked="t" coordorigin="7898,-3769" coordsize="48,50" path="m7898,-3745l7898,-3754,7906,-3762,7913,-3766,7918,-3769,7927,-3769,7932,-3766,7939,-3762,7944,-3754,7946,-3750,7946,-3740,7944,-3735,7939,-3726,7932,-3721,7927,-3721,7922,-3718,7918,-3721,7913,-3721,7906,-3726,7898,-3735,7898,-374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9" o:spid="_x0000_s8679" o:spt="203" style="position:absolute;left:6732;top:-4338;height:1574;width:5;" coordorigin="6732,-4338" coordsize="5,1574">
              <o:lock v:ext="edit"/>
              <v:shape id="_x0000_s8680" o:spid="_x0000_s8680" style="position:absolute;left:6732;top:-4338;height:1574;width:5;" filled="f" stroked="t" coordorigin="6732,-4338" coordsize="5,1574" path="m6737,-2763l6732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1" o:spid="_x0000_s8681" o:spt="203" style="position:absolute;left:8858;top:-3756;height:2;width:1358;" coordorigin="8858,-3756" coordsize="1358,2">
              <o:lock v:ext="edit"/>
              <v:shape id="_x0000_s8682" o:spid="_x0000_s8682" style="position:absolute;left:8858;top:-3756;height:2;width:1358;" filled="f" stroked="t" coordorigin="8858,-3756" coordsize="1358,0" path="m8858,-3756l10217,-3756e">
                <v:path arrowok="t"/>
                <v:fill on="f" focussize="0,0"/>
                <v:stroke weight="0.995748031496063pt" color="#000000"/>
                <v:imagedata o:title=""/>
                <o:lock v:ext="edit"/>
              </v:shape>
            </v:group>
            <v:group id="_x0000_s8683" o:spid="_x0000_s8683" o:spt="203" style="position:absolute;left:9898;top:-3255;height:2;width:178;" coordorigin="9898,-3255" coordsize="178,2">
              <o:lock v:ext="edit"/>
              <v:shape id="_x0000_s8684" o:spid="_x0000_s8684" style="position:absolute;left:9898;top:-3255;height:2;width:178;" filled="f" stroked="t" coordorigin="9898,-3255" coordsize="178,0" path="m10075,-3255l9898,-325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5" o:spid="_x0000_s8685" o:spt="203" style="position:absolute;left:9898;top:-3301;height:2;width:178;" coordorigin="9898,-3301" coordsize="178,2">
              <o:lock v:ext="edit"/>
              <v:shape id="_x0000_s8686" o:spid="_x0000_s8686" style="position:absolute;left:9898;top:-3301;height:2;width:178;" filled="f" stroked="t" coordorigin="9898,-3301" coordsize="178,0" path="m10075,-3301l9898,-330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7" o:spid="_x0000_s8687" o:spt="203" style="position:absolute;left:9984;top:-3762;height:686;width:2;" coordorigin="9984,-3762" coordsize="2,686">
              <o:lock v:ext="edit"/>
              <v:shape id="_x0000_s8688" o:spid="_x0000_s8688" style="position:absolute;left:9984;top:-3762;height:686;width:2;" filled="f" stroked="t" coordorigin="9984,-3762" coordsize="0,686" path="m9984,-3762l9984,-30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9" o:spid="_x0000_s8689" o:spt="203" style="position:absolute;left:9972;top:-3781;height:48;width:48;" coordorigin="9972,-3781" coordsize="48,48">
              <o:lock v:ext="edit"/>
              <v:shape id="_x0000_s8690" o:spid="_x0000_s8690" style="position:absolute;left:9972;top:-3781;height:48;width:48;" fillcolor="#000000" filled="t" stroked="f" coordorigin="9972,-3781" coordsize="48,48" path="m10006,-3781l9986,-3781,9977,-3774,9972,-3766,9972,-3747,9977,-3740,9986,-3735,9996,-3733,10006,-3735,10013,-3740,10018,-3747,10020,-3757,10018,-3766,10013,-3774,10006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91" o:spid="_x0000_s8691" o:spt="203" style="position:absolute;left:9972;top:-3781;height:48;width:48;" coordorigin="9972,-3781" coordsize="48,48">
              <o:lock v:ext="edit"/>
              <v:shape id="_x0000_s8692" o:spid="_x0000_s8692" style="position:absolute;left:9972;top:-3781;height:48;width:48;" filled="f" stroked="t" coordorigin="9972,-3781" coordsize="48,48" path="m9972,-3757l9972,-3766,9977,-3774,9986,-3781,10006,-3781,10013,-3774,10018,-3766,10020,-3757,10018,-3747,10013,-3740,10006,-3735,9996,-3733,9986,-3735,9977,-3740,9972,-3747,9972,-375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93" o:spid="_x0000_s8693" o:spt="203" style="position:absolute;left:10010;top:-3762;height:2;width:206;" coordorigin="10010,-3762" coordsize="206,2">
              <o:lock v:ext="edit"/>
              <v:shape id="_x0000_s8694" o:spid="_x0000_s8694" style="position:absolute;left:10010;top:-3762;height:2;width:206;" filled="f" stroked="t" coordorigin="10010,-3762" coordsize="206,0" path="m10010,-3762l10217,-37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95" o:spid="_x0000_s8695" o:spt="203" style="position:absolute;left:10222;top:-3795;height:70;width:67;" coordorigin="10222,-3795" coordsize="67,70">
              <o:lock v:ext="edit"/>
              <v:shape id="_x0000_s8696" o:spid="_x0000_s8696" style="position:absolute;left:10222;top:-3795;height:70;width:67;" filled="f" stroked="t" coordorigin="10222,-3795" coordsize="67,70" path="m10289,-3762l10289,-3766,10286,-3774,10284,-3781,10279,-3786,10274,-3788,10267,-3793,10262,-3795,10248,-3795,10243,-3793,10236,-3788,10231,-3786,10226,-3781,10224,-3774,10222,-3766,10222,-3754,10224,-3747,10226,-3742,10231,-3738,10236,-3730,10243,-3728,10248,-3726,10262,-3726,10267,-3728,10274,-3730,10279,-3738,10284,-3742,10286,-3747,10289,-3754,10289,-376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97" o:spid="_x0000_s8697" o:spt="75" type="#_x0000_t75" style="position:absolute;left:10188;top:-3910;height:305;width:334;" filled="f" coordsize="21600,21600">
                <v:path/>
                <v:fill on="f" focussize="0,0"/>
                <v:stroke/>
                <v:imagedata r:id="rId670" o:title=""/>
                <o:lock v:ext="edit" aspectratio="t"/>
              </v:shape>
              <v:shape id="_x0000_s8698" o:spid="_x0000_s8698" o:spt="75" type="#_x0000_t75" style="position:absolute;left:10531;top:-3908;height:302;width:216;" filled="f" coordsize="21600,21600">
                <v:path/>
                <v:fill on="f" focussize="0,0"/>
                <v:stroke/>
                <v:imagedata r:id="rId671" o:title=""/>
                <o:lock v:ext="edit" aspectratio="t"/>
              </v:shape>
            </v:group>
            <v:group id="_x0000_s8699" o:spid="_x0000_s8699" o:spt="203" style="position:absolute;left:7922;top:-3747;height:24;width:919;" coordorigin="7922,-3747" coordsize="919,24">
              <o:lock v:ext="edit"/>
              <v:shape id="_x0000_s8700" o:spid="_x0000_s8700" style="position:absolute;left:7922;top:-3747;height:24;width:919;" filled="f" stroked="t" coordorigin="7922,-3747" coordsize="919,24" path="m8842,-3747l7922,-3747,7922,-372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1" o:spid="_x0000_s8701" o:spt="203" style="position:absolute;left:8837;top:-3781;height:50;width:50;" coordorigin="8837,-3781" coordsize="50,50">
              <o:lock v:ext="edit"/>
              <v:shape id="_x0000_s8702" o:spid="_x0000_s8702" style="position:absolute;left:8837;top:-3781;height:50;width:50;" fillcolor="#000000" filled="t" stroked="f" coordorigin="8837,-3781" coordsize="50,50" path="m8868,-3781l8856,-3781,8854,-3778,8844,-3774,8837,-3759,8837,-3750,8839,-3745,8844,-3738,8854,-3733,8856,-3730,8868,-3730,8870,-3733,8880,-3738,8885,-3745,8885,-3750,8887,-3754,8885,-3759,8885,-3764,8880,-3774,8870,-3778,8868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03" o:spid="_x0000_s8703" o:spt="203" style="position:absolute;left:8837;top:-3781;height:50;width:50;" coordorigin="8837,-3781" coordsize="50,50">
              <o:lock v:ext="edit"/>
              <v:shape id="_x0000_s8704" o:spid="_x0000_s8704" style="position:absolute;left:8837;top:-3781;height:50;width:50;" filled="f" stroked="t" coordorigin="8837,-3781" coordsize="50,50" path="m8837,-3754l8837,-3759,8839,-3764,8844,-3774,8854,-3778,8856,-3781,8868,-3781,8870,-3778,8880,-3774,8885,-3764,8885,-3759,8887,-3754,8885,-3750,8885,-3745,8880,-3738,8870,-3733,8868,-3730,8856,-3730,8854,-3733,8844,-3738,8839,-3745,8837,-3750,8837,-375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5" o:spid="_x0000_s8705" o:spt="203" style="position:absolute;left:7147;top:-3217;height:2;width:775;" coordorigin="7147,-3217" coordsize="775,2">
              <o:lock v:ext="edit"/>
              <v:shape id="_x0000_s8706" o:spid="_x0000_s8706" style="position:absolute;left:7147;top:-3217;height:2;width:775;" filled="f" stroked="t" coordorigin="7147,-3217" coordsize="775,0" path="m7147,-3217l7922,-321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7" o:spid="_x0000_s8707" o:spt="203" style="position:absolute;left:6708;top:-3757;height:48;width:48;" coordorigin="6708,-3757" coordsize="48,48">
              <o:lock v:ext="edit"/>
              <v:shape id="_x0000_s8708" o:spid="_x0000_s8708" style="position:absolute;left:6708;top:-3757;height:48;width:48;" fillcolor="#000000" filled="t" stroked="f" coordorigin="6708,-3757" coordsize="48,48" path="m6737,-3757l6727,-3757,6725,-3754,6715,-3750,6710,-3742,6710,-3738,6708,-3733,6710,-3728,6710,-3723,6715,-3716,6725,-3709,6742,-3709,6751,-3716,6756,-3723,6756,-3742,6751,-3750,6737,-37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09" o:spid="_x0000_s8709" o:spt="203" style="position:absolute;left:6708;top:-3757;height:48;width:48;" coordorigin="6708,-3757" coordsize="48,48">
              <o:lock v:ext="edit"/>
              <v:shape id="_x0000_s8710" o:spid="_x0000_s8710" style="position:absolute;left:6708;top:-3757;height:48;width:48;" filled="f" stroked="t" coordorigin="6708,-3757" coordsize="48,48" path="m6708,-3733l6710,-3738,6710,-3742,6715,-3750,6725,-3754,6727,-3757,6737,-3757,6742,-3754,6751,-3750,6756,-3742,6756,-3723,6751,-3716,6742,-3709,6725,-3709,6715,-3716,6710,-3723,6710,-3728,6708,-373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711" o:spid="_x0000_s8711" o:spt="75" type="#_x0000_t75" style="position:absolute;left:4764;top:-1378;height:398;width:432;" filled="f" coordsize="21600,21600">
                <v:path/>
                <v:fill on="f" focussize="0,0"/>
                <v:stroke/>
                <v:imagedata r:id="rId672" o:title=""/>
                <o:lock v:ext="edit" aspectratio="t"/>
              </v:shape>
              <v:shape id="_x0000_s8712" o:spid="_x0000_s8712" o:spt="75" type="#_x0000_t75" style="position:absolute;left:4939;top:-1381;height:252;width:250;" filled="f" coordsize="21600,21600">
                <v:path/>
                <v:fill on="f" focussize="0,0"/>
                <v:stroke/>
                <v:imagedata r:id="rId673" o:title=""/>
                <o:lock v:ext="edit" aspectratio="t"/>
              </v:shape>
            </v:group>
            <v:group id="_x0000_s8713" o:spid="_x0000_s8713" o:spt="203" style="position:absolute;left:4632;top:-1326;height:2;width:82;" coordorigin="4632,-1326" coordsize="82,2">
              <o:lock v:ext="edit"/>
              <v:shape id="_x0000_s8714" o:spid="_x0000_s8714" style="position:absolute;left:4632;top:-1326;height:2;width:82;" filled="f" stroked="t" coordorigin="4632,-1326" coordsize="82,0" path="m4714,-1326l4632,-13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15" o:spid="_x0000_s8715" o:spt="203" style="position:absolute;left:4601;top:-1198;height:48;width:48;" coordorigin="4601,-1198" coordsize="48,48">
              <o:lock v:ext="edit"/>
              <v:shape id="_x0000_s8716" o:spid="_x0000_s8716" style="position:absolute;left:4601;top:-1198;height:48;width:48;" fillcolor="#000000" filled="t" stroked="f" coordorigin="4601,-1198" coordsize="48,48" path="m4634,-1198l4615,-1198,4608,-1191,4603,-1184,4601,-1179,4601,-1170,4603,-1165,4608,-1158,4615,-1150,4634,-1150,4642,-1158,4646,-1165,4649,-1174,4646,-1184,4642,-1191,4634,-1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17" o:spid="_x0000_s8717" o:spt="203" style="position:absolute;left:4601;top:-1198;height:48;width:48;" coordorigin="4601,-1198" coordsize="48,48">
              <o:lock v:ext="edit"/>
              <v:shape id="_x0000_s8718" o:spid="_x0000_s8718" style="position:absolute;left:4601;top:-1198;height:48;width:48;" filled="f" stroked="t" coordorigin="4601,-1198" coordsize="48,48" path="m4601,-1174l4601,-1179,4603,-1184,4608,-1191,4615,-1198,4634,-1198,4642,-1191,4646,-1184,4649,-1174,4646,-1165,4642,-1158,4634,-1150,4615,-1150,4608,-1158,4603,-1165,4601,-1170,4601,-1174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719" o:spid="_x0000_s8719" o:spt="203" style="position:absolute;left:4606;top:-1045;height:48;width:48;" coordorigin="4606,-1045" coordsize="48,48">
              <o:lock v:ext="edit"/>
              <v:shape id="_x0000_s8720" o:spid="_x0000_s8720" style="position:absolute;left:4606;top:-1045;height:48;width:48;" fillcolor="#000000" filled="t" stroked="f" coordorigin="4606,-1045" coordsize="48,48" path="m4634,-1045l4625,-1045,4620,-1042,4613,-1038,4608,-1030,4606,-1026,4606,-1016,4608,-1011,4613,-1004,4620,-997,4639,-997,4646,-1004,4651,-1011,4654,-1021,4651,-1030,4646,-1038,4639,-1042,4634,-10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21" o:spid="_x0000_s8721" o:spt="203" style="position:absolute;left:4606;top:-1045;height:48;width:48;" coordorigin="4606,-1045" coordsize="48,48">
              <o:lock v:ext="edit"/>
              <v:shape id="_x0000_s8722" o:spid="_x0000_s8722" style="position:absolute;left:4606;top:-1045;height:48;width:48;" filled="f" stroked="t" coordorigin="4606,-1045" coordsize="48,48" path="m4606,-1021l4606,-1026,4608,-1030,4613,-1038,4620,-1042,4625,-1045,4634,-1045,4639,-1042,4646,-1038,4651,-1030,4654,-1021,4651,-1011,4646,-1004,4639,-997,4620,-997,4613,-1004,4608,-1011,4606,-1016,4606,-1021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723" o:spid="_x0000_s8723" o:spt="75" type="#_x0000_t75" style="position:absolute;left:6290;top:-3709;height:238;width:242;" filled="f" coordsize="21600,21600">
                <v:path/>
                <v:fill on="f" focussize="0,0"/>
                <v:stroke/>
                <v:imagedata r:id="rId674" o:title=""/>
                <o:lock v:ext="edit" aspectratio="t"/>
              </v:shape>
              <v:shape id="_x0000_s8724" o:spid="_x0000_s8724" o:spt="75" type="#_x0000_t75" style="position:absolute;left:6276;top:-3577;height:238;width:288;" filled="f" coordsize="21600,21600">
                <v:path/>
                <v:fill on="f" focussize="0,0"/>
                <v:stroke/>
                <v:imagedata r:id="rId675" o:title=""/>
                <o:lock v:ext="edit" aspectratio="t"/>
              </v:shape>
            </v:group>
            <v:group id="_x0000_s8725" o:spid="_x0000_s8725" o:spt="203" style="position:absolute;left:8222;top:-1830;height:38;width:98;" coordorigin="8222,-1830" coordsize="98,38">
              <o:lock v:ext="edit"/>
              <v:shape id="_x0000_s8726" o:spid="_x0000_s8726" style="position:absolute;left:8222;top:-1830;height:38;width:98;" filled="f" stroked="t" coordorigin="8222,-1830" coordsize="98,38" path="m8321,-1791l8318,-1798,8318,-1806,8314,-1813,8306,-1818,8299,-1822,8292,-1827,8285,-1830,8266,-1830,8254,-1827,8246,-1822,8237,-1818,8232,-1813,8227,-1806,8222,-1798,8222,-179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27" o:spid="_x0000_s8727" o:spt="203" style="position:absolute;left:8318;top:-1791;height:2;width:487;" coordorigin="8318,-1791" coordsize="487,2">
              <o:lock v:ext="edit"/>
              <v:shape id="_x0000_s8728" o:spid="_x0000_s8728" style="position:absolute;left:8318;top:-1791;height:2;width:487;" filled="f" stroked="t" coordorigin="8318,-1791" coordsize="487,2" path="m8318,-1791l8806,-178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29" o:spid="_x0000_s8729" o:spt="203" style="position:absolute;left:8810;top:-1832;height:38;width:101;" coordorigin="8810,-1832" coordsize="101,38">
              <o:lock v:ext="edit"/>
              <v:shape id="_x0000_s8730" o:spid="_x0000_s8730" style="position:absolute;left:8810;top:-1832;height:38;width:101;" filled="f" stroked="t" coordorigin="8810,-1832" coordsize="101,38" path="m8911,-1794l8909,-1801,8906,-1808,8902,-1815,8897,-1820,8890,-1825,8882,-1830,8875,-1832,8854,-1832,8844,-1830,8834,-1825,8827,-1820,8820,-1815,8815,-1808,8813,-1801,8810,-17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1" o:spid="_x0000_s8731" o:spt="203" style="position:absolute;left:8916;top:-1784;height:2;width:598;" coordorigin="8916,-1784" coordsize="598,2">
              <o:lock v:ext="edit"/>
              <v:shape id="_x0000_s8732" o:spid="_x0000_s8732" style="position:absolute;left:8916;top:-1784;height:2;width:598;" filled="f" stroked="t" coordorigin="8916,-1784" coordsize="598,0" path="m8916,-1784l9514,-17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3" o:spid="_x0000_s8733" o:spt="203" style="position:absolute;left:2021;top:-2161;height:2;width:127;" coordorigin="2021,-2161" coordsize="127,2">
              <o:lock v:ext="edit"/>
              <v:shape id="_x0000_s8734" o:spid="_x0000_s8734" style="position:absolute;left:2021;top:-2161;height:2;width:127;" filled="f" stroked="t" coordorigin="2021,-2161" coordsize="127,0" path="m2021,-2161l2148,-21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5" o:spid="_x0000_s8735" o:spt="203" style="position:absolute;left:2158;top:-2202;height:38;width:98;" coordorigin="2158,-2202" coordsize="98,38">
              <o:lock v:ext="edit"/>
              <v:shape id="_x0000_s8736" o:spid="_x0000_s8736" style="position:absolute;left:2158;top:-2202;height:38;width:98;" filled="f" stroked="t" coordorigin="2158,-2202" coordsize="98,38" path="m2256,-2163l2254,-2173,2251,-2180,2246,-2185,2242,-2192,2234,-2194,2227,-2199,2218,-2202,2198,-2202,2189,-2199,2179,-2194,2172,-2192,2167,-2185,2160,-2180,2158,-2173,2158,-216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7" o:spid="_x0000_s8737" o:spt="203" style="position:absolute;left:6545;top:-1004;height:108;width:5;" coordorigin="6545,-1004" coordsize="5,108">
              <o:lock v:ext="edit"/>
              <v:shape id="_x0000_s8738" o:spid="_x0000_s8738" style="position:absolute;left:6545;top:-1004;height:108;width:5;" filled="f" stroked="t" coordorigin="6545,-1004" coordsize="5,108" path="m6550,-896l6550,-975,6545,-100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9" o:spid="_x0000_s8739" o:spt="203" style="position:absolute;left:7394;top:-1129;height:2;width:274;" coordorigin="7394,-1129" coordsize="274,2">
              <o:lock v:ext="edit"/>
              <v:shape id="_x0000_s8740" o:spid="_x0000_s8740" style="position:absolute;left:7394;top:-1129;height:2;width:274;" filled="f" stroked="t" coordorigin="7394,-1129" coordsize="274,0" path="m7668,-1129l7394,-112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1" o:spid="_x0000_s8741" o:spt="203" style="position:absolute;left:7394;top:-1198;height:2;width:274;" coordorigin="7394,-1198" coordsize="274,2">
              <o:lock v:ext="edit"/>
              <v:shape id="_x0000_s8742" o:spid="_x0000_s8742" style="position:absolute;left:7394;top:-1198;height:2;width:274;" filled="f" stroked="t" coordorigin="7394,-1198" coordsize="274,0" path="m7668,-1198l7394,-11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3" o:spid="_x0000_s8743" o:spt="203" style="position:absolute;left:7531;top:-1129;height:278;width:2;" coordorigin="7531,-1129" coordsize="2,278">
              <o:lock v:ext="edit"/>
              <v:shape id="_x0000_s8744" o:spid="_x0000_s8744" style="position:absolute;left:7531;top:-1129;height:278;width:2;" filled="f" stroked="t" coordorigin="7531,-1129" coordsize="0,278" path="m7531,-850l7531,-112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5" o:spid="_x0000_s8745" o:spt="203" style="position:absolute;left:7531;top:-1407;height:209;width:2;" coordorigin="7531,-1407" coordsize="2,209">
              <o:lock v:ext="edit"/>
              <v:shape id="_x0000_s8746" o:spid="_x0000_s8746" style="position:absolute;left:7531;top:-1407;height:209;width:2;" filled="f" stroked="t" coordorigin="7531,-1407" coordsize="0,209" path="m7531,-1198l7531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47" o:spid="_x0000_s8747" o:spt="75" type="#_x0000_t75" style="position:absolute;left:7586;top:-1045;height:238;width:146;" filled="f" coordsize="21600,21600">
                <v:path/>
                <v:fill on="f" focussize="0,0"/>
                <v:stroke/>
                <v:imagedata r:id="rId676" o:title=""/>
                <o:lock v:ext="edit" aspectratio="t"/>
              </v:shape>
              <v:shape id="_x0000_s8748" o:spid="_x0000_s8748" o:spt="75" type="#_x0000_t75" style="position:absolute;left:7747;top:-1045;height:238;width:115;" filled="f" coordsize="21600,21600">
                <v:path/>
                <v:fill on="f" focussize="0,0"/>
                <v:stroke/>
                <v:imagedata r:id="rId661" o:title=""/>
                <o:lock v:ext="edit" aspectratio="t"/>
              </v:shape>
            </v:group>
            <v:group id="_x0000_s8749" o:spid="_x0000_s8749" o:spt="203" style="position:absolute;left:7774;top:-1124;height:2;width:274;" coordorigin="7774,-1124" coordsize="274,2">
              <o:lock v:ext="edit"/>
              <v:shape id="_x0000_s8750" o:spid="_x0000_s8750" style="position:absolute;left:7774;top:-1124;height:2;width:274;" filled="f" stroked="t" coordorigin="7774,-1124" coordsize="274,0" path="m8047,-1124l7774,-11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1" o:spid="_x0000_s8751" o:spt="203" style="position:absolute;left:7774;top:-1194;height:2;width:274;" coordorigin="7774,-1194" coordsize="274,2">
              <o:lock v:ext="edit"/>
              <v:shape id="_x0000_s8752" o:spid="_x0000_s8752" style="position:absolute;left:7774;top:-1194;height:2;width:274;" filled="f" stroked="t" coordorigin="7774,-1194" coordsize="274,0" path="m8047,-1194l7774,-1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3" o:spid="_x0000_s8753" o:spt="203" style="position:absolute;left:7913;top:-1124;height:278;width:2;" coordorigin="7913,-1124" coordsize="2,278">
              <o:lock v:ext="edit"/>
              <v:shape id="_x0000_s8754" o:spid="_x0000_s8754" style="position:absolute;left:7913;top:-1124;height:278;width:2;" filled="f" stroked="t" coordorigin="7913,-1124" coordsize="0,278" path="m7913,-846l7913,-11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5" o:spid="_x0000_s8755" o:spt="203" style="position:absolute;left:7913;top:-1402;height:209;width:2;" coordorigin="7913,-1402" coordsize="2,209">
              <o:lock v:ext="edit"/>
              <v:shape id="_x0000_s8756" o:spid="_x0000_s8756" style="position:absolute;left:7913;top:-1402;height:209;width:2;" filled="f" stroked="t" coordorigin="7913,-1402" coordsize="0,209" path="m7913,-1194l7913,-14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57" o:spid="_x0000_s8757" o:spt="75" type="#_x0000_t75" style="position:absolute;left:7985;top:-1040;height:238;width:134;" filled="f" coordsize="21600,21600">
                <v:path/>
                <v:fill on="f" focussize="0,0"/>
                <v:stroke/>
                <v:imagedata r:id="rId677" o:title=""/>
                <o:lock v:ext="edit" aspectratio="t"/>
              </v:shape>
              <v:shape id="_x0000_s8758" o:spid="_x0000_s8758" o:spt="75" type="#_x0000_t75" style="position:absolute;left:8110;top:-1040;height:302;width:134;" filled="f" coordsize="21600,21600">
                <v:path/>
                <v:fill on="f" focussize="0,0"/>
                <v:stroke/>
                <v:imagedata r:id="rId678" o:title=""/>
                <o:lock v:ext="edit" aspectratio="t"/>
              </v:shape>
            </v:group>
            <v:group id="_x0000_s8759" o:spid="_x0000_s8759" o:spt="203" style="position:absolute;left:7481;top:-865;height:245;width:96;" coordorigin="7481,-865" coordsize="96,245">
              <o:lock v:ext="edit"/>
              <v:shape id="_x0000_s8760" o:spid="_x0000_s8760" style="position:absolute;left:7481;top:-865;height:245;width:96;" filled="f" stroked="t" coordorigin="7481,-865" coordsize="96,245" path="m7529,-620l7481,-639,7577,-680,7481,-721,7577,-764,7481,-805,7577,-846,7529,-86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1" o:spid="_x0000_s8761" o:spt="203" style="position:absolute;left:7531;top:-603;height:190;width:2;" coordorigin="7531,-603" coordsize="2,190">
              <o:lock v:ext="edit"/>
              <v:shape id="_x0000_s8762" o:spid="_x0000_s8762" style="position:absolute;left:7531;top:-603;height:190;width:2;" filled="f" stroked="t" coordorigin="7531,-603" coordsize="2,190" path="m7534,-414l7534,-550,7531,-60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3" o:spid="_x0000_s8763" o:spt="203" style="position:absolute;left:7912;top:-870;height:458;width:2;" coordorigin="7912,-870" coordsize="2,458">
              <o:lock v:ext="edit"/>
              <v:shape id="_x0000_s8764" o:spid="_x0000_s8764" style="position:absolute;left:7912;top:-870;height:458;width:2;" filled="f" stroked="t" coordorigin="7912,-870" coordsize="0,458" path="m7912,-870l7912,-41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765" o:spid="_x0000_s8765" o:spt="203" style="position:absolute;left:7512;top:-438;height:48;width:48;" coordorigin="7512,-438" coordsize="48,48">
              <o:lock v:ext="edit"/>
              <v:shape id="_x0000_s8766" o:spid="_x0000_s8766" style="position:absolute;left:7512;top:-438;height:48;width:48;" fillcolor="#000000" filled="t" stroked="f" coordorigin="7512,-438" coordsize="48,48" path="m7541,-438l7531,-438,7526,-435,7519,-430,7514,-423,7512,-418,7512,-409,7514,-404,7519,-397,7526,-390,7546,-390,7553,-397,7558,-404,7560,-409,7560,-418,7558,-423,7553,-430,7546,-435,7541,-4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67" o:spid="_x0000_s8767" o:spt="203" style="position:absolute;left:7512;top:-438;height:48;width:48;" coordorigin="7512,-438" coordsize="48,48">
              <o:lock v:ext="edit"/>
              <v:shape id="_x0000_s8768" o:spid="_x0000_s8768" style="position:absolute;left:7512;top:-438;height:48;width:48;" filled="f" stroked="t" coordorigin="7512,-438" coordsize="48,48" path="m7512,-414l7512,-418,7514,-423,7519,-430,7526,-435,7531,-438,7541,-438,7546,-435,7553,-430,7558,-423,7560,-418,7560,-409,7558,-404,7553,-397,7546,-390,7526,-390,7519,-397,7514,-404,7512,-409,7512,-4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9" o:spid="_x0000_s8769" o:spt="203" style="position:absolute;left:7886;top:-442;height:48;width:48;" coordorigin="7886,-442" coordsize="48,48">
              <o:lock v:ext="edit"/>
              <v:shape id="_x0000_s8770" o:spid="_x0000_s8770" style="position:absolute;left:7886;top:-442;height:48;width:48;" fillcolor="#000000" filled="t" stroked="f" coordorigin="7886,-442" coordsize="48,48" path="m7915,-442l7906,-442,7901,-440,7894,-435,7889,-428,7886,-423,7886,-414,7889,-409,7894,-402,7901,-397,7906,-394,7915,-394,7920,-397,7927,-402,7932,-409,7934,-414,7934,-423,7932,-428,7927,-435,7920,-440,7915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71" o:spid="_x0000_s8771" o:spt="203" style="position:absolute;left:7886;top:-442;height:48;width:48;" coordorigin="7886,-442" coordsize="48,48">
              <o:lock v:ext="edit"/>
              <v:shape id="_x0000_s8772" o:spid="_x0000_s8772" style="position:absolute;left:7886;top:-442;height:48;width:48;" filled="f" stroked="t" coordorigin="7886,-442" coordsize="48,48" path="m7886,-418l7886,-423,7889,-428,7894,-435,7901,-440,7906,-442,7915,-442,7920,-440,7927,-435,7932,-428,7934,-423,7934,-414,7932,-409,7927,-402,7920,-397,7915,-394,7906,-394,7901,-397,7894,-402,7889,-409,7886,-414,788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73" o:spid="_x0000_s8773" o:spt="203" style="position:absolute;left:7505;top:-1426;height:50;width:29;" coordorigin="7505,-1426" coordsize="29,50">
              <o:lock v:ext="edit"/>
              <v:shape id="_x0000_s8774" o:spid="_x0000_s8774" style="position:absolute;left:7505;top:-1426;height:50;width:29;" fillcolor="#000000" filled="t" stroked="f" coordorigin="7505,-1426" coordsize="29,50" path="m7534,-1378l7524,-1378,7529,-1376,7534,-1378xe">
                <v:path arrowok="t"/>
                <v:fill on="t" focussize="0,0"/>
                <v:stroke on="f"/>
                <v:imagedata o:title=""/>
                <o:lock v:ext="edit"/>
              </v:shape>
              <v:shape id="_x0000_s8775" o:spid="_x0000_s8775" style="position:absolute;left:7505;top:-1426;height:50;width:29;" fillcolor="#000000" filled="t" stroked="f" coordorigin="7505,-1426" coordsize="29,50" path="m7534,-1426l7524,-1426,7519,-1424,7512,-1419,7507,-1410,7505,-1407,7505,-1395,7507,-1393,7512,-1383,7519,-1378,7538,-1378,7546,-1383,7550,-1393,7553,-1395,7553,-1407,7550,-1410,7546,-1419,7538,-1424,7534,-14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76" o:spid="_x0000_s8776" o:spt="203" style="position:absolute;left:7505;top:-1426;height:50;width:48;" coordorigin="7505,-1426" coordsize="48,50">
              <o:lock v:ext="edit"/>
              <v:shape id="_x0000_s8777" o:spid="_x0000_s8777" style="position:absolute;left:7505;top:-1426;height:50;width:48;" filled="f" stroked="t" coordorigin="7505,-1426" coordsize="48,50" path="m7505,-1400l7505,-1407,7507,-1410,7512,-1419,7519,-1424,7524,-1426,7534,-1426,7538,-1424,7546,-1419,7550,-1410,7553,-1407,7553,-1395,7550,-1393,7546,-1383,7538,-1378,7534,-1378,7529,-1376,7524,-1378,7519,-1378,7512,-1383,7507,-1393,7505,-1395,7505,-140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78" o:spid="_x0000_s8778" o:spt="203" style="position:absolute;left:8179;top:-322;height:98;width:192;" coordorigin="8179,-322" coordsize="192,98">
              <o:lock v:ext="edit"/>
              <v:shape id="_x0000_s8779" o:spid="_x0000_s8779" style="position:absolute;left:8179;top:-322;height:98;width:192;" filled="f" stroked="t" coordorigin="8179,-322" coordsize="192,98" path="m8371,-322l8179,-322,8275,-224,8371,-32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0" o:spid="_x0000_s8780" o:spt="203" style="position:absolute;left:8275;top:-615;height:293;width:2;" coordorigin="8275,-615" coordsize="2,293">
              <o:lock v:ext="edit"/>
              <v:shape id="_x0000_s8781" o:spid="_x0000_s8781" style="position:absolute;left:8275;top:-615;height:293;width:2;" filled="f" stroked="t" coordorigin="8275,-615" coordsize="0,293" path="m8275,-615l8275,-32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2" o:spid="_x0000_s8782" o:spt="203" style="position:absolute;left:1903;top:-802;height:98;width:192;" coordorigin="1903,-802" coordsize="192,98">
              <o:lock v:ext="edit"/>
              <v:shape id="_x0000_s8783" o:spid="_x0000_s8783" style="position:absolute;left:1903;top:-802;height:98;width:192;" fillcolor="#FFFFFF" filled="t" stroked="f" coordorigin="1903,-802" coordsize="192,98" path="m2095,-802l1903,-802,1999,-704,2095,-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84" o:spid="_x0000_s8784" o:spt="203" style="position:absolute;left:1903;top:-802;height:98;width:192;" coordorigin="1903,-802" coordsize="192,98">
              <o:lock v:ext="edit"/>
              <v:shape id="_x0000_s8785" o:spid="_x0000_s8785" style="position:absolute;left:1903;top:-802;height:98;width:192;" filled="f" stroked="t" coordorigin="1903,-802" coordsize="192,98" path="m2095,-802l1903,-802,1999,-704,2095,-80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6" o:spid="_x0000_s8786" o:spt="203" style="position:absolute;left:1999;top:-1098;height:295;width:2;" coordorigin="1999,-1098" coordsize="2,295">
              <o:lock v:ext="edit"/>
              <v:shape id="_x0000_s8787" o:spid="_x0000_s8787" style="position:absolute;left:1999;top:-1098;height:295;width:2;" filled="f" stroked="t" coordorigin="1999,-1098" coordsize="0,295" path="m1999,-1098l1999,-8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8" o:spid="_x0000_s8788" o:spt="203" style="position:absolute;left:5741;top:-3130;height:98;width:192;" coordorigin="5741,-3130" coordsize="192,98">
              <o:lock v:ext="edit"/>
              <v:shape id="_x0000_s8789" o:spid="_x0000_s8789" style="position:absolute;left:5741;top:-3130;height:98;width:192;" filled="f" stroked="t" coordorigin="5741,-3130" coordsize="192,98" path="m5933,-3130l5741,-3130,5837,-3032,5933,-313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0" o:spid="_x0000_s8790" o:spt="203" style="position:absolute;left:5837;top:-3426;height:295;width:2;" coordorigin="5837,-3426" coordsize="2,295">
              <o:lock v:ext="edit"/>
              <v:shape id="_x0000_s8791" o:spid="_x0000_s8791" style="position:absolute;left:5837;top:-3426;height:295;width:2;" filled="f" stroked="t" coordorigin="5837,-3426" coordsize="0,295" path="m5837,-3426l5837,-313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2" o:spid="_x0000_s8792" o:spt="203" style="position:absolute;left:7493;top:-3066;height:55;width:108;" coordorigin="7493,-3066" coordsize="108,55">
              <o:lock v:ext="edit"/>
              <v:shape id="_x0000_s8793" o:spid="_x0000_s8793" style="position:absolute;left:7493;top:-3066;height:55;width:108;" filled="f" stroked="t" coordorigin="7493,-3066" coordsize="108,55" path="m7601,-3066l7493,-3066,7548,-3010,7601,-30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4" o:spid="_x0000_s8794" o:spt="203" style="position:absolute;left:7548;top:-3229;height:163;width:2;" coordorigin="7548,-3229" coordsize="2,163">
              <o:lock v:ext="edit"/>
              <v:shape id="_x0000_s8795" o:spid="_x0000_s8795" style="position:absolute;left:7548;top:-3229;height:163;width:2;" filled="f" stroked="t" coordorigin="7548,-3229" coordsize="0,163" path="m7548,-3229l7548,-30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6" o:spid="_x0000_s8796" o:spt="203" style="position:absolute;left:6468;top:-1791;height:2;width:1754;" coordorigin="6468,-1791" coordsize="1754,2">
              <o:lock v:ext="edit"/>
              <v:shape id="_x0000_s8797" o:spid="_x0000_s8797" style="position:absolute;left:6468;top:-1791;height:2;width:1754;" filled="f" stroked="t" coordorigin="6468,-1791" coordsize="1754,0" path="m8222,-1791l6468,-179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98" o:spid="_x0000_s8798" o:spt="75" type="#_x0000_t75" style="position:absolute;left:8191;top:-3531;height:238;width:574;" filled="f" coordsize="21600,21600">
                <v:path/>
                <v:fill on="f" focussize="0,0"/>
                <v:stroke/>
                <v:imagedata r:id="rId679" o:title=""/>
                <o:lock v:ext="edit" aspectratio="t"/>
              </v:shape>
            </v:group>
            <v:group id="_x0000_s8799" o:spid="_x0000_s8799" o:spt="203" style="position:absolute;left:8866;top:-3740;height:168;width:2;" coordorigin="8866,-3740" coordsize="2,168">
              <o:lock v:ext="edit"/>
              <v:shape id="_x0000_s8800" o:spid="_x0000_s8800" style="position:absolute;left:8866;top:-3740;height:168;width:2;" filled="f" stroked="t" coordorigin="8866,-3740" coordsize="2,168" path="m8868,-3740l8866,-357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1" o:spid="_x0000_s8801" o:spt="203" style="position:absolute;left:5789;top:-4196;height:252;width:98;" coordorigin="5789,-4196" coordsize="98,252">
              <o:lock v:ext="edit"/>
              <v:shape id="_x0000_s8802" o:spid="_x0000_s8802" style="position:absolute;left:5789;top:-4196;height:252;width:98;" filled="f" stroked="t" coordorigin="5789,-4196" coordsize="98,252" path="m5837,-3944l5789,-3966,5887,-4006,5789,-4050,5887,-4090,5789,-4134,5887,-4177,5837,-419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3" o:spid="_x0000_s8803" o:spt="203" style="position:absolute;left:5789;top:-3692;height:252;width:98;" coordorigin="5789,-3692" coordsize="98,252">
              <o:lock v:ext="edit"/>
              <v:shape id="_x0000_s8804" o:spid="_x0000_s8804" style="position:absolute;left:5789;top:-3692;height:252;width:98;" filled="f" stroked="t" coordorigin="5789,-3692" coordsize="98,252" path="m5837,-3440l5789,-3462,5887,-3502,5789,-3543,5887,-3586,5789,-3630,5887,-3670,5837,-3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5" o:spid="_x0000_s8805" o:spt="203" style="position:absolute;left:5837;top:-3944;height:252;width:2;" coordorigin="5837,-3944" coordsize="2,252">
              <o:lock v:ext="edit"/>
              <v:shape id="_x0000_s8806" o:spid="_x0000_s8806" style="position:absolute;left:5837;top:-3944;height:252;width:2;" filled="f" stroked="t" coordorigin="5837,-3944" coordsize="0,252" path="m5837,-3944l5837,-3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07" o:spid="_x0000_s8807" o:spt="75" type="#_x0000_t75" style="position:absolute;left:4517;top:-4508;height:538;width:749;" filled="f" coordsize="21600,21600">
                <v:path/>
                <v:fill on="f" focussize="0,0"/>
                <v:stroke/>
                <v:imagedata r:id="rId680" o:title=""/>
                <o:lock v:ext="edit" aspectratio="t"/>
              </v:shape>
              <v:shape id="_x0000_s8808" o:spid="_x0000_s8808" o:spt="75" type="#_x0000_t75" style="position:absolute;left:4646;top:-4345;height:374;width:516;" filled="f" coordsize="21600,21600">
                <v:path/>
                <v:fill on="f" focussize="0,0"/>
                <v:stroke/>
                <v:imagedata r:id="rId681" o:title=""/>
                <o:lock v:ext="edit" aspectratio="t"/>
              </v:shape>
            </v:group>
            <v:group id="_x0000_s8809" o:spid="_x0000_s8809" o:spt="203" style="position:absolute;left:4258;top:-3862;height:2;width:1901;" coordorigin="4258,-3862" coordsize="1901,2">
              <o:lock v:ext="edit"/>
              <v:shape id="_x0000_s8810" o:spid="_x0000_s8810" style="position:absolute;left:4258;top:-3862;height:2;width:1901;" filled="f" stroked="t" coordorigin="4258,-3862" coordsize="1901,0" path="m4258,-3862l6158,-3862e">
                <v:path arrowok="t"/>
                <v:fill on="f" focussize="0,0"/>
                <v:stroke weight="1.05574803149606pt" color="#000000"/>
                <v:imagedata o:title=""/>
                <o:lock v:ext="edit"/>
              </v:shape>
            </v:group>
            <v:group id="_x0000_s8811" o:spid="_x0000_s8811" o:spt="203" style="position:absolute;left:5239;top:-4390;height:106;width:233;" coordorigin="5239,-4390" coordsize="233,106">
              <o:lock v:ext="edit"/>
              <v:shape id="_x0000_s8812" o:spid="_x0000_s8812" style="position:absolute;left:5239;top:-4390;height:106;width:233;" fillcolor="#FFFFFF" filled="t" stroked="f" coordorigin="5239,-4390" coordsize="233,106" path="m5414,-4390l5297,-4390,5239,-4338,5297,-4285,5414,-4285,5472,-4338,5414,-43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13" o:spid="_x0000_s8813" o:spt="203" style="position:absolute;left:5239;top:-4390;height:106;width:233;" coordorigin="5239,-4390" coordsize="233,106">
              <o:lock v:ext="edit"/>
              <v:shape id="_x0000_s8814" o:spid="_x0000_s8814" style="position:absolute;left:5239;top:-4390;height:106;width:233;" filled="f" stroked="t" coordorigin="5239,-4390" coordsize="233,106" path="m5414,-4390l5297,-4390,5239,-4338,5297,-4285,5414,-4285,5472,-4338,5414,-439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15" o:spid="_x0000_s8815" o:spt="203" style="position:absolute;left:5472;top:-4338;height:2;width:1260;" coordorigin="5472,-4338" coordsize="1260,2">
              <o:lock v:ext="edit"/>
              <v:shape id="_x0000_s8816" o:spid="_x0000_s8816" style="position:absolute;left:5472;top:-4338;height:2;width:1260;" filled="f" stroked="t" coordorigin="5472,-4338" coordsize="1260,0" path="m5472,-4338l6732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17" o:spid="_x0000_s8817" o:spt="75" type="#_x0000_t75" style="position:absolute;left:5626;top:-4112;height:238;width:127;" filled="f" coordsize="21600,21600">
                <v:path/>
                <v:fill on="f" focussize="0,0"/>
                <v:stroke/>
                <v:imagedata r:id="rId682" o:title=""/>
                <o:lock v:ext="edit" aspectratio="t"/>
              </v:shape>
              <v:shape id="_x0000_s8818" o:spid="_x0000_s8818" o:spt="75" type="#_x0000_t75" style="position:absolute;left:5537;top:-3658;height:374;width:230;" filled="f" coordsize="21600,21600">
                <v:path/>
                <v:fill on="f" focussize="0,0"/>
                <v:stroke/>
                <v:imagedata r:id="rId683" o:title=""/>
                <o:lock v:ext="edit" aspectratio="t"/>
              </v:shape>
            </v:group>
            <v:group id="_x0000_s8819" o:spid="_x0000_s8819" o:spt="203" style="position:absolute;left:5839;top:-4338;height:144;width:2;" coordorigin="5839,-4338" coordsize="2,144">
              <o:lock v:ext="edit"/>
              <v:shape id="_x0000_s8820" o:spid="_x0000_s8820" style="position:absolute;left:5839;top:-4338;height:144;width:2;" filled="f" stroked="t" coordorigin="5839,-4338" coordsize="0,144" path="m5839,-4194l5839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21" o:spid="_x0000_s8821" o:spt="203" style="position:absolute;left:5815;top:-4364;height:50;width:48;" coordorigin="5815,-4364" coordsize="48,50">
              <o:lock v:ext="edit"/>
              <v:shape id="_x0000_s8822" o:spid="_x0000_s8822" style="position:absolute;left:5815;top:-4364;height:50;width:48;" fillcolor="#000000" filled="t" stroked="f" coordorigin="5815,-4364" coordsize="48,50" path="m5849,-4362l5830,-4362,5822,-4357,5815,-4342,5815,-4333,5818,-4328,5822,-4321,5830,-4314,5849,-4314,5856,-4321,5861,-4328,5863,-4333,5863,-4342,5856,-4357,5849,-4362xe">
                <v:path arrowok="t"/>
                <v:fill on="t" focussize="0,0"/>
                <v:stroke on="f"/>
                <v:imagedata o:title=""/>
                <o:lock v:ext="edit"/>
              </v:shape>
              <v:shape id="_x0000_s8823" o:spid="_x0000_s8823" style="position:absolute;left:5815;top:-4364;height:50;width:48;" fillcolor="#000000" filled="t" stroked="f" coordorigin="5815,-4364" coordsize="48,50" path="m5839,-4364l5834,-4362,5844,-4362,5839,-43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24" o:spid="_x0000_s8824" o:spt="203" style="position:absolute;left:5815;top:-4364;height:50;width:48;" coordorigin="5815,-4364" coordsize="48,50">
              <o:lock v:ext="edit"/>
              <v:shape id="_x0000_s8825" o:spid="_x0000_s8825" style="position:absolute;left:5815;top:-4364;height:50;width:48;" filled="f" stroked="t" coordorigin="5815,-4364" coordsize="48,50" path="m5815,-4338l5815,-4342,5818,-4347,5822,-4357,5830,-4362,5834,-4362,5839,-4364,5844,-4362,5849,-4362,5856,-4357,5861,-4347,5863,-4342,5863,-4333,5861,-4328,5856,-4321,5849,-4314,5830,-4314,5822,-4321,5818,-4328,5815,-4333,5815,-4338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826" o:spid="_x0000_s8826" o:spt="203" style="position:absolute;left:5815;top:-3877;height:50;width:29;" coordorigin="5815,-3877" coordsize="29,50">
              <o:lock v:ext="edit"/>
              <v:shape id="_x0000_s8827" o:spid="_x0000_s8827" style="position:absolute;left:5815;top:-3877;height:50;width:29;" fillcolor="#000000" filled="t" stroked="f" coordorigin="5815,-3877" coordsize="29,50" path="m5844,-3829l5834,-3829,5839,-3826,5844,-3829xe">
                <v:path arrowok="t"/>
                <v:fill on="t" focussize="0,0"/>
                <v:stroke on="f"/>
                <v:imagedata o:title=""/>
                <o:lock v:ext="edit"/>
              </v:shape>
              <v:shape id="_x0000_s8828" o:spid="_x0000_s8828" style="position:absolute;left:5815;top:-3877;height:50;width:29;" fillcolor="#000000" filled="t" stroked="f" coordorigin="5815,-3877" coordsize="29,50" path="m5844,-3877l5834,-3877,5830,-3874,5822,-3870,5818,-3860,5815,-3858,5815,-3846,5818,-3843,5822,-3834,5830,-3829,5849,-3829,5856,-3834,5861,-3843,5863,-3846,5863,-3858,5861,-3860,5856,-3870,5849,-3874,5844,-38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29" o:spid="_x0000_s8829" o:spt="203" style="position:absolute;left:5815;top:-3877;height:50;width:48;" coordorigin="5815,-3877" coordsize="48,50">
              <o:lock v:ext="edit"/>
              <v:shape id="_x0000_s8830" o:spid="_x0000_s8830" style="position:absolute;left:5815;top:-3877;height:50;width:48;" filled="f" stroked="t" coordorigin="5815,-3877" coordsize="48,50" path="m5815,-3853l5815,-3858,5818,-3860,5822,-3870,5830,-3874,5834,-3877,5844,-3877,5849,-3874,5856,-3870,5861,-3860,5863,-3858,5863,-3846,5861,-3843,5856,-3834,5849,-3829,5844,-3829,5839,-3826,5834,-3829,5830,-3829,5822,-3834,5818,-3843,5815,-3846,5815,-385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831" o:spid="_x0000_s8831" o:spt="203" style="position:absolute;left:5808;top:-3334;height:50;width:29;" coordorigin="5808,-3334" coordsize="29,50">
              <o:lock v:ext="edit"/>
              <v:shape id="_x0000_s8832" o:spid="_x0000_s8832" style="position:absolute;left:5808;top:-3334;height:50;width:29;" fillcolor="#000000" filled="t" stroked="f" coordorigin="5808,-3334" coordsize="29,50" path="m5837,-3286l5827,-3286,5832,-3284,5837,-3286xe">
                <v:path arrowok="t"/>
                <v:fill on="t" focussize="0,0"/>
                <v:stroke on="f"/>
                <v:imagedata o:title=""/>
                <o:lock v:ext="edit"/>
              </v:shape>
              <v:shape id="_x0000_s8833" o:spid="_x0000_s8833" style="position:absolute;left:5808;top:-3334;height:50;width:29;" fillcolor="#000000" filled="t" stroked="f" coordorigin="5808,-3334" coordsize="29,50" path="m5837,-3334l5827,-3334,5822,-3332,5815,-3327,5808,-3318,5808,-3301,5815,-3291,5822,-3286,5839,-3286,5849,-3291,5854,-3301,5856,-3303,5856,-3315,5854,-3318,5849,-3327,5839,-3332,5837,-3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34" o:spid="_x0000_s8834" o:spt="203" style="position:absolute;left:5808;top:-3334;height:50;width:48;" coordorigin="5808,-3334" coordsize="48,50">
              <o:lock v:ext="edit"/>
              <v:shape id="_x0000_s8835" o:spid="_x0000_s8835" style="position:absolute;left:5808;top:-3334;height:50;width:48;" filled="f" stroked="t" coordorigin="5808,-3334" coordsize="48,50" path="m5808,-3310l5808,-3318,5815,-3327,5822,-3332,5827,-3334,5837,-3334,5839,-3332,5849,-3327,5854,-3318,5856,-3315,5856,-3303,5854,-3301,5849,-3291,5839,-3286,5837,-3286,5832,-3284,5827,-3286,5822,-3286,5815,-3291,5808,-3301,5808,-3310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836" o:spid="_x0000_s8836" o:spt="75" type="#_x0000_t75" style="position:absolute;left:4610;top:-3786;height:252;width:324;" filled="f" coordsize="21600,21600">
                <v:path/>
                <v:fill on="f" focussize="0,0"/>
                <v:stroke/>
                <v:imagedata r:id="rId684" o:title=""/>
                <o:lock v:ext="edit" aspectratio="t"/>
              </v:shape>
              <v:shape id="_x0000_s8837" o:spid="_x0000_s8837" o:spt="75" type="#_x0000_t75" style="position:absolute;left:4997;top:-3783;height:238;width:461;" filled="f" coordsize="21600,21600">
                <v:path/>
                <v:fill on="f" focussize="0,0"/>
                <v:stroke/>
                <v:imagedata r:id="rId685" o:title=""/>
                <o:lock v:ext="edit" aspectratio="t"/>
              </v:shape>
              <v:shape id="_x0000_s8838" o:spid="_x0000_s8838" o:spt="75" type="#_x0000_t75" style="position:absolute;left:4726;top:-3651;height:302;width:634;" filled="f" coordsize="21600,21600">
                <v:path/>
                <v:fill on="f" focussize="0,0"/>
                <v:stroke/>
                <v:imagedata r:id="rId686" o:title=""/>
                <o:lock v:ext="edit" aspectratio="t"/>
              </v:shape>
              <v:shape id="_x0000_s8839" o:spid="_x0000_s8839" o:spt="75" type="#_x0000_t75" style="position:absolute;left:4613;top:-3524;height:252;width:902;" filled="f" coordsize="21600,21600">
                <v:path/>
                <v:fill on="f" focussize="0,0"/>
                <v:stroke/>
                <v:imagedata r:id="rId687" o:title=""/>
                <o:lock v:ext="edit" aspectratio="t"/>
              </v:shape>
            </v:group>
            <v:group id="_x0000_s8840" o:spid="_x0000_s8840" o:spt="203" style="position:absolute;left:5832;top:-3310;height:2;width:329;" coordorigin="5832,-3310" coordsize="329,2">
              <o:lock v:ext="edit"/>
              <v:shape id="_x0000_s8841" o:spid="_x0000_s8841" style="position:absolute;left:5832;top:-3310;height:2;width:329;" filled="f" stroked="t" coordorigin="5832,-3310" coordsize="329,0" path="m5832,-3310l6161,-33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42" o:spid="_x0000_s8842" o:spt="75" type="#_x0000_t75" style="position:absolute;left:4956;top:-2746;height:374;width:230;" filled="f" coordsize="21600,21600">
                <v:path/>
                <v:fill on="f" focussize="0,0"/>
                <v:stroke/>
                <v:imagedata r:id="rId688" o:title=""/>
                <o:lock v:ext="edit" aspectratio="t"/>
              </v:shape>
              <v:shape id="_x0000_s8843" o:spid="_x0000_s8843" o:spt="75" type="#_x0000_t75" style="position:absolute;left:5203;top:-2744;height:367;width:346;" filled="f" coordsize="21600,21600">
                <v:path/>
                <v:fill on="f" focussize="0,0"/>
                <v:stroke/>
                <v:imagedata r:id="rId689" o:title=""/>
                <o:lock v:ext="edit" aspectratio="t"/>
              </v:shape>
            </v:group>
            <v:group id="_x0000_s8844" o:spid="_x0000_s8844" o:spt="203" style="position:absolute;left:6487;top:-2403;height:2;width:175;" coordorigin="6487,-2403" coordsize="175,2">
              <o:lock v:ext="edit"/>
              <v:shape id="_x0000_s8845" o:spid="_x0000_s8845" style="position:absolute;left:6487;top:-2403;height:2;width:175;" filled="f" stroked="t" coordorigin="6487,-2403" coordsize="175,0" path="m6487,-2403l6662,-240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46" o:spid="_x0000_s8846" o:spt="203" style="position:absolute;left:6667;top:-2439;height:65;width:163;" coordorigin="6667,-2439" coordsize="163,65">
              <o:lock v:ext="edit"/>
              <v:shape id="_x0000_s8847" o:spid="_x0000_s8847" style="position:absolute;left:6667;top:-2439;height:65;width:163;" filled="f" stroked="t" coordorigin="6667,-2439" coordsize="163,65" path="m6667,-2406l6682,-2439,6708,-2374,6737,-2439,6763,-2374,6790,-2439,6816,-2374,6830,-24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48" o:spid="_x0000_s8848" o:spt="203" style="position:absolute;left:6830;top:-2410;height:2;width:1140;" coordorigin="6830,-2410" coordsize="1140,2">
              <o:lock v:ext="edit"/>
              <v:shape id="_x0000_s8849" o:spid="_x0000_s8849" style="position:absolute;left:6830;top:-2410;height:2;width:1140;" filled="f" stroked="t" coordorigin="6830,-2410" coordsize="1140,0" path="m6830,-2410l7970,-24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0" o:spid="_x0000_s8850" o:spt="203" style="position:absolute;left:7166;top:-2588;height:2;width:809;" coordorigin="7166,-2588" coordsize="809,2">
              <o:lock v:ext="edit"/>
              <v:shape id="_x0000_s8851" o:spid="_x0000_s8851" style="position:absolute;left:7166;top:-2588;height:2;width:809;" filled="f" stroked="t" coordorigin="7166,-2588" coordsize="809,0" path="m7166,-2588l7975,-258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2" o:spid="_x0000_s8852" o:spt="203" style="position:absolute;left:7697;top:-2629;height:82;width:2;" coordorigin="7697,-2629" coordsize="2,82">
              <o:lock v:ext="edit"/>
              <v:shape id="_x0000_s8853" o:spid="_x0000_s8853" style="position:absolute;left:7697;top:-2629;height:82;width:2;" filled="f" stroked="t" coordorigin="7697,-2629" coordsize="0,82" path="m7697,-2629l7697,-254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4" o:spid="_x0000_s8854" o:spt="203" style="position:absolute;left:7973;top:-2833;height:106;width:106;" coordorigin="7973,-2833" coordsize="106,106">
              <o:lock v:ext="edit"/>
              <v:shape id="_x0000_s8855" o:spid="_x0000_s8855" style="position:absolute;left:7973;top:-2833;height:106;width:106;" filled="f" stroked="t" coordorigin="7973,-2833" coordsize="106,106" path="m7973,-2727l8078,-283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6" o:spid="_x0000_s8856" o:spt="203" style="position:absolute;left:7822;top:-2986;height:108;width:106;" coordorigin="7822,-2986" coordsize="106,108">
              <o:lock v:ext="edit"/>
              <v:shape id="_x0000_s8857" o:spid="_x0000_s8857" style="position:absolute;left:7822;top:-2986;height:108;width:106;" filled="f" stroked="t" coordorigin="7822,-2986" coordsize="106,108" path="m7822,-2878l7927,-298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8" o:spid="_x0000_s8858" o:spt="203" style="position:absolute;left:8047;top:-2878;height:77;width:74;" coordorigin="8047,-2878" coordsize="74,77">
              <o:lock v:ext="edit"/>
              <v:shape id="_x0000_s8859" o:spid="_x0000_s8859" style="position:absolute;left:8047;top:-2878;height:77;width:74;" fillcolor="#000000" filled="t" stroked="f" coordorigin="8047,-2878" coordsize="74,77" path="m8122,-2878l8047,-2852,8098,-2802,8122,-28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0" o:spid="_x0000_s8860" o:spt="203" style="position:absolute;left:7896;top:-3032;height:79;width:77;" coordorigin="7896,-3032" coordsize="77,79">
              <o:lock v:ext="edit"/>
              <v:shape id="_x0000_s8861" o:spid="_x0000_s8861" style="position:absolute;left:7896;top:-3032;height:79;width:77;" fillcolor="#000000" filled="t" stroked="f" coordorigin="7896,-3032" coordsize="77,79" path="m7973,-3032l7896,-3006,7946,-2953,7973,-30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2" o:spid="_x0000_s8862" o:spt="203" style="position:absolute;left:7615;top:-2629;height:82;width:82;" coordorigin="7615,-2629" coordsize="82,82">
              <o:lock v:ext="edit"/>
              <v:shape id="_x0000_s8863" o:spid="_x0000_s8863" style="position:absolute;left:7615;top:-2629;height:82;width:82;" fillcolor="#FFFFFF" filled="t" stroked="f" coordorigin="7615,-2629" coordsize="82,82" path="m7615,-2629l7615,-2547,7697,-2588,7615,-26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4" o:spid="_x0000_s8864" o:spt="203" style="position:absolute;left:7615;top:-2629;height:82;width:82;" coordorigin="7615,-2629" coordsize="82,82">
              <o:lock v:ext="edit"/>
              <v:shape id="_x0000_s8865" o:spid="_x0000_s8865" style="position:absolute;left:7615;top:-2629;height:82;width:82;" filled="f" stroked="t" coordorigin="7615,-2629" coordsize="82,82" path="m7615,-2588l7615,-2629,7697,-2588,7615,-2547,7615,-258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66" o:spid="_x0000_s8866" o:spt="203" style="position:absolute;left:6979;top:-2624;height:77;width:185;" coordorigin="6979,-2624" coordsize="185,77">
              <o:lock v:ext="edit"/>
              <v:shape id="_x0000_s8867" o:spid="_x0000_s8867" style="position:absolute;left:6979;top:-2624;height:77;width:185;" filled="f" stroked="t" coordorigin="6979,-2624" coordsize="185,77" path="m6979,-2586l6996,-2624,7027,-2547,7056,-2624,7087,-2547,7118,-2624,7150,-2547,7164,-258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68" o:spid="_x0000_s8868" o:spt="203" style="position:absolute;left:7975;top:-2588;height:274;width:2;" coordorigin="7975,-2588" coordsize="2,274">
              <o:lock v:ext="edit"/>
              <v:shape id="_x0000_s8869" o:spid="_x0000_s8869" style="position:absolute;left:7975;top:-2588;height:274;width:2;" filled="f" stroked="t" coordorigin="7975,-2588" coordsize="0,274" path="m7975,-2588l7975,-23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70" o:spid="_x0000_s8870" o:spt="75" type="#_x0000_t75" style="position:absolute;left:7445;top:-2814;height:295;width:461;" filled="f" coordsize="21600,21600">
                <v:path/>
                <v:fill on="f" focussize="0,0"/>
                <v:stroke/>
                <v:imagedata r:id="rId690" o:title=""/>
                <o:lock v:ext="edit" aspectratio="t"/>
              </v:shape>
            </v:group>
            <v:group id="_x0000_s8871" o:spid="_x0000_s8871" o:spt="203" style="position:absolute;left:7920;top:-2314;height:55;width:108;" coordorigin="7920,-2314" coordsize="108,55">
              <o:lock v:ext="edit"/>
              <v:shape id="_x0000_s8872" o:spid="_x0000_s8872" style="position:absolute;left:7920;top:-2314;height:55;width:108;" filled="f" stroked="t" coordorigin="7920,-2314" coordsize="108,55" path="m8028,-2314l7920,-2314,7975,-2259,8028,-23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3" o:spid="_x0000_s8873" o:spt="203" style="position:absolute;left:9514;top:-1923;height:514;width:2;" coordorigin="9514,-1923" coordsize="2,514">
              <o:lock v:ext="edit"/>
              <v:shape id="_x0000_s8874" o:spid="_x0000_s8874" style="position:absolute;left:9514;top:-1923;height:514;width:2;" filled="f" stroked="t" coordorigin="9514,-1923" coordsize="0,514" path="m9514,-1923l9514,-14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5" o:spid="_x0000_s8875" o:spt="203" style="position:absolute;left:9984;top:-2826;height:50;width:2;" coordorigin="9984,-2826" coordsize="2,50">
              <o:lock v:ext="edit"/>
              <v:shape id="_x0000_s8876" o:spid="_x0000_s8876" style="position:absolute;left:9984;top:-2826;height:50;width:2;" filled="f" stroked="t" coordorigin="9984,-2826" coordsize="0,50" path="m9984,-2826l9984,-27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7" o:spid="_x0000_s8877" o:spt="203" style="position:absolute;left:9482;top:-3546;height:202;width:79;" coordorigin="9482,-3546" coordsize="79,202">
              <o:lock v:ext="edit"/>
              <v:shape id="_x0000_s8878" o:spid="_x0000_s8878" style="position:absolute;left:9482;top:-3546;height:202;width:79;" filled="f" stroked="t" coordorigin="9482,-3546" coordsize="79,202" path="m9521,-3344l9482,-3361,9562,-3394,9482,-3428,9562,-3462,9482,-3495,9562,-3529,9521,-354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9" o:spid="_x0000_s8879" o:spt="203" style="position:absolute;left:9526;top:-3762;height:216;width:2;" coordorigin="9526,-3762" coordsize="2,216">
              <o:lock v:ext="edit"/>
              <v:shape id="_x0000_s8880" o:spid="_x0000_s8880" style="position:absolute;left:9526;top:-3762;height:216;width:2;" filled="f" stroked="t" coordorigin="9526,-3762" coordsize="0,216" path="m9526,-3546l9526,-37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1" o:spid="_x0000_s8881" o:spt="203" style="position:absolute;left:9518;top:-3337;height:240;width:2;" coordorigin="9518,-3337" coordsize="2,240">
              <o:lock v:ext="edit"/>
              <v:shape id="_x0000_s8882" o:spid="_x0000_s8882" style="position:absolute;left:9518;top:-3337;height:240;width:2;" filled="f" stroked="t" coordorigin="9518,-3337" coordsize="0,240" path="m9518,-3337l9518,-30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3" o:spid="_x0000_s8883" o:spt="203" style="position:absolute;left:9094;top:-2842;height:43;width:221;" coordorigin="9094,-2842" coordsize="221,43">
              <o:lock v:ext="edit"/>
              <v:shape id="_x0000_s8884" o:spid="_x0000_s8884" style="position:absolute;left:9094;top:-2842;height:43;width:221;" filled="f" stroked="t" coordorigin="9094,-2842" coordsize="221,43" path="m9094,-2799l9094,-2816,9101,-2828,9103,-2835,9108,-2840,9113,-2842,9125,-2842,9130,-2840,9134,-2835,9139,-2833,9142,-2826,9144,-2821,9146,-2811,9149,-2804,9149,-2799,9149,-2816,9156,-2828,9158,-2835,9166,-2840,9170,-2842,9180,-2842,9185,-2840,9190,-2835,9194,-2833,9197,-2826,9202,-2821,9204,-2811,9204,-2799,9204,-2816,9211,-2828,9216,-2835,9221,-2840,9226,-2842,9235,-2842,9242,-2840,9247,-2835,9250,-2833,9254,-2826,9257,-2821,9259,-2811,9259,-2799,9259,-2809,9281,-2842,9293,-2842,9298,-2840,9302,-2835,9307,-2833,9310,-2826,9312,-2821,9314,-2811,9314,-279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5" o:spid="_x0000_s8885" o:spt="203" style="position:absolute;left:9085;top:-2788;height:2;width:16;" coordorigin="9085,-2788" coordsize="16,2">
              <o:lock v:ext="edit"/>
              <v:shape id="_x0000_s8886" o:spid="_x0000_s8886" style="position:absolute;left:9085;top:-2788;height:2;width:16;" filled="f" stroked="t" coordorigin="9085,-2788" coordsize="16,0" path="m9085,-2788l9102,-2788e">
                <v:path arrowok="t"/>
                <v:fill on="f" focussize="0,0"/>
                <v:stroke weight="1.08pt" color="#000000"/>
                <v:imagedata o:title=""/>
                <o:lock v:ext="edit"/>
              </v:shape>
            </v:group>
            <v:group id="_x0000_s8887" o:spid="_x0000_s8887" o:spt="203" style="position:absolute;left:9306;top:-2788;height:2;width:16;" coordorigin="9306,-2788" coordsize="16,2">
              <o:lock v:ext="edit"/>
              <v:shape id="_x0000_s8888" o:spid="_x0000_s8888" style="position:absolute;left:9306;top:-2788;height:2;width:16;" filled="f" stroked="t" coordorigin="9306,-2788" coordsize="16,0" path="m9306,-2788l9323,-2788e">
                <v:path arrowok="t"/>
                <v:fill on="f" focussize="0,0"/>
                <v:stroke weight="1.08pt" color="#000000"/>
                <v:imagedata o:title=""/>
                <o:lock v:ext="edit"/>
              </v:shape>
              <v:shape id="_x0000_s8889" o:spid="_x0000_s8889" o:spt="75" type="#_x0000_t75" style="position:absolute;left:9132;top:-2941;height:197;width:197;" filled="f" coordsize="21600,21600">
                <v:path/>
                <v:fill on="f" focussize="0,0"/>
                <v:stroke/>
                <v:imagedata r:id="rId691" o:title=""/>
                <o:lock v:ext="edit" aspectratio="t"/>
              </v:shape>
            </v:group>
            <v:group id="_x0000_s8890" o:spid="_x0000_s8890" o:spt="203" style="position:absolute;left:9478;top:-1407;height:199;width:79;" coordorigin="9478,-1407" coordsize="79,199">
              <o:lock v:ext="edit"/>
              <v:shape id="_x0000_s8891" o:spid="_x0000_s8891" style="position:absolute;left:9478;top:-1407;height:199;width:79;" filled="f" stroked="t" coordorigin="9478,-1407" coordsize="79,199" path="m9516,-1208l9478,-1225,9557,-1258,9478,-1292,9557,-1326,9478,-1359,9557,-1393,9516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2" o:spid="_x0000_s8892" o:spt="203" style="position:absolute;left:9943;top:-1407;height:199;width:79;" coordorigin="9943,-1407" coordsize="79,199">
              <o:lock v:ext="edit"/>
              <v:shape id="_x0000_s8893" o:spid="_x0000_s8893" style="position:absolute;left:9943;top:-1407;height:199;width:79;" filled="f" stroked="t" coordorigin="9943,-1407" coordsize="79,199" path="m9982,-1208l9943,-1225,10022,-1258,9943,-1292,10022,-1326,9943,-1359,10022,-1393,9982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4" o:spid="_x0000_s8894" o:spt="203" style="position:absolute;left:9514;top:-1206;height:780;width:2;" coordorigin="9514,-1206" coordsize="2,780">
              <o:lock v:ext="edit"/>
              <v:shape id="_x0000_s8895" o:spid="_x0000_s8895" style="position:absolute;left:9514;top:-1206;height:780;width:2;" filled="f" stroked="t" coordorigin="9514,-1206" coordsize="0,780" path="m9514,-1206l9514,-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6" o:spid="_x0000_s8896" o:spt="203" style="position:absolute;left:9974;top:-1210;height:785;width:10;" coordorigin="9974,-1210" coordsize="10,785">
              <o:lock v:ext="edit"/>
              <v:shape id="_x0000_s8897" o:spid="_x0000_s8897" style="position:absolute;left:9974;top:-1210;height:785;width:10;" filled="f" stroked="t" coordorigin="9974,-1210" coordsize="10,785" path="m9984,-1210l9974,-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8" o:spid="_x0000_s8898" o:spt="203" style="position:absolute;left:9991;top:-2254;height:840;width:2;" coordorigin="9991,-2254" coordsize="2,840">
              <o:lock v:ext="edit"/>
              <v:shape id="_x0000_s8899" o:spid="_x0000_s8899" style="position:absolute;left:9991;top:-2254;height:840;width:2;" filled="f" stroked="t" coordorigin="9991,-2254" coordsize="0,840" path="m9991,-2254l9991,-14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0" o:spid="_x0000_s8900" o:spt="203" style="position:absolute;left:9636;top:-2420;height:2;width:233;" coordorigin="9636,-2420" coordsize="233,2">
              <o:lock v:ext="edit"/>
              <v:shape id="_x0000_s8901" o:spid="_x0000_s8901" style="position:absolute;left:9636;top:-2420;height:2;width:233;" filled="f" stroked="t" coordorigin="9636,-2420" coordsize="233,0" path="m9636,-2420l9869,-242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2" o:spid="_x0000_s8902" o:spt="203" style="position:absolute;left:9636;top:-2502;height:163;width:2;" coordorigin="9636,-2502" coordsize="2,163">
              <o:lock v:ext="edit"/>
              <v:shape id="_x0000_s8903" o:spid="_x0000_s8903" style="position:absolute;left:9636;top:-2502;height:163;width:2;" filled="f" stroked="t" coordorigin="9636,-2502" coordsize="0,163" path="m9636,-2502l9636,-2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4" o:spid="_x0000_s8904" o:spt="203" style="position:absolute;left:9516;top:-2382;height:122;width:120;" coordorigin="9516,-2382" coordsize="120,122">
              <o:lock v:ext="edit"/>
              <v:shape id="_x0000_s8905" o:spid="_x0000_s8905" style="position:absolute;left:9516;top:-2382;height:122;width:120;" filled="f" stroked="t" coordorigin="9516,-2382" coordsize="120,122" path="m9636,-2382l9516,-2331,9516,-22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6" o:spid="_x0000_s8906" o:spt="203" style="position:absolute;left:9516;top:-2583;height:122;width:120;" coordorigin="9516,-2583" coordsize="120,122">
              <o:lock v:ext="edit"/>
              <v:shape id="_x0000_s8907" o:spid="_x0000_s8907" style="position:absolute;left:9516;top:-2583;height:122;width:120;" filled="f" stroked="t" coordorigin="9516,-2583" coordsize="120,122" path="m9636,-2461l9516,-2511,9516,-25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8" o:spid="_x0000_s8908" o:spt="203" style="position:absolute;left:9602;top:-2487;height:29;width:34;" coordorigin="9602,-2487" coordsize="34,29">
              <o:lock v:ext="edit"/>
              <v:shape id="_x0000_s8909" o:spid="_x0000_s8909" style="position:absolute;left:9602;top:-2487;height:29;width:34;" fillcolor="#000000" filled="t" stroked="f" coordorigin="9602,-2487" coordsize="34,29" path="m9614,-2487l9602,-2458,9636,-2461,9614,-24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10" o:spid="_x0000_s8910" o:spt="203" style="position:absolute;left:9602;top:-2487;height:29;width:34;" coordorigin="9602,-2487" coordsize="34,29">
              <o:lock v:ext="edit"/>
              <v:shape id="_x0000_s8911" o:spid="_x0000_s8911" style="position:absolute;left:9602;top:-2487;height:29;width:34;" filled="f" stroked="t" coordorigin="9602,-2487" coordsize="34,29" path="m9636,-2461l9614,-2487,9602,-2458,9636,-246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2" o:spid="_x0000_s8912" o:spt="203" style="position:absolute;left:9869;top:-2502;height:163;width:2;" coordorigin="9869,-2502" coordsize="2,163">
              <o:lock v:ext="edit"/>
              <v:shape id="_x0000_s8913" o:spid="_x0000_s8913" style="position:absolute;left:9869;top:-2502;height:163;width:2;" filled="f" stroked="t" coordorigin="9869,-2502" coordsize="0,163" path="m9869,-2502l9869,-2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4" o:spid="_x0000_s8914" o:spt="203" style="position:absolute;left:9869;top:-2382;height:122;width:118;" coordorigin="9869,-2382" coordsize="118,122">
              <o:lock v:ext="edit"/>
              <v:shape id="_x0000_s8915" o:spid="_x0000_s8915" style="position:absolute;left:9869;top:-2382;height:122;width:118;" filled="f" stroked="t" coordorigin="9869,-2382" coordsize="118,122" path="m9869,-2382l9986,-2331,9986,-22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6" o:spid="_x0000_s8916" o:spt="203" style="position:absolute;left:9869;top:-2583;height:122;width:118;" coordorigin="9869,-2583" coordsize="118,122">
              <o:lock v:ext="edit"/>
              <v:shape id="_x0000_s8917" o:spid="_x0000_s8917" style="position:absolute;left:9869;top:-2583;height:122;width:118;" filled="f" stroked="t" coordorigin="9869,-2583" coordsize="118,122" path="m9869,-2461l9986,-2511,9986,-25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8" o:spid="_x0000_s8918" o:spt="203" style="position:absolute;left:9869;top:-2487;height:29;width:31;" coordorigin="9869,-2487" coordsize="31,29">
              <o:lock v:ext="edit"/>
              <v:shape id="_x0000_s8919" o:spid="_x0000_s8919" style="position:absolute;left:9869;top:-2487;height:29;width:31;" fillcolor="#000000" filled="t" stroked="f" coordorigin="9869,-2487" coordsize="31,29" path="m9888,-2487l9869,-2461,9900,-2458,9888,-24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20" o:spid="_x0000_s8920" o:spt="203" style="position:absolute;left:9869;top:-2487;height:29;width:31;" coordorigin="9869,-2487" coordsize="31,29">
              <o:lock v:ext="edit"/>
              <v:shape id="_x0000_s8921" o:spid="_x0000_s8921" style="position:absolute;left:9869;top:-2487;height:29;width:31;" filled="f" stroked="t" coordorigin="9869,-2487" coordsize="31,29" path="m9869,-2461l9888,-2487,9900,-2458,9869,-246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2" o:spid="_x0000_s8922" o:spt="203" style="position:absolute;left:9787;top:-2413;height:122;width:197;" coordorigin="9787,-2413" coordsize="197,122">
              <o:lock v:ext="edit"/>
              <v:shape id="_x0000_s8923" o:spid="_x0000_s8923" style="position:absolute;left:9787;top:-2413;height:122;width:197;" filled="f" stroked="t" coordorigin="9787,-2413" coordsize="197,122" path="m9787,-2413l9787,-2290,9984,-22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4" o:spid="_x0000_s8924" o:spt="203" style="position:absolute;left:9984;top:-3166;height:610;width:5;" coordorigin="9984,-3166" coordsize="5,610">
              <o:lock v:ext="edit"/>
              <v:shape id="_x0000_s8925" o:spid="_x0000_s8925" style="position:absolute;left:9984;top:-3166;height:610;width:5;" filled="f" stroked="t" coordorigin="9984,-3166" coordsize="5,610" path="m9989,-2557l9984,-31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6" o:spid="_x0000_s8926" o:spt="203" style="position:absolute;left:9958;top:-2799;height:48;width:48;" coordorigin="9958,-2799" coordsize="48,48">
              <o:lock v:ext="edit"/>
              <v:shape id="_x0000_s8927" o:spid="_x0000_s8927" style="position:absolute;left:9958;top:-2799;height:48;width:48;" fillcolor="#000000" filled="t" stroked="f" coordorigin="9958,-2799" coordsize="48,48" path="m9991,-2799l9972,-2799,9965,-2792,9960,-2785,9958,-2775,9960,-2766,9965,-2758,9972,-2754,9982,-2751,9991,-2754,9998,-2758,10003,-2766,10006,-2770,10006,-2780,10003,-2785,9998,-2792,9991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28" o:spid="_x0000_s8928" o:spt="203" style="position:absolute;left:9958;top:-2799;height:48;width:48;" coordorigin="9958,-2799" coordsize="48,48">
              <o:lock v:ext="edit"/>
              <v:shape id="_x0000_s8929" o:spid="_x0000_s8929" style="position:absolute;left:9958;top:-2799;height:48;width:48;" filled="f" stroked="t" coordorigin="9958,-2799" coordsize="48,48" path="m9958,-2775l9960,-2785,9965,-2792,9972,-2799,9991,-2799,9998,-2792,10003,-2785,10006,-2780,10006,-2770,10003,-2766,9998,-2758,9991,-2754,9982,-2751,9972,-2754,9965,-2758,9960,-2766,9958,-2775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0" o:spid="_x0000_s8930" o:spt="203" style="position:absolute;left:9506;top:-3781;height:50;width:48;" coordorigin="9506,-3781" coordsize="48,50">
              <o:lock v:ext="edit"/>
              <v:shape id="_x0000_s8931" o:spid="_x0000_s8931" style="position:absolute;left:9506;top:-3781;height:50;width:48;" fillcolor="#000000" filled="t" stroked="f" coordorigin="9506,-3781" coordsize="48,50" path="m9535,-3781l9526,-3781,9521,-3778,9514,-3774,9506,-3766,9506,-3747,9514,-3738,9521,-3733,9526,-3730,9535,-3730,9540,-3733,9547,-3738,9554,-3752,9554,-3762,9552,-3766,9547,-3774,9540,-3778,9535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32" o:spid="_x0000_s8932" o:spt="203" style="position:absolute;left:9506;top:-3781;height:50;width:48;" coordorigin="9506,-3781" coordsize="48,50">
              <o:lock v:ext="edit"/>
              <v:shape id="_x0000_s8933" o:spid="_x0000_s8933" style="position:absolute;left:9506;top:-3781;height:50;width:48;" filled="f" stroked="t" coordorigin="9506,-3781" coordsize="48,50" path="m9506,-3757l9506,-3766,9514,-3774,9521,-3778,9526,-3781,9535,-3781,9540,-3778,9547,-3774,9552,-3766,9554,-3762,9554,-3752,9552,-3747,9547,-3738,9540,-3733,9535,-3730,9526,-3730,9521,-3733,9514,-3738,9506,-3747,9506,-3757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4" o:spid="_x0000_s8934" o:spt="203" style="position:absolute;left:9960;top:-3781;height:50;width:50;" coordorigin="9960,-3781" coordsize="50,50">
              <o:lock v:ext="edit"/>
              <v:shape id="_x0000_s8935" o:spid="_x0000_s8935" style="position:absolute;left:9960;top:-3781;height:50;width:50;" fillcolor="#000000" filled="t" stroked="f" coordorigin="9960,-3781" coordsize="50,50" path="m9991,-3781l9982,-3781,9967,-3774,9962,-3766,9962,-3759,9960,-3757,9962,-3752,9962,-3745,9967,-3738,9977,-3733,9984,-3730,9996,-3733,10003,-3738,10008,-3745,10010,-3757,10008,-3766,10003,-3774,9996,-3778,9991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36" o:spid="_x0000_s8936" o:spt="203" style="position:absolute;left:9960;top:-3781;height:50;width:50;" coordorigin="9960,-3781" coordsize="50,50">
              <o:lock v:ext="edit"/>
              <v:shape id="_x0000_s8937" o:spid="_x0000_s8937" style="position:absolute;left:9960;top:-3781;height:50;width:50;" filled="f" stroked="t" coordorigin="9960,-3781" coordsize="50,50" path="m9960,-3757l9962,-3759,9962,-3766,9967,-3774,9977,-3778,9982,-3781,9991,-3781,9996,-3778,10003,-3774,10008,-3766,10010,-3757,10008,-3745,10003,-3738,9996,-3733,9984,-3730,9977,-3733,9967,-3738,9962,-3745,9962,-3752,9960,-3757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8" o:spid="_x0000_s8938" o:spt="203" style="position:absolute;left:8868;top:-418;height:2;width:1116;" coordorigin="8868,-418" coordsize="1116,2">
              <o:lock v:ext="edit"/>
              <v:shape id="_x0000_s8939" o:spid="_x0000_s8939" style="position:absolute;left:8868;top:-418;height:2;width:1116;" filled="f" stroked="t" coordorigin="8868,-418" coordsize="1116,0" path="m8868,-418l9984,-418e">
                <v:path arrowok="t"/>
                <v:fill on="f" focussize="0,0"/>
                <v:stroke weight="0.509842519685039pt" color="#000000"/>
                <v:imagedata o:title=""/>
                <o:lock v:ext="edit"/>
              </v:shape>
            </v:group>
            <v:group id="_x0000_s8940" o:spid="_x0000_s8940" o:spt="203" style="position:absolute;left:9319;top:-2821;height:41;width:665;" coordorigin="9319,-2821" coordsize="665,41">
              <o:lock v:ext="edit"/>
              <v:shape id="_x0000_s8941" o:spid="_x0000_s8941" style="position:absolute;left:9319;top:-2821;height:41;width:665;" filled="f" stroked="t" coordorigin="9319,-2821" coordsize="665,41" path="m9319,-2780l9478,-2780,9478,-2787,9480,-2794,9485,-2802,9490,-2809,9494,-2814,9502,-2818,9509,-2821,9526,-2821,9533,-2818,9540,-2814,9545,-2809,9552,-2802,9554,-2794,9557,-2787,9559,-2780,9984,-2780,9984,-278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2" o:spid="_x0000_s8942" o:spt="203" style="position:absolute;left:9517;top:-3109;height:526;width:2;" coordorigin="9517,-3109" coordsize="2,526">
              <o:lock v:ext="edit"/>
              <v:shape id="_x0000_s8943" o:spid="_x0000_s8943" style="position:absolute;left:9517;top:-3109;height:526;width:2;" filled="f" stroked="t" coordorigin="9517,-3109" coordsize="0,526" path="m9517,-3109l9517,-258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944" o:spid="_x0000_s8944" o:spt="203" style="position:absolute;left:8863;top:-2775;height:2;width:230;" coordorigin="8863,-2775" coordsize="230,2">
              <o:lock v:ext="edit"/>
              <v:shape id="_x0000_s8945" o:spid="_x0000_s8945" style="position:absolute;left:8863;top:-2775;height:2;width:230;" filled="f" stroked="t" coordorigin="8863,-2775" coordsize="230,0" path="m8863,-2775l9094,-27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6" o:spid="_x0000_s8946" o:spt="203" style="position:absolute;left:9475;top:-2125;height:202;width:77;" coordorigin="9475,-2125" coordsize="77,202">
              <o:lock v:ext="edit"/>
              <v:shape id="_x0000_s8947" o:spid="_x0000_s8947" style="position:absolute;left:9475;top:-2125;height:202;width:77;" filled="f" stroked="t" coordorigin="9475,-2125" coordsize="77,202" path="m9514,-1923l9475,-1940,9552,-1974,9475,-2007,9552,-2041,9475,-2074,9552,-2106,9514,-21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8" o:spid="_x0000_s8948" o:spt="203" style="position:absolute;left:9516;top:-2259;height:134;width:2;" coordorigin="9516,-2259" coordsize="2,134">
              <o:lock v:ext="edit"/>
              <v:shape id="_x0000_s8949" o:spid="_x0000_s8949" style="position:absolute;left:9516;top:-2259;height:134;width:2;" filled="f" stroked="t" coordorigin="9516,-2259" coordsize="2,134" path="m9518,-2259l9516,-21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50" o:spid="_x0000_s8950" o:spt="75" type="#_x0000_t75" style="position:absolute;left:10044;top:-3423;height:238;width:115;" filled="f" coordsize="21600,21600">
                <v:path/>
                <v:fill on="f" focussize="0,0"/>
                <v:stroke/>
                <v:imagedata r:id="rId692" o:title=""/>
                <o:lock v:ext="edit" aspectratio="t"/>
              </v:shape>
              <v:shape id="_x0000_s8951" o:spid="_x0000_s8951" o:spt="75" type="#_x0000_t75" style="position:absolute;left:10164;top:-3423;height:238;width:115;" filled="f" coordsize="21600,21600">
                <v:path/>
                <v:fill on="f" focussize="0,0"/>
                <v:stroke/>
                <v:imagedata r:id="rId693" o:title=""/>
                <o:lock v:ext="edit" aspectratio="t"/>
              </v:shape>
              <v:shape id="_x0000_s8952" o:spid="_x0000_s8952" o:spt="75" type="#_x0000_t75" style="position:absolute;left:10289;top:-3423;height:238;width:115;" filled="f" coordsize="21600,21600">
                <v:path/>
                <v:fill on="f" focussize="0,0"/>
                <v:stroke/>
                <v:imagedata r:id="rId694" o:title=""/>
                <o:lock v:ext="edit" aspectratio="t"/>
              </v:shape>
            </v:group>
            <v:group id="_x0000_s8953" o:spid="_x0000_s8953" o:spt="203" style="position:absolute;left:9965;top:-2799;height:50;width:48;" coordorigin="9965,-2799" coordsize="48,50">
              <o:lock v:ext="edit"/>
              <v:shape id="_x0000_s8954" o:spid="_x0000_s8954" style="position:absolute;left:9965;top:-2799;height:50;width:48;" fillcolor="#000000" filled="t" stroked="f" coordorigin="9965,-2799" coordsize="48,50" path="m9994,-2799l9984,-2799,9979,-2797,9972,-2792,9965,-2785,9965,-2766,9972,-2756,9979,-2751,9989,-2749,9998,-2751,10006,-2756,10010,-2766,10013,-2775,10010,-2785,10006,-2792,9998,-2797,9994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55" o:spid="_x0000_s8955" o:spt="203" style="position:absolute;left:9965;top:-2799;height:50;width:48;" coordorigin="9965,-2799" coordsize="48,50">
              <o:lock v:ext="edit"/>
              <v:shape id="_x0000_s8956" o:spid="_x0000_s8956" style="position:absolute;left:9965;top:-2799;height:50;width:48;" filled="f" stroked="t" coordorigin="9965,-2799" coordsize="48,50" path="m9965,-2775l9965,-2785,9972,-2792,9979,-2797,9984,-2799,9994,-2799,9998,-2797,10006,-2792,10010,-2785,10013,-2775,10010,-2766,10006,-2756,9998,-2751,9989,-2749,9979,-2751,9972,-2756,9965,-2766,9965,-277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57" o:spid="_x0000_s8957" o:spt="203" style="position:absolute;left:10003;top:-2778;height:2;width:206;" coordorigin="10003,-2778" coordsize="206,2">
              <o:lock v:ext="edit"/>
              <v:shape id="_x0000_s8958" o:spid="_x0000_s8958" style="position:absolute;left:10003;top:-2778;height:2;width:206;" filled="f" stroked="t" coordorigin="10003,-2778" coordsize="206,0" path="m10003,-2778l10210,-27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59" o:spid="_x0000_s8959" o:spt="203" style="position:absolute;left:10224;top:-2818;height:70;width:67;" coordorigin="10224,-2818" coordsize="67,70">
              <o:lock v:ext="edit"/>
              <v:shape id="_x0000_s8960" o:spid="_x0000_s8960" style="position:absolute;left:10224;top:-2818;height:70;width:67;" filled="f" stroked="t" coordorigin="10224,-2818" coordsize="67,70" path="m10291,-2785l10291,-2790,10289,-2797,10286,-2802,10282,-2806,10277,-2811,10270,-2816,10265,-2818,10250,-2818,10243,-2816,10238,-2811,10234,-2806,10229,-2802,10226,-2797,10224,-2790,10224,-2778,10226,-2770,10229,-2763,10234,-2758,10238,-2754,10243,-2751,10250,-2749,10265,-2749,10270,-2751,10277,-2754,10282,-2758,10286,-2763,10289,-2770,10291,-2778,10291,-278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61" o:spid="_x0000_s8961" o:spt="203" style="position:absolute;left:9953;top:-2799;height:50;width:50;" coordorigin="9953,-2799" coordsize="50,50">
              <o:lock v:ext="edit"/>
              <v:shape id="_x0000_s8962" o:spid="_x0000_s8962" style="position:absolute;left:9953;top:-2799;height:50;width:50;" fillcolor="#000000" filled="t" stroked="f" coordorigin="9953,-2799" coordsize="50,50" path="m9986,-2797l9970,-2797,9960,-2792,9953,-2778,9953,-2768,9955,-2763,9960,-2756,9970,-2751,9977,-2749,9986,-2751,9996,-2756,10001,-2763,10003,-2773,10001,-2782,9996,-2792,9986,-2797xe">
                <v:path arrowok="t"/>
                <v:fill on="t" focussize="0,0"/>
                <v:stroke on="f"/>
                <v:imagedata o:title=""/>
                <o:lock v:ext="edit"/>
              </v:shape>
              <v:shape id="_x0000_s8963" o:spid="_x0000_s8963" style="position:absolute;left:9953;top:-2799;height:50;width:50;" fillcolor="#000000" filled="t" stroked="f" coordorigin="9953,-2799" coordsize="50,50" path="m9977,-2799l9972,-2797,9984,-2797,9977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64" o:spid="_x0000_s8964" o:spt="203" style="position:absolute;left:9953;top:-2799;height:50;width:50;" coordorigin="9953,-2799" coordsize="50,50">
              <o:lock v:ext="edit"/>
              <v:shape id="_x0000_s8965" o:spid="_x0000_s8965" style="position:absolute;left:9953;top:-2799;height:50;width:50;" filled="f" stroked="t" coordorigin="9953,-2799" coordsize="50,50" path="m9953,-2773l9953,-2778,9955,-2782,9960,-2792,9970,-2797,9972,-2797,9977,-2799,9984,-2797,9986,-2797,9996,-2792,10001,-2782,10003,-2773,10001,-2763,9996,-2756,9986,-2751,9977,-2749,9970,-2751,9960,-2756,9955,-2763,9953,-2768,9953,-277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966" o:spid="_x0000_s8966" o:spt="75" type="#_x0000_t75" style="position:absolute;left:10248;top:-2938;height:252;width:221;" filled="f" coordsize="21600,21600">
                <v:path/>
                <v:fill on="f" focussize="0,0"/>
                <v:stroke/>
                <v:imagedata r:id="rId695" o:title=""/>
                <o:lock v:ext="edit" aspectratio="t"/>
              </v:shape>
              <v:shape id="_x0000_s8967" o:spid="_x0000_s8967" o:spt="75" type="#_x0000_t75" style="position:absolute;left:10476;top:-2936;height:238;width:211;" filled="f" coordsize="21600,21600">
                <v:path/>
                <v:fill on="f" focussize="0,0"/>
                <v:stroke/>
                <v:imagedata r:id="rId696" o:title=""/>
                <o:lock v:ext="edit" aspectratio="t"/>
              </v:shape>
            </v:group>
            <v:group id="_x0000_s8968" o:spid="_x0000_s8968" o:spt="203" style="position:absolute;left:6163;top:-3862;height:552;width:2;" coordorigin="6163,-3862" coordsize="2,552">
              <o:lock v:ext="edit"/>
              <v:shape id="_x0000_s8969" o:spid="_x0000_s8969" style="position:absolute;left:6163;top:-3862;height:552;width:2;" filled="f" stroked="t" coordorigin="6163,-3862" coordsize="0,552" path="m6163,-3862l6163,-33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0" o:spid="_x0000_s8970" o:spt="203" style="position:absolute;left:6130;top:-3620;height:70;width:67;" coordorigin="6130,-3620" coordsize="67,70">
              <o:lock v:ext="edit"/>
              <v:shape id="_x0000_s8971" o:spid="_x0000_s8971" style="position:absolute;left:6130;top:-3620;height:70;width:67;" fillcolor="#000000" filled="t" stroked="f" coordorigin="6130,-3620" coordsize="67,70" path="m6163,-3620l6130,-3550,6197,-3550,6163,-36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72" o:spid="_x0000_s8972" o:spt="203" style="position:absolute;left:6130;top:-3620;height:70;width:67;" coordorigin="6130,-3620" coordsize="67,70">
              <o:lock v:ext="edit"/>
              <v:shape id="_x0000_s8973" o:spid="_x0000_s8973" style="position:absolute;left:6130;top:-3620;height:70;width:67;" filled="f" stroked="t" coordorigin="6130,-3620" coordsize="67,70" path="m6163,-3550l6130,-3550,6163,-3620,6197,-3550,6163,-355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4" o:spid="_x0000_s8974" o:spt="203" style="position:absolute;left:6113;top:-3646;height:53;width:101;" coordorigin="6113,-3646" coordsize="101,53">
              <o:lock v:ext="edit"/>
              <v:shape id="_x0000_s8975" o:spid="_x0000_s8975" style="position:absolute;left:6113;top:-3646;height:53;width:101;" filled="f" stroked="t" coordorigin="6113,-3646" coordsize="101,53" path="m6113,-3646l6113,-3620,6214,-3620,6214,-35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6" o:spid="_x0000_s8976" o:spt="203" style="position:absolute;left:6106;top:-4386;height:96;width:96;" coordorigin="6106,-4386" coordsize="96,96">
              <o:lock v:ext="edit"/>
              <v:shape id="_x0000_s8977" o:spid="_x0000_s8977" style="position:absolute;left:6106;top:-4386;height:96;width:96;" fillcolor="#000000" filled="t" stroked="f" coordorigin="6106,-4386" coordsize="96,96" path="m6106,-4386l6106,-4290,6202,-4338,6106,-43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78" o:spid="_x0000_s8978" o:spt="203" style="position:absolute;left:6106;top:-4386;height:96;width:96;" coordorigin="6106,-4386" coordsize="96,96">
              <o:lock v:ext="edit"/>
              <v:shape id="_x0000_s8979" o:spid="_x0000_s8979" style="position:absolute;left:6106;top:-4386;height:96;width:96;" filled="f" stroked="t" coordorigin="6106,-4386" coordsize="96,96" path="m6106,-4290l6202,-4338,6106,-4386,6106,-429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80" o:spid="_x0000_s8980" o:spt="203" style="position:absolute;left:6202;top:-4386;height:96;width:2;" coordorigin="6202,-4386" coordsize="2,96">
              <o:lock v:ext="edit"/>
              <v:shape id="_x0000_s8981" o:spid="_x0000_s8981" style="position:absolute;left:6202;top:-4386;height:96;width:2;" filled="f" stroked="t" coordorigin="6202,-4386" coordsize="0,96" path="m6202,-4386l6202,-42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82" o:spid="_x0000_s8982" o:spt="75" type="#_x0000_t75" style="position:absolute;left:6094;top:-4206;height:252;width:214;" filled="f" coordsize="21600,21600">
                <v:path/>
                <v:fill on="f" focussize="0,0"/>
                <v:stroke/>
                <v:imagedata r:id="rId697" o:title=""/>
                <o:lock v:ext="edit" aspectratio="t"/>
              </v:shape>
            </v:group>
            <v:group id="_x0000_s8983" o:spid="_x0000_s8983" o:spt="203" style="position:absolute;left:6473;top:-2761;height:2;width:264;" coordorigin="6473,-2761" coordsize="264,2">
              <o:lock v:ext="edit"/>
              <v:shape id="_x0000_s8984" o:spid="_x0000_s8984" style="position:absolute;left:6473;top:-2761;height:2;width:264;" filled="f" stroked="t" coordorigin="6473,-2761" coordsize="264,2" path="m6737,-2758l6473,-27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85" o:spid="_x0000_s8985" o:spt="75" type="#_x0000_t75" style="position:absolute;left:6782;top:-3342;height:754;width:96;" filled="f" coordsize="21600,21600">
                <v:path/>
                <v:fill on="f" focussize="0,0"/>
                <v:stroke/>
                <v:imagedata r:id="rId698" o:title=""/>
                <o:lock v:ext="edit" aspectratio="t"/>
              </v:shape>
              <v:shape id="_x0000_s8986" o:spid="_x0000_s8986" o:spt="75" type="#_x0000_t75" style="position:absolute;left:6782;top:-2852;height:266;width:115;" filled="f" coordsize="21600,21600">
                <v:path/>
                <v:fill on="f" focussize="0,0"/>
                <v:stroke/>
                <v:imagedata r:id="rId699" o:title=""/>
                <o:lock v:ext="edit" aspectratio="t"/>
              </v:shape>
              <v:shape id="_x0000_s8987" o:spid="_x0000_s8987" o:spt="75" type="#_x0000_t75" style="position:absolute;left:5686;top:-3524;height:245;width:77;" filled="f" coordsize="21600,21600">
                <v:path/>
                <v:fill on="f" focussize="0,0"/>
                <v:stroke/>
                <v:imagedata r:id="rId700" o:title=""/>
                <o:lock v:ext="edit" aspectratio="t"/>
              </v:shape>
            </v:group>
            <v:group id="_x0000_s8988" o:spid="_x0000_s8988" o:spt="203" style="position:absolute;left:8808;top:-3560;height:103;width:110;" coordorigin="8808,-3560" coordsize="110,103">
              <o:lock v:ext="edit"/>
              <v:shape id="_x0000_s8989" o:spid="_x0000_s8989" style="position:absolute;left:8808;top:-3560;height:103;width:110;" filled="f" stroked="t" coordorigin="8808,-3560" coordsize="110,103" path="m8863,-3457l8808,-3457,8863,-3560,8918,-3457,8863,-345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90" o:spid="_x0000_s8990" o:spt="203" style="position:absolute;left:8782;top:-3601;height:79;width:163;" coordorigin="8782,-3601" coordsize="163,79">
              <o:lock v:ext="edit"/>
              <v:shape id="_x0000_s8991" o:spid="_x0000_s8991" style="position:absolute;left:8782;top:-3601;height:79;width:163;" filled="f" stroked="t" coordorigin="8782,-3601" coordsize="163,79" path="m8782,-3601l8782,-3560,8945,-3560,8945,-352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92" o:spid="_x0000_s8992" o:spt="75" type="#_x0000_t75" style="position:absolute;left:9617;top:-3471;height:192;width:235;" filled="f" coordsize="21600,21600">
                <v:path/>
                <v:fill on="f" focussize="0,0"/>
                <v:stroke/>
                <v:imagedata r:id="rId701" o:title=""/>
                <o:lock v:ext="edit" aspectratio="t"/>
              </v:shape>
              <v:shape id="_x0000_s8993" o:spid="_x0000_s8993" o:spt="75" type="#_x0000_t75" style="position:absolute;left:9607;top:-2050;height:187;width:226;" filled="f" coordsize="21600,21600">
                <v:path/>
                <v:fill on="f" focussize="0,0"/>
                <v:stroke/>
                <v:imagedata r:id="rId702" o:title=""/>
                <o:lock v:ext="edit" aspectratio="t"/>
              </v:shape>
              <v:shape id="_x0000_s8994" o:spid="_x0000_s8994" o:spt="75" type="#_x0000_t75" style="position:absolute;left:8590;top:-1899;height:187;width:58;" filled="f" coordsize="21600,21600">
                <v:path/>
                <v:fill on="f" focussize="0,0"/>
                <v:stroke/>
                <v:imagedata r:id="rId703" o:title=""/>
                <o:lock v:ext="edit" aspectratio="t"/>
              </v:shape>
              <v:shape id="_x0000_s8995" o:spid="_x0000_s8995" o:spt="75" type="#_x0000_t75" style="position:absolute;left:6605;top:-2348;height:247;width:365;" filled="f" coordsize="21600,21600">
                <v:path/>
                <v:fill on="f" focussize="0,0"/>
                <v:stroke/>
                <v:imagedata r:id="rId704" o:title=""/>
                <o:lock v:ext="edit" aspectratio="t"/>
              </v:shape>
              <v:shape id="_x0000_s8996" o:spid="_x0000_s8996" o:spt="75" type="#_x0000_t75" style="position:absolute;left:3576;top:-1062;height:238;width:295;" filled="f" coordsize="21600,21600">
                <v:path/>
                <v:fill on="f" focussize="0,0"/>
                <v:stroke/>
                <v:imagedata r:id="rId705" o:title=""/>
                <o:lock v:ext="edit" aspectratio="t"/>
              </v:shape>
              <v:shape id="_x0000_s8997" o:spid="_x0000_s8997" o:spt="75" type="#_x0000_t75" style="position:absolute;left:3638;top:-1064;height:370;width:310;" filled="f" coordsize="21600,21600">
                <v:path/>
                <v:fill on="f" focussize="0,0"/>
                <v:stroke/>
                <v:imagedata r:id="rId706" o:title=""/>
                <o:lock v:ext="edit" aspectratio="t"/>
              </v:shape>
              <v:shape id="_x0000_s8998" o:spid="_x0000_s8998" o:spt="75" type="#_x0000_t75" style="position:absolute;left:7646;top:-788;height:250;width:259;" filled="f" coordsize="21600,21600">
                <v:path/>
                <v:fill on="f" focussize="0,0"/>
                <v:stroke/>
                <v:imagedata r:id="rId707" o:title=""/>
                <o:lock v:ext="edit" aspectratio="t"/>
              </v:shape>
              <v:shape id="_x0000_s8999" o:spid="_x0000_s8999" o:spt="75" type="#_x0000_t75" style="position:absolute;left:9010;top:-903;height:370;width:365;" filled="f" coordsize="21600,21600">
                <v:path/>
                <v:fill on="f" focussize="0,0"/>
                <v:stroke/>
                <v:imagedata r:id="rId708" o:title=""/>
                <o:lock v:ext="edit" aspectratio="t"/>
              </v:shape>
              <v:shape id="_x0000_s9000" o:spid="_x0000_s9000" o:spt="75" type="#_x0000_t75" style="position:absolute;left:9130;top:-776;height:245;width:204;" filled="f" coordsize="21600,21600">
                <v:path/>
                <v:fill on="f" focussize="0,0"/>
                <v:stroke/>
                <v:imagedata r:id="rId709" o:title=""/>
                <o:lock v:ext="edit" aspectratio="t"/>
              </v:shape>
              <v:shape id="_x0000_s9001" o:spid="_x0000_s9001" o:spt="75" type="#_x0000_t75" style="position:absolute;left:9600;top:-1342;height:187;width:185;" filled="f" coordsize="21600,21600">
                <v:path/>
                <v:fill on="f" focussize="0,0"/>
                <v:stroke/>
                <v:imagedata r:id="rId710" o:title=""/>
                <o:lock v:ext="edit" aspectratio="t"/>
              </v:shape>
              <v:shape id="_x0000_s9002" o:spid="_x0000_s9002" o:spt="75" type="#_x0000_t75" style="position:absolute;left:10082;top:-1342;height:187;width:223;" filled="f" coordsize="21600,21600">
                <v:path/>
                <v:fill on="f" focussize="0,0"/>
                <v:stroke/>
                <v:imagedata r:id="rId711" o:title=""/>
                <o:lock v:ext="edit" aspectratio="t"/>
              </v:shape>
            </v:group>
            <v:group id="_x0000_s9003" o:spid="_x0000_s9003" o:spt="203" style="position:absolute;left:8834;top:-447;height:48;width:48;" coordorigin="8834,-447" coordsize="48,48">
              <o:lock v:ext="edit"/>
              <v:shape id="_x0000_s9004" o:spid="_x0000_s9004" style="position:absolute;left:8834;top:-447;height:48;width:48;" fillcolor="#000000" filled="t" stroked="f" coordorigin="8834,-447" coordsize="48,48" path="m8868,-447l8849,-447,8842,-440,8837,-433,8837,-428,8834,-423,8837,-418,8837,-414,8842,-406,8849,-402,8854,-399,8863,-399,8868,-402,8875,-406,8880,-414,8882,-418,8882,-428,8880,-433,8875,-440,8868,-4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05" o:spid="_x0000_s9005" o:spt="203" style="position:absolute;left:9485;top:-447;height:48;width:50;" coordorigin="9485,-447" coordsize="50,48">
              <o:lock v:ext="edit"/>
              <v:shape id="_x0000_s9006" o:spid="_x0000_s9006" style="position:absolute;left:9485;top:-447;height:48;width:50;" fillcolor="#000000" filled="t" stroked="f" coordorigin="9485,-447" coordsize="50,48" path="m9518,-447l9502,-447,9492,-440,9487,-433,9487,-428,9485,-423,9487,-418,9487,-414,9492,-406,9502,-402,9504,-399,9516,-399,9518,-402,9528,-406,9533,-414,9535,-418,9535,-428,9533,-433,9528,-440,9518,-4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07" o:spid="_x0000_s9007" o:spt="203" style="position:absolute;left:9485;top:-1825;height:74;width:31;" coordorigin="9485,-1825" coordsize="31,74">
              <o:lock v:ext="edit"/>
              <v:shape id="_x0000_s9008" o:spid="_x0000_s9008" style="position:absolute;left:9485;top:-1825;height:74;width:31;" fillcolor="#000000" filled="t" stroked="f" coordorigin="9485,-1825" coordsize="31,74" path="m9516,-1753l9504,-1753,9511,-1750,9516,-1753xe">
                <v:path arrowok="t"/>
                <v:fill on="t" focussize="0,0"/>
                <v:stroke on="f"/>
                <v:imagedata o:title=""/>
                <o:lock v:ext="edit"/>
              </v:shape>
              <v:shape id="_x0000_s9009" o:spid="_x0000_s9009" style="position:absolute;left:9485;top:-1825;height:74;width:31;" fillcolor="#000000" filled="t" stroked="f" coordorigin="9485,-1825" coordsize="31,74" path="m9516,-1825l9504,-1825,9502,-1820,9492,-1813,9487,-1801,9487,-1796,9485,-1786,9487,-1779,9487,-1774,9492,-1762,9502,-1753,9518,-1753,9528,-1762,9533,-1774,9535,-1779,9535,-1796,9533,-1801,9528,-1813,9518,-1820,9516,-18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10" o:spid="_x0000_s9010" o:spt="203" style="position:absolute;left:7942;top:-2427;height:48;width:70;" coordorigin="7942,-2427" coordsize="70,48">
              <o:lock v:ext="edit"/>
              <v:shape id="_x0000_s9011" o:spid="_x0000_s9011" style="position:absolute;left:7942;top:-2427;height:48;width:70;" fillcolor="#000000" filled="t" stroked="f" coordorigin="7942,-2427" coordsize="70,48" path="m7982,-2427l7970,-2427,7963,-2425,7954,-2420,7946,-2413,7942,-2403,7946,-2394,7954,-2386,7963,-2382,7970,-2379,7982,-2379,7990,-2382,7999,-2386,8011,-2398,8011,-2408,7999,-2420,7990,-2425,7982,-24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12" o:spid="_x0000_s9012" o:spt="203" style="position:absolute;left:7510;top:-3248;height:48;width:72;" coordorigin="7510,-3248" coordsize="72,48">
              <o:lock v:ext="edit"/>
              <v:shape id="_x0000_s9013" o:spid="_x0000_s9013" style="position:absolute;left:7510;top:-3248;height:48;width:72;" fillcolor="#000000" filled="t" stroked="f" coordorigin="7510,-3248" coordsize="72,48" path="m7553,-3248l7538,-3248,7531,-3246,7519,-3241,7512,-3234,7510,-3229,7510,-3219,7512,-3214,7519,-3207,7531,-3202,7538,-3200,7553,-3200,7558,-3202,7570,-3207,7579,-3214,7582,-3219,7582,-3229,7579,-3234,7570,-3241,7558,-3246,7553,-324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014" o:spid="_x0000_s9014" o:spt="203" style="position:absolute;left:0pt;margin-left:172.4pt;margin-top:-68.65pt;height:11.85pt;width:15.8pt;mso-position-horizontal-relative:page;z-index:-9216;mso-width-relative:page;mso-height-relative:page;" coordorigin="3449,-1374" coordsize="317,238">
            <o:lock v:ext="edit"/>
            <v:shape id="_x0000_s9015" o:spid="_x0000_s9015" o:spt="75" type="#_x0000_t75" style="position:absolute;left:3449;top:-1374;height:238;width:173;" filled="f" coordsize="21600,21600">
              <v:path/>
              <v:fill on="f" focussize="0,0"/>
              <v:stroke/>
              <v:imagedata r:id="rId712" o:title=""/>
              <o:lock v:ext="edit" aspectratio="t"/>
            </v:shape>
            <v:shape id="_x0000_s9016" o:spid="_x0000_s9016" o:spt="75" type="#_x0000_t75" style="position:absolute;left:3631;top:-1374;height:238;width:134;" filled="f" coordsize="21600,21600">
              <v:path/>
              <v:fill on="f" focussize="0,0"/>
              <v:stroke/>
              <v:imagedata r:id="rId713" o:title=""/>
              <o:lock v:ext="edit" aspectratio="t"/>
            </v:shape>
          </v:group>
        </w:pic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e: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Th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ied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ual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lea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i/>
          <w:spacing w:val="3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3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i/>
          <w:spacing w:val="3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ailed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ponent in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ion.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oE 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input diode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b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. For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pli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y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ly one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00" w:left="700" w:header="216" w:footer="901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8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9017" o:spid="_x0000_s9017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9018" o:spid="_x0000_s9018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pict>
          <v:group id="_x0000_s9019" o:spid="_x0000_s9019" o:spt="203" style="position:absolute;left:0pt;margin-left:45.35pt;margin-top:26.75pt;height:0.1pt;width:234.95pt;mso-position-horizontal-relative:page;z-index:-9216;mso-width-relative:page;mso-height-relative:page;" coordorigin="907,536" coordsize="4699,2">
            <o:lock v:ext="edit"/>
            <v:shape id="_x0000_s9020" o:spid="_x0000_s9020" style="position:absolute;left:907;top:536;height:2;width:4699;" filled="f" stroked="t" coordorigin="907,536" coordsize="4699,0" path="m907,536l5606,536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RM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-R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G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7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B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LA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rn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hibi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J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=31</w:t>
      </w:r>
      <w:r>
        <w:rPr>
          <w:rFonts w:ascii="Arial" w:hAnsi="Arial" w:eastAsia="Arial" w:cs="Arial"/>
          <w:spacing w:val="-37"/>
          <w:w w:val="151"/>
          <w:position w:val="1"/>
          <w:sz w:val="18"/>
          <w:szCs w:val="18"/>
        </w:rPr>
        <w:t>°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-4"/>
          <w:w w:val="99"/>
          <w:position w:val="1"/>
          <w:sz w:val="18"/>
          <w:szCs w:val="18"/>
        </w:rPr>
        <w:t>/</w:t>
      </w:r>
      <w:r>
        <w:rPr>
          <w:rFonts w:ascii="Arial" w:hAnsi="Arial" w:eastAsia="Arial" w:cs="Arial"/>
          <w:spacing w:val="8"/>
          <w:w w:val="99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deq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te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hea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ipa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rd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th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oun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4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4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4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pack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ks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 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PCB.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before="0" w:after="0" w:line="206" w:lineRule="exact"/>
        <w:ind w:right="350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6" w:space="718"/>
            <w:col w:w="4886"/>
          </w:cols>
        </w:sectPr>
      </w:pPr>
    </w:p>
    <w:p>
      <w:pPr>
        <w:spacing w:before="0" w:after="0" w:line="170" w:lineRule="exact"/>
        <w:jc w:val="left"/>
        <w:rPr>
          <w:sz w:val="17"/>
          <w:szCs w:val="17"/>
        </w:rPr>
      </w:pPr>
    </w:p>
    <w:p>
      <w:pPr>
        <w:spacing w:before="30" w:after="0" w:line="240" w:lineRule="auto"/>
        <w:ind w:left="3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)</w:t>
      </w:r>
    </w:p>
    <w:p>
      <w:pPr>
        <w:spacing w:before="0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26" w:after="0" w:line="240" w:lineRule="auto"/>
        <w:ind w:left="3602" w:right="6324"/>
        <w:jc w:val="center"/>
        <w:rPr>
          <w:rFonts w:ascii="Arial" w:hAnsi="Arial" w:eastAsia="Arial" w:cs="Arial"/>
          <w:sz w:val="20"/>
          <w:szCs w:val="20"/>
        </w:rPr>
      </w:pPr>
      <w:r>
        <w:pict>
          <v:group id="_x0000_s9021" o:spid="_x0000_s9021" o:spt="203" style="position:absolute;left:0pt;margin-left:238.85pt;margin-top:14.8pt;height:189.1pt;width:162pt;mso-position-horizontal-relative:page;z-index:-9216;mso-width-relative:page;mso-height-relative:page;" coordorigin="4777,296" coordsize="3241,3782">
            <o:lock v:ext="edit"/>
            <v:shape id="_x0000_s9022" o:spid="_x0000_s9022" o:spt="75" type="#_x0000_t75" style="position:absolute;left:5101;top:616;height:3463;width:2917;" filled="f" coordsize="21600,21600">
              <v:path/>
              <v:fill on="f" focussize="0,0"/>
              <v:stroke/>
              <v:imagedata r:id="rId714" o:title=""/>
              <o:lock v:ext="edit" aspectratio="t"/>
            </v:shape>
            <v:group id="_x0000_s9023" o:spid="_x0000_s9023" o:spt="203" style="position:absolute;left:5777;top:847;height:312;width:156;" coordorigin="5777,847" coordsize="156,312">
              <o:lock v:ext="edit"/>
              <v:shape id="_x0000_s9024" o:spid="_x0000_s9024" style="position:absolute;left:5777;top:847;height:312;width:156;" fillcolor="#BFBFBF" filled="t" stroked="f" coordorigin="5777,847" coordsize="156,312" path="m5777,1159l5933,1159,5933,847,5777,847,5777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25" o:spid="_x0000_s9025" o:spt="203" style="position:absolute;left:5777;top:847;height:314;width:158;" coordorigin="5777,847" coordsize="158,314">
              <o:lock v:ext="edit"/>
              <v:shape id="_x0000_s9026" o:spid="_x0000_s9026" style="position:absolute;left:5777;top:847;height:314;width:158;" fillcolor="#000000" filled="t" stroked="f" coordorigin="5777,847" coordsize="158,314" path="m5935,847l5777,847,5777,1162,5779,1162,5779,850,5935,850,5935,847xe">
                <v:path arrowok="t"/>
                <v:fill on="t" focussize="0,0"/>
                <v:stroke on="f"/>
                <v:imagedata o:title=""/>
                <o:lock v:ext="edit"/>
              </v:shape>
              <v:shape id="_x0000_s9027" o:spid="_x0000_s9027" style="position:absolute;left:5777;top:847;height:314;width:158;" fillcolor="#000000" filled="t" stroked="f" coordorigin="5777,847" coordsize="158,314" path="m5933,1159l5779,1159,5779,1162,5933,1162,5933,1159xe">
                <v:path arrowok="t"/>
                <v:fill on="t" focussize="0,0"/>
                <v:stroke on="f"/>
                <v:imagedata o:title=""/>
                <o:lock v:ext="edit"/>
              </v:shape>
              <v:shape id="_x0000_s9028" o:spid="_x0000_s9028" style="position:absolute;left:5777;top:847;height:314;width:158;" fillcolor="#000000" filled="t" stroked="f" coordorigin="5777,847" coordsize="158,314" path="m5935,850l5933,850,5933,1162,5935,1159,5935,850xe">
                <v:path arrowok="t"/>
                <v:fill on="t" focussize="0,0"/>
                <v:stroke on="f"/>
                <v:imagedata o:title=""/>
                <o:lock v:ext="edit"/>
              </v:shape>
              <v:shape id="_x0000_s9029" o:spid="_x0000_s9029" style="position:absolute;left:5777;top:847;height:314;width:158;" fillcolor="#000000" filled="t" stroked="f" coordorigin="5777,847" coordsize="158,314" path="m5935,1159l5933,1162,5935,1162,5935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0" o:spid="_x0000_s9030" o:spt="203" style="position:absolute;left:6089;top:847;height:312;width:156;" coordorigin="6089,847" coordsize="156,312">
              <o:lock v:ext="edit"/>
              <v:shape id="_x0000_s9031" o:spid="_x0000_s9031" style="position:absolute;left:6089;top:847;height:312;width:156;" fillcolor="#BFBFBF" filled="t" stroked="f" coordorigin="6089,847" coordsize="156,312" path="m6089,1159l6245,1159,6245,847,6089,847,6089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2" o:spid="_x0000_s9032" o:spt="203" style="position:absolute;left:6089;top:847;height:314;width:158;" coordorigin="6089,847" coordsize="158,314">
              <o:lock v:ext="edit"/>
              <v:shape id="_x0000_s9033" o:spid="_x0000_s9033" style="position:absolute;left:6089;top:847;height:314;width:158;" fillcolor="#000000" filled="t" stroked="f" coordorigin="6089,847" coordsize="158,314" path="m6247,847l6089,847,6089,1162,6091,1162,6091,850,6247,850,6247,847xe">
                <v:path arrowok="t"/>
                <v:fill on="t" focussize="0,0"/>
                <v:stroke on="f"/>
                <v:imagedata o:title=""/>
                <o:lock v:ext="edit"/>
              </v:shape>
              <v:shape id="_x0000_s9034" o:spid="_x0000_s9034" style="position:absolute;left:6089;top:847;height:314;width:158;" fillcolor="#000000" filled="t" stroked="f" coordorigin="6089,847" coordsize="158,314" path="m6245,1159l6091,1159,6091,1162,6245,1162,6245,1159xe">
                <v:path arrowok="t"/>
                <v:fill on="t" focussize="0,0"/>
                <v:stroke on="f"/>
                <v:imagedata o:title=""/>
                <o:lock v:ext="edit"/>
              </v:shape>
              <v:shape id="_x0000_s9035" o:spid="_x0000_s9035" style="position:absolute;left:6089;top:847;height:314;width:158;" fillcolor="#000000" filled="t" stroked="f" coordorigin="6089,847" coordsize="158,314" path="m6247,850l6245,850,6245,1162,6247,1159,6247,850xe">
                <v:path arrowok="t"/>
                <v:fill on="t" focussize="0,0"/>
                <v:stroke on="f"/>
                <v:imagedata o:title=""/>
                <o:lock v:ext="edit"/>
              </v:shape>
              <v:shape id="_x0000_s9036" o:spid="_x0000_s9036" style="position:absolute;left:6089;top:847;height:314;width:158;" fillcolor="#000000" filled="t" stroked="f" coordorigin="6089,847" coordsize="158,314" path="m6247,1159l6245,1162,6247,1162,6247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7" o:spid="_x0000_s9037" o:spt="203" style="position:absolute;left:6401;top:847;height:312;width:156;" coordorigin="6401,847" coordsize="156,312">
              <o:lock v:ext="edit"/>
              <v:shape id="_x0000_s9038" o:spid="_x0000_s9038" style="position:absolute;left:6401;top:847;height:312;width:156;" fillcolor="#BFBFBF" filled="t" stroked="f" coordorigin="6401,847" coordsize="156,312" path="m6401,1159l6557,1159,6557,847,6401,847,6401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9" o:spid="_x0000_s9039" o:spt="203" style="position:absolute;left:6401;top:847;height:314;width:158;" coordorigin="6401,847" coordsize="158,314">
              <o:lock v:ext="edit"/>
              <v:shape id="_x0000_s9040" o:spid="_x0000_s9040" style="position:absolute;left:6401;top:847;height:314;width:158;" fillcolor="#000000" filled="t" stroked="f" coordorigin="6401,847" coordsize="158,314" path="m6559,847l6401,847,6401,1162,6403,1162,6403,850,6559,850,6559,847xe">
                <v:path arrowok="t"/>
                <v:fill on="t" focussize="0,0"/>
                <v:stroke on="f"/>
                <v:imagedata o:title=""/>
                <o:lock v:ext="edit"/>
              </v:shape>
              <v:shape id="_x0000_s9041" o:spid="_x0000_s9041" style="position:absolute;left:6401;top:847;height:314;width:158;" fillcolor="#000000" filled="t" stroked="f" coordorigin="6401,847" coordsize="158,314" path="m6557,1159l6403,1159,6403,1162,6557,1162,6557,1159xe">
                <v:path arrowok="t"/>
                <v:fill on="t" focussize="0,0"/>
                <v:stroke on="f"/>
                <v:imagedata o:title=""/>
                <o:lock v:ext="edit"/>
              </v:shape>
              <v:shape id="_x0000_s9042" o:spid="_x0000_s9042" style="position:absolute;left:6401;top:847;height:314;width:158;" fillcolor="#000000" filled="t" stroked="f" coordorigin="6401,847" coordsize="158,314" path="m6559,850l6557,850,6557,1162,6559,1159,6559,850xe">
                <v:path arrowok="t"/>
                <v:fill on="t" focussize="0,0"/>
                <v:stroke on="f"/>
                <v:imagedata o:title=""/>
                <o:lock v:ext="edit"/>
              </v:shape>
              <v:shape id="_x0000_s9043" o:spid="_x0000_s9043" style="position:absolute;left:6401;top:847;height:314;width:158;" fillcolor="#000000" filled="t" stroked="f" coordorigin="6401,847" coordsize="158,314" path="m6559,1159l6557,1162,6559,1162,6559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44" o:spid="_x0000_s9044" o:spt="203" style="position:absolute;left:5465;top:3554;height:312;width:156;" coordorigin="5465,3554" coordsize="156,312">
              <o:lock v:ext="edit"/>
              <v:shape id="_x0000_s9045" o:spid="_x0000_s9045" style="position:absolute;left:5465;top:3554;height:312;width:156;" fillcolor="#BFBFBF" filled="t" stroked="f" coordorigin="5465,3554" coordsize="156,312" path="m5465,3866l5621,3866,5621,3554,5465,3554,5465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46" o:spid="_x0000_s9046" o:spt="203" style="position:absolute;left:5465;top:3554;height:314;width:158;" coordorigin="5465,3554" coordsize="158,314">
              <o:lock v:ext="edit"/>
              <v:shape id="_x0000_s9047" o:spid="_x0000_s9047" style="position:absolute;left:5465;top:3554;height:314;width:158;" fillcolor="#000000" filled="t" stroked="f" coordorigin="5465,3554" coordsize="158,314" path="m5623,3554l5465,3554,5465,3869,5467,3869,5467,3557,5623,3557,5623,3554xe">
                <v:path arrowok="t"/>
                <v:fill on="t" focussize="0,0"/>
                <v:stroke on="f"/>
                <v:imagedata o:title=""/>
                <o:lock v:ext="edit"/>
              </v:shape>
              <v:shape id="_x0000_s9048" o:spid="_x0000_s9048" style="position:absolute;left:5465;top:3554;height:314;width:158;" fillcolor="#000000" filled="t" stroked="f" coordorigin="5465,3554" coordsize="158,314" path="m5621,3866l5467,3866,5467,3869,5621,3869,5621,3866xe">
                <v:path arrowok="t"/>
                <v:fill on="t" focussize="0,0"/>
                <v:stroke on="f"/>
                <v:imagedata o:title=""/>
                <o:lock v:ext="edit"/>
              </v:shape>
              <v:shape id="_x0000_s9049" o:spid="_x0000_s9049" style="position:absolute;left:5465;top:3554;height:314;width:158;" fillcolor="#000000" filled="t" stroked="f" coordorigin="5465,3554" coordsize="158,314" path="m5623,3557l5621,3557,5621,3869,5623,3866,5623,3557xe">
                <v:path arrowok="t"/>
                <v:fill on="t" focussize="0,0"/>
                <v:stroke on="f"/>
                <v:imagedata o:title=""/>
                <o:lock v:ext="edit"/>
              </v:shape>
              <v:shape id="_x0000_s9050" o:spid="_x0000_s9050" style="position:absolute;left:5465;top:3554;height:314;width:158;" fillcolor="#000000" filled="t" stroked="f" coordorigin="5465,3554" coordsize="158,314" path="m5623,3866l5621,3869,5623,3869,5623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1" o:spid="_x0000_s9051" o:spt="203" style="position:absolute;left:5777;top:3554;height:312;width:156;" coordorigin="5777,3554" coordsize="156,312">
              <o:lock v:ext="edit"/>
              <v:shape id="_x0000_s9052" o:spid="_x0000_s9052" style="position:absolute;left:5777;top:3554;height:312;width:156;" fillcolor="#BFBFBF" filled="t" stroked="f" coordorigin="5777,3554" coordsize="156,312" path="m5777,3866l5933,3866,5933,3554,5777,3554,5777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3" o:spid="_x0000_s9053" o:spt="203" style="position:absolute;left:5777;top:3554;height:314;width:158;" coordorigin="5777,3554" coordsize="158,314">
              <o:lock v:ext="edit"/>
              <v:shape id="_x0000_s9054" o:spid="_x0000_s9054" style="position:absolute;left:5777;top:3554;height:314;width:158;" fillcolor="#000000" filled="t" stroked="f" coordorigin="5777,3554" coordsize="158,314" path="m5935,3554l5777,3554,5777,3869,5779,3869,5779,3557,5935,3557,5935,3554xe">
                <v:path arrowok="t"/>
                <v:fill on="t" focussize="0,0"/>
                <v:stroke on="f"/>
                <v:imagedata o:title=""/>
                <o:lock v:ext="edit"/>
              </v:shape>
              <v:shape id="_x0000_s9055" o:spid="_x0000_s9055" style="position:absolute;left:5777;top:3554;height:314;width:158;" fillcolor="#000000" filled="t" stroked="f" coordorigin="5777,3554" coordsize="158,314" path="m5933,3866l5779,3866,5779,3869,5933,3869,5933,3866xe">
                <v:path arrowok="t"/>
                <v:fill on="t" focussize="0,0"/>
                <v:stroke on="f"/>
                <v:imagedata o:title=""/>
                <o:lock v:ext="edit"/>
              </v:shape>
              <v:shape id="_x0000_s9056" o:spid="_x0000_s9056" style="position:absolute;left:5777;top:3554;height:314;width:158;" fillcolor="#000000" filled="t" stroked="f" coordorigin="5777,3554" coordsize="158,314" path="m5935,3557l5933,3557,5933,3869,5935,3866,5935,3557xe">
                <v:path arrowok="t"/>
                <v:fill on="t" focussize="0,0"/>
                <v:stroke on="f"/>
                <v:imagedata o:title=""/>
                <o:lock v:ext="edit"/>
              </v:shape>
              <v:shape id="_x0000_s9057" o:spid="_x0000_s9057" style="position:absolute;left:5777;top:3554;height:314;width:158;" fillcolor="#000000" filled="t" stroked="f" coordorigin="5777,3554" coordsize="158,314" path="m5935,3866l5933,3869,5935,3869,5935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8" o:spid="_x0000_s9058" o:spt="203" style="position:absolute;left:6089;top:3554;height:312;width:156;" coordorigin="6089,3554" coordsize="156,312">
              <o:lock v:ext="edit"/>
              <v:shape id="_x0000_s9059" o:spid="_x0000_s9059" style="position:absolute;left:6089;top:3554;height:312;width:156;" fillcolor="#BFBFBF" filled="t" stroked="f" coordorigin="6089,3554" coordsize="156,312" path="m6089,3866l6245,3866,6245,3554,6089,3554,6089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0" o:spid="_x0000_s9060" o:spt="203" style="position:absolute;left:6089;top:3554;height:314;width:158;" coordorigin="6089,3554" coordsize="158,314">
              <o:lock v:ext="edit"/>
              <v:shape id="_x0000_s9061" o:spid="_x0000_s9061" style="position:absolute;left:6089;top:3554;height:314;width:158;" fillcolor="#000000" filled="t" stroked="f" coordorigin="6089,3554" coordsize="158,314" path="m6247,3554l6089,3554,6089,3869,6091,3869,6091,3557,6247,3557,6247,3554xe">
                <v:path arrowok="t"/>
                <v:fill on="t" focussize="0,0"/>
                <v:stroke on="f"/>
                <v:imagedata o:title=""/>
                <o:lock v:ext="edit"/>
              </v:shape>
              <v:shape id="_x0000_s9062" o:spid="_x0000_s9062" style="position:absolute;left:6089;top:3554;height:314;width:158;" fillcolor="#000000" filled="t" stroked="f" coordorigin="6089,3554" coordsize="158,314" path="m6245,3866l6091,3866,6091,3869,6245,3869,6245,3866xe">
                <v:path arrowok="t"/>
                <v:fill on="t" focussize="0,0"/>
                <v:stroke on="f"/>
                <v:imagedata o:title=""/>
                <o:lock v:ext="edit"/>
              </v:shape>
              <v:shape id="_x0000_s9063" o:spid="_x0000_s9063" style="position:absolute;left:6089;top:3554;height:314;width:158;" fillcolor="#000000" filled="t" stroked="f" coordorigin="6089,3554" coordsize="158,314" path="m6247,3557l6245,3557,6245,3869,6247,3866,6247,3557xe">
                <v:path arrowok="t"/>
                <v:fill on="t" focussize="0,0"/>
                <v:stroke on="f"/>
                <v:imagedata o:title=""/>
                <o:lock v:ext="edit"/>
              </v:shape>
              <v:shape id="_x0000_s9064" o:spid="_x0000_s9064" style="position:absolute;left:6089;top:3554;height:314;width:158;" fillcolor="#000000" filled="t" stroked="f" coordorigin="6089,3554" coordsize="158,314" path="m6247,3866l6245,3869,6247,3869,6247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5" o:spid="_x0000_s9065" o:spt="203" style="position:absolute;left:6401;top:3554;height:312;width:156;" coordorigin="6401,3554" coordsize="156,312">
              <o:lock v:ext="edit"/>
              <v:shape id="_x0000_s9066" o:spid="_x0000_s9066" style="position:absolute;left:6401;top:3554;height:312;width:156;" fillcolor="#BFBFBF" filled="t" stroked="f" coordorigin="6401,3554" coordsize="156,312" path="m6401,3866l6557,3866,6557,3554,6401,3554,6401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7" o:spid="_x0000_s9067" o:spt="203" style="position:absolute;left:6401;top:3554;height:314;width:158;" coordorigin="6401,3554" coordsize="158,314">
              <o:lock v:ext="edit"/>
              <v:shape id="_x0000_s9068" o:spid="_x0000_s9068" style="position:absolute;left:6401;top:3554;height:314;width:158;" fillcolor="#000000" filled="t" stroked="f" coordorigin="6401,3554" coordsize="158,314" path="m6559,3554l6401,3554,6401,3869,6403,3869,6403,3557,6559,3557,6559,3554xe">
                <v:path arrowok="t"/>
                <v:fill on="t" focussize="0,0"/>
                <v:stroke on="f"/>
                <v:imagedata o:title=""/>
                <o:lock v:ext="edit"/>
              </v:shape>
              <v:shape id="_x0000_s9069" o:spid="_x0000_s9069" style="position:absolute;left:6401;top:3554;height:314;width:158;" fillcolor="#000000" filled="t" stroked="f" coordorigin="6401,3554" coordsize="158,314" path="m6557,3866l6403,3866,6403,3869,6557,3869,6557,3866xe">
                <v:path arrowok="t"/>
                <v:fill on="t" focussize="0,0"/>
                <v:stroke on="f"/>
                <v:imagedata o:title=""/>
                <o:lock v:ext="edit"/>
              </v:shape>
              <v:shape id="_x0000_s9070" o:spid="_x0000_s9070" style="position:absolute;left:6401;top:3554;height:314;width:158;" fillcolor="#000000" filled="t" stroked="f" coordorigin="6401,3554" coordsize="158,314" path="m6559,3557l6557,3557,6557,3869,6559,3866,6559,3557xe">
                <v:path arrowok="t"/>
                <v:fill on="t" focussize="0,0"/>
                <v:stroke on="f"/>
                <v:imagedata o:title=""/>
                <o:lock v:ext="edit"/>
              </v:shape>
              <v:shape id="_x0000_s9071" o:spid="_x0000_s9071" style="position:absolute;left:6401;top:3554;height:314;width:158;" fillcolor="#000000" filled="t" stroked="f" coordorigin="6401,3554" coordsize="158,314" path="m6559,3866l6557,3869,6559,3869,6559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2" o:spid="_x0000_s9072" o:spt="203" style="position:absolute;left:6713;top:3554;height:312;width:156;" coordorigin="6713,3554" coordsize="156,312">
              <o:lock v:ext="edit"/>
              <v:shape id="_x0000_s9073" o:spid="_x0000_s9073" style="position:absolute;left:6713;top:3554;height:312;width:156;" fillcolor="#BFBFBF" filled="t" stroked="f" coordorigin="6713,3554" coordsize="156,312" path="m6713,3866l6869,3866,6869,3554,6713,3554,6713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4" o:spid="_x0000_s9074" o:spt="203" style="position:absolute;left:6713;top:3554;height:314;width:158;" coordorigin="6713,3554" coordsize="158,314">
              <o:lock v:ext="edit"/>
              <v:shape id="_x0000_s9075" o:spid="_x0000_s9075" style="position:absolute;left:6713;top:3554;height:314;width:158;" fillcolor="#000000" filled="t" stroked="f" coordorigin="6713,3554" coordsize="158,314" path="m6871,3554l6713,3554,6713,3869,6715,3869,6715,3557,6871,3557,6871,3554xe">
                <v:path arrowok="t"/>
                <v:fill on="t" focussize="0,0"/>
                <v:stroke on="f"/>
                <v:imagedata o:title=""/>
                <o:lock v:ext="edit"/>
              </v:shape>
              <v:shape id="_x0000_s9076" o:spid="_x0000_s9076" style="position:absolute;left:6713;top:3554;height:314;width:158;" fillcolor="#000000" filled="t" stroked="f" coordorigin="6713,3554" coordsize="158,314" path="m6869,3866l6715,3866,6715,3869,6869,3869,6869,3866xe">
                <v:path arrowok="t"/>
                <v:fill on="t" focussize="0,0"/>
                <v:stroke on="f"/>
                <v:imagedata o:title=""/>
                <o:lock v:ext="edit"/>
              </v:shape>
              <v:shape id="_x0000_s9077" o:spid="_x0000_s9077" style="position:absolute;left:6713;top:3554;height:314;width:158;" fillcolor="#000000" filled="t" stroked="f" coordorigin="6713,3554" coordsize="158,314" path="m6871,3557l6869,3557,6869,3869,6871,3866,6871,3557xe">
                <v:path arrowok="t"/>
                <v:fill on="t" focussize="0,0"/>
                <v:stroke on="f"/>
                <v:imagedata o:title=""/>
                <o:lock v:ext="edit"/>
              </v:shape>
              <v:shape id="_x0000_s9078" o:spid="_x0000_s9078" style="position:absolute;left:6713;top:3554;height:314;width:158;" fillcolor="#000000" filled="t" stroked="f" coordorigin="6713,3554" coordsize="158,314" path="m6871,3866l6869,3869,6871,3869,6871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9" o:spid="_x0000_s9079" o:spt="203" style="position:absolute;left:7390;top:2954;height:156;width:312;" coordorigin="7390,2954" coordsize="312,156">
              <o:lock v:ext="edit"/>
              <v:shape id="_x0000_s9080" o:spid="_x0000_s9080" style="position:absolute;left:7390;top:2954;height:156;width:312;" fillcolor="#BFBFBF" filled="t" stroked="f" coordorigin="7390,2954" coordsize="312,156" path="m7390,3110l7702,3110,7702,2954,7390,2954,7390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1" o:spid="_x0000_s9081" o:spt="203" style="position:absolute;left:7390;top:2954;height:158;width:314;" coordorigin="7390,2954" coordsize="314,158">
              <o:lock v:ext="edit"/>
              <v:shape id="_x0000_s9082" o:spid="_x0000_s9082" style="position:absolute;left:7390;top:2954;height:158;width:314;" fillcolor="#000000" filled="t" stroked="f" coordorigin="7390,2954" coordsize="314,158" path="m7704,2954l7390,2954,7390,3113,7392,3113,7392,2957,7704,2957,7704,2954xe">
                <v:path arrowok="t"/>
                <v:fill on="t" focussize="0,0"/>
                <v:stroke on="f"/>
                <v:imagedata o:title=""/>
                <o:lock v:ext="edit"/>
              </v:shape>
              <v:shape id="_x0000_s9083" o:spid="_x0000_s9083" style="position:absolute;left:7390;top:2954;height:158;width:314;" fillcolor="#000000" filled="t" stroked="f" coordorigin="7390,2954" coordsize="314,158" path="m7702,3110l7392,3110,7392,3113,7702,3113,7702,3110xe">
                <v:path arrowok="t"/>
                <v:fill on="t" focussize="0,0"/>
                <v:stroke on="f"/>
                <v:imagedata o:title=""/>
                <o:lock v:ext="edit"/>
              </v:shape>
              <v:shape id="_x0000_s9084" o:spid="_x0000_s9084" style="position:absolute;left:7390;top:2954;height:158;width:314;" fillcolor="#000000" filled="t" stroked="f" coordorigin="7390,2954" coordsize="314,158" path="m7704,2957l7702,2957,7702,3113,7704,3110,7704,2957xe">
                <v:path arrowok="t"/>
                <v:fill on="t" focussize="0,0"/>
                <v:stroke on="f"/>
                <v:imagedata o:title=""/>
                <o:lock v:ext="edit"/>
              </v:shape>
              <v:shape id="_x0000_s9085" o:spid="_x0000_s9085" style="position:absolute;left:7390;top:2954;height:158;width:314;" fillcolor="#000000" filled="t" stroked="f" coordorigin="7390,2954" coordsize="314,158" path="m7704,3110l7702,3113,7704,3113,7704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6" o:spid="_x0000_s9086" o:spt="203" style="position:absolute;left:7390;top:2642;height:156;width:312;" coordorigin="7390,2642" coordsize="312,156">
              <o:lock v:ext="edit"/>
              <v:shape id="_x0000_s9087" o:spid="_x0000_s9087" style="position:absolute;left:7390;top:2642;height:156;width:312;" fillcolor="#BFBFBF" filled="t" stroked="f" coordorigin="7390,2642" coordsize="312,156" path="m7390,2798l7702,2798,7702,2642,7390,2642,7390,2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8" o:spid="_x0000_s9088" o:spt="203" style="position:absolute;left:7390;top:2642;height:158;width:314;" coordorigin="7390,2642" coordsize="314,158">
              <o:lock v:ext="edit"/>
              <v:shape id="_x0000_s9089" o:spid="_x0000_s9089" style="position:absolute;left:7390;top:2642;height:158;width:314;" fillcolor="#000000" filled="t" stroked="f" coordorigin="7390,2642" coordsize="314,158" path="m7704,2642l7390,2642,7390,2801,7392,2801,7392,2645,7704,2645,7704,2642xe">
                <v:path arrowok="t"/>
                <v:fill on="t" focussize="0,0"/>
                <v:stroke on="f"/>
                <v:imagedata o:title=""/>
                <o:lock v:ext="edit"/>
              </v:shape>
              <v:shape id="_x0000_s9090" o:spid="_x0000_s9090" style="position:absolute;left:7390;top:2642;height:158;width:314;" fillcolor="#000000" filled="t" stroked="f" coordorigin="7390,2642" coordsize="314,158" path="m7702,2798l7392,2798,7392,2801,7702,2801,7702,2798xe">
                <v:path arrowok="t"/>
                <v:fill on="t" focussize="0,0"/>
                <v:stroke on="f"/>
                <v:imagedata o:title=""/>
                <o:lock v:ext="edit"/>
              </v:shape>
              <v:shape id="_x0000_s9091" o:spid="_x0000_s9091" style="position:absolute;left:7390;top:2642;height:158;width:314;" fillcolor="#000000" filled="t" stroked="f" coordorigin="7390,2642" coordsize="314,158" path="m7704,2645l7702,2645,7702,2801,7704,2798,7704,2645xe">
                <v:path arrowok="t"/>
                <v:fill on="t" focussize="0,0"/>
                <v:stroke on="f"/>
                <v:imagedata o:title=""/>
                <o:lock v:ext="edit"/>
              </v:shape>
              <v:shape id="_x0000_s9092" o:spid="_x0000_s9092" style="position:absolute;left:7390;top:2642;height:158;width:314;" fillcolor="#000000" filled="t" stroked="f" coordorigin="7390,2642" coordsize="314,158" path="m7704,2798l7702,2801,7704,2801,7704,2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93" o:spid="_x0000_s9093" o:spt="203" style="position:absolute;left:7390;top:2330;height:156;width:312;" coordorigin="7390,2330" coordsize="312,156">
              <o:lock v:ext="edit"/>
              <v:shape id="_x0000_s9094" o:spid="_x0000_s9094" style="position:absolute;left:7390;top:2330;height:156;width:312;" fillcolor="#BFBFBF" filled="t" stroked="f" coordorigin="7390,2330" coordsize="312,156" path="m7390,2486l7702,2486,7702,2330,7390,2330,7390,24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95" o:spid="_x0000_s9095" o:spt="203" style="position:absolute;left:7390;top:2330;height:158;width:314;" coordorigin="7390,2330" coordsize="314,158">
              <o:lock v:ext="edit"/>
              <v:shape id="_x0000_s9096" o:spid="_x0000_s9096" style="position:absolute;left:7390;top:2330;height:158;width:314;" fillcolor="#000000" filled="t" stroked="f" coordorigin="7390,2330" coordsize="314,158" path="m7704,2330l7390,2330,7390,2489,7392,2489,7392,2333,7704,2333,7704,2330xe">
                <v:path arrowok="t"/>
                <v:fill on="t" focussize="0,0"/>
                <v:stroke on="f"/>
                <v:imagedata o:title=""/>
                <o:lock v:ext="edit"/>
              </v:shape>
              <v:shape id="_x0000_s9097" o:spid="_x0000_s9097" style="position:absolute;left:7390;top:2330;height:158;width:314;" fillcolor="#000000" filled="t" stroked="f" coordorigin="7390,2330" coordsize="314,158" path="m7702,2486l7392,2486,7392,2489,7702,2489,7702,2486xe">
                <v:path arrowok="t"/>
                <v:fill on="t" focussize="0,0"/>
                <v:stroke on="f"/>
                <v:imagedata o:title=""/>
                <o:lock v:ext="edit"/>
              </v:shape>
              <v:shape id="_x0000_s9098" o:spid="_x0000_s9098" style="position:absolute;left:7390;top:2330;height:158;width:314;" fillcolor="#000000" filled="t" stroked="f" coordorigin="7390,2330" coordsize="314,158" path="m7704,2333l7702,2333,7702,2489,7704,2486,7704,2333xe">
                <v:path arrowok="t"/>
                <v:fill on="t" focussize="0,0"/>
                <v:stroke on="f"/>
                <v:imagedata o:title=""/>
                <o:lock v:ext="edit"/>
              </v:shape>
              <v:shape id="_x0000_s9099" o:spid="_x0000_s9099" style="position:absolute;left:7390;top:2330;height:158;width:314;" fillcolor="#000000" filled="t" stroked="f" coordorigin="7390,2330" coordsize="314,158" path="m7704,2486l7702,2489,7704,2489,7704,24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0" o:spid="_x0000_s9100" o:spt="203" style="position:absolute;left:7390;top:2018;height:156;width:312;" coordorigin="7390,2018" coordsize="312,156">
              <o:lock v:ext="edit"/>
              <v:shape id="_x0000_s9101" o:spid="_x0000_s9101" style="position:absolute;left:7390;top:2018;height:156;width:312;" fillcolor="#BFBFBF" filled="t" stroked="f" coordorigin="7390,2018" coordsize="312,156" path="m7390,2174l7702,2174,7702,2018,7390,2018,7390,21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2" o:spid="_x0000_s9102" o:spt="203" style="position:absolute;left:7390;top:2018;height:158;width:314;" coordorigin="7390,2018" coordsize="314,158">
              <o:lock v:ext="edit"/>
              <v:shape id="_x0000_s9103" o:spid="_x0000_s9103" style="position:absolute;left:7390;top:2018;height:158;width:314;" fillcolor="#000000" filled="t" stroked="f" coordorigin="7390,2018" coordsize="314,158" path="m7704,2018l7390,2018,7390,2177,7392,2177,7392,2021,7704,2021,7704,2018xe">
                <v:path arrowok="t"/>
                <v:fill on="t" focussize="0,0"/>
                <v:stroke on="f"/>
                <v:imagedata o:title=""/>
                <o:lock v:ext="edit"/>
              </v:shape>
              <v:shape id="_x0000_s9104" o:spid="_x0000_s9104" style="position:absolute;left:7390;top:2018;height:158;width:314;" fillcolor="#000000" filled="t" stroked="f" coordorigin="7390,2018" coordsize="314,158" path="m7702,2174l7392,2174,7392,2177,7702,2177,7702,2174xe">
                <v:path arrowok="t"/>
                <v:fill on="t" focussize="0,0"/>
                <v:stroke on="f"/>
                <v:imagedata o:title=""/>
                <o:lock v:ext="edit"/>
              </v:shape>
              <v:shape id="_x0000_s9105" o:spid="_x0000_s9105" style="position:absolute;left:7390;top:2018;height:158;width:314;" fillcolor="#000000" filled="t" stroked="f" coordorigin="7390,2018" coordsize="314,158" path="m7704,2021l7702,2021,7702,2177,7704,2174,7704,2021xe">
                <v:path arrowok="t"/>
                <v:fill on="t" focussize="0,0"/>
                <v:stroke on="f"/>
                <v:imagedata o:title=""/>
                <o:lock v:ext="edit"/>
              </v:shape>
              <v:shape id="_x0000_s9106" o:spid="_x0000_s9106" style="position:absolute;left:7390;top:2018;height:158;width:314;" fillcolor="#000000" filled="t" stroked="f" coordorigin="7390,2018" coordsize="314,158" path="m7704,2174l7702,2177,7704,2177,7704,21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7" o:spid="_x0000_s9107" o:spt="203" style="position:absolute;left:7390;top:1706;height:156;width:312;" coordorigin="7390,1706" coordsize="312,156">
              <o:lock v:ext="edit"/>
              <v:shape id="_x0000_s9108" o:spid="_x0000_s9108" style="position:absolute;left:7390;top:1706;height:156;width:312;" fillcolor="#BFBFBF" filled="t" stroked="f" coordorigin="7390,1706" coordsize="312,156" path="m7390,1862l7702,1862,7702,1706,7390,1706,7390,18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9" o:spid="_x0000_s9109" o:spt="203" style="position:absolute;left:7390;top:1706;height:158;width:314;" coordorigin="7390,1706" coordsize="314,158">
              <o:lock v:ext="edit"/>
              <v:shape id="_x0000_s9110" o:spid="_x0000_s9110" style="position:absolute;left:7390;top:1706;height:158;width:314;" fillcolor="#000000" filled="t" stroked="f" coordorigin="7390,1706" coordsize="314,158" path="m7704,1706l7390,1706,7390,1865,7392,1865,7392,1709,7704,1709,7704,1706xe">
                <v:path arrowok="t"/>
                <v:fill on="t" focussize="0,0"/>
                <v:stroke on="f"/>
                <v:imagedata o:title=""/>
                <o:lock v:ext="edit"/>
              </v:shape>
              <v:shape id="_x0000_s9111" o:spid="_x0000_s9111" style="position:absolute;left:7390;top:1706;height:158;width:314;" fillcolor="#000000" filled="t" stroked="f" coordorigin="7390,1706" coordsize="314,158" path="m7702,1862l7392,1862,7392,1865,7702,1865,7702,1862xe">
                <v:path arrowok="t"/>
                <v:fill on="t" focussize="0,0"/>
                <v:stroke on="f"/>
                <v:imagedata o:title=""/>
                <o:lock v:ext="edit"/>
              </v:shape>
              <v:shape id="_x0000_s9112" o:spid="_x0000_s9112" style="position:absolute;left:7390;top:1706;height:158;width:314;" fillcolor="#000000" filled="t" stroked="f" coordorigin="7390,1706" coordsize="314,158" path="m7704,1709l7702,1709,7702,1865,7704,1862,7704,1709xe">
                <v:path arrowok="t"/>
                <v:fill on="t" focussize="0,0"/>
                <v:stroke on="f"/>
                <v:imagedata o:title=""/>
                <o:lock v:ext="edit"/>
              </v:shape>
              <v:shape id="_x0000_s9113" o:spid="_x0000_s9113" style="position:absolute;left:7390;top:1706;height:158;width:314;" fillcolor="#000000" filled="t" stroked="f" coordorigin="7390,1706" coordsize="314,158" path="m7704,1862l7702,1865,7704,1865,7704,18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14" o:spid="_x0000_s9114" o:spt="203" style="position:absolute;left:4778;top:298;height:502;width:655;" coordorigin="4778,298" coordsize="655,502">
              <o:lock v:ext="edit"/>
              <v:shape id="_x0000_s9115" o:spid="_x0000_s9115" style="position:absolute;left:4778;top:298;height:502;width:655;" fillcolor="#000000" filled="t" stroked="f" coordorigin="4778,298" coordsize="655,502" path="m5232,712l5206,746,5434,799,5429,792,5412,792,5404,779,5270,746,5225,746,5220,734,5234,734,5248,715,5237,715,5232,712xe">
                <v:path arrowok="t"/>
                <v:fill on="t" focussize="0,0"/>
                <v:stroke on="f"/>
                <v:imagedata o:title=""/>
                <o:lock v:ext="edit"/>
              </v:shape>
              <v:shape id="_x0000_s9116" o:spid="_x0000_s9116" style="position:absolute;left:4778;top:298;height:502;width:655;" fillcolor="#000000" filled="t" stroked="f" coordorigin="4778,298" coordsize="655,502" path="m5404,779l5412,792,5419,782,5404,779xe">
                <v:path arrowok="t"/>
                <v:fill on="t" focussize="0,0"/>
                <v:stroke on="f"/>
                <v:imagedata o:title=""/>
                <o:lock v:ext="edit"/>
              </v:shape>
              <v:shape id="_x0000_s9117" o:spid="_x0000_s9117" style="position:absolute;left:4778;top:298;height:502;width:655;" fillcolor="#000000" filled="t" stroked="f" coordorigin="4778,298" coordsize="655,502" path="m5326,614l5309,614,5321,617,5315,625,5404,779,5419,782,5412,792,5429,792,5326,614xe">
                <v:path arrowok="t"/>
                <v:fill on="t" focussize="0,0"/>
                <v:stroke on="f"/>
                <v:imagedata o:title=""/>
                <o:lock v:ext="edit"/>
              </v:shape>
              <v:shape id="_x0000_s9118" o:spid="_x0000_s9118" style="position:absolute;left:4778;top:298;height:502;width:655;" fillcolor="#000000" filled="t" stroked="f" coordorigin="4778,298" coordsize="655,502" path="m5220,734l5225,746,5232,737,5220,734xe">
                <v:path arrowok="t"/>
                <v:fill on="t" focussize="0,0"/>
                <v:stroke on="f"/>
                <v:imagedata o:title=""/>
                <o:lock v:ext="edit"/>
              </v:shape>
              <v:shape id="_x0000_s9119" o:spid="_x0000_s9119" style="position:absolute;left:4778;top:298;height:502;width:655;" fillcolor="#000000" filled="t" stroked="f" coordorigin="4778,298" coordsize="655,502" path="m5232,737l5225,746,5270,746,5232,737xe">
                <v:path arrowok="t"/>
                <v:fill on="t" focussize="0,0"/>
                <v:stroke on="f"/>
                <v:imagedata o:title=""/>
                <o:lock v:ext="edit"/>
              </v:shape>
              <v:shape id="_x0000_s9120" o:spid="_x0000_s9120" style="position:absolute;left:4778;top:298;height:502;width:655;" fillcolor="#000000" filled="t" stroked="f" coordorigin="4778,298" coordsize="655,502" path="m5234,734l5220,734,5232,737,5234,734xe">
                <v:path arrowok="t"/>
                <v:fill on="t" focussize="0,0"/>
                <v:stroke on="f"/>
                <v:imagedata o:title=""/>
                <o:lock v:ext="edit"/>
              </v:shape>
              <v:shape id="_x0000_s9121" o:spid="_x0000_s9121" style="position:absolute;left:4778;top:298;height:502;width:655;" fillcolor="#000000" filled="t" stroked="f" coordorigin="4778,298" coordsize="655,502" path="m5237,706l5232,712,5237,715,5237,706xe">
                <v:path arrowok="t"/>
                <v:fill on="t" focussize="0,0"/>
                <v:stroke on="f"/>
                <v:imagedata o:title=""/>
                <o:lock v:ext="edit"/>
              </v:shape>
              <v:shape id="_x0000_s9122" o:spid="_x0000_s9122" style="position:absolute;left:4778;top:298;height:502;width:655;" fillcolor="#000000" filled="t" stroked="f" coordorigin="4778,298" coordsize="655,502" path="m5250,706l5237,706,5237,715,5248,715,5254,708,5250,706xe">
                <v:path arrowok="t"/>
                <v:fill on="t" focussize="0,0"/>
                <v:stroke on="f"/>
                <v:imagedata o:title=""/>
                <o:lock v:ext="edit"/>
              </v:shape>
              <v:shape id="_x0000_s9123" o:spid="_x0000_s9123" style="position:absolute;left:4778;top:298;height:502;width:655;" fillcolor="#000000" filled="t" stroked="f" coordorigin="4778,298" coordsize="655,502" path="m4836,298l4778,374,5232,712,5237,706,5250,706,4809,379,4795,379,4793,367,4804,367,4838,319,4831,314,4843,312,4855,312,4836,298xe">
                <v:path arrowok="t"/>
                <v:fill on="t" focussize="0,0"/>
                <v:stroke on="f"/>
                <v:imagedata o:title=""/>
                <o:lock v:ext="edit"/>
              </v:shape>
              <v:shape id="_x0000_s9124" o:spid="_x0000_s9124" style="position:absolute;left:4778;top:298;height:502;width:655;" fillcolor="#000000" filled="t" stroked="f" coordorigin="4778,298" coordsize="655,502" path="m4855,312l4843,312,4838,319,5292,655,5303,641,5285,641,5289,635,4855,312xe">
                <v:path arrowok="t"/>
                <v:fill on="t" focussize="0,0"/>
                <v:stroke on="f"/>
                <v:imagedata o:title=""/>
                <o:lock v:ext="edit"/>
              </v:shape>
              <v:shape id="_x0000_s9125" o:spid="_x0000_s9125" style="position:absolute;left:4778;top:298;height:502;width:655;" fillcolor="#000000" filled="t" stroked="f" coordorigin="4778,298" coordsize="655,502" path="m5289,635l5285,641,5294,638,5289,635xe">
                <v:path arrowok="t"/>
                <v:fill on="t" focussize="0,0"/>
                <v:stroke on="f"/>
                <v:imagedata o:title=""/>
                <o:lock v:ext="edit"/>
              </v:shape>
              <v:shape id="_x0000_s9126" o:spid="_x0000_s9126" style="position:absolute;left:4778;top:298;height:502;width:655;" fillcolor="#000000" filled="t" stroked="f" coordorigin="4778,298" coordsize="655,502" path="m5316,598l5289,635,5294,638,5285,641,5303,641,5315,625,5309,614,5326,614,5316,598xe">
                <v:path arrowok="t"/>
                <v:fill on="t" focussize="0,0"/>
                <v:stroke on="f"/>
                <v:imagedata o:title=""/>
                <o:lock v:ext="edit"/>
              </v:shape>
              <v:shape id="_x0000_s9127" o:spid="_x0000_s9127" style="position:absolute;left:4778;top:298;height:502;width:655;" fillcolor="#000000" filled="t" stroked="f" coordorigin="4778,298" coordsize="655,502" path="m5309,614l5315,625,5321,617,5309,614xe">
                <v:path arrowok="t"/>
                <v:fill on="t" focussize="0,0"/>
                <v:stroke on="f"/>
                <v:imagedata o:title=""/>
                <o:lock v:ext="edit"/>
              </v:shape>
              <v:shape id="_x0000_s9128" o:spid="_x0000_s9128" style="position:absolute;left:4778;top:298;height:502;width:655;" fillcolor="#000000" filled="t" stroked="f" coordorigin="4778,298" coordsize="655,502" path="m4793,367l4795,379,4800,373,4793,367xe">
                <v:path arrowok="t"/>
                <v:fill on="t" focussize="0,0"/>
                <v:stroke on="f"/>
                <v:imagedata o:title=""/>
                <o:lock v:ext="edit"/>
              </v:shape>
              <v:shape id="_x0000_s9129" o:spid="_x0000_s9129" style="position:absolute;left:4778;top:298;height:502;width:655;" fillcolor="#000000" filled="t" stroked="f" coordorigin="4778,298" coordsize="655,502" path="m4800,373l4795,379,4809,379,4800,373xe">
                <v:path arrowok="t"/>
                <v:fill on="t" focussize="0,0"/>
                <v:stroke on="f"/>
                <v:imagedata o:title=""/>
                <o:lock v:ext="edit"/>
              </v:shape>
              <v:shape id="_x0000_s9130" o:spid="_x0000_s9130" style="position:absolute;left:4778;top:298;height:502;width:655;" fillcolor="#000000" filled="t" stroked="f" coordorigin="4778,298" coordsize="655,502" path="m4804,367l4793,367,4800,373,4804,367xe">
                <v:path arrowok="t"/>
                <v:fill on="t" focussize="0,0"/>
                <v:stroke on="f"/>
                <v:imagedata o:title=""/>
                <o:lock v:ext="edit"/>
              </v:shape>
              <v:shape id="_x0000_s9131" o:spid="_x0000_s9131" style="position:absolute;left:4778;top:298;height:502;width:655;" fillcolor="#000000" filled="t" stroked="f" coordorigin="4778,298" coordsize="655,502" path="m4843,312l4831,314,4838,319,4843,31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9"/>
          <w:sz w:val="20"/>
          <w:szCs w:val="20"/>
        </w:rPr>
        <w:t>20</w:t>
      </w:r>
    </w:p>
    <w:p>
      <w:pPr>
        <w:spacing w:after="0" w:line="240" w:lineRule="auto"/>
        <w:jc w:val="center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60" w:bottom="280" w:left="700" w:header="720" w:footer="720" w:gutter="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Pi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9"/>
          <w:sz w:val="20"/>
          <w:szCs w:val="20"/>
        </w:rPr>
        <w:t>1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31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spacing w:before="0" w:after="0" w:line="206" w:lineRule="exact"/>
        <w:ind w:left="10" w:right="16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0.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240" w:lineRule="auto"/>
        <w:ind w:left="-33" w:right="-53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9132" o:spid="_x0000_s9132" o:spt="203" style="position:absolute;left:0pt;margin-left:177.2pt;margin-top:6.45pt;height:19.3pt;width:36.1pt;mso-position-horizontal-relative:page;z-index:-9216;mso-width-relative:page;mso-height-relative:page;" coordorigin="3545,130" coordsize="722,386">
            <o:lock v:ext="edit"/>
            <v:shape id="_x0000_s9133" o:spid="_x0000_s9133" style="position:absolute;left:3545;top:130;height:386;width:722;" fillcolor="#000000" filled="t" stroked="f" coordorigin="3545,130" coordsize="722,386" path="m4053,464l4034,504,4267,516,4263,511,4246,511,4237,502,4051,502,4046,490,4057,490,4067,468,4061,468,4053,464xe">
              <v:path arrowok="t"/>
              <v:fill on="t" focussize="0,0"/>
              <v:stroke on="f"/>
              <v:imagedata o:title=""/>
              <o:lock v:ext="edit"/>
            </v:shape>
            <v:shape id="_x0000_s9134" o:spid="_x0000_s9134" style="position:absolute;left:3545;top:130;height:386;width:722;" fillcolor="#000000" filled="t" stroked="f" coordorigin="3545,130" coordsize="722,386" path="m4235,498l4246,511,4250,499,4235,498xe">
              <v:path arrowok="t"/>
              <v:fill on="t" focussize="0,0"/>
              <v:stroke on="f"/>
              <v:imagedata o:title=""/>
              <o:lock v:ext="edit"/>
            </v:shape>
            <v:shape id="_x0000_s9135" o:spid="_x0000_s9135" style="position:absolute;left:3545;top:130;height:386;width:722;" fillcolor="#000000" filled="t" stroked="f" coordorigin="3545,130" coordsize="722,386" path="m4130,355l4123,355,4119,364,4235,498,4250,499,4246,511,4263,511,4130,355xe">
              <v:path arrowok="t"/>
              <v:fill on="t" focussize="0,0"/>
              <v:stroke on="f"/>
              <v:imagedata o:title=""/>
              <o:lock v:ext="edit"/>
            </v:shape>
            <v:shape id="_x0000_s9136" o:spid="_x0000_s9136" style="position:absolute;left:3545;top:130;height:386;width:722;" fillcolor="#000000" filled="t" stroked="f" coordorigin="3545,130" coordsize="722,386" path="m4046,490l4051,502,4057,490,4046,490xe">
              <v:path arrowok="t"/>
              <v:fill on="t" focussize="0,0"/>
              <v:stroke on="f"/>
              <v:imagedata o:title=""/>
              <o:lock v:ext="edit"/>
            </v:shape>
            <v:shape id="_x0000_s9137" o:spid="_x0000_s9137" style="position:absolute;left:3545;top:130;height:386;width:722;" fillcolor="#000000" filled="t" stroked="f" coordorigin="3545,130" coordsize="722,386" path="m4057,490l4051,502,4237,502,4235,498,4057,490xe">
              <v:path arrowok="t"/>
              <v:fill on="t" focussize="0,0"/>
              <v:stroke on="f"/>
              <v:imagedata o:title=""/>
              <o:lock v:ext="edit"/>
            </v:shape>
            <v:shape id="_x0000_s9138" o:spid="_x0000_s9138" style="position:absolute;left:3545;top:130;height:386;width:722;" fillcolor="#000000" filled="t" stroked="f" coordorigin="3545,130" coordsize="722,386" path="m4057,490l4046,490,4057,490,4057,490xe">
              <v:path arrowok="t"/>
              <v:fill on="t" focussize="0,0"/>
              <v:stroke on="f"/>
              <v:imagedata o:title=""/>
              <o:lock v:ext="edit"/>
            </v:shape>
            <v:shape id="_x0000_s9139" o:spid="_x0000_s9139" style="position:absolute;left:3545;top:130;height:386;width:722;" fillcolor="#000000" filled="t" stroked="f" coordorigin="3545,130" coordsize="722,386" path="m4056,458l4053,464,4061,468,4056,458xe">
              <v:path arrowok="t"/>
              <v:fill on="t" focussize="0,0"/>
              <v:stroke on="f"/>
              <v:imagedata o:title=""/>
              <o:lock v:ext="edit"/>
            </v:shape>
            <v:shape id="_x0000_s9140" o:spid="_x0000_s9140" style="position:absolute;left:3545;top:130;height:386;width:722;" fillcolor="#000000" filled="t" stroked="f" coordorigin="3545,130" coordsize="722,386" path="m4072,458l4056,458,4061,468,4067,468,4072,458xe">
              <v:path arrowok="t"/>
              <v:fill on="t" focussize="0,0"/>
              <v:stroke on="f"/>
              <v:imagedata o:title=""/>
              <o:lock v:ext="edit"/>
            </v:shape>
            <v:shape id="_x0000_s9141" o:spid="_x0000_s9141" style="position:absolute;left:3545;top:130;height:386;width:722;" fillcolor="#000000" filled="t" stroked="f" coordorigin="3545,130" coordsize="722,386" path="m3588,130l3545,216,4053,464,4056,458,4072,458,4073,456,3579,216,3562,216,3559,206,3566,206,3595,150,3588,146,3598,144,3617,144,3588,130xe">
              <v:path arrowok="t"/>
              <v:fill on="t" focussize="0,0"/>
              <v:stroke on="f"/>
              <v:imagedata o:title=""/>
              <o:lock v:ext="edit"/>
            </v:shape>
            <v:shape id="_x0000_s9142" o:spid="_x0000_s9142" style="position:absolute;left:3545;top:130;height:386;width:722;" fillcolor="#000000" filled="t" stroked="f" coordorigin="3545,130" coordsize="722,386" path="m3617,144l3598,144,3595,150,4102,398,4109,384,4092,384,4095,378,3617,144xe">
              <v:path arrowok="t"/>
              <v:fill on="t" focussize="0,0"/>
              <v:stroke on="f"/>
              <v:imagedata o:title=""/>
              <o:lock v:ext="edit"/>
            </v:shape>
            <v:shape id="_x0000_s9143" o:spid="_x0000_s9143" style="position:absolute;left:3545;top:130;height:386;width:722;" fillcolor="#000000" filled="t" stroked="f" coordorigin="3545,130" coordsize="722,386" path="m4095,378l4092,384,4102,382,4095,378xe">
              <v:path arrowok="t"/>
              <v:fill on="t" focussize="0,0"/>
              <v:stroke on="f"/>
              <v:imagedata o:title=""/>
              <o:lock v:ext="edit"/>
            </v:shape>
            <v:shape id="_x0000_s9144" o:spid="_x0000_s9144" style="position:absolute;left:3545;top:130;height:386;width:722;" fillcolor="#000000" filled="t" stroked="f" coordorigin="3545,130" coordsize="722,386" path="m4116,338l4095,378,4102,382,4092,384,4109,384,4119,364,4111,355,4130,355,4116,338xe">
              <v:path arrowok="t"/>
              <v:fill on="t" focussize="0,0"/>
              <v:stroke on="f"/>
              <v:imagedata o:title=""/>
              <o:lock v:ext="edit"/>
            </v:shape>
            <v:shape id="_x0000_s9145" o:spid="_x0000_s9145" style="position:absolute;left:3545;top:130;height:386;width:722;" fillcolor="#000000" filled="t" stroked="f" coordorigin="3545,130" coordsize="722,386" path="m4123,355l4111,355,4119,364,4123,355xe">
              <v:path arrowok="t"/>
              <v:fill on="t" focussize="0,0"/>
              <v:stroke on="f"/>
              <v:imagedata o:title=""/>
              <o:lock v:ext="edit"/>
            </v:shape>
            <v:shape id="_x0000_s9146" o:spid="_x0000_s9146" style="position:absolute;left:3545;top:130;height:386;width:722;" fillcolor="#000000" filled="t" stroked="f" coordorigin="3545,130" coordsize="722,386" path="m3559,206l3562,216,3565,209,3559,206xe">
              <v:path arrowok="t"/>
              <v:fill on="t" focussize="0,0"/>
              <v:stroke on="f"/>
              <v:imagedata o:title=""/>
              <o:lock v:ext="edit"/>
            </v:shape>
            <v:shape id="_x0000_s9147" o:spid="_x0000_s9147" style="position:absolute;left:3545;top:130;height:386;width:722;" fillcolor="#000000" filled="t" stroked="f" coordorigin="3545,130" coordsize="722,386" path="m3565,209l3562,216,3579,216,3565,209xe">
              <v:path arrowok="t"/>
              <v:fill on="t" focussize="0,0"/>
              <v:stroke on="f"/>
              <v:imagedata o:title=""/>
              <o:lock v:ext="edit"/>
            </v:shape>
            <v:shape id="_x0000_s9148" o:spid="_x0000_s9148" style="position:absolute;left:3545;top:130;height:386;width:722;" fillcolor="#000000" filled="t" stroked="f" coordorigin="3545,130" coordsize="722,386" path="m3566,206l3559,206,3565,209,3566,206xe">
              <v:path arrowok="t"/>
              <v:fill on="t" focussize="0,0"/>
              <v:stroke on="f"/>
              <v:imagedata o:title=""/>
              <o:lock v:ext="edit"/>
            </v:shape>
            <v:shape id="_x0000_s9149" o:spid="_x0000_s9149" style="position:absolute;left:3545;top:130;height:386;width:722;" fillcolor="#000000" filled="t" stroked="f" coordorigin="3545,130" coordsize="722,386" path="m3598,144l3588,146,3595,150,3598,14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1.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</w:p>
    <w:p>
      <w:pPr>
        <w:spacing w:before="2" w:after="0" w:line="240" w:lineRule="auto"/>
        <w:ind w:left="190" w:right="175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11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463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.5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60" w:bottom="280" w:left="700" w:header="720" w:footer="720" w:gutter="0"/>
          <w:cols w:equalWidth="0" w:num="3">
            <w:col w:w="2781" w:space="554"/>
            <w:col w:w="1118" w:space="1351"/>
            <w:col w:w="4776"/>
          </w:cols>
        </w:sectPr>
      </w:pP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30" w:after="0" w:line="240" w:lineRule="auto"/>
        <w:ind w:left="3154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9150" o:spid="_x0000_s9150" o:spt="203" style="position:absolute;left:0pt;margin-left:218.55pt;margin-top:10.7pt;height:12pt;width:27.45pt;mso-position-horizontal-relative:page;z-index:-9216;mso-width-relative:page;mso-height-relative:page;" coordorigin="4372,214" coordsize="550,240">
            <o:lock v:ext="edit"/>
            <v:group id="_x0000_s9151" o:spid="_x0000_s9151" o:spt="203" style="position:absolute;left:4606;top:216;height:156;width:312;" coordorigin="4606,216" coordsize="312,156">
              <o:lock v:ext="edit"/>
              <v:shape id="_x0000_s9152" o:spid="_x0000_s9152" style="position:absolute;left:4606;top:216;height:156;width:312;" fillcolor="#BFBFBF" filled="t" stroked="f" coordorigin="4606,216" coordsize="312,156" path="m4606,372l4918,372,4918,216,4606,216,4606,3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53" o:spid="_x0000_s9153" o:spt="203" style="position:absolute;left:4606;top:216;height:158;width:314;" coordorigin="4606,216" coordsize="314,158">
              <o:lock v:ext="edit"/>
              <v:shape id="_x0000_s9154" o:spid="_x0000_s9154" style="position:absolute;left:4606;top:216;height:158;width:314;" fillcolor="#000000" filled="t" stroked="f" coordorigin="4606,216" coordsize="314,158" path="m4920,216l4606,216,4606,374,4608,374,4608,218,4920,218,4920,216xe">
                <v:path arrowok="t"/>
                <v:fill on="t" focussize="0,0"/>
                <v:stroke on="f"/>
                <v:imagedata o:title=""/>
                <o:lock v:ext="edit"/>
              </v:shape>
              <v:shape id="_x0000_s9155" o:spid="_x0000_s9155" style="position:absolute;left:4606;top:216;height:158;width:314;" fillcolor="#000000" filled="t" stroked="f" coordorigin="4606,216" coordsize="314,158" path="m4918,372l4608,372,4608,374,4918,374,4918,372xe">
                <v:path arrowok="t"/>
                <v:fill on="t" focussize="0,0"/>
                <v:stroke on="f"/>
                <v:imagedata o:title=""/>
                <o:lock v:ext="edit"/>
              </v:shape>
              <v:shape id="_x0000_s9156" o:spid="_x0000_s9156" style="position:absolute;left:4606;top:216;height:158;width:314;" fillcolor="#000000" filled="t" stroked="f" coordorigin="4606,216" coordsize="314,158" path="m4920,218l4918,218,4918,374,4920,372,4920,218xe">
                <v:path arrowok="t"/>
                <v:fill on="t" focussize="0,0"/>
                <v:stroke on="f"/>
                <v:imagedata o:title=""/>
                <o:lock v:ext="edit"/>
              </v:shape>
              <v:shape id="_x0000_s9157" o:spid="_x0000_s9157" style="position:absolute;left:4606;top:216;height:158;width:314;" fillcolor="#000000" filled="t" stroked="f" coordorigin="4606,216" coordsize="314,158" path="m4920,372l4918,374,4920,374,4920,3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58" o:spid="_x0000_s9158" o:spt="203" style="position:absolute;left:4373;top:295;height:5;width:233;" coordorigin="4373,295" coordsize="233,5">
              <o:lock v:ext="edit"/>
              <v:shape id="_x0000_s9159" o:spid="_x0000_s9159" style="position:absolute;left:4373;top:295;height:5;width:233;" fillcolor="#000000" filled="t" stroked="f" coordorigin="4373,295" coordsize="233,5" path="m4373,295l4373,297,4606,300,4606,297,4373,2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0" o:spid="_x0000_s9160" o:spt="203" style="position:absolute;left:4526;top:352;height:101;width:5;" coordorigin="4526,352" coordsize="5,101">
              <o:lock v:ext="edit"/>
              <v:shape id="_x0000_s9161" o:spid="_x0000_s9161" style="position:absolute;left:4526;top:352;height:101;width:5;" fillcolor="#000000" filled="t" stroked="f" coordorigin="4526,352" coordsize="5,101" path="m4529,352l4526,352,4529,453,4531,453,4529,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2" o:spid="_x0000_s9162" o:spt="203" style="position:absolute;left:4507;top:295;height:60;width:41;" coordorigin="4507,295" coordsize="41,60">
              <o:lock v:ext="edit"/>
              <v:shape id="_x0000_s9163" o:spid="_x0000_s9163" style="position:absolute;left:4507;top:295;height:60;width:41;" fillcolor="#000000" filled="t" stroked="f" coordorigin="4507,295" coordsize="41,60" path="m4529,295l4507,355,4548,355,4529,2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164" o:spid="_x0000_s9164" o:spt="203" style="position:absolute;left:0pt;margin-left:218.55pt;margin-top:-8.55pt;height:11.75pt;width:27.45pt;mso-position-horizontal-relative:page;z-index:-9216;mso-width-relative:page;mso-height-relative:page;" coordorigin="4372,-172" coordsize="550,235">
            <o:lock v:ext="edit"/>
            <v:group id="_x0000_s9165" o:spid="_x0000_s9165" o:spt="203" style="position:absolute;left:4606;top:-96;height:156;width:312;" coordorigin="4606,-96" coordsize="312,156">
              <o:lock v:ext="edit"/>
              <v:shape id="_x0000_s9166" o:spid="_x0000_s9166" style="position:absolute;left:4606;top:-96;height:156;width:312;" fillcolor="#BFBFBF" filled="t" stroked="f" coordorigin="4606,-96" coordsize="312,156" path="m4606,60l4918,60,4918,-96,4606,-96,4606,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7" o:spid="_x0000_s9167" o:spt="203" style="position:absolute;left:4606;top:-96;height:158;width:314;" coordorigin="4606,-96" coordsize="314,158">
              <o:lock v:ext="edit"/>
              <v:shape id="_x0000_s9168" o:spid="_x0000_s9168" style="position:absolute;left:4606;top:-96;height:158;width:314;" fillcolor="#000000" filled="t" stroked="f" coordorigin="4606,-96" coordsize="314,158" path="m4920,-96l4606,-96,4606,62,4608,62,4608,-94,4920,-94,4920,-96xe">
                <v:path arrowok="t"/>
                <v:fill on="t" focussize="0,0"/>
                <v:stroke on="f"/>
                <v:imagedata o:title=""/>
                <o:lock v:ext="edit"/>
              </v:shape>
              <v:shape id="_x0000_s9169" o:spid="_x0000_s9169" style="position:absolute;left:4606;top:-96;height:158;width:314;" fillcolor="#000000" filled="t" stroked="f" coordorigin="4606,-96" coordsize="314,158" path="m4918,60l4608,60,4608,62,4918,62,4918,60xe">
                <v:path arrowok="t"/>
                <v:fill on="t" focussize="0,0"/>
                <v:stroke on="f"/>
                <v:imagedata o:title=""/>
                <o:lock v:ext="edit"/>
              </v:shape>
              <v:shape id="_x0000_s9170" o:spid="_x0000_s9170" style="position:absolute;left:4606;top:-96;height:158;width:314;" fillcolor="#000000" filled="t" stroked="f" coordorigin="4606,-96" coordsize="314,158" path="m4920,-94l4918,-94,4918,62,4920,60,4920,-94xe">
                <v:path arrowok="t"/>
                <v:fill on="t" focussize="0,0"/>
                <v:stroke on="f"/>
                <v:imagedata o:title=""/>
                <o:lock v:ext="edit"/>
              </v:shape>
              <v:shape id="_x0000_s9171" o:spid="_x0000_s9171" style="position:absolute;left:4606;top:-96;height:158;width:314;" fillcolor="#000000" filled="t" stroked="f" coordorigin="4606,-96" coordsize="314,158" path="m4920,60l4918,62,4920,62,4920,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2" o:spid="_x0000_s9172" o:spt="203" style="position:absolute;left:4373;top:-17;height:5;width:233;" coordorigin="4373,-17" coordsize="233,5">
              <o:lock v:ext="edit"/>
              <v:shape id="_x0000_s9173" o:spid="_x0000_s9173" style="position:absolute;left:4373;top:-17;height:5;width:233;" fillcolor="#000000" filled="t" stroked="f" coordorigin="4373,-17" coordsize="233,5" path="m4373,-17l4373,-15,4606,-12,4606,-15,4373,-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4" o:spid="_x0000_s9174" o:spt="203" style="position:absolute;left:4526;top:-171;height:101;width:5;" coordorigin="4526,-171" coordsize="5,101">
              <o:lock v:ext="edit"/>
              <v:shape id="_x0000_s9175" o:spid="_x0000_s9175" style="position:absolute;left:4526;top:-171;height:101;width:5;" fillcolor="#000000" filled="t" stroked="f" coordorigin="4526,-171" coordsize="5,101" path="m4531,-171l4529,-171,4526,-70,4529,-70,4531,-1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6" o:spid="_x0000_s9176" o:spt="203" style="position:absolute;left:4507;top:-77;height:60;width:41;" coordorigin="4507,-77" coordsize="41,60">
              <o:lock v:ext="edit"/>
              <v:shape id="_x0000_s9177" o:spid="_x0000_s9177" style="position:absolute;left:4507;top:-77;height:60;width:41;" fillcolor="#000000" filled="t" stroked="f" coordorigin="4507,-77" coordsize="41,60" path="m4548,-77l4507,-77,4529,-17,4548,-77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18" w:after="0" w:line="220" w:lineRule="exact"/>
        <w:jc w:val="left"/>
        <w:rPr>
          <w:sz w:val="22"/>
          <w:szCs w:val="22"/>
        </w:rPr>
      </w:pPr>
    </w:p>
    <w:p>
      <w:pPr>
        <w:spacing w:before="30" w:after="0" w:line="240" w:lineRule="auto"/>
        <w:ind w:right="2751"/>
        <w:jc w:val="right"/>
        <w:rPr>
          <w:rFonts w:ascii="Arial" w:hAnsi="Arial" w:eastAsia="Arial" w:cs="Arial"/>
          <w:sz w:val="18"/>
          <w:szCs w:val="18"/>
        </w:rPr>
      </w:pPr>
      <w:r>
        <w:pict>
          <v:group id="_x0000_s9178" o:spid="_x0000_s9178" o:spt="203" style="position:absolute;left:0pt;margin-left:230.2pt;margin-top:18.25pt;height:8pt;width:15.8pt;mso-position-horizontal-relative:page;z-index:-9216;mso-width-relative:page;mso-height-relative:page;" coordorigin="4604,366" coordsize="317,161">
            <o:lock v:ext="edit"/>
            <v:group id="_x0000_s9179" o:spid="_x0000_s9179" o:spt="203" style="position:absolute;left:4606;top:367;height:156;width:312;" coordorigin="4606,367" coordsize="312,156">
              <o:lock v:ext="edit"/>
              <v:shape id="_x0000_s9180" o:spid="_x0000_s9180" style="position:absolute;left:4606;top:367;height:156;width:312;" fillcolor="#BFBFBF" filled="t" stroked="f" coordorigin="4606,367" coordsize="312,156" path="m4606,523l4918,523,4918,367,4606,367,4606,5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81" o:spid="_x0000_s9181" o:spt="203" style="position:absolute;left:4606;top:367;height:158;width:314;" coordorigin="4606,367" coordsize="314,158">
              <o:lock v:ext="edit"/>
              <v:shape id="_x0000_s9182" o:spid="_x0000_s9182" style="position:absolute;left:4606;top:367;height:158;width:314;" fillcolor="#000000" filled="t" stroked="f" coordorigin="4606,367" coordsize="314,158" path="m4920,367l4606,367,4606,525,4608,525,4608,369,4920,369,4920,367xe">
                <v:path arrowok="t"/>
                <v:fill on="t" focussize="0,0"/>
                <v:stroke on="f"/>
                <v:imagedata o:title=""/>
                <o:lock v:ext="edit"/>
              </v:shape>
              <v:shape id="_x0000_s9183" o:spid="_x0000_s9183" style="position:absolute;left:4606;top:367;height:158;width:314;" fillcolor="#000000" filled="t" stroked="f" coordorigin="4606,367" coordsize="314,158" path="m4918,523l4608,523,4608,525,4918,525,4918,523xe">
                <v:path arrowok="t"/>
                <v:fill on="t" focussize="0,0"/>
                <v:stroke on="f"/>
                <v:imagedata o:title=""/>
                <o:lock v:ext="edit"/>
              </v:shape>
              <v:shape id="_x0000_s9184" o:spid="_x0000_s9184" style="position:absolute;left:4606;top:367;height:158;width:314;" fillcolor="#000000" filled="t" stroked="f" coordorigin="4606,367" coordsize="314,158" path="m4920,369l4918,369,4918,525,4920,523,4920,369xe">
                <v:path arrowok="t"/>
                <v:fill on="t" focussize="0,0"/>
                <v:stroke on="f"/>
                <v:imagedata o:title=""/>
                <o:lock v:ext="edit"/>
              </v:shape>
              <v:shape id="_x0000_s9185" o:spid="_x0000_s9185" style="position:absolute;left:4606;top:367;height:158;width:314;" fillcolor="#000000" filled="t" stroked="f" coordorigin="4606,367" coordsize="314,158" path="m4920,523l4918,525,4920,525,4920,52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186" o:spid="_x0000_s9186" o:spt="203" style="position:absolute;left:0pt;margin-left:230.2pt;margin-top:2.55pt;height:8pt;width:15.8pt;mso-position-horizontal-relative:page;z-index:-9216;mso-width-relative:page;mso-height-relative:page;" coordorigin="4604,51" coordsize="317,161">
            <o:lock v:ext="edit"/>
            <v:group id="_x0000_s9187" o:spid="_x0000_s9187" o:spt="203" style="position:absolute;left:4606;top:52;height:156;width:312;" coordorigin="4606,52" coordsize="312,156">
              <o:lock v:ext="edit"/>
              <v:shape id="_x0000_s9188" o:spid="_x0000_s9188" style="position:absolute;left:4606;top:52;height:156;width:312;" fillcolor="#BFBFBF" filled="t" stroked="f" coordorigin="4606,52" coordsize="312,156" path="m4606,208l4918,208,4918,52,4606,52,4606,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89" o:spid="_x0000_s9189" o:spt="203" style="position:absolute;left:4606;top:52;height:158;width:314;" coordorigin="4606,52" coordsize="314,158">
              <o:lock v:ext="edit"/>
              <v:shape id="_x0000_s9190" o:spid="_x0000_s9190" style="position:absolute;left:4606;top:52;height:158;width:314;" fillcolor="#000000" filled="t" stroked="f" coordorigin="4606,52" coordsize="314,158" path="m4920,52l4606,52,4606,211,4608,211,4608,55,4920,55,4920,52xe">
                <v:path arrowok="t"/>
                <v:fill on="t" focussize="0,0"/>
                <v:stroke on="f"/>
                <v:imagedata o:title=""/>
                <o:lock v:ext="edit"/>
              </v:shape>
              <v:shape id="_x0000_s9191" o:spid="_x0000_s9191" style="position:absolute;left:4606;top:52;height:158;width:314;" fillcolor="#000000" filled="t" stroked="f" coordorigin="4606,52" coordsize="314,158" path="m4918,208l4608,208,4608,211,4918,211,4918,208xe">
                <v:path arrowok="t"/>
                <v:fill on="t" focussize="0,0"/>
                <v:stroke on="f"/>
                <v:imagedata o:title=""/>
                <o:lock v:ext="edit"/>
              </v:shape>
              <v:shape id="_x0000_s9192" o:spid="_x0000_s9192" style="position:absolute;left:4606;top:52;height:158;width:314;" fillcolor="#000000" filled="t" stroked="f" coordorigin="4606,52" coordsize="314,158" path="m4920,55l4918,55,4918,211,4920,208,4920,55xe">
                <v:path arrowok="t"/>
                <v:fill on="t" focussize="0,0"/>
                <v:stroke on="f"/>
                <v:imagedata o:title=""/>
                <o:lock v:ext="edit"/>
              </v:shape>
              <v:shape id="_x0000_s9193" o:spid="_x0000_s9193" style="position:absolute;left:4606;top:52;height:158;width:314;" fillcolor="#000000" filled="t" stroked="f" coordorigin="4606,52" coordsize="314,158" path="m4920,208l4918,211,4920,211,4920,20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7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60" w:bottom="280" w:left="700" w:header="720" w:footer="720" w:gutter="0"/>
        </w:sectPr>
      </w:pPr>
    </w:p>
    <w:p>
      <w:pPr>
        <w:spacing w:before="36" w:after="0" w:line="204" w:lineRule="exact"/>
        <w:ind w:left="3774" w:right="-51" w:hanging="2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9194" o:spid="_x0000_s9194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9195" o:spid="_x0000_s9195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pict>
          <v:group id="_x0000_s9196" o:spid="_x0000_s9196" o:spt="203" style="position:absolute;left:0pt;margin-left:230.2pt;margin-top:-23.3pt;height:8pt;width:15.8pt;mso-position-horizontal-relative:page;z-index:-9216;mso-width-relative:page;mso-height-relative:page;" coordorigin="4604,-467" coordsize="317,161">
            <o:lock v:ext="edit"/>
            <v:group id="_x0000_s9197" o:spid="_x0000_s9197" o:spt="203" style="position:absolute;left:4606;top:-466;height:156;width:312;" coordorigin="4606,-466" coordsize="312,156">
              <o:lock v:ext="edit"/>
              <v:shape id="_x0000_s9198" o:spid="_x0000_s9198" style="position:absolute;left:4606;top:-466;height:156;width:312;" fillcolor="#BFBFBF" filled="t" stroked="f" coordorigin="4606,-466" coordsize="312,156" path="m4606,-310l4918,-310,4918,-466,4606,-466,4606,-3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99" o:spid="_x0000_s9199" o:spt="203" style="position:absolute;left:4606;top:-466;height:158;width:314;" coordorigin="4606,-466" coordsize="314,158">
              <o:lock v:ext="edit"/>
              <v:shape id="_x0000_s9200" o:spid="_x0000_s9200" style="position:absolute;left:4606;top:-466;height:158;width:314;" fillcolor="#000000" filled="t" stroked="f" coordorigin="4606,-466" coordsize="314,158" path="m4920,-466l4606,-466,4606,-307,4608,-307,4608,-463,4920,-463,4920,-466xe">
                <v:path arrowok="t"/>
                <v:fill on="t" focussize="0,0"/>
                <v:stroke on="f"/>
                <v:imagedata o:title=""/>
                <o:lock v:ext="edit"/>
              </v:shape>
              <v:shape id="_x0000_s9201" o:spid="_x0000_s9201" style="position:absolute;left:4606;top:-466;height:158;width:314;" fillcolor="#000000" filled="t" stroked="f" coordorigin="4606,-466" coordsize="314,158" path="m4918,-310l4608,-310,4608,-307,4918,-307,4918,-310xe">
                <v:path arrowok="t"/>
                <v:fill on="t" focussize="0,0"/>
                <v:stroke on="f"/>
                <v:imagedata o:title=""/>
                <o:lock v:ext="edit"/>
              </v:shape>
              <v:shape id="_x0000_s9202" o:spid="_x0000_s9202" style="position:absolute;left:4606;top:-466;height:158;width:314;" fillcolor="#000000" filled="t" stroked="f" coordorigin="4606,-466" coordsize="314,158" path="m4920,-463l4918,-463,4918,-307,4920,-310,4920,-463xe">
                <v:path arrowok="t"/>
                <v:fill on="t" focussize="0,0"/>
                <v:stroke on="f"/>
                <v:imagedata o:title=""/>
                <o:lock v:ext="edit"/>
              </v:shape>
              <v:shape id="_x0000_s9203" o:spid="_x0000_s9203" style="position:absolute;left:4606;top:-466;height:158;width:314;" fillcolor="#000000" filled="t" stroked="f" coordorigin="4606,-466" coordsize="314,158" path="m4920,-310l4918,-307,4920,-307,4920,-31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204" o:spid="_x0000_s9204" o:spt="203" style="position:absolute;left:0pt;margin-left:239.45pt;margin-top:-13.45pt;height:25.5pt;width:8pt;mso-position-horizontal-relative:page;z-index:-9216;mso-width-relative:page;mso-height-relative:page;" coordorigin="4789,-270" coordsize="161,511">
            <o:lock v:ext="edit"/>
            <v:group id="_x0000_s9205" o:spid="_x0000_s9205" o:spt="203" style="position:absolute;left:4944;top:-269;height:509;width:5;" coordorigin="4944,-269" coordsize="5,509">
              <o:lock v:ext="edit"/>
              <v:shape id="_x0000_s9206" o:spid="_x0000_s9206" style="position:absolute;left:4944;top:-269;height:509;width:5;" filled="f" stroked="t" coordorigin="4944,-269" coordsize="5,509" path="m4944,-269l4946,-269e">
                <v:path arrowok="t"/>
                <v:fill on="f" focussize="0,0"/>
                <v:stroke weight="0.1pt" color="#000000"/>
                <v:imagedata o:title=""/>
                <o:lock v:ext="edit"/>
              </v:shape>
            </v:group>
            <v:group id="_x0000_s9207" o:spid="_x0000_s9207" o:spt="203" style="position:absolute;left:4790;top:185;height:5;width:101;" coordorigin="4790,185" coordsize="101,5">
              <o:lock v:ext="edit"/>
              <v:shape id="_x0000_s9208" o:spid="_x0000_s9208" style="position:absolute;left:4790;top:185;height:5;width:101;" fillcolor="#000000" filled="t" stroked="f" coordorigin="4790,185" coordsize="101,5" path="m4891,185l4790,187,4790,190,4891,187,4891,1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09" o:spid="_x0000_s9209" o:spt="203" style="position:absolute;left:4884;top:163;height:41;width:60;" coordorigin="4884,163" coordsize="60,41">
              <o:lock v:ext="edit"/>
              <v:shape id="_x0000_s9210" o:spid="_x0000_s9210" style="position:absolute;left:4884;top:163;height:41;width:60;" fillcolor="#000000" filled="t" stroked="f" coordorigin="4884,163" coordsize="60,41" path="m4884,163l4884,204,4944,185,4884,16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4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3.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60" w:bottom="280" w:left="700" w:header="720" w:footer="720" w:gutter="0"/>
          <w:cols w:equalWidth="0" w:num="2">
            <w:col w:w="4075" w:space="1131"/>
            <w:col w:w="5374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pict>
          <v:group id="_x0000_s9211" o:spid="_x0000_s9211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  <o:lock v:ext="edit"/>
            <v:shape id="_x0000_s9212" o:spid="_x0000_s9212" style="position:absolute;left:1022;top:14441;height:2;width:10200;" filled="f" stroked="t" coordorigin="1022,14441" coordsize="10200,0" path="m1022,14441l11222,14441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pict>
          <v:group id="_x0000_s9213" o:spid="_x0000_s9213" o:spt="203" style="position:absolute;left:0pt;margin-left:223.55pt;margin-top:497pt;height:2.15pt;width:5.6pt;mso-position-horizontal-relative:page;mso-position-vertical-relative:page;z-index:-9216;mso-width-relative:page;mso-height-relative:page;" coordorigin="4471,9941" coordsize="113,43">
            <o:lock v:ext="edit"/>
            <v:shape id="_x0000_s9214" o:spid="_x0000_s9214" style="position:absolute;left:4471;top:9941;height:43;width:113;" filled="f" stroked="t" coordorigin="4471,9941" coordsize="113,43" path="m4584,9941l4471,9941,4471,9984e">
              <v:path arrowok="t"/>
              <v:fill on="f" focussize="0,0"/>
              <v:stroke weight="0.12pt" color="#000000"/>
              <v:imagedata o:title=""/>
              <o:lock v:ext="edit"/>
            </v:shape>
          </v:group>
        </w:pict>
      </w:r>
      <w:r>
        <w:pict>
          <v:group id="_x0000_s9215" o:spid="_x0000_s9215" o:spt="203" style="position:absolute;left:0pt;margin-left:82pt;margin-top:518.5pt;height:87.8pt;width:318.5pt;mso-position-horizontal-relative:page;mso-position-vertical-relative:page;z-index:-9216;mso-width-relative:page;mso-height-relative:page;" coordorigin="1640,10370" coordsize="6371,1757">
            <o:lock v:ext="edit"/>
            <v:shape id="_x0000_s9216" o:spid="_x0000_s9216" o:spt="75" type="#_x0000_t75" style="position:absolute;left:1769;top:10370;height:581;width:480;" filled="f" coordsize="21600,21600">
              <v:path/>
              <v:fill on="f" focussize="0,0"/>
              <v:stroke/>
              <v:imagedata r:id="rId715" o:title=""/>
              <o:lock v:ext="edit" aspectratio="t"/>
            </v:shape>
            <v:shape id="_x0000_s9217" o:spid="_x0000_s9217" o:spt="75" type="#_x0000_t75" style="position:absolute;left:1982;top:10598;height:230;width:2213;" filled="f" coordsize="21600,21600">
              <v:path/>
              <v:fill on="f" focussize="0,0"/>
              <v:stroke/>
              <v:imagedata r:id="rId716" o:title=""/>
              <o:lock v:ext="edit" aspectratio="t"/>
            </v:shape>
            <v:shape id="_x0000_s9218" o:spid="_x0000_s9218" o:spt="75" type="#_x0000_t75" style="position:absolute;left:1987;top:10829;height:468;width:2342;" filled="f" coordsize="21600,21600">
              <v:path/>
              <v:fill on="f" focussize="0,0"/>
              <v:stroke/>
              <v:imagedata r:id="rId717" o:title=""/>
              <o:lock v:ext="edit" aspectratio="t"/>
            </v:shape>
            <v:shape id="_x0000_s9219" o:spid="_x0000_s9219" o:spt="75" type="#_x0000_t75" style="position:absolute;left:4342;top:10819;height:478;width:1661;" filled="f" coordsize="21600,21600">
              <v:path/>
              <v:fill on="f" focussize="0,0"/>
              <v:stroke/>
              <v:imagedata r:id="rId718" o:title=""/>
              <o:lock v:ext="edit" aspectratio="t"/>
            </v:shape>
            <v:shape id="_x0000_s9220" o:spid="_x0000_s9220" o:spt="75" type="#_x0000_t75" style="position:absolute;left:1975;top:11066;height:130;width:3418;" filled="f" coordsize="21600,21600">
              <v:path/>
              <v:fill on="f" focussize="0,0"/>
              <v:stroke/>
              <v:imagedata r:id="rId719" o:title=""/>
              <o:lock v:ext="edit" aspectratio="t"/>
            </v:shape>
            <v:shape id="_x0000_s9221" o:spid="_x0000_s9221" o:spt="75" type="#_x0000_t75" style="position:absolute;left:5462;top:11074;height:348;width:300;" filled="f" coordsize="21600,21600">
              <v:path/>
              <v:fill on="f" focussize="0,0"/>
              <v:stroke/>
              <v:imagedata r:id="rId720" o:title=""/>
              <o:lock v:ext="edit" aspectratio="t"/>
            </v:shape>
            <v:shape id="_x0000_s9222" o:spid="_x0000_s9222" o:spt="75" type="#_x0000_t75" style="position:absolute;left:5782;top:11076;height:338;width:204;" filled="f" coordsize="21600,21600">
              <v:path/>
              <v:fill on="f" focussize="0,0"/>
              <v:stroke/>
              <v:imagedata r:id="rId721" o:title=""/>
              <o:lock v:ext="edit" aspectratio="t"/>
            </v:shape>
            <v:shape id="_x0000_s9223" o:spid="_x0000_s9223" o:spt="75" type="#_x0000_t75" style="position:absolute;left:6062;top:10831;height:230;width:1949;" filled="f" coordsize="21600,21600">
              <v:path/>
              <v:fill on="f" focussize="0,0"/>
              <v:stroke/>
              <v:imagedata r:id="rId722" o:title=""/>
              <o:lock v:ext="edit" aspectratio="t"/>
            </v:shape>
            <v:shape id="_x0000_s9224" o:spid="_x0000_s9224" o:spt="75" type="#_x0000_t75" style="position:absolute;left:5990;top:11074;height:353;width:384;" filled="f" coordsize="21600,21600">
              <v:path/>
              <v:fill on="f" focussize="0,0"/>
              <v:stroke/>
              <v:imagedata r:id="rId723" o:title=""/>
              <o:lock v:ext="edit" aspectratio="t"/>
            </v:shape>
            <v:shape id="_x0000_s9225" o:spid="_x0000_s9225" o:spt="75" type="#_x0000_t75" style="position:absolute;left:1982;top:11306;height:353;width:245;" filled="f" coordsize="21600,21600">
              <v:path/>
              <v:fill on="f" focussize="0,0"/>
              <v:stroke/>
              <v:imagedata r:id="rId724" o:title=""/>
              <o:lock v:ext="edit" aspectratio="t"/>
            </v:shape>
            <v:shape id="_x0000_s9226" o:spid="_x0000_s9226" o:spt="75" type="#_x0000_t75" style="position:absolute;left:1987;top:11299;height:593;width:4392;" filled="f" coordsize="21600,21600">
              <v:path/>
              <v:fill on="f" focussize="0,0"/>
              <v:stroke/>
              <v:imagedata r:id="rId725" o:title=""/>
              <o:lock v:ext="edit" aspectratio="t"/>
            </v:shape>
            <v:shape id="_x0000_s9227" o:spid="_x0000_s9227" o:spt="75" type="#_x0000_t75" style="position:absolute;left:2388;top:11534;height:230;width:4546;" filled="f" coordsize="21600,21600">
              <v:path/>
              <v:fill on="f" focussize="0,0"/>
              <v:stroke/>
              <v:imagedata r:id="rId726" o:title=""/>
              <o:lock v:ext="edit" aspectratio="t"/>
            </v:shape>
            <v:shape id="_x0000_s9228" o:spid="_x0000_s9228" o:spt="75" type="#_x0000_t75" style="position:absolute;left:1759;top:10838;height:1289;width:120;" filled="f" coordsize="21600,21600">
              <v:path/>
              <v:fill on="f" focussize="0,0"/>
              <v:stroke/>
              <v:imagedata r:id="rId727" o:title=""/>
              <o:lock v:ext="edit" aspectratio="t"/>
            </v:shape>
            <v:shape id="_x0000_s9229" o:spid="_x0000_s9229" o:spt="75" type="#_x0000_t75" style="position:absolute;left:1973;top:11767;height:187;width:1570;" filled="f" coordsize="21600,21600">
              <v:path/>
              <v:fill on="f" focussize="0,0"/>
              <v:stroke/>
              <v:imagedata r:id="rId728" o:title=""/>
              <o:lock v:ext="edit" aspectratio="t"/>
            </v:shape>
            <v:shape id="_x0000_s9230" o:spid="_x0000_s9230" o:spt="75" type="#_x0000_t75" style="position:absolute;left:3542;top:11774;height:353;width:298;" filled="f" coordsize="21600,21600">
              <v:path/>
              <v:fill on="f" focussize="0,0"/>
              <v:stroke/>
              <v:imagedata r:id="rId729" o:title=""/>
              <o:lock v:ext="edit" aspectratio="t"/>
            </v:shape>
            <v:group id="_x0000_s9231" o:spid="_x0000_s9231" o:spt="203" style="position:absolute;left:1642;top:11446;height:252;width:290;" coordorigin="1642,11446" coordsize="290,252">
              <o:lock v:ext="edit"/>
              <v:shape id="_x0000_s9232" o:spid="_x0000_s9232" style="position:absolute;left:1642;top:11446;height:252;width:290;" filled="f" stroked="t" coordorigin="1642,11446" coordsize="290,252" path="m1798,11446l1642,11698,1932,11698,1798,11446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</v:group>
        </w:pict>
      </w:r>
    </w:p>
    <w:p>
      <w:pPr>
        <w:tabs>
          <w:tab w:val="left" w:pos="1044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20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QF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age,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5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X 5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74" w:right="7437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9233" o:spid="_x0000_s9233" o:spt="203" style="position:absolute;left:0pt;margin-left:48.15pt;margin-top:14.5pt;height:368.9pt;width:347.65pt;mso-position-horizontal-relative:page;z-index:-9216;mso-width-relative:page;mso-height-relative:page;" coordorigin="964,290" coordsize="6954,7379">
            <o:lock v:ext="edit"/>
            <v:group id="_x0000_s9234" o:spid="_x0000_s9234" o:spt="203" style="position:absolute;left:3514;top:2967;height:338;width:2;" coordorigin="3514,2967" coordsize="2,338">
              <o:lock v:ext="edit"/>
              <v:shape id="_x0000_s9235" o:spid="_x0000_s9235" style="position:absolute;left:3514;top:2967;height:338;width:2;" filled="f" stroked="t" coordorigin="3514,2967" coordsize="2,338" path="m3514,2967l3516,330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36" o:spid="_x0000_s9236" o:spt="203" style="position:absolute;left:1543;top:3150;height:2;width:3070;" coordorigin="1543,3150" coordsize="3070,2">
              <o:lock v:ext="edit"/>
              <v:shape id="_x0000_s9237" o:spid="_x0000_s9237" style="position:absolute;left:1543;top:3150;height:2;width:3070;" filled="f" stroked="t" coordorigin="1543,3150" coordsize="3070,0" path="m1543,3150l4613,3150e">
                <v:path arrowok="t"/>
                <v:fill on="f" focussize="0,0"/>
                <v:stroke weight="0.18pt" color="#000000"/>
                <v:imagedata o:title=""/>
                <o:lock v:ext="edit"/>
              </v:shape>
            </v:group>
            <v:group id="_x0000_s9238" o:spid="_x0000_s9238" o:spt="203" style="position:absolute;left:1572;top:2137;height:874;width:2;" coordorigin="1572,2137" coordsize="2,874">
              <o:lock v:ext="edit"/>
              <v:shape id="_x0000_s9239" o:spid="_x0000_s9239" style="position:absolute;left:1572;top:2137;height:874;width:2;" filled="f" stroked="t" coordorigin="1572,2137" coordsize="0,874" path="m1572,3010l1572,21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0" o:spid="_x0000_s9240" o:spt="203" style="position:absolute;left:1558;top:3010;height:139;width:41;" coordorigin="1558,3010" coordsize="41,139">
              <o:lock v:ext="edit"/>
              <v:shape id="_x0000_s9241" o:spid="_x0000_s9241" style="position:absolute;left:1558;top:3010;height:139;width:41;" fillcolor="#000000" filled="t" stroked="f" coordorigin="1558,3010" coordsize="41,139" path="m1598,3010l1558,3010,1572,3150,1598,3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42" o:spid="_x0000_s9242" o:spt="203" style="position:absolute;left:1558;top:3010;height:139;width:41;" coordorigin="1558,3010" coordsize="41,139">
              <o:lock v:ext="edit"/>
              <v:shape id="_x0000_s9243" o:spid="_x0000_s9243" style="position:absolute;left:1558;top:3010;height:139;width:41;" filled="f" stroked="t" coordorigin="1558,3010" coordsize="41,139" path="m1558,3010l1598,3010,1572,3150,1558,30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4" o:spid="_x0000_s9244" o:spt="203" style="position:absolute;left:1572;top:1081;height:874;width:2;" coordorigin="1572,1081" coordsize="2,874">
              <o:lock v:ext="edit"/>
              <v:shape id="_x0000_s9245" o:spid="_x0000_s9245" style="position:absolute;left:1572;top:1081;height:874;width:2;" filled="f" stroked="t" coordorigin="1572,1081" coordsize="0,874" path="m1572,1081l1572,1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6" o:spid="_x0000_s9246" o:spt="203" style="position:absolute;left:1543;top:954;height:2;width:3070;" coordorigin="1543,954" coordsize="3070,2">
              <o:lock v:ext="edit"/>
              <v:shape id="_x0000_s9247" o:spid="_x0000_s9247" style="position:absolute;left:1543;top:954;height:2;width:3070;" filled="f" stroked="t" coordorigin="1543,954" coordsize="3070,0" path="m1543,954l4613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8" o:spid="_x0000_s9248" o:spt="203" style="position:absolute;left:1558;top:954;height:127;width:41;" coordorigin="1558,954" coordsize="41,127">
              <o:lock v:ext="edit"/>
              <v:shape id="_x0000_s9249" o:spid="_x0000_s9249" style="position:absolute;left:1558;top:954;height:127;width:41;" fillcolor="#000000" filled="t" stroked="f" coordorigin="1558,954" coordsize="41,127" path="m1572,954l1558,1081,1598,1081,1572,9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50" o:spid="_x0000_s9250" o:spt="203" style="position:absolute;left:1558;top:954;height:127;width:41;" coordorigin="1558,954" coordsize="41,127">
              <o:lock v:ext="edit"/>
              <v:shape id="_x0000_s9251" o:spid="_x0000_s9251" style="position:absolute;left:1558;top:954;height:127;width:41;" filled="f" stroked="t" coordorigin="1558,954" coordsize="41,127" path="m1558,1081l1598,1081,1572,954,1558,108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2" o:spid="_x0000_s9252" o:spt="203" style="position:absolute;left:4613;top:361;height:2789;width:2;" coordorigin="4613,361" coordsize="2,2789">
              <o:lock v:ext="edit"/>
              <v:shape id="_x0000_s9253" o:spid="_x0000_s9253" style="position:absolute;left:4613;top:361;height:2789;width:2;" filled="f" stroked="t" coordorigin="4613,361" coordsize="0,2789" path="m4613,361l4613,315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4" o:spid="_x0000_s9254" o:spt="203" style="position:absolute;left:2417;top:334;height:2815;width:2;" coordorigin="2417,334" coordsize="2,2815">
              <o:lock v:ext="edit"/>
              <v:shape id="_x0000_s9255" o:spid="_x0000_s9255" style="position:absolute;left:2417;top:334;height:2815;width:2;" filled="f" stroked="t" coordorigin="2417,334" coordsize="0,2815" path="m2417,334l2417,315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6" o:spid="_x0000_s9256" o:spt="203" style="position:absolute;left:2952;top:2586;height:14;width:2;" coordorigin="2952,2586" coordsize="2,14">
              <o:lock v:ext="edit"/>
              <v:shape id="_x0000_s9257" o:spid="_x0000_s9257" style="position:absolute;left:2952;top:2586;height:14;width:2;" filled="f" stroked="t" coordorigin="2952,2586" coordsize="0,14" path="m2952,2600l2952,25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8" o:spid="_x0000_s9258" o:spt="203" style="position:absolute;left:3499;top:3135;height:14;width:14;" coordorigin="3499,3135" coordsize="14,14">
              <o:lock v:ext="edit"/>
              <v:shape id="_x0000_s9259" o:spid="_x0000_s9259" style="position:absolute;left:3499;top:3135;height:14;width:14;" filled="f" stroked="t" coordorigin="3499,3135" coordsize="14,14" path="m3499,3150l3514,31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0" o:spid="_x0000_s9260" o:spt="203" style="position:absolute;left:3458;top:3094;height:55;width:55;" coordorigin="3458,3094" coordsize="55,55">
              <o:lock v:ext="edit"/>
              <v:shape id="_x0000_s9261" o:spid="_x0000_s9261" style="position:absolute;left:3458;top:3094;height:55;width:55;" filled="f" stroked="t" coordorigin="3458,3094" coordsize="55,55" path="m3458,3150l3514,309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2" o:spid="_x0000_s9262" o:spt="203" style="position:absolute;left:3415;top:3037;height:113;width:98;" coordorigin="3415,3037" coordsize="98,113">
              <o:lock v:ext="edit"/>
              <v:shape id="_x0000_s9263" o:spid="_x0000_s9263" style="position:absolute;left:3415;top:3037;height:113;width:98;" filled="f" stroked="t" coordorigin="3415,3037" coordsize="98,113" path="m3415,3150l3514,30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4" o:spid="_x0000_s9264" o:spt="203" style="position:absolute;left:3374;top:2996;height:154;width:139;" coordorigin="3374,2996" coordsize="139,154">
              <o:lock v:ext="edit"/>
              <v:shape id="_x0000_s9265" o:spid="_x0000_s9265" style="position:absolute;left:3374;top:2996;height:154;width:139;" filled="f" stroked="t" coordorigin="3374,2996" coordsize="139,154" path="m3374,3150l3514,299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6" o:spid="_x0000_s9266" o:spt="203" style="position:absolute;left:3317;top:2953;height:197;width:197;" coordorigin="3317,2953" coordsize="197,197">
              <o:lock v:ext="edit"/>
              <v:shape id="_x0000_s9267" o:spid="_x0000_s9267" style="position:absolute;left:3317;top:2953;height:197;width:197;" filled="f" stroked="t" coordorigin="3317,2953" coordsize="197,197" path="m3317,3150l3514,29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8" o:spid="_x0000_s9268" o:spt="203" style="position:absolute;left:3276;top:2912;height:238;width:238;" coordorigin="3276,2912" coordsize="238,238">
              <o:lock v:ext="edit"/>
              <v:shape id="_x0000_s9269" o:spid="_x0000_s9269" style="position:absolute;left:3276;top:2912;height:238;width:238;" filled="f" stroked="t" coordorigin="3276,2912" coordsize="238,238" path="m3276,3150l3514,291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0" o:spid="_x0000_s9270" o:spt="203" style="position:absolute;left:3233;top:2869;height:281;width:281;" coordorigin="3233,2869" coordsize="281,281">
              <o:lock v:ext="edit"/>
              <v:shape id="_x0000_s9271" o:spid="_x0000_s9271" style="position:absolute;left:3233;top:2869;height:281;width:281;" filled="f" stroked="t" coordorigin="3233,2869" coordsize="281,281" path="m3233,3150l3514,28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2" o:spid="_x0000_s9272" o:spt="203" style="position:absolute;left:3190;top:2814;height:336;width:324;" coordorigin="3190,2814" coordsize="324,336">
              <o:lock v:ext="edit"/>
              <v:shape id="_x0000_s9273" o:spid="_x0000_s9273" style="position:absolute;left:3190;top:2814;height:336;width:324;" filled="f" stroked="t" coordorigin="3190,2814" coordsize="324,336" path="m3190,3150l3514,281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4" o:spid="_x0000_s9274" o:spt="203" style="position:absolute;left:3149;top:2770;height:379;width:365;" coordorigin="3149,2770" coordsize="365,379">
              <o:lock v:ext="edit"/>
              <v:shape id="_x0000_s9275" o:spid="_x0000_s9275" style="position:absolute;left:3149;top:2770;height:379;width:365;" filled="f" stroked="t" coordorigin="3149,2770" coordsize="365,379" path="m3149,3150l3514,277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6" o:spid="_x0000_s9276" o:spt="203" style="position:absolute;left:3091;top:2727;height:422;width:422;" coordorigin="3091,2727" coordsize="422,422">
              <o:lock v:ext="edit"/>
              <v:shape id="_x0000_s9277" o:spid="_x0000_s9277" style="position:absolute;left:3091;top:2727;height:422;width:422;" filled="f" stroked="t" coordorigin="3091,2727" coordsize="422,422" path="m3091,3150l3514,272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8" o:spid="_x0000_s9278" o:spt="203" style="position:absolute;left:3050;top:2686;height:463;width:463;" coordorigin="3050,2686" coordsize="463,463">
              <o:lock v:ext="edit"/>
              <v:shape id="_x0000_s9279" o:spid="_x0000_s9279" style="position:absolute;left:3050;top:2686;height:463;width:463;" filled="f" stroked="t" coordorigin="3050,2686" coordsize="463,463" path="m3050,3150l3514,26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0" o:spid="_x0000_s9280" o:spt="203" style="position:absolute;left:3007;top:2629;height:521;width:506;" coordorigin="3007,2629" coordsize="506,521">
              <o:lock v:ext="edit"/>
              <v:shape id="_x0000_s9281" o:spid="_x0000_s9281" style="position:absolute;left:3007;top:2629;height:521;width:506;" filled="f" stroked="t" coordorigin="3007,2629" coordsize="506,521" path="m3007,3150l3514,262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2" o:spid="_x0000_s9282" o:spt="203" style="position:absolute;left:2964;top:2586;height:564;width:550;" coordorigin="2964,2586" coordsize="550,564">
              <o:lock v:ext="edit"/>
              <v:shape id="_x0000_s9283" o:spid="_x0000_s9283" style="position:absolute;left:2964;top:2586;height:564;width:550;" filled="f" stroked="t" coordorigin="2964,2586" coordsize="550,564" path="m2964,3150l3514,25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4" o:spid="_x0000_s9284" o:spt="203" style="position:absolute;left:2923;top:2545;height:605;width:590;" coordorigin="2923,2545" coordsize="590,605">
              <o:lock v:ext="edit"/>
              <v:shape id="_x0000_s9285" o:spid="_x0000_s9285" style="position:absolute;left:2923;top:2545;height:605;width:590;" filled="f" stroked="t" coordorigin="2923,2545" coordsize="590,605" path="m2923,3150l3514,254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6" o:spid="_x0000_s9286" o:spt="203" style="position:absolute;left:2866;top:2502;height:648;width:648;" coordorigin="2866,2502" coordsize="648,648">
              <o:lock v:ext="edit"/>
              <v:shape id="_x0000_s9287" o:spid="_x0000_s9287" style="position:absolute;left:2866;top:2502;height:648;width:648;" filled="f" stroked="t" coordorigin="2866,2502" coordsize="648,648" path="m2866,3150l3514,2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8" o:spid="_x0000_s9288" o:spt="203" style="position:absolute;left:2825;top:2461;height:689;width:689;" coordorigin="2825,2461" coordsize="689,689">
              <o:lock v:ext="edit"/>
              <v:shape id="_x0000_s9289" o:spid="_x0000_s9289" style="position:absolute;left:2825;top:2461;height:689;width:689;" filled="f" stroked="t" coordorigin="2825,2461" coordsize="689,689" path="m2825,3150l3514,24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0" o:spid="_x0000_s9290" o:spt="203" style="position:absolute;left:2782;top:2403;height:746;width:732;" coordorigin="2782,2403" coordsize="732,746">
              <o:lock v:ext="edit"/>
              <v:shape id="_x0000_s9291" o:spid="_x0000_s9291" style="position:absolute;left:2782;top:2403;height:746;width:732;" filled="f" stroked="t" coordorigin="2782,2403" coordsize="732,746" path="m2782,3150l3514,24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2" o:spid="_x0000_s9292" o:spt="203" style="position:absolute;left:2741;top:2362;height:787;width:773;" coordorigin="2741,2362" coordsize="773,787">
              <o:lock v:ext="edit"/>
              <v:shape id="_x0000_s9293" o:spid="_x0000_s9293" style="position:absolute;left:2741;top:2362;height:787;width:773;" filled="f" stroked="t" coordorigin="2741,2362" coordsize="773,787" path="m2741,3150l3514,236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4" o:spid="_x0000_s9294" o:spt="203" style="position:absolute;left:2683;top:2319;height:830;width:830;" coordorigin="2683,2319" coordsize="830,830">
              <o:lock v:ext="edit"/>
              <v:shape id="_x0000_s9295" o:spid="_x0000_s9295" style="position:absolute;left:2683;top:2319;height:830;width:830;" filled="f" stroked="t" coordorigin="2683,2319" coordsize="830,830" path="m2683,3150l3514,231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6" o:spid="_x0000_s9296" o:spt="203" style="position:absolute;left:2642;top:2276;height:874;width:871;" coordorigin="2642,2276" coordsize="871,874">
              <o:lock v:ext="edit"/>
              <v:shape id="_x0000_s9297" o:spid="_x0000_s9297" style="position:absolute;left:2642;top:2276;height:874;width:871;" filled="f" stroked="t" coordorigin="2642,2276" coordsize="871,874" path="m2642,3150l3514,227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8" o:spid="_x0000_s9298" o:spt="203" style="position:absolute;left:2599;top:2235;height:914;width:914;" coordorigin="2599,2235" coordsize="914,914">
              <o:lock v:ext="edit"/>
              <v:shape id="_x0000_s9299" o:spid="_x0000_s9299" style="position:absolute;left:2599;top:2235;height:914;width:914;" filled="f" stroked="t" coordorigin="2599,2235" coordsize="914,914" path="m2599,3150l3514,22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0" o:spid="_x0000_s9300" o:spt="203" style="position:absolute;left:2556;top:2178;height:972;width:958;" coordorigin="2556,2178" coordsize="958,972">
              <o:lock v:ext="edit"/>
              <v:shape id="_x0000_s9301" o:spid="_x0000_s9301" style="position:absolute;left:2556;top:2178;height:972;width:958;" filled="f" stroked="t" coordorigin="2556,2178" coordsize="958,972" path="m2556,3150l3514,2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2" o:spid="_x0000_s9302" o:spt="203" style="position:absolute;left:2515;top:2137;height:1013;width:998;" coordorigin="2515,2137" coordsize="998,1013">
              <o:lock v:ext="edit"/>
              <v:shape id="_x0000_s9303" o:spid="_x0000_s9303" style="position:absolute;left:2515;top:2137;height:1013;width:998;" filled="f" stroked="t" coordorigin="2515,2137" coordsize="998,1013" path="m2515,3150l3514,21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4" o:spid="_x0000_s9304" o:spt="203" style="position:absolute;left:2458;top:2094;height:1056;width:1056;" coordorigin="2458,2094" coordsize="1056,1056">
              <o:lock v:ext="edit"/>
              <v:shape id="_x0000_s9305" o:spid="_x0000_s9305" style="position:absolute;left:2458;top:2094;height:1056;width:1056;" filled="f" stroked="t" coordorigin="2458,2094" coordsize="1056,1056" path="m2458,3150l3514,209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6" o:spid="_x0000_s9306" o:spt="203" style="position:absolute;left:2417;top:2053;height:1097;width:1097;" coordorigin="2417,2053" coordsize="1097,1097">
              <o:lock v:ext="edit"/>
              <v:shape id="_x0000_s9307" o:spid="_x0000_s9307" style="position:absolute;left:2417;top:2053;height:1097;width:1097;" filled="f" stroked="t" coordorigin="2417,2053" coordsize="1097,1097" path="m2417,3150l351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8" o:spid="_x0000_s9308" o:spt="203" style="position:absolute;left:2417;top:2053;height:1042;width:1056;" coordorigin="2417,2053" coordsize="1056,1042">
              <o:lock v:ext="edit"/>
              <v:shape id="_x0000_s9309" o:spid="_x0000_s9309" style="position:absolute;left:2417;top:2053;height:1042;width:1056;" filled="f" stroked="t" coordorigin="2417,2053" coordsize="1056,1042" path="m2417,3094l3473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0" o:spid="_x0000_s9310" o:spt="203" style="position:absolute;left:2417;top:2053;height:998;width:1013;" coordorigin="2417,2053" coordsize="1013,998">
              <o:lock v:ext="edit"/>
              <v:shape id="_x0000_s9311" o:spid="_x0000_s9311" style="position:absolute;left:2417;top:2053;height:998;width:1013;" filled="f" stroked="t" coordorigin="2417,2053" coordsize="1013,998" path="m2417,3051l343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2" o:spid="_x0000_s9312" o:spt="203" style="position:absolute;left:2417;top:2053;height:958;width:958;" coordorigin="2417,2053" coordsize="958,958">
              <o:lock v:ext="edit"/>
              <v:shape id="_x0000_s9313" o:spid="_x0000_s9313" style="position:absolute;left:2417;top:2053;height:958;width:958;" filled="f" stroked="t" coordorigin="2417,2053" coordsize="958,958" path="m2417,3010l337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4" o:spid="_x0000_s9314" o:spt="203" style="position:absolute;left:2417;top:2053;height:914;width:914;" coordorigin="2417,2053" coordsize="914,914">
              <o:lock v:ext="edit"/>
              <v:shape id="_x0000_s9315" o:spid="_x0000_s9315" style="position:absolute;left:2417;top:2053;height:914;width:914;" filled="f" stroked="t" coordorigin="2417,2053" coordsize="914,914" path="m2417,2967l333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6" o:spid="_x0000_s9316" o:spt="203" style="position:absolute;left:2417;top:2053;height:871;width:871;" coordorigin="2417,2053" coordsize="871,871">
              <o:lock v:ext="edit"/>
              <v:shape id="_x0000_s9317" o:spid="_x0000_s9317" style="position:absolute;left:2417;top:2053;height:871;width:871;" filled="f" stroked="t" coordorigin="2417,2053" coordsize="871,871" path="m2417,2924l328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8" o:spid="_x0000_s9318" o:spt="203" style="position:absolute;left:2417;top:2053;height:816;width:830;" coordorigin="2417,2053" coordsize="830,816">
              <o:lock v:ext="edit"/>
              <v:shape id="_x0000_s9319" o:spid="_x0000_s9319" style="position:absolute;left:2417;top:2053;height:816;width:830;" filled="f" stroked="t" coordorigin="2417,2053" coordsize="830,816" path="m2417,2869l3247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0" o:spid="_x0000_s9320" o:spt="203" style="position:absolute;left:2417;top:2053;height:775;width:787;" coordorigin="2417,2053" coordsize="787,775">
              <o:lock v:ext="edit"/>
              <v:shape id="_x0000_s9321" o:spid="_x0000_s9321" style="position:absolute;left:2417;top:2053;height:775;width:787;" filled="f" stroked="t" coordorigin="2417,2053" coordsize="787,775" path="m2417,2828l320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2" o:spid="_x0000_s9322" o:spt="203" style="position:absolute;left:2417;top:2053;height:732;width:732;" coordorigin="2417,2053" coordsize="732,732">
              <o:lock v:ext="edit"/>
              <v:shape id="_x0000_s9323" o:spid="_x0000_s9323" style="position:absolute;left:2417;top:2053;height:732;width:732;" filled="f" stroked="t" coordorigin="2417,2053" coordsize="732,732" path="m2417,2785l3149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4" o:spid="_x0000_s9324" o:spt="203" style="position:absolute;left:2417;top:2053;height:689;width:689;" coordorigin="2417,2053" coordsize="689,689">
              <o:lock v:ext="edit"/>
              <v:shape id="_x0000_s9325" o:spid="_x0000_s9325" style="position:absolute;left:2417;top:2053;height:689;width:689;" filled="f" stroked="t" coordorigin="2417,2053" coordsize="689,689" path="m2417,2742l3106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6" o:spid="_x0000_s9326" o:spt="203" style="position:absolute;left:2417;top:2053;height:634;width:648;" coordorigin="2417,2053" coordsize="648,634">
              <o:lock v:ext="edit"/>
              <v:shape id="_x0000_s9327" o:spid="_x0000_s9327" style="position:absolute;left:2417;top:2053;height:634;width:648;" filled="f" stroked="t" coordorigin="2417,2053" coordsize="648,634" path="m2417,2686l3065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8" o:spid="_x0000_s9328" o:spt="203" style="position:absolute;left:2417;top:2053;height:590;width:605;" coordorigin="2417,2053" coordsize="605,590">
              <o:lock v:ext="edit"/>
              <v:shape id="_x0000_s9329" o:spid="_x0000_s9329" style="position:absolute;left:2417;top:2053;height:590;width:605;" filled="f" stroked="t" coordorigin="2417,2053" coordsize="605,590" path="m2417,2643l3022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0" o:spid="_x0000_s9330" o:spt="203" style="position:absolute;left:2417;top:2053;height:547;width:562;" coordorigin="2417,2053" coordsize="562,547">
              <o:lock v:ext="edit"/>
              <v:shape id="_x0000_s9331" o:spid="_x0000_s9331" style="position:absolute;left:2417;top:2053;height:547;width:562;" filled="f" stroked="t" coordorigin="2417,2053" coordsize="562,547" path="m2417,2600l297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2" o:spid="_x0000_s9332" o:spt="203" style="position:absolute;left:2417;top:2053;height:506;width:506;" coordorigin="2417,2053" coordsize="506,506">
              <o:lock v:ext="edit"/>
              <v:shape id="_x0000_s9333" o:spid="_x0000_s9333" style="position:absolute;left:2417;top:2053;height:506;width:506;" filled="f" stroked="t" coordorigin="2417,2053" coordsize="506,506" path="m2417,2559l2923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4" o:spid="_x0000_s9334" o:spt="203" style="position:absolute;left:2417;top:2053;height:463;width:463;" coordorigin="2417,2053" coordsize="463,463">
              <o:lock v:ext="edit"/>
              <v:shape id="_x0000_s9335" o:spid="_x0000_s9335" style="position:absolute;left:2417;top:2053;height:463;width:463;" filled="f" stroked="t" coordorigin="2417,2053" coordsize="463,463" path="m2417,2516l288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6" o:spid="_x0000_s9336" o:spt="203" style="position:absolute;left:2417;top:2053;height:408;width:422;" coordorigin="2417,2053" coordsize="422,408">
              <o:lock v:ext="edit"/>
              <v:shape id="_x0000_s9337" o:spid="_x0000_s9337" style="position:absolute;left:2417;top:2053;height:408;width:422;" filled="f" stroked="t" coordorigin="2417,2053" coordsize="422,408" path="m2417,2461l2839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8" o:spid="_x0000_s9338" o:spt="203" style="position:absolute;left:2417;top:2053;height:365;width:379;" coordorigin="2417,2053" coordsize="379,365">
              <o:lock v:ext="edit"/>
              <v:shape id="_x0000_s9339" o:spid="_x0000_s9339" style="position:absolute;left:2417;top:2053;height:365;width:379;" filled="f" stroked="t" coordorigin="2417,2053" coordsize="379,365" path="m2417,2418l2796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0" o:spid="_x0000_s9340" o:spt="203" style="position:absolute;left:2417;top:2053;height:324;width:324;" coordorigin="2417,2053" coordsize="324,324">
              <o:lock v:ext="edit"/>
              <v:shape id="_x0000_s9341" o:spid="_x0000_s9341" style="position:absolute;left:2417;top:2053;height:324;width:324;" filled="f" stroked="t" coordorigin="2417,2053" coordsize="324,324" path="m2417,2377l274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2" o:spid="_x0000_s9342" o:spt="203" style="position:absolute;left:2417;top:2053;height:281;width:281;" coordorigin="2417,2053" coordsize="281,281">
              <o:lock v:ext="edit"/>
              <v:shape id="_x0000_s9343" o:spid="_x0000_s9343" style="position:absolute;left:2417;top:2053;height:281;width:281;" filled="f" stroked="t" coordorigin="2417,2053" coordsize="281,281" path="m2417,2334l269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4" o:spid="_x0000_s9344" o:spt="203" style="position:absolute;left:2417;top:2053;height:240;width:238;" coordorigin="2417,2053" coordsize="238,240">
              <o:lock v:ext="edit"/>
              <v:shape id="_x0000_s9345" o:spid="_x0000_s9345" style="position:absolute;left:2417;top:2053;height:240;width:238;" filled="f" stroked="t" coordorigin="2417,2053" coordsize="238,240" path="m2417,2293l265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6" o:spid="_x0000_s9346" o:spt="203" style="position:absolute;left:2417;top:2053;height:182;width:197;" coordorigin="2417,2053" coordsize="197,182">
              <o:lock v:ext="edit"/>
              <v:shape id="_x0000_s9347" o:spid="_x0000_s9347" style="position:absolute;left:2417;top:2053;height:182;width:197;" filled="f" stroked="t" coordorigin="2417,2053" coordsize="197,182" path="m2417,2235l261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8" o:spid="_x0000_s9348" o:spt="203" style="position:absolute;left:2417;top:2053;height:139;width:154;" coordorigin="2417,2053" coordsize="154,139">
              <o:lock v:ext="edit"/>
              <v:shape id="_x0000_s9349" o:spid="_x0000_s9349" style="position:absolute;left:2417;top:2053;height:139;width:154;" filled="f" stroked="t" coordorigin="2417,2053" coordsize="154,139" path="m2417,2192l257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0" o:spid="_x0000_s9350" o:spt="203" style="position:absolute;left:2417;top:2053;height:98;width:98;" coordorigin="2417,2053" coordsize="98,98">
              <o:lock v:ext="edit"/>
              <v:shape id="_x0000_s9351" o:spid="_x0000_s9351" style="position:absolute;left:2417;top:2053;height:98;width:98;" filled="f" stroked="t" coordorigin="2417,2053" coordsize="98,98" path="m2417,2151l2515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2" o:spid="_x0000_s9352" o:spt="203" style="position:absolute;left:2417;top:2053;height:55;width:55;" coordorigin="2417,2053" coordsize="55,55">
              <o:lock v:ext="edit"/>
              <v:shape id="_x0000_s9353" o:spid="_x0000_s9353" style="position:absolute;left:2417;top:2053;height:55;width:55;" filled="f" stroked="t" coordorigin="2417,2053" coordsize="55,55" path="m2417,2108l2472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4" o:spid="_x0000_s9354" o:spt="203" style="position:absolute;left:1966;top:2053;height:2;width:466;" coordorigin="1966,2053" coordsize="466,2">
              <o:lock v:ext="edit"/>
              <v:shape id="_x0000_s9355" o:spid="_x0000_s9355" style="position:absolute;left:1966;top:2053;height:2;width:466;" filled="f" stroked="t" coordorigin="1966,2053" coordsize="466,0" path="m1966,2053l243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6" o:spid="_x0000_s9356" o:spt="203" style="position:absolute;left:2952;top:2317;height:283;width:1980;" coordorigin="2952,2317" coordsize="1980,283">
              <o:lock v:ext="edit"/>
              <v:shape id="_x0000_s9357" o:spid="_x0000_s9357" style="position:absolute;left:2952;top:2317;height:283;width:1980;" filled="f" stroked="t" coordorigin="2952,2317" coordsize="1980,283" path="m2952,2600l4932,231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8" o:spid="_x0000_s9358" o:spt="203" style="position:absolute;left:1685;top:3150;height:2;width:139;" coordorigin="1685,3150" coordsize="139,2">
              <o:lock v:ext="edit"/>
              <v:shape id="_x0000_s9359" o:spid="_x0000_s9359" style="position:absolute;left:1685;top:3150;height:2;width:139;" filled="f" stroked="t" coordorigin="1685,3150" coordsize="139,2" path="m1824,3150l1685,315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0" o:spid="_x0000_s9360" o:spt="203" style="position:absolute;left:1514;top:860;height:79;width:84;" coordorigin="1514,860" coordsize="84,79">
              <o:lock v:ext="edit"/>
              <v:shape id="_x0000_s9361" o:spid="_x0000_s9361" style="position:absolute;left:1514;top:860;height:79;width:84;" filled="f" stroked="t" coordorigin="1514,860" coordsize="84,79" path="m1514,939l1598,8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2" o:spid="_x0000_s9362" o:spt="203" style="position:absolute;left:1586;top:625;height:182;width:2;" coordorigin="1586,625" coordsize="2,182">
              <o:lock v:ext="edit"/>
              <v:shape id="_x0000_s9363" o:spid="_x0000_s9363" style="position:absolute;left:1586;top:625;height:182;width:2;" filled="f" stroked="t" coordorigin="1586,625" coordsize="0,182" path="m1586,807l1586,62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4" o:spid="_x0000_s9364" o:spt="203" style="position:absolute;left:1514;top:841;height:84;width:84;" coordorigin="1514,841" coordsize="84,84">
              <o:lock v:ext="edit"/>
              <v:shape id="_x0000_s9365" o:spid="_x0000_s9365" style="position:absolute;left:1514;top:841;height:84;width:84;" filled="f" stroked="t" coordorigin="1514,841" coordsize="84,84" path="m1514,925l1598,841,1529,9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6" o:spid="_x0000_s9366" o:spt="203" style="position:absolute;left:1529;top:841;height:55;width:70;" coordorigin="1529,841" coordsize="70,55">
              <o:lock v:ext="edit"/>
              <v:shape id="_x0000_s9367" o:spid="_x0000_s9367" style="position:absolute;left:1529;top:841;height:55;width:70;" filled="f" stroked="t" coordorigin="1529,841" coordsize="70,55" path="m1529,896l1598,8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8" o:spid="_x0000_s9368" o:spt="203" style="position:absolute;left:1543;top:826;height:55;width:55;" coordorigin="1543,826" coordsize="55,55">
              <o:lock v:ext="edit"/>
              <v:shape id="_x0000_s9369" o:spid="_x0000_s9369" style="position:absolute;left:1543;top:826;height:55;width:55;" filled="f" stroked="t" coordorigin="1543,826" coordsize="55,55" path="m1543,882l1598,826,1543,86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0" o:spid="_x0000_s9370" o:spt="203" style="position:absolute;left:1558;top:826;height:29;width:29;" coordorigin="1558,826" coordsize="29,29">
              <o:lock v:ext="edit"/>
              <v:shape id="_x0000_s9371" o:spid="_x0000_s9371" style="position:absolute;left:1558;top:826;height:29;width:29;" filled="f" stroked="t" coordorigin="1558,826" coordsize="29,29" path="m1558,855l1586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2" o:spid="_x0000_s9372" o:spt="203" style="position:absolute;left:1558;top:812;height:29;width:29;" coordorigin="1558,812" coordsize="29,29">
              <o:lock v:ext="edit"/>
              <v:shape id="_x0000_s9373" o:spid="_x0000_s9373" style="position:absolute;left:1558;top:812;height:29;width:29;" filled="f" stroked="t" coordorigin="1558,812" coordsize="29,29" path="m1558,841l1586,812,1572,8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4" o:spid="_x0000_s9374" o:spt="203" style="position:absolute;left:1572;top:812;height:14;width:14;" coordorigin="1572,812" coordsize="14,14">
              <o:lock v:ext="edit"/>
              <v:shape id="_x0000_s9375" o:spid="_x0000_s9375" style="position:absolute;left:1572;top:812;height:14;width:14;" filled="f" stroked="t" coordorigin="1572,812" coordsize="14,14" path="m1572,826l1586,81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6" o:spid="_x0000_s9376" o:spt="203" style="position:absolute;left:1514;top:855;height:98;width:98;" coordorigin="1514,855" coordsize="98,98">
              <o:lock v:ext="edit"/>
              <v:shape id="_x0000_s9377" o:spid="_x0000_s9377" style="position:absolute;left:1514;top:855;height:98;width:98;" filled="f" stroked="t" coordorigin="1514,855" coordsize="98,98" path="m1598,855l1514,954,1613,85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8" o:spid="_x0000_s9378" o:spt="203" style="position:absolute;left:1514;top:867;height:86;width:113;" coordorigin="1514,867" coordsize="113,86">
              <o:lock v:ext="edit"/>
              <v:shape id="_x0000_s9379" o:spid="_x0000_s9379" style="position:absolute;left:1514;top:867;height:86;width:113;" filled="f" stroked="t" coordorigin="1514,867" coordsize="113,86" path="m1514,954l1613,867,1529,954,1613,867,1543,954,1613,882,1558,954,1627,8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0" o:spid="_x0000_s9380" o:spt="203" style="position:absolute;left:1572;top:896;height:58;width:55;" coordorigin="1572,896" coordsize="55,58">
              <o:lock v:ext="edit"/>
              <v:shape id="_x0000_s9381" o:spid="_x0000_s9381" style="position:absolute;left:1572;top:896;height:58;width:55;" filled="f" stroked="t" coordorigin="1572,896" coordsize="55,58" path="m1572,954l1627,896,1572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2" o:spid="_x0000_s9382" o:spt="203" style="position:absolute;left:1586;top:896;height:58;width:41;" coordorigin="1586,896" coordsize="41,58">
              <o:lock v:ext="edit"/>
              <v:shape id="_x0000_s9383" o:spid="_x0000_s9383" style="position:absolute;left:1586;top:896;height:58;width:41;" filled="f" stroked="t" coordorigin="1586,896" coordsize="41,58" path="m1627,896l1586,954,1627,910,1586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4" o:spid="_x0000_s9384" o:spt="203" style="position:absolute;left:1598;top:910;height:43;width:43;" coordorigin="1598,910" coordsize="43,43">
              <o:lock v:ext="edit"/>
              <v:shape id="_x0000_s9385" o:spid="_x0000_s9385" style="position:absolute;left:1598;top:910;height:43;width:43;" filled="f" stroked="t" coordorigin="1598,910" coordsize="43,43" path="m1598,954l1642,910,1598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6" o:spid="_x0000_s9386" o:spt="203" style="position:absolute;left:1613;top:925;height:29;width:29;" coordorigin="1613,925" coordsize="29,29">
              <o:lock v:ext="edit"/>
              <v:shape id="_x0000_s9387" o:spid="_x0000_s9387" style="position:absolute;left:1613;top:925;height:29;width:29;" filled="f" stroked="t" coordorigin="1613,925" coordsize="29,29" path="m1613,954l1642,925,1613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8" o:spid="_x0000_s9388" o:spt="203" style="position:absolute;left:1627;top:925;height:29;width:29;" coordorigin="1627,925" coordsize="29,29">
              <o:lock v:ext="edit"/>
              <v:shape id="_x0000_s9389" o:spid="_x0000_s9389" style="position:absolute;left:1627;top:925;height:29;width:29;" filled="f" stroked="t" coordorigin="1627,925" coordsize="29,29" path="m1642,925l1627,954,1642,939,1642,954,1656,93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0" o:spid="_x0000_s9390" o:spt="203" style="position:absolute;left:1656;top:939;height:14;width:2;" coordorigin="1656,939" coordsize="2,14">
              <o:lock v:ext="edit"/>
              <v:shape id="_x0000_s9391" o:spid="_x0000_s9391" style="position:absolute;left:1656;top:939;height:14;width:2;" filled="f" stroked="t" coordorigin="1656,939" coordsize="2,14" path="m1656,954l1658,93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2" o:spid="_x0000_s9392" o:spt="203" style="position:absolute;left:1502;top:798;height:156;width:154;" coordorigin="1502,798" coordsize="154,156">
              <o:lock v:ext="edit"/>
              <v:shape id="_x0000_s9393" o:spid="_x0000_s9393" style="position:absolute;left:1502;top:798;height:156;width:154;" filled="f" stroked="t" coordorigin="1502,798" coordsize="154,156" path="m1502,954l1586,798,1656,954,1502,954,1656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4" o:spid="_x0000_s9394" o:spt="203" style="position:absolute;left:3586;top:404;height:2;width:900;" coordorigin="3586,404" coordsize="900,2">
              <o:lock v:ext="edit"/>
              <v:shape id="_x0000_s9395" o:spid="_x0000_s9395" style="position:absolute;left:3586;top:404;height:2;width:900;" filled="f" stroked="t" coordorigin="3586,404" coordsize="900,0" path="m4486,404l3586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6" o:spid="_x0000_s9396" o:spt="203" style="position:absolute;left:2542;top:404;height:2;width:902;" coordorigin="2542,404" coordsize="902,2">
              <o:lock v:ext="edit"/>
              <v:shape id="_x0000_s9397" o:spid="_x0000_s9397" style="position:absolute;left:2542;top:404;height:2;width:902;" filled="f" stroked="t" coordorigin="2542,404" coordsize="902,0" path="m2542,404l3444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8" o:spid="_x0000_s9398" o:spt="203" style="position:absolute;left:2417;top:375;height:43;width:125;" coordorigin="2417,375" coordsize="125,43">
              <o:lock v:ext="edit"/>
              <v:shape id="_x0000_s9399" o:spid="_x0000_s9399" style="position:absolute;left:2417;top:375;height:43;width:125;" fillcolor="#000000" filled="t" stroked="f" coordorigin="2417,375" coordsize="125,43" path="m2542,375l2417,404,2542,418,2542,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00" o:spid="_x0000_s9400" o:spt="203" style="position:absolute;left:2417;top:375;height:43;width:125;" coordorigin="2417,375" coordsize="125,43">
              <o:lock v:ext="edit"/>
              <v:shape id="_x0000_s9401" o:spid="_x0000_s9401" style="position:absolute;left:2417;top:375;height:43;width:125;" filled="f" stroked="t" coordorigin="2417,375" coordsize="125,43" path="m2542,375l2542,418,2417,404,2542,37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2" o:spid="_x0000_s9402" o:spt="203" style="position:absolute;left:4486;top:375;height:43;width:127;" coordorigin="4486,375" coordsize="127,43">
              <o:lock v:ext="edit"/>
              <v:shape id="_x0000_s9403" o:spid="_x0000_s9403" style="position:absolute;left:4486;top:375;height:43;width:127;" fillcolor="#000000" filled="t" stroked="f" coordorigin="4486,375" coordsize="127,43" path="m4486,375l4486,418,4613,404,4486,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04" o:spid="_x0000_s9404" o:spt="203" style="position:absolute;left:4486;top:375;height:43;width:127;" coordorigin="4486,375" coordsize="127,43">
              <o:lock v:ext="edit"/>
              <v:shape id="_x0000_s9405" o:spid="_x0000_s9405" style="position:absolute;left:4486;top:375;height:43;width:127;" filled="f" stroked="t" coordorigin="4486,375" coordsize="127,43" path="m4486,375l4486,418,4613,404,4486,37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6" o:spid="_x0000_s9406" o:spt="203" style="position:absolute;left:2318;top:390;height:84;width:98;" coordorigin="2318,390" coordsize="98,84">
              <o:lock v:ext="edit"/>
              <v:shape id="_x0000_s9407" o:spid="_x0000_s9407" style="position:absolute;left:2318;top:390;height:84;width:98;" filled="f" stroked="t" coordorigin="2318,390" coordsize="98,84" path="m2417,474l2318,390,2402,47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8" o:spid="_x0000_s9408" o:spt="203" style="position:absolute;left:2304;top:390;height:70;width:70;" coordorigin="2304,390" coordsize="70,70">
              <o:lock v:ext="edit"/>
              <v:shape id="_x0000_s9409" o:spid="_x0000_s9409" style="position:absolute;left:2304;top:390;height:70;width:70;" filled="f" stroked="t" coordorigin="2304,390" coordsize="70,70" path="m2374,459l2304,39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0" o:spid="_x0000_s9410" o:spt="203" style="position:absolute;left:2318;top:390;height:70;width:70;" coordorigin="2318,390" coordsize="70,70">
              <o:lock v:ext="edit"/>
              <v:shape id="_x0000_s9411" o:spid="_x0000_s9411" style="position:absolute;left:2318;top:390;height:70;width:70;" filled="f" stroked="t" coordorigin="2318,390" coordsize="70,70" path="m2388,459l2318,39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2" o:spid="_x0000_s9412" o:spt="203" style="position:absolute;left:2304;top:404;height:43;width:55;" coordorigin="2304,404" coordsize="55,43">
              <o:lock v:ext="edit"/>
              <v:shape id="_x0000_s9413" o:spid="_x0000_s9413" style="position:absolute;left:2304;top:404;height:43;width:55;" filled="f" stroked="t" coordorigin="2304,404" coordsize="55,43" path="m2359,447l2304,404,2345,44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4" o:spid="_x0000_s9414" o:spt="203" style="position:absolute;left:2290;top:404;height:43;width:43;" coordorigin="2290,404" coordsize="43,43">
              <o:lock v:ext="edit"/>
              <v:shape id="_x0000_s9415" o:spid="_x0000_s9415" style="position:absolute;left:2290;top:404;height:43;width:43;" filled="f" stroked="t" coordorigin="2290,404" coordsize="43,43" path="m2333,447l2290,404,2318,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6" o:spid="_x0000_s9416" o:spt="203" style="position:absolute;left:2290;top:404;height:29;width:14;" coordorigin="2290,404" coordsize="14,29">
              <o:lock v:ext="edit"/>
              <v:shape id="_x0000_s9417" o:spid="_x0000_s9417" style="position:absolute;left:2290;top:404;height:29;width:14;" filled="f" stroked="t" coordorigin="2290,404" coordsize="14,29" path="m2304,433l2290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8" o:spid="_x0000_s9418" o:spt="203" style="position:absolute;left:2333;top:375;height:113;width:84;" coordorigin="2333,375" coordsize="84,113">
              <o:lock v:ext="edit"/>
              <v:shape id="_x0000_s9419" o:spid="_x0000_s9419" style="position:absolute;left:2333;top:375;height:113;width:84;" filled="f" stroked="t" coordorigin="2333,375" coordsize="84,113" path="m2417,488l2333,390,2417,474,2333,375,2417,459,2345,375,2417,447,2345,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0" o:spid="_x0000_s9420" o:spt="203" style="position:absolute;left:2359;top:361;height:72;width:58;" coordorigin="2359,361" coordsize="58,72">
              <o:lock v:ext="edit"/>
              <v:shape id="_x0000_s9421" o:spid="_x0000_s9421" style="position:absolute;left:2359;top:361;height:72;width:58;" filled="f" stroked="t" coordorigin="2359,361" coordsize="58,72" path="m2417,433l2359,375,2417,433,2359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2" o:spid="_x0000_s9422" o:spt="203" style="position:absolute;left:2374;top:361;height:58;width:43;" coordorigin="2374,361" coordsize="43,58">
              <o:lock v:ext="edit"/>
              <v:shape id="_x0000_s9423" o:spid="_x0000_s9423" style="position:absolute;left:2374;top:361;height:58;width:43;" filled="f" stroked="t" coordorigin="2374,361" coordsize="43,58" path="m2417,418l2374,361,2417,41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4" o:spid="_x0000_s9424" o:spt="203" style="position:absolute;left:2374;top:361;height:43;width:43;" coordorigin="2374,361" coordsize="43,43">
              <o:lock v:ext="edit"/>
              <v:shape id="_x0000_s9425" o:spid="_x0000_s9425" style="position:absolute;left:2374;top:361;height:43;width:43;" filled="f" stroked="t" coordorigin="2374,361" coordsize="43,43" path="m2417,404l2374,361,2417,40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6" o:spid="_x0000_s9426" o:spt="203" style="position:absolute;left:2388;top:346;height:43;width:29;" coordorigin="2388,346" coordsize="29,43">
              <o:lock v:ext="edit"/>
              <v:shape id="_x0000_s9427" o:spid="_x0000_s9427" style="position:absolute;left:2388;top:346;height:43;width:29;" filled="f" stroked="t" coordorigin="2388,346" coordsize="29,43" path="m2388,361l2417,390,2388,346,2417,375,2402,346,2417,361,2402,34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8" o:spid="_x0000_s9428" o:spt="203" style="position:absolute;left:2275;top:334;height:154;width:142;" coordorigin="2275,334" coordsize="142,154">
              <o:lock v:ext="edit"/>
              <v:shape id="_x0000_s9429" o:spid="_x0000_s9429" style="position:absolute;left:2275;top:334;height:154;width:142;" filled="f" stroked="t" coordorigin="2275,334" coordsize="142,154" path="m2417,488l2275,418,2417,334,2417,488,2417,3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0" o:spid="_x0000_s9430" o:spt="203" style="position:absolute;left:1711;top:3150;height:211;width:2;" coordorigin="1711,3150" coordsize="2,211">
              <o:lock v:ext="edit"/>
              <v:shape id="_x0000_s9431" o:spid="_x0000_s9431" style="position:absolute;left:1711;top:3150;height:211;width:2;" filled="f" stroked="t" coordorigin="1711,3150" coordsize="2,211" path="m1711,3150l1714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2" o:spid="_x0000_s9432" o:spt="203" style="position:absolute;left:1896;top:3150;height:211;width:2;" coordorigin="1896,3150" coordsize="2,211">
              <o:lock v:ext="edit"/>
              <v:shape id="_x0000_s9433" o:spid="_x0000_s9433" style="position:absolute;left:1896;top:3150;height:211;width:2;" filled="f" stroked="t" coordorigin="1896,3150" coordsize="0,211" path="m1896,3150l1896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4" o:spid="_x0000_s9434" o:spt="203" style="position:absolute;left:1289;top:3150;height:211;width:2;" coordorigin="1289,3150" coordsize="2,211">
              <o:lock v:ext="edit"/>
              <v:shape id="_x0000_s9435" o:spid="_x0000_s9435" style="position:absolute;left:1289;top:3150;height:211;width:2;" filled="f" stroked="t" coordorigin="1289,3150" coordsize="2,211" path="m1289,3150l1291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6" o:spid="_x0000_s9436" o:spt="203" style="position:absolute;left:965;top:3150;height:211;width:1114;" coordorigin="965,3150" coordsize="1114,211">
              <o:lock v:ext="edit"/>
              <v:shape id="_x0000_s9437" o:spid="_x0000_s9437" style="position:absolute;left:965;top:3150;height:211;width:1114;" filled="f" stroked="t" coordorigin="965,3150" coordsize="1114,211" path="m965,3361l2078,3361,2078,3150,965,3150,965,336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8" o:spid="_x0000_s9438" o:spt="203" style="position:absolute;left:1994;top:2713;height:298;width:2;" coordorigin="1994,2713" coordsize="2,298">
              <o:lock v:ext="edit"/>
              <v:shape id="_x0000_s9439" o:spid="_x0000_s9439" style="position:absolute;left:1994;top:2713;height:298;width:2;" filled="f" stroked="t" coordorigin="1994,2713" coordsize="0,298" path="m1994,3010l1994,271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0" o:spid="_x0000_s9440" o:spt="203" style="position:absolute;left:1994;top:2178;height:298;width:2;" coordorigin="1994,2178" coordsize="2,298">
              <o:lock v:ext="edit"/>
              <v:shape id="_x0000_s9441" o:spid="_x0000_s9441" style="position:absolute;left:1994;top:2178;height:298;width:2;" filled="f" stroked="t" coordorigin="1994,2178" coordsize="0,298" path="m1994,2178l1994,24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2" o:spid="_x0000_s9442" o:spt="203" style="position:absolute;left:1980;top:2053;height:125;width:41;" coordorigin="1980,2053" coordsize="41,125">
              <o:lock v:ext="edit"/>
              <v:shape id="_x0000_s9443" o:spid="_x0000_s9443" style="position:absolute;left:1980;top:2053;height:125;width:41;" fillcolor="#000000" filled="t" stroked="f" coordorigin="1980,2053" coordsize="41,125" path="m1994,2053l1980,2178,2021,2178,1994,20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44" o:spid="_x0000_s9444" o:spt="203" style="position:absolute;left:1980;top:2053;height:125;width:41;" coordorigin="1980,2053" coordsize="41,125">
              <o:lock v:ext="edit"/>
              <v:shape id="_x0000_s9445" o:spid="_x0000_s9445" style="position:absolute;left:1980;top:2053;height:125;width:41;" filled="f" stroked="t" coordorigin="1980,2053" coordsize="41,125" path="m1980,2178l2021,2178,1994,2053,1980,217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6" o:spid="_x0000_s9446" o:spt="203" style="position:absolute;left:1980;top:3010;height:139;width:41;" coordorigin="1980,3010" coordsize="41,139">
              <o:lock v:ext="edit"/>
              <v:shape id="_x0000_s9447" o:spid="_x0000_s9447" style="position:absolute;left:1980;top:3010;height:139;width:41;" fillcolor="#000000" filled="t" stroked="f" coordorigin="1980,3010" coordsize="41,139" path="m2021,3010l1980,3010,1994,3150,2021,3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48" o:spid="_x0000_s9448" o:spt="203" style="position:absolute;left:1980;top:3010;height:139;width:41;" coordorigin="1980,3010" coordsize="41,139">
              <o:lock v:ext="edit"/>
              <v:shape id="_x0000_s9449" o:spid="_x0000_s9449" style="position:absolute;left:1980;top:3010;height:139;width:41;" filled="f" stroked="t" coordorigin="1980,3010" coordsize="41,139" path="m1980,3010l2021,3010,1994,3150,1980,30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0" o:spid="_x0000_s9450" o:spt="203" style="position:absolute;left:3120;top:1616;height:2;width:269;" coordorigin="3120,1616" coordsize="269,2">
              <o:lock v:ext="edit"/>
              <v:shape id="_x0000_s9451" o:spid="_x0000_s9451" style="position:absolute;left:3120;top:1616;height:2;width:269;" filled="f" stroked="t" coordorigin="3120,1616" coordsize="269,0" path="m3389,1616l3120,16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2" o:spid="_x0000_s9452" o:spt="203" style="position:absolute;left:2542;top:1616;height:2;width:214;" coordorigin="2542,1616" coordsize="214,2">
              <o:lock v:ext="edit"/>
              <v:shape id="_x0000_s9453" o:spid="_x0000_s9453" style="position:absolute;left:2542;top:1616;height:2;width:214;" filled="f" stroked="t" coordorigin="2542,1616" coordsize="214,0" path="m2542,1616l2755,16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4" o:spid="_x0000_s9454" o:spt="203" style="position:absolute;left:2417;top:1587;height:43;width:125;" coordorigin="2417,1587" coordsize="125,43">
              <o:lock v:ext="edit"/>
              <v:shape id="_x0000_s9455" o:spid="_x0000_s9455" style="position:absolute;left:2417;top:1587;height:43;width:125;" fillcolor="#000000" filled="t" stroked="f" coordorigin="2417,1587" coordsize="125,43" path="m2542,1587l2417,1616,2542,1630,2542,15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56" o:spid="_x0000_s9456" o:spt="203" style="position:absolute;left:2417;top:1587;height:43;width:125;" coordorigin="2417,1587" coordsize="125,43">
              <o:lock v:ext="edit"/>
              <v:shape id="_x0000_s9457" o:spid="_x0000_s9457" style="position:absolute;left:2417;top:1587;height:43;width:125;" filled="f" stroked="t" coordorigin="2417,1587" coordsize="125,43" path="m2542,1587l2542,1630,2417,1616,2542,158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8" o:spid="_x0000_s9458" o:spt="203" style="position:absolute;left:3389;top:1587;height:43;width:125;" coordorigin="3389,1587" coordsize="125,43">
              <o:lock v:ext="edit"/>
              <v:shape id="_x0000_s9459" o:spid="_x0000_s9459" style="position:absolute;left:3389;top:1587;height:43;width:125;" fillcolor="#000000" filled="t" stroked="f" coordorigin="3389,1587" coordsize="125,43" path="m3389,1587l3389,1630,3514,1616,3389,15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60" o:spid="_x0000_s9460" o:spt="203" style="position:absolute;left:3389;top:1587;height:43;width:125;" coordorigin="3389,1587" coordsize="125,43">
              <o:lock v:ext="edit"/>
              <v:shape id="_x0000_s9461" o:spid="_x0000_s9461" style="position:absolute;left:3389;top:1587;height:43;width:125;" filled="f" stroked="t" coordorigin="3389,1587" coordsize="125,43" path="m3389,1587l3389,1630,3514,1616,3389,158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2" o:spid="_x0000_s9462" o:spt="203" style="position:absolute;left:4951;top:291;height:211;width:2;" coordorigin="4951,291" coordsize="2,211">
              <o:lock v:ext="edit"/>
              <v:shape id="_x0000_s9463" o:spid="_x0000_s9463" style="position:absolute;left:4951;top:291;height:211;width:2;" filled="f" stroked="t" coordorigin="4951,291" coordsize="0,211" path="m4951,291l4951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4" o:spid="_x0000_s9464" o:spt="203" style="position:absolute;left:5374;top:291;height:211;width:2;" coordorigin="5374,291" coordsize="2,211">
              <o:lock v:ext="edit"/>
              <v:shape id="_x0000_s9465" o:spid="_x0000_s9465" style="position:absolute;left:5374;top:291;height:211;width:2;" filled="f" stroked="t" coordorigin="5374,291" coordsize="0,211" path="m5374,291l5374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6" o:spid="_x0000_s9466" o:spt="203" style="position:absolute;left:5556;top:291;height:211;width:2;" coordorigin="5556,291" coordsize="2,211">
              <o:lock v:ext="edit"/>
              <v:shape id="_x0000_s9467" o:spid="_x0000_s9467" style="position:absolute;left:5556;top:291;height:211;width:2;" filled="f" stroked="t" coordorigin="5556,291" coordsize="2,211" path="m5556,291l5558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8" o:spid="_x0000_s9468" o:spt="203" style="position:absolute;left:4613;top:291;height:211;width:1140;" coordorigin="4613,291" coordsize="1140,211">
              <o:lock v:ext="edit"/>
              <v:shape id="_x0000_s9469" o:spid="_x0000_s9469" style="position:absolute;left:4613;top:291;height:211;width:1140;" filled="f" stroked="t" coordorigin="4613,291" coordsize="1140,211" path="m4613,502l5753,502,5753,291,4613,291,4613,502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70" o:spid="_x0000_s9470" o:spt="75" type="#_x0000_t75" style="position:absolute;left:1541;top:2002;height:338;width:77;" filled="f" coordsize="21600,21600">
                <v:path/>
                <v:fill on="f" focussize="0,0"/>
                <v:stroke/>
                <v:imagedata r:id="rId730" o:title=""/>
                <o:lock v:ext="edit" aspectratio="t"/>
              </v:shape>
              <v:shape id="_x0000_s9471" o:spid="_x0000_s9471" o:spt="75" type="#_x0000_t75" style="position:absolute;left:1896;top:2535;height:461;width:257;" filled="f" coordsize="21600,21600">
                <v:path/>
                <v:fill on="f" focussize="0,0"/>
                <v:stroke/>
                <v:imagedata r:id="rId731" o:title=""/>
                <o:lock v:ext="edit" aspectratio="t"/>
              </v:shape>
              <v:shape id="_x0000_s9472" o:spid="_x0000_s9472" o:spt="75" type="#_x0000_t75" style="position:absolute;left:3482;top:346;height:338;width:96;" filled="f" coordsize="21600,21600">
                <v:path/>
                <v:fill on="f" focussize="0,0"/>
                <v:stroke/>
                <v:imagedata r:id="rId732" o:title=""/>
                <o:lock v:ext="edit" aspectratio="t"/>
              </v:shape>
              <v:shape id="_x0000_s9473" o:spid="_x0000_s9473" o:spt="75" type="#_x0000_t75" style="position:absolute;left:1577;top:481;height:338;width:77;" filled="f" coordsize="21600,21600">
                <v:path/>
                <v:fill on="f" focussize="0,0"/>
                <v:stroke/>
                <v:imagedata r:id="rId733" o:title=""/>
                <o:lock v:ext="edit" aspectratio="t"/>
              </v:shape>
              <v:shape id="_x0000_s9474" o:spid="_x0000_s9474" o:spt="75" type="#_x0000_t75" style="position:absolute;left:2052;top:373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  <v:shape id="_x0000_s9475" o:spid="_x0000_s9475" o:spt="75" type="#_x0000_t75" style="position:absolute;left:2854;top:1554;height:461;width:245;" filled="f" coordsize="21600,21600">
                <v:path/>
                <v:fill on="f" focussize="0,0"/>
                <v:stroke/>
                <v:imagedata r:id="rId735" o:title=""/>
                <o:lock v:ext="edit" aspectratio="t"/>
              </v:shape>
              <v:shape id="_x0000_s9476" o:spid="_x0000_s9476" o:spt="75" type="#_x0000_t75" style="position:absolute;left:5621;top:363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</v:group>
            <v:group id="_x0000_s9477" o:spid="_x0000_s9477" o:spt="203" style="position:absolute;left:1507;top:423;height:197;width:180;" coordorigin="1507,423" coordsize="180,197">
              <o:lock v:ext="edit"/>
              <v:shape id="_x0000_s9478" o:spid="_x0000_s9478" style="position:absolute;left:1507;top:423;height:197;width:180;" filled="f" stroked="t" coordorigin="1507,423" coordsize="180,197" path="m1507,620l1687,620,1687,423,1507,423,1507,62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79" o:spid="_x0000_s9479" o:spt="203" style="position:absolute;left:2006;top:315;height:199;width:178;" coordorigin="2006,315" coordsize="178,199">
              <o:lock v:ext="edit"/>
              <v:shape id="_x0000_s9480" o:spid="_x0000_s9480" style="position:absolute;left:2006;top:315;height:199;width:178;" filled="f" stroked="t" coordorigin="2006,315" coordsize="178,199" path="m2006,514l2184,514,2184,315,2006,315,2006,51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81" o:spid="_x0000_s9481" o:spt="203" style="position:absolute;left:2184;top:411;height:2;width:103;" coordorigin="2184,411" coordsize="103,2">
              <o:lock v:ext="edit"/>
              <v:shape id="_x0000_s9482" o:spid="_x0000_s9482" style="position:absolute;left:2184;top:411;height:2;width:103;" filled="f" stroked="t" coordorigin="2184,411" coordsize="103,0" path="m2287,411l2184,411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83" o:spid="_x0000_s9483" o:spt="75" type="#_x0000_t75" style="position:absolute;left:5023;top:363;height:353;width:115;" filled="f" coordsize="21600,21600">
                <v:path/>
                <v:fill on="f" focussize="0,0"/>
                <v:stroke/>
                <v:imagedata r:id="rId736" o:title=""/>
                <o:lock v:ext="edit" aspectratio="t"/>
              </v:shape>
              <v:shape id="_x0000_s9484" o:spid="_x0000_s9484" o:spt="75" type="#_x0000_t75" style="position:absolute;left:5189;top:363;height:353;width:173;" filled="f" coordsize="21600,21600">
                <v:path/>
                <v:fill on="f" focussize="0,0"/>
                <v:stroke/>
                <v:imagedata r:id="rId737" o:title=""/>
                <o:lock v:ext="edit" aspectratio="t"/>
              </v:shape>
              <v:shape id="_x0000_s9485" o:spid="_x0000_s9485" o:spt="75" type="#_x0000_t75" style="position:absolute;left:1363;top:3198;height:353;width:134;" filled="f" coordsize="21600,21600">
                <v:path/>
                <v:fill on="f" focussize="0,0"/>
                <v:stroke/>
                <v:imagedata r:id="rId738" o:title=""/>
                <o:lock v:ext="edit" aspectratio="t"/>
              </v:shape>
              <v:shape id="_x0000_s9486" o:spid="_x0000_s9486" o:spt="75" type="#_x0000_t75" style="position:absolute;left:1526;top:3198;height:353;width:173;" filled="f" coordsize="21600,21600">
                <v:path/>
                <v:fill on="f" focussize="0,0"/>
                <v:stroke/>
                <v:imagedata r:id="rId737" o:title=""/>
                <o:lock v:ext="edit" aspectratio="t"/>
              </v:shape>
              <v:shape id="_x0000_s9487" o:spid="_x0000_s9487" o:spt="75" type="#_x0000_t75" style="position:absolute;left:5438;top:363;height:353;width:96;" filled="f" coordsize="21600,21600">
                <v:path/>
                <v:fill on="f" focussize="0,0"/>
                <v:stroke/>
                <v:imagedata r:id="rId739" o:title=""/>
                <o:lock v:ext="edit" aspectratio="t"/>
              </v:shape>
              <v:shape id="_x0000_s9488" o:spid="_x0000_s9488" o:spt="75" type="#_x0000_t75" style="position:absolute;left:1778;top:3198;height:353;width:96;" filled="f" coordsize="21600,21600">
                <v:path/>
                <v:fill on="f" focussize="0,0"/>
                <v:stroke/>
                <v:imagedata r:id="rId740" o:title=""/>
                <o:lock v:ext="edit" aspectratio="t"/>
              </v:shape>
              <v:shape id="_x0000_s9489" o:spid="_x0000_s9489" o:spt="75" type="#_x0000_t75" style="position:absolute;left:1970;top:3200;height:338;width:77;" filled="f" coordsize="21600,21600">
                <v:path/>
                <v:fill on="f" focussize="0,0"/>
                <v:stroke/>
                <v:imagedata r:id="rId741" o:title=""/>
                <o:lock v:ext="edit" aspectratio="t"/>
              </v:shape>
            </v:group>
            <v:group id="_x0000_s9490" o:spid="_x0000_s9490" o:spt="203" style="position:absolute;left:2410;top:2046;height:1109;width:1106;" coordorigin="2410,2046" coordsize="1106,1109">
              <o:lock v:ext="edit"/>
              <v:shape id="_x0000_s9491" o:spid="_x0000_s9491" style="position:absolute;left:2410;top:2046;height:1109;width:1106;" filled="f" stroked="t" coordorigin="2410,2046" coordsize="1106,1109" path="m2410,3154l3516,3154,3516,2046,2410,2046,2410,31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2" o:spid="_x0000_s9492" o:spt="203" style="position:absolute;left:1022;top:3189;height:104;width:211;" coordorigin="1022,3189" coordsize="211,104">
              <o:lock v:ext="edit"/>
              <v:shape id="_x0000_s9493" o:spid="_x0000_s9493" style="position:absolute;left:1022;top:3189;height:104;width:211;" filled="f" stroked="t" coordorigin="1022,3189" coordsize="211,104" path="m1022,3294l1234,3294,1231,3271,1190,3208,1124,3189,1107,3191,1047,3227,1024,3283,1022,329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4" o:spid="_x0000_s9494" o:spt="203" style="position:absolute;left:4682;top:334;height:106;width:211;" coordorigin="4682,334" coordsize="211,106">
              <o:lock v:ext="edit"/>
              <v:shape id="_x0000_s9495" o:spid="_x0000_s9495" style="position:absolute;left:4682;top:334;height:106;width:211;" filled="f" stroked="t" coordorigin="4682,334" coordsize="211,106" path="m4682,440l4894,440,4891,417,4851,354,4786,334,4769,336,4709,370,4682,44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6" o:spid="_x0000_s9496" o:spt="203" style="position:absolute;left:4934;top:2134;height:185;width:211;" coordorigin="4934,2134" coordsize="211,185">
              <o:lock v:ext="edit"/>
              <v:shape id="_x0000_s9497" o:spid="_x0000_s9497" style="position:absolute;left:4934;top:2134;height:185;width:211;" filled="f" stroked="t" coordorigin="4934,2134" coordsize="211,185" path="m5047,2134l4934,2319,5146,2319,5047,2134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98" o:spid="_x0000_s9498" o:spt="75" type="#_x0000_t75" style="position:absolute;left:5026;top:2202;height:274;width:58;" filled="f" coordsize="21600,21600">
                <v:path/>
                <v:fill on="f" focussize="0,0"/>
                <v:stroke/>
                <v:imagedata r:id="rId742" o:title=""/>
                <o:lock v:ext="edit" aspectratio="t"/>
              </v:shape>
            </v:group>
            <v:group id="_x0000_s9499" o:spid="_x0000_s9499" o:spt="203" style="position:absolute;left:6254;top:361;height:2;width:127;" coordorigin="6254,361" coordsize="127,2">
              <o:lock v:ext="edit"/>
              <v:shape id="_x0000_s9500" o:spid="_x0000_s9500" style="position:absolute;left:6254;top:361;height:2;width:127;" filled="f" stroked="t" coordorigin="6254,361" coordsize="127,0" path="m6382,361l6254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1" o:spid="_x0000_s9501" o:spt="203" style="position:absolute;left:6382;top:320;height:2858;width:2;" coordorigin="6382,320" coordsize="2,2858">
              <o:lock v:ext="edit"/>
              <v:shape id="_x0000_s9502" o:spid="_x0000_s9502" style="position:absolute;left:6382;top:320;height:2858;width:2;" filled="f" stroked="t" coordorigin="6382,320" coordsize="0,2858" path="m6382,320l6382,3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3" o:spid="_x0000_s9503" o:spt="203" style="position:absolute;left:6509;top:361;height:2;width:209;" coordorigin="6509,361" coordsize="209,2">
              <o:lock v:ext="edit"/>
              <v:shape id="_x0000_s9504" o:spid="_x0000_s9504" style="position:absolute;left:6509;top:361;height:2;width:209;" filled="f" stroked="t" coordorigin="6509,361" coordsize="209,0" path="m6718,361l6509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5" o:spid="_x0000_s9505" o:spt="203" style="position:absolute;left:6845;top:320;height:718;width:2;" coordorigin="6845,320" coordsize="2,718">
              <o:lock v:ext="edit"/>
              <v:shape id="_x0000_s9506" o:spid="_x0000_s9506" style="position:absolute;left:6845;top:320;height:718;width:2;" filled="f" stroked="t" coordorigin="6845,320" coordsize="0,718" path="m6845,320l6845,103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7" o:spid="_x0000_s9507" o:spt="203" style="position:absolute;left:6718;top:334;height:41;width:127;" coordorigin="6718,334" coordsize="127,41">
              <o:lock v:ext="edit"/>
              <v:shape id="_x0000_s9508" o:spid="_x0000_s9508" style="position:absolute;left:6718;top:334;height:41;width:127;" fillcolor="#000000" filled="t" stroked="f" coordorigin="6718,334" coordsize="127,41" path="m6718,334l6718,375,6845,361,6718,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09" o:spid="_x0000_s9509" o:spt="203" style="position:absolute;left:6718;top:334;height:41;width:127;" coordorigin="6718,334" coordsize="127,41">
              <o:lock v:ext="edit"/>
              <v:shape id="_x0000_s9510" o:spid="_x0000_s9510" style="position:absolute;left:6718;top:334;height:41;width:127;" filled="f" stroked="t" coordorigin="6718,334" coordsize="127,41" path="m6718,334l6718,375,6845,361,6718,33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1" o:spid="_x0000_s9511" o:spt="203" style="position:absolute;left:6382;top:334;height:41;width:127;" coordorigin="6382,334" coordsize="127,41">
              <o:lock v:ext="edit"/>
              <v:shape id="_x0000_s9512" o:spid="_x0000_s9512" style="position:absolute;left:6382;top:334;height:41;width:127;" fillcolor="#000000" filled="t" stroked="f" coordorigin="6382,334" coordsize="127,41" path="m6509,334l6382,361,6509,375,6509,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13" o:spid="_x0000_s9513" o:spt="203" style="position:absolute;left:6382;top:334;height:41;width:127;" coordorigin="6382,334" coordsize="127,41">
              <o:lock v:ext="edit"/>
              <v:shape id="_x0000_s9514" o:spid="_x0000_s9514" style="position:absolute;left:6382;top:334;height:41;width:127;" filled="f" stroked="t" coordorigin="6382,334" coordsize="127,41" path="m6509,334l6509,375,6382,361,6509,33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5" o:spid="_x0000_s9515" o:spt="203" style="position:absolute;left:6466;top:658;height:2;width:127;" coordorigin="6466,658" coordsize="127,2">
              <o:lock v:ext="edit"/>
              <v:shape id="_x0000_s9516" o:spid="_x0000_s9516" style="position:absolute;left:6466;top:658;height:2;width:127;" filled="f" stroked="t" coordorigin="6466,658" coordsize="127,0" path="m6593,658l6466,6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7" o:spid="_x0000_s9517" o:spt="203" style="position:absolute;left:6847;top:630;height:576;width:2;" coordorigin="6847,630" coordsize="2,576">
              <o:lock v:ext="edit"/>
              <v:shape id="_x0000_s9518" o:spid="_x0000_s9518" style="position:absolute;left:6847;top:630;height:576;width:2;" filled="f" stroked="t" coordorigin="6847,630" coordsize="0,576" path="m6847,1206l6847,63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9" o:spid="_x0000_s9519" o:spt="203" style="position:absolute;left:6718;top:531;height:718;width:2;" coordorigin="6718,531" coordsize="2,718">
              <o:lock v:ext="edit"/>
              <v:shape id="_x0000_s9520" o:spid="_x0000_s9520" style="position:absolute;left:6718;top:531;height:718;width:2;" filled="f" stroked="t" coordorigin="6718,531" coordsize="0,718" path="m6718,531l6718,12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1" o:spid="_x0000_s9521" o:spt="203" style="position:absolute;left:6593;top:644;height:41;width:125;" coordorigin="6593,644" coordsize="125,41">
              <o:lock v:ext="edit"/>
              <v:shape id="_x0000_s9522" o:spid="_x0000_s9522" style="position:absolute;left:6593;top:644;height:41;width:125;" fillcolor="#000000" filled="t" stroked="f" coordorigin="6593,644" coordsize="125,41" path="m6593,644l6593,685,6718,658,6593,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23" o:spid="_x0000_s9523" o:spt="203" style="position:absolute;left:6593;top:644;height:41;width:125;" coordorigin="6593,644" coordsize="125,41">
              <o:lock v:ext="edit"/>
              <v:shape id="_x0000_s9524" o:spid="_x0000_s9524" style="position:absolute;left:6593;top:644;height:41;width:125;" filled="f" stroked="t" coordorigin="6593,644" coordsize="125,41" path="m6593,644l6593,685,6718,658,6593,64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5" o:spid="_x0000_s9525" o:spt="203" style="position:absolute;left:6972;top:658;height:2;width:127;" coordorigin="6972,658" coordsize="127,2">
              <o:lock v:ext="edit"/>
              <v:shape id="_x0000_s9526" o:spid="_x0000_s9526" style="position:absolute;left:6972;top:658;height:2;width:127;" filled="f" stroked="t" coordorigin="6972,658" coordsize="127,0" path="m6972,658l7099,6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7" o:spid="_x0000_s9527" o:spt="203" style="position:absolute;left:6845;top:644;height:41;width:127;" coordorigin="6845,644" coordsize="127,41">
              <o:lock v:ext="edit"/>
              <v:shape id="_x0000_s9528" o:spid="_x0000_s9528" style="position:absolute;left:6845;top:644;height:41;width:127;" fillcolor="#000000" filled="t" stroked="f" coordorigin="6845,644" coordsize="127,41" path="m6972,644l6845,658,6972,685,6972,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29" o:spid="_x0000_s9529" o:spt="203" style="position:absolute;left:6845;top:644;height:41;width:127;" coordorigin="6845,644" coordsize="127,41">
              <o:lock v:ext="edit"/>
              <v:shape id="_x0000_s9530" o:spid="_x0000_s9530" style="position:absolute;left:6845;top:644;height:41;width:127;" filled="f" stroked="t" coordorigin="6845,644" coordsize="127,41" path="m6972,644l6972,685,6845,658,6972,64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1" o:spid="_x0000_s9531" o:spt="203" style="position:absolute;left:6972;top:826;height:2;width:127;" coordorigin="6972,826" coordsize="127,2">
              <o:lock v:ext="edit"/>
              <v:shape id="_x0000_s9532" o:spid="_x0000_s9532" style="position:absolute;left:6972;top:826;height:2;width:127;" filled="f" stroked="t" coordorigin="6972,826" coordsize="127,0" path="m6972,826l7099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3" o:spid="_x0000_s9533" o:spt="203" style="position:absolute;left:6564;top:826;height:2;width:127;" coordorigin="6564,826" coordsize="127,2">
              <o:lock v:ext="edit"/>
              <v:shape id="_x0000_s9534" o:spid="_x0000_s9534" style="position:absolute;left:6564;top:826;height:2;width:127;" filled="f" stroked="t" coordorigin="6564,826" coordsize="127,0" path="m6691,826l6564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5" o:spid="_x0000_s9535" o:spt="203" style="position:absolute;left:6818;top:798;height:480;width:2;" coordorigin="6818,798" coordsize="2,480">
              <o:lock v:ext="edit"/>
              <v:shape id="_x0000_s9536" o:spid="_x0000_s9536" style="position:absolute;left:6818;top:798;height:480;width:2;" filled="f" stroked="t" coordorigin="6818,798" coordsize="0,480" path="m6818,798l6818,12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7" o:spid="_x0000_s9537" o:spt="203" style="position:absolute;left:6662;top:812;height:43;width:127;" coordorigin="6662,812" coordsize="127,43">
              <o:lock v:ext="edit"/>
              <v:shape id="_x0000_s9538" o:spid="_x0000_s9538" style="position:absolute;left:6662;top:812;height:43;width:127;" fillcolor="#000000" filled="t" stroked="f" coordorigin="6662,812" coordsize="127,43" path="m6662,812l6662,855,6790,826,6662,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39" o:spid="_x0000_s9539" o:spt="203" style="position:absolute;left:6662;top:812;height:43;width:127;" coordorigin="6662,812" coordsize="127,43">
              <o:lock v:ext="edit"/>
              <v:shape id="_x0000_s9540" o:spid="_x0000_s9540" style="position:absolute;left:6662;top:812;height:43;width:127;" filled="f" stroked="t" coordorigin="6662,812" coordsize="127,43" path="m6662,812l6662,855,6790,826,6662,81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1" o:spid="_x0000_s9541" o:spt="203" style="position:absolute;left:6874;top:812;height:43;width:127;" coordorigin="6874,812" coordsize="127,43">
              <o:lock v:ext="edit"/>
              <v:shape id="_x0000_s9542" o:spid="_x0000_s9542" style="position:absolute;left:6874;top:812;height:43;width:127;" fillcolor="#000000" filled="t" stroked="f" coordorigin="6874,812" coordsize="127,43" path="m7001,812l6874,826,7001,855,7001,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43" o:spid="_x0000_s9543" o:spt="203" style="position:absolute;left:6874;top:812;height:43;width:127;" coordorigin="6874,812" coordsize="127,43">
              <o:lock v:ext="edit"/>
              <v:shape id="_x0000_s9544" o:spid="_x0000_s9544" style="position:absolute;left:6874;top:812;height:43;width:127;" filled="f" stroked="t" coordorigin="6874,812" coordsize="127,43" path="m7001,812l7001,855,6874,826,7001,81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5" o:spid="_x0000_s9545" o:spt="203" style="position:absolute;left:6382;top:982;height:2;width:432;" coordorigin="6382,982" coordsize="432,2">
              <o:lock v:ext="edit"/>
              <v:shape id="_x0000_s9546" o:spid="_x0000_s9546" style="position:absolute;left:6382;top:982;height:2;width:432;" filled="f" stroked="t" coordorigin="6382,982" coordsize="432,0" path="m6814,982l6382,9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7" o:spid="_x0000_s9547" o:spt="203" style="position:absolute;left:6382;top:3178;height:2;width:432;" coordorigin="6382,3178" coordsize="432,2">
              <o:lock v:ext="edit"/>
              <v:shape id="_x0000_s9548" o:spid="_x0000_s9548" style="position:absolute;left:6382;top:3178;height:2;width:432;" filled="f" stroked="t" coordorigin="6382,3178" coordsize="432,0" path="m6382,3178l6814,3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9" o:spid="_x0000_s9549" o:spt="203" style="position:absolute;left:6845;top:4234;height:2;width:211;" coordorigin="6845,4234" coordsize="211,2">
              <o:lock v:ext="edit"/>
              <v:shape id="_x0000_s9550" o:spid="_x0000_s9550" style="position:absolute;left:6845;top:4234;height:2;width:211;" filled="f" stroked="t" coordorigin="6845,4234" coordsize="211,2" path="m6845,4234l7056,42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1" o:spid="_x0000_s9551" o:spt="203" style="position:absolute;left:6845;top:3685;height:2;width:211;" coordorigin="6845,3685" coordsize="211,2">
              <o:lock v:ext="edit"/>
              <v:shape id="_x0000_s9552" o:spid="_x0000_s9552" style="position:absolute;left:6845;top:3685;height:2;width:211;" filled="f" stroked="t" coordorigin="6845,3685" coordsize="211,2" path="m6845,3685l7056,368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3" o:spid="_x0000_s9553" o:spt="203" style="position:absolute;left:6845;top:3502;height:1056;width:211;" coordorigin="6845,3502" coordsize="211,1056">
              <o:lock v:ext="edit"/>
              <v:shape id="_x0000_s9554" o:spid="_x0000_s9554" style="position:absolute;left:6845;top:3502;height:1056;width:211;" filled="f" stroked="t" coordorigin="6845,3502" coordsize="211,1056" path="m6845,4558l7056,4558,7056,3502,6845,3502,6845,455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5" o:spid="_x0000_s9555" o:spt="203" style="position:absolute;left:6578;top:3418;height:2;width:154;" coordorigin="6578,3418" coordsize="154,2">
              <o:lock v:ext="edit"/>
              <v:shape id="_x0000_s9556" o:spid="_x0000_s9556" style="position:absolute;left:6578;top:3418;height:2;width:154;" filled="f" stroked="t" coordorigin="6578,3418" coordsize="154,0" path="m6732,3418l6578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7" o:spid="_x0000_s9557" o:spt="203" style="position:absolute;left:6761;top:3404;height:70;width:70;" coordorigin="6761,3404" coordsize="70,70">
              <o:lock v:ext="edit"/>
              <v:shape id="_x0000_s9558" o:spid="_x0000_s9558" style="position:absolute;left:6761;top:3404;height:70;width:70;" filled="f" stroked="t" coordorigin="6761,3404" coordsize="70,70" path="m6830,3474l6761,3404,6830,347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9" o:spid="_x0000_s9559" o:spt="203" style="position:absolute;left:6761;top:3418;height:41;width:58;" coordorigin="6761,3418" coordsize="58,41">
              <o:lock v:ext="edit"/>
              <v:shape id="_x0000_s9560" o:spid="_x0000_s9560" style="position:absolute;left:6761;top:3418;height:41;width:58;" filled="f" stroked="t" coordorigin="6761,3418" coordsize="58,41" path="m6818,3459l6761,3418,6804,345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1" o:spid="_x0000_s9561" o:spt="203" style="position:absolute;left:6761;top:3418;height:41;width:29;" coordorigin="6761,3418" coordsize="29,41">
              <o:lock v:ext="edit"/>
              <v:shape id="_x0000_s9562" o:spid="_x0000_s9562" style="position:absolute;left:6761;top:3418;height:41;width:29;" filled="f" stroked="t" coordorigin="6761,3418" coordsize="29,41" path="m6790,3459l6761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3" o:spid="_x0000_s9563" o:spt="203" style="position:absolute;left:6746;top:3418;height:26;width:43;" coordorigin="6746,3418" coordsize="43,26">
              <o:lock v:ext="edit"/>
              <v:shape id="_x0000_s9564" o:spid="_x0000_s9564" style="position:absolute;left:6746;top:3418;height:26;width:43;" filled="f" stroked="t" coordorigin="6746,3418" coordsize="43,26" path="m6790,3445l6746,3418,6775,344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5" o:spid="_x0000_s9565" o:spt="203" style="position:absolute;left:6746;top:3418;height:26;width:14;" coordorigin="6746,3418" coordsize="14,26">
              <o:lock v:ext="edit"/>
              <v:shape id="_x0000_s9566" o:spid="_x0000_s9566" style="position:absolute;left:6746;top:3418;height:26;width:14;" filled="f" stroked="t" coordorigin="6746,3418" coordsize="14,26" path="m6761,3445l6746,3418,6761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7" o:spid="_x0000_s9567" o:spt="203" style="position:absolute;left:6732;top:3418;height:14;width:14;" coordorigin="6732,3418" coordsize="14,14">
              <o:lock v:ext="edit"/>
              <v:shape id="_x0000_s9568" o:spid="_x0000_s9568" style="position:absolute;left:6732;top:3418;height:14;width:14;" filled="f" stroked="t" coordorigin="6732,3418" coordsize="14,14" path="m6746,3433l6732,3418,6732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9" o:spid="_x0000_s9569" o:spt="203" style="position:absolute;left:6775;top:3404;height:70;width:70;" coordorigin="6775,3404" coordsize="70,70">
              <o:lock v:ext="edit"/>
              <v:shape id="_x0000_s9570" o:spid="_x0000_s9570" style="position:absolute;left:6775;top:3404;height:70;width:70;" filled="f" stroked="t" coordorigin="6775,3404" coordsize="70,70" path="m6845,3474l6775,3404,6845,3474,6775,3404,6845,3459,6790,3404,6845,345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1" o:spid="_x0000_s9571" o:spt="203" style="position:absolute;left:6790;top:3390;height:55;width:55;" coordorigin="6790,3390" coordsize="55,55">
              <o:lock v:ext="edit"/>
              <v:shape id="_x0000_s9572" o:spid="_x0000_s9572" style="position:absolute;left:6790;top:3390;height:55;width:55;" filled="f" stroked="t" coordorigin="6790,3390" coordsize="55,55" path="m6845,3445l6790,3390,6845,3445,6804,3390,6845,3433,6804,3390,6845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3" o:spid="_x0000_s9573" o:spt="203" style="position:absolute;left:6804;top:3390;height:29;width:41;" coordorigin="6804,3390" coordsize="41,29">
              <o:lock v:ext="edit"/>
              <v:shape id="_x0000_s9574" o:spid="_x0000_s9574" style="position:absolute;left:6804;top:3390;height:29;width:41;" filled="f" stroked="t" coordorigin="6804,3390" coordsize="41,29" path="m6804,3390l6845,3418,6818,3390,6845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5" o:spid="_x0000_s9575" o:spt="203" style="position:absolute;left:6818;top:3375;height:29;width:26;" coordorigin="6818,3375" coordsize="26,29">
              <o:lock v:ext="edit"/>
              <v:shape id="_x0000_s9576" o:spid="_x0000_s9576" style="position:absolute;left:6818;top:3375;height:29;width:26;" filled="f" stroked="t" coordorigin="6818,3375" coordsize="26,29" path="m6845,3404l6818,3375,6845,340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7" o:spid="_x0000_s9577" o:spt="203" style="position:absolute;left:6830;top:3375;height:14;width:14;" coordorigin="6830,3375" coordsize="14,14">
              <o:lock v:ext="edit"/>
              <v:shape id="_x0000_s9578" o:spid="_x0000_s9578" style="position:absolute;left:6830;top:3375;height:14;width:14;" filled="f" stroked="t" coordorigin="6830,3375" coordsize="14,14" path="m6845,3390l6830,3375,6845,3390,6830,3375,6845,3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9" o:spid="_x0000_s9579" o:spt="203" style="position:absolute;left:6732;top:3375;height:98;width:113;" coordorigin="6732,3375" coordsize="113,98">
              <o:lock v:ext="edit"/>
              <v:shape id="_x0000_s9580" o:spid="_x0000_s9580" style="position:absolute;left:6732;top:3375;height:98;width:113;" filled="f" stroked="t" coordorigin="6732,3375" coordsize="113,98" path="m6845,3474l6732,3418,6845,3375,6845,3474,6845,3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1" o:spid="_x0000_s9581" o:spt="203" style="position:absolute;left:6845;top:2869;height:634;width:2;" coordorigin="6845,2869" coordsize="2,634">
              <o:lock v:ext="edit"/>
              <v:shape id="_x0000_s9582" o:spid="_x0000_s9582" style="position:absolute;left:6845;top:2869;height:634;width:2;" filled="f" stroked="t" coordorigin="6845,2869" coordsize="2,634" path="m6845,2869l6847,3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3" o:spid="_x0000_s9583" o:spt="203" style="position:absolute;left:6818;top:2814;height:365;width:2;" coordorigin="6818,2814" coordsize="2,365">
              <o:lock v:ext="edit"/>
              <v:shape id="_x0000_s9584" o:spid="_x0000_s9584" style="position:absolute;left:6818;top:2814;height:365;width:2;" filled="f" stroked="t" coordorigin="6818,2814" coordsize="0,365" path="m6818,3178l6818,281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5" o:spid="_x0000_s9585" o:spt="203" style="position:absolute;left:6718;top:2362;height:84;width:2;" coordorigin="6718,2362" coordsize="2,84">
              <o:lock v:ext="edit"/>
              <v:shape id="_x0000_s9586" o:spid="_x0000_s9586" style="position:absolute;left:6718;top:2362;height:84;width:2;" filled="f" stroked="t" coordorigin="6718,2362" coordsize="0,84" path="m6718,2446l6718,236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7" o:spid="_x0000_s9587" o:spt="203" style="position:absolute;left:6718;top:1278;height:142;width:127;" coordorigin="6718,1278" coordsize="127,142">
              <o:lock v:ext="edit"/>
              <v:shape id="_x0000_s9588" o:spid="_x0000_s9588" style="position:absolute;left:6718;top:1278;height:142;width:127;" filled="f" stroked="t" coordorigin="6718,1278" coordsize="127,142" path="m6845,1278l6718,1278,6845,1278,6845,1419,6718,1419,6718,12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9" o:spid="_x0000_s9589" o:spt="203" style="position:absolute;left:6718;top:1630;height:125;width:127;" coordorigin="6718,1630" coordsize="127,125">
              <o:lock v:ext="edit"/>
              <v:shape id="_x0000_s9590" o:spid="_x0000_s9590" style="position:absolute;left:6718;top:1630;height:125;width:127;" filled="f" stroked="t" coordorigin="6718,1630" coordsize="127,125" path="m6718,1755l6845,1755,6845,1630,6718,1630,6718,175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1" o:spid="_x0000_s9591" o:spt="203" style="position:absolute;left:6718;top:1981;height:127;width:127;" coordorigin="6718,1981" coordsize="127,127">
              <o:lock v:ext="edit"/>
              <v:shape id="_x0000_s9592" o:spid="_x0000_s9592" style="position:absolute;left:6718;top:1981;height:127;width:127;" filled="f" stroked="t" coordorigin="6718,1981" coordsize="127,127" path="m6718,2108l6845,2108,6845,1981,6718,1981,6718,210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3" o:spid="_x0000_s9593" o:spt="203" style="position:absolute;left:6718;top:2334;height:127;width:127;" coordorigin="6718,2334" coordsize="127,127">
              <o:lock v:ext="edit"/>
              <v:shape id="_x0000_s9594" o:spid="_x0000_s9594" style="position:absolute;left:6718;top:2334;height:127;width:127;" filled="f" stroked="t" coordorigin="6718,2334" coordsize="127,127" path="m6718,2461l6845,2461,6845,2334,6718,2334,6718,246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5" o:spid="_x0000_s9595" o:spt="203" style="position:absolute;left:6718;top:2686;height:127;width:127;" coordorigin="6718,2686" coordsize="127,127">
              <o:lock v:ext="edit"/>
              <v:shape id="_x0000_s9596" o:spid="_x0000_s9596" style="position:absolute;left:6718;top:2686;height:127;width:127;" filled="f" stroked="t" coordorigin="6718,2686" coordsize="127,127" path="m6718,2814l6845,2814,6845,2686,6718,2686,6718,281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7" o:spid="_x0000_s9597" o:spt="203" style="position:absolute;left:6818;top:2461;height:226;width:2;" coordorigin="6818,2461" coordsize="2,226">
              <o:lock v:ext="edit"/>
              <v:shape id="_x0000_s9598" o:spid="_x0000_s9598" style="position:absolute;left:6818;top:2461;height:226;width:2;" filled="f" stroked="t" coordorigin="6818,2461" coordsize="0,226" path="m6818,2686l6818,24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9" o:spid="_x0000_s9599" o:spt="203" style="position:absolute;left:6818;top:2108;height:226;width:2;" coordorigin="6818,2108" coordsize="2,226">
              <o:lock v:ext="edit"/>
              <v:shape id="_x0000_s9600" o:spid="_x0000_s9600" style="position:absolute;left:6818;top:2108;height:226;width:2;" filled="f" stroked="t" coordorigin="6818,2108" coordsize="0,226" path="m6818,2334l6818,210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01" o:spid="_x0000_s9601" o:spt="203" style="position:absolute;left:6818;top:1755;height:226;width:2;" coordorigin="6818,1755" coordsize="2,226">
              <o:lock v:ext="edit"/>
              <v:shape id="_x0000_s9602" o:spid="_x0000_s9602" style="position:absolute;left:6818;top:1755;height:226;width:2;" filled="f" stroked="t" coordorigin="6818,1755" coordsize="0,226" path="m6818,1981l6818,175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03" o:spid="_x0000_s9603" o:spt="203" style="position:absolute;left:6818;top:1419;height:211;width:2;" coordorigin="6818,1419" coordsize="2,211">
              <o:lock v:ext="edit"/>
              <v:shape id="_x0000_s9604" o:spid="_x0000_s9604" style="position:absolute;left:6818;top:1419;height:211;width:2;" filled="f" stroked="t" coordorigin="6818,1419" coordsize="0,211" path="m6818,1630l6818,1419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05" o:spid="_x0000_s9605" o:spt="75" type="#_x0000_t75" style="position:absolute;left:6127;top:330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  <v:shape id="_x0000_s9606" o:spid="_x0000_s9606" o:spt="75" type="#_x0000_t75" style="position:absolute;left:6454;top:3378;height:353;width:96;" filled="f" coordsize="21600,21600">
                <v:path/>
                <v:fill on="f" focussize="0,0"/>
                <v:stroke/>
                <v:imagedata r:id="rId743" o:title=""/>
                <o:lock v:ext="edit" aspectratio="t"/>
              </v:shape>
            </v:group>
            <v:group id="_x0000_s9607" o:spid="_x0000_s9607" o:spt="203" style="position:absolute;left:6396;top:3325;height:197;width:178;" coordorigin="6396,3325" coordsize="178,197">
              <o:lock v:ext="edit"/>
              <v:shape id="_x0000_s9608" o:spid="_x0000_s9608" style="position:absolute;left:6396;top:3325;height:197;width:178;" filled="f" stroked="t" coordorigin="6396,3325" coordsize="178,197" path="m6396,3522l6574,3522,6574,3325,6396,3325,6396,3522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09" o:spid="_x0000_s9609" o:spt="75" type="#_x0000_t75" style="position:absolute;left:6883;top:3531;height:919;width:118;" filled="f" coordsize="21600,21600">
                <v:path/>
                <v:fill on="f" focussize="0,0"/>
                <v:stroke/>
                <v:imagedata r:id="rId744" o:title=""/>
                <o:lock v:ext="edit" aspectratio="t"/>
              </v:shape>
            </v:group>
            <v:group id="_x0000_s9610" o:spid="_x0000_s9610" o:spt="203" style="position:absolute;left:6899;top:4302;height:211;width:104;" coordorigin="6899,4302" coordsize="104,211">
              <o:lock v:ext="edit"/>
              <v:shape id="_x0000_s9611" o:spid="_x0000_s9611" style="position:absolute;left:6899;top:4302;height:211;width:104;" filled="f" stroked="t" coordorigin="6899,4302" coordsize="104,211" path="m7003,4513l7003,4302,6981,4305,6918,4345,6899,4411,6901,4428,6937,4488,6992,4512,7003,451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12" o:spid="_x0000_s9612" o:spt="203" style="position:absolute;left:1944;top:2043;height:19;width:5462;" coordorigin="1944,2043" coordsize="5462,19">
              <o:lock v:ext="edit"/>
              <v:shape id="_x0000_s9613" o:spid="_x0000_s9613" style="position:absolute;left:1944;top:2043;height:19;width:5462;" fillcolor="#000000" filled="t" stroked="f" coordorigin="1944,2043" coordsize="5462,19" path="m2690,2043l1946,2043,1944,2046,1944,2058,1946,2062,2690,2062,2693,2058,2693,2046,2690,2043xe">
                <v:path arrowok="t"/>
                <v:fill on="t" focussize="0,0"/>
                <v:stroke on="f"/>
                <v:imagedata o:title=""/>
                <o:lock v:ext="edit"/>
              </v:shape>
              <v:shape id="_x0000_s9614" o:spid="_x0000_s9614" style="position:absolute;left:1944;top:2043;height:19;width:5462;" fillcolor="#000000" filled="t" stroked="f" coordorigin="1944,2043" coordsize="5462,19" path="m3139,2043l2849,2043,2844,2046,2844,2058,2849,2062,3139,2062,3144,2058,3144,2046,3139,2043xe">
                <v:path arrowok="t"/>
                <v:fill on="t" focussize="0,0"/>
                <v:stroke on="f"/>
                <v:imagedata o:title=""/>
                <o:lock v:ext="edit"/>
              </v:shape>
              <v:shape id="_x0000_s9615" o:spid="_x0000_s9615" style="position:absolute;left:1944;top:2043;height:19;width:5462;" fillcolor="#000000" filled="t" stroked="f" coordorigin="1944,2043" coordsize="5462,19" path="m4042,2043l3298,2043,3295,2046,3295,2058,3298,2062,4042,2062,4046,2058,4046,2046,4042,2043xe">
                <v:path arrowok="t"/>
                <v:fill on="t" focussize="0,0"/>
                <v:stroke on="f"/>
                <v:imagedata o:title=""/>
                <o:lock v:ext="edit"/>
              </v:shape>
              <v:shape id="_x0000_s9616" o:spid="_x0000_s9616" style="position:absolute;left:1944;top:2043;height:19;width:5462;" fillcolor="#000000" filled="t" stroked="f" coordorigin="1944,2043" coordsize="5462,19" path="m4493,2043l4200,2043,4195,2046,4195,2058,4200,2062,4493,2062,4495,2058,4495,2046,4493,2043xe">
                <v:path arrowok="t"/>
                <v:fill on="t" focussize="0,0"/>
                <v:stroke on="f"/>
                <v:imagedata o:title=""/>
                <o:lock v:ext="edit"/>
              </v:shape>
              <v:shape id="_x0000_s9617" o:spid="_x0000_s9617" style="position:absolute;left:1944;top:2043;height:19;width:5462;" fillcolor="#000000" filled="t" stroked="f" coordorigin="1944,2043" coordsize="5462,19" path="m5393,2043l4649,2043,4646,2046,4646,2058,4649,2062,5393,2062,5398,2058,5398,2046,5393,2043xe">
                <v:path arrowok="t"/>
                <v:fill on="t" focussize="0,0"/>
                <v:stroke on="f"/>
                <v:imagedata o:title=""/>
                <o:lock v:ext="edit"/>
              </v:shape>
              <v:shape id="_x0000_s9618" o:spid="_x0000_s9618" style="position:absolute;left:1944;top:2043;height:19;width:5462;" fillcolor="#000000" filled="t" stroked="f" coordorigin="1944,2043" coordsize="5462,19" path="m5844,2043l5551,2043,5546,2046,5546,2058,5551,2062,5844,2062,5849,2058,5849,2046,5844,2043xe">
                <v:path arrowok="t"/>
                <v:fill on="t" focussize="0,0"/>
                <v:stroke on="f"/>
                <v:imagedata o:title=""/>
                <o:lock v:ext="edit"/>
              </v:shape>
              <v:shape id="_x0000_s9619" o:spid="_x0000_s9619" style="position:absolute;left:1944;top:2043;height:19;width:5462;" fillcolor="#000000" filled="t" stroked="f" coordorigin="1944,2043" coordsize="5462,19" path="m6744,2043l6002,2043,5998,2046,5998,2058,6002,2062,6744,2062,6749,2058,6749,2046,6744,2043xe">
                <v:path arrowok="t"/>
                <v:fill on="t" focussize="0,0"/>
                <v:stroke on="f"/>
                <v:imagedata o:title=""/>
                <o:lock v:ext="edit"/>
              </v:shape>
              <v:shape id="_x0000_s9620" o:spid="_x0000_s9620" style="position:absolute;left:1944;top:2043;height:19;width:5462;" fillcolor="#000000" filled="t" stroked="f" coordorigin="1944,2043" coordsize="5462,19" path="m7195,2043l6902,2043,6900,2046,6900,2058,6902,2062,7195,2062,7200,2058,7200,2046,7195,2043xe">
                <v:path arrowok="t"/>
                <v:fill on="t" focussize="0,0"/>
                <v:stroke on="f"/>
                <v:imagedata o:title=""/>
                <o:lock v:ext="edit"/>
              </v:shape>
              <v:shape id="_x0000_s9621" o:spid="_x0000_s9621" style="position:absolute;left:1944;top:2043;height:19;width:5462;" fillcolor="#000000" filled="t" stroked="f" coordorigin="1944,2043" coordsize="5462,19" path="m7402,2043l7354,2043,7349,2046,7349,2058,7354,2062,7402,2062,7406,2058,7406,2046,7402,20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622" o:spid="_x0000_s9622" o:spt="203" style="position:absolute;left:1944;top:2043;height:19;width:749;" coordorigin="1944,2043" coordsize="749,19">
              <o:lock v:ext="edit"/>
              <v:shape id="_x0000_s9623" o:spid="_x0000_s9623" style="position:absolute;left:1944;top:2043;height:19;width:749;" filled="f" stroked="t" coordorigin="1944,2043" coordsize="749,19" path="m1954,2043l2686,2043,2690,2043,2693,2046,2693,2053,2693,2058,2690,2062,2686,2062,1954,2062,1946,2062,1944,2058,1944,2053,1944,2046,1946,2043,1954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4" o:spid="_x0000_s9624" o:spt="203" style="position:absolute;left:2844;top:2043;height:19;width:300;" coordorigin="2844,2043" coordsize="300,19">
              <o:lock v:ext="edit"/>
              <v:shape id="_x0000_s9625" o:spid="_x0000_s9625" style="position:absolute;left:2844;top:2043;height:19;width:300;" filled="f" stroked="t" coordorigin="2844,2043" coordsize="300,19" path="m2854,2043l3134,2043,3139,2043,3144,2046,3144,2053,3144,2058,3139,2062,3134,2062,2854,2062,2849,2062,2844,2058,2844,2053,2844,2046,2849,2043,2854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6" o:spid="_x0000_s9626" o:spt="203" style="position:absolute;left:3295;top:2043;height:19;width:751;" coordorigin="3295,2043" coordsize="751,19">
              <o:lock v:ext="edit"/>
              <v:shape id="_x0000_s9627" o:spid="_x0000_s9627" style="position:absolute;left:3295;top:2043;height:19;width:751;" filled="f" stroked="t" coordorigin="3295,2043" coordsize="751,19" path="m3305,2043l4037,2043,4042,2043,4046,2046,4046,2053,4046,2058,4042,2062,4037,2062,3305,2062,3298,2062,3295,2058,3295,2053,3295,2046,3298,2043,3305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8" o:spid="_x0000_s9628" o:spt="203" style="position:absolute;left:4195;top:2043;height:19;width:300;" coordorigin="4195,2043" coordsize="300,19">
              <o:lock v:ext="edit"/>
              <v:shape id="_x0000_s9629" o:spid="_x0000_s9629" style="position:absolute;left:4195;top:2043;height:19;width:300;" filled="f" stroked="t" coordorigin="4195,2043" coordsize="300,19" path="m4205,2043l4488,2043,4493,2043,4495,2046,4495,2053,4495,2058,4493,2062,4488,2062,4205,2062,4200,2062,4195,2058,4195,2053,4195,2046,4200,2043,4205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0" o:spid="_x0000_s9630" o:spt="203" style="position:absolute;left:4646;top:2043;height:19;width:751;" coordorigin="4646,2043" coordsize="751,19">
              <o:lock v:ext="edit"/>
              <v:shape id="_x0000_s9631" o:spid="_x0000_s9631" style="position:absolute;left:4646;top:2043;height:19;width:751;" filled="f" stroked="t" coordorigin="4646,2043" coordsize="751,19" path="m4656,2043l5388,2043,5393,2043,5398,2046,5398,2053,5398,2058,5393,2062,5388,2062,4656,2062,4649,2062,4646,2058,4646,2053,4646,2046,4649,2043,4656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2" o:spid="_x0000_s9632" o:spt="203" style="position:absolute;left:5546;top:2043;height:19;width:302;" coordorigin="5546,2043" coordsize="302,19">
              <o:lock v:ext="edit"/>
              <v:shape id="_x0000_s9633" o:spid="_x0000_s9633" style="position:absolute;left:5546;top:2043;height:19;width:302;" filled="f" stroked="t" coordorigin="5546,2043" coordsize="302,19" path="m5556,2043l5839,2043,5844,2043,5849,2046,5849,2053,5849,2058,5844,2062,5839,2062,5556,2062,5551,2062,5546,2058,5546,2053,5546,2046,5551,2043,5556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4" o:spid="_x0000_s9634" o:spt="203" style="position:absolute;left:5998;top:2043;height:19;width:751;" coordorigin="5998,2043" coordsize="751,19">
              <o:lock v:ext="edit"/>
              <v:shape id="_x0000_s9635" o:spid="_x0000_s9635" style="position:absolute;left:5998;top:2043;height:19;width:751;" filled="f" stroked="t" coordorigin="5998,2043" coordsize="751,19" path="m6007,2043l6739,2043,6744,2043,6749,2046,6749,2053,6749,2058,6744,2062,6739,2062,6007,2062,6002,2062,5998,2058,5998,2053,5998,2046,6002,2043,6007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6" o:spid="_x0000_s9636" o:spt="203" style="position:absolute;left:6900;top:2043;height:19;width:300;" coordorigin="6900,2043" coordsize="300,19">
              <o:lock v:ext="edit"/>
              <v:shape id="_x0000_s9637" o:spid="_x0000_s9637" style="position:absolute;left:6900;top:2043;height:19;width:300;" filled="f" stroked="t" coordorigin="6900,2043" coordsize="300,19" path="m6910,2043l7190,2043,7195,2043,7200,2046,7200,2053,7200,2058,7195,2062,7190,2062,6910,2062,6902,2062,6900,2058,6900,2053,6900,2046,6902,2043,6910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8" o:spid="_x0000_s9638" o:spt="203" style="position:absolute;left:7349;top:2043;height:19;width:58;" coordorigin="7349,2043" coordsize="58,19">
              <o:lock v:ext="edit"/>
              <v:shape id="_x0000_s9639" o:spid="_x0000_s9639" style="position:absolute;left:7349;top:2043;height:19;width:58;" filled="f" stroked="t" coordorigin="7349,2043" coordsize="58,19" path="m7358,2043l7397,2043,7402,2043,7406,2046,7406,2053,7406,2058,7402,2062,7397,2062,7358,2062,7354,2062,7349,2058,7349,2053,7349,2046,7354,2043,7358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0" o:spid="_x0000_s9640" o:spt="203" style="position:absolute;left:3509;top:843;height:2467;width:19;" coordorigin="3509,843" coordsize="19,2467">
              <o:lock v:ext="edit"/>
              <v:shape id="_x0000_s9641" o:spid="_x0000_s9641" style="position:absolute;left:3509;top:843;height:2467;width:19;" fillcolor="#000000" filled="t" stroked="f" coordorigin="3509,843" coordsize="19,2467" path="m3523,2559l3514,2559,3509,2562,3509,3306,3514,3310,3523,3310,3528,3306,3528,2562,3523,2559xe">
                <v:path arrowok="t"/>
                <v:fill on="t" focussize="0,0"/>
                <v:stroke on="f"/>
                <v:imagedata o:title=""/>
                <o:lock v:ext="edit"/>
              </v:shape>
              <v:shape id="_x0000_s9642" o:spid="_x0000_s9642" style="position:absolute;left:3509;top:843;height:2467;width:19;" fillcolor="#000000" filled="t" stroked="f" coordorigin="3509,843" coordsize="19,2467" path="m3523,2108l3514,2108,3509,2113,3509,2403,3514,2408,3523,2408,3528,2403,3528,2113,3523,2108xe">
                <v:path arrowok="t"/>
                <v:fill on="t" focussize="0,0"/>
                <v:stroke on="f"/>
                <v:imagedata o:title=""/>
                <o:lock v:ext="edit"/>
              </v:shape>
              <v:shape id="_x0000_s9643" o:spid="_x0000_s9643" style="position:absolute;left:3509;top:843;height:2467;width:19;" fillcolor="#000000" filled="t" stroked="f" coordorigin="3509,843" coordsize="19,2467" path="m3523,1208l3514,1208,3509,1210,3509,1954,3514,1959,3523,1959,3528,1954,3528,1210,3523,1208xe">
                <v:path arrowok="t"/>
                <v:fill on="t" focussize="0,0"/>
                <v:stroke on="f"/>
                <v:imagedata o:title=""/>
                <o:lock v:ext="edit"/>
              </v:shape>
              <v:shape id="_x0000_s9644" o:spid="_x0000_s9644" style="position:absolute;left:3509;top:843;height:2467;width:19;" fillcolor="#000000" filled="t" stroked="f" coordorigin="3509,843" coordsize="19,2467" path="m3523,843l3514,843,3509,848,3509,1052,3514,1057,3523,1057,3528,1052,3528,848,3523,8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645" o:spid="_x0000_s9645" o:spt="203" style="position:absolute;left:3509;top:2559;height:751;width:19;" coordorigin="3509,2559" coordsize="19,751">
              <o:lock v:ext="edit"/>
              <v:shape id="_x0000_s9646" o:spid="_x0000_s9646" style="position:absolute;left:3509;top:2559;height:751;width:19;" filled="f" stroked="t" coordorigin="3509,2559" coordsize="19,751" path="m3509,3301l3509,2569,3509,2562,3514,2559,3518,2559,3523,2559,3528,2562,3528,2569,3528,3301,3528,3306,3523,3310,3518,3310,3514,3310,3509,3306,3509,330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7" o:spid="_x0000_s9647" o:spt="203" style="position:absolute;left:3509;top:2108;height:300;width:19;" coordorigin="3509,2108" coordsize="19,300">
              <o:lock v:ext="edit"/>
              <v:shape id="_x0000_s9648" o:spid="_x0000_s9648" style="position:absolute;left:3509;top:2108;height:300;width:19;" filled="f" stroked="t" coordorigin="3509,2108" coordsize="19,300" path="m3509,2398l3509,2118,3509,2113,3514,2108,3518,2108,3523,2108,3528,2113,3528,2118,3528,2398,3528,2403,3523,2408,3518,2408,3514,2408,3509,2403,3509,239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9" o:spid="_x0000_s9649" o:spt="203" style="position:absolute;left:3509;top:1208;height:751;width:19;" coordorigin="3509,1208" coordsize="19,751">
              <o:lock v:ext="edit"/>
              <v:shape id="_x0000_s9650" o:spid="_x0000_s9650" style="position:absolute;left:3509;top:1208;height:751;width:19;" filled="f" stroked="t" coordorigin="3509,1208" coordsize="19,751" path="m3509,1950l3509,1218,3509,1210,3514,1208,3518,1208,3523,1208,3528,1210,3528,1218,3528,1950,3528,1954,3523,1959,3518,1959,3514,1959,3509,1954,3509,195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1" o:spid="_x0000_s9651" o:spt="203" style="position:absolute;left:3509;top:843;height:214;width:19;" coordorigin="3509,843" coordsize="19,214">
              <o:lock v:ext="edit"/>
              <v:shape id="_x0000_s9652" o:spid="_x0000_s9652" style="position:absolute;left:3509;top:843;height:214;width:19;" filled="f" stroked="t" coordorigin="3509,843" coordsize="19,214" path="m3509,1047l3509,853,3509,848,3514,843,3518,843,3523,843,3528,848,3528,853,3528,1047,3528,1052,3523,1057,3518,1057,3514,1057,3509,1052,3509,1047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53" o:spid="_x0000_s9653" o:spt="75" type="#_x0000_t75" style="position:absolute;left:7150;top:3390;height:353;width:768;" filled="f" coordsize="21600,21600">
                <v:path/>
                <v:fill on="f" focussize="0,0"/>
                <v:stroke/>
                <v:imagedata r:id="rId745" o:title=""/>
                <o:lock v:ext="edit" aspectratio="t"/>
              </v:shape>
            </v:group>
            <v:group id="_x0000_s9654" o:spid="_x0000_s9654" o:spt="203" style="position:absolute;left:6852;top:3193;height:204;width:192;" coordorigin="6852,3193" coordsize="192,204">
              <o:lock v:ext="edit"/>
              <v:shape id="_x0000_s9655" o:spid="_x0000_s9655" style="position:absolute;left:6852;top:3193;height:204;width:192;" filled="f" stroked="t" coordorigin="6852,3193" coordsize="192,204" path="m6852,3193l7006,3397,7044,3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6" o:spid="_x0000_s9656" o:spt="203" style="position:absolute;left:5026;top:6469;height:127;width:2;" coordorigin="5026,6469" coordsize="2,127">
              <o:lock v:ext="edit"/>
              <v:shape id="_x0000_s9657" o:spid="_x0000_s9657" style="position:absolute;left:5026;top:6469;height:127;width:2;" filled="f" stroked="t" coordorigin="5026,6469" coordsize="0,127" path="m5026,6469l5026,659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8" o:spid="_x0000_s9658" o:spt="203" style="position:absolute;left:4954;top:6524;height:2;width:127;" coordorigin="4954,6524" coordsize="127,2">
              <o:lock v:ext="edit"/>
              <v:shape id="_x0000_s9659" o:spid="_x0000_s9659" style="position:absolute;left:4954;top:6524;height:2;width:127;" filled="f" stroked="t" coordorigin="4954,6524" coordsize="127,0" path="m4954,6524l5081,652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0" o:spid="_x0000_s9660" o:spt="203" style="position:absolute;left:4982;top:6490;height:72;width:84;" coordorigin="4982,6490" coordsize="84,72">
              <o:lock v:ext="edit"/>
              <v:shape id="_x0000_s9661" o:spid="_x0000_s9661" style="position:absolute;left:4982;top:6490;height:72;width:84;" filled="f" stroked="t" coordorigin="4982,6490" coordsize="84,72" path="m5066,6519l5052,6490,4997,6490,4982,6519,4997,6562,5052,6562,5066,6519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2" o:spid="_x0000_s9662" o:spt="203" style="position:absolute;left:5122;top:6454;height:156;width:2;" coordorigin="5122,6454" coordsize="2,156">
              <o:lock v:ext="edit"/>
              <v:shape id="_x0000_s9663" o:spid="_x0000_s9663" style="position:absolute;left:5122;top:6454;height:156;width:2;" filled="f" stroked="t" coordorigin="5122,6454" coordsize="2,156" path="m5122,6454l5124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4" o:spid="_x0000_s9664" o:spt="203" style="position:absolute;left:5470;top:6498;height:70;width:58;" coordorigin="5470,6498" coordsize="58,70">
              <o:lock v:ext="edit"/>
              <v:shape id="_x0000_s9665" o:spid="_x0000_s9665" style="position:absolute;left:5470;top:6498;height:70;width:58;" filled="f" stroked="t" coordorigin="5470,6498" coordsize="58,70" path="m5470,6567l5470,6498,5498,6567,5527,6498,5527,656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6" o:spid="_x0000_s9666" o:spt="203" style="position:absolute;left:5443;top:6469;height:127;width:127;" coordorigin="5443,6469" coordsize="127,127">
              <o:lock v:ext="edit"/>
              <v:shape id="_x0000_s9667" o:spid="_x0000_s9667" style="position:absolute;left:5443;top:6469;height:127;width:127;" filled="f" stroked="t" coordorigin="5443,6469" coordsize="127,127" path="m5570,6526l5542,6483,5498,6469,5458,6483,5443,6526,5458,6582,5498,6596,5542,6582,5570,6526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8" o:spid="_x0000_s9668" o:spt="203" style="position:absolute;left:5587;top:6454;height:156;width:2;" coordorigin="5587,6454" coordsize="2,156">
              <o:lock v:ext="edit"/>
              <v:shape id="_x0000_s9669" o:spid="_x0000_s9669" style="position:absolute;left:5587;top:6454;height:156;width:2;" filled="f" stroked="t" coordorigin="5587,6454" coordsize="0,156" path="m5587,6454l5587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0" o:spid="_x0000_s9670" o:spt="203" style="position:absolute;left:5743;top:6454;height:156;width:2;" coordorigin="5743,6454" coordsize="2,156">
              <o:lock v:ext="edit"/>
              <v:shape id="_x0000_s9671" o:spid="_x0000_s9671" style="position:absolute;left:5743;top:6454;height:156;width:2;" filled="f" stroked="t" coordorigin="5743,6454" coordsize="0,156" path="m5743,6454l5743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2" o:spid="_x0000_s9672" o:spt="203" style="position:absolute;left:5882;top:6454;height:156;width:2;" coordorigin="5882,6454" coordsize="2,156">
              <o:lock v:ext="edit"/>
              <v:shape id="_x0000_s9673" o:spid="_x0000_s9673" style="position:absolute;left:5882;top:6454;height:156;width:2;" filled="f" stroked="t" coordorigin="5882,6454" coordsize="2,156" path="m5882,6454l5885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4" o:spid="_x0000_s9674" o:spt="203" style="position:absolute;left:4913;top:6454;height:156;width:1111;" coordorigin="4913,6454" coordsize="1111,156">
              <o:lock v:ext="edit"/>
              <v:shape id="_x0000_s9675" o:spid="_x0000_s9675" style="position:absolute;left:4913;top:6454;height:156;width:1111;" filled="f" stroked="t" coordorigin="4913,6454" coordsize="1111,156" path="m4913,6610l6024,6610,6024,6454,4913,6454,4913,66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6" o:spid="_x0000_s9676" o:spt="203" style="position:absolute;left:5006;top:6354;height:98;width:2;" coordorigin="5006,6354" coordsize="2,98">
              <o:lock v:ext="edit"/>
              <v:shape id="_x0000_s9677" o:spid="_x0000_s9677" style="position:absolute;left:5006;top:6354;height:98;width:2;" filled="f" stroked="t" coordorigin="5006,6354" coordsize="0,98" path="m5006,6354l5006,645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8" o:spid="_x0000_s9678" o:spt="203" style="position:absolute;left:2357;top:5665;height:2;width:1649;" coordorigin="2357,5665" coordsize="1649,2">
              <o:lock v:ext="edit"/>
              <v:shape id="_x0000_s9679" o:spid="_x0000_s9679" style="position:absolute;left:2357;top:5665;height:2;width:1649;" filled="f" stroked="t" coordorigin="2357,5665" coordsize="1649,0" path="m2357,5665l4006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0" o:spid="_x0000_s9680" o:spt="203" style="position:absolute;left:4063;top:5665;height:2;width:310;" coordorigin="4063,5665" coordsize="310,2">
              <o:lock v:ext="edit"/>
              <v:shape id="_x0000_s9681" o:spid="_x0000_s9681" style="position:absolute;left:4063;top:5665;height:2;width:310;" filled="f" stroked="t" coordorigin="4063,5665" coordsize="310,0" path="m4063,5665l4373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2" o:spid="_x0000_s9682" o:spt="203" style="position:absolute;left:4428;top:5665;height:2;width:283;" coordorigin="4428,5665" coordsize="283,2">
              <o:lock v:ext="edit"/>
              <v:shape id="_x0000_s9683" o:spid="_x0000_s9683" style="position:absolute;left:4428;top:5665;height:2;width:283;" filled="f" stroked="t" coordorigin="4428,5665" coordsize="283,0" path="m4428,5665l4711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4" o:spid="_x0000_s9684" o:spt="203" style="position:absolute;left:3514;top:6536;height:43;width:2;" coordorigin="3514,6536" coordsize="2,43">
              <o:lock v:ext="edit"/>
              <v:shape id="_x0000_s9685" o:spid="_x0000_s9685" style="position:absolute;left:3514;top:6536;height:43;width:2;" filled="f" stroked="t" coordorigin="3514,6536" coordsize="0,43" path="m3514,6536l3514,657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6" o:spid="_x0000_s9686" o:spt="203" style="position:absolute;left:3514;top:6171;height:310;width:2;" coordorigin="3514,6171" coordsize="2,310">
              <o:lock v:ext="edit"/>
              <v:shape id="_x0000_s9687" o:spid="_x0000_s9687" style="position:absolute;left:3514;top:6171;height:310;width:2;" filled="f" stroked="t" coordorigin="3514,6171" coordsize="0,310" path="m3514,6171l3514,648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8" o:spid="_x0000_s9688" o:spt="203" style="position:absolute;left:3514;top:5806;height:310;width:2;" coordorigin="3514,5806" coordsize="2,310">
              <o:lock v:ext="edit"/>
              <v:shape id="_x0000_s9689" o:spid="_x0000_s9689" style="position:absolute;left:3514;top:5806;height:310;width:2;" filled="f" stroked="t" coordorigin="3514,5806" coordsize="0,310" path="m3514,5806l3514,61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0" o:spid="_x0000_s9690" o:spt="203" style="position:absolute;left:3514;top:5439;height:310;width:2;" coordorigin="3514,5439" coordsize="2,310">
              <o:lock v:ext="edit"/>
              <v:shape id="_x0000_s9691" o:spid="_x0000_s9691" style="position:absolute;left:3514;top:5439;height:310;width:2;" filled="f" stroked="t" coordorigin="3514,5439" coordsize="0,310" path="m3514,5439l3514,57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2" o:spid="_x0000_s9692" o:spt="203" style="position:absolute;left:3514;top:4467;height:917;width:2;" coordorigin="3514,4467" coordsize="2,917">
              <o:lock v:ext="edit"/>
              <v:shape id="_x0000_s9693" o:spid="_x0000_s9693" style="position:absolute;left:3514;top:4467;height:917;width:2;" filled="f" stroked="t" coordorigin="3514,4467" coordsize="0,917" path="m3514,4467l3514,538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4" o:spid="_x0000_s9694" o:spt="203" style="position:absolute;left:3511;top:6622;height:197;width:2;" coordorigin="3511,6622" coordsize="2,197">
              <o:lock v:ext="edit"/>
              <v:shape id="_x0000_s9695" o:spid="_x0000_s9695" style="position:absolute;left:3511;top:6622;height:197;width:2;" filled="f" stroked="t" coordorigin="3511,6622" coordsize="2,197" path="m3514,6622l3511,681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6" o:spid="_x0000_s9696" o:spt="203" style="position:absolute;left:2414;top:4566;height:2196;width:2198;" coordorigin="2414,4566" coordsize="2198,2196">
              <o:lock v:ext="edit"/>
              <v:shape id="_x0000_s9697" o:spid="_x0000_s9697" style="position:absolute;left:2414;top:4566;height:2196;width:2198;" filled="f" stroked="t" coordorigin="2414,4566" coordsize="2198,2196" path="m2414,6762l4613,6762,4613,4566,2414,4566,2414,676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8" o:spid="_x0000_s9698" o:spt="203" style="position:absolute;left:1949;top:4834;height:2;width:2184;" coordorigin="1949,4834" coordsize="2184,2">
              <o:lock v:ext="edit"/>
              <v:shape id="_x0000_s9699" o:spid="_x0000_s9699" style="position:absolute;left:1949;top:4834;height:2;width:2184;" filled="f" stroked="t" coordorigin="1949,4834" coordsize="2184,0" path="m1949,4834l4133,48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0" o:spid="_x0000_s9700" o:spt="203" style="position:absolute;left:4358;top:4074;height:2323;width:2;" coordorigin="4358,4074" coordsize="2,2323">
              <o:lock v:ext="edit"/>
              <v:shape id="_x0000_s9701" o:spid="_x0000_s9701" style="position:absolute;left:4358;top:4074;height:2323;width:2;" filled="f" stroked="t" coordorigin="4358,4074" coordsize="0,2323" path="m4358,4074l4358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2" o:spid="_x0000_s9702" o:spt="203" style="position:absolute;left:2683;top:4074;height:2323;width:2;" coordorigin="2683,4074" coordsize="2,2323">
              <o:lock v:ext="edit"/>
              <v:shape id="_x0000_s9703" o:spid="_x0000_s9703" style="position:absolute;left:2683;top:4074;height:2323;width:2;" filled="f" stroked="t" coordorigin="2683,4074" coordsize="0,2323" path="m2683,4074l2683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4" o:spid="_x0000_s9704" o:spt="203" style="position:absolute;left:2683;top:4834;height:113;width:110;" coordorigin="2683,4834" coordsize="110,113">
              <o:lock v:ext="edit"/>
              <v:shape id="_x0000_s9705" o:spid="_x0000_s9705" style="position:absolute;left:2683;top:4834;height:113;width:110;" filled="f" stroked="t" coordorigin="2683,4834" coordsize="110,113" path="m2794,4834l2710,4863,2683,494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6" o:spid="_x0000_s9706" o:spt="203" style="position:absolute;left:4133;top:4834;height:226;width:226;" coordorigin="4133,4834" coordsize="226,226">
              <o:lock v:ext="edit"/>
              <v:shape id="_x0000_s9707" o:spid="_x0000_s9707" style="position:absolute;left:4133;top:4834;height:226;width:226;" filled="f" stroked="t" coordorigin="4133,4834" coordsize="226,226" path="m4133,4834l4358,50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8" o:spid="_x0000_s9708" o:spt="203" style="position:absolute;left:1949;top:6495;height:2;width:2297;" coordorigin="1949,6495" coordsize="2297,2">
              <o:lock v:ext="edit"/>
              <v:shape id="_x0000_s9709" o:spid="_x0000_s9709" style="position:absolute;left:1949;top:6495;height:2;width:2297;" filled="f" stroked="t" coordorigin="1949,6495" coordsize="2297,0" path="m1949,6495l4246,649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0" o:spid="_x0000_s9710" o:spt="203" style="position:absolute;left:2683;top:6397;height:98;width:110;" coordorigin="2683,6397" coordsize="110,98">
              <o:lock v:ext="edit"/>
              <v:shape id="_x0000_s9711" o:spid="_x0000_s9711" style="position:absolute;left:2683;top:6397;height:98;width:110;" filled="f" stroked="t" coordorigin="2683,6397" coordsize="110,98" path="m2683,6397l2710,6466,2794,649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2" o:spid="_x0000_s9712" o:spt="203" style="position:absolute;left:4246;top:6397;height:98;width:113;" coordorigin="4246,6397" coordsize="113,98">
              <o:lock v:ext="edit"/>
              <v:shape id="_x0000_s9713" o:spid="_x0000_s9713" style="position:absolute;left:4246;top:6397;height:98;width:113;" filled="f" stroked="t" coordorigin="4246,6397" coordsize="113,98" path="m4246,6495l4315,6466,4358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4" o:spid="_x0000_s9714" o:spt="203" style="position:absolute;left:1992;top:4947;height:1450;width:2;" coordorigin="1992,4947" coordsize="2,1450">
              <o:lock v:ext="edit"/>
              <v:shape id="_x0000_s9715" o:spid="_x0000_s9715" style="position:absolute;left:1992;top:4947;height:1450;width:2;" filled="f" stroked="t" coordorigin="1992,4947" coordsize="0,1450" path="m1992,4947l1992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6" o:spid="_x0000_s9716" o:spt="203" style="position:absolute;left:1963;top:4834;height:113;width:43;" coordorigin="1963,4834" coordsize="43,113">
              <o:lock v:ext="edit"/>
              <v:shape id="_x0000_s9717" o:spid="_x0000_s9717" style="position:absolute;left:1963;top:4834;height:113;width:43;" fillcolor="#000000" filled="t" stroked="f" coordorigin="1963,4834" coordsize="43,113" path="m1992,4834l1963,4947,2006,4947,1992,48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18" o:spid="_x0000_s9718" o:spt="203" style="position:absolute;left:1963;top:4834;height:113;width:43;" coordorigin="1963,4834" coordsize="43,113">
              <o:lock v:ext="edit"/>
              <v:shape id="_x0000_s9719" o:spid="_x0000_s9719" style="position:absolute;left:1963;top:4834;height:113;width:43;" filled="f" stroked="t" coordorigin="1963,4834" coordsize="43,113" path="m2006,4947l1963,4947,1992,4834,2006,494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0" o:spid="_x0000_s9720" o:spt="203" style="position:absolute;left:1963;top:6397;height:98;width:43;" coordorigin="1963,6397" coordsize="43,98">
              <o:lock v:ext="edit"/>
              <v:shape id="_x0000_s9721" o:spid="_x0000_s9721" style="position:absolute;left:1963;top:6397;height:98;width:43;" fillcolor="#000000" filled="t" stroked="f" coordorigin="1963,6397" coordsize="43,98" path="m2006,6397l1963,6397,1992,6495,2006,63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22" o:spid="_x0000_s9722" o:spt="203" style="position:absolute;left:1963;top:6397;height:98;width:43;" coordorigin="1963,6397" coordsize="43,98">
              <o:lock v:ext="edit"/>
              <v:shape id="_x0000_s9723" o:spid="_x0000_s9723" style="position:absolute;left:1963;top:6397;height:98;width:43;" filled="f" stroked="t" coordorigin="1963,6397" coordsize="43,98" path="m2006,6397l1963,6397,1992,6495,2006,639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4" o:spid="_x0000_s9724" o:spt="203" style="position:absolute;left:2794;top:4102;height:2;width:1452;" coordorigin="2794,4102" coordsize="1452,2">
              <o:lock v:ext="edit"/>
              <v:shape id="_x0000_s9725" o:spid="_x0000_s9725" style="position:absolute;left:2794;top:4102;height:2;width:1452;" filled="f" stroked="t" coordorigin="2794,4102" coordsize="1452,0" path="m4246,4102l2794,41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6" o:spid="_x0000_s9726" o:spt="203" style="position:absolute;left:4246;top:4088;height:43;width:113;" coordorigin="4246,4088" coordsize="113,43">
              <o:lock v:ext="edit"/>
              <v:shape id="_x0000_s9727" o:spid="_x0000_s9727" style="position:absolute;left:4246;top:4088;height:43;width:113;" fillcolor="#000000" filled="t" stroked="f" coordorigin="4246,4088" coordsize="113,43" path="m4246,4088l4246,4131,4358,4102,4246,4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28" o:spid="_x0000_s9728" o:spt="203" style="position:absolute;left:4246;top:4088;height:43;width:113;" coordorigin="4246,4088" coordsize="113,43">
              <o:lock v:ext="edit"/>
              <v:shape id="_x0000_s9729" o:spid="_x0000_s9729" style="position:absolute;left:4246;top:4088;height:43;width:113;" filled="f" stroked="t" coordorigin="4246,4088" coordsize="113,43" path="m4246,4088l4246,4131,4358,4102,4246,408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0" o:spid="_x0000_s9730" o:spt="203" style="position:absolute;left:2683;top:4088;height:43;width:110;" coordorigin="2683,4088" coordsize="110,43">
              <o:lock v:ext="edit"/>
              <v:shape id="_x0000_s9731" o:spid="_x0000_s9731" style="position:absolute;left:2683;top:4088;height:43;width:110;" fillcolor="#000000" filled="t" stroked="f" coordorigin="2683,4088" coordsize="110,43" path="m2794,4088l2683,4102,2794,4131,2794,4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32" o:spid="_x0000_s9732" o:spt="203" style="position:absolute;left:2683;top:4088;height:43;width:110;" coordorigin="2683,4088" coordsize="110,43">
              <o:lock v:ext="edit"/>
              <v:shape id="_x0000_s9733" o:spid="_x0000_s9733" style="position:absolute;left:2683;top:4088;height:43;width:110;" filled="f" stroked="t" coordorigin="2683,4088" coordsize="110,43" path="m2794,4088l2794,4131,2683,4102,2794,408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4" o:spid="_x0000_s9734" o:spt="203" style="position:absolute;left:4613;top:6805;height:437;width:2;" coordorigin="4613,6805" coordsize="2,437">
              <o:lock v:ext="edit"/>
              <v:shape id="_x0000_s9735" o:spid="_x0000_s9735" style="position:absolute;left:4613;top:6805;height:437;width:2;" filled="f" stroked="t" coordorigin="4613,6805" coordsize="0,437" path="m4613,6805l4613,724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6" o:spid="_x0000_s9736" o:spt="203" style="position:absolute;left:4442;top:6270;height:972;width:2;" coordorigin="4442,6270" coordsize="2,972">
              <o:lock v:ext="edit"/>
              <v:shape id="_x0000_s9737" o:spid="_x0000_s9737" style="position:absolute;left:4442;top:6270;height:972;width:2;" filled="f" stroked="t" coordorigin="4442,6270" coordsize="0,972" path="m4442,6270l4442,724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8" o:spid="_x0000_s9738" o:spt="203" style="position:absolute;left:4217;top:7198;height:2;width:113;" coordorigin="4217,7198" coordsize="113,2">
              <o:lock v:ext="edit"/>
              <v:shape id="_x0000_s9739" o:spid="_x0000_s9739" style="position:absolute;left:4217;top:7198;height:2;width:113;" filled="f" stroked="t" coordorigin="4217,7198" coordsize="113,0" path="m4330,7198l4217,719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0" o:spid="_x0000_s9740" o:spt="203" style="position:absolute;left:4330;top:7184;height:43;width:113;" coordorigin="4330,7184" coordsize="113,43">
              <o:lock v:ext="edit"/>
              <v:shape id="_x0000_s9741" o:spid="_x0000_s9741" style="position:absolute;left:4330;top:7184;height:43;width:113;" fillcolor="#69BC44" filled="t" stroked="f" coordorigin="4330,7184" coordsize="113,43" path="m4330,7184l4330,7227,4442,7198,4330,7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42" o:spid="_x0000_s9742" o:spt="203" style="position:absolute;left:4330;top:7184;height:43;width:113;" coordorigin="4330,7184" coordsize="113,43">
              <o:lock v:ext="edit"/>
              <v:shape id="_x0000_s9743" o:spid="_x0000_s9743" style="position:absolute;left:4330;top:7184;height:43;width:113;" filled="f" stroked="t" coordorigin="4330,7184" coordsize="113,43" path="m4330,7184l4330,7227,4442,7198,4330,718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4" o:spid="_x0000_s9744" o:spt="203" style="position:absolute;left:4726;top:7198;height:2;width:113;" coordorigin="4726,7198" coordsize="113,2">
              <o:lock v:ext="edit"/>
              <v:shape id="_x0000_s9745" o:spid="_x0000_s9745" style="position:absolute;left:4726;top:7198;height:2;width:113;" filled="f" stroked="t" coordorigin="4726,7198" coordsize="113,0" path="m4726,7198l4838,719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6" o:spid="_x0000_s9746" o:spt="203" style="position:absolute;left:4613;top:7184;height:43;width:113;" coordorigin="4613,7184" coordsize="113,43">
              <o:lock v:ext="edit"/>
              <v:shape id="_x0000_s9747" o:spid="_x0000_s9747" style="position:absolute;left:4613;top:7184;height:43;width:113;" fillcolor="#000000" filled="t" stroked="f" coordorigin="4613,7184" coordsize="113,43" path="m4726,7184l4613,7198,4726,7227,4726,7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48" o:spid="_x0000_s9748" o:spt="203" style="position:absolute;left:4613;top:7184;height:43;width:113;" coordorigin="4613,7184" coordsize="113,43">
              <o:lock v:ext="edit"/>
              <v:shape id="_x0000_s9749" o:spid="_x0000_s9749" style="position:absolute;left:4613;top:7184;height:43;width:113;" filled="f" stroked="t" coordorigin="4613,7184" coordsize="113,43" path="m4726,7184l4726,7227,4613,7198,4726,718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0" o:spid="_x0000_s9750" o:spt="203" style="position:absolute;left:4541;top:6241;height:2;width:494;" coordorigin="4541,6241" coordsize="494,2">
              <o:lock v:ext="edit"/>
              <v:shape id="_x0000_s9751" o:spid="_x0000_s9751" style="position:absolute;left:4541;top:6241;height:2;width:494;" filled="f" stroked="t" coordorigin="4541,6241" coordsize="494,0" path="m4541,6241l5035,62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2" o:spid="_x0000_s9752" o:spt="203" style="position:absolute;left:4541;top:5960;height:2;width:494;" coordorigin="4541,5960" coordsize="494,2">
              <o:lock v:ext="edit"/>
              <v:shape id="_x0000_s9753" o:spid="_x0000_s9753" style="position:absolute;left:4541;top:5960;height:2;width:494;" filled="f" stroked="t" coordorigin="4541,5960" coordsize="494,0" path="m4541,5960l5035,59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4" o:spid="_x0000_s9754" o:spt="203" style="position:absolute;left:5006;top:5734;height:113;width:2;" coordorigin="5006,5734" coordsize="2,113">
              <o:lock v:ext="edit"/>
              <v:shape id="_x0000_s9755" o:spid="_x0000_s9755" style="position:absolute;left:5006;top:5734;height:113;width:2;" filled="f" stroked="t" coordorigin="5006,5734" coordsize="0,113" path="m5006,5847l5006,57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6" o:spid="_x0000_s9756" o:spt="203" style="position:absolute;left:4978;top:5847;height:113;width:43;" coordorigin="4978,5847" coordsize="43,113">
              <o:lock v:ext="edit"/>
              <v:shape id="_x0000_s9757" o:spid="_x0000_s9757" style="position:absolute;left:4978;top:5847;height:113;width:43;" fillcolor="#000000" filled="t" stroked="f" coordorigin="4978,5847" coordsize="43,113" path="m5021,5847l4978,5847,5006,5960,5021,58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58" o:spid="_x0000_s9758" o:spt="203" style="position:absolute;left:4978;top:5847;height:113;width:43;" coordorigin="4978,5847" coordsize="43,113">
              <o:lock v:ext="edit"/>
              <v:shape id="_x0000_s9759" o:spid="_x0000_s9759" style="position:absolute;left:4978;top:5847;height:113;width:43;" filled="f" stroked="t" coordorigin="4978,5847" coordsize="43,113" path="m5021,5847l4978,5847,5006,5960,5021,584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0" o:spid="_x0000_s9760" o:spt="203" style="position:absolute;left:4978;top:6241;height:113;width:43;" coordorigin="4978,6241" coordsize="43,113">
              <o:lock v:ext="edit"/>
              <v:shape id="_x0000_s9761" o:spid="_x0000_s9761" style="position:absolute;left:4978;top:6241;height:113;width:43;" fillcolor="#000000" filled="t" stroked="f" coordorigin="4978,6241" coordsize="43,113" path="m5006,6241l4978,6354,5021,6354,5006,62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62" o:spid="_x0000_s9762" o:spt="203" style="position:absolute;left:4978;top:6241;height:113;width:43;" coordorigin="4978,6241" coordsize="43,113">
              <o:lock v:ext="edit"/>
              <v:shape id="_x0000_s9763" o:spid="_x0000_s9763" style="position:absolute;left:4978;top:6241;height:113;width:43;" filled="f" stroked="t" coordorigin="4978,6241" coordsize="43,113" path="m5021,6354l4978,6354,5006,6241,5021,63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4" o:spid="_x0000_s9764" o:spt="203" style="position:absolute;left:5006;top:5269;height:113;width:2;" coordorigin="5006,5269" coordsize="2,113">
              <o:lock v:ext="edit"/>
              <v:shape id="_x0000_s9765" o:spid="_x0000_s9765" style="position:absolute;left:5006;top:5269;height:113;width:2;" filled="f" stroked="t" coordorigin="5006,5269" coordsize="0,113" path="m5006,5269l5006,53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6" o:spid="_x0000_s9766" o:spt="203" style="position:absolute;left:5006;top:4820;height:98;width:2;" coordorigin="5006,4820" coordsize="2,98">
              <o:lock v:ext="edit"/>
              <v:shape id="_x0000_s9767" o:spid="_x0000_s9767" style="position:absolute;left:5006;top:4820;height:98;width:2;" filled="f" stroked="t" coordorigin="5006,4820" coordsize="0,98" path="m5006,4918l5006,482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8" o:spid="_x0000_s9768" o:spt="203" style="position:absolute;left:4654;top:5158;height:2;width:382;" coordorigin="4654,5158" coordsize="382,2">
              <o:lock v:ext="edit"/>
              <v:shape id="_x0000_s9769" o:spid="_x0000_s9769" style="position:absolute;left:4654;top:5158;height:2;width:382;" filled="f" stroked="t" coordorigin="4654,5158" coordsize="382,0" path="m4654,5158l5035,51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0" o:spid="_x0000_s9770" o:spt="203" style="position:absolute;left:4654;top:5031;height:2;width:382;" coordorigin="4654,5031" coordsize="382,2">
              <o:lock v:ext="edit"/>
              <v:shape id="_x0000_s9771" o:spid="_x0000_s9771" style="position:absolute;left:4654;top:5031;height:2;width:382;" filled="f" stroked="t" coordorigin="4654,5031" coordsize="382,0" path="m4654,5031l5035,50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2" o:spid="_x0000_s9772" o:spt="203" style="position:absolute;left:4978;top:4918;height:113;width:43;" coordorigin="4978,4918" coordsize="43,113">
              <o:lock v:ext="edit"/>
              <v:shape id="_x0000_s9773" o:spid="_x0000_s9773" style="position:absolute;left:4978;top:4918;height:113;width:43;" fillcolor="#000000" filled="t" stroked="f" coordorigin="4978,4918" coordsize="43,113" path="m5021,4918l4978,4918,5006,5031,5021,49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74" o:spid="_x0000_s9774" o:spt="203" style="position:absolute;left:4978;top:4918;height:113;width:43;" coordorigin="4978,4918" coordsize="43,113">
              <o:lock v:ext="edit"/>
              <v:shape id="_x0000_s9775" o:spid="_x0000_s9775" style="position:absolute;left:4978;top:4918;height:113;width:43;" filled="f" stroked="t" coordorigin="4978,4918" coordsize="43,113" path="m5021,4918l4978,4918,5006,5031,5021,491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6" o:spid="_x0000_s9776" o:spt="203" style="position:absolute;left:4978;top:5158;height:110;width:43;" coordorigin="4978,5158" coordsize="43,110">
              <o:lock v:ext="edit"/>
              <v:shape id="_x0000_s9777" o:spid="_x0000_s9777" style="position:absolute;left:4978;top:5158;height:110;width:43;" fillcolor="#000000" filled="t" stroked="f" coordorigin="4978,5158" coordsize="43,110" path="m5006,5158l4978,5269,5021,5269,5006,51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78" o:spid="_x0000_s9778" o:spt="203" style="position:absolute;left:4978;top:5158;height:110;width:43;" coordorigin="4978,5158" coordsize="43,110">
              <o:lock v:ext="edit"/>
              <v:shape id="_x0000_s9779" o:spid="_x0000_s9779" style="position:absolute;left:4978;top:5158;height:110;width:43;" filled="f" stroked="t" coordorigin="4978,5158" coordsize="43,110" path="m5021,5269l4978,5269,5006,5158,5021,5269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780" o:spid="_x0000_s9780" o:spt="75" type="#_x0000_t75" style="position:absolute;left:4670;top:6318;height:346;width:77;" filled="f" coordsize="21600,21600">
                <v:path/>
                <v:fill on="f" focussize="0,0"/>
                <v:stroke/>
                <v:imagedata r:id="rId746" o:title=""/>
                <o:lock v:ext="edit" aspectratio="t"/>
              </v:shape>
              <v:shape id="_x0000_s9781" o:spid="_x0000_s9781" o:spt="75" type="#_x0000_t75" style="position:absolute;left:5040;top:6061;height:266;width:77;" filled="f" coordsize="21600,21600">
                <v:path/>
                <v:fill on="f" focussize="0,0"/>
                <v:stroke/>
                <v:imagedata r:id="rId747" o:title=""/>
                <o:lock v:ext="edit" aspectratio="t"/>
              </v:shape>
              <v:shape id="_x0000_s9782" o:spid="_x0000_s9782" o:spt="75" type="#_x0000_t75" style="position:absolute;left:5064;top:5017;height:374;width:77;" filled="f" coordsize="21600,21600">
                <v:path/>
                <v:fill on="f" focussize="0,0"/>
                <v:stroke/>
                <v:imagedata r:id="rId748" o:title=""/>
                <o:lock v:ext="edit" aspectratio="t"/>
              </v:shape>
              <v:shape id="_x0000_s9783" o:spid="_x0000_s9783" o:spt="75" type="#_x0000_t75" style="position:absolute;left:4675;top:4863;height:346;width:77;" filled="f" coordsize="21600,21600">
                <v:path/>
                <v:fill on="f" focussize="0,0"/>
                <v:stroke/>
                <v:imagedata r:id="rId749" o:title=""/>
                <o:lock v:ext="edit" aspectratio="t"/>
              </v:shape>
              <v:shape id="_x0000_s9784" o:spid="_x0000_s9784" o:spt="75" type="#_x0000_t75" style="position:absolute;left:3434;top:3946;height:346;width:158;" filled="f" coordsize="21600,21600">
                <v:path/>
                <v:fill on="f" focussize="0,0"/>
                <v:stroke/>
                <v:imagedata r:id="rId750" o:title=""/>
                <o:lock v:ext="edit" aspectratio="t"/>
              </v:shape>
              <v:shape id="_x0000_s9785" o:spid="_x0000_s9785" o:spt="75" type="#_x0000_t75" style="position:absolute;left:4006;top:4342;height:353;width:173;" filled="f" coordsize="21600,21600">
                <v:path/>
                <v:fill on="f" focussize="0,0"/>
                <v:stroke/>
                <v:imagedata r:id="rId751" o:title=""/>
                <o:lock v:ext="edit" aspectratio="t"/>
              </v:shape>
              <v:shape id="_x0000_s9786" o:spid="_x0000_s9786" o:spt="75" type="#_x0000_t75" style="position:absolute;left:2878;top:4342;height:353;width:173;" filled="f" coordsize="21600,21600">
                <v:path/>
                <v:fill on="f" focussize="0,0"/>
                <v:stroke/>
                <v:imagedata r:id="rId752" o:title=""/>
                <o:lock v:ext="edit" aspectratio="t"/>
              </v:shape>
              <v:shape id="_x0000_s9787" o:spid="_x0000_s9787" o:spt="75" type="#_x0000_t75" style="position:absolute;left:4051;top:6889;height:353;width:77;" filled="f" coordsize="21600,21600">
                <v:path/>
                <v:fill on="f" focussize="0,0"/>
                <v:stroke/>
                <v:imagedata r:id="rId753" o:title=""/>
                <o:lock v:ext="edit" aspectratio="t"/>
              </v:shape>
              <v:shape id="_x0000_s9788" o:spid="_x0000_s9788" o:spt="75" type="#_x0000_t75" style="position:absolute;left:2858;top:6894;height:353;width:173;" filled="f" coordsize="21600,21600">
                <v:path/>
                <v:fill on="f" focussize="0,0"/>
                <v:stroke/>
                <v:imagedata r:id="rId754" o:title=""/>
                <o:lock v:ext="edit" aspectratio="t"/>
              </v:shape>
              <v:shape id="_x0000_s9789" o:spid="_x0000_s9789" o:spt="75" type="#_x0000_t75" style="position:absolute;left:2189;top:6176;height:346;width:173;" filled="f" coordsize="21600,21600">
                <v:path/>
                <v:fill on="f" focussize="0,0"/>
                <v:stroke/>
                <v:imagedata r:id="rId755" o:title=""/>
                <o:lock v:ext="edit" aspectratio="t"/>
              </v:shape>
              <v:shape id="_x0000_s9790" o:spid="_x0000_s9790" o:spt="75" type="#_x0000_t75" style="position:absolute;left:2189;top:5050;height:353;width:173;" filled="f" coordsize="21600,21600">
                <v:path/>
                <v:fill on="f" focussize="0,0"/>
                <v:stroke/>
                <v:imagedata r:id="rId756" o:title=""/>
                <o:lock v:ext="edit" aspectratio="t"/>
              </v:shape>
              <v:shape id="_x0000_s9791" o:spid="_x0000_s9791" o:spt="75" type="#_x0000_t75" style="position:absolute;left:1769;top:5600;height:346;width:182;" filled="f" coordsize="21600,21600">
                <v:path/>
                <v:fill on="f" focussize="0,0"/>
                <v:stroke/>
                <v:imagedata r:id="rId757" o:title=""/>
                <o:lock v:ext="edit" aspectratio="t"/>
              </v:shape>
              <v:shape id="_x0000_s9792" o:spid="_x0000_s9792" o:spt="75" type="#_x0000_t75" style="position:absolute;left:5779;top:6493;height:266;width:77;" filled="f" coordsize="21600,21600">
                <v:path/>
                <v:fill on="f" focussize="0,0"/>
                <v:stroke/>
                <v:imagedata r:id="rId758" o:title=""/>
                <o:lock v:ext="edit" aspectratio="t"/>
              </v:shape>
              <v:shape id="_x0000_s9793" o:spid="_x0000_s9793" o:spt="75" type="#_x0000_t75" style="position:absolute;left:5640;top:6495;height:266;width:77;" filled="f" coordsize="21600,21600">
                <v:path/>
                <v:fill on="f" focussize="0,0"/>
                <v:stroke/>
                <v:imagedata r:id="rId759" o:title=""/>
                <o:lock v:ext="edit" aspectratio="t"/>
              </v:shape>
              <v:shape id="_x0000_s9794" o:spid="_x0000_s9794" o:spt="75" type="#_x0000_t75" style="position:absolute;left:5926;top:6493;height:266;width:58;" filled="f" coordsize="21600,21600">
                <v:path/>
                <v:fill on="f" focussize="0,0"/>
                <v:stroke/>
                <v:imagedata r:id="rId760" o:title=""/>
                <o:lock v:ext="edit" aspectratio="t"/>
              </v:shape>
              <v:shape id="_x0000_s9795" o:spid="_x0000_s9795" o:spt="75" type="#_x0000_t75" style="position:absolute;left:5182;top:6495;height:274;width:89;" filled="f" coordsize="21600,21600">
                <v:path/>
                <v:fill on="f" focussize="0,0"/>
                <v:stroke/>
                <v:imagedata r:id="rId761" o:title=""/>
                <o:lock v:ext="edit" aspectratio="t"/>
              </v:shape>
              <v:shape id="_x0000_s9796" o:spid="_x0000_s9796" o:spt="75" type="#_x0000_t75" style="position:absolute;left:5287;top:6495;height:274;width:134;" filled="f" coordsize="21600,21600">
                <v:path/>
                <v:fill on="f" focussize="0,0"/>
                <v:stroke/>
                <v:imagedata r:id="rId762" o:title=""/>
                <o:lock v:ext="edit" aspectratio="t"/>
              </v:shape>
            </v:group>
            <v:group id="_x0000_s9797" o:spid="_x0000_s9797" o:spt="203" style="position:absolute;left:3163;top:6595;height:174;width:142;" coordorigin="3163,6595" coordsize="142,174">
              <o:lock v:ext="edit"/>
              <v:shape id="_x0000_s9798" o:spid="_x0000_s9798" style="position:absolute;left:3163;top:6595;height:174;width:142;" filled="f" stroked="t" coordorigin="3163,6595" coordsize="142,174" path="m3305,6766l3305,6620,3299,6609,3282,6601,3258,6595,3223,6596,3197,6599,3178,6605,3167,6612,3163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99" o:spid="_x0000_s9799" o:spt="203" style="position:absolute;left:3446;top:6595;height:174;width:144;" coordorigin="3446,6595" coordsize="144,174">
              <o:lock v:ext="edit"/>
              <v:shape id="_x0000_s9800" o:spid="_x0000_s9800" style="position:absolute;left:3446;top:6595;height:174;width:144;" filled="f" stroked="t" coordorigin="3446,6595" coordsize="144,174" path="m3590,6766l3590,6620,3584,6609,3567,6601,3542,6595,3509,6596,3482,6599,3462,6605,3450,6612,3446,6620,3446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1" o:spid="_x0000_s9801" o:spt="203" style="position:absolute;left:3732;top:6595;height:174;width:142;" coordorigin="3732,6595" coordsize="142,174">
              <o:lock v:ext="edit"/>
              <v:shape id="_x0000_s9802" o:spid="_x0000_s9802" style="position:absolute;left:3732;top:6595;height:174;width:142;" filled="f" stroked="t" coordorigin="3732,6595" coordsize="142,174" path="m3874,6766l3874,6620,3867,6609,3850,6600,3825,6595,3791,6596,3764,6599,3746,6605,3735,6613,3732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3" o:spid="_x0000_s9803" o:spt="203" style="position:absolute;left:4018;top:6583;height:174;width:142;" coordorigin="4018,6583" coordsize="142,174">
              <o:lock v:ext="edit"/>
              <v:shape id="_x0000_s9804" o:spid="_x0000_s9804" style="position:absolute;left:4018;top:6583;height:174;width:142;" filled="f" stroked="t" coordorigin="4018,6583" coordsize="142,174" path="m4159,6754l4159,6608,4153,6597,4137,6589,4112,6583,4078,6584,4051,6587,4032,6593,4021,6600,4018,675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5" o:spid="_x0000_s9805" o:spt="203" style="position:absolute;left:2878;top:6595;height:174;width:142;" coordorigin="2878,6595" coordsize="142,174">
              <o:lock v:ext="edit"/>
              <v:shape id="_x0000_s9806" o:spid="_x0000_s9806" style="position:absolute;left:2878;top:6595;height:174;width:142;" filled="f" stroked="t" coordorigin="2878,6595" coordsize="142,174" path="m3019,6766l3019,6620,3013,6609,2996,6600,2971,6595,2937,6596,2910,6599,2891,6605,2881,6613,2878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7" o:spid="_x0000_s9807" o:spt="203" style="position:absolute;left:4436;top:5876;height:142;width:174;" coordorigin="4436,5876" coordsize="174,142">
              <o:lock v:ext="edit"/>
              <v:shape id="_x0000_s9808" o:spid="_x0000_s9808" style="position:absolute;left:4436;top:5876;height:142;width:174;" filled="f" stroked="t" coordorigin="4436,5876" coordsize="174,142" path="m4608,5876l4462,5876,4451,5882,4442,5899,4436,5924,4437,5959,4441,5985,4447,6004,4454,6015,4610,60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9" o:spid="_x0000_s9809" o:spt="203" style="position:absolute;left:4437;top:5590;height:142;width:174;" coordorigin="4437,5590" coordsize="174,142">
              <o:lock v:ext="edit"/>
              <v:shape id="_x0000_s9810" o:spid="_x0000_s9810" style="position:absolute;left:4437;top:5590;height:142;width:174;" filled="f" stroked="t" coordorigin="4437,5590" coordsize="174,142" path="m4608,5590l4462,5590,4451,5596,4442,5613,4437,5637,4437,5672,4441,5699,4446,5718,4454,5729,4610,573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1" o:spid="_x0000_s9811" o:spt="203" style="position:absolute;left:4437;top:5305;height:144;width:174;" coordorigin="4437,5305" coordsize="174,144">
              <o:lock v:ext="edit"/>
              <v:shape id="_x0000_s9812" o:spid="_x0000_s9812" style="position:absolute;left:4437;top:5305;height:144;width:174;" filled="f" stroked="t" coordorigin="4437,5305" coordsize="174,144" path="m4608,5305l4462,5305,4451,5311,4442,5328,4437,5353,4437,5387,4441,5414,4446,5433,4453,5445,4462,5449,4610,54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3" o:spid="_x0000_s9813" o:spt="203" style="position:absolute;left:4424;top:5022;height:142;width:172;" coordorigin="4424,5022" coordsize="172,142">
              <o:lock v:ext="edit"/>
              <v:shape id="_x0000_s9814" o:spid="_x0000_s9814" style="position:absolute;left:4424;top:5022;height:142;width:172;" filled="f" stroked="t" coordorigin="4424,5022" coordsize="172,142" path="m4596,5022l4447,5022,4437,5028,4429,5045,4424,5071,4425,5105,4428,5132,4433,5150,4441,5161,4596,516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5" o:spid="_x0000_s9815" o:spt="203" style="position:absolute;left:4437;top:6159;height:144;width:174;" coordorigin="4437,6159" coordsize="174,144">
              <o:lock v:ext="edit"/>
              <v:shape id="_x0000_s9816" o:spid="_x0000_s9816" style="position:absolute;left:4437;top:6159;height:144;width:174;" filled="f" stroked="t" coordorigin="4437,6159" coordsize="174,144" path="m4608,6159l4462,6159,4451,6165,4442,6182,4437,6206,4437,6240,4441,6267,4446,6287,4453,6299,4461,6303,4610,63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7" o:spid="_x0000_s9817" o:spt="203" style="position:absolute;left:2412;top:5310;height:142;width:171;" coordorigin="2412,5310" coordsize="171,142">
              <o:lock v:ext="edit"/>
              <v:shape id="_x0000_s9818" o:spid="_x0000_s9818" style="position:absolute;left:2412;top:5310;height:142;width:171;" filled="f" stroked="t" coordorigin="2412,5310" coordsize="171,142" path="m2412,5451l2558,5451,2569,5445,2578,5429,2583,5404,2583,5370,2579,5343,2574,5324,2566,5313,2412,53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9" o:spid="_x0000_s9819" o:spt="203" style="position:absolute;left:2412;top:5593;height:142;width:172;" coordorigin="2412,5593" coordsize="172,142">
              <o:lock v:ext="edit"/>
              <v:shape id="_x0000_s9820" o:spid="_x0000_s9820" style="position:absolute;left:2412;top:5593;height:142;width:172;" filled="f" stroked="t" coordorigin="2412,5593" coordsize="172,142" path="m2412,5734l2558,5734,2569,5728,2578,5711,2584,5686,2583,5653,2579,5626,2573,5607,2566,5596,2412,559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1" o:spid="_x0000_s9821" o:spt="203" style="position:absolute;left:2412;top:5878;height:144;width:171;" coordorigin="2412,5878" coordsize="171,144">
              <o:lock v:ext="edit"/>
              <v:shape id="_x0000_s9822" o:spid="_x0000_s9822" style="position:absolute;left:2412;top:5878;height:144;width:171;" filled="f" stroked="t" coordorigin="2412,5878" coordsize="171,144" path="m2412,6022l2558,6022,2569,6016,2578,5999,2583,5975,2583,5941,2579,5914,2574,5894,2567,5882,2558,5878,2412,58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3" o:spid="_x0000_s9823" o:spt="203" style="position:absolute;left:2422;top:6164;height:142;width:174;" coordorigin="2422,6164" coordsize="174,142">
              <o:lock v:ext="edit"/>
              <v:shape id="_x0000_s9824" o:spid="_x0000_s9824" style="position:absolute;left:2422;top:6164;height:142;width:174;" filled="f" stroked="t" coordorigin="2422,6164" coordsize="174,142" path="m2424,6306l2570,6306,2581,6300,2590,6283,2595,6259,2595,6224,2591,6197,2586,6178,2578,6167,2422,616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5" o:spid="_x0000_s9825" o:spt="203" style="position:absolute;left:2412;top:5024;height:144;width:171;" coordorigin="2412,5024" coordsize="171,144">
              <o:lock v:ext="edit"/>
              <v:shape id="_x0000_s9826" o:spid="_x0000_s9826" style="position:absolute;left:2412;top:5024;height:144;width:171;" filled="f" stroked="t" coordorigin="2412,5024" coordsize="171,144" path="m2412,5168l2558,5168,2569,5162,2578,5145,2583,5120,2583,5086,2579,5059,2574,5040,2567,5028,2558,5024,2412,502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7" o:spid="_x0000_s9827" o:spt="203" style="position:absolute;left:3732;top:4561;height:174;width:142;" coordorigin="3732,4561" coordsize="142,174">
              <o:lock v:ext="edit"/>
              <v:shape id="_x0000_s9828" o:spid="_x0000_s9828" style="position:absolute;left:3732;top:4561;height:174;width:142;" filled="f" stroked="t" coordorigin="3732,4561" coordsize="142,174" path="m3732,4563l3732,4710,3738,4720,3754,4729,3779,4734,3814,4734,3840,4730,3859,4725,3870,4717,3874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9" o:spid="_x0000_s9829" o:spt="203" style="position:absolute;left:3446;top:4561;height:174;width:144;" coordorigin="3446,4561" coordsize="144,174">
              <o:lock v:ext="edit"/>
              <v:shape id="_x0000_s9830" o:spid="_x0000_s9830" style="position:absolute;left:3446;top:4561;height:174;width:144;" filled="f" stroked="t" coordorigin="3446,4561" coordsize="144,174" path="m3446,4563l3446,4710,3453,4720,3470,4729,3494,4734,3528,4734,3555,4731,3575,4725,3586,4718,3590,4710,3590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1" o:spid="_x0000_s9831" o:spt="203" style="position:absolute;left:3163;top:4561;height:174;width:142;" coordorigin="3163,4561" coordsize="142,174">
              <o:lock v:ext="edit"/>
              <v:shape id="_x0000_s9832" o:spid="_x0000_s9832" style="position:absolute;left:3163;top:4561;height:174;width:142;" filled="f" stroked="t" coordorigin="3163,4561" coordsize="142,174" path="m3163,4563l3163,4710,3169,4721,3187,4729,3211,4735,3246,4734,3272,4730,3291,4725,3302,4717,3305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3" o:spid="_x0000_s9833" o:spt="203" style="position:absolute;left:2878;top:4573;height:174;width:142;" coordorigin="2878,4573" coordsize="142,174">
              <o:lock v:ext="edit"/>
              <v:shape id="_x0000_s9834" o:spid="_x0000_s9834" style="position:absolute;left:2878;top:4573;height:174;width:142;" filled="f" stroked="t" coordorigin="2878,4573" coordsize="142,174" path="m2878,4575l2878,4722,2884,4732,2900,4741,2925,4746,2959,4746,2986,4742,3005,4737,3016,4729,3019,457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5" o:spid="_x0000_s9835" o:spt="203" style="position:absolute;left:4018;top:4561;height:174;width:142;" coordorigin="4018,4561" coordsize="142,174">
              <o:lock v:ext="edit"/>
              <v:shape id="_x0000_s9836" o:spid="_x0000_s9836" style="position:absolute;left:4018;top:4561;height:174;width:142;" filled="f" stroked="t" coordorigin="4018,4561" coordsize="142,174" path="m4018,4563l4018,4710,4024,4721,4041,4729,4066,4735,4100,4734,4127,4730,4145,4725,4156,4717,4159,4561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837" o:spid="_x0000_s9837" o:spt="75" type="#_x0000_t75" style="position:absolute;left:3096;top:3498;height:547;width:826;" filled="f" coordsize="21600,21600">
                <v:path/>
                <v:fill on="f" focussize="0,0"/>
                <v:stroke/>
                <v:imagedata r:id="rId763" o:title=""/>
                <o:lock v:ext="edit" aspectratio="t"/>
              </v:shape>
              <v:shape id="_x0000_s9838" o:spid="_x0000_s9838" o:spt="75" type="#_x0000_t75" style="position:absolute;left:6458;top:4825;height:454;width:864;" filled="f" coordsize="21600,21600">
                <v:path/>
                <v:fill on="f" focussize="0,0"/>
                <v:stroke/>
                <v:imagedata r:id="rId764" o:title=""/>
                <o:lock v:ext="edit" aspectratio="t"/>
              </v:shape>
              <v:shape id="_x0000_s9839" o:spid="_x0000_s9839" o:spt="75" type="#_x0000_t75" style="position:absolute;left:2947;top:7230;height:439;width:1152;" filled="f" coordsize="21600,21600">
                <v:path/>
                <v:fill on="f" focussize="0,0"/>
                <v:stroke/>
                <v:imagedata r:id="rId765" o:title=""/>
                <o:lock v:ext="edit" aspectratio="t"/>
              </v:shape>
            </v:group>
          </v:group>
        </w:pict>
      </w:r>
      <w:r>
        <w:pict>
          <v:group id="_x0000_s9840" o:spid="_x0000_s9840" o:spt="203" style="position:absolute;left:0pt;margin-left:358.05pt;margin-top:31.35pt;height:26.6pt;width:10.8pt;mso-position-horizontal-relative:page;z-index:-9216;mso-width-relative:page;mso-height-relative:page;" coordorigin="7162,627" coordsize="216,533">
            <o:lock v:ext="edit"/>
            <v:shape id="_x0000_s9841" o:spid="_x0000_s9841" o:spt="75" type="#_x0000_t75" style="position:absolute;left:7178;top:627;height:353;width:194;" filled="f" coordsize="21600,21600">
              <v:path/>
              <v:fill on="f" focussize="0,0"/>
              <v:stroke/>
              <v:imagedata r:id="rId766" o:title=""/>
              <o:lock v:ext="edit" aspectratio="t"/>
            </v:shape>
            <v:shape id="_x0000_s9842" o:spid="_x0000_s9842" o:spt="75" type="#_x0000_t75" style="position:absolute;left:7162;top:814;height:346;width:216;" filled="f" coordsize="21600,21600">
              <v:path/>
              <v:fill on="f" focussize="0,0"/>
              <v:stroke/>
              <v:imagedata r:id="rId767" o:title=""/>
              <o:lock v:ext="edit" aspectratio="t"/>
            </v:shape>
          </v:group>
        </w:pict>
      </w:r>
      <w:r>
        <w:pict>
          <v:group id="_x0000_s9843" o:spid="_x0000_s9843" o:spt="203" style="position:absolute;left:0pt;margin-left:399.4pt;margin-top:47.95pt;height:185.2pt;width:102.8pt;mso-position-horizontal-relative:page;z-index:-9216;mso-width-relative:page;mso-height-relative:page;" coordorigin="7988,960" coordsize="2057,3704">
            <o:lock v:ext="edit"/>
            <v:shape id="_x0000_s9844" o:spid="_x0000_s9844" o:spt="75" type="#_x0000_t75" style="position:absolute;left:8599;top:1441;height:518;width:266;" filled="f" coordsize="21600,21600">
              <v:path/>
              <v:fill on="f" focussize="0,0"/>
              <v:stroke/>
              <v:imagedata r:id="rId768" o:title=""/>
              <o:lock v:ext="edit" aspectratio="t"/>
            </v:shape>
            <v:shape id="_x0000_s9845" o:spid="_x0000_s9845" o:spt="75" type="#_x0000_t75" style="position:absolute;left:8599;top:1686;height:518;width:252;" filled="f" coordsize="21600,21600">
              <v:path/>
              <v:fill on="f" focussize="0,0"/>
              <v:stroke/>
              <v:imagedata r:id="rId769" o:title=""/>
              <o:lock v:ext="edit" aspectratio="t"/>
            </v:shape>
            <v:shape id="_x0000_s9846" o:spid="_x0000_s9846" o:spt="75" type="#_x0000_t75" style="position:absolute;left:8717;top:1930;height:274;width:134;" filled="f" coordsize="21600,21600">
              <v:path/>
              <v:fill on="f" focussize="0,0"/>
              <v:stroke/>
              <v:imagedata r:id="rId770" o:title=""/>
              <o:lock v:ext="edit" aspectratio="t"/>
            </v:shape>
            <v:shape id="_x0000_s9847" o:spid="_x0000_s9847" o:spt="75" type="#_x0000_t75" style="position:absolute;left:9125;top:1441;height:518;width:324;" filled="f" coordsize="21600,21600">
              <v:path/>
              <v:fill on="f" focussize="0,0"/>
              <v:stroke/>
              <v:imagedata r:id="rId771" o:title=""/>
              <o:lock v:ext="edit" aspectratio="t"/>
            </v:shape>
            <v:shape id="_x0000_s9848" o:spid="_x0000_s9848" o:spt="75" type="#_x0000_t75" style="position:absolute;left:9125;top:1686;height:518;width:252;" filled="f" coordsize="21600,21600">
              <v:path/>
              <v:fill on="f" focussize="0,0"/>
              <v:stroke/>
              <v:imagedata r:id="rId772" o:title=""/>
              <o:lock v:ext="edit" aspectratio="t"/>
            </v:shape>
            <v:shape id="_x0000_s9849" o:spid="_x0000_s9849" o:spt="75" type="#_x0000_t75" style="position:absolute;left:9242;top:1930;height:274;width:134;" filled="f" coordsize="21600,21600">
              <v:path/>
              <v:fill on="f" focussize="0,0"/>
              <v:stroke/>
              <v:imagedata r:id="rId773" o:title=""/>
              <o:lock v:ext="edit" aspectratio="t"/>
            </v:shape>
            <v:shape id="_x0000_s9850" o:spid="_x0000_s9850" o:spt="75" type="#_x0000_t75" style="position:absolute;left:9634;top:1441;height:518;width:290;" filled="f" coordsize="21600,21600">
              <v:path/>
              <v:fill on="f" focussize="0,0"/>
              <v:stroke/>
              <v:imagedata r:id="rId774" o:title=""/>
              <o:lock v:ext="edit" aspectratio="t"/>
            </v:shape>
            <v:shape id="_x0000_s9851" o:spid="_x0000_s9851" o:spt="75" type="#_x0000_t75" style="position:absolute;left:9634;top:1686;height:518;width:252;" filled="f" coordsize="21600,21600">
              <v:path/>
              <v:fill on="f" focussize="0,0"/>
              <v:stroke/>
              <v:imagedata r:id="rId775" o:title=""/>
              <o:lock v:ext="edit" aspectratio="t"/>
            </v:shape>
            <v:shape id="_x0000_s9852" o:spid="_x0000_s9852" o:spt="75" type="#_x0000_t75" style="position:absolute;left:9751;top:1930;height:274;width:134;" filled="f" coordsize="21600,21600">
              <v:path/>
              <v:fill on="f" focussize="0,0"/>
              <v:stroke/>
              <v:imagedata r:id="rId776" o:title=""/>
              <o:lock v:ext="edit" aspectratio="t"/>
            </v:shape>
            <v:shape id="_x0000_s9853" o:spid="_x0000_s9853" o:spt="75" type="#_x0000_t75" style="position:absolute;left:8424;top:1129;height:317;width:1382;" filled="f" coordsize="21600,21600">
              <v:path/>
              <v:fill on="f" focussize="0,0"/>
              <v:stroke/>
              <v:imagedata r:id="rId777" o:title=""/>
              <o:lock v:ext="edit" aspectratio="t"/>
            </v:shape>
            <v:shape id="_x0000_s9854" o:spid="_x0000_s9854" o:spt="75" type="#_x0000_t75" style="position:absolute;left:8597;top:2418;height:266;width:98;" filled="f" coordsize="21600,21600">
              <v:path/>
              <v:fill on="f" focussize="0,0"/>
              <v:stroke/>
              <v:imagedata r:id="rId778" o:title=""/>
              <o:lock v:ext="edit" aspectratio="t"/>
            </v:shape>
            <v:shape id="_x0000_s9855" o:spid="_x0000_s9855" o:spt="75" type="#_x0000_t75" style="position:absolute;left:8602;top:2418;height:514;width:250;" filled="f" coordsize="21600,21600">
              <v:path/>
              <v:fill on="f" focussize="0,0"/>
              <v:stroke/>
              <v:imagedata r:id="rId779" o:title=""/>
              <o:lock v:ext="edit" aspectratio="t"/>
            </v:shape>
            <v:shape id="_x0000_s9856" o:spid="_x0000_s9856" o:spt="75" type="#_x0000_t75" style="position:absolute;left:8597;top:2658;height:514;width:257;" filled="f" coordsize="21600,21600">
              <v:path/>
              <v:fill on="f" focussize="0,0"/>
              <v:stroke/>
              <v:imagedata r:id="rId780" o:title=""/>
              <o:lock v:ext="edit" aspectratio="t"/>
            </v:shape>
            <v:shape id="_x0000_s9857" o:spid="_x0000_s9857" o:spt="75" type="#_x0000_t75" style="position:absolute;left:8602;top:2905;height:518;width:250;" filled="f" coordsize="21600,21600">
              <v:path/>
              <v:fill on="f" focussize="0,0"/>
              <v:stroke/>
              <v:imagedata r:id="rId781" o:title=""/>
              <o:lock v:ext="edit" aspectratio="t"/>
            </v:shape>
            <v:shape id="_x0000_s9858" o:spid="_x0000_s9858" o:spt="75" type="#_x0000_t75" style="position:absolute;left:8599;top:3150;height:518;width:254;" filled="f" coordsize="21600,21600">
              <v:path/>
              <v:fill on="f" focussize="0,0"/>
              <v:stroke/>
              <v:imagedata r:id="rId782" o:title=""/>
              <o:lock v:ext="edit" aspectratio="t"/>
            </v:shape>
            <v:shape id="_x0000_s9859" o:spid="_x0000_s9859" o:spt="75" type="#_x0000_t75" style="position:absolute;left:8719;top:3394;height:274;width:134;" filled="f" coordsize="21600,21600">
              <v:path/>
              <v:fill on="f" focussize="0,0"/>
              <v:stroke/>
              <v:imagedata r:id="rId783" o:title=""/>
              <o:lock v:ext="edit" aspectratio="t"/>
            </v:shape>
            <v:shape id="_x0000_s9860" o:spid="_x0000_s9860" o:spt="75" type="#_x0000_t75" style="position:absolute;left:9127;top:2418;height:274;width:96;" filled="f" coordsize="21600,21600">
              <v:path/>
              <v:fill on="f" focussize="0,0"/>
              <v:stroke/>
              <v:imagedata r:id="rId784" o:title=""/>
              <o:lock v:ext="edit" aspectratio="t"/>
            </v:shape>
            <v:shape id="_x0000_s9861" o:spid="_x0000_s9861" o:spt="75" type="#_x0000_t75" style="position:absolute;left:9127;top:2418;height:514;width:250;" filled="f" coordsize="21600,21600">
              <v:path/>
              <v:fill on="f" focussize="0,0"/>
              <v:stroke/>
              <v:imagedata r:id="rId785" o:title=""/>
              <o:lock v:ext="edit" aspectratio="t"/>
            </v:shape>
            <v:shape id="_x0000_s9862" o:spid="_x0000_s9862" o:spt="75" type="#_x0000_t75" style="position:absolute;left:9127;top:2658;height:521;width:250;" filled="f" coordsize="21600,21600">
              <v:path/>
              <v:fill on="f" focussize="0,0"/>
              <v:stroke/>
              <v:imagedata r:id="rId786" o:title=""/>
              <o:lock v:ext="edit" aspectratio="t"/>
            </v:shape>
            <v:shape id="_x0000_s9863" o:spid="_x0000_s9863" o:spt="75" type="#_x0000_t75" style="position:absolute;left:9127;top:2905;height:518;width:250;" filled="f" coordsize="21600,21600">
              <v:path/>
              <v:fill on="f" focussize="0,0"/>
              <v:stroke/>
              <v:imagedata r:id="rId787" o:title=""/>
              <o:lock v:ext="edit" aspectratio="t"/>
            </v:shape>
            <v:shape id="_x0000_s9864" o:spid="_x0000_s9864" o:spt="75" type="#_x0000_t75" style="position:absolute;left:9125;top:3150;height:518;width:252;" filled="f" coordsize="21600,21600">
              <v:path/>
              <v:fill on="f" focussize="0,0"/>
              <v:stroke/>
              <v:imagedata r:id="rId788" o:title=""/>
              <o:lock v:ext="edit" aspectratio="t"/>
            </v:shape>
            <v:shape id="_x0000_s9865" o:spid="_x0000_s9865" o:spt="75" type="#_x0000_t75" style="position:absolute;left:9240;top:3394;height:274;width:134;" filled="f" coordsize="21600,21600">
              <v:path/>
              <v:fill on="f" focussize="0,0"/>
              <v:stroke/>
              <v:imagedata r:id="rId789" o:title=""/>
              <o:lock v:ext="edit" aspectratio="t"/>
            </v:shape>
            <v:shape id="_x0000_s9866" o:spid="_x0000_s9866" o:spt="75" type="#_x0000_t75" style="position:absolute;left:9125;top:3639;height:518;width:214;" filled="f" coordsize="21600,21600">
              <v:path/>
              <v:fill on="f" focussize="0,0"/>
              <v:stroke/>
              <v:imagedata r:id="rId790" o:title=""/>
              <o:lock v:ext="edit" aspectratio="t"/>
            </v:shape>
            <v:shape id="_x0000_s9867" o:spid="_x0000_s9867" o:spt="75" type="#_x0000_t75" style="position:absolute;left:9245;top:3884;height:274;width:134;" filled="f" coordsize="21600,21600">
              <v:path/>
              <v:fill on="f" focussize="0,0"/>
              <v:stroke/>
              <v:imagedata r:id="rId791" o:title=""/>
              <o:lock v:ext="edit" aspectratio="t"/>
            </v:shape>
            <v:shape id="_x0000_s9868" o:spid="_x0000_s9868" o:spt="75" type="#_x0000_t75" style="position:absolute;left:9758;top:2418;height:274;width:134;" filled="f" coordsize="21600,21600">
              <v:path/>
              <v:fill on="f" focussize="0,0"/>
              <v:stroke/>
              <v:imagedata r:id="rId792" o:title=""/>
              <o:lock v:ext="edit" aspectratio="t"/>
            </v:shape>
            <v:shape id="_x0000_s9869" o:spid="_x0000_s9869" o:spt="75" type="#_x0000_t75" style="position:absolute;left:9636;top:2418;height:514;width:91;" filled="f" coordsize="21600,21600">
              <v:path/>
              <v:fill on="f" focussize="0,0"/>
              <v:stroke/>
              <v:imagedata r:id="rId793" o:title=""/>
              <o:lock v:ext="edit" aspectratio="t"/>
            </v:shape>
            <v:shape id="_x0000_s9870" o:spid="_x0000_s9870" o:spt="75" type="#_x0000_t75" style="position:absolute;left:9636;top:2658;height:521;width:250;" filled="f" coordsize="21600,21600">
              <v:path/>
              <v:fill on="f" focussize="0,0"/>
              <v:stroke/>
              <v:imagedata r:id="rId794" o:title=""/>
              <o:lock v:ext="edit" aspectratio="t"/>
            </v:shape>
            <v:shape id="_x0000_s9871" o:spid="_x0000_s9871" o:spt="75" type="#_x0000_t75" style="position:absolute;left:9758;top:2905;height:274;width:134;" filled="f" coordsize="21600,21600">
              <v:path/>
              <v:fill on="f" focussize="0,0"/>
              <v:stroke/>
              <v:imagedata r:id="rId792" o:title=""/>
              <o:lock v:ext="edit" aspectratio="t"/>
            </v:shape>
            <v:shape id="_x0000_s9872" o:spid="_x0000_s9872" o:spt="75" type="#_x0000_t75" style="position:absolute;left:9636;top:3150;height:274;width:91;" filled="f" coordsize="21600,21600">
              <v:path/>
              <v:fill on="f" focussize="0,0"/>
              <v:stroke/>
              <v:imagedata r:id="rId795" o:title=""/>
              <o:lock v:ext="edit" aspectratio="t"/>
            </v:shape>
            <v:shape id="_x0000_s9873" o:spid="_x0000_s9873" o:spt="75" type="#_x0000_t75" style="position:absolute;left:9634;top:3150;height:518;width:252;" filled="f" coordsize="21600,21600">
              <v:path/>
              <v:fill on="f" focussize="0,0"/>
              <v:stroke/>
              <v:imagedata r:id="rId796" o:title=""/>
              <o:lock v:ext="edit" aspectratio="t"/>
            </v:shape>
            <v:shape id="_x0000_s9874" o:spid="_x0000_s9874" o:spt="75" type="#_x0000_t75" style="position:absolute;left:9749;top:3394;height:274;width:134;" filled="f" coordsize="21600,21600">
              <v:path/>
              <v:fill on="f" focussize="0,0"/>
              <v:stroke/>
              <v:imagedata r:id="rId797" o:title=""/>
              <o:lock v:ext="edit" aspectratio="t"/>
            </v:shape>
            <v:shape id="_x0000_s9875" o:spid="_x0000_s9875" o:spt="75" type="#_x0000_t75" style="position:absolute;left:8599;top:3884;height:274;width:96;" filled="f" coordsize="21600,21600">
              <v:path/>
              <v:fill on="f" focussize="0,0"/>
              <v:stroke/>
              <v:imagedata r:id="rId798" o:title=""/>
              <o:lock v:ext="edit" aspectratio="t"/>
            </v:shape>
            <v:shape id="_x0000_s9876" o:spid="_x0000_s9876" o:spt="75" type="#_x0000_t75" style="position:absolute;left:8719;top:3884;height:274;width:134;" filled="f" coordsize="21600,21600">
              <v:path/>
              <v:fill on="f" focussize="0,0"/>
              <v:stroke/>
              <v:imagedata r:id="rId799" o:title=""/>
              <o:lock v:ext="edit" aspectratio="t"/>
            </v:shape>
            <v:shape id="_x0000_s9877" o:spid="_x0000_s9877" o:spt="75" type="#_x0000_t75" style="position:absolute;left:9634;top:3884;height:274;width:94;" filled="f" coordsize="21600,21600">
              <v:path/>
              <v:fill on="f" focussize="0,0"/>
              <v:stroke/>
              <v:imagedata r:id="rId800" o:title=""/>
              <o:lock v:ext="edit" aspectratio="t"/>
            </v:shape>
            <v:shape id="_x0000_s9878" o:spid="_x0000_s9878" o:spt="75" type="#_x0000_t75" style="position:absolute;left:9754;top:3884;height:274;width:134;" filled="f" coordsize="21600,21600">
              <v:path/>
              <v:fill on="f" focussize="0,0"/>
              <v:stroke/>
              <v:imagedata r:id="rId801" o:title=""/>
              <o:lock v:ext="edit" aspectratio="t"/>
            </v:shape>
            <v:shape id="_x0000_s9879" o:spid="_x0000_s9879" o:spt="75" type="#_x0000_t75" style="position:absolute;left:8071;top:1686;height:2664;width:175;" filled="f" coordsize="21600,21600">
              <v:path/>
              <v:fill on="f" focussize="0,0"/>
              <v:stroke/>
              <v:imagedata r:id="rId802" o:title=""/>
              <o:lock v:ext="edit" aspectratio="t"/>
            </v:shape>
            <v:shape id="_x0000_s9880" o:spid="_x0000_s9880" o:spt="75" type="#_x0000_t75" style="position:absolute;left:8090;top:4371;height:274;width:346;" filled="f" coordsize="21600,21600">
              <v:path/>
              <v:fill on="f" focussize="0,0"/>
              <v:stroke/>
              <v:imagedata r:id="rId803" o:title=""/>
              <o:lock v:ext="edit" aspectratio="t"/>
            </v:shape>
            <v:group id="_x0000_s9881" o:spid="_x0000_s9881" o:spt="203" style="position:absolute;left:7990;top:961;height:3550;width:2054;" coordorigin="7990,961" coordsize="2054,3550">
              <o:lock v:ext="edit"/>
              <v:shape id="_x0000_s9882" o:spid="_x0000_s9882" style="position:absolute;left:7990;top:961;height:3550;width:2054;" filled="f" stroked="t" coordorigin="7990,961" coordsize="2054,3550" path="m7990,4510l10044,4510,10044,961,7990,961,7990,4510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883" o:spid="_x0000_s9883" o:spt="75" type="#_x0000_t75" style="position:absolute;left:8803;top:4390;height:274;width:228;" filled="f" coordsize="21600,21600">
                <v:path/>
                <v:fill on="f" focussize="0,0"/>
                <v:stroke/>
                <v:imagedata r:id="rId804" o:title=""/>
                <o:lock v:ext="edit" aspectratio="t"/>
              </v:shape>
              <v:shape id="_x0000_s9884" o:spid="_x0000_s9884" o:spt="75" type="#_x0000_t75" style="position:absolute;left:9043;top:4390;height:274;width:250;" filled="f" coordsize="21600,21600">
                <v:path/>
                <v:fill on="f" focussize="0,0"/>
                <v:stroke/>
                <v:imagedata r:id="rId805" o:title=""/>
                <o:lock v:ext="edit" aspectratio="t"/>
              </v:shape>
              <v:shape id="_x0000_s9885" o:spid="_x0000_s9885" o:spt="75" type="#_x0000_t75" style="position:absolute;left:9312;top:4390;height:266;width:456;" filled="f" coordsize="21600,21600">
                <v:path/>
                <v:fill on="f" focussize="0,0"/>
                <v:stroke/>
                <v:imagedata r:id="rId806" o:title=""/>
                <o:lock v:ext="edit" aspectratio="t"/>
              </v:shape>
              <v:shape id="_x0000_s9886" o:spid="_x0000_s9886" o:spt="75" type="#_x0000_t75" style="position:absolute;left:8957;top:2173;height:274;width:96;" filled="f" coordsize="21600,21600">
                <v:path/>
                <v:fill on="f" focussize="0,0"/>
                <v:stroke/>
                <v:imagedata r:id="rId798" o:title=""/>
                <o:lock v:ext="edit" aspectratio="t"/>
              </v:shape>
              <v:shape id="_x0000_s9887" o:spid="_x0000_s9887" o:spt="75" type="#_x0000_t75" style="position:absolute;left:9096;top:2173;height:274;width:134;" filled="f" coordsize="21600,21600">
                <v:path/>
                <v:fill on="f" focussize="0,0"/>
                <v:stroke/>
                <v:imagedata r:id="rId807" o:title=""/>
                <o:lock v:ext="edit" aspectratio="t"/>
              </v:shape>
              <v:shape id="_x0000_s9888" o:spid="_x0000_s9888" o:spt="75" type="#_x0000_t75" style="position:absolute;left:9254;top:2173;height:266;width:269;" filled="f" coordsize="21600,21600">
                <v:path/>
                <v:fill on="f" focussize="0,0"/>
                <v:stroke/>
                <v:imagedata r:id="rId808" o:title=""/>
                <o:lock v:ext="edit" aspectratio="t"/>
              </v:shape>
            </v:group>
            <v:group id="_x0000_s9889" o:spid="_x0000_s9889" o:spt="203" style="position:absolute;left:7990;top:1333;height:2;width:2054;" coordorigin="7990,1333" coordsize="2054,2">
              <o:lock v:ext="edit"/>
              <v:shape id="_x0000_s9890" o:spid="_x0000_s9890" style="position:absolute;left:7990;top:1333;height:2;width:2054;" filled="f" stroked="t" coordorigin="7990,1333" coordsize="2054,2" path="m7990,1333l10044,13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1" o:spid="_x0000_s9891" o:spt="203" style="position:absolute;left:7992;top:1549;height:2;width:2047;" coordorigin="7992,1549" coordsize="2047,2">
              <o:lock v:ext="edit"/>
              <v:shape id="_x0000_s9892" o:spid="_x0000_s9892" style="position:absolute;left:7992;top:1549;height:2;width:2047;" filled="f" stroked="t" coordorigin="7992,1549" coordsize="2047,2" path="m7992,1549l10039,155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3" o:spid="_x0000_s9893" o:spt="203" style="position:absolute;left:7992;top:1803;height:2;width:2047;" coordorigin="7992,1803" coordsize="2047,2">
              <o:lock v:ext="edit"/>
              <v:shape id="_x0000_s9894" o:spid="_x0000_s9894" style="position:absolute;left:7992;top:1803;height:2;width:2047;" filled="f" stroked="t" coordorigin="7992,1803" coordsize="2047,0" path="m7992,1803l10039,18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5" o:spid="_x0000_s9895" o:spt="203" style="position:absolute;left:7992;top:2058;height:2;width:2047;" coordorigin="7992,2058" coordsize="2047,2">
              <o:lock v:ext="edit"/>
              <v:shape id="_x0000_s9896" o:spid="_x0000_s9896" style="position:absolute;left:7992;top:2058;height:2;width:2047;" filled="f" stroked="t" coordorigin="7992,2058" coordsize="2047,0" path="m7992,2058l10039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7" o:spid="_x0000_s9897" o:spt="203" style="position:absolute;left:7992;top:2300;height:2;width:2047;" coordorigin="7992,2300" coordsize="2047,2">
              <o:lock v:ext="edit"/>
              <v:shape id="_x0000_s9898" o:spid="_x0000_s9898" style="position:absolute;left:7992;top:2300;height:2;width:2047;" filled="f" stroked="t" coordorigin="7992,2300" coordsize="2047,2" path="m7992,2300l10039,23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9" o:spid="_x0000_s9899" o:spt="203" style="position:absolute;left:7992;top:2554;height:2;width:2047;" coordorigin="7992,2554" coordsize="2047,2">
              <o:lock v:ext="edit"/>
              <v:shape id="_x0000_s9900" o:spid="_x0000_s9900" style="position:absolute;left:7992;top:2554;height:2;width:2047;" filled="f" stroked="t" coordorigin="7992,2554" coordsize="2047,0" path="m7992,2554l10039,25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1" o:spid="_x0000_s9901" o:spt="203" style="position:absolute;left:7992;top:2780;height:2;width:2047;" coordorigin="7992,2780" coordsize="2047,2">
              <o:lock v:ext="edit"/>
              <v:shape id="_x0000_s9902" o:spid="_x0000_s9902" style="position:absolute;left:7992;top:2780;height:2;width:2047;" filled="f" stroked="t" coordorigin="7992,2780" coordsize="2047,0" path="m7992,2780l10039,278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3" o:spid="_x0000_s9903" o:spt="203" style="position:absolute;left:7992;top:3044;height:2;width:2047;" coordorigin="7992,3044" coordsize="2047,2">
              <o:lock v:ext="edit"/>
              <v:shape id="_x0000_s9904" o:spid="_x0000_s9904" style="position:absolute;left:7992;top:3044;height:2;width:2047;" filled="f" stroked="t" coordorigin="7992,3044" coordsize="2047,0" path="m7992,3044l10039,304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5" o:spid="_x0000_s9905" o:spt="203" style="position:absolute;left:7992;top:3267;height:2;width:2047;" coordorigin="7992,3267" coordsize="2047,2">
              <o:lock v:ext="edit"/>
              <v:shape id="_x0000_s9906" o:spid="_x0000_s9906" style="position:absolute;left:7992;top:3267;height:2;width:2047;" filled="f" stroked="t" coordorigin="7992,3267" coordsize="2047,2" path="m7992,3267l10039,327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7" o:spid="_x0000_s9907" o:spt="203" style="position:absolute;left:7992;top:3531;height:2;width:2047;" coordorigin="7992,3531" coordsize="2047,2">
              <o:lock v:ext="edit"/>
              <v:shape id="_x0000_s9908" o:spid="_x0000_s9908" style="position:absolute;left:7992;top:3531;height:2;width:2047;" filled="f" stroked="t" coordorigin="7992,3531" coordsize="2047,0" path="m7992,3531l10039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9" o:spid="_x0000_s9909" o:spt="203" style="position:absolute;left:7992;top:3757;height:2;width:2047;" coordorigin="7992,3757" coordsize="2047,2">
              <o:lock v:ext="edit"/>
              <v:shape id="_x0000_s9910" o:spid="_x0000_s9910" style="position:absolute;left:7992;top:3757;height:2;width:2047;" filled="f" stroked="t" coordorigin="7992,3757" coordsize="2047,0" path="m7992,3757l10039,375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1" o:spid="_x0000_s9911" o:spt="203" style="position:absolute;left:7992;top:4009;height:2;width:2047;" coordorigin="7992,4009" coordsize="2047,2">
              <o:lock v:ext="edit"/>
              <v:shape id="_x0000_s9912" o:spid="_x0000_s9912" style="position:absolute;left:7992;top:4009;height:2;width:2047;" filled="f" stroked="t" coordorigin="7992,4009" coordsize="2047,0" path="m7992,4009l10039,400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3" o:spid="_x0000_s9913" o:spt="203" style="position:absolute;left:7992;top:4254;height:2;width:2047;" coordorigin="7992,4254" coordsize="2047,2">
              <o:lock v:ext="edit"/>
              <v:shape id="_x0000_s9914" o:spid="_x0000_s9914" style="position:absolute;left:7992;top:4254;height:2;width:2047;" filled="f" stroked="t" coordorigin="7992,4254" coordsize="2047,2" path="m7992,4254l10039,425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5" o:spid="_x0000_s9915" o:spt="203" style="position:absolute;left:8515;top:1333;height:3182;width:2;" coordorigin="8515,1333" coordsize="2,3182">
              <o:lock v:ext="edit"/>
              <v:shape id="_x0000_s9916" o:spid="_x0000_s9916" style="position:absolute;left:8515;top:1333;height:3182;width:2;" filled="f" stroked="t" coordorigin="8515,1333" coordsize="2,3182" path="m8515,1333l8518,451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7" o:spid="_x0000_s9917" o:spt="203" style="position:absolute;left:8959;top:1333;height:725;width:2;" coordorigin="8959,1333" coordsize="2,725">
              <o:lock v:ext="edit"/>
              <v:shape id="_x0000_s9918" o:spid="_x0000_s9918" style="position:absolute;left:8959;top:1333;height:725;width:2;" filled="f" stroked="t" coordorigin="8959,1333" coordsize="0,725" path="m8959,1333l8959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9" o:spid="_x0000_s9919" o:spt="203" style="position:absolute;left:9502;top:1333;height:725;width:2;" coordorigin="9502,1333" coordsize="2,725">
              <o:lock v:ext="edit"/>
              <v:shape id="_x0000_s9920" o:spid="_x0000_s9920" style="position:absolute;left:9502;top:1333;height:725;width:2;" filled="f" stroked="t" coordorigin="9502,1333" coordsize="2,725" path="m9502,1333l9504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1" o:spid="_x0000_s9921" o:spt="203" style="position:absolute;left:8959;top:2293;height:1238;width:2;" coordorigin="8959,2293" coordsize="2,1238">
              <o:lock v:ext="edit"/>
              <v:shape id="_x0000_s9922" o:spid="_x0000_s9922" style="position:absolute;left:8959;top:2293;height:1238;width:2;" filled="f" stroked="t" coordorigin="8959,2293" coordsize="0,1238" path="m8959,2293l8959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3" o:spid="_x0000_s9923" o:spt="203" style="position:absolute;left:9502;top:2293;height:1238;width:2;" coordorigin="9502,2293" coordsize="2,1238">
              <o:lock v:ext="edit"/>
              <v:shape id="_x0000_s9924" o:spid="_x0000_s9924" style="position:absolute;left:9502;top:2293;height:1238;width:2;" filled="f" stroked="t" coordorigin="9502,2293" coordsize="2,1238" path="m9502,2293l9504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5" o:spid="_x0000_s9925" o:spt="203" style="position:absolute;left:8959;top:3747;height:252;width:2;" coordorigin="8959,3747" coordsize="2,252">
              <o:lock v:ext="edit"/>
              <v:shape id="_x0000_s9926" o:spid="_x0000_s9926" style="position:absolute;left:8959;top:3747;height:252;width:2;" filled="f" stroked="t" coordorigin="8959,3747" coordsize="0,252" path="m8959,3747l8959,399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7" o:spid="_x0000_s9927" o:spt="203" style="position:absolute;left:9502;top:3747;height:252;width:2;" coordorigin="9502,3747" coordsize="2,252">
              <o:lock v:ext="edit"/>
              <v:shape id="_x0000_s9928" o:spid="_x0000_s9928" style="position:absolute;left:9502;top:3747;height:252;width:2;" filled="f" stroked="t" coordorigin="9502,3747" coordsize="2,252" path="m9502,3747l9504,3999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929" o:spid="_x0000_s9929" o:spt="75" type="#_x0000_t75" style="position:absolute;left:8918;top:4124;height:274;width:98;" filled="f" coordsize="21600,21600">
                <v:path/>
                <v:fill on="f" focussize="0,0"/>
                <v:stroke/>
                <v:imagedata r:id="rId809" o:title=""/>
                <o:lock v:ext="edit" aspectratio="t"/>
              </v:shape>
              <v:shape id="_x0000_s9930" o:spid="_x0000_s9930" o:spt="75" type="#_x0000_t75" style="position:absolute;left:9062;top:4124;height:274;width:211;" filled="f" coordsize="21600,21600">
                <v:path/>
                <v:fill on="f" focussize="0,0"/>
                <v:stroke/>
                <v:imagedata r:id="rId810" o:title=""/>
                <o:lock v:ext="edit" aspectratio="t"/>
              </v:shape>
              <v:shape id="_x0000_s9931" o:spid="_x0000_s9931" o:spt="75" type="#_x0000_t75" style="position:absolute;left:9312;top:4124;height:274;width:211;" filled="f" coordsize="21600,21600">
                <v:path/>
                <v:fill on="f" focussize="0,0"/>
                <v:stroke/>
                <v:imagedata r:id="rId811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me</w:t>
      </w:r>
      <w:r>
        <w:rPr>
          <w:rFonts w:ascii="Arial" w:hAnsi="Arial" w:eastAsia="Arial" w:cs="Arial"/>
          <w:b/>
          <w:bCs/>
          <w:spacing w:val="-2"/>
          <w:w w:val="99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s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80" w:bottom="1100" w:left="700" w:header="216" w:footer="901" w:gutter="0"/>
        </w:sectPr>
      </w:pPr>
    </w:p>
    <w:p>
      <w:pPr>
        <w:spacing w:before="0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2"/>
          <w:szCs w:val="22"/>
        </w:rPr>
      </w:pPr>
      <w:r>
        <w:pict>
          <v:group id="_x0000_s9932" o:spid="_x0000_s9932" o:spt="203" style="position:absolute;left:0pt;margin-left:43.9pt;margin-top:0.2pt;height:12.6pt;width:515.85pt;mso-position-horizontal-relative:page;z-index:-9216;mso-width-relative:page;mso-height-relative:page;" coordorigin="878,5" coordsize="10318,252">
            <o:lock v:ext="edit"/>
            <v:shape id="_x0000_s9933" o:spid="_x0000_s9933" style="position:absolute;left:878;top:5;height:252;width:10318;" fillcolor="#2268AE" filled="t" stroked="f" coordorigin="878,5" coordsize="10318,252" path="m878,257l11196,257,11196,5,878,5,878,25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C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on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 xml:space="preserve">act 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n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f</w:t>
      </w:r>
      <w:r>
        <w:rPr>
          <w:rFonts w:ascii="Arial" w:hAnsi="Arial" w:eastAsia="Arial" w:cs="Arial"/>
          <w:b/>
          <w:bCs/>
          <w:color w:val="FFFFFF"/>
          <w:spacing w:val="-3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rm</w:t>
      </w:r>
      <w:r>
        <w:rPr>
          <w:rFonts w:ascii="Arial" w:hAnsi="Arial" w:eastAsia="Arial" w:cs="Arial"/>
          <w:b/>
          <w:bCs/>
          <w:color w:val="FFFFFF"/>
          <w:spacing w:val="-3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on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0" w:lineRule="auto"/>
        <w:ind w:left="315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639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USA</w:t>
      </w:r>
    </w:p>
    <w:p>
      <w:pPr>
        <w:spacing w:before="6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408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2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408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746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939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fldChar w:fldCharType="begin"/>
      </w:r>
      <w:r>
        <w:instrText xml:space="preserve"> HYPERLINK "mailto:marcom@akrossilicon.com" \h </w:instrText>
      </w:r>
      <w:r>
        <w:fldChar w:fldCharType="separate"/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@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fldChar w:fldCharType="end"/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ebs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//ww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fldChar w:fldCharType="end"/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01" w:gutter="0"/>
          <w:cols w:equalWidth="0" w:num="2">
            <w:col w:w="3240" w:space="584"/>
            <w:col w:w="681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24" w:after="0" w:line="240" w:lineRule="auto"/>
        <w:ind w:left="207" w:right="8508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9934" o:spid="_x0000_s9934" o:spt="203" style="position:absolute;left:0pt;margin-left:43.9pt;margin-top:1.4pt;height:12.7pt;width:515.85pt;mso-position-horizontal-relative:page;z-index:-9216;mso-width-relative:page;mso-height-relative:page;" coordorigin="878,29" coordsize="10318,254">
            <o:lock v:ext="edit"/>
            <v:shape id="_x0000_s9935" o:spid="_x0000_s9935" style="position:absolute;left:878;top:29;height:254;width:10318;" fillcolor="#2268AE" filled="t" stroked="f" coordorigin="878,29" coordsize="10318,254" path="m878,283l11196,283,11196,29,878,29,878,28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Im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po</w:t>
      </w:r>
      <w:r>
        <w:rPr>
          <w:rFonts w:ascii="Arial" w:hAnsi="Arial" w:eastAsia="Arial" w:cs="Arial"/>
          <w:b/>
          <w:bCs/>
          <w:color w:val="FFFFFF"/>
          <w:spacing w:val="-2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 xml:space="preserve">ant </w: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N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ces</w:t>
      </w:r>
    </w:p>
    <w:p>
      <w:pPr>
        <w:spacing w:before="2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9082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Le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-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not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207" w:right="123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Co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©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20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1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4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TM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2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ghts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2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ther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na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2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ands</w:t>
      </w:r>
      <w:r>
        <w:rPr>
          <w:rFonts w:ascii="Arial" w:hAnsi="Arial" w:eastAsia="Arial" w:cs="Arial"/>
          <w:spacing w:val="2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ade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rk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2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2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the</w:t>
      </w:r>
      <w:r>
        <w:rPr>
          <w:rFonts w:ascii="Arial" w:hAnsi="Arial" w:eastAsia="Arial" w:cs="Arial"/>
          <w:spacing w:val="2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op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1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of othe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os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3"/>
          <w:w w:val="100"/>
          <w:position w:val="6"/>
          <w:sz w:val="13"/>
          <w:szCs w:val="13"/>
        </w:rPr>
        <w:t>T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M</w:t>
      </w:r>
      <w:r>
        <w:rPr>
          <w:rFonts w:ascii="Arial" w:hAnsi="Arial" w:eastAsia="Arial" w:cs="Arial"/>
          <w:spacing w:val="24"/>
          <w:w w:val="100"/>
          <w:position w:val="6"/>
          <w:sz w:val="13"/>
          <w:szCs w:val="13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no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 or</w:t>
      </w:r>
      <w:r>
        <w:rPr>
          <w:rFonts w:ascii="Arial" w:hAnsi="Arial" w:eastAsia="Arial" w:cs="Arial"/>
          <w:spacing w:val="1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nta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1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ent.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ht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od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enh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er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ges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ts 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odu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ts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1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eastAsia="Arial" w:cs="Arial"/>
          <w:spacing w:val="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ue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rv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ut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eastAsia="Arial" w:cs="Arial"/>
          <w:spacing w:val="-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-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 b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-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 be</w:t>
      </w:r>
      <w:r>
        <w:rPr>
          <w:rFonts w:ascii="Arial" w:hAnsi="Arial" w:eastAsia="Arial" w:cs="Arial"/>
          <w:spacing w:val="-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of 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7816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efe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en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si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-5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li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y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3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ed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1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the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ned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ent.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ght to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ents</w:t>
      </w:r>
      <w:r>
        <w:rPr>
          <w:rFonts w:ascii="Arial" w:hAnsi="Arial" w:eastAsia="Arial" w:cs="Arial"/>
          <w:spacing w:val="-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her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anges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out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39" w:lineRule="auto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ated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on's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hed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 of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other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os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d/or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ned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28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does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gns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hou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ete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 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tem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</w:p>
    <w:p>
      <w:pPr>
        <w:spacing w:before="1" w:after="0" w:line="230" w:lineRule="exact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ted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 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ng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0" w:after="0" w:line="227" w:lineRule="exact"/>
        <w:ind w:left="207" w:right="3850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at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ww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fldChar w:fldCharType="end"/>
      </w:r>
    </w:p>
    <w:p>
      <w:pPr>
        <w:spacing w:before="9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844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ppo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licy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2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:  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'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C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RT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YS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 </w:t>
      </w:r>
      <w:r>
        <w:rPr>
          <w:rFonts w:ascii="Arial" w:hAnsi="Arial" w:eastAsia="Arial" w:cs="Arial"/>
          <w:spacing w:val="1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HIS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 </w:t>
      </w:r>
      <w:r>
        <w:rPr>
          <w:rFonts w:ascii="Arial" w:hAnsi="Arial" w:eastAsia="Arial" w:cs="Arial"/>
          <w:spacing w:val="1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UCH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DUC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UCH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YS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ING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RMI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CH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 IS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4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CH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LD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“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e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uppo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”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1)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ded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 bo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2)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e,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3)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ng,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to,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a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j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</w:t>
      </w:r>
      <w:r>
        <w:rPr>
          <w:rFonts w:ascii="Arial" w:hAnsi="Arial" w:eastAsia="Arial" w:cs="Arial"/>
          <w:spacing w:val="5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“cr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t”</w:t>
      </w:r>
      <w:r>
        <w:rPr>
          <w:rFonts w:ascii="Arial" w:hAnsi="Arial" w:eastAsia="Arial" w:cs="Arial"/>
          <w:spacing w:val="1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em who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 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 or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 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after="0" w:line="240" w:lineRule="auto"/>
        <w:jc w:val="both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7258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B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NCE</w:t>
      </w:r>
      <w:r>
        <w:rPr>
          <w:rFonts w:ascii="Arial" w:hAnsi="Arial" w:eastAsia="Arial" w:cs="Arial"/>
          <w:color w:val="2268AE"/>
          <w:spacing w:val="-1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M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NCE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2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7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that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4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4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us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“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RoH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”)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4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0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02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/9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5/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 the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 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27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J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ua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2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003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 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 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ous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q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ent.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 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our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ge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the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no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 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date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tate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9" w:after="0" w:line="220" w:lineRule="exact"/>
        <w:jc w:val="left"/>
        <w:rPr>
          <w:sz w:val="22"/>
          <w:szCs w:val="22"/>
        </w:rPr>
      </w:pPr>
    </w:p>
    <w:tbl>
      <w:tblPr>
        <w:tblStyle w:val="3"/>
        <w:tblW w:w="4723" w:type="dxa"/>
        <w:tblInd w:w="29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4"/>
        <w:gridCol w:w="307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exact"/>
        </w:trPr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</w:p>
        </w:tc>
        <w:tc>
          <w:tcPr>
            <w:tcW w:w="3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</w:tr>
      <w:tr>
        <w:tblPrEx>
          <w:tblLayout w:type="fixed"/>
        </w:tblPrEx>
        <w:trPr>
          <w:trHeight w:val="302" w:hRule="exact"/>
        </w:trPr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</w:p>
        </w:tc>
        <w:tc>
          <w:tcPr>
            <w:tcW w:w="3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,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</w:tr>
    </w:tbl>
    <w:p/>
    <w:sectPr>
      <w:footerReference r:id="rId11" w:type="default"/>
      <w:pgSz w:w="12240" w:h="15840"/>
      <w:pgMar w:top="1800" w:right="900" w:bottom="1180" w:left="700" w:header="216" w:footer="993" w:gutter="0"/>
      <w:pgNumType w:start="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53" o:spid="_x0000_s2053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54" o:spid="_x0000_s2054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55" o:spid="_x0000_s2055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56" o:spid="_x0000_s2056" o:spt="202" type="#_x0000_t202" style="position:absolute;left:0pt;margin-left:538.8pt;margin-top:762pt;height:13.95pt;width:10.6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57" o:spid="_x0000_s205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58" o:spid="_x0000_s2058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59" o:spid="_x0000_s2059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0" o:spid="_x0000_s2060" o:spt="202" type="#_x0000_t202" style="position:absolute;left:0pt;margin-left:538.8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1" o:spid="_x0000_s2061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62" o:spid="_x0000_s2062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63" o:spid="_x0000_s2063" o:spt="202" type="#_x0000_t202" style="position:absolute;left:0pt;margin-left:223.95pt;margin-top:735.9pt;height:26.3pt;width:155.1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nn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eastAsia="Arial" w:cs="Arial"/>
                    <w:spacing w:val="-8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4" o:spid="_x0000_s2064" o:spt="202" type="#_x0000_t202" style="position:absolute;left:0pt;margin-left:541.45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5" o:spid="_x0000_s2065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66" o:spid="_x0000_s2066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67" o:spid="_x0000_s2067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539.8pt;margin-top:762pt;height:13.95pt;width:15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rPr>
                    <w:rFonts w:ascii="Arial" w:hAnsi="Arial" w:eastAsia="Arial" w:cs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t>5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9" o:spid="_x0000_s2069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70" o:spid="_x0000_s2070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71" o:spid="_x0000_s2071" o:spt="202" type="#_x0000_t202" style="position:absolute;left:0pt;margin-left:223.95pt;margin-top:735.9pt;height:26.3pt;width:155.1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nn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eastAsia="Arial" w:cs="Arial"/>
                    <w:spacing w:val="-8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2" o:spid="_x0000_s2072" o:spt="202" type="#_x0000_t202" style="position:absolute;left:0pt;margin-left:542.45pt;margin-top:762pt;height:13.95pt;width:15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rPr>
                    <w:rFonts w:ascii="Arial" w:hAnsi="Arial" w:eastAsia="Arial" w:cs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t>6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73" o:spid="_x0000_s2073" o:spt="202" type="#_x0000_t202" style="position:absolute;left:0pt;margin-left:201.65pt;margin-top:736.5pt;height:26.2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4" o:spid="_x0000_s2074" o:spt="202" type="#_x0000_t202" style="position:absolute;left:0pt;margin-left:534.75pt;margin-top:762pt;height:14.45pt;width:21.3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75" o:spid="_x0000_s2075" o:spt="202" type="#_x0000_t202" style="position:absolute;left:0pt;margin-left:201.65pt;margin-top:736.5pt;height:26.2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6" o:spid="_x0000_s2076" o:spt="202" type="#_x0000_t202" style="position:absolute;left:0pt;margin-left:538.1pt;margin-top:762pt;height:14.45pt;width:17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77" o:spid="_x0000_s207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78" o:spid="_x0000_s2078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79" o:spid="_x0000_s2079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80" o:spid="_x0000_s2080" o:spt="202" type="#_x0000_t202" style="position:absolute;left:0pt;margin-left:538.8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49" o:spid="_x0000_s2049" o:spt="75" type="#_x0000_t75" style="position:absolute;left:0pt;margin-left:40.3pt;margin-top:10.8pt;height:72pt;width:161.75pt;mso-position-horizontal-relative:page;mso-position-vertical-relative:page;z-index:-9216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  <w:r>
      <w:pict>
        <v:group id="_x0000_s2050" o:spid="_x0000_s2050" o:spt="203" style="position:absolute;left:0pt;margin-left:44.4pt;margin-top:91.6pt;height:0.1pt;width:512.25pt;mso-position-horizontal-relative:page;mso-position-vertical-relative:page;z-index:-9216;mso-width-relative:page;mso-height-relative:page;" coordorigin="888,1832" coordsize="10246,2">
          <o:lock v:ext="edit"/>
          <v:shape id="_x0000_s2051" o:spid="_x0000_s2051" style="position:absolute;left:888;top:1832;height:2;width:10246;" filled="f" stroked="t" coordorigin="888,1832" coordsize="10246,0" path="m888,1832l11134,1832e">
            <v:path arrowok="t"/>
            <v:fill on="f" focussize="0,0"/>
            <v:stroke weight="2.14pt" color="#2268AD"/>
            <v:imagedata o:title=""/>
            <o:lock v:ext="edit"/>
          </v:shape>
        </v:group>
      </w:pict>
    </w:r>
    <w:r>
      <w:pict>
        <v:shape id="_x0000_s2052" o:spid="_x0000_s2052" o:spt="202" type="#_x0000_t202" style="position:absolute;left:0pt;margin-left:300.3pt;margin-top:29.85pt;height:16pt;width:51.9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97" w:lineRule="exact"/>
                  <w:ind w:left="20" w:right="-62"/>
                  <w:jc w:val="left"/>
                  <w:rPr>
                    <w:rFonts w:ascii="Arial" w:hAnsi="Arial" w:eastAsia="Arial" w:cs="Arial"/>
                    <w:sz w:val="28"/>
                    <w:szCs w:val="28"/>
                  </w:rPr>
                </w:pPr>
                <w:r>
                  <w:rPr>
                    <w:rFonts w:ascii="Arial" w:hAnsi="Arial" w:eastAsia="Arial" w:cs="Arial"/>
                    <w:color w:val="2268AE"/>
                    <w:spacing w:val="0"/>
                    <w:w w:val="100"/>
                    <w:sz w:val="28"/>
                    <w:szCs w:val="28"/>
                  </w:rPr>
                  <w:t>AS1138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38D415E7"/>
    <w:rsid w:val="67181E74"/>
    <w:rsid w:val="705A4E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3,4,5,6,7,8,9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pn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png"/><Relationship Id="rId93" Type="http://schemas.openxmlformats.org/officeDocument/2006/relationships/image" Target="media/image82.png"/><Relationship Id="rId92" Type="http://schemas.openxmlformats.org/officeDocument/2006/relationships/image" Target="media/image81.jpeg"/><Relationship Id="rId91" Type="http://schemas.openxmlformats.org/officeDocument/2006/relationships/image" Target="media/image80.jpeg"/><Relationship Id="rId90" Type="http://schemas.openxmlformats.org/officeDocument/2006/relationships/image" Target="media/image79.png"/><Relationship Id="rId9" Type="http://schemas.openxmlformats.org/officeDocument/2006/relationships/footer" Target="footer6.xml"/><Relationship Id="rId89" Type="http://schemas.openxmlformats.org/officeDocument/2006/relationships/image" Target="media/image78.pn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3" Type="http://schemas.openxmlformats.org/officeDocument/2006/relationships/fontTable" Target="fontTable.xml"/><Relationship Id="rId812" Type="http://schemas.openxmlformats.org/officeDocument/2006/relationships/customXml" Target="../customXml/item1.xml"/><Relationship Id="rId811" Type="http://schemas.openxmlformats.org/officeDocument/2006/relationships/image" Target="media/image800.png"/><Relationship Id="rId810" Type="http://schemas.openxmlformats.org/officeDocument/2006/relationships/image" Target="media/image799.png"/><Relationship Id="rId81" Type="http://schemas.openxmlformats.org/officeDocument/2006/relationships/image" Target="media/image70.png"/><Relationship Id="rId809" Type="http://schemas.openxmlformats.org/officeDocument/2006/relationships/image" Target="media/image798.png"/><Relationship Id="rId808" Type="http://schemas.openxmlformats.org/officeDocument/2006/relationships/image" Target="media/image797.png"/><Relationship Id="rId807" Type="http://schemas.openxmlformats.org/officeDocument/2006/relationships/image" Target="media/image796.png"/><Relationship Id="rId806" Type="http://schemas.openxmlformats.org/officeDocument/2006/relationships/image" Target="media/image795.png"/><Relationship Id="rId805" Type="http://schemas.openxmlformats.org/officeDocument/2006/relationships/image" Target="media/image794.png"/><Relationship Id="rId804" Type="http://schemas.openxmlformats.org/officeDocument/2006/relationships/image" Target="media/image793.png"/><Relationship Id="rId803" Type="http://schemas.openxmlformats.org/officeDocument/2006/relationships/image" Target="media/image792.png"/><Relationship Id="rId802" Type="http://schemas.openxmlformats.org/officeDocument/2006/relationships/image" Target="media/image791.png"/><Relationship Id="rId801" Type="http://schemas.openxmlformats.org/officeDocument/2006/relationships/image" Target="media/image790.png"/><Relationship Id="rId800" Type="http://schemas.openxmlformats.org/officeDocument/2006/relationships/image" Target="media/image789.png"/><Relationship Id="rId80" Type="http://schemas.openxmlformats.org/officeDocument/2006/relationships/image" Target="media/image69.png"/><Relationship Id="rId8" Type="http://schemas.openxmlformats.org/officeDocument/2006/relationships/footer" Target="footer5.xml"/><Relationship Id="rId799" Type="http://schemas.openxmlformats.org/officeDocument/2006/relationships/image" Target="media/image788.png"/><Relationship Id="rId798" Type="http://schemas.openxmlformats.org/officeDocument/2006/relationships/image" Target="media/image787.png"/><Relationship Id="rId797" Type="http://schemas.openxmlformats.org/officeDocument/2006/relationships/image" Target="media/image786.png"/><Relationship Id="rId796" Type="http://schemas.openxmlformats.org/officeDocument/2006/relationships/image" Target="media/image785.png"/><Relationship Id="rId795" Type="http://schemas.openxmlformats.org/officeDocument/2006/relationships/image" Target="media/image784.png"/><Relationship Id="rId794" Type="http://schemas.openxmlformats.org/officeDocument/2006/relationships/image" Target="media/image783.png"/><Relationship Id="rId793" Type="http://schemas.openxmlformats.org/officeDocument/2006/relationships/image" Target="media/image782.png"/><Relationship Id="rId792" Type="http://schemas.openxmlformats.org/officeDocument/2006/relationships/image" Target="media/image781.png"/><Relationship Id="rId791" Type="http://schemas.openxmlformats.org/officeDocument/2006/relationships/image" Target="media/image780.png"/><Relationship Id="rId790" Type="http://schemas.openxmlformats.org/officeDocument/2006/relationships/image" Target="media/image779.png"/><Relationship Id="rId79" Type="http://schemas.openxmlformats.org/officeDocument/2006/relationships/image" Target="media/image68.png"/><Relationship Id="rId789" Type="http://schemas.openxmlformats.org/officeDocument/2006/relationships/image" Target="media/image778.png"/><Relationship Id="rId788" Type="http://schemas.openxmlformats.org/officeDocument/2006/relationships/image" Target="media/image777.png"/><Relationship Id="rId787" Type="http://schemas.openxmlformats.org/officeDocument/2006/relationships/image" Target="media/image776.png"/><Relationship Id="rId786" Type="http://schemas.openxmlformats.org/officeDocument/2006/relationships/image" Target="media/image775.png"/><Relationship Id="rId785" Type="http://schemas.openxmlformats.org/officeDocument/2006/relationships/image" Target="media/image774.png"/><Relationship Id="rId784" Type="http://schemas.openxmlformats.org/officeDocument/2006/relationships/image" Target="media/image773.png"/><Relationship Id="rId783" Type="http://schemas.openxmlformats.org/officeDocument/2006/relationships/image" Target="media/image772.png"/><Relationship Id="rId782" Type="http://schemas.openxmlformats.org/officeDocument/2006/relationships/image" Target="media/image771.png"/><Relationship Id="rId781" Type="http://schemas.openxmlformats.org/officeDocument/2006/relationships/image" Target="media/image770.png"/><Relationship Id="rId780" Type="http://schemas.openxmlformats.org/officeDocument/2006/relationships/image" Target="media/image769.png"/><Relationship Id="rId78" Type="http://schemas.openxmlformats.org/officeDocument/2006/relationships/image" Target="media/image67.png"/><Relationship Id="rId779" Type="http://schemas.openxmlformats.org/officeDocument/2006/relationships/image" Target="media/image768.png"/><Relationship Id="rId778" Type="http://schemas.openxmlformats.org/officeDocument/2006/relationships/image" Target="media/image767.png"/><Relationship Id="rId777" Type="http://schemas.openxmlformats.org/officeDocument/2006/relationships/image" Target="media/image766.png"/><Relationship Id="rId776" Type="http://schemas.openxmlformats.org/officeDocument/2006/relationships/image" Target="media/image765.png"/><Relationship Id="rId775" Type="http://schemas.openxmlformats.org/officeDocument/2006/relationships/image" Target="media/image764.png"/><Relationship Id="rId774" Type="http://schemas.openxmlformats.org/officeDocument/2006/relationships/image" Target="media/image763.png"/><Relationship Id="rId773" Type="http://schemas.openxmlformats.org/officeDocument/2006/relationships/image" Target="media/image762.png"/><Relationship Id="rId772" Type="http://schemas.openxmlformats.org/officeDocument/2006/relationships/image" Target="media/image761.png"/><Relationship Id="rId771" Type="http://schemas.openxmlformats.org/officeDocument/2006/relationships/image" Target="media/image760.png"/><Relationship Id="rId770" Type="http://schemas.openxmlformats.org/officeDocument/2006/relationships/image" Target="media/image759.png"/><Relationship Id="rId77" Type="http://schemas.openxmlformats.org/officeDocument/2006/relationships/image" Target="media/image66.png"/><Relationship Id="rId769" Type="http://schemas.openxmlformats.org/officeDocument/2006/relationships/image" Target="media/image758.png"/><Relationship Id="rId768" Type="http://schemas.openxmlformats.org/officeDocument/2006/relationships/image" Target="media/image757.png"/><Relationship Id="rId767" Type="http://schemas.openxmlformats.org/officeDocument/2006/relationships/image" Target="media/image756.png"/><Relationship Id="rId766" Type="http://schemas.openxmlformats.org/officeDocument/2006/relationships/image" Target="media/image755.png"/><Relationship Id="rId765" Type="http://schemas.openxmlformats.org/officeDocument/2006/relationships/image" Target="media/image754.png"/><Relationship Id="rId764" Type="http://schemas.openxmlformats.org/officeDocument/2006/relationships/image" Target="media/image753.png"/><Relationship Id="rId763" Type="http://schemas.openxmlformats.org/officeDocument/2006/relationships/image" Target="media/image752.png"/><Relationship Id="rId762" Type="http://schemas.openxmlformats.org/officeDocument/2006/relationships/image" Target="media/image751.png"/><Relationship Id="rId761" Type="http://schemas.openxmlformats.org/officeDocument/2006/relationships/image" Target="media/image750.png"/><Relationship Id="rId760" Type="http://schemas.openxmlformats.org/officeDocument/2006/relationships/image" Target="media/image749.png"/><Relationship Id="rId76" Type="http://schemas.openxmlformats.org/officeDocument/2006/relationships/image" Target="media/image65.png"/><Relationship Id="rId759" Type="http://schemas.openxmlformats.org/officeDocument/2006/relationships/image" Target="media/image748.png"/><Relationship Id="rId758" Type="http://schemas.openxmlformats.org/officeDocument/2006/relationships/image" Target="media/image747.png"/><Relationship Id="rId757" Type="http://schemas.openxmlformats.org/officeDocument/2006/relationships/image" Target="media/image746.png"/><Relationship Id="rId756" Type="http://schemas.openxmlformats.org/officeDocument/2006/relationships/image" Target="media/image745.png"/><Relationship Id="rId755" Type="http://schemas.openxmlformats.org/officeDocument/2006/relationships/image" Target="media/image744.png"/><Relationship Id="rId754" Type="http://schemas.openxmlformats.org/officeDocument/2006/relationships/image" Target="media/image743.png"/><Relationship Id="rId753" Type="http://schemas.openxmlformats.org/officeDocument/2006/relationships/image" Target="media/image742.png"/><Relationship Id="rId752" Type="http://schemas.openxmlformats.org/officeDocument/2006/relationships/image" Target="media/image741.png"/><Relationship Id="rId751" Type="http://schemas.openxmlformats.org/officeDocument/2006/relationships/image" Target="media/image740.png"/><Relationship Id="rId750" Type="http://schemas.openxmlformats.org/officeDocument/2006/relationships/image" Target="media/image739.png"/><Relationship Id="rId75" Type="http://schemas.openxmlformats.org/officeDocument/2006/relationships/image" Target="media/image64.png"/><Relationship Id="rId749" Type="http://schemas.openxmlformats.org/officeDocument/2006/relationships/image" Target="media/image738.png"/><Relationship Id="rId748" Type="http://schemas.openxmlformats.org/officeDocument/2006/relationships/image" Target="media/image737.png"/><Relationship Id="rId747" Type="http://schemas.openxmlformats.org/officeDocument/2006/relationships/image" Target="media/image736.png"/><Relationship Id="rId746" Type="http://schemas.openxmlformats.org/officeDocument/2006/relationships/image" Target="media/image735.png"/><Relationship Id="rId745" Type="http://schemas.openxmlformats.org/officeDocument/2006/relationships/image" Target="media/image734.png"/><Relationship Id="rId744" Type="http://schemas.openxmlformats.org/officeDocument/2006/relationships/image" Target="media/image733.png"/><Relationship Id="rId743" Type="http://schemas.openxmlformats.org/officeDocument/2006/relationships/image" Target="media/image732.png"/><Relationship Id="rId742" Type="http://schemas.openxmlformats.org/officeDocument/2006/relationships/image" Target="media/image731.png"/><Relationship Id="rId741" Type="http://schemas.openxmlformats.org/officeDocument/2006/relationships/image" Target="media/image730.png"/><Relationship Id="rId740" Type="http://schemas.openxmlformats.org/officeDocument/2006/relationships/image" Target="media/image729.png"/><Relationship Id="rId74" Type="http://schemas.openxmlformats.org/officeDocument/2006/relationships/image" Target="media/image63.png"/><Relationship Id="rId739" Type="http://schemas.openxmlformats.org/officeDocument/2006/relationships/image" Target="media/image728.png"/><Relationship Id="rId738" Type="http://schemas.openxmlformats.org/officeDocument/2006/relationships/image" Target="media/image727.png"/><Relationship Id="rId737" Type="http://schemas.openxmlformats.org/officeDocument/2006/relationships/image" Target="media/image726.png"/><Relationship Id="rId736" Type="http://schemas.openxmlformats.org/officeDocument/2006/relationships/image" Target="media/image725.png"/><Relationship Id="rId735" Type="http://schemas.openxmlformats.org/officeDocument/2006/relationships/image" Target="media/image724.png"/><Relationship Id="rId734" Type="http://schemas.openxmlformats.org/officeDocument/2006/relationships/image" Target="media/image723.png"/><Relationship Id="rId733" Type="http://schemas.openxmlformats.org/officeDocument/2006/relationships/image" Target="media/image722.png"/><Relationship Id="rId732" Type="http://schemas.openxmlformats.org/officeDocument/2006/relationships/image" Target="media/image721.png"/><Relationship Id="rId731" Type="http://schemas.openxmlformats.org/officeDocument/2006/relationships/image" Target="media/image720.png"/><Relationship Id="rId730" Type="http://schemas.openxmlformats.org/officeDocument/2006/relationships/image" Target="media/image719.png"/><Relationship Id="rId73" Type="http://schemas.openxmlformats.org/officeDocument/2006/relationships/image" Target="media/image62.png"/><Relationship Id="rId729" Type="http://schemas.openxmlformats.org/officeDocument/2006/relationships/image" Target="media/image718.png"/><Relationship Id="rId728" Type="http://schemas.openxmlformats.org/officeDocument/2006/relationships/image" Target="media/image717.png"/><Relationship Id="rId727" Type="http://schemas.openxmlformats.org/officeDocument/2006/relationships/image" Target="media/image716.png"/><Relationship Id="rId726" Type="http://schemas.openxmlformats.org/officeDocument/2006/relationships/image" Target="media/image715.png"/><Relationship Id="rId725" Type="http://schemas.openxmlformats.org/officeDocument/2006/relationships/image" Target="media/image714.png"/><Relationship Id="rId724" Type="http://schemas.openxmlformats.org/officeDocument/2006/relationships/image" Target="media/image713.png"/><Relationship Id="rId723" Type="http://schemas.openxmlformats.org/officeDocument/2006/relationships/image" Target="media/image712.png"/><Relationship Id="rId722" Type="http://schemas.openxmlformats.org/officeDocument/2006/relationships/image" Target="media/image711.png"/><Relationship Id="rId721" Type="http://schemas.openxmlformats.org/officeDocument/2006/relationships/image" Target="media/image710.png"/><Relationship Id="rId720" Type="http://schemas.openxmlformats.org/officeDocument/2006/relationships/image" Target="media/image709.png"/><Relationship Id="rId72" Type="http://schemas.openxmlformats.org/officeDocument/2006/relationships/image" Target="media/image61.png"/><Relationship Id="rId719" Type="http://schemas.openxmlformats.org/officeDocument/2006/relationships/image" Target="media/image708.png"/><Relationship Id="rId718" Type="http://schemas.openxmlformats.org/officeDocument/2006/relationships/image" Target="media/image707.png"/><Relationship Id="rId717" Type="http://schemas.openxmlformats.org/officeDocument/2006/relationships/image" Target="media/image706.png"/><Relationship Id="rId716" Type="http://schemas.openxmlformats.org/officeDocument/2006/relationships/image" Target="media/image705.png"/><Relationship Id="rId715" Type="http://schemas.openxmlformats.org/officeDocument/2006/relationships/image" Target="media/image704.png"/><Relationship Id="rId714" Type="http://schemas.openxmlformats.org/officeDocument/2006/relationships/image" Target="media/image703.png"/><Relationship Id="rId713" Type="http://schemas.openxmlformats.org/officeDocument/2006/relationships/image" Target="media/image702.png"/><Relationship Id="rId712" Type="http://schemas.openxmlformats.org/officeDocument/2006/relationships/image" Target="media/image701.png"/><Relationship Id="rId711" Type="http://schemas.openxmlformats.org/officeDocument/2006/relationships/image" Target="media/image700.png"/><Relationship Id="rId710" Type="http://schemas.openxmlformats.org/officeDocument/2006/relationships/image" Target="media/image699.png"/><Relationship Id="rId71" Type="http://schemas.openxmlformats.org/officeDocument/2006/relationships/image" Target="media/image60.png"/><Relationship Id="rId709" Type="http://schemas.openxmlformats.org/officeDocument/2006/relationships/image" Target="media/image698.png"/><Relationship Id="rId708" Type="http://schemas.openxmlformats.org/officeDocument/2006/relationships/image" Target="media/image697.png"/><Relationship Id="rId707" Type="http://schemas.openxmlformats.org/officeDocument/2006/relationships/image" Target="media/image696.png"/><Relationship Id="rId706" Type="http://schemas.openxmlformats.org/officeDocument/2006/relationships/image" Target="media/image695.png"/><Relationship Id="rId705" Type="http://schemas.openxmlformats.org/officeDocument/2006/relationships/image" Target="media/image694.png"/><Relationship Id="rId704" Type="http://schemas.openxmlformats.org/officeDocument/2006/relationships/image" Target="media/image693.png"/><Relationship Id="rId703" Type="http://schemas.openxmlformats.org/officeDocument/2006/relationships/image" Target="media/image692.png"/><Relationship Id="rId702" Type="http://schemas.openxmlformats.org/officeDocument/2006/relationships/image" Target="media/image691.png"/><Relationship Id="rId701" Type="http://schemas.openxmlformats.org/officeDocument/2006/relationships/image" Target="media/image690.png"/><Relationship Id="rId700" Type="http://schemas.openxmlformats.org/officeDocument/2006/relationships/image" Target="media/image689.png"/><Relationship Id="rId70" Type="http://schemas.openxmlformats.org/officeDocument/2006/relationships/image" Target="media/image59.png"/><Relationship Id="rId7" Type="http://schemas.openxmlformats.org/officeDocument/2006/relationships/footer" Target="footer4.xml"/><Relationship Id="rId699" Type="http://schemas.openxmlformats.org/officeDocument/2006/relationships/image" Target="media/image688.png"/><Relationship Id="rId698" Type="http://schemas.openxmlformats.org/officeDocument/2006/relationships/image" Target="media/image687.png"/><Relationship Id="rId697" Type="http://schemas.openxmlformats.org/officeDocument/2006/relationships/image" Target="media/image686.png"/><Relationship Id="rId696" Type="http://schemas.openxmlformats.org/officeDocument/2006/relationships/image" Target="media/image685.png"/><Relationship Id="rId695" Type="http://schemas.openxmlformats.org/officeDocument/2006/relationships/image" Target="media/image684.png"/><Relationship Id="rId694" Type="http://schemas.openxmlformats.org/officeDocument/2006/relationships/image" Target="media/image683.png"/><Relationship Id="rId693" Type="http://schemas.openxmlformats.org/officeDocument/2006/relationships/image" Target="media/image682.png"/><Relationship Id="rId692" Type="http://schemas.openxmlformats.org/officeDocument/2006/relationships/image" Target="media/image681.png"/><Relationship Id="rId691" Type="http://schemas.openxmlformats.org/officeDocument/2006/relationships/image" Target="media/image680.png"/><Relationship Id="rId690" Type="http://schemas.openxmlformats.org/officeDocument/2006/relationships/image" Target="media/image679.png"/><Relationship Id="rId69" Type="http://schemas.openxmlformats.org/officeDocument/2006/relationships/image" Target="media/image58.png"/><Relationship Id="rId689" Type="http://schemas.openxmlformats.org/officeDocument/2006/relationships/image" Target="media/image678.png"/><Relationship Id="rId688" Type="http://schemas.openxmlformats.org/officeDocument/2006/relationships/image" Target="media/image677.png"/><Relationship Id="rId687" Type="http://schemas.openxmlformats.org/officeDocument/2006/relationships/image" Target="media/image676.png"/><Relationship Id="rId686" Type="http://schemas.openxmlformats.org/officeDocument/2006/relationships/image" Target="media/image675.png"/><Relationship Id="rId685" Type="http://schemas.openxmlformats.org/officeDocument/2006/relationships/image" Target="media/image674.png"/><Relationship Id="rId684" Type="http://schemas.openxmlformats.org/officeDocument/2006/relationships/image" Target="media/image673.png"/><Relationship Id="rId683" Type="http://schemas.openxmlformats.org/officeDocument/2006/relationships/image" Target="media/image672.png"/><Relationship Id="rId682" Type="http://schemas.openxmlformats.org/officeDocument/2006/relationships/image" Target="media/image671.png"/><Relationship Id="rId681" Type="http://schemas.openxmlformats.org/officeDocument/2006/relationships/image" Target="media/image670.png"/><Relationship Id="rId680" Type="http://schemas.openxmlformats.org/officeDocument/2006/relationships/image" Target="media/image669.png"/><Relationship Id="rId68" Type="http://schemas.openxmlformats.org/officeDocument/2006/relationships/image" Target="media/image57.png"/><Relationship Id="rId679" Type="http://schemas.openxmlformats.org/officeDocument/2006/relationships/image" Target="media/image668.png"/><Relationship Id="rId678" Type="http://schemas.openxmlformats.org/officeDocument/2006/relationships/image" Target="media/image667.png"/><Relationship Id="rId677" Type="http://schemas.openxmlformats.org/officeDocument/2006/relationships/image" Target="media/image666.png"/><Relationship Id="rId676" Type="http://schemas.openxmlformats.org/officeDocument/2006/relationships/image" Target="media/image665.png"/><Relationship Id="rId675" Type="http://schemas.openxmlformats.org/officeDocument/2006/relationships/image" Target="media/image664.png"/><Relationship Id="rId674" Type="http://schemas.openxmlformats.org/officeDocument/2006/relationships/image" Target="media/image663.png"/><Relationship Id="rId673" Type="http://schemas.openxmlformats.org/officeDocument/2006/relationships/image" Target="media/image662.png"/><Relationship Id="rId672" Type="http://schemas.openxmlformats.org/officeDocument/2006/relationships/image" Target="media/image661.png"/><Relationship Id="rId671" Type="http://schemas.openxmlformats.org/officeDocument/2006/relationships/image" Target="media/image660.png"/><Relationship Id="rId670" Type="http://schemas.openxmlformats.org/officeDocument/2006/relationships/image" Target="media/image659.png"/><Relationship Id="rId67" Type="http://schemas.openxmlformats.org/officeDocument/2006/relationships/image" Target="media/image56.png"/><Relationship Id="rId669" Type="http://schemas.openxmlformats.org/officeDocument/2006/relationships/image" Target="media/image658.png"/><Relationship Id="rId668" Type="http://schemas.openxmlformats.org/officeDocument/2006/relationships/image" Target="media/image657.png"/><Relationship Id="rId667" Type="http://schemas.openxmlformats.org/officeDocument/2006/relationships/image" Target="media/image656.png"/><Relationship Id="rId666" Type="http://schemas.openxmlformats.org/officeDocument/2006/relationships/image" Target="media/image655.png"/><Relationship Id="rId665" Type="http://schemas.openxmlformats.org/officeDocument/2006/relationships/image" Target="media/image654.png"/><Relationship Id="rId664" Type="http://schemas.openxmlformats.org/officeDocument/2006/relationships/image" Target="media/image653.png"/><Relationship Id="rId663" Type="http://schemas.openxmlformats.org/officeDocument/2006/relationships/image" Target="media/image652.png"/><Relationship Id="rId662" Type="http://schemas.openxmlformats.org/officeDocument/2006/relationships/image" Target="media/image651.png"/><Relationship Id="rId661" Type="http://schemas.openxmlformats.org/officeDocument/2006/relationships/image" Target="media/image650.png"/><Relationship Id="rId660" Type="http://schemas.openxmlformats.org/officeDocument/2006/relationships/image" Target="media/image649.png"/><Relationship Id="rId66" Type="http://schemas.openxmlformats.org/officeDocument/2006/relationships/image" Target="media/image55.png"/><Relationship Id="rId659" Type="http://schemas.openxmlformats.org/officeDocument/2006/relationships/image" Target="media/image648.png"/><Relationship Id="rId658" Type="http://schemas.openxmlformats.org/officeDocument/2006/relationships/image" Target="media/image647.png"/><Relationship Id="rId657" Type="http://schemas.openxmlformats.org/officeDocument/2006/relationships/image" Target="media/image646.png"/><Relationship Id="rId656" Type="http://schemas.openxmlformats.org/officeDocument/2006/relationships/image" Target="media/image645.png"/><Relationship Id="rId655" Type="http://schemas.openxmlformats.org/officeDocument/2006/relationships/image" Target="media/image644.png"/><Relationship Id="rId654" Type="http://schemas.openxmlformats.org/officeDocument/2006/relationships/image" Target="media/image643.png"/><Relationship Id="rId653" Type="http://schemas.openxmlformats.org/officeDocument/2006/relationships/image" Target="media/image642.png"/><Relationship Id="rId652" Type="http://schemas.openxmlformats.org/officeDocument/2006/relationships/image" Target="media/image641.png"/><Relationship Id="rId651" Type="http://schemas.openxmlformats.org/officeDocument/2006/relationships/image" Target="media/image640.png"/><Relationship Id="rId650" Type="http://schemas.openxmlformats.org/officeDocument/2006/relationships/image" Target="media/image639.png"/><Relationship Id="rId65" Type="http://schemas.openxmlformats.org/officeDocument/2006/relationships/image" Target="media/image54.png"/><Relationship Id="rId649" Type="http://schemas.openxmlformats.org/officeDocument/2006/relationships/image" Target="media/image638.png"/><Relationship Id="rId648" Type="http://schemas.openxmlformats.org/officeDocument/2006/relationships/image" Target="media/image637.png"/><Relationship Id="rId647" Type="http://schemas.openxmlformats.org/officeDocument/2006/relationships/image" Target="media/image636.png"/><Relationship Id="rId646" Type="http://schemas.openxmlformats.org/officeDocument/2006/relationships/image" Target="media/image635.png"/><Relationship Id="rId645" Type="http://schemas.openxmlformats.org/officeDocument/2006/relationships/image" Target="media/image634.png"/><Relationship Id="rId644" Type="http://schemas.openxmlformats.org/officeDocument/2006/relationships/image" Target="media/image633.png"/><Relationship Id="rId643" Type="http://schemas.openxmlformats.org/officeDocument/2006/relationships/image" Target="media/image632.png"/><Relationship Id="rId642" Type="http://schemas.openxmlformats.org/officeDocument/2006/relationships/image" Target="media/image631.png"/><Relationship Id="rId641" Type="http://schemas.openxmlformats.org/officeDocument/2006/relationships/image" Target="media/image630.png"/><Relationship Id="rId640" Type="http://schemas.openxmlformats.org/officeDocument/2006/relationships/image" Target="media/image629.png"/><Relationship Id="rId64" Type="http://schemas.openxmlformats.org/officeDocument/2006/relationships/image" Target="media/image53.png"/><Relationship Id="rId639" Type="http://schemas.openxmlformats.org/officeDocument/2006/relationships/image" Target="media/image628.png"/><Relationship Id="rId638" Type="http://schemas.openxmlformats.org/officeDocument/2006/relationships/image" Target="media/image627.png"/><Relationship Id="rId637" Type="http://schemas.openxmlformats.org/officeDocument/2006/relationships/image" Target="media/image626.png"/><Relationship Id="rId636" Type="http://schemas.openxmlformats.org/officeDocument/2006/relationships/image" Target="media/image625.png"/><Relationship Id="rId635" Type="http://schemas.openxmlformats.org/officeDocument/2006/relationships/image" Target="media/image624.png"/><Relationship Id="rId634" Type="http://schemas.openxmlformats.org/officeDocument/2006/relationships/image" Target="media/image623.png"/><Relationship Id="rId633" Type="http://schemas.openxmlformats.org/officeDocument/2006/relationships/image" Target="media/image622.png"/><Relationship Id="rId632" Type="http://schemas.openxmlformats.org/officeDocument/2006/relationships/image" Target="media/image621.png"/><Relationship Id="rId631" Type="http://schemas.openxmlformats.org/officeDocument/2006/relationships/image" Target="media/image620.png"/><Relationship Id="rId630" Type="http://schemas.openxmlformats.org/officeDocument/2006/relationships/image" Target="media/image619.png"/><Relationship Id="rId63" Type="http://schemas.openxmlformats.org/officeDocument/2006/relationships/image" Target="media/image52.png"/><Relationship Id="rId629" Type="http://schemas.openxmlformats.org/officeDocument/2006/relationships/image" Target="media/image618.png"/><Relationship Id="rId628" Type="http://schemas.openxmlformats.org/officeDocument/2006/relationships/image" Target="media/image617.png"/><Relationship Id="rId627" Type="http://schemas.openxmlformats.org/officeDocument/2006/relationships/image" Target="media/image616.png"/><Relationship Id="rId626" Type="http://schemas.openxmlformats.org/officeDocument/2006/relationships/image" Target="media/image615.png"/><Relationship Id="rId625" Type="http://schemas.openxmlformats.org/officeDocument/2006/relationships/image" Target="media/image614.png"/><Relationship Id="rId624" Type="http://schemas.openxmlformats.org/officeDocument/2006/relationships/image" Target="media/image613.png"/><Relationship Id="rId623" Type="http://schemas.openxmlformats.org/officeDocument/2006/relationships/image" Target="media/image612.png"/><Relationship Id="rId622" Type="http://schemas.openxmlformats.org/officeDocument/2006/relationships/image" Target="media/image611.png"/><Relationship Id="rId621" Type="http://schemas.openxmlformats.org/officeDocument/2006/relationships/image" Target="media/image610.png"/><Relationship Id="rId620" Type="http://schemas.openxmlformats.org/officeDocument/2006/relationships/image" Target="media/image609.png"/><Relationship Id="rId62" Type="http://schemas.openxmlformats.org/officeDocument/2006/relationships/image" Target="media/image51.png"/><Relationship Id="rId619" Type="http://schemas.openxmlformats.org/officeDocument/2006/relationships/image" Target="media/image608.png"/><Relationship Id="rId618" Type="http://schemas.openxmlformats.org/officeDocument/2006/relationships/image" Target="media/image607.png"/><Relationship Id="rId617" Type="http://schemas.openxmlformats.org/officeDocument/2006/relationships/image" Target="media/image606.png"/><Relationship Id="rId616" Type="http://schemas.openxmlformats.org/officeDocument/2006/relationships/image" Target="media/image605.png"/><Relationship Id="rId615" Type="http://schemas.openxmlformats.org/officeDocument/2006/relationships/image" Target="media/image604.png"/><Relationship Id="rId614" Type="http://schemas.openxmlformats.org/officeDocument/2006/relationships/image" Target="media/image603.png"/><Relationship Id="rId613" Type="http://schemas.openxmlformats.org/officeDocument/2006/relationships/image" Target="media/image602.png"/><Relationship Id="rId612" Type="http://schemas.openxmlformats.org/officeDocument/2006/relationships/image" Target="media/image601.png"/><Relationship Id="rId611" Type="http://schemas.openxmlformats.org/officeDocument/2006/relationships/image" Target="media/image600.png"/><Relationship Id="rId610" Type="http://schemas.openxmlformats.org/officeDocument/2006/relationships/image" Target="media/image599.png"/><Relationship Id="rId61" Type="http://schemas.openxmlformats.org/officeDocument/2006/relationships/image" Target="media/image50.png"/><Relationship Id="rId609" Type="http://schemas.openxmlformats.org/officeDocument/2006/relationships/image" Target="media/image598.png"/><Relationship Id="rId608" Type="http://schemas.openxmlformats.org/officeDocument/2006/relationships/image" Target="media/image597.png"/><Relationship Id="rId607" Type="http://schemas.openxmlformats.org/officeDocument/2006/relationships/image" Target="media/image596.png"/><Relationship Id="rId606" Type="http://schemas.openxmlformats.org/officeDocument/2006/relationships/image" Target="media/image595.png"/><Relationship Id="rId605" Type="http://schemas.openxmlformats.org/officeDocument/2006/relationships/image" Target="media/image594.png"/><Relationship Id="rId604" Type="http://schemas.openxmlformats.org/officeDocument/2006/relationships/image" Target="media/image593.png"/><Relationship Id="rId603" Type="http://schemas.openxmlformats.org/officeDocument/2006/relationships/image" Target="media/image592.png"/><Relationship Id="rId602" Type="http://schemas.openxmlformats.org/officeDocument/2006/relationships/image" Target="media/image591.png"/><Relationship Id="rId601" Type="http://schemas.openxmlformats.org/officeDocument/2006/relationships/image" Target="media/image590.png"/><Relationship Id="rId600" Type="http://schemas.openxmlformats.org/officeDocument/2006/relationships/image" Target="media/image589.png"/><Relationship Id="rId60" Type="http://schemas.openxmlformats.org/officeDocument/2006/relationships/image" Target="media/image49.png"/><Relationship Id="rId6" Type="http://schemas.openxmlformats.org/officeDocument/2006/relationships/footer" Target="footer3.xml"/><Relationship Id="rId599" Type="http://schemas.openxmlformats.org/officeDocument/2006/relationships/image" Target="media/image588.png"/><Relationship Id="rId598" Type="http://schemas.openxmlformats.org/officeDocument/2006/relationships/image" Target="media/image587.png"/><Relationship Id="rId597" Type="http://schemas.openxmlformats.org/officeDocument/2006/relationships/image" Target="media/image586.png"/><Relationship Id="rId596" Type="http://schemas.openxmlformats.org/officeDocument/2006/relationships/image" Target="media/image585.png"/><Relationship Id="rId595" Type="http://schemas.openxmlformats.org/officeDocument/2006/relationships/image" Target="media/image584.png"/><Relationship Id="rId594" Type="http://schemas.openxmlformats.org/officeDocument/2006/relationships/image" Target="media/image583.png"/><Relationship Id="rId593" Type="http://schemas.openxmlformats.org/officeDocument/2006/relationships/image" Target="media/image582.png"/><Relationship Id="rId592" Type="http://schemas.openxmlformats.org/officeDocument/2006/relationships/image" Target="media/image581.png"/><Relationship Id="rId591" Type="http://schemas.openxmlformats.org/officeDocument/2006/relationships/image" Target="media/image580.png"/><Relationship Id="rId590" Type="http://schemas.openxmlformats.org/officeDocument/2006/relationships/image" Target="media/image579.png"/><Relationship Id="rId59" Type="http://schemas.openxmlformats.org/officeDocument/2006/relationships/image" Target="media/image48.png"/><Relationship Id="rId589" Type="http://schemas.openxmlformats.org/officeDocument/2006/relationships/image" Target="media/image578.png"/><Relationship Id="rId588" Type="http://schemas.openxmlformats.org/officeDocument/2006/relationships/image" Target="media/image577.png"/><Relationship Id="rId587" Type="http://schemas.openxmlformats.org/officeDocument/2006/relationships/image" Target="media/image576.png"/><Relationship Id="rId586" Type="http://schemas.openxmlformats.org/officeDocument/2006/relationships/image" Target="media/image575.png"/><Relationship Id="rId585" Type="http://schemas.openxmlformats.org/officeDocument/2006/relationships/image" Target="media/image574.png"/><Relationship Id="rId584" Type="http://schemas.openxmlformats.org/officeDocument/2006/relationships/image" Target="media/image573.png"/><Relationship Id="rId583" Type="http://schemas.openxmlformats.org/officeDocument/2006/relationships/image" Target="media/image572.png"/><Relationship Id="rId582" Type="http://schemas.openxmlformats.org/officeDocument/2006/relationships/image" Target="media/image571.png"/><Relationship Id="rId581" Type="http://schemas.openxmlformats.org/officeDocument/2006/relationships/image" Target="media/image570.png"/><Relationship Id="rId580" Type="http://schemas.openxmlformats.org/officeDocument/2006/relationships/image" Target="media/image569.png"/><Relationship Id="rId58" Type="http://schemas.openxmlformats.org/officeDocument/2006/relationships/image" Target="media/image47.png"/><Relationship Id="rId579" Type="http://schemas.openxmlformats.org/officeDocument/2006/relationships/image" Target="media/image568.png"/><Relationship Id="rId578" Type="http://schemas.openxmlformats.org/officeDocument/2006/relationships/image" Target="media/image567.png"/><Relationship Id="rId577" Type="http://schemas.openxmlformats.org/officeDocument/2006/relationships/image" Target="media/image566.png"/><Relationship Id="rId576" Type="http://schemas.openxmlformats.org/officeDocument/2006/relationships/image" Target="media/image565.png"/><Relationship Id="rId575" Type="http://schemas.openxmlformats.org/officeDocument/2006/relationships/image" Target="media/image564.png"/><Relationship Id="rId574" Type="http://schemas.openxmlformats.org/officeDocument/2006/relationships/image" Target="media/image563.png"/><Relationship Id="rId573" Type="http://schemas.openxmlformats.org/officeDocument/2006/relationships/image" Target="media/image562.png"/><Relationship Id="rId572" Type="http://schemas.openxmlformats.org/officeDocument/2006/relationships/image" Target="media/image561.png"/><Relationship Id="rId571" Type="http://schemas.openxmlformats.org/officeDocument/2006/relationships/image" Target="media/image560.png"/><Relationship Id="rId570" Type="http://schemas.openxmlformats.org/officeDocument/2006/relationships/image" Target="media/image559.png"/><Relationship Id="rId57" Type="http://schemas.openxmlformats.org/officeDocument/2006/relationships/image" Target="media/image46.png"/><Relationship Id="rId569" Type="http://schemas.openxmlformats.org/officeDocument/2006/relationships/image" Target="media/image558.png"/><Relationship Id="rId568" Type="http://schemas.openxmlformats.org/officeDocument/2006/relationships/image" Target="media/image557.png"/><Relationship Id="rId567" Type="http://schemas.openxmlformats.org/officeDocument/2006/relationships/image" Target="media/image556.png"/><Relationship Id="rId566" Type="http://schemas.openxmlformats.org/officeDocument/2006/relationships/image" Target="media/image555.png"/><Relationship Id="rId565" Type="http://schemas.openxmlformats.org/officeDocument/2006/relationships/image" Target="media/image554.png"/><Relationship Id="rId564" Type="http://schemas.openxmlformats.org/officeDocument/2006/relationships/image" Target="media/image553.png"/><Relationship Id="rId563" Type="http://schemas.openxmlformats.org/officeDocument/2006/relationships/image" Target="media/image552.png"/><Relationship Id="rId562" Type="http://schemas.openxmlformats.org/officeDocument/2006/relationships/image" Target="media/image551.png"/><Relationship Id="rId561" Type="http://schemas.openxmlformats.org/officeDocument/2006/relationships/image" Target="media/image550.png"/><Relationship Id="rId560" Type="http://schemas.openxmlformats.org/officeDocument/2006/relationships/image" Target="media/image549.png"/><Relationship Id="rId56" Type="http://schemas.openxmlformats.org/officeDocument/2006/relationships/image" Target="media/image45.png"/><Relationship Id="rId559" Type="http://schemas.openxmlformats.org/officeDocument/2006/relationships/image" Target="media/image548.png"/><Relationship Id="rId558" Type="http://schemas.openxmlformats.org/officeDocument/2006/relationships/image" Target="media/image547.png"/><Relationship Id="rId557" Type="http://schemas.openxmlformats.org/officeDocument/2006/relationships/image" Target="media/image546.png"/><Relationship Id="rId556" Type="http://schemas.openxmlformats.org/officeDocument/2006/relationships/image" Target="media/image545.png"/><Relationship Id="rId555" Type="http://schemas.openxmlformats.org/officeDocument/2006/relationships/image" Target="media/image544.png"/><Relationship Id="rId554" Type="http://schemas.openxmlformats.org/officeDocument/2006/relationships/image" Target="media/image543.png"/><Relationship Id="rId553" Type="http://schemas.openxmlformats.org/officeDocument/2006/relationships/image" Target="media/image542.png"/><Relationship Id="rId552" Type="http://schemas.openxmlformats.org/officeDocument/2006/relationships/image" Target="media/image541.png"/><Relationship Id="rId551" Type="http://schemas.openxmlformats.org/officeDocument/2006/relationships/image" Target="media/image540.png"/><Relationship Id="rId550" Type="http://schemas.openxmlformats.org/officeDocument/2006/relationships/image" Target="media/image539.png"/><Relationship Id="rId55" Type="http://schemas.openxmlformats.org/officeDocument/2006/relationships/image" Target="media/image44.png"/><Relationship Id="rId549" Type="http://schemas.openxmlformats.org/officeDocument/2006/relationships/image" Target="media/image538.png"/><Relationship Id="rId548" Type="http://schemas.openxmlformats.org/officeDocument/2006/relationships/image" Target="media/image537.png"/><Relationship Id="rId547" Type="http://schemas.openxmlformats.org/officeDocument/2006/relationships/image" Target="media/image536.png"/><Relationship Id="rId546" Type="http://schemas.openxmlformats.org/officeDocument/2006/relationships/image" Target="media/image535.png"/><Relationship Id="rId545" Type="http://schemas.openxmlformats.org/officeDocument/2006/relationships/image" Target="media/image534.png"/><Relationship Id="rId544" Type="http://schemas.openxmlformats.org/officeDocument/2006/relationships/image" Target="media/image533.png"/><Relationship Id="rId543" Type="http://schemas.openxmlformats.org/officeDocument/2006/relationships/image" Target="media/image532.png"/><Relationship Id="rId542" Type="http://schemas.openxmlformats.org/officeDocument/2006/relationships/image" Target="media/image531.png"/><Relationship Id="rId541" Type="http://schemas.openxmlformats.org/officeDocument/2006/relationships/image" Target="media/image530.png"/><Relationship Id="rId540" Type="http://schemas.openxmlformats.org/officeDocument/2006/relationships/image" Target="media/image529.png"/><Relationship Id="rId54" Type="http://schemas.openxmlformats.org/officeDocument/2006/relationships/image" Target="media/image43.png"/><Relationship Id="rId539" Type="http://schemas.openxmlformats.org/officeDocument/2006/relationships/image" Target="media/image528.png"/><Relationship Id="rId538" Type="http://schemas.openxmlformats.org/officeDocument/2006/relationships/image" Target="media/image527.png"/><Relationship Id="rId537" Type="http://schemas.openxmlformats.org/officeDocument/2006/relationships/image" Target="media/image526.png"/><Relationship Id="rId536" Type="http://schemas.openxmlformats.org/officeDocument/2006/relationships/image" Target="media/image525.png"/><Relationship Id="rId535" Type="http://schemas.openxmlformats.org/officeDocument/2006/relationships/image" Target="media/image524.png"/><Relationship Id="rId534" Type="http://schemas.openxmlformats.org/officeDocument/2006/relationships/image" Target="media/image523.png"/><Relationship Id="rId533" Type="http://schemas.openxmlformats.org/officeDocument/2006/relationships/image" Target="media/image522.png"/><Relationship Id="rId532" Type="http://schemas.openxmlformats.org/officeDocument/2006/relationships/image" Target="media/image521.png"/><Relationship Id="rId531" Type="http://schemas.openxmlformats.org/officeDocument/2006/relationships/image" Target="media/image520.png"/><Relationship Id="rId530" Type="http://schemas.openxmlformats.org/officeDocument/2006/relationships/image" Target="media/image519.png"/><Relationship Id="rId53" Type="http://schemas.openxmlformats.org/officeDocument/2006/relationships/image" Target="media/image42.png"/><Relationship Id="rId529" Type="http://schemas.openxmlformats.org/officeDocument/2006/relationships/image" Target="media/image518.png"/><Relationship Id="rId528" Type="http://schemas.openxmlformats.org/officeDocument/2006/relationships/image" Target="media/image517.png"/><Relationship Id="rId527" Type="http://schemas.openxmlformats.org/officeDocument/2006/relationships/image" Target="media/image516.png"/><Relationship Id="rId526" Type="http://schemas.openxmlformats.org/officeDocument/2006/relationships/image" Target="media/image515.png"/><Relationship Id="rId525" Type="http://schemas.openxmlformats.org/officeDocument/2006/relationships/image" Target="media/image514.png"/><Relationship Id="rId524" Type="http://schemas.openxmlformats.org/officeDocument/2006/relationships/image" Target="media/image513.png"/><Relationship Id="rId523" Type="http://schemas.openxmlformats.org/officeDocument/2006/relationships/image" Target="media/image512.png"/><Relationship Id="rId522" Type="http://schemas.openxmlformats.org/officeDocument/2006/relationships/image" Target="media/image511.png"/><Relationship Id="rId521" Type="http://schemas.openxmlformats.org/officeDocument/2006/relationships/image" Target="media/image510.png"/><Relationship Id="rId520" Type="http://schemas.openxmlformats.org/officeDocument/2006/relationships/image" Target="media/image509.png"/><Relationship Id="rId52" Type="http://schemas.openxmlformats.org/officeDocument/2006/relationships/image" Target="media/image41.png"/><Relationship Id="rId519" Type="http://schemas.openxmlformats.org/officeDocument/2006/relationships/image" Target="media/image508.png"/><Relationship Id="rId518" Type="http://schemas.openxmlformats.org/officeDocument/2006/relationships/image" Target="media/image507.png"/><Relationship Id="rId517" Type="http://schemas.openxmlformats.org/officeDocument/2006/relationships/image" Target="media/image506.png"/><Relationship Id="rId516" Type="http://schemas.openxmlformats.org/officeDocument/2006/relationships/image" Target="media/image505.png"/><Relationship Id="rId515" Type="http://schemas.openxmlformats.org/officeDocument/2006/relationships/image" Target="media/image504.png"/><Relationship Id="rId514" Type="http://schemas.openxmlformats.org/officeDocument/2006/relationships/image" Target="media/image503.png"/><Relationship Id="rId513" Type="http://schemas.openxmlformats.org/officeDocument/2006/relationships/image" Target="media/image502.png"/><Relationship Id="rId512" Type="http://schemas.openxmlformats.org/officeDocument/2006/relationships/image" Target="media/image501.png"/><Relationship Id="rId511" Type="http://schemas.openxmlformats.org/officeDocument/2006/relationships/image" Target="media/image500.png"/><Relationship Id="rId510" Type="http://schemas.openxmlformats.org/officeDocument/2006/relationships/image" Target="media/image499.png"/><Relationship Id="rId51" Type="http://schemas.openxmlformats.org/officeDocument/2006/relationships/image" Target="media/image40.png"/><Relationship Id="rId509" Type="http://schemas.openxmlformats.org/officeDocument/2006/relationships/image" Target="media/image498.png"/><Relationship Id="rId508" Type="http://schemas.openxmlformats.org/officeDocument/2006/relationships/image" Target="media/image497.png"/><Relationship Id="rId507" Type="http://schemas.openxmlformats.org/officeDocument/2006/relationships/image" Target="media/image496.png"/><Relationship Id="rId506" Type="http://schemas.openxmlformats.org/officeDocument/2006/relationships/image" Target="media/image495.png"/><Relationship Id="rId505" Type="http://schemas.openxmlformats.org/officeDocument/2006/relationships/image" Target="media/image494.png"/><Relationship Id="rId504" Type="http://schemas.openxmlformats.org/officeDocument/2006/relationships/image" Target="media/image493.png"/><Relationship Id="rId503" Type="http://schemas.openxmlformats.org/officeDocument/2006/relationships/image" Target="media/image492.png"/><Relationship Id="rId502" Type="http://schemas.openxmlformats.org/officeDocument/2006/relationships/image" Target="media/image491.png"/><Relationship Id="rId501" Type="http://schemas.openxmlformats.org/officeDocument/2006/relationships/image" Target="media/image490.png"/><Relationship Id="rId500" Type="http://schemas.openxmlformats.org/officeDocument/2006/relationships/image" Target="media/image489.png"/><Relationship Id="rId50" Type="http://schemas.openxmlformats.org/officeDocument/2006/relationships/image" Target="media/image39.png"/><Relationship Id="rId5" Type="http://schemas.openxmlformats.org/officeDocument/2006/relationships/footer" Target="footer2.xml"/><Relationship Id="rId499" Type="http://schemas.openxmlformats.org/officeDocument/2006/relationships/image" Target="media/image488.png"/><Relationship Id="rId498" Type="http://schemas.openxmlformats.org/officeDocument/2006/relationships/image" Target="media/image487.png"/><Relationship Id="rId497" Type="http://schemas.openxmlformats.org/officeDocument/2006/relationships/image" Target="media/image486.png"/><Relationship Id="rId496" Type="http://schemas.openxmlformats.org/officeDocument/2006/relationships/image" Target="media/image485.png"/><Relationship Id="rId495" Type="http://schemas.openxmlformats.org/officeDocument/2006/relationships/image" Target="media/image484.png"/><Relationship Id="rId494" Type="http://schemas.openxmlformats.org/officeDocument/2006/relationships/image" Target="media/image483.png"/><Relationship Id="rId493" Type="http://schemas.openxmlformats.org/officeDocument/2006/relationships/image" Target="media/image482.png"/><Relationship Id="rId492" Type="http://schemas.openxmlformats.org/officeDocument/2006/relationships/image" Target="media/image481.png"/><Relationship Id="rId491" Type="http://schemas.openxmlformats.org/officeDocument/2006/relationships/image" Target="media/image480.png"/><Relationship Id="rId490" Type="http://schemas.openxmlformats.org/officeDocument/2006/relationships/image" Target="media/image479.png"/><Relationship Id="rId49" Type="http://schemas.openxmlformats.org/officeDocument/2006/relationships/image" Target="media/image38.png"/><Relationship Id="rId489" Type="http://schemas.openxmlformats.org/officeDocument/2006/relationships/image" Target="media/image478.png"/><Relationship Id="rId488" Type="http://schemas.openxmlformats.org/officeDocument/2006/relationships/image" Target="media/image477.png"/><Relationship Id="rId487" Type="http://schemas.openxmlformats.org/officeDocument/2006/relationships/image" Target="media/image476.png"/><Relationship Id="rId486" Type="http://schemas.openxmlformats.org/officeDocument/2006/relationships/image" Target="media/image475.png"/><Relationship Id="rId485" Type="http://schemas.openxmlformats.org/officeDocument/2006/relationships/image" Target="media/image474.png"/><Relationship Id="rId484" Type="http://schemas.openxmlformats.org/officeDocument/2006/relationships/image" Target="media/image473.png"/><Relationship Id="rId483" Type="http://schemas.openxmlformats.org/officeDocument/2006/relationships/image" Target="media/image472.png"/><Relationship Id="rId482" Type="http://schemas.openxmlformats.org/officeDocument/2006/relationships/image" Target="media/image471.png"/><Relationship Id="rId481" Type="http://schemas.openxmlformats.org/officeDocument/2006/relationships/image" Target="media/image470.png"/><Relationship Id="rId480" Type="http://schemas.openxmlformats.org/officeDocument/2006/relationships/image" Target="media/image469.png"/><Relationship Id="rId48" Type="http://schemas.openxmlformats.org/officeDocument/2006/relationships/image" Target="media/image37.png"/><Relationship Id="rId479" Type="http://schemas.openxmlformats.org/officeDocument/2006/relationships/image" Target="media/image468.png"/><Relationship Id="rId478" Type="http://schemas.openxmlformats.org/officeDocument/2006/relationships/image" Target="media/image467.png"/><Relationship Id="rId477" Type="http://schemas.openxmlformats.org/officeDocument/2006/relationships/image" Target="media/image466.png"/><Relationship Id="rId476" Type="http://schemas.openxmlformats.org/officeDocument/2006/relationships/image" Target="media/image465.png"/><Relationship Id="rId475" Type="http://schemas.openxmlformats.org/officeDocument/2006/relationships/image" Target="media/image464.png"/><Relationship Id="rId474" Type="http://schemas.openxmlformats.org/officeDocument/2006/relationships/image" Target="media/image463.png"/><Relationship Id="rId473" Type="http://schemas.openxmlformats.org/officeDocument/2006/relationships/image" Target="media/image462.png"/><Relationship Id="rId472" Type="http://schemas.openxmlformats.org/officeDocument/2006/relationships/image" Target="media/image461.png"/><Relationship Id="rId471" Type="http://schemas.openxmlformats.org/officeDocument/2006/relationships/image" Target="media/image460.png"/><Relationship Id="rId470" Type="http://schemas.openxmlformats.org/officeDocument/2006/relationships/image" Target="media/image459.png"/><Relationship Id="rId47" Type="http://schemas.openxmlformats.org/officeDocument/2006/relationships/image" Target="media/image36.png"/><Relationship Id="rId469" Type="http://schemas.openxmlformats.org/officeDocument/2006/relationships/image" Target="media/image458.png"/><Relationship Id="rId468" Type="http://schemas.openxmlformats.org/officeDocument/2006/relationships/image" Target="media/image457.png"/><Relationship Id="rId467" Type="http://schemas.openxmlformats.org/officeDocument/2006/relationships/image" Target="media/image456.png"/><Relationship Id="rId466" Type="http://schemas.openxmlformats.org/officeDocument/2006/relationships/image" Target="media/image455.png"/><Relationship Id="rId465" Type="http://schemas.openxmlformats.org/officeDocument/2006/relationships/image" Target="media/image454.png"/><Relationship Id="rId464" Type="http://schemas.openxmlformats.org/officeDocument/2006/relationships/image" Target="media/image453.png"/><Relationship Id="rId463" Type="http://schemas.openxmlformats.org/officeDocument/2006/relationships/image" Target="media/image452.png"/><Relationship Id="rId462" Type="http://schemas.openxmlformats.org/officeDocument/2006/relationships/image" Target="media/image451.png"/><Relationship Id="rId461" Type="http://schemas.openxmlformats.org/officeDocument/2006/relationships/image" Target="media/image450.png"/><Relationship Id="rId460" Type="http://schemas.openxmlformats.org/officeDocument/2006/relationships/image" Target="media/image449.png"/><Relationship Id="rId46" Type="http://schemas.openxmlformats.org/officeDocument/2006/relationships/image" Target="media/image35.png"/><Relationship Id="rId459" Type="http://schemas.openxmlformats.org/officeDocument/2006/relationships/image" Target="media/image448.png"/><Relationship Id="rId458" Type="http://schemas.openxmlformats.org/officeDocument/2006/relationships/image" Target="media/image447.png"/><Relationship Id="rId457" Type="http://schemas.openxmlformats.org/officeDocument/2006/relationships/image" Target="media/image446.png"/><Relationship Id="rId456" Type="http://schemas.openxmlformats.org/officeDocument/2006/relationships/image" Target="media/image445.png"/><Relationship Id="rId455" Type="http://schemas.openxmlformats.org/officeDocument/2006/relationships/image" Target="media/image444.png"/><Relationship Id="rId454" Type="http://schemas.openxmlformats.org/officeDocument/2006/relationships/image" Target="media/image443.png"/><Relationship Id="rId453" Type="http://schemas.openxmlformats.org/officeDocument/2006/relationships/image" Target="media/image442.png"/><Relationship Id="rId452" Type="http://schemas.openxmlformats.org/officeDocument/2006/relationships/image" Target="media/image441.png"/><Relationship Id="rId451" Type="http://schemas.openxmlformats.org/officeDocument/2006/relationships/image" Target="media/image440.png"/><Relationship Id="rId450" Type="http://schemas.openxmlformats.org/officeDocument/2006/relationships/image" Target="media/image439.png"/><Relationship Id="rId45" Type="http://schemas.openxmlformats.org/officeDocument/2006/relationships/image" Target="media/image34.png"/><Relationship Id="rId449" Type="http://schemas.openxmlformats.org/officeDocument/2006/relationships/image" Target="media/image438.png"/><Relationship Id="rId448" Type="http://schemas.openxmlformats.org/officeDocument/2006/relationships/image" Target="media/image437.png"/><Relationship Id="rId447" Type="http://schemas.openxmlformats.org/officeDocument/2006/relationships/image" Target="media/image436.png"/><Relationship Id="rId446" Type="http://schemas.openxmlformats.org/officeDocument/2006/relationships/image" Target="media/image435.png"/><Relationship Id="rId445" Type="http://schemas.openxmlformats.org/officeDocument/2006/relationships/image" Target="media/image434.png"/><Relationship Id="rId444" Type="http://schemas.openxmlformats.org/officeDocument/2006/relationships/image" Target="media/image433.png"/><Relationship Id="rId443" Type="http://schemas.openxmlformats.org/officeDocument/2006/relationships/image" Target="media/image432.png"/><Relationship Id="rId442" Type="http://schemas.openxmlformats.org/officeDocument/2006/relationships/image" Target="media/image431.png"/><Relationship Id="rId441" Type="http://schemas.openxmlformats.org/officeDocument/2006/relationships/image" Target="media/image430.png"/><Relationship Id="rId440" Type="http://schemas.openxmlformats.org/officeDocument/2006/relationships/image" Target="media/image429.png"/><Relationship Id="rId44" Type="http://schemas.openxmlformats.org/officeDocument/2006/relationships/image" Target="media/image33.png"/><Relationship Id="rId439" Type="http://schemas.openxmlformats.org/officeDocument/2006/relationships/image" Target="media/image428.png"/><Relationship Id="rId438" Type="http://schemas.openxmlformats.org/officeDocument/2006/relationships/image" Target="media/image427.png"/><Relationship Id="rId437" Type="http://schemas.openxmlformats.org/officeDocument/2006/relationships/image" Target="media/image426.png"/><Relationship Id="rId436" Type="http://schemas.openxmlformats.org/officeDocument/2006/relationships/image" Target="media/image425.png"/><Relationship Id="rId435" Type="http://schemas.openxmlformats.org/officeDocument/2006/relationships/image" Target="media/image424.png"/><Relationship Id="rId434" Type="http://schemas.openxmlformats.org/officeDocument/2006/relationships/image" Target="media/image423.png"/><Relationship Id="rId433" Type="http://schemas.openxmlformats.org/officeDocument/2006/relationships/image" Target="media/image422.png"/><Relationship Id="rId432" Type="http://schemas.openxmlformats.org/officeDocument/2006/relationships/image" Target="media/image421.png"/><Relationship Id="rId431" Type="http://schemas.openxmlformats.org/officeDocument/2006/relationships/image" Target="media/image420.png"/><Relationship Id="rId430" Type="http://schemas.openxmlformats.org/officeDocument/2006/relationships/image" Target="media/image419.png"/><Relationship Id="rId43" Type="http://schemas.openxmlformats.org/officeDocument/2006/relationships/image" Target="media/image32.png"/><Relationship Id="rId429" Type="http://schemas.openxmlformats.org/officeDocument/2006/relationships/image" Target="media/image418.png"/><Relationship Id="rId428" Type="http://schemas.openxmlformats.org/officeDocument/2006/relationships/image" Target="media/image417.png"/><Relationship Id="rId427" Type="http://schemas.openxmlformats.org/officeDocument/2006/relationships/image" Target="media/image416.png"/><Relationship Id="rId426" Type="http://schemas.openxmlformats.org/officeDocument/2006/relationships/image" Target="media/image415.png"/><Relationship Id="rId425" Type="http://schemas.openxmlformats.org/officeDocument/2006/relationships/image" Target="media/image414.png"/><Relationship Id="rId424" Type="http://schemas.openxmlformats.org/officeDocument/2006/relationships/image" Target="media/image413.png"/><Relationship Id="rId423" Type="http://schemas.openxmlformats.org/officeDocument/2006/relationships/image" Target="media/image412.png"/><Relationship Id="rId422" Type="http://schemas.openxmlformats.org/officeDocument/2006/relationships/image" Target="media/image411.png"/><Relationship Id="rId421" Type="http://schemas.openxmlformats.org/officeDocument/2006/relationships/image" Target="media/image410.png"/><Relationship Id="rId420" Type="http://schemas.openxmlformats.org/officeDocument/2006/relationships/image" Target="media/image409.png"/><Relationship Id="rId42" Type="http://schemas.openxmlformats.org/officeDocument/2006/relationships/image" Target="media/image31.png"/><Relationship Id="rId419" Type="http://schemas.openxmlformats.org/officeDocument/2006/relationships/image" Target="media/image408.png"/><Relationship Id="rId418" Type="http://schemas.openxmlformats.org/officeDocument/2006/relationships/image" Target="media/image407.png"/><Relationship Id="rId417" Type="http://schemas.openxmlformats.org/officeDocument/2006/relationships/image" Target="media/image406.png"/><Relationship Id="rId416" Type="http://schemas.openxmlformats.org/officeDocument/2006/relationships/image" Target="media/image405.png"/><Relationship Id="rId415" Type="http://schemas.openxmlformats.org/officeDocument/2006/relationships/image" Target="media/image404.png"/><Relationship Id="rId414" Type="http://schemas.openxmlformats.org/officeDocument/2006/relationships/image" Target="media/image403.png"/><Relationship Id="rId413" Type="http://schemas.openxmlformats.org/officeDocument/2006/relationships/image" Target="media/image402.png"/><Relationship Id="rId412" Type="http://schemas.openxmlformats.org/officeDocument/2006/relationships/image" Target="media/image401.png"/><Relationship Id="rId411" Type="http://schemas.openxmlformats.org/officeDocument/2006/relationships/image" Target="media/image400.png"/><Relationship Id="rId410" Type="http://schemas.openxmlformats.org/officeDocument/2006/relationships/image" Target="media/image399.png"/><Relationship Id="rId41" Type="http://schemas.openxmlformats.org/officeDocument/2006/relationships/image" Target="media/image30.png"/><Relationship Id="rId409" Type="http://schemas.openxmlformats.org/officeDocument/2006/relationships/image" Target="media/image398.png"/><Relationship Id="rId408" Type="http://schemas.openxmlformats.org/officeDocument/2006/relationships/image" Target="media/image397.png"/><Relationship Id="rId407" Type="http://schemas.openxmlformats.org/officeDocument/2006/relationships/image" Target="media/image396.png"/><Relationship Id="rId406" Type="http://schemas.openxmlformats.org/officeDocument/2006/relationships/image" Target="media/image395.png"/><Relationship Id="rId405" Type="http://schemas.openxmlformats.org/officeDocument/2006/relationships/image" Target="media/image394.png"/><Relationship Id="rId404" Type="http://schemas.openxmlformats.org/officeDocument/2006/relationships/image" Target="media/image393.png"/><Relationship Id="rId403" Type="http://schemas.openxmlformats.org/officeDocument/2006/relationships/image" Target="media/image392.png"/><Relationship Id="rId402" Type="http://schemas.openxmlformats.org/officeDocument/2006/relationships/image" Target="media/image391.png"/><Relationship Id="rId401" Type="http://schemas.openxmlformats.org/officeDocument/2006/relationships/image" Target="media/image390.png"/><Relationship Id="rId400" Type="http://schemas.openxmlformats.org/officeDocument/2006/relationships/image" Target="media/image389.png"/><Relationship Id="rId40" Type="http://schemas.openxmlformats.org/officeDocument/2006/relationships/image" Target="media/image29.png"/><Relationship Id="rId4" Type="http://schemas.openxmlformats.org/officeDocument/2006/relationships/footer" Target="footer1.xml"/><Relationship Id="rId399" Type="http://schemas.openxmlformats.org/officeDocument/2006/relationships/image" Target="media/image388.png"/><Relationship Id="rId398" Type="http://schemas.openxmlformats.org/officeDocument/2006/relationships/image" Target="media/image387.png"/><Relationship Id="rId397" Type="http://schemas.openxmlformats.org/officeDocument/2006/relationships/image" Target="media/image386.png"/><Relationship Id="rId396" Type="http://schemas.openxmlformats.org/officeDocument/2006/relationships/image" Target="media/image385.png"/><Relationship Id="rId395" Type="http://schemas.openxmlformats.org/officeDocument/2006/relationships/image" Target="media/image384.png"/><Relationship Id="rId394" Type="http://schemas.openxmlformats.org/officeDocument/2006/relationships/image" Target="media/image383.png"/><Relationship Id="rId393" Type="http://schemas.openxmlformats.org/officeDocument/2006/relationships/image" Target="media/image382.png"/><Relationship Id="rId392" Type="http://schemas.openxmlformats.org/officeDocument/2006/relationships/image" Target="media/image381.png"/><Relationship Id="rId391" Type="http://schemas.openxmlformats.org/officeDocument/2006/relationships/image" Target="media/image380.png"/><Relationship Id="rId390" Type="http://schemas.openxmlformats.org/officeDocument/2006/relationships/image" Target="media/image379.png"/><Relationship Id="rId39" Type="http://schemas.openxmlformats.org/officeDocument/2006/relationships/image" Target="media/image28.png"/><Relationship Id="rId389" Type="http://schemas.openxmlformats.org/officeDocument/2006/relationships/image" Target="media/image378.png"/><Relationship Id="rId388" Type="http://schemas.openxmlformats.org/officeDocument/2006/relationships/image" Target="media/image377.png"/><Relationship Id="rId387" Type="http://schemas.openxmlformats.org/officeDocument/2006/relationships/image" Target="media/image376.png"/><Relationship Id="rId386" Type="http://schemas.openxmlformats.org/officeDocument/2006/relationships/image" Target="media/image375.png"/><Relationship Id="rId385" Type="http://schemas.openxmlformats.org/officeDocument/2006/relationships/image" Target="media/image374.png"/><Relationship Id="rId384" Type="http://schemas.openxmlformats.org/officeDocument/2006/relationships/image" Target="media/image373.png"/><Relationship Id="rId383" Type="http://schemas.openxmlformats.org/officeDocument/2006/relationships/image" Target="media/image372.png"/><Relationship Id="rId382" Type="http://schemas.openxmlformats.org/officeDocument/2006/relationships/image" Target="media/image371.png"/><Relationship Id="rId381" Type="http://schemas.openxmlformats.org/officeDocument/2006/relationships/image" Target="media/image370.png"/><Relationship Id="rId380" Type="http://schemas.openxmlformats.org/officeDocument/2006/relationships/image" Target="media/image369.png"/><Relationship Id="rId38" Type="http://schemas.openxmlformats.org/officeDocument/2006/relationships/image" Target="media/image27.png"/><Relationship Id="rId379" Type="http://schemas.openxmlformats.org/officeDocument/2006/relationships/image" Target="media/image368.png"/><Relationship Id="rId378" Type="http://schemas.openxmlformats.org/officeDocument/2006/relationships/image" Target="media/image367.png"/><Relationship Id="rId377" Type="http://schemas.openxmlformats.org/officeDocument/2006/relationships/image" Target="media/image366.png"/><Relationship Id="rId376" Type="http://schemas.openxmlformats.org/officeDocument/2006/relationships/image" Target="media/image365.png"/><Relationship Id="rId375" Type="http://schemas.openxmlformats.org/officeDocument/2006/relationships/image" Target="media/image364.png"/><Relationship Id="rId374" Type="http://schemas.openxmlformats.org/officeDocument/2006/relationships/image" Target="media/image363.png"/><Relationship Id="rId373" Type="http://schemas.openxmlformats.org/officeDocument/2006/relationships/image" Target="media/image362.png"/><Relationship Id="rId372" Type="http://schemas.openxmlformats.org/officeDocument/2006/relationships/image" Target="media/image361.png"/><Relationship Id="rId371" Type="http://schemas.openxmlformats.org/officeDocument/2006/relationships/image" Target="media/image360.png"/><Relationship Id="rId370" Type="http://schemas.openxmlformats.org/officeDocument/2006/relationships/image" Target="media/image359.png"/><Relationship Id="rId37" Type="http://schemas.openxmlformats.org/officeDocument/2006/relationships/image" Target="media/image26.png"/><Relationship Id="rId369" Type="http://schemas.openxmlformats.org/officeDocument/2006/relationships/image" Target="media/image358.png"/><Relationship Id="rId368" Type="http://schemas.openxmlformats.org/officeDocument/2006/relationships/image" Target="media/image357.png"/><Relationship Id="rId367" Type="http://schemas.openxmlformats.org/officeDocument/2006/relationships/image" Target="media/image356.png"/><Relationship Id="rId366" Type="http://schemas.openxmlformats.org/officeDocument/2006/relationships/image" Target="media/image355.png"/><Relationship Id="rId365" Type="http://schemas.openxmlformats.org/officeDocument/2006/relationships/image" Target="media/image354.png"/><Relationship Id="rId364" Type="http://schemas.openxmlformats.org/officeDocument/2006/relationships/image" Target="media/image353.png"/><Relationship Id="rId363" Type="http://schemas.openxmlformats.org/officeDocument/2006/relationships/image" Target="media/image352.png"/><Relationship Id="rId362" Type="http://schemas.openxmlformats.org/officeDocument/2006/relationships/image" Target="media/image351.png"/><Relationship Id="rId361" Type="http://schemas.openxmlformats.org/officeDocument/2006/relationships/image" Target="media/image350.png"/><Relationship Id="rId360" Type="http://schemas.openxmlformats.org/officeDocument/2006/relationships/image" Target="media/image349.png"/><Relationship Id="rId36" Type="http://schemas.openxmlformats.org/officeDocument/2006/relationships/image" Target="media/image25.png"/><Relationship Id="rId359" Type="http://schemas.openxmlformats.org/officeDocument/2006/relationships/image" Target="media/image348.png"/><Relationship Id="rId358" Type="http://schemas.openxmlformats.org/officeDocument/2006/relationships/image" Target="media/image347.png"/><Relationship Id="rId357" Type="http://schemas.openxmlformats.org/officeDocument/2006/relationships/image" Target="media/image346.png"/><Relationship Id="rId356" Type="http://schemas.openxmlformats.org/officeDocument/2006/relationships/image" Target="media/image345.png"/><Relationship Id="rId355" Type="http://schemas.openxmlformats.org/officeDocument/2006/relationships/image" Target="media/image344.png"/><Relationship Id="rId354" Type="http://schemas.openxmlformats.org/officeDocument/2006/relationships/image" Target="media/image343.png"/><Relationship Id="rId353" Type="http://schemas.openxmlformats.org/officeDocument/2006/relationships/image" Target="media/image342.png"/><Relationship Id="rId352" Type="http://schemas.openxmlformats.org/officeDocument/2006/relationships/image" Target="media/image341.png"/><Relationship Id="rId351" Type="http://schemas.openxmlformats.org/officeDocument/2006/relationships/image" Target="media/image340.png"/><Relationship Id="rId350" Type="http://schemas.openxmlformats.org/officeDocument/2006/relationships/image" Target="media/image339.png"/><Relationship Id="rId35" Type="http://schemas.openxmlformats.org/officeDocument/2006/relationships/image" Target="media/image24.png"/><Relationship Id="rId349" Type="http://schemas.openxmlformats.org/officeDocument/2006/relationships/image" Target="media/image338.png"/><Relationship Id="rId348" Type="http://schemas.openxmlformats.org/officeDocument/2006/relationships/image" Target="media/image337.png"/><Relationship Id="rId347" Type="http://schemas.openxmlformats.org/officeDocument/2006/relationships/image" Target="media/image336.png"/><Relationship Id="rId346" Type="http://schemas.openxmlformats.org/officeDocument/2006/relationships/image" Target="media/image335.png"/><Relationship Id="rId345" Type="http://schemas.openxmlformats.org/officeDocument/2006/relationships/image" Target="media/image334.png"/><Relationship Id="rId344" Type="http://schemas.openxmlformats.org/officeDocument/2006/relationships/image" Target="media/image333.png"/><Relationship Id="rId343" Type="http://schemas.openxmlformats.org/officeDocument/2006/relationships/image" Target="media/image332.png"/><Relationship Id="rId342" Type="http://schemas.openxmlformats.org/officeDocument/2006/relationships/image" Target="media/image331.png"/><Relationship Id="rId341" Type="http://schemas.openxmlformats.org/officeDocument/2006/relationships/image" Target="media/image330.png"/><Relationship Id="rId340" Type="http://schemas.openxmlformats.org/officeDocument/2006/relationships/image" Target="media/image329.png"/><Relationship Id="rId34" Type="http://schemas.openxmlformats.org/officeDocument/2006/relationships/image" Target="media/image23.png"/><Relationship Id="rId339" Type="http://schemas.openxmlformats.org/officeDocument/2006/relationships/image" Target="media/image328.png"/><Relationship Id="rId338" Type="http://schemas.openxmlformats.org/officeDocument/2006/relationships/image" Target="media/image327.png"/><Relationship Id="rId337" Type="http://schemas.openxmlformats.org/officeDocument/2006/relationships/image" Target="media/image326.png"/><Relationship Id="rId336" Type="http://schemas.openxmlformats.org/officeDocument/2006/relationships/image" Target="media/image325.png"/><Relationship Id="rId335" Type="http://schemas.openxmlformats.org/officeDocument/2006/relationships/image" Target="media/image324.png"/><Relationship Id="rId334" Type="http://schemas.openxmlformats.org/officeDocument/2006/relationships/image" Target="media/image323.png"/><Relationship Id="rId333" Type="http://schemas.openxmlformats.org/officeDocument/2006/relationships/image" Target="media/image322.png"/><Relationship Id="rId332" Type="http://schemas.openxmlformats.org/officeDocument/2006/relationships/image" Target="media/image321.png"/><Relationship Id="rId331" Type="http://schemas.openxmlformats.org/officeDocument/2006/relationships/image" Target="media/image320.png"/><Relationship Id="rId330" Type="http://schemas.openxmlformats.org/officeDocument/2006/relationships/image" Target="media/image319.png"/><Relationship Id="rId33" Type="http://schemas.openxmlformats.org/officeDocument/2006/relationships/image" Target="media/image22.png"/><Relationship Id="rId329" Type="http://schemas.openxmlformats.org/officeDocument/2006/relationships/image" Target="media/image318.png"/><Relationship Id="rId328" Type="http://schemas.openxmlformats.org/officeDocument/2006/relationships/image" Target="media/image317.png"/><Relationship Id="rId327" Type="http://schemas.openxmlformats.org/officeDocument/2006/relationships/image" Target="media/image316.png"/><Relationship Id="rId326" Type="http://schemas.openxmlformats.org/officeDocument/2006/relationships/image" Target="media/image315.png"/><Relationship Id="rId325" Type="http://schemas.openxmlformats.org/officeDocument/2006/relationships/image" Target="media/image314.png"/><Relationship Id="rId324" Type="http://schemas.openxmlformats.org/officeDocument/2006/relationships/image" Target="media/image313.png"/><Relationship Id="rId323" Type="http://schemas.openxmlformats.org/officeDocument/2006/relationships/image" Target="media/image312.png"/><Relationship Id="rId322" Type="http://schemas.openxmlformats.org/officeDocument/2006/relationships/image" Target="media/image311.png"/><Relationship Id="rId321" Type="http://schemas.openxmlformats.org/officeDocument/2006/relationships/image" Target="media/image310.png"/><Relationship Id="rId320" Type="http://schemas.openxmlformats.org/officeDocument/2006/relationships/image" Target="media/image309.png"/><Relationship Id="rId32" Type="http://schemas.openxmlformats.org/officeDocument/2006/relationships/image" Target="media/image21.png"/><Relationship Id="rId319" Type="http://schemas.openxmlformats.org/officeDocument/2006/relationships/image" Target="media/image308.png"/><Relationship Id="rId318" Type="http://schemas.openxmlformats.org/officeDocument/2006/relationships/image" Target="media/image307.png"/><Relationship Id="rId317" Type="http://schemas.openxmlformats.org/officeDocument/2006/relationships/image" Target="media/image306.png"/><Relationship Id="rId316" Type="http://schemas.openxmlformats.org/officeDocument/2006/relationships/image" Target="media/image305.png"/><Relationship Id="rId315" Type="http://schemas.openxmlformats.org/officeDocument/2006/relationships/image" Target="media/image304.png"/><Relationship Id="rId314" Type="http://schemas.openxmlformats.org/officeDocument/2006/relationships/image" Target="media/image303.png"/><Relationship Id="rId313" Type="http://schemas.openxmlformats.org/officeDocument/2006/relationships/image" Target="media/image302.png"/><Relationship Id="rId312" Type="http://schemas.openxmlformats.org/officeDocument/2006/relationships/image" Target="media/image301.png"/><Relationship Id="rId311" Type="http://schemas.openxmlformats.org/officeDocument/2006/relationships/image" Target="media/image300.png"/><Relationship Id="rId310" Type="http://schemas.openxmlformats.org/officeDocument/2006/relationships/image" Target="media/image299.png"/><Relationship Id="rId31" Type="http://schemas.openxmlformats.org/officeDocument/2006/relationships/image" Target="media/image20.png"/><Relationship Id="rId309" Type="http://schemas.openxmlformats.org/officeDocument/2006/relationships/image" Target="media/image298.png"/><Relationship Id="rId308" Type="http://schemas.openxmlformats.org/officeDocument/2006/relationships/image" Target="media/image297.png"/><Relationship Id="rId307" Type="http://schemas.openxmlformats.org/officeDocument/2006/relationships/image" Target="media/image296.png"/><Relationship Id="rId306" Type="http://schemas.openxmlformats.org/officeDocument/2006/relationships/image" Target="media/image295.png"/><Relationship Id="rId305" Type="http://schemas.openxmlformats.org/officeDocument/2006/relationships/image" Target="media/image294.png"/><Relationship Id="rId304" Type="http://schemas.openxmlformats.org/officeDocument/2006/relationships/image" Target="media/image293.png"/><Relationship Id="rId303" Type="http://schemas.openxmlformats.org/officeDocument/2006/relationships/image" Target="media/image292.png"/><Relationship Id="rId302" Type="http://schemas.openxmlformats.org/officeDocument/2006/relationships/image" Target="media/image291.png"/><Relationship Id="rId301" Type="http://schemas.openxmlformats.org/officeDocument/2006/relationships/image" Target="media/image290.png"/><Relationship Id="rId300" Type="http://schemas.openxmlformats.org/officeDocument/2006/relationships/image" Target="media/image289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9" Type="http://schemas.openxmlformats.org/officeDocument/2006/relationships/image" Target="media/image288.png"/><Relationship Id="rId298" Type="http://schemas.openxmlformats.org/officeDocument/2006/relationships/image" Target="media/image287.png"/><Relationship Id="rId297" Type="http://schemas.openxmlformats.org/officeDocument/2006/relationships/image" Target="media/image286.png"/><Relationship Id="rId296" Type="http://schemas.openxmlformats.org/officeDocument/2006/relationships/image" Target="media/image285.png"/><Relationship Id="rId295" Type="http://schemas.openxmlformats.org/officeDocument/2006/relationships/image" Target="media/image284.png"/><Relationship Id="rId294" Type="http://schemas.openxmlformats.org/officeDocument/2006/relationships/image" Target="media/image283.png"/><Relationship Id="rId293" Type="http://schemas.openxmlformats.org/officeDocument/2006/relationships/image" Target="media/image282.png"/><Relationship Id="rId292" Type="http://schemas.openxmlformats.org/officeDocument/2006/relationships/image" Target="media/image281.png"/><Relationship Id="rId291" Type="http://schemas.openxmlformats.org/officeDocument/2006/relationships/image" Target="media/image280.png"/><Relationship Id="rId290" Type="http://schemas.openxmlformats.org/officeDocument/2006/relationships/image" Target="media/image279.png"/><Relationship Id="rId29" Type="http://schemas.openxmlformats.org/officeDocument/2006/relationships/image" Target="media/image18.png"/><Relationship Id="rId289" Type="http://schemas.openxmlformats.org/officeDocument/2006/relationships/image" Target="media/image278.png"/><Relationship Id="rId288" Type="http://schemas.openxmlformats.org/officeDocument/2006/relationships/image" Target="media/image277.png"/><Relationship Id="rId287" Type="http://schemas.openxmlformats.org/officeDocument/2006/relationships/image" Target="media/image276.png"/><Relationship Id="rId286" Type="http://schemas.openxmlformats.org/officeDocument/2006/relationships/image" Target="media/image275.png"/><Relationship Id="rId285" Type="http://schemas.openxmlformats.org/officeDocument/2006/relationships/image" Target="media/image274.png"/><Relationship Id="rId284" Type="http://schemas.openxmlformats.org/officeDocument/2006/relationships/image" Target="media/image273.png"/><Relationship Id="rId283" Type="http://schemas.openxmlformats.org/officeDocument/2006/relationships/image" Target="media/image272.png"/><Relationship Id="rId282" Type="http://schemas.openxmlformats.org/officeDocument/2006/relationships/image" Target="media/image271.png"/><Relationship Id="rId281" Type="http://schemas.openxmlformats.org/officeDocument/2006/relationships/image" Target="media/image270.png"/><Relationship Id="rId280" Type="http://schemas.openxmlformats.org/officeDocument/2006/relationships/image" Target="media/image269.png"/><Relationship Id="rId28" Type="http://schemas.openxmlformats.org/officeDocument/2006/relationships/image" Target="media/image17.png"/><Relationship Id="rId279" Type="http://schemas.openxmlformats.org/officeDocument/2006/relationships/image" Target="media/image268.png"/><Relationship Id="rId278" Type="http://schemas.openxmlformats.org/officeDocument/2006/relationships/image" Target="media/image267.png"/><Relationship Id="rId277" Type="http://schemas.openxmlformats.org/officeDocument/2006/relationships/image" Target="media/image266.png"/><Relationship Id="rId276" Type="http://schemas.openxmlformats.org/officeDocument/2006/relationships/image" Target="media/image265.png"/><Relationship Id="rId275" Type="http://schemas.openxmlformats.org/officeDocument/2006/relationships/image" Target="media/image264.png"/><Relationship Id="rId274" Type="http://schemas.openxmlformats.org/officeDocument/2006/relationships/image" Target="media/image263.png"/><Relationship Id="rId273" Type="http://schemas.openxmlformats.org/officeDocument/2006/relationships/image" Target="media/image262.png"/><Relationship Id="rId272" Type="http://schemas.openxmlformats.org/officeDocument/2006/relationships/image" Target="media/image261.png"/><Relationship Id="rId271" Type="http://schemas.openxmlformats.org/officeDocument/2006/relationships/image" Target="media/image260.png"/><Relationship Id="rId270" Type="http://schemas.openxmlformats.org/officeDocument/2006/relationships/image" Target="media/image259.png"/><Relationship Id="rId27" Type="http://schemas.openxmlformats.org/officeDocument/2006/relationships/image" Target="media/image16.png"/><Relationship Id="rId269" Type="http://schemas.openxmlformats.org/officeDocument/2006/relationships/image" Target="media/image258.png"/><Relationship Id="rId268" Type="http://schemas.openxmlformats.org/officeDocument/2006/relationships/image" Target="media/image257.png"/><Relationship Id="rId267" Type="http://schemas.openxmlformats.org/officeDocument/2006/relationships/image" Target="media/image256.png"/><Relationship Id="rId266" Type="http://schemas.openxmlformats.org/officeDocument/2006/relationships/image" Target="media/image255.png"/><Relationship Id="rId265" Type="http://schemas.openxmlformats.org/officeDocument/2006/relationships/image" Target="media/image254.png"/><Relationship Id="rId264" Type="http://schemas.openxmlformats.org/officeDocument/2006/relationships/image" Target="media/image253.png"/><Relationship Id="rId263" Type="http://schemas.openxmlformats.org/officeDocument/2006/relationships/image" Target="media/image252.png"/><Relationship Id="rId262" Type="http://schemas.openxmlformats.org/officeDocument/2006/relationships/image" Target="media/image251.png"/><Relationship Id="rId261" Type="http://schemas.openxmlformats.org/officeDocument/2006/relationships/image" Target="media/image250.png"/><Relationship Id="rId260" Type="http://schemas.openxmlformats.org/officeDocument/2006/relationships/image" Target="media/image249.png"/><Relationship Id="rId26" Type="http://schemas.openxmlformats.org/officeDocument/2006/relationships/image" Target="media/image15.png"/><Relationship Id="rId259" Type="http://schemas.openxmlformats.org/officeDocument/2006/relationships/image" Target="media/image248.png"/><Relationship Id="rId258" Type="http://schemas.openxmlformats.org/officeDocument/2006/relationships/image" Target="media/image247.png"/><Relationship Id="rId257" Type="http://schemas.openxmlformats.org/officeDocument/2006/relationships/image" Target="media/image246.png"/><Relationship Id="rId256" Type="http://schemas.openxmlformats.org/officeDocument/2006/relationships/image" Target="media/image245.png"/><Relationship Id="rId255" Type="http://schemas.openxmlformats.org/officeDocument/2006/relationships/image" Target="media/image244.png"/><Relationship Id="rId254" Type="http://schemas.openxmlformats.org/officeDocument/2006/relationships/image" Target="media/image243.png"/><Relationship Id="rId253" Type="http://schemas.openxmlformats.org/officeDocument/2006/relationships/image" Target="media/image242.png"/><Relationship Id="rId252" Type="http://schemas.openxmlformats.org/officeDocument/2006/relationships/image" Target="media/image241.png"/><Relationship Id="rId251" Type="http://schemas.openxmlformats.org/officeDocument/2006/relationships/image" Target="media/image240.png"/><Relationship Id="rId250" Type="http://schemas.openxmlformats.org/officeDocument/2006/relationships/image" Target="media/image239.png"/><Relationship Id="rId25" Type="http://schemas.openxmlformats.org/officeDocument/2006/relationships/image" Target="media/image14.png"/><Relationship Id="rId249" Type="http://schemas.openxmlformats.org/officeDocument/2006/relationships/image" Target="media/image238.png"/><Relationship Id="rId248" Type="http://schemas.openxmlformats.org/officeDocument/2006/relationships/image" Target="media/image237.png"/><Relationship Id="rId247" Type="http://schemas.openxmlformats.org/officeDocument/2006/relationships/image" Target="media/image236.png"/><Relationship Id="rId246" Type="http://schemas.openxmlformats.org/officeDocument/2006/relationships/image" Target="media/image235.png"/><Relationship Id="rId245" Type="http://schemas.openxmlformats.org/officeDocument/2006/relationships/image" Target="media/image234.png"/><Relationship Id="rId244" Type="http://schemas.openxmlformats.org/officeDocument/2006/relationships/image" Target="media/image233.png"/><Relationship Id="rId243" Type="http://schemas.openxmlformats.org/officeDocument/2006/relationships/image" Target="media/image232.png"/><Relationship Id="rId242" Type="http://schemas.openxmlformats.org/officeDocument/2006/relationships/image" Target="media/image231.png"/><Relationship Id="rId241" Type="http://schemas.openxmlformats.org/officeDocument/2006/relationships/image" Target="media/image230.png"/><Relationship Id="rId240" Type="http://schemas.openxmlformats.org/officeDocument/2006/relationships/image" Target="media/image229.png"/><Relationship Id="rId24" Type="http://schemas.openxmlformats.org/officeDocument/2006/relationships/image" Target="media/image13.png"/><Relationship Id="rId239" Type="http://schemas.openxmlformats.org/officeDocument/2006/relationships/image" Target="media/image228.png"/><Relationship Id="rId238" Type="http://schemas.openxmlformats.org/officeDocument/2006/relationships/image" Target="media/image227.png"/><Relationship Id="rId237" Type="http://schemas.openxmlformats.org/officeDocument/2006/relationships/image" Target="media/image226.png"/><Relationship Id="rId236" Type="http://schemas.openxmlformats.org/officeDocument/2006/relationships/image" Target="media/image225.png"/><Relationship Id="rId235" Type="http://schemas.openxmlformats.org/officeDocument/2006/relationships/image" Target="media/image224.png"/><Relationship Id="rId234" Type="http://schemas.openxmlformats.org/officeDocument/2006/relationships/image" Target="media/image223.png"/><Relationship Id="rId233" Type="http://schemas.openxmlformats.org/officeDocument/2006/relationships/image" Target="media/image222.png"/><Relationship Id="rId232" Type="http://schemas.openxmlformats.org/officeDocument/2006/relationships/image" Target="media/image221.png"/><Relationship Id="rId231" Type="http://schemas.openxmlformats.org/officeDocument/2006/relationships/image" Target="media/image220.png"/><Relationship Id="rId230" Type="http://schemas.openxmlformats.org/officeDocument/2006/relationships/image" Target="media/image219.png"/><Relationship Id="rId23" Type="http://schemas.openxmlformats.org/officeDocument/2006/relationships/image" Target="media/image12.png"/><Relationship Id="rId229" Type="http://schemas.openxmlformats.org/officeDocument/2006/relationships/image" Target="media/image218.png"/><Relationship Id="rId228" Type="http://schemas.openxmlformats.org/officeDocument/2006/relationships/image" Target="media/image217.png"/><Relationship Id="rId227" Type="http://schemas.openxmlformats.org/officeDocument/2006/relationships/image" Target="media/image216.png"/><Relationship Id="rId226" Type="http://schemas.openxmlformats.org/officeDocument/2006/relationships/image" Target="media/image215.png"/><Relationship Id="rId225" Type="http://schemas.openxmlformats.org/officeDocument/2006/relationships/image" Target="media/image214.png"/><Relationship Id="rId224" Type="http://schemas.openxmlformats.org/officeDocument/2006/relationships/image" Target="media/image213.png"/><Relationship Id="rId223" Type="http://schemas.openxmlformats.org/officeDocument/2006/relationships/image" Target="media/image212.png"/><Relationship Id="rId222" Type="http://schemas.openxmlformats.org/officeDocument/2006/relationships/image" Target="media/image211.png"/><Relationship Id="rId221" Type="http://schemas.openxmlformats.org/officeDocument/2006/relationships/image" Target="media/image210.png"/><Relationship Id="rId220" Type="http://schemas.openxmlformats.org/officeDocument/2006/relationships/image" Target="media/image209.jpeg"/><Relationship Id="rId22" Type="http://schemas.openxmlformats.org/officeDocument/2006/relationships/image" Target="media/image11.png"/><Relationship Id="rId219" Type="http://schemas.openxmlformats.org/officeDocument/2006/relationships/image" Target="media/image208.png"/><Relationship Id="rId218" Type="http://schemas.openxmlformats.org/officeDocument/2006/relationships/image" Target="media/image207.png"/><Relationship Id="rId217" Type="http://schemas.openxmlformats.org/officeDocument/2006/relationships/image" Target="media/image206.png"/><Relationship Id="rId216" Type="http://schemas.openxmlformats.org/officeDocument/2006/relationships/image" Target="media/image205.png"/><Relationship Id="rId215" Type="http://schemas.openxmlformats.org/officeDocument/2006/relationships/image" Target="media/image204.png"/><Relationship Id="rId214" Type="http://schemas.openxmlformats.org/officeDocument/2006/relationships/image" Target="media/image203.png"/><Relationship Id="rId213" Type="http://schemas.openxmlformats.org/officeDocument/2006/relationships/image" Target="media/image202.png"/><Relationship Id="rId212" Type="http://schemas.openxmlformats.org/officeDocument/2006/relationships/image" Target="media/image201.png"/><Relationship Id="rId211" Type="http://schemas.openxmlformats.org/officeDocument/2006/relationships/image" Target="media/image200.png"/><Relationship Id="rId210" Type="http://schemas.openxmlformats.org/officeDocument/2006/relationships/image" Target="media/image199.png"/><Relationship Id="rId21" Type="http://schemas.openxmlformats.org/officeDocument/2006/relationships/image" Target="media/image10.png"/><Relationship Id="rId209" Type="http://schemas.openxmlformats.org/officeDocument/2006/relationships/image" Target="media/image198.png"/><Relationship Id="rId208" Type="http://schemas.openxmlformats.org/officeDocument/2006/relationships/image" Target="media/image197.png"/><Relationship Id="rId207" Type="http://schemas.openxmlformats.org/officeDocument/2006/relationships/image" Target="media/image196.png"/><Relationship Id="rId206" Type="http://schemas.openxmlformats.org/officeDocument/2006/relationships/image" Target="media/image195.png"/><Relationship Id="rId205" Type="http://schemas.openxmlformats.org/officeDocument/2006/relationships/image" Target="media/image194.png"/><Relationship Id="rId204" Type="http://schemas.openxmlformats.org/officeDocument/2006/relationships/image" Target="media/image193.png"/><Relationship Id="rId203" Type="http://schemas.openxmlformats.org/officeDocument/2006/relationships/image" Target="media/image192.png"/><Relationship Id="rId202" Type="http://schemas.openxmlformats.org/officeDocument/2006/relationships/image" Target="media/image191.png"/><Relationship Id="rId201" Type="http://schemas.openxmlformats.org/officeDocument/2006/relationships/image" Target="media/image190.png"/><Relationship Id="rId200" Type="http://schemas.openxmlformats.org/officeDocument/2006/relationships/image" Target="media/image189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image" Target="media/image188.png"/><Relationship Id="rId198" Type="http://schemas.openxmlformats.org/officeDocument/2006/relationships/image" Target="media/image187.png"/><Relationship Id="rId197" Type="http://schemas.openxmlformats.org/officeDocument/2006/relationships/image" Target="media/image186.png"/><Relationship Id="rId196" Type="http://schemas.openxmlformats.org/officeDocument/2006/relationships/image" Target="media/image185.png"/><Relationship Id="rId195" Type="http://schemas.openxmlformats.org/officeDocument/2006/relationships/image" Target="media/image184.png"/><Relationship Id="rId194" Type="http://schemas.openxmlformats.org/officeDocument/2006/relationships/image" Target="media/image183.png"/><Relationship Id="rId193" Type="http://schemas.openxmlformats.org/officeDocument/2006/relationships/image" Target="media/image182.png"/><Relationship Id="rId192" Type="http://schemas.openxmlformats.org/officeDocument/2006/relationships/image" Target="media/image181.png"/><Relationship Id="rId191" Type="http://schemas.openxmlformats.org/officeDocument/2006/relationships/image" Target="media/image180.png"/><Relationship Id="rId190" Type="http://schemas.openxmlformats.org/officeDocument/2006/relationships/image" Target="media/image179.png"/><Relationship Id="rId19" Type="http://schemas.openxmlformats.org/officeDocument/2006/relationships/image" Target="media/image8.png"/><Relationship Id="rId189" Type="http://schemas.openxmlformats.org/officeDocument/2006/relationships/image" Target="media/image178.png"/><Relationship Id="rId188" Type="http://schemas.openxmlformats.org/officeDocument/2006/relationships/image" Target="media/image177.png"/><Relationship Id="rId187" Type="http://schemas.openxmlformats.org/officeDocument/2006/relationships/image" Target="media/image176.png"/><Relationship Id="rId186" Type="http://schemas.openxmlformats.org/officeDocument/2006/relationships/image" Target="media/image175.png"/><Relationship Id="rId185" Type="http://schemas.openxmlformats.org/officeDocument/2006/relationships/image" Target="media/image174.png"/><Relationship Id="rId184" Type="http://schemas.openxmlformats.org/officeDocument/2006/relationships/image" Target="media/image173.png"/><Relationship Id="rId183" Type="http://schemas.openxmlformats.org/officeDocument/2006/relationships/image" Target="media/image172.png"/><Relationship Id="rId182" Type="http://schemas.openxmlformats.org/officeDocument/2006/relationships/image" Target="media/image171.png"/><Relationship Id="rId181" Type="http://schemas.openxmlformats.org/officeDocument/2006/relationships/image" Target="media/image170.png"/><Relationship Id="rId180" Type="http://schemas.openxmlformats.org/officeDocument/2006/relationships/image" Target="media/image169.png"/><Relationship Id="rId18" Type="http://schemas.openxmlformats.org/officeDocument/2006/relationships/image" Target="media/image7.png"/><Relationship Id="rId179" Type="http://schemas.openxmlformats.org/officeDocument/2006/relationships/image" Target="media/image168.png"/><Relationship Id="rId178" Type="http://schemas.openxmlformats.org/officeDocument/2006/relationships/image" Target="media/image167.png"/><Relationship Id="rId177" Type="http://schemas.openxmlformats.org/officeDocument/2006/relationships/image" Target="media/image166.png"/><Relationship Id="rId176" Type="http://schemas.openxmlformats.org/officeDocument/2006/relationships/image" Target="media/image165.png"/><Relationship Id="rId175" Type="http://schemas.openxmlformats.org/officeDocument/2006/relationships/image" Target="media/image164.png"/><Relationship Id="rId174" Type="http://schemas.openxmlformats.org/officeDocument/2006/relationships/image" Target="media/image163.png"/><Relationship Id="rId173" Type="http://schemas.openxmlformats.org/officeDocument/2006/relationships/image" Target="media/image162.png"/><Relationship Id="rId172" Type="http://schemas.openxmlformats.org/officeDocument/2006/relationships/image" Target="media/image161.png"/><Relationship Id="rId171" Type="http://schemas.openxmlformats.org/officeDocument/2006/relationships/image" Target="media/image160.png"/><Relationship Id="rId170" Type="http://schemas.openxmlformats.org/officeDocument/2006/relationships/image" Target="media/image159.png"/><Relationship Id="rId17" Type="http://schemas.openxmlformats.org/officeDocument/2006/relationships/image" Target="media/image6.png"/><Relationship Id="rId169" Type="http://schemas.openxmlformats.org/officeDocument/2006/relationships/image" Target="media/image158.png"/><Relationship Id="rId168" Type="http://schemas.openxmlformats.org/officeDocument/2006/relationships/image" Target="media/image157.png"/><Relationship Id="rId167" Type="http://schemas.openxmlformats.org/officeDocument/2006/relationships/image" Target="media/image156.png"/><Relationship Id="rId166" Type="http://schemas.openxmlformats.org/officeDocument/2006/relationships/image" Target="media/image155.png"/><Relationship Id="rId165" Type="http://schemas.openxmlformats.org/officeDocument/2006/relationships/image" Target="media/image154.png"/><Relationship Id="rId164" Type="http://schemas.openxmlformats.org/officeDocument/2006/relationships/image" Target="media/image153.png"/><Relationship Id="rId163" Type="http://schemas.openxmlformats.org/officeDocument/2006/relationships/image" Target="media/image152.png"/><Relationship Id="rId162" Type="http://schemas.openxmlformats.org/officeDocument/2006/relationships/image" Target="media/image151.png"/><Relationship Id="rId161" Type="http://schemas.openxmlformats.org/officeDocument/2006/relationships/image" Target="media/image150.png"/><Relationship Id="rId160" Type="http://schemas.openxmlformats.org/officeDocument/2006/relationships/image" Target="media/image149.png"/><Relationship Id="rId16" Type="http://schemas.openxmlformats.org/officeDocument/2006/relationships/image" Target="media/image5.png"/><Relationship Id="rId159" Type="http://schemas.openxmlformats.org/officeDocument/2006/relationships/image" Target="media/image148.png"/><Relationship Id="rId158" Type="http://schemas.openxmlformats.org/officeDocument/2006/relationships/image" Target="media/image147.png"/><Relationship Id="rId157" Type="http://schemas.openxmlformats.org/officeDocument/2006/relationships/image" Target="media/image146.png"/><Relationship Id="rId156" Type="http://schemas.openxmlformats.org/officeDocument/2006/relationships/image" Target="media/image145.png"/><Relationship Id="rId155" Type="http://schemas.openxmlformats.org/officeDocument/2006/relationships/image" Target="media/image144.png"/><Relationship Id="rId154" Type="http://schemas.openxmlformats.org/officeDocument/2006/relationships/image" Target="media/image143.png"/><Relationship Id="rId153" Type="http://schemas.openxmlformats.org/officeDocument/2006/relationships/image" Target="media/image142.png"/><Relationship Id="rId152" Type="http://schemas.openxmlformats.org/officeDocument/2006/relationships/image" Target="media/image141.png"/><Relationship Id="rId151" Type="http://schemas.openxmlformats.org/officeDocument/2006/relationships/image" Target="media/image140.png"/><Relationship Id="rId150" Type="http://schemas.openxmlformats.org/officeDocument/2006/relationships/image" Target="media/image139.png"/><Relationship Id="rId15" Type="http://schemas.openxmlformats.org/officeDocument/2006/relationships/image" Target="media/image4.png"/><Relationship Id="rId149" Type="http://schemas.openxmlformats.org/officeDocument/2006/relationships/image" Target="media/image138.png"/><Relationship Id="rId148" Type="http://schemas.openxmlformats.org/officeDocument/2006/relationships/image" Target="media/image137.png"/><Relationship Id="rId147" Type="http://schemas.openxmlformats.org/officeDocument/2006/relationships/image" Target="media/image136.png"/><Relationship Id="rId146" Type="http://schemas.openxmlformats.org/officeDocument/2006/relationships/image" Target="media/image135.png"/><Relationship Id="rId145" Type="http://schemas.openxmlformats.org/officeDocument/2006/relationships/image" Target="media/image134.png"/><Relationship Id="rId144" Type="http://schemas.openxmlformats.org/officeDocument/2006/relationships/image" Target="media/image133.png"/><Relationship Id="rId143" Type="http://schemas.openxmlformats.org/officeDocument/2006/relationships/image" Target="media/image132.png"/><Relationship Id="rId142" Type="http://schemas.openxmlformats.org/officeDocument/2006/relationships/image" Target="media/image131.png"/><Relationship Id="rId141" Type="http://schemas.openxmlformats.org/officeDocument/2006/relationships/image" Target="media/image130.png"/><Relationship Id="rId140" Type="http://schemas.openxmlformats.org/officeDocument/2006/relationships/image" Target="media/image129.png"/><Relationship Id="rId14" Type="http://schemas.openxmlformats.org/officeDocument/2006/relationships/image" Target="media/image3.png"/><Relationship Id="rId139" Type="http://schemas.openxmlformats.org/officeDocument/2006/relationships/image" Target="media/image128.png"/><Relationship Id="rId138" Type="http://schemas.openxmlformats.org/officeDocument/2006/relationships/image" Target="media/image127.png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png"/><Relationship Id="rId134" Type="http://schemas.openxmlformats.org/officeDocument/2006/relationships/image" Target="media/image123.png"/><Relationship Id="rId133" Type="http://schemas.openxmlformats.org/officeDocument/2006/relationships/image" Target="media/image122.png"/><Relationship Id="rId132" Type="http://schemas.openxmlformats.org/officeDocument/2006/relationships/image" Target="media/image121.png"/><Relationship Id="rId131" Type="http://schemas.openxmlformats.org/officeDocument/2006/relationships/image" Target="media/image120.png"/><Relationship Id="rId130" Type="http://schemas.openxmlformats.org/officeDocument/2006/relationships/image" Target="media/image119.png"/><Relationship Id="rId13" Type="http://schemas.openxmlformats.org/officeDocument/2006/relationships/image" Target="media/image2.jpeg"/><Relationship Id="rId129" Type="http://schemas.openxmlformats.org/officeDocument/2006/relationships/image" Target="media/image118.png"/><Relationship Id="rId128" Type="http://schemas.openxmlformats.org/officeDocument/2006/relationships/image" Target="media/image117.png"/><Relationship Id="rId127" Type="http://schemas.openxmlformats.org/officeDocument/2006/relationships/image" Target="media/image116.png"/><Relationship Id="rId126" Type="http://schemas.openxmlformats.org/officeDocument/2006/relationships/image" Target="media/image115.png"/><Relationship Id="rId125" Type="http://schemas.openxmlformats.org/officeDocument/2006/relationships/image" Target="media/image114.png"/><Relationship Id="rId124" Type="http://schemas.openxmlformats.org/officeDocument/2006/relationships/image" Target="media/image113.png"/><Relationship Id="rId123" Type="http://schemas.openxmlformats.org/officeDocument/2006/relationships/image" Target="media/image112.png"/><Relationship Id="rId122" Type="http://schemas.openxmlformats.org/officeDocument/2006/relationships/image" Target="media/image111.png"/><Relationship Id="rId121" Type="http://schemas.openxmlformats.org/officeDocument/2006/relationships/image" Target="media/image110.png"/><Relationship Id="rId120" Type="http://schemas.openxmlformats.org/officeDocument/2006/relationships/image" Target="media/image109.png"/><Relationship Id="rId12" Type="http://schemas.openxmlformats.org/officeDocument/2006/relationships/theme" Target="theme/theme1.xml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footer" Target="footer8.xml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  <customShpInfo spid="_x0000_s2050"/>
    <customShpInfo spid="_x0000_s2052"/>
    <customShpInfo spid="_x0000_s2054"/>
    <customShpInfo spid="_x0000_s2053"/>
    <customShpInfo spid="_x0000_s2055"/>
    <customShpInfo spid="_x0000_s2056"/>
    <customShpInfo spid="_x0000_s2058"/>
    <customShpInfo spid="_x0000_s2057"/>
    <customShpInfo spid="_x0000_s2059"/>
    <customShpInfo spid="_x0000_s2060"/>
    <customShpInfo spid="_x0000_s2062"/>
    <customShpInfo spid="_x0000_s2061"/>
    <customShpInfo spid="_x0000_s2063"/>
    <customShpInfo spid="_x0000_s2064"/>
    <customShpInfo spid="_x0000_s2066"/>
    <customShpInfo spid="_x0000_s2065"/>
    <customShpInfo spid="_x0000_s2067"/>
    <customShpInfo spid="_x0000_s2068"/>
    <customShpInfo spid="_x0000_s2070"/>
    <customShpInfo spid="_x0000_s2069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8"/>
    <customShpInfo spid="_x0000_s2077"/>
    <customShpInfo spid="_x0000_s2079"/>
    <customShpInfo spid="_x0000_s2080"/>
    <customShpInfo spid="_x0000_s1026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7"/>
    <customShpInfo spid="_x0000_s1036"/>
    <customShpInfo spid="_x0000_s1039"/>
    <customShpInfo spid="_x0000_s1038"/>
    <customShpInfo spid="_x0000_s1041"/>
    <customShpInfo spid="_x0000_s1040"/>
    <customShpInfo spid="_x0000_s1043"/>
    <customShpInfo spid="_x0000_s1042"/>
    <customShpInfo spid="_x0000_s1045"/>
    <customShpInfo spid="_x0000_s1044"/>
    <customShpInfo spid="_x0000_s1047"/>
    <customShpInfo spid="_x0000_s1046"/>
    <customShpInfo spid="_x0000_s1049"/>
    <customShpInfo spid="_x0000_s1048"/>
    <customShpInfo spid="_x0000_s1051"/>
    <customShpInfo spid="_x0000_s1050"/>
    <customShpInfo spid="_x0000_s1053"/>
    <customShpInfo spid="_x0000_s1052"/>
    <customShpInfo spid="_x0000_s1055"/>
    <customShpInfo spid="_x0000_s1054"/>
    <customShpInfo spid="_x0000_s1057"/>
    <customShpInfo spid="_x0000_s1056"/>
    <customShpInfo spid="_x0000_s1059"/>
    <customShpInfo spid="_x0000_s1058"/>
    <customShpInfo spid="_x0000_s1061"/>
    <customShpInfo spid="_x0000_s1060"/>
    <customShpInfo spid="_x0000_s1063"/>
    <customShpInfo spid="_x0000_s1062"/>
    <customShpInfo spid="_x0000_s1065"/>
    <customShpInfo spid="_x0000_s1064"/>
    <customShpInfo spid="_x0000_s1067"/>
    <customShpInfo spid="_x0000_s1066"/>
    <customShpInfo spid="_x0000_s1069"/>
    <customShpInfo spid="_x0000_s1068"/>
    <customShpInfo spid="_x0000_s1071"/>
    <customShpInfo spid="_x0000_s1070"/>
    <customShpInfo spid="_x0000_s1073"/>
    <customShpInfo spid="_x0000_s1072"/>
    <customShpInfo spid="_x0000_s1075"/>
    <customShpInfo spid="_x0000_s1074"/>
    <customShpInfo spid="_x0000_s1077"/>
    <customShpInfo spid="_x0000_s1076"/>
    <customShpInfo spid="_x0000_s1079"/>
    <customShpInfo spid="_x0000_s1078"/>
    <customShpInfo spid="_x0000_s1081"/>
    <customShpInfo spid="_x0000_s1080"/>
    <customShpInfo spid="_x0000_s1083"/>
    <customShpInfo spid="_x0000_s1082"/>
    <customShpInfo spid="_x0000_s1085"/>
    <customShpInfo spid="_x0000_s1084"/>
    <customShpInfo spid="_x0000_s1087"/>
    <customShpInfo spid="_x0000_s1086"/>
    <customShpInfo spid="_x0000_s1089"/>
    <customShpInfo spid="_x0000_s1088"/>
    <customShpInfo spid="_x0000_s1091"/>
    <customShpInfo spid="_x0000_s1090"/>
    <customShpInfo spid="_x0000_s1093"/>
    <customShpInfo spid="_x0000_s1092"/>
    <customShpInfo spid="_x0000_s1095"/>
    <customShpInfo spid="_x0000_s1094"/>
    <customShpInfo spid="_x0000_s1097"/>
    <customShpInfo spid="_x0000_s1096"/>
    <customShpInfo spid="_x0000_s1099"/>
    <customShpInfo spid="_x0000_s1098"/>
    <customShpInfo spid="_x0000_s1101"/>
    <customShpInfo spid="_x0000_s1100"/>
    <customShpInfo spid="_x0000_s1103"/>
    <customShpInfo spid="_x0000_s1102"/>
    <customShpInfo spid="_x0000_s1105"/>
    <customShpInfo spid="_x0000_s1104"/>
    <customShpInfo spid="_x0000_s1107"/>
    <customShpInfo spid="_x0000_s1106"/>
    <customShpInfo spid="_x0000_s1109"/>
    <customShpInfo spid="_x0000_s1108"/>
    <customShpInfo spid="_x0000_s1111"/>
    <customShpInfo spid="_x0000_s1110"/>
    <customShpInfo spid="_x0000_s1113"/>
    <customShpInfo spid="_x0000_s1112"/>
    <customShpInfo spid="_x0000_s1115"/>
    <customShpInfo spid="_x0000_s1114"/>
    <customShpInfo spid="_x0000_s1117"/>
    <customShpInfo spid="_x0000_s1116"/>
    <customShpInfo spid="_x0000_s1119"/>
    <customShpInfo spid="_x0000_s1118"/>
    <customShpInfo spid="_x0000_s1121"/>
    <customShpInfo spid="_x0000_s1120"/>
    <customShpInfo spid="_x0000_s1123"/>
    <customShpInfo spid="_x0000_s1122"/>
    <customShpInfo spid="_x0000_s1125"/>
    <customShpInfo spid="_x0000_s1124"/>
    <customShpInfo spid="_x0000_s1127"/>
    <customShpInfo spid="_x0000_s1126"/>
    <customShpInfo spid="_x0000_s1129"/>
    <customShpInfo spid="_x0000_s1128"/>
    <customShpInfo spid="_x0000_s1131"/>
    <customShpInfo spid="_x0000_s1130"/>
    <customShpInfo spid="_x0000_s1133"/>
    <customShpInfo spid="_x0000_s1132"/>
    <customShpInfo spid="_x0000_s1135"/>
    <customShpInfo spid="_x0000_s1134"/>
    <customShpInfo spid="_x0000_s1137"/>
    <customShpInfo spid="_x0000_s1136"/>
    <customShpInfo spid="_x0000_s1139"/>
    <customShpInfo spid="_x0000_s1138"/>
    <customShpInfo spid="_x0000_s1141"/>
    <customShpInfo spid="_x0000_s1140"/>
    <customShpInfo spid="_x0000_s1143"/>
    <customShpInfo spid="_x0000_s1142"/>
    <customShpInfo spid="_x0000_s1145"/>
    <customShpInfo spid="_x0000_s1144"/>
    <customShpInfo spid="_x0000_s1147"/>
    <customShpInfo spid="_x0000_s1146"/>
    <customShpInfo spid="_x0000_s1149"/>
    <customShpInfo spid="_x0000_s1148"/>
    <customShpInfo spid="_x0000_s1151"/>
    <customShpInfo spid="_x0000_s1150"/>
    <customShpInfo spid="_x0000_s1153"/>
    <customShpInfo spid="_x0000_s1152"/>
    <customShpInfo spid="_x0000_s1155"/>
    <customShpInfo spid="_x0000_s1154"/>
    <customShpInfo spid="_x0000_s1157"/>
    <customShpInfo spid="_x0000_s1156"/>
    <customShpInfo spid="_x0000_s1159"/>
    <customShpInfo spid="_x0000_s1158"/>
    <customShpInfo spid="_x0000_s1161"/>
    <customShpInfo spid="_x0000_s1160"/>
    <customShpInfo spid="_x0000_s1163"/>
    <customShpInfo spid="_x0000_s1162"/>
    <customShpInfo spid="_x0000_s1165"/>
    <customShpInfo spid="_x0000_s1164"/>
    <customShpInfo spid="_x0000_s1167"/>
    <customShpInfo spid="_x0000_s1166"/>
    <customShpInfo spid="_x0000_s1169"/>
    <customShpInfo spid="_x0000_s1168"/>
    <customShpInfo spid="_x0000_s1171"/>
    <customShpInfo spid="_x0000_s1170"/>
    <customShpInfo spid="_x0000_s1173"/>
    <customShpInfo spid="_x0000_s1172"/>
    <customShpInfo spid="_x0000_s1175"/>
    <customShpInfo spid="_x0000_s1174"/>
    <customShpInfo spid="_x0000_s1177"/>
    <customShpInfo spid="_x0000_s1176"/>
    <customShpInfo spid="_x0000_s1179"/>
    <customShpInfo spid="_x0000_s1178"/>
    <customShpInfo spid="_x0000_s1181"/>
    <customShpInfo spid="_x0000_s1180"/>
    <customShpInfo spid="_x0000_s1183"/>
    <customShpInfo spid="_x0000_s1184"/>
    <customShpInfo spid="_x0000_s1185"/>
    <customShpInfo spid="_x0000_s1186"/>
    <customShpInfo spid="_x0000_s1182"/>
    <customShpInfo spid="_x0000_s1188"/>
    <customShpInfo spid="_x0000_s1187"/>
    <customShpInfo spid="_x0000_s1190"/>
    <customShpInfo spid="_x0000_s1191"/>
    <customShpInfo spid="_x0000_s1189"/>
    <customShpInfo spid="_x0000_s1193"/>
    <customShpInfo spid="_x0000_s1194"/>
    <customShpInfo spid="_x0000_s1195"/>
    <customShpInfo spid="_x0000_s1196"/>
    <customShpInfo spid="_x0000_s1192"/>
    <customShpInfo spid="_x0000_s1198"/>
    <customShpInfo spid="_x0000_s1197"/>
    <customShpInfo spid="_x0000_s1200"/>
    <customShpInfo spid="_x0000_s1199"/>
    <customShpInfo spid="_x0000_s1202"/>
    <customShpInfo spid="_x0000_s1203"/>
    <customShpInfo spid="_x0000_s1201"/>
    <customShpInfo spid="_x0000_s1205"/>
    <customShpInfo spid="_x0000_s1204"/>
    <customShpInfo spid="_x0000_s1207"/>
    <customShpInfo spid="_x0000_s1206"/>
    <customShpInfo spid="_x0000_s1209"/>
    <customShpInfo spid="_x0000_s1208"/>
    <customShpInfo spid="_x0000_s1211"/>
    <customShpInfo spid="_x0000_s1212"/>
    <customShpInfo spid="_x0000_s1210"/>
    <customShpInfo spid="_x0000_s1214"/>
    <customShpInfo spid="_x0000_s1213"/>
    <customShpInfo spid="_x0000_s1216"/>
    <customShpInfo spid="_x0000_s1215"/>
    <customShpInfo spid="_x0000_s1218"/>
    <customShpInfo spid="_x0000_s1217"/>
    <customShpInfo spid="_x0000_s1220"/>
    <customShpInfo spid="_x0000_s1221"/>
    <customShpInfo spid="_x0000_s1222"/>
    <customShpInfo spid="_x0000_s1223"/>
    <customShpInfo spid="_x0000_s1219"/>
    <customShpInfo spid="_x0000_s1225"/>
    <customShpInfo spid="_x0000_s1224"/>
    <customShpInfo spid="_x0000_s1227"/>
    <customShpInfo spid="_x0000_s1226"/>
    <customShpInfo spid="_x0000_s1229"/>
    <customShpInfo spid="_x0000_s1228"/>
    <customShpInfo spid="_x0000_s1231"/>
    <customShpInfo spid="_x0000_s1230"/>
    <customShpInfo spid="_x0000_s1233"/>
    <customShpInfo spid="_x0000_s1232"/>
    <customShpInfo spid="_x0000_s1235"/>
    <customShpInfo spid="_x0000_s1234"/>
    <customShpInfo spid="_x0000_s1237"/>
    <customShpInfo spid="_x0000_s1236"/>
    <customShpInfo spid="_x0000_s1239"/>
    <customShpInfo spid="_x0000_s1238"/>
    <customShpInfo spid="_x0000_s1241"/>
    <customShpInfo spid="_x0000_s1240"/>
    <customShpInfo spid="_x0000_s1243"/>
    <customShpInfo spid="_x0000_s1242"/>
    <customShpInfo spid="_x0000_s1245"/>
    <customShpInfo spid="_x0000_s1244"/>
    <customShpInfo spid="_x0000_s1247"/>
    <customShpInfo spid="_x0000_s1246"/>
    <customShpInfo spid="_x0000_s1249"/>
    <customShpInfo spid="_x0000_s1248"/>
    <customShpInfo spid="_x0000_s1251"/>
    <customShpInfo spid="_x0000_s1250"/>
    <customShpInfo spid="_x0000_s1253"/>
    <customShpInfo spid="_x0000_s1252"/>
    <customShpInfo spid="_x0000_s1255"/>
    <customShpInfo spid="_x0000_s1254"/>
    <customShpInfo spid="_x0000_s1257"/>
    <customShpInfo spid="_x0000_s1256"/>
    <customShpInfo spid="_x0000_s1259"/>
    <customShpInfo spid="_x0000_s1258"/>
    <customShpInfo spid="_x0000_s1261"/>
    <customShpInfo spid="_x0000_s1260"/>
    <customShpInfo spid="_x0000_s1263"/>
    <customShpInfo spid="_x0000_s1262"/>
    <customShpInfo spid="_x0000_s1265"/>
    <customShpInfo spid="_x0000_s1264"/>
    <customShpInfo spid="_x0000_s1267"/>
    <customShpInfo spid="_x0000_s1266"/>
    <customShpInfo spid="_x0000_s1269"/>
    <customShpInfo spid="_x0000_s1268"/>
    <customShpInfo spid="_x0000_s1271"/>
    <customShpInfo spid="_x0000_s1270"/>
    <customShpInfo spid="_x0000_s1273"/>
    <customShpInfo spid="_x0000_s1272"/>
    <customShpInfo spid="_x0000_s1275"/>
    <customShpInfo spid="_x0000_s1274"/>
    <customShpInfo spid="_x0000_s1277"/>
    <customShpInfo spid="_x0000_s1276"/>
    <customShpInfo spid="_x0000_s1279"/>
    <customShpInfo spid="_x0000_s1278"/>
    <customShpInfo spid="_x0000_s1281"/>
    <customShpInfo spid="_x0000_s1280"/>
    <customShpInfo spid="_x0000_s1283"/>
    <customShpInfo spid="_x0000_s1284"/>
    <customShpInfo spid="_x0000_s1282"/>
    <customShpInfo spid="_x0000_s1286"/>
    <customShpInfo spid="_x0000_s1285"/>
    <customShpInfo spid="_x0000_s1288"/>
    <customShpInfo spid="_x0000_s1287"/>
    <customShpInfo spid="_x0000_s1290"/>
    <customShpInfo spid="_x0000_s1289"/>
    <customShpInfo spid="_x0000_s1292"/>
    <customShpInfo spid="_x0000_s1291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293"/>
    <customShpInfo spid="_x0000_s1302"/>
    <customShpInfo spid="_x0000_s1301"/>
    <customShpInfo spid="_x0000_s1304"/>
    <customShpInfo spid="_x0000_s1305"/>
    <customShpInfo spid="_x0000_s1306"/>
    <customShpInfo spid="_x0000_s1303"/>
    <customShpInfo spid="_x0000_s1308"/>
    <customShpInfo spid="_x0000_s1307"/>
    <customShpInfo spid="_x0000_s1310"/>
    <customShpInfo spid="_x0000_s1311"/>
    <customShpInfo spid="_x0000_s1312"/>
    <customShpInfo spid="_x0000_s1313"/>
    <customShpInfo spid="_x0000_s1314"/>
    <customShpInfo spid="_x0000_s1309"/>
    <customShpInfo spid="_x0000_s1316"/>
    <customShpInfo spid="_x0000_s1315"/>
    <customShpInfo spid="_x0000_s1318"/>
    <customShpInfo spid="_x0000_s1319"/>
    <customShpInfo spid="_x0000_s1320"/>
    <customShpInfo spid="_x0000_s1321"/>
    <customShpInfo spid="_x0000_s1317"/>
    <customShpInfo spid="_x0000_s1323"/>
    <customShpInfo spid="_x0000_s1324"/>
    <customShpInfo spid="_x0000_s1322"/>
    <customShpInfo spid="_x0000_s1326"/>
    <customShpInfo spid="_x0000_s1325"/>
    <customShpInfo spid="_x0000_s1328"/>
    <customShpInfo spid="_x0000_s1327"/>
    <customShpInfo spid="_x0000_s1330"/>
    <customShpInfo spid="_x0000_s1329"/>
    <customShpInfo spid="_x0000_s1332"/>
    <customShpInfo spid="_x0000_s1331"/>
    <customShpInfo spid="_x0000_s1334"/>
    <customShpInfo spid="_x0000_s1333"/>
    <customShpInfo spid="_x0000_s1336"/>
    <customShpInfo spid="_x0000_s1335"/>
    <customShpInfo spid="_x0000_s1338"/>
    <customShpInfo spid="_x0000_s1337"/>
    <customShpInfo spid="_x0000_s1340"/>
    <customShpInfo spid="_x0000_s1339"/>
    <customShpInfo spid="_x0000_s1342"/>
    <customShpInfo spid="_x0000_s1341"/>
    <customShpInfo spid="_x0000_s1344"/>
    <customShpInfo spid="_x0000_s1343"/>
    <customShpInfo spid="_x0000_s1346"/>
    <customShpInfo spid="_x0000_s1345"/>
    <customShpInfo spid="_x0000_s1348"/>
    <customShpInfo spid="_x0000_s1347"/>
    <customShpInfo spid="_x0000_s1350"/>
    <customShpInfo spid="_x0000_s1349"/>
    <customShpInfo spid="_x0000_s1352"/>
    <customShpInfo spid="_x0000_s1351"/>
    <customShpInfo spid="_x0000_s1354"/>
    <customShpInfo spid="_x0000_s1353"/>
    <customShpInfo spid="_x0000_s1356"/>
    <customShpInfo spid="_x0000_s1355"/>
    <customShpInfo spid="_x0000_s1358"/>
    <customShpInfo spid="_x0000_s1357"/>
    <customShpInfo spid="_x0000_s1360"/>
    <customShpInfo spid="_x0000_s1359"/>
    <customShpInfo spid="_x0000_s1362"/>
    <customShpInfo spid="_x0000_s1361"/>
    <customShpInfo spid="_x0000_s1364"/>
    <customShpInfo spid="_x0000_s1363"/>
    <customShpInfo spid="_x0000_s1366"/>
    <customShpInfo spid="_x0000_s1365"/>
    <customShpInfo spid="_x0000_s1368"/>
    <customShpInfo spid="_x0000_s1367"/>
    <customShpInfo spid="_x0000_s1370"/>
    <customShpInfo spid="_x0000_s1369"/>
    <customShpInfo spid="_x0000_s1372"/>
    <customShpInfo spid="_x0000_s1371"/>
    <customShpInfo spid="_x0000_s1374"/>
    <customShpInfo spid="_x0000_s1373"/>
    <customShpInfo spid="_x0000_s1376"/>
    <customShpInfo spid="_x0000_s1375"/>
    <customShpInfo spid="_x0000_s1378"/>
    <customShpInfo spid="_x0000_s1377"/>
    <customShpInfo spid="_x0000_s1380"/>
    <customShpInfo spid="_x0000_s1379"/>
    <customShpInfo spid="_x0000_s1382"/>
    <customShpInfo spid="_x0000_s1381"/>
    <customShpInfo spid="_x0000_s1384"/>
    <customShpInfo spid="_x0000_s1383"/>
    <customShpInfo spid="_x0000_s1386"/>
    <customShpInfo spid="_x0000_s1385"/>
    <customShpInfo spid="_x0000_s1388"/>
    <customShpInfo spid="_x0000_s1387"/>
    <customShpInfo spid="_x0000_s1390"/>
    <customShpInfo spid="_x0000_s1389"/>
    <customShpInfo spid="_x0000_s1392"/>
    <customShpInfo spid="_x0000_s1391"/>
    <customShpInfo spid="_x0000_s1394"/>
    <customShpInfo spid="_x0000_s1393"/>
    <customShpInfo spid="_x0000_s1396"/>
    <customShpInfo spid="_x0000_s1395"/>
    <customShpInfo spid="_x0000_s1398"/>
    <customShpInfo spid="_x0000_s1397"/>
    <customShpInfo spid="_x0000_s1400"/>
    <customShpInfo spid="_x0000_s1399"/>
    <customShpInfo spid="_x0000_s1402"/>
    <customShpInfo spid="_x0000_s1401"/>
    <customShpInfo spid="_x0000_s1404"/>
    <customShpInfo spid="_x0000_s1403"/>
    <customShpInfo spid="_x0000_s1406"/>
    <customShpInfo spid="_x0000_s1407"/>
    <customShpInfo spid="_x0000_s1405"/>
    <customShpInfo spid="_x0000_s1409"/>
    <customShpInfo spid="_x0000_s1408"/>
    <customShpInfo spid="_x0000_s1411"/>
    <customShpInfo spid="_x0000_s1410"/>
    <customShpInfo spid="_x0000_s1413"/>
    <customShpInfo spid="_x0000_s1412"/>
    <customShpInfo spid="_x0000_s1415"/>
    <customShpInfo spid="_x0000_s1414"/>
    <customShpInfo spid="_x0000_s1417"/>
    <customShpInfo spid="_x0000_s1416"/>
    <customShpInfo spid="_x0000_s1419"/>
    <customShpInfo spid="_x0000_s1418"/>
    <customShpInfo spid="_x0000_s1421"/>
    <customShpInfo spid="_x0000_s1420"/>
    <customShpInfo spid="_x0000_s1423"/>
    <customShpInfo spid="_x0000_s1422"/>
    <customShpInfo spid="_x0000_s1425"/>
    <customShpInfo spid="_x0000_s1424"/>
    <customShpInfo spid="_x0000_s1427"/>
    <customShpInfo spid="_x0000_s1428"/>
    <customShpInfo spid="_x0000_s1426"/>
    <customShpInfo spid="_x0000_s1430"/>
    <customShpInfo spid="_x0000_s1429"/>
    <customShpInfo spid="_x0000_s1432"/>
    <customShpInfo spid="_x0000_s1431"/>
    <customShpInfo spid="_x0000_s1434"/>
    <customShpInfo spid="_x0000_s1435"/>
    <customShpInfo spid="_x0000_s1436"/>
    <customShpInfo spid="_x0000_s1433"/>
    <customShpInfo spid="_x0000_s1438"/>
    <customShpInfo spid="_x0000_s1437"/>
    <customShpInfo spid="_x0000_s1440"/>
    <customShpInfo spid="_x0000_s1439"/>
    <customShpInfo spid="_x0000_s1442"/>
    <customShpInfo spid="_x0000_s1441"/>
    <customShpInfo spid="_x0000_s1444"/>
    <customShpInfo spid="_x0000_s1443"/>
    <customShpInfo spid="_x0000_s1446"/>
    <customShpInfo spid="_x0000_s1447"/>
    <customShpInfo spid="_x0000_s1448"/>
    <customShpInfo spid="_x0000_s1449"/>
    <customShpInfo spid="_x0000_s1445"/>
    <customShpInfo spid="_x0000_s1451"/>
    <customShpInfo spid="_x0000_s1450"/>
    <customShpInfo spid="_x0000_s1453"/>
    <customShpInfo spid="_x0000_s1452"/>
    <customShpInfo spid="_x0000_s1455"/>
    <customShpInfo spid="_x0000_s1454"/>
    <customShpInfo spid="_x0000_s1457"/>
    <customShpInfo spid="_x0000_s1456"/>
    <customShpInfo spid="_x0000_s1459"/>
    <customShpInfo spid="_x0000_s1458"/>
    <customShpInfo spid="_x0000_s1461"/>
    <customShpInfo spid="_x0000_s1460"/>
    <customShpInfo spid="_x0000_s1463"/>
    <customShpInfo spid="_x0000_s1462"/>
    <customShpInfo spid="_x0000_s1465"/>
    <customShpInfo spid="_x0000_s1464"/>
    <customShpInfo spid="_x0000_s1467"/>
    <customShpInfo spid="_x0000_s1466"/>
    <customShpInfo spid="_x0000_s1469"/>
    <customShpInfo spid="_x0000_s1468"/>
    <customShpInfo spid="_x0000_s1471"/>
    <customShpInfo spid="_x0000_s1472"/>
    <customShpInfo spid="_x0000_s1473"/>
    <customShpInfo spid="_x0000_s1474"/>
    <customShpInfo spid="_x0000_s1475"/>
    <customShpInfo spid="_x0000_s1470"/>
    <customShpInfo spid="_x0000_s1477"/>
    <customShpInfo spid="_x0000_s1478"/>
    <customShpInfo spid="_x0000_s1476"/>
    <customShpInfo spid="_x0000_s1480"/>
    <customShpInfo spid="_x0000_s1481"/>
    <customShpInfo spid="_x0000_s1479"/>
    <customShpInfo spid="_x0000_s1027"/>
    <customShpInfo spid="_x0000_s1483"/>
    <customShpInfo spid="_x0000_s1482"/>
    <customShpInfo spid="_x0000_s1486"/>
    <customShpInfo spid="_x0000_s1485"/>
    <customShpInfo spid="_x0000_s1488"/>
    <customShpInfo spid="_x0000_s1487"/>
    <customShpInfo spid="_x0000_s1490"/>
    <customShpInfo spid="_x0000_s1489"/>
    <customShpInfo spid="_x0000_s1492"/>
    <customShpInfo spid="_x0000_s1493"/>
    <customShpInfo spid="_x0000_s1494"/>
    <customShpInfo spid="_x0000_s1495"/>
    <customShpInfo spid="_x0000_s1496"/>
    <customShpInfo spid="_x0000_s1497"/>
    <customShpInfo spid="_x0000_s1498"/>
    <customShpInfo spid="_x0000_s1499"/>
    <customShpInfo spid="_x0000_s1500"/>
    <customShpInfo spid="_x0000_s1501"/>
    <customShpInfo spid="_x0000_s1502"/>
    <customShpInfo spid="_x0000_s1503"/>
    <customShpInfo spid="_x0000_s1504"/>
    <customShpInfo spid="_x0000_s1505"/>
    <customShpInfo spid="_x0000_s1506"/>
    <customShpInfo spid="_x0000_s1507"/>
    <customShpInfo spid="_x0000_s1508"/>
    <customShpInfo spid="_x0000_s1509"/>
    <customShpInfo spid="_x0000_s1510"/>
    <customShpInfo spid="_x0000_s1511"/>
    <customShpInfo spid="_x0000_s1512"/>
    <customShpInfo spid="_x0000_s1513"/>
    <customShpInfo spid="_x0000_s1514"/>
    <customShpInfo spid="_x0000_s1515"/>
    <customShpInfo spid="_x0000_s1516"/>
    <customShpInfo spid="_x0000_s1517"/>
    <customShpInfo spid="_x0000_s1518"/>
    <customShpInfo spid="_x0000_s1519"/>
    <customShpInfo spid="_x0000_s1520"/>
    <customShpInfo spid="_x0000_s1521"/>
    <customShpInfo spid="_x0000_s1522"/>
    <customShpInfo spid="_x0000_s1523"/>
    <customShpInfo spid="_x0000_s1524"/>
    <customShpInfo spid="_x0000_s1525"/>
    <customShpInfo spid="_x0000_s1526"/>
    <customShpInfo spid="_x0000_s1527"/>
    <customShpInfo spid="_x0000_s1491"/>
    <customShpInfo spid="_x0000_s1529"/>
    <customShpInfo spid="_x0000_s1530"/>
    <customShpInfo spid="_x0000_s1531"/>
    <customShpInfo spid="_x0000_s1532"/>
    <customShpInfo spid="_x0000_s1533"/>
    <customShpInfo spid="_x0000_s1528"/>
    <customShpInfo spid="_x0000_s1535"/>
    <customShpInfo spid="_x0000_s1534"/>
    <customShpInfo spid="_x0000_s1537"/>
    <customShpInfo spid="_x0000_s1536"/>
    <customShpInfo spid="_x0000_s1539"/>
    <customShpInfo spid="_x0000_s1538"/>
    <customShpInfo spid="_x0000_s1541"/>
    <customShpInfo spid="_x0000_s1540"/>
    <customShpInfo spid="_x0000_s1484"/>
    <customShpInfo spid="_x0000_s1544"/>
    <customShpInfo spid="_x0000_s1543"/>
    <customShpInfo spid="_x0000_s1546"/>
    <customShpInfo spid="_x0000_s1545"/>
    <customShpInfo spid="_x0000_s1548"/>
    <customShpInfo spid="_x0000_s1547"/>
    <customShpInfo spid="_x0000_s1550"/>
    <customShpInfo spid="_x0000_s1549"/>
    <customShpInfo spid="_x0000_s1542"/>
    <customShpInfo spid="_x0000_s1553"/>
    <customShpInfo spid="_x0000_s1552"/>
    <customShpInfo spid="_x0000_s1555"/>
    <customShpInfo spid="_x0000_s1554"/>
    <customShpInfo spid="_x0000_s1557"/>
    <customShpInfo spid="_x0000_s1556"/>
    <customShpInfo spid="_x0000_s1559"/>
    <customShpInfo spid="_x0000_s1558"/>
    <customShpInfo spid="_x0000_s1561"/>
    <customShpInfo spid="_x0000_s1560"/>
    <customShpInfo spid="_x0000_s1563"/>
    <customShpInfo spid="_x0000_s1562"/>
    <customShpInfo spid="_x0000_s1565"/>
    <customShpInfo spid="_x0000_s1564"/>
    <customShpInfo spid="_x0000_s1567"/>
    <customShpInfo spid="_x0000_s1566"/>
    <customShpInfo spid="_x0000_s1569"/>
    <customShpInfo spid="_x0000_s1568"/>
    <customShpInfo spid="_x0000_s1571"/>
    <customShpInfo spid="_x0000_s1570"/>
    <customShpInfo spid="_x0000_s1573"/>
    <customShpInfo spid="_x0000_s1572"/>
    <customShpInfo spid="_x0000_s1575"/>
    <customShpInfo spid="_x0000_s1574"/>
    <customShpInfo spid="_x0000_s1551"/>
    <customShpInfo spid="_x0000_s1578"/>
    <customShpInfo spid="_x0000_s1577"/>
    <customShpInfo spid="_x0000_s1580"/>
    <customShpInfo spid="_x0000_s1579"/>
    <customShpInfo spid="_x0000_s1582"/>
    <customShpInfo spid="_x0000_s1581"/>
    <customShpInfo spid="_x0000_s1584"/>
    <customShpInfo spid="_x0000_s1583"/>
    <customShpInfo spid="_x0000_s1586"/>
    <customShpInfo spid="_x0000_s1585"/>
    <customShpInfo spid="_x0000_s1588"/>
    <customShpInfo spid="_x0000_s1587"/>
    <customShpInfo spid="_x0000_s1590"/>
    <customShpInfo spid="_x0000_s1589"/>
    <customShpInfo spid="_x0000_s1592"/>
    <customShpInfo spid="_x0000_s1591"/>
    <customShpInfo spid="_x0000_s1594"/>
    <customShpInfo spid="_x0000_s1593"/>
    <customShpInfo spid="_x0000_s1596"/>
    <customShpInfo spid="_x0000_s1595"/>
    <customShpInfo spid="_x0000_s1598"/>
    <customShpInfo spid="_x0000_s1597"/>
    <customShpInfo spid="_x0000_s1600"/>
    <customShpInfo spid="_x0000_s1599"/>
    <customShpInfo spid="_x0000_s1576"/>
    <customShpInfo spid="_x0000_s1603"/>
    <customShpInfo spid="_x0000_s1602"/>
    <customShpInfo spid="_x0000_s1605"/>
    <customShpInfo spid="_x0000_s1604"/>
    <customShpInfo spid="_x0000_s1607"/>
    <customShpInfo spid="_x0000_s1606"/>
    <customShpInfo spid="_x0000_s1609"/>
    <customShpInfo spid="_x0000_s1608"/>
    <customShpInfo spid="_x0000_s1611"/>
    <customShpInfo spid="_x0000_s1610"/>
    <customShpInfo spid="_x0000_s1601"/>
    <customShpInfo spid="_x0000_s1614"/>
    <customShpInfo spid="_x0000_s1613"/>
    <customShpInfo spid="_x0000_s1616"/>
    <customShpInfo spid="_x0000_s1615"/>
    <customShpInfo spid="_x0000_s1618"/>
    <customShpInfo spid="_x0000_s1617"/>
    <customShpInfo spid="_x0000_s1612"/>
    <customShpInfo spid="_x0000_s1621"/>
    <customShpInfo spid="_x0000_s1620"/>
    <customShpInfo spid="_x0000_s1623"/>
    <customShpInfo spid="_x0000_s1622"/>
    <customShpInfo spid="_x0000_s1625"/>
    <customShpInfo spid="_x0000_s1624"/>
    <customShpInfo spid="_x0000_s1627"/>
    <customShpInfo spid="_x0000_s1626"/>
    <customShpInfo spid="_x0000_s1629"/>
    <customShpInfo spid="_x0000_s1628"/>
    <customShpInfo spid="_x0000_s1631"/>
    <customShpInfo spid="_x0000_s1630"/>
    <customShpInfo spid="_x0000_s1633"/>
    <customShpInfo spid="_x0000_s1632"/>
    <customShpInfo spid="_x0000_s1635"/>
    <customShpInfo spid="_x0000_s1634"/>
    <customShpInfo spid="_x0000_s1637"/>
    <customShpInfo spid="_x0000_s1636"/>
    <customShpInfo spid="_x0000_s1639"/>
    <customShpInfo spid="_x0000_s1638"/>
    <customShpInfo spid="_x0000_s1641"/>
    <customShpInfo spid="_x0000_s1640"/>
    <customShpInfo spid="_x0000_s1643"/>
    <customShpInfo spid="_x0000_s1642"/>
    <customShpInfo spid="_x0000_s1645"/>
    <customShpInfo spid="_x0000_s1644"/>
    <customShpInfo spid="_x0000_s1619"/>
    <customShpInfo spid="_x0000_s1647"/>
    <customShpInfo spid="_x0000_s1649"/>
    <customShpInfo spid="_x0000_s1648"/>
    <customShpInfo spid="_x0000_s1646"/>
    <customShpInfo spid="_x0000_s1650"/>
    <customShpInfo spid="_x0000_s1651"/>
    <customShpInfo spid="_x0000_s1652"/>
    <customShpInfo spid="_x0000_s1655"/>
    <customShpInfo spid="_x0000_s1654"/>
    <customShpInfo spid="_x0000_s1657"/>
    <customShpInfo spid="_x0000_s1656"/>
    <customShpInfo spid="_x0000_s1659"/>
    <customShpInfo spid="_x0000_s1658"/>
    <customShpInfo spid="_x0000_s1661"/>
    <customShpInfo spid="_x0000_s1660"/>
    <customShpInfo spid="_x0000_s1663"/>
    <customShpInfo spid="_x0000_s1662"/>
    <customShpInfo spid="_x0000_s1665"/>
    <customShpInfo spid="_x0000_s1664"/>
    <customShpInfo spid="_x0000_s1667"/>
    <customShpInfo spid="_x0000_s1666"/>
    <customShpInfo spid="_x0000_s1669"/>
    <customShpInfo spid="_x0000_s1668"/>
    <customShpInfo spid="_x0000_s1671"/>
    <customShpInfo spid="_x0000_s1670"/>
    <customShpInfo spid="_x0000_s1673"/>
    <customShpInfo spid="_x0000_s1672"/>
    <customShpInfo spid="_x0000_s1675"/>
    <customShpInfo spid="_x0000_s1674"/>
    <customShpInfo spid="_x0000_s1677"/>
    <customShpInfo spid="_x0000_s1676"/>
    <customShpInfo spid="_x0000_s1679"/>
    <customShpInfo spid="_x0000_s1678"/>
    <customShpInfo spid="_x0000_s1681"/>
    <customShpInfo spid="_x0000_s1680"/>
    <customShpInfo spid="_x0000_s1683"/>
    <customShpInfo spid="_x0000_s1682"/>
    <customShpInfo spid="_x0000_s1685"/>
    <customShpInfo spid="_x0000_s1684"/>
    <customShpInfo spid="_x0000_s1687"/>
    <customShpInfo spid="_x0000_s1686"/>
    <customShpInfo spid="_x0000_s1689"/>
    <customShpInfo spid="_x0000_s1688"/>
    <customShpInfo spid="_x0000_s1691"/>
    <customShpInfo spid="_x0000_s1690"/>
    <customShpInfo spid="_x0000_s1693"/>
    <customShpInfo spid="_x0000_s1692"/>
    <customShpInfo spid="_x0000_s1695"/>
    <customShpInfo spid="_x0000_s1694"/>
    <customShpInfo spid="_x0000_s1697"/>
    <customShpInfo spid="_x0000_s1696"/>
    <customShpInfo spid="_x0000_s1699"/>
    <customShpInfo spid="_x0000_s1698"/>
    <customShpInfo spid="_x0000_s1701"/>
    <customShpInfo spid="_x0000_s1700"/>
    <customShpInfo spid="_x0000_s1703"/>
    <customShpInfo spid="_x0000_s1702"/>
    <customShpInfo spid="_x0000_s1705"/>
    <customShpInfo spid="_x0000_s1704"/>
    <customShpInfo spid="_x0000_s1707"/>
    <customShpInfo spid="_x0000_s1706"/>
    <customShpInfo spid="_x0000_s1709"/>
    <customShpInfo spid="_x0000_s1708"/>
    <customShpInfo spid="_x0000_s1711"/>
    <customShpInfo spid="_x0000_s1710"/>
    <customShpInfo spid="_x0000_s1713"/>
    <customShpInfo spid="_x0000_s1712"/>
    <customShpInfo spid="_x0000_s1715"/>
    <customShpInfo spid="_x0000_s1714"/>
    <customShpInfo spid="_x0000_s1717"/>
    <customShpInfo spid="_x0000_s1716"/>
    <customShpInfo spid="_x0000_s1719"/>
    <customShpInfo spid="_x0000_s1718"/>
    <customShpInfo spid="_x0000_s1721"/>
    <customShpInfo spid="_x0000_s1720"/>
    <customShpInfo spid="_x0000_s1723"/>
    <customShpInfo spid="_x0000_s1722"/>
    <customShpInfo spid="_x0000_s1725"/>
    <customShpInfo spid="_x0000_s1724"/>
    <customShpInfo spid="_x0000_s1727"/>
    <customShpInfo spid="_x0000_s1728"/>
    <customShpInfo spid="_x0000_s1729"/>
    <customShpInfo spid="_x0000_s1730"/>
    <customShpInfo spid="_x0000_s1731"/>
    <customShpInfo spid="_x0000_s1732"/>
    <customShpInfo spid="_x0000_s1733"/>
    <customShpInfo spid="_x0000_s1734"/>
    <customShpInfo spid="_x0000_s1735"/>
    <customShpInfo spid="_x0000_s1736"/>
    <customShpInfo spid="_x0000_s1737"/>
    <customShpInfo spid="_x0000_s1738"/>
    <customShpInfo spid="_x0000_s1739"/>
    <customShpInfo spid="_x0000_s1740"/>
    <customShpInfo spid="_x0000_s1741"/>
    <customShpInfo spid="_x0000_s1742"/>
    <customShpInfo spid="_x0000_s1743"/>
    <customShpInfo spid="_x0000_s1744"/>
    <customShpInfo spid="_x0000_s1745"/>
    <customShpInfo spid="_x0000_s1746"/>
    <customShpInfo spid="_x0000_s1747"/>
    <customShpInfo spid="_x0000_s1748"/>
    <customShpInfo spid="_x0000_s1749"/>
    <customShpInfo spid="_x0000_s1750"/>
    <customShpInfo spid="_x0000_s1751"/>
    <customShpInfo spid="_x0000_s1752"/>
    <customShpInfo spid="_x0000_s1753"/>
    <customShpInfo spid="_x0000_s1754"/>
    <customShpInfo spid="_x0000_s1755"/>
    <customShpInfo spid="_x0000_s1756"/>
    <customShpInfo spid="_x0000_s1757"/>
    <customShpInfo spid="_x0000_s1758"/>
    <customShpInfo spid="_x0000_s1726"/>
    <customShpInfo spid="_x0000_s1653"/>
    <customShpInfo spid="_x0000_s1759"/>
    <customShpInfo spid="_x0000_s1762"/>
    <customShpInfo spid="_x0000_s1761"/>
    <customShpInfo spid="_x0000_s1764"/>
    <customShpInfo spid="_x0000_s1763"/>
    <customShpInfo spid="_x0000_s1766"/>
    <customShpInfo spid="_x0000_s1765"/>
    <customShpInfo spid="_x0000_s1768"/>
    <customShpInfo spid="_x0000_s1767"/>
    <customShpInfo spid="_x0000_s1770"/>
    <customShpInfo spid="_x0000_s1769"/>
    <customShpInfo spid="_x0000_s1760"/>
    <customShpInfo spid="_x0000_s1771"/>
    <customShpInfo spid="_x0000_s1772"/>
    <customShpInfo spid="_x0000_s1774"/>
    <customShpInfo spid="_x0000_s1776"/>
    <customShpInfo spid="_x0000_s1777"/>
    <customShpInfo spid="_x0000_s1775"/>
    <customShpInfo spid="_x0000_s1779"/>
    <customShpInfo spid="_x0000_s1780"/>
    <customShpInfo spid="_x0000_s1778"/>
    <customShpInfo spid="_x0000_s1782"/>
    <customShpInfo spid="_x0000_s1783"/>
    <customShpInfo spid="_x0000_s1781"/>
    <customShpInfo spid="_x0000_s1785"/>
    <customShpInfo spid="_x0000_s1786"/>
    <customShpInfo spid="_x0000_s1784"/>
    <customShpInfo spid="_x0000_s1788"/>
    <customShpInfo spid="_x0000_s1789"/>
    <customShpInfo spid="_x0000_s1787"/>
    <customShpInfo spid="_x0000_s1791"/>
    <customShpInfo spid="_x0000_s1790"/>
    <customShpInfo spid="_x0000_s1793"/>
    <customShpInfo spid="_x0000_s1792"/>
    <customShpInfo spid="_x0000_s1795"/>
    <customShpInfo spid="_x0000_s1794"/>
    <customShpInfo spid="_x0000_s1797"/>
    <customShpInfo spid="_x0000_s1796"/>
    <customShpInfo spid="_x0000_s1799"/>
    <customShpInfo spid="_x0000_s1798"/>
    <customShpInfo spid="_x0000_s1801"/>
    <customShpInfo spid="_x0000_s1800"/>
    <customShpInfo spid="_x0000_s1803"/>
    <customShpInfo spid="_x0000_s1802"/>
    <customShpInfo spid="_x0000_s1805"/>
    <customShpInfo spid="_x0000_s1804"/>
    <customShpInfo spid="_x0000_s1807"/>
    <customShpInfo spid="_x0000_s1806"/>
    <customShpInfo spid="_x0000_s1809"/>
    <customShpInfo spid="_x0000_s1808"/>
    <customShpInfo spid="_x0000_s1811"/>
    <customShpInfo spid="_x0000_s1810"/>
    <customShpInfo spid="_x0000_s1813"/>
    <customShpInfo spid="_x0000_s1812"/>
    <customShpInfo spid="_x0000_s1815"/>
    <customShpInfo spid="_x0000_s1814"/>
    <customShpInfo spid="_x0000_s1817"/>
    <customShpInfo spid="_x0000_s1816"/>
    <customShpInfo spid="_x0000_s1819"/>
    <customShpInfo spid="_x0000_s1818"/>
    <customShpInfo spid="_x0000_s1821"/>
    <customShpInfo spid="_x0000_s1820"/>
    <customShpInfo spid="_x0000_s1823"/>
    <customShpInfo spid="_x0000_s1822"/>
    <customShpInfo spid="_x0000_s1825"/>
    <customShpInfo spid="_x0000_s1824"/>
    <customShpInfo spid="_x0000_s1827"/>
    <customShpInfo spid="_x0000_s1826"/>
    <customShpInfo spid="_x0000_s1829"/>
    <customShpInfo spid="_x0000_s1828"/>
    <customShpInfo spid="_x0000_s1831"/>
    <customShpInfo spid="_x0000_s1830"/>
    <customShpInfo spid="_x0000_s1833"/>
    <customShpInfo spid="_x0000_s1832"/>
    <customShpInfo spid="_x0000_s1835"/>
    <customShpInfo spid="_x0000_s1834"/>
    <customShpInfo spid="_x0000_s1837"/>
    <customShpInfo spid="_x0000_s1836"/>
    <customShpInfo spid="_x0000_s1839"/>
    <customShpInfo spid="_x0000_s1838"/>
    <customShpInfo spid="_x0000_s1841"/>
    <customShpInfo spid="_x0000_s1840"/>
    <customShpInfo spid="_x0000_s1843"/>
    <customShpInfo spid="_x0000_s1842"/>
    <customShpInfo spid="_x0000_s1845"/>
    <customShpInfo spid="_x0000_s1844"/>
    <customShpInfo spid="_x0000_s1847"/>
    <customShpInfo spid="_x0000_s1846"/>
    <customShpInfo spid="_x0000_s1849"/>
    <customShpInfo spid="_x0000_s1848"/>
    <customShpInfo spid="_x0000_s1851"/>
    <customShpInfo spid="_x0000_s1850"/>
    <customShpInfo spid="_x0000_s1853"/>
    <customShpInfo spid="_x0000_s1852"/>
    <customShpInfo spid="_x0000_s1855"/>
    <customShpInfo spid="_x0000_s1854"/>
    <customShpInfo spid="_x0000_s1857"/>
    <customShpInfo spid="_x0000_s1856"/>
    <customShpInfo spid="_x0000_s1859"/>
    <customShpInfo spid="_x0000_s1858"/>
    <customShpInfo spid="_x0000_s1861"/>
    <customShpInfo spid="_x0000_s1860"/>
    <customShpInfo spid="_x0000_s1863"/>
    <customShpInfo spid="_x0000_s1862"/>
    <customShpInfo spid="_x0000_s1865"/>
    <customShpInfo spid="_x0000_s1864"/>
    <customShpInfo spid="_x0000_s1867"/>
    <customShpInfo spid="_x0000_s1866"/>
    <customShpInfo spid="_x0000_s1869"/>
    <customShpInfo spid="_x0000_s1868"/>
    <customShpInfo spid="_x0000_s1871"/>
    <customShpInfo spid="_x0000_s1870"/>
    <customShpInfo spid="_x0000_s1873"/>
    <customShpInfo spid="_x0000_s1872"/>
    <customShpInfo spid="_x0000_s1875"/>
    <customShpInfo spid="_x0000_s1874"/>
    <customShpInfo spid="_x0000_s1877"/>
    <customShpInfo spid="_x0000_s1876"/>
    <customShpInfo spid="_x0000_s1879"/>
    <customShpInfo spid="_x0000_s1878"/>
    <customShpInfo spid="_x0000_s1881"/>
    <customShpInfo spid="_x0000_s1880"/>
    <customShpInfo spid="_x0000_s1883"/>
    <customShpInfo spid="_x0000_s1882"/>
    <customShpInfo spid="_x0000_s1885"/>
    <customShpInfo spid="_x0000_s1884"/>
    <customShpInfo spid="_x0000_s1887"/>
    <customShpInfo spid="_x0000_s1886"/>
    <customShpInfo spid="_x0000_s1889"/>
    <customShpInfo spid="_x0000_s1888"/>
    <customShpInfo spid="_x0000_s1891"/>
    <customShpInfo spid="_x0000_s1890"/>
    <customShpInfo spid="_x0000_s1893"/>
    <customShpInfo spid="_x0000_s1892"/>
    <customShpInfo spid="_x0000_s1895"/>
    <customShpInfo spid="_x0000_s1894"/>
    <customShpInfo spid="_x0000_s1897"/>
    <customShpInfo spid="_x0000_s1896"/>
    <customShpInfo spid="_x0000_s1899"/>
    <customShpInfo spid="_x0000_s1898"/>
    <customShpInfo spid="_x0000_s1901"/>
    <customShpInfo spid="_x0000_s1900"/>
    <customShpInfo spid="_x0000_s1903"/>
    <customShpInfo spid="_x0000_s1902"/>
    <customShpInfo spid="_x0000_s1905"/>
    <customShpInfo spid="_x0000_s1904"/>
    <customShpInfo spid="_x0000_s1907"/>
    <customShpInfo spid="_x0000_s1906"/>
    <customShpInfo spid="_x0000_s1909"/>
    <customShpInfo spid="_x0000_s1908"/>
    <customShpInfo spid="_x0000_s1911"/>
    <customShpInfo spid="_x0000_s1910"/>
    <customShpInfo spid="_x0000_s1913"/>
    <customShpInfo spid="_x0000_s1912"/>
    <customShpInfo spid="_x0000_s1915"/>
    <customShpInfo spid="_x0000_s1914"/>
    <customShpInfo spid="_x0000_s1917"/>
    <customShpInfo spid="_x0000_s1918"/>
    <customShpInfo spid="_x0000_s1916"/>
    <customShpInfo spid="_x0000_s1920"/>
    <customShpInfo spid="_x0000_s1919"/>
    <customShpInfo spid="_x0000_s1922"/>
    <customShpInfo spid="_x0000_s1921"/>
    <customShpInfo spid="_x0000_s1924"/>
    <customShpInfo spid="_x0000_s1925"/>
    <customShpInfo spid="_x0000_s1923"/>
    <customShpInfo spid="_x0000_s1927"/>
    <customShpInfo spid="_x0000_s1926"/>
    <customShpInfo spid="_x0000_s1929"/>
    <customShpInfo spid="_x0000_s1928"/>
    <customShpInfo spid="_x0000_s1931"/>
    <customShpInfo spid="_x0000_s1932"/>
    <customShpInfo spid="_x0000_s1930"/>
    <customShpInfo spid="_x0000_s1934"/>
    <customShpInfo spid="_x0000_s1933"/>
    <customShpInfo spid="_x0000_s1936"/>
    <customShpInfo spid="_x0000_s1935"/>
    <customShpInfo spid="_x0000_s1938"/>
    <customShpInfo spid="_x0000_s1937"/>
    <customShpInfo spid="_x0000_s1940"/>
    <customShpInfo spid="_x0000_s1939"/>
    <customShpInfo spid="_x0000_s1942"/>
    <customShpInfo spid="_x0000_s1941"/>
    <customShpInfo spid="_x0000_s1944"/>
    <customShpInfo spid="_x0000_s1945"/>
    <customShpInfo spid="_x0000_s1946"/>
    <customShpInfo spid="_x0000_s1943"/>
    <customShpInfo spid="_x0000_s1948"/>
    <customShpInfo spid="_x0000_s1947"/>
    <customShpInfo spid="_x0000_s1773"/>
    <customShpInfo spid="_x0000_s1950"/>
    <customShpInfo spid="_x0000_s1951"/>
    <customShpInfo spid="_x0000_s1952"/>
    <customShpInfo spid="_x0000_s1953"/>
    <customShpInfo spid="_x0000_s1954"/>
    <customShpInfo spid="_x0000_s1955"/>
    <customShpInfo spid="_x0000_s1949"/>
    <customShpInfo spid="_x0000_s1958"/>
    <customShpInfo spid="_x0000_s1957"/>
    <customShpInfo spid="_x0000_s1960"/>
    <customShpInfo spid="_x0000_s1959"/>
    <customShpInfo spid="_x0000_s1962"/>
    <customShpInfo spid="_x0000_s1961"/>
    <customShpInfo spid="_x0000_s1964"/>
    <customShpInfo spid="_x0000_s1963"/>
    <customShpInfo spid="_x0000_s1966"/>
    <customShpInfo spid="_x0000_s1965"/>
    <customShpInfo spid="_x0000_s1968"/>
    <customShpInfo spid="_x0000_s1967"/>
    <customShpInfo spid="_x0000_s1970"/>
    <customShpInfo spid="_x0000_s1969"/>
    <customShpInfo spid="_x0000_s1972"/>
    <customShpInfo spid="_x0000_s1971"/>
    <customShpInfo spid="_x0000_s1974"/>
    <customShpInfo spid="_x0000_s1973"/>
    <customShpInfo spid="_x0000_s1976"/>
    <customShpInfo spid="_x0000_s1975"/>
    <customShpInfo spid="_x0000_s1978"/>
    <customShpInfo spid="_x0000_s1977"/>
    <customShpInfo spid="_x0000_s1980"/>
    <customShpInfo spid="_x0000_s1979"/>
    <customShpInfo spid="_x0000_s1956"/>
    <customShpInfo spid="_x0000_s1981"/>
    <customShpInfo spid="_x0000_s1982"/>
    <customShpInfo spid="_x0000_s1983"/>
    <customShpInfo spid="_x0000_s1985"/>
    <customShpInfo spid="_x0000_s1986"/>
    <customShpInfo spid="_x0000_s1987"/>
    <customShpInfo spid="_x0000_s1988"/>
    <customShpInfo spid="_x0000_s1989"/>
    <customShpInfo spid="_x0000_s1990"/>
    <customShpInfo spid="_x0000_s1984"/>
    <customShpInfo spid="_x0000_s1991"/>
    <customShpInfo spid="_x0000_s1993"/>
    <customShpInfo spid="_x0000_s1994"/>
    <customShpInfo spid="_x0000_s1992"/>
    <customShpInfo spid="_x0000_s1996"/>
    <customShpInfo spid="_x0000_s1997"/>
    <customShpInfo spid="_x0000_s1998"/>
    <customShpInfo spid="_x0000_s1999"/>
    <customShpInfo spid="_x0000_s2000"/>
    <customShpInfo spid="_x0000_s2001"/>
    <customShpInfo spid="_x0000_s2002"/>
    <customShpInfo spid="_x0000_s2003"/>
    <customShpInfo spid="_x0000_s2004"/>
    <customShpInfo spid="_x0000_s2005"/>
    <customShpInfo spid="_x0000_s2006"/>
    <customShpInfo spid="_x0000_s2007"/>
    <customShpInfo spid="_x0000_s1995"/>
    <customShpInfo spid="_x0000_s2008"/>
    <customShpInfo spid="_x0000_s2010"/>
    <customShpInfo spid="_x0000_s2011"/>
    <customShpInfo spid="_x0000_s2012"/>
    <customShpInfo spid="_x0000_s2009"/>
    <customShpInfo spid="_x0000_s2014"/>
    <customShpInfo spid="_x0000_s2015"/>
    <customShpInfo spid="_x0000_s2013"/>
    <customShpInfo spid="_x0000_s2017"/>
    <customShpInfo spid="_x0000_s2018"/>
    <customShpInfo spid="_x0000_s2016"/>
    <customShpInfo spid="_x0000_s2020"/>
    <customShpInfo spid="_x0000_s2021"/>
    <customShpInfo spid="_x0000_s2019"/>
    <customShpInfo spid="_x0000_s2024"/>
    <customShpInfo spid="_x0000_s2023"/>
    <customShpInfo spid="_x0000_s2026"/>
    <customShpInfo spid="_x0000_s2025"/>
    <customShpInfo spid="_x0000_s2028"/>
    <customShpInfo spid="_x0000_s2027"/>
    <customShpInfo spid="_x0000_s2030"/>
    <customShpInfo spid="_x0000_s2029"/>
    <customShpInfo spid="_x0000_s2032"/>
    <customShpInfo spid="_x0000_s2031"/>
    <customShpInfo spid="_x0000_s2034"/>
    <customShpInfo spid="_x0000_s2033"/>
    <customShpInfo spid="_x0000_s2036"/>
    <customShpInfo spid="_x0000_s2035"/>
    <customShpInfo spid="_x0000_s2038"/>
    <customShpInfo spid="_x0000_s2037"/>
    <customShpInfo spid="_x0000_s2040"/>
    <customShpInfo spid="_x0000_s2039"/>
    <customShpInfo spid="_x0000_s2042"/>
    <customShpInfo spid="_x0000_s2041"/>
    <customShpInfo spid="_x0000_s2044"/>
    <customShpInfo spid="_x0000_s2043"/>
    <customShpInfo spid="_x0000_s2046"/>
    <customShpInfo spid="_x0000_s2045"/>
    <customShpInfo spid="_x0000_s3072"/>
    <customShpInfo spid="_x0000_s2047"/>
    <customShpInfo spid="_x0000_s3074"/>
    <customShpInfo spid="_x0000_s3073"/>
    <customShpInfo spid="_x0000_s3076"/>
    <customShpInfo spid="_x0000_s3075"/>
    <customShpInfo spid="_x0000_s3078"/>
    <customShpInfo spid="_x0000_s3077"/>
    <customShpInfo spid="_x0000_s3080"/>
    <customShpInfo spid="_x0000_s3079"/>
    <customShpInfo spid="_x0000_s3082"/>
    <customShpInfo spid="_x0000_s3081"/>
    <customShpInfo spid="_x0000_s3084"/>
    <customShpInfo spid="_x0000_s3083"/>
    <customShpInfo spid="_x0000_s3086"/>
    <customShpInfo spid="_x0000_s3085"/>
    <customShpInfo spid="_x0000_s3088"/>
    <customShpInfo spid="_x0000_s3087"/>
    <customShpInfo spid="_x0000_s3090"/>
    <customShpInfo spid="_x0000_s3089"/>
    <customShpInfo spid="_x0000_s3092"/>
    <customShpInfo spid="_x0000_s3091"/>
    <customShpInfo spid="_x0000_s3094"/>
    <customShpInfo spid="_x0000_s3093"/>
    <customShpInfo spid="_x0000_s3096"/>
    <customShpInfo spid="_x0000_s3095"/>
    <customShpInfo spid="_x0000_s3098"/>
    <customShpInfo spid="_x0000_s3097"/>
    <customShpInfo spid="_x0000_s3100"/>
    <customShpInfo spid="_x0000_s3099"/>
    <customShpInfo spid="_x0000_s3102"/>
    <customShpInfo spid="_x0000_s3101"/>
    <customShpInfo spid="_x0000_s3104"/>
    <customShpInfo spid="_x0000_s3103"/>
    <customShpInfo spid="_x0000_s3106"/>
    <customShpInfo spid="_x0000_s3105"/>
    <customShpInfo spid="_x0000_s3108"/>
    <customShpInfo spid="_x0000_s3107"/>
    <customShpInfo spid="_x0000_s3110"/>
    <customShpInfo spid="_x0000_s3109"/>
    <customShpInfo spid="_x0000_s3112"/>
    <customShpInfo spid="_x0000_s3111"/>
    <customShpInfo spid="_x0000_s3114"/>
    <customShpInfo spid="_x0000_s3113"/>
    <customShpInfo spid="_x0000_s3116"/>
    <customShpInfo spid="_x0000_s3115"/>
    <customShpInfo spid="_x0000_s3118"/>
    <customShpInfo spid="_x0000_s3117"/>
    <customShpInfo spid="_x0000_s3120"/>
    <customShpInfo spid="_x0000_s3119"/>
    <customShpInfo spid="_x0000_s3122"/>
    <customShpInfo spid="_x0000_s3121"/>
    <customShpInfo spid="_x0000_s3124"/>
    <customShpInfo spid="_x0000_s3123"/>
    <customShpInfo spid="_x0000_s3126"/>
    <customShpInfo spid="_x0000_s3125"/>
    <customShpInfo spid="_x0000_s3128"/>
    <customShpInfo spid="_x0000_s3127"/>
    <customShpInfo spid="_x0000_s3130"/>
    <customShpInfo spid="_x0000_s3129"/>
    <customShpInfo spid="_x0000_s3132"/>
    <customShpInfo spid="_x0000_s3133"/>
    <customShpInfo spid="_x0000_s3134"/>
    <customShpInfo spid="_x0000_s3135"/>
    <customShpInfo spid="_x0000_s3136"/>
    <customShpInfo spid="_x0000_s3137"/>
    <customShpInfo spid="_x0000_s3138"/>
    <customShpInfo spid="_x0000_s3139"/>
    <customShpInfo spid="_x0000_s3140"/>
    <customShpInfo spid="_x0000_s3141"/>
    <customShpInfo spid="_x0000_s3142"/>
    <customShpInfo spid="_x0000_s3143"/>
    <customShpInfo spid="_x0000_s3144"/>
    <customShpInfo spid="_x0000_s3145"/>
    <customShpInfo spid="_x0000_s3146"/>
    <customShpInfo spid="_x0000_s3147"/>
    <customShpInfo spid="_x0000_s3148"/>
    <customShpInfo spid="_x0000_s3149"/>
    <customShpInfo spid="_x0000_s3150"/>
    <customShpInfo spid="_x0000_s3151"/>
    <customShpInfo spid="_x0000_s3152"/>
    <customShpInfo spid="_x0000_s3153"/>
    <customShpInfo spid="_x0000_s3154"/>
    <customShpInfo spid="_x0000_s3155"/>
    <customShpInfo spid="_x0000_s3156"/>
    <customShpInfo spid="_x0000_s3131"/>
    <customShpInfo spid="_x0000_s2022"/>
    <customShpInfo spid="_x0000_s3158"/>
    <customShpInfo spid="_x0000_s3159"/>
    <customShpInfo spid="_x0000_s3160"/>
    <customShpInfo spid="_x0000_s3161"/>
    <customShpInfo spid="_x0000_s3162"/>
    <customShpInfo spid="_x0000_s3163"/>
    <customShpInfo spid="_x0000_s3157"/>
    <customShpInfo spid="_x0000_s3165"/>
    <customShpInfo spid="_x0000_s3166"/>
    <customShpInfo spid="_x0000_s3164"/>
    <customShpInfo spid="_x0000_s3168"/>
    <customShpInfo spid="_x0000_s3169"/>
    <customShpInfo spid="_x0000_s3167"/>
    <customShpInfo spid="_x0000_s3171"/>
    <customShpInfo spid="_x0000_s3172"/>
    <customShpInfo spid="_x0000_s3170"/>
    <customShpInfo spid="_x0000_s3173"/>
    <customShpInfo spid="_x0000_s3176"/>
    <customShpInfo spid="_x0000_s3175"/>
    <customShpInfo spid="_x0000_s3178"/>
    <customShpInfo spid="_x0000_s3177"/>
    <customShpInfo spid="_x0000_s3180"/>
    <customShpInfo spid="_x0000_s3179"/>
    <customShpInfo spid="_x0000_s3182"/>
    <customShpInfo spid="_x0000_s3181"/>
    <customShpInfo spid="_x0000_s3184"/>
    <customShpInfo spid="_x0000_s3183"/>
    <customShpInfo spid="_x0000_s3186"/>
    <customShpInfo spid="_x0000_s3185"/>
    <customShpInfo spid="_x0000_s3188"/>
    <customShpInfo spid="_x0000_s3187"/>
    <customShpInfo spid="_x0000_s3190"/>
    <customShpInfo spid="_x0000_s3189"/>
    <customShpInfo spid="_x0000_s3192"/>
    <customShpInfo spid="_x0000_s3191"/>
    <customShpInfo spid="_x0000_s3174"/>
    <customShpInfo spid="_x0000_s3193"/>
    <customShpInfo spid="_x0000_s3195"/>
    <customShpInfo spid="_x0000_s3196"/>
    <customShpInfo spid="_x0000_s3197"/>
    <customShpInfo spid="_x0000_s3198"/>
    <customShpInfo spid="_x0000_s3199"/>
    <customShpInfo spid="_x0000_s3194"/>
    <customShpInfo spid="_x0000_s3201"/>
    <customShpInfo spid="_x0000_s3202"/>
    <customShpInfo spid="_x0000_s3200"/>
    <customShpInfo spid="_x0000_s3204"/>
    <customShpInfo spid="_x0000_s3205"/>
    <customShpInfo spid="_x0000_s3206"/>
    <customShpInfo spid="_x0000_s3207"/>
    <customShpInfo spid="_x0000_s3208"/>
    <customShpInfo spid="_x0000_s3209"/>
    <customShpInfo spid="_x0000_s3210"/>
    <customShpInfo spid="_x0000_s3211"/>
    <customShpInfo spid="_x0000_s3212"/>
    <customShpInfo spid="_x0000_s3213"/>
    <customShpInfo spid="_x0000_s3214"/>
    <customShpInfo spid="_x0000_s3215"/>
    <customShpInfo spid="_x0000_s3203"/>
    <customShpInfo spid="_x0000_s3218"/>
    <customShpInfo spid="_x0000_s3217"/>
    <customShpInfo spid="_x0000_s3220"/>
    <customShpInfo spid="_x0000_s3219"/>
    <customShpInfo spid="_x0000_s3222"/>
    <customShpInfo spid="_x0000_s3221"/>
    <customShpInfo spid="_x0000_s3224"/>
    <customShpInfo spid="_x0000_s3223"/>
    <customShpInfo spid="_x0000_s3226"/>
    <customShpInfo spid="_x0000_s3225"/>
    <customShpInfo spid="_x0000_s3228"/>
    <customShpInfo spid="_x0000_s3227"/>
    <customShpInfo spid="_x0000_s3230"/>
    <customShpInfo spid="_x0000_s3229"/>
    <customShpInfo spid="_x0000_s3232"/>
    <customShpInfo spid="_x0000_s3231"/>
    <customShpInfo spid="_x0000_s3234"/>
    <customShpInfo spid="_x0000_s3233"/>
    <customShpInfo spid="_x0000_s3216"/>
    <customShpInfo spid="_x0000_s3235"/>
    <customShpInfo spid="_x0000_s3237"/>
    <customShpInfo spid="_x0000_s3238"/>
    <customShpInfo spid="_x0000_s3239"/>
    <customShpInfo spid="_x0000_s3240"/>
    <customShpInfo spid="_x0000_s3241"/>
    <customShpInfo spid="_x0000_s3242"/>
    <customShpInfo spid="_x0000_s3243"/>
    <customShpInfo spid="_x0000_s3244"/>
    <customShpInfo spid="_x0000_s3245"/>
    <customShpInfo spid="_x0000_s3246"/>
    <customShpInfo spid="_x0000_s3247"/>
    <customShpInfo spid="_x0000_s3248"/>
    <customShpInfo spid="_x0000_s3236"/>
    <customShpInfo spid="_x0000_s3249"/>
    <customShpInfo spid="_x0000_s3251"/>
    <customShpInfo spid="_x0000_s3253"/>
    <customShpInfo spid="_x0000_s3254"/>
    <customShpInfo spid="_x0000_s3255"/>
    <customShpInfo spid="_x0000_s3256"/>
    <customShpInfo spid="_x0000_s3257"/>
    <customShpInfo spid="_x0000_s3258"/>
    <customShpInfo spid="_x0000_s3259"/>
    <customShpInfo spid="_x0000_s3260"/>
    <customShpInfo spid="_x0000_s3261"/>
    <customShpInfo spid="_x0000_s3252"/>
    <customShpInfo spid="_x0000_s3250"/>
    <customShpInfo spid="_x0000_s3264"/>
    <customShpInfo spid="_x0000_s3263"/>
    <customShpInfo spid="_x0000_s3266"/>
    <customShpInfo spid="_x0000_s3265"/>
    <customShpInfo spid="_x0000_s3268"/>
    <customShpInfo spid="_x0000_s3267"/>
    <customShpInfo spid="_x0000_s3270"/>
    <customShpInfo spid="_x0000_s3269"/>
    <customShpInfo spid="_x0000_s3272"/>
    <customShpInfo spid="_x0000_s3271"/>
    <customShpInfo spid="_x0000_s3274"/>
    <customShpInfo spid="_x0000_s3273"/>
    <customShpInfo spid="_x0000_s3276"/>
    <customShpInfo spid="_x0000_s3275"/>
    <customShpInfo spid="_x0000_s3278"/>
    <customShpInfo spid="_x0000_s3277"/>
    <customShpInfo spid="_x0000_s3280"/>
    <customShpInfo spid="_x0000_s3279"/>
    <customShpInfo spid="_x0000_s3282"/>
    <customShpInfo spid="_x0000_s3281"/>
    <customShpInfo spid="_x0000_s3284"/>
    <customShpInfo spid="_x0000_s3283"/>
    <customShpInfo spid="_x0000_s3286"/>
    <customShpInfo spid="_x0000_s3285"/>
    <customShpInfo spid="_x0000_s3288"/>
    <customShpInfo spid="_x0000_s3287"/>
    <customShpInfo spid="_x0000_s3290"/>
    <customShpInfo spid="_x0000_s3289"/>
    <customShpInfo spid="_x0000_s3292"/>
    <customShpInfo spid="_x0000_s3291"/>
    <customShpInfo spid="_x0000_s3294"/>
    <customShpInfo spid="_x0000_s3293"/>
    <customShpInfo spid="_x0000_s3296"/>
    <customShpInfo spid="_x0000_s3295"/>
    <customShpInfo spid="_x0000_s3298"/>
    <customShpInfo spid="_x0000_s3297"/>
    <customShpInfo spid="_x0000_s3300"/>
    <customShpInfo spid="_x0000_s3299"/>
    <customShpInfo spid="_x0000_s3302"/>
    <customShpInfo spid="_x0000_s3301"/>
    <customShpInfo spid="_x0000_s3304"/>
    <customShpInfo spid="_x0000_s3303"/>
    <customShpInfo spid="_x0000_s3306"/>
    <customShpInfo spid="_x0000_s3307"/>
    <customShpInfo spid="_x0000_s3308"/>
    <customShpInfo spid="_x0000_s3309"/>
    <customShpInfo spid="_x0000_s3310"/>
    <customShpInfo spid="_x0000_s3311"/>
    <customShpInfo spid="_x0000_s3312"/>
    <customShpInfo spid="_x0000_s3313"/>
    <customShpInfo spid="_x0000_s3314"/>
    <customShpInfo spid="_x0000_s3315"/>
    <customShpInfo spid="_x0000_s3316"/>
    <customShpInfo spid="_x0000_s3317"/>
    <customShpInfo spid="_x0000_s3318"/>
    <customShpInfo spid="_x0000_s3319"/>
    <customShpInfo spid="_x0000_s3320"/>
    <customShpInfo spid="_x0000_s3321"/>
    <customShpInfo spid="_x0000_s3322"/>
    <customShpInfo spid="_x0000_s3323"/>
    <customShpInfo spid="_x0000_s3324"/>
    <customShpInfo spid="_x0000_s3325"/>
    <customShpInfo spid="_x0000_s3326"/>
    <customShpInfo spid="_x0000_s3327"/>
    <customShpInfo spid="_x0000_s3305"/>
    <customShpInfo spid="_x0000_s3329"/>
    <customShpInfo spid="_x0000_s3328"/>
    <customShpInfo spid="_x0000_s3331"/>
    <customShpInfo spid="_x0000_s3330"/>
    <customShpInfo spid="_x0000_s3333"/>
    <customShpInfo spid="_x0000_s3332"/>
    <customShpInfo spid="_x0000_s3335"/>
    <customShpInfo spid="_x0000_s3336"/>
    <customShpInfo spid="_x0000_s3337"/>
    <customShpInfo spid="_x0000_s3334"/>
    <customShpInfo spid="_x0000_s3339"/>
    <customShpInfo spid="_x0000_s3338"/>
    <customShpInfo spid="_x0000_s3341"/>
    <customShpInfo spid="_x0000_s3340"/>
    <customShpInfo spid="_x0000_s3343"/>
    <customShpInfo spid="_x0000_s3344"/>
    <customShpInfo spid="_x0000_s3345"/>
    <customShpInfo spid="_x0000_s3342"/>
    <customShpInfo spid="_x0000_s3347"/>
    <customShpInfo spid="_x0000_s3346"/>
    <customShpInfo spid="_x0000_s3349"/>
    <customShpInfo spid="_x0000_s3348"/>
    <customShpInfo spid="_x0000_s3351"/>
    <customShpInfo spid="_x0000_s3352"/>
    <customShpInfo spid="_x0000_s3350"/>
    <customShpInfo spid="_x0000_s3354"/>
    <customShpInfo spid="_x0000_s3353"/>
    <customShpInfo spid="_x0000_s3356"/>
    <customShpInfo spid="_x0000_s3355"/>
    <customShpInfo spid="_x0000_s3358"/>
    <customShpInfo spid="_x0000_s3357"/>
    <customShpInfo spid="_x0000_s3360"/>
    <customShpInfo spid="_x0000_s3361"/>
    <customShpInfo spid="_x0000_s3362"/>
    <customShpInfo spid="_x0000_s3359"/>
    <customShpInfo spid="_x0000_s3364"/>
    <customShpInfo spid="_x0000_s3363"/>
    <customShpInfo spid="_x0000_s3262"/>
    <customShpInfo spid="_x0000_s3367"/>
    <customShpInfo spid="_x0000_s3366"/>
    <customShpInfo spid="_x0000_s3369"/>
    <customShpInfo spid="_x0000_s3368"/>
    <customShpInfo spid="_x0000_s3371"/>
    <customShpInfo spid="_x0000_s3370"/>
    <customShpInfo spid="_x0000_s3373"/>
    <customShpInfo spid="_x0000_s3372"/>
    <customShpInfo spid="_x0000_s3375"/>
    <customShpInfo spid="_x0000_s3374"/>
    <customShpInfo spid="_x0000_s3377"/>
    <customShpInfo spid="_x0000_s3376"/>
    <customShpInfo spid="_x0000_s3379"/>
    <customShpInfo spid="_x0000_s3378"/>
    <customShpInfo spid="_x0000_s3381"/>
    <customShpInfo spid="_x0000_s3380"/>
    <customShpInfo spid="_x0000_s3383"/>
    <customShpInfo spid="_x0000_s3382"/>
    <customShpInfo spid="_x0000_s3385"/>
    <customShpInfo spid="_x0000_s3384"/>
    <customShpInfo spid="_x0000_s3387"/>
    <customShpInfo spid="_x0000_s3386"/>
    <customShpInfo spid="_x0000_s3389"/>
    <customShpInfo spid="_x0000_s3388"/>
    <customShpInfo spid="_x0000_s3391"/>
    <customShpInfo spid="_x0000_s3390"/>
    <customShpInfo spid="_x0000_s3393"/>
    <customShpInfo spid="_x0000_s3392"/>
    <customShpInfo spid="_x0000_s3395"/>
    <customShpInfo spid="_x0000_s3394"/>
    <customShpInfo spid="_x0000_s3397"/>
    <customShpInfo spid="_x0000_s3396"/>
    <customShpInfo spid="_x0000_s3399"/>
    <customShpInfo spid="_x0000_s3398"/>
    <customShpInfo spid="_x0000_s3401"/>
    <customShpInfo spid="_x0000_s3400"/>
    <customShpInfo spid="_x0000_s3403"/>
    <customShpInfo spid="_x0000_s3402"/>
    <customShpInfo spid="_x0000_s3405"/>
    <customShpInfo spid="_x0000_s3404"/>
    <customShpInfo spid="_x0000_s3407"/>
    <customShpInfo spid="_x0000_s3406"/>
    <customShpInfo spid="_x0000_s3409"/>
    <customShpInfo spid="_x0000_s3408"/>
    <customShpInfo spid="_x0000_s3411"/>
    <customShpInfo spid="_x0000_s3412"/>
    <customShpInfo spid="_x0000_s3413"/>
    <customShpInfo spid="_x0000_s3414"/>
    <customShpInfo spid="_x0000_s3415"/>
    <customShpInfo spid="_x0000_s3416"/>
    <customShpInfo spid="_x0000_s3417"/>
    <customShpInfo spid="_x0000_s3418"/>
    <customShpInfo spid="_x0000_s3419"/>
    <customShpInfo spid="_x0000_s3420"/>
    <customShpInfo spid="_x0000_s3421"/>
    <customShpInfo spid="_x0000_s3422"/>
    <customShpInfo spid="_x0000_s3423"/>
    <customShpInfo spid="_x0000_s3424"/>
    <customShpInfo spid="_x0000_s3425"/>
    <customShpInfo spid="_x0000_s3426"/>
    <customShpInfo spid="_x0000_s3427"/>
    <customShpInfo spid="_x0000_s3428"/>
    <customShpInfo spid="_x0000_s3429"/>
    <customShpInfo spid="_x0000_s3430"/>
    <customShpInfo spid="_x0000_s3431"/>
    <customShpInfo spid="_x0000_s3432"/>
    <customShpInfo spid="_x0000_s3410"/>
    <customShpInfo spid="_x0000_s3434"/>
    <customShpInfo spid="_x0000_s3433"/>
    <customShpInfo spid="_x0000_s3436"/>
    <customShpInfo spid="_x0000_s3435"/>
    <customShpInfo spid="_x0000_s3438"/>
    <customShpInfo spid="_x0000_s3437"/>
    <customShpInfo spid="_x0000_s3440"/>
    <customShpInfo spid="_x0000_s3439"/>
    <customShpInfo spid="_x0000_s3442"/>
    <customShpInfo spid="_x0000_s3443"/>
    <customShpInfo spid="_x0000_s3444"/>
    <customShpInfo spid="_x0000_s3441"/>
    <customShpInfo spid="_x0000_s3446"/>
    <customShpInfo spid="_x0000_s3445"/>
    <customShpInfo spid="_x0000_s3448"/>
    <customShpInfo spid="_x0000_s3447"/>
    <customShpInfo spid="_x0000_s3450"/>
    <customShpInfo spid="_x0000_s3451"/>
    <customShpInfo spid="_x0000_s3452"/>
    <customShpInfo spid="_x0000_s3449"/>
    <customShpInfo spid="_x0000_s3454"/>
    <customShpInfo spid="_x0000_s3453"/>
    <customShpInfo spid="_x0000_s3456"/>
    <customShpInfo spid="_x0000_s3455"/>
    <customShpInfo spid="_x0000_s3458"/>
    <customShpInfo spid="_x0000_s3459"/>
    <customShpInfo spid="_x0000_s3457"/>
    <customShpInfo spid="_x0000_s3461"/>
    <customShpInfo spid="_x0000_s3460"/>
    <customShpInfo spid="_x0000_s3463"/>
    <customShpInfo spid="_x0000_s3462"/>
    <customShpInfo spid="_x0000_s3465"/>
    <customShpInfo spid="_x0000_s3464"/>
    <customShpInfo spid="_x0000_s3467"/>
    <customShpInfo spid="_x0000_s3468"/>
    <customShpInfo spid="_x0000_s3469"/>
    <customShpInfo spid="_x0000_s3466"/>
    <customShpInfo spid="_x0000_s3471"/>
    <customShpInfo spid="_x0000_s3470"/>
    <customShpInfo spid="_x0000_s3365"/>
    <customShpInfo spid="_x0000_s3473"/>
    <customShpInfo spid="_x0000_s3474"/>
    <customShpInfo spid="_x0000_s3472"/>
    <customShpInfo spid="_x0000_s3475"/>
    <customShpInfo spid="_x0000_s3478"/>
    <customShpInfo spid="_x0000_s3477"/>
    <customShpInfo spid="_x0000_s3480"/>
    <customShpInfo spid="_x0000_s3479"/>
    <customShpInfo spid="_x0000_s3482"/>
    <customShpInfo spid="_x0000_s3481"/>
    <customShpInfo spid="_x0000_s3484"/>
    <customShpInfo spid="_x0000_s3483"/>
    <customShpInfo spid="_x0000_s3486"/>
    <customShpInfo spid="_x0000_s3485"/>
    <customShpInfo spid="_x0000_s3488"/>
    <customShpInfo spid="_x0000_s3487"/>
    <customShpInfo spid="_x0000_s3490"/>
    <customShpInfo spid="_x0000_s3489"/>
    <customShpInfo spid="_x0000_s3492"/>
    <customShpInfo spid="_x0000_s3491"/>
    <customShpInfo spid="_x0000_s3494"/>
    <customShpInfo spid="_x0000_s3493"/>
    <customShpInfo spid="_x0000_s3496"/>
    <customShpInfo spid="_x0000_s3495"/>
    <customShpInfo spid="_x0000_s3498"/>
    <customShpInfo spid="_x0000_s3497"/>
    <customShpInfo spid="_x0000_s3500"/>
    <customShpInfo spid="_x0000_s3499"/>
    <customShpInfo spid="_x0000_s3502"/>
    <customShpInfo spid="_x0000_s3501"/>
    <customShpInfo spid="_x0000_s3504"/>
    <customShpInfo spid="_x0000_s3503"/>
    <customShpInfo spid="_x0000_s3506"/>
    <customShpInfo spid="_x0000_s3505"/>
    <customShpInfo spid="_x0000_s3508"/>
    <customShpInfo spid="_x0000_s3507"/>
    <customShpInfo spid="_x0000_s3510"/>
    <customShpInfo spid="_x0000_s3509"/>
    <customShpInfo spid="_x0000_s3512"/>
    <customShpInfo spid="_x0000_s3511"/>
    <customShpInfo spid="_x0000_s3514"/>
    <customShpInfo spid="_x0000_s3513"/>
    <customShpInfo spid="_x0000_s3516"/>
    <customShpInfo spid="_x0000_s3515"/>
    <customShpInfo spid="_x0000_s3518"/>
    <customShpInfo spid="_x0000_s3517"/>
    <customShpInfo spid="_x0000_s3520"/>
    <customShpInfo spid="_x0000_s3519"/>
    <customShpInfo spid="_x0000_s3522"/>
    <customShpInfo spid="_x0000_s3521"/>
    <customShpInfo spid="_x0000_s3524"/>
    <customShpInfo spid="_x0000_s3523"/>
    <customShpInfo spid="_x0000_s3526"/>
    <customShpInfo spid="_x0000_s3525"/>
    <customShpInfo spid="_x0000_s3528"/>
    <customShpInfo spid="_x0000_s3527"/>
    <customShpInfo spid="_x0000_s3530"/>
    <customShpInfo spid="_x0000_s3529"/>
    <customShpInfo spid="_x0000_s3532"/>
    <customShpInfo spid="_x0000_s3531"/>
    <customShpInfo spid="_x0000_s3534"/>
    <customShpInfo spid="_x0000_s3533"/>
    <customShpInfo spid="_x0000_s3536"/>
    <customShpInfo spid="_x0000_s3535"/>
    <customShpInfo spid="_x0000_s3538"/>
    <customShpInfo spid="_x0000_s3537"/>
    <customShpInfo spid="_x0000_s3540"/>
    <customShpInfo spid="_x0000_s3539"/>
    <customShpInfo spid="_x0000_s3542"/>
    <customShpInfo spid="_x0000_s3541"/>
    <customShpInfo spid="_x0000_s3544"/>
    <customShpInfo spid="_x0000_s3545"/>
    <customShpInfo spid="_x0000_s3543"/>
    <customShpInfo spid="_x0000_s3547"/>
    <customShpInfo spid="_x0000_s3546"/>
    <customShpInfo spid="_x0000_s3549"/>
    <customShpInfo spid="_x0000_s3548"/>
    <customShpInfo spid="_x0000_s3551"/>
    <customShpInfo spid="_x0000_s3550"/>
    <customShpInfo spid="_x0000_s3553"/>
    <customShpInfo spid="_x0000_s3552"/>
    <customShpInfo spid="_x0000_s3555"/>
    <customShpInfo spid="_x0000_s3554"/>
    <customShpInfo spid="_x0000_s3557"/>
    <customShpInfo spid="_x0000_s3556"/>
    <customShpInfo spid="_x0000_s3559"/>
    <customShpInfo spid="_x0000_s3558"/>
    <customShpInfo spid="_x0000_s3561"/>
    <customShpInfo spid="_x0000_s3560"/>
    <customShpInfo spid="_x0000_s3563"/>
    <customShpInfo spid="_x0000_s3562"/>
    <customShpInfo spid="_x0000_s3565"/>
    <customShpInfo spid="_x0000_s3564"/>
    <customShpInfo spid="_x0000_s3567"/>
    <customShpInfo spid="_x0000_s3566"/>
    <customShpInfo spid="_x0000_s3569"/>
    <customShpInfo spid="_x0000_s3568"/>
    <customShpInfo spid="_x0000_s3571"/>
    <customShpInfo spid="_x0000_s3570"/>
    <customShpInfo spid="_x0000_s3573"/>
    <customShpInfo spid="_x0000_s3572"/>
    <customShpInfo spid="_x0000_s3575"/>
    <customShpInfo spid="_x0000_s3574"/>
    <customShpInfo spid="_x0000_s3577"/>
    <customShpInfo spid="_x0000_s3576"/>
    <customShpInfo spid="_x0000_s3579"/>
    <customShpInfo spid="_x0000_s3578"/>
    <customShpInfo spid="_x0000_s3581"/>
    <customShpInfo spid="_x0000_s3580"/>
    <customShpInfo spid="_x0000_s3583"/>
    <customShpInfo spid="_x0000_s3582"/>
    <customShpInfo spid="_x0000_s3585"/>
    <customShpInfo spid="_x0000_s3584"/>
    <customShpInfo spid="_x0000_s3587"/>
    <customShpInfo spid="_x0000_s3586"/>
    <customShpInfo spid="_x0000_s3589"/>
    <customShpInfo spid="_x0000_s3588"/>
    <customShpInfo spid="_x0000_s3591"/>
    <customShpInfo spid="_x0000_s3590"/>
    <customShpInfo spid="_x0000_s3593"/>
    <customShpInfo spid="_x0000_s3592"/>
    <customShpInfo spid="_x0000_s3595"/>
    <customShpInfo spid="_x0000_s3594"/>
    <customShpInfo spid="_x0000_s3597"/>
    <customShpInfo spid="_x0000_s3596"/>
    <customShpInfo spid="_x0000_s3599"/>
    <customShpInfo spid="_x0000_s3598"/>
    <customShpInfo spid="_x0000_s3601"/>
    <customShpInfo spid="_x0000_s3600"/>
    <customShpInfo spid="_x0000_s3603"/>
    <customShpInfo spid="_x0000_s3602"/>
    <customShpInfo spid="_x0000_s3605"/>
    <customShpInfo spid="_x0000_s3604"/>
    <customShpInfo spid="_x0000_s3607"/>
    <customShpInfo spid="_x0000_s3606"/>
    <customShpInfo spid="_x0000_s3609"/>
    <customShpInfo spid="_x0000_s3608"/>
    <customShpInfo spid="_x0000_s3611"/>
    <customShpInfo spid="_x0000_s3610"/>
    <customShpInfo spid="_x0000_s3613"/>
    <customShpInfo spid="_x0000_s3614"/>
    <customShpInfo spid="_x0000_s3615"/>
    <customShpInfo spid="_x0000_s3616"/>
    <customShpInfo spid="_x0000_s3617"/>
    <customShpInfo spid="_x0000_s3618"/>
    <customShpInfo spid="_x0000_s3619"/>
    <customShpInfo spid="_x0000_s3620"/>
    <customShpInfo spid="_x0000_s3621"/>
    <customShpInfo spid="_x0000_s3622"/>
    <customShpInfo spid="_x0000_s3623"/>
    <customShpInfo spid="_x0000_s3624"/>
    <customShpInfo spid="_x0000_s3625"/>
    <customShpInfo spid="_x0000_s3626"/>
    <customShpInfo spid="_x0000_s3627"/>
    <customShpInfo spid="_x0000_s3628"/>
    <customShpInfo spid="_x0000_s3629"/>
    <customShpInfo spid="_x0000_s3630"/>
    <customShpInfo spid="_x0000_s3631"/>
    <customShpInfo spid="_x0000_s3612"/>
    <customShpInfo spid="_x0000_s3633"/>
    <customShpInfo spid="_x0000_s3632"/>
    <customShpInfo spid="_x0000_s3635"/>
    <customShpInfo spid="_x0000_s3634"/>
    <customShpInfo spid="_x0000_s3637"/>
    <customShpInfo spid="_x0000_s3636"/>
    <customShpInfo spid="_x0000_s3639"/>
    <customShpInfo spid="_x0000_s3638"/>
    <customShpInfo spid="_x0000_s3641"/>
    <customShpInfo spid="_x0000_s3642"/>
    <customShpInfo spid="_x0000_s3643"/>
    <customShpInfo spid="_x0000_s3640"/>
    <customShpInfo spid="_x0000_s3645"/>
    <customShpInfo spid="_x0000_s3644"/>
    <customShpInfo spid="_x0000_s3647"/>
    <customShpInfo spid="_x0000_s3646"/>
    <customShpInfo spid="_x0000_s3649"/>
    <customShpInfo spid="_x0000_s3650"/>
    <customShpInfo spid="_x0000_s3651"/>
    <customShpInfo spid="_x0000_s3648"/>
    <customShpInfo spid="_x0000_s3653"/>
    <customShpInfo spid="_x0000_s3652"/>
    <customShpInfo spid="_x0000_s3655"/>
    <customShpInfo spid="_x0000_s3654"/>
    <customShpInfo spid="_x0000_s3657"/>
    <customShpInfo spid="_x0000_s3658"/>
    <customShpInfo spid="_x0000_s3656"/>
    <customShpInfo spid="_x0000_s3660"/>
    <customShpInfo spid="_x0000_s3659"/>
    <customShpInfo spid="_x0000_s3662"/>
    <customShpInfo spid="_x0000_s3661"/>
    <customShpInfo spid="_x0000_s3664"/>
    <customShpInfo spid="_x0000_s3663"/>
    <customShpInfo spid="_x0000_s3666"/>
    <customShpInfo spid="_x0000_s3667"/>
    <customShpInfo spid="_x0000_s3668"/>
    <customShpInfo spid="_x0000_s3665"/>
    <customShpInfo spid="_x0000_s3670"/>
    <customShpInfo spid="_x0000_s3669"/>
    <customShpInfo spid="_x0000_s3476"/>
    <customShpInfo spid="_x0000_s3672"/>
    <customShpInfo spid="_x0000_s3673"/>
    <customShpInfo spid="_x0000_s3671"/>
    <customShpInfo spid="_x0000_s3676"/>
    <customShpInfo spid="_x0000_s3675"/>
    <customShpInfo spid="_x0000_s3678"/>
    <customShpInfo spid="_x0000_s3677"/>
    <customShpInfo spid="_x0000_s3680"/>
    <customShpInfo spid="_x0000_s3679"/>
    <customShpInfo spid="_x0000_s3682"/>
    <customShpInfo spid="_x0000_s3681"/>
    <customShpInfo spid="_x0000_s3684"/>
    <customShpInfo spid="_x0000_s3683"/>
    <customShpInfo spid="_x0000_s3686"/>
    <customShpInfo spid="_x0000_s3685"/>
    <customShpInfo spid="_x0000_s3688"/>
    <customShpInfo spid="_x0000_s3687"/>
    <customShpInfo spid="_x0000_s3690"/>
    <customShpInfo spid="_x0000_s3689"/>
    <customShpInfo spid="_x0000_s3692"/>
    <customShpInfo spid="_x0000_s3691"/>
    <customShpInfo spid="_x0000_s3694"/>
    <customShpInfo spid="_x0000_s3693"/>
    <customShpInfo spid="_x0000_s3696"/>
    <customShpInfo spid="_x0000_s3695"/>
    <customShpInfo spid="_x0000_s3698"/>
    <customShpInfo spid="_x0000_s3697"/>
    <customShpInfo spid="_x0000_s3700"/>
    <customShpInfo spid="_x0000_s3699"/>
    <customShpInfo spid="_x0000_s3702"/>
    <customShpInfo spid="_x0000_s3701"/>
    <customShpInfo spid="_x0000_s3704"/>
    <customShpInfo spid="_x0000_s3703"/>
    <customShpInfo spid="_x0000_s3706"/>
    <customShpInfo spid="_x0000_s3705"/>
    <customShpInfo spid="_x0000_s3708"/>
    <customShpInfo spid="_x0000_s3707"/>
    <customShpInfo spid="_x0000_s3710"/>
    <customShpInfo spid="_x0000_s3709"/>
    <customShpInfo spid="_x0000_s3712"/>
    <customShpInfo spid="_x0000_s3711"/>
    <customShpInfo spid="_x0000_s3714"/>
    <customShpInfo spid="_x0000_s3713"/>
    <customShpInfo spid="_x0000_s3716"/>
    <customShpInfo spid="_x0000_s3715"/>
    <customShpInfo spid="_x0000_s3718"/>
    <customShpInfo spid="_x0000_s3717"/>
    <customShpInfo spid="_x0000_s3720"/>
    <customShpInfo spid="_x0000_s3719"/>
    <customShpInfo spid="_x0000_s3722"/>
    <customShpInfo spid="_x0000_s3721"/>
    <customShpInfo spid="_x0000_s3724"/>
    <customShpInfo spid="_x0000_s3723"/>
    <customShpInfo spid="_x0000_s3726"/>
    <customShpInfo spid="_x0000_s3725"/>
    <customShpInfo spid="_x0000_s3728"/>
    <customShpInfo spid="_x0000_s3727"/>
    <customShpInfo spid="_x0000_s3730"/>
    <customShpInfo spid="_x0000_s3731"/>
    <customShpInfo spid="_x0000_s3732"/>
    <customShpInfo spid="_x0000_s3733"/>
    <customShpInfo spid="_x0000_s3734"/>
    <customShpInfo spid="_x0000_s3729"/>
    <customShpInfo spid="_x0000_s3736"/>
    <customShpInfo spid="_x0000_s3735"/>
    <customShpInfo spid="_x0000_s3738"/>
    <customShpInfo spid="_x0000_s3737"/>
    <customShpInfo spid="_x0000_s3740"/>
    <customShpInfo spid="_x0000_s3739"/>
    <customShpInfo spid="_x0000_s3742"/>
    <customShpInfo spid="_x0000_s3741"/>
    <customShpInfo spid="_x0000_s3744"/>
    <customShpInfo spid="_x0000_s3745"/>
    <customShpInfo spid="_x0000_s3746"/>
    <customShpInfo spid="_x0000_s3743"/>
    <customShpInfo spid="_x0000_s3748"/>
    <customShpInfo spid="_x0000_s3747"/>
    <customShpInfo spid="_x0000_s3750"/>
    <customShpInfo spid="_x0000_s3749"/>
    <customShpInfo spid="_x0000_s3752"/>
    <customShpInfo spid="_x0000_s3753"/>
    <customShpInfo spid="_x0000_s3754"/>
    <customShpInfo spid="_x0000_s3751"/>
    <customShpInfo spid="_x0000_s3756"/>
    <customShpInfo spid="_x0000_s3755"/>
    <customShpInfo spid="_x0000_s3758"/>
    <customShpInfo spid="_x0000_s3757"/>
    <customShpInfo spid="_x0000_s3760"/>
    <customShpInfo spid="_x0000_s3761"/>
    <customShpInfo spid="_x0000_s3759"/>
    <customShpInfo spid="_x0000_s3763"/>
    <customShpInfo spid="_x0000_s3762"/>
    <customShpInfo spid="_x0000_s3765"/>
    <customShpInfo spid="_x0000_s3764"/>
    <customShpInfo spid="_x0000_s3767"/>
    <customShpInfo spid="_x0000_s3766"/>
    <customShpInfo spid="_x0000_s3769"/>
    <customShpInfo spid="_x0000_s3770"/>
    <customShpInfo spid="_x0000_s3771"/>
    <customShpInfo spid="_x0000_s3768"/>
    <customShpInfo spid="_x0000_s3773"/>
    <customShpInfo spid="_x0000_s3772"/>
    <customShpInfo spid="_x0000_s3674"/>
    <customShpInfo spid="_x0000_s3775"/>
    <customShpInfo spid="_x0000_s3776"/>
    <customShpInfo spid="_x0000_s3774"/>
    <customShpInfo spid="_x0000_s3777"/>
    <customShpInfo spid="_x0000_s3780"/>
    <customShpInfo spid="_x0000_s3779"/>
    <customShpInfo spid="_x0000_s3782"/>
    <customShpInfo spid="_x0000_s3781"/>
    <customShpInfo spid="_x0000_s3784"/>
    <customShpInfo spid="_x0000_s3783"/>
    <customShpInfo spid="_x0000_s3786"/>
    <customShpInfo spid="_x0000_s3785"/>
    <customShpInfo spid="_x0000_s3788"/>
    <customShpInfo spid="_x0000_s3787"/>
    <customShpInfo spid="_x0000_s3790"/>
    <customShpInfo spid="_x0000_s3789"/>
    <customShpInfo spid="_x0000_s3792"/>
    <customShpInfo spid="_x0000_s3791"/>
    <customShpInfo spid="_x0000_s3794"/>
    <customShpInfo spid="_x0000_s3793"/>
    <customShpInfo spid="_x0000_s3796"/>
    <customShpInfo spid="_x0000_s3795"/>
    <customShpInfo spid="_x0000_s3798"/>
    <customShpInfo spid="_x0000_s3797"/>
    <customShpInfo spid="_x0000_s3800"/>
    <customShpInfo spid="_x0000_s3799"/>
    <customShpInfo spid="_x0000_s3802"/>
    <customShpInfo spid="_x0000_s3801"/>
    <customShpInfo spid="_x0000_s3804"/>
    <customShpInfo spid="_x0000_s3803"/>
    <customShpInfo spid="_x0000_s3806"/>
    <customShpInfo spid="_x0000_s3805"/>
    <customShpInfo spid="_x0000_s3808"/>
    <customShpInfo spid="_x0000_s3807"/>
    <customShpInfo spid="_x0000_s3810"/>
    <customShpInfo spid="_x0000_s3809"/>
    <customShpInfo spid="_x0000_s3812"/>
    <customShpInfo spid="_x0000_s3811"/>
    <customShpInfo spid="_x0000_s3814"/>
    <customShpInfo spid="_x0000_s3813"/>
    <customShpInfo spid="_x0000_s3816"/>
    <customShpInfo spid="_x0000_s3815"/>
    <customShpInfo spid="_x0000_s3818"/>
    <customShpInfo spid="_x0000_s3817"/>
    <customShpInfo spid="_x0000_s3820"/>
    <customShpInfo spid="_x0000_s3819"/>
    <customShpInfo spid="_x0000_s3822"/>
    <customShpInfo spid="_x0000_s3821"/>
    <customShpInfo spid="_x0000_s3824"/>
    <customShpInfo spid="_x0000_s3823"/>
    <customShpInfo spid="_x0000_s3826"/>
    <customShpInfo spid="_x0000_s3825"/>
    <customShpInfo spid="_x0000_s3828"/>
    <customShpInfo spid="_x0000_s3827"/>
    <customShpInfo spid="_x0000_s3830"/>
    <customShpInfo spid="_x0000_s3829"/>
    <customShpInfo spid="_x0000_s3832"/>
    <customShpInfo spid="_x0000_s3831"/>
    <customShpInfo spid="_x0000_s3834"/>
    <customShpInfo spid="_x0000_s3833"/>
    <customShpInfo spid="_x0000_s3836"/>
    <customShpInfo spid="_x0000_s3835"/>
    <customShpInfo spid="_x0000_s3838"/>
    <customShpInfo spid="_x0000_s3837"/>
    <customShpInfo spid="_x0000_s3840"/>
    <customShpInfo spid="_x0000_s3839"/>
    <customShpInfo spid="_x0000_s3842"/>
    <customShpInfo spid="_x0000_s3841"/>
    <customShpInfo spid="_x0000_s3844"/>
    <customShpInfo spid="_x0000_s3845"/>
    <customShpInfo spid="_x0000_s3843"/>
    <customShpInfo spid="_x0000_s3847"/>
    <customShpInfo spid="_x0000_s3846"/>
    <customShpInfo spid="_x0000_s3849"/>
    <customShpInfo spid="_x0000_s3848"/>
    <customShpInfo spid="_x0000_s3851"/>
    <customShpInfo spid="_x0000_s3850"/>
    <customShpInfo spid="_x0000_s3853"/>
    <customShpInfo spid="_x0000_s3852"/>
    <customShpInfo spid="_x0000_s3855"/>
    <customShpInfo spid="_x0000_s3854"/>
    <customShpInfo spid="_x0000_s3857"/>
    <customShpInfo spid="_x0000_s3856"/>
    <customShpInfo spid="_x0000_s3859"/>
    <customShpInfo spid="_x0000_s3858"/>
    <customShpInfo spid="_x0000_s3861"/>
    <customShpInfo spid="_x0000_s3860"/>
    <customShpInfo spid="_x0000_s3863"/>
    <customShpInfo spid="_x0000_s3862"/>
    <customShpInfo spid="_x0000_s3865"/>
    <customShpInfo spid="_x0000_s3864"/>
    <customShpInfo spid="_x0000_s3867"/>
    <customShpInfo spid="_x0000_s3866"/>
    <customShpInfo spid="_x0000_s3869"/>
    <customShpInfo spid="_x0000_s3868"/>
    <customShpInfo spid="_x0000_s3871"/>
    <customShpInfo spid="_x0000_s3870"/>
    <customShpInfo spid="_x0000_s3873"/>
    <customShpInfo spid="_x0000_s3872"/>
    <customShpInfo spid="_x0000_s3875"/>
    <customShpInfo spid="_x0000_s3874"/>
    <customShpInfo spid="_x0000_s3877"/>
    <customShpInfo spid="_x0000_s3876"/>
    <customShpInfo spid="_x0000_s3879"/>
    <customShpInfo spid="_x0000_s3878"/>
    <customShpInfo spid="_x0000_s3881"/>
    <customShpInfo spid="_x0000_s3880"/>
    <customShpInfo spid="_x0000_s3883"/>
    <customShpInfo spid="_x0000_s3882"/>
    <customShpInfo spid="_x0000_s3885"/>
    <customShpInfo spid="_x0000_s3884"/>
    <customShpInfo spid="_x0000_s3887"/>
    <customShpInfo spid="_x0000_s3886"/>
    <customShpInfo spid="_x0000_s3889"/>
    <customShpInfo spid="_x0000_s3888"/>
    <customShpInfo spid="_x0000_s3891"/>
    <customShpInfo spid="_x0000_s3890"/>
    <customShpInfo spid="_x0000_s3893"/>
    <customShpInfo spid="_x0000_s3892"/>
    <customShpInfo spid="_x0000_s3895"/>
    <customShpInfo spid="_x0000_s3894"/>
    <customShpInfo spid="_x0000_s3897"/>
    <customShpInfo spid="_x0000_s3896"/>
    <customShpInfo spid="_x0000_s3899"/>
    <customShpInfo spid="_x0000_s3898"/>
    <customShpInfo spid="_x0000_s3901"/>
    <customShpInfo spid="_x0000_s3900"/>
    <customShpInfo spid="_x0000_s3903"/>
    <customShpInfo spid="_x0000_s3902"/>
    <customShpInfo spid="_x0000_s3905"/>
    <customShpInfo spid="_x0000_s3904"/>
    <customShpInfo spid="_x0000_s3907"/>
    <customShpInfo spid="_x0000_s3906"/>
    <customShpInfo spid="_x0000_s3909"/>
    <customShpInfo spid="_x0000_s3908"/>
    <customShpInfo spid="_x0000_s3911"/>
    <customShpInfo spid="_x0000_s3910"/>
    <customShpInfo spid="_x0000_s3913"/>
    <customShpInfo spid="_x0000_s3914"/>
    <customShpInfo spid="_x0000_s3915"/>
    <customShpInfo spid="_x0000_s3916"/>
    <customShpInfo spid="_x0000_s3917"/>
    <customShpInfo spid="_x0000_s3918"/>
    <customShpInfo spid="_x0000_s3919"/>
    <customShpInfo spid="_x0000_s3920"/>
    <customShpInfo spid="_x0000_s3921"/>
    <customShpInfo spid="_x0000_s3922"/>
    <customShpInfo spid="_x0000_s3923"/>
    <customShpInfo spid="_x0000_s3924"/>
    <customShpInfo spid="_x0000_s3925"/>
    <customShpInfo spid="_x0000_s3926"/>
    <customShpInfo spid="_x0000_s3927"/>
    <customShpInfo spid="_x0000_s3928"/>
    <customShpInfo spid="_x0000_s3929"/>
    <customShpInfo spid="_x0000_s3912"/>
    <customShpInfo spid="_x0000_s3931"/>
    <customShpInfo spid="_x0000_s3930"/>
    <customShpInfo spid="_x0000_s3933"/>
    <customShpInfo spid="_x0000_s3932"/>
    <customShpInfo spid="_x0000_s3935"/>
    <customShpInfo spid="_x0000_s3934"/>
    <customShpInfo spid="_x0000_s3937"/>
    <customShpInfo spid="_x0000_s3936"/>
    <customShpInfo spid="_x0000_s3939"/>
    <customShpInfo spid="_x0000_s3940"/>
    <customShpInfo spid="_x0000_s3938"/>
    <customShpInfo spid="_x0000_s3942"/>
    <customShpInfo spid="_x0000_s3941"/>
    <customShpInfo spid="_x0000_s3944"/>
    <customShpInfo spid="_x0000_s3943"/>
    <customShpInfo spid="_x0000_s3946"/>
    <customShpInfo spid="_x0000_s3947"/>
    <customShpInfo spid="_x0000_s3945"/>
    <customShpInfo spid="_x0000_s3949"/>
    <customShpInfo spid="_x0000_s3948"/>
    <customShpInfo spid="_x0000_s3951"/>
    <customShpInfo spid="_x0000_s3950"/>
    <customShpInfo spid="_x0000_s3953"/>
    <customShpInfo spid="_x0000_s3954"/>
    <customShpInfo spid="_x0000_s3952"/>
    <customShpInfo spid="_x0000_s3956"/>
    <customShpInfo spid="_x0000_s3955"/>
    <customShpInfo spid="_x0000_s3958"/>
    <customShpInfo spid="_x0000_s3957"/>
    <customShpInfo spid="_x0000_s3960"/>
    <customShpInfo spid="_x0000_s3959"/>
    <customShpInfo spid="_x0000_s3962"/>
    <customShpInfo spid="_x0000_s3963"/>
    <customShpInfo spid="_x0000_s3961"/>
    <customShpInfo spid="_x0000_s3965"/>
    <customShpInfo spid="_x0000_s3964"/>
    <customShpInfo spid="_x0000_s3778"/>
    <customShpInfo spid="_x0000_s3967"/>
    <customShpInfo spid="_x0000_s3968"/>
    <customShpInfo spid="_x0000_s3966"/>
    <customShpInfo spid="_x0000_s3971"/>
    <customShpInfo spid="_x0000_s3970"/>
    <customShpInfo spid="_x0000_s3973"/>
    <customShpInfo spid="_x0000_s3972"/>
    <customShpInfo spid="_x0000_s3975"/>
    <customShpInfo spid="_x0000_s3974"/>
    <customShpInfo spid="_x0000_s3977"/>
    <customShpInfo spid="_x0000_s3976"/>
    <customShpInfo spid="_x0000_s3979"/>
    <customShpInfo spid="_x0000_s3978"/>
    <customShpInfo spid="_x0000_s3981"/>
    <customShpInfo spid="_x0000_s3980"/>
    <customShpInfo spid="_x0000_s3983"/>
    <customShpInfo spid="_x0000_s3982"/>
    <customShpInfo spid="_x0000_s3985"/>
    <customShpInfo spid="_x0000_s3984"/>
    <customShpInfo spid="_x0000_s3987"/>
    <customShpInfo spid="_x0000_s3986"/>
    <customShpInfo spid="_x0000_s3989"/>
    <customShpInfo spid="_x0000_s3988"/>
    <customShpInfo spid="_x0000_s3991"/>
    <customShpInfo spid="_x0000_s3990"/>
    <customShpInfo spid="_x0000_s3993"/>
    <customShpInfo spid="_x0000_s3992"/>
    <customShpInfo spid="_x0000_s3995"/>
    <customShpInfo spid="_x0000_s3994"/>
    <customShpInfo spid="_x0000_s3997"/>
    <customShpInfo spid="_x0000_s3996"/>
    <customShpInfo spid="_x0000_s3999"/>
    <customShpInfo spid="_x0000_s3998"/>
    <customShpInfo spid="_x0000_s4001"/>
    <customShpInfo spid="_x0000_s4000"/>
    <customShpInfo spid="_x0000_s4003"/>
    <customShpInfo spid="_x0000_s4002"/>
    <customShpInfo spid="_x0000_s4005"/>
    <customShpInfo spid="_x0000_s4004"/>
    <customShpInfo spid="_x0000_s4007"/>
    <customShpInfo spid="_x0000_s4006"/>
    <customShpInfo spid="_x0000_s4009"/>
    <customShpInfo spid="_x0000_s4008"/>
    <customShpInfo spid="_x0000_s4011"/>
    <customShpInfo spid="_x0000_s4010"/>
    <customShpInfo spid="_x0000_s4013"/>
    <customShpInfo spid="_x0000_s4012"/>
    <customShpInfo spid="_x0000_s4015"/>
    <customShpInfo spid="_x0000_s4014"/>
    <customShpInfo spid="_x0000_s4017"/>
    <customShpInfo spid="_x0000_s4016"/>
    <customShpInfo spid="_x0000_s4019"/>
    <customShpInfo spid="_x0000_s4018"/>
    <customShpInfo spid="_x0000_s4021"/>
    <customShpInfo spid="_x0000_s4020"/>
    <customShpInfo spid="_x0000_s4023"/>
    <customShpInfo spid="_x0000_s4022"/>
    <customShpInfo spid="_x0000_s4025"/>
    <customShpInfo spid="_x0000_s4024"/>
    <customShpInfo spid="_x0000_s4027"/>
    <customShpInfo spid="_x0000_s4026"/>
    <customShpInfo spid="_x0000_s4029"/>
    <customShpInfo spid="_x0000_s4028"/>
    <customShpInfo spid="_x0000_s4031"/>
    <customShpInfo spid="_x0000_s4030"/>
    <customShpInfo spid="_x0000_s4033"/>
    <customShpInfo spid="_x0000_s4032"/>
    <customShpInfo spid="_x0000_s4035"/>
    <customShpInfo spid="_x0000_s4034"/>
    <customShpInfo spid="_x0000_s4037"/>
    <customShpInfo spid="_x0000_s4036"/>
    <customShpInfo spid="_x0000_s4039"/>
    <customShpInfo spid="_x0000_s4038"/>
    <customShpInfo spid="_x0000_s4041"/>
    <customShpInfo spid="_x0000_s4040"/>
    <customShpInfo spid="_x0000_s4043"/>
    <customShpInfo spid="_x0000_s4042"/>
    <customShpInfo spid="_x0000_s4045"/>
    <customShpInfo spid="_x0000_s4044"/>
    <customShpInfo spid="_x0000_s4047"/>
    <customShpInfo spid="_x0000_s4046"/>
    <customShpInfo spid="_x0000_s4049"/>
    <customShpInfo spid="_x0000_s4048"/>
    <customShpInfo spid="_x0000_s4051"/>
    <customShpInfo spid="_x0000_s4050"/>
    <customShpInfo spid="_x0000_s4053"/>
    <customShpInfo spid="_x0000_s4052"/>
    <customShpInfo spid="_x0000_s4055"/>
    <customShpInfo spid="_x0000_s4054"/>
    <customShpInfo spid="_x0000_s4057"/>
    <customShpInfo spid="_x0000_s4056"/>
    <customShpInfo spid="_x0000_s4059"/>
    <customShpInfo spid="_x0000_s4058"/>
    <customShpInfo spid="_x0000_s4061"/>
    <customShpInfo spid="_x0000_s4060"/>
    <customShpInfo spid="_x0000_s4063"/>
    <customShpInfo spid="_x0000_s4062"/>
    <customShpInfo spid="_x0000_s4065"/>
    <customShpInfo spid="_x0000_s4064"/>
    <customShpInfo spid="_x0000_s4067"/>
    <customShpInfo spid="_x0000_s4066"/>
    <customShpInfo spid="_x0000_s4069"/>
    <customShpInfo spid="_x0000_s4068"/>
    <customShpInfo spid="_x0000_s4071"/>
    <customShpInfo spid="_x0000_s4070"/>
    <customShpInfo spid="_x0000_s4073"/>
    <customShpInfo spid="_x0000_s4072"/>
    <customShpInfo spid="_x0000_s4075"/>
    <customShpInfo spid="_x0000_s4074"/>
    <customShpInfo spid="_x0000_s4077"/>
    <customShpInfo spid="_x0000_s4076"/>
    <customShpInfo spid="_x0000_s4079"/>
    <customShpInfo spid="_x0000_s4078"/>
    <customShpInfo spid="_x0000_s4081"/>
    <customShpInfo spid="_x0000_s4080"/>
    <customShpInfo spid="_x0000_s4083"/>
    <customShpInfo spid="_x0000_s4082"/>
    <customShpInfo spid="_x0000_s4085"/>
    <customShpInfo spid="_x0000_s4084"/>
    <customShpInfo spid="_x0000_s4087"/>
    <customShpInfo spid="_x0000_s4086"/>
    <customShpInfo spid="_x0000_s4089"/>
    <customShpInfo spid="_x0000_s4088"/>
    <customShpInfo spid="_x0000_s4091"/>
    <customShpInfo spid="_x0000_s4090"/>
    <customShpInfo spid="_x0000_s4093"/>
    <customShpInfo spid="_x0000_s4092"/>
    <customShpInfo spid="_x0000_s4095"/>
    <customShpInfo spid="_x0000_s4094"/>
    <customShpInfo spid="_x0000_s4097"/>
    <customShpInfo spid="_x0000_s4096"/>
    <customShpInfo spid="_x0000_s4099"/>
    <customShpInfo spid="_x0000_s4098"/>
    <customShpInfo spid="_x0000_s4101"/>
    <customShpInfo spid="_x0000_s4100"/>
    <customShpInfo spid="_x0000_s4103"/>
    <customShpInfo spid="_x0000_s4102"/>
    <customShpInfo spid="_x0000_s4105"/>
    <customShpInfo spid="_x0000_s4104"/>
    <customShpInfo spid="_x0000_s4107"/>
    <customShpInfo spid="_x0000_s4106"/>
    <customShpInfo spid="_x0000_s4109"/>
    <customShpInfo spid="_x0000_s4108"/>
    <customShpInfo spid="_x0000_s4111"/>
    <customShpInfo spid="_x0000_s4110"/>
    <customShpInfo spid="_x0000_s4113"/>
    <customShpInfo spid="_x0000_s4112"/>
    <customShpInfo spid="_x0000_s4115"/>
    <customShpInfo spid="_x0000_s4114"/>
    <customShpInfo spid="_x0000_s4117"/>
    <customShpInfo spid="_x0000_s4116"/>
    <customShpInfo spid="_x0000_s4119"/>
    <customShpInfo spid="_x0000_s4118"/>
    <customShpInfo spid="_x0000_s4121"/>
    <customShpInfo spid="_x0000_s4120"/>
    <customShpInfo spid="_x0000_s4123"/>
    <customShpInfo spid="_x0000_s4122"/>
    <customShpInfo spid="_x0000_s4125"/>
    <customShpInfo spid="_x0000_s4124"/>
    <customShpInfo spid="_x0000_s4127"/>
    <customShpInfo spid="_x0000_s4126"/>
    <customShpInfo spid="_x0000_s4129"/>
    <customShpInfo spid="_x0000_s4128"/>
    <customShpInfo spid="_x0000_s4131"/>
    <customShpInfo spid="_x0000_s4130"/>
    <customShpInfo spid="_x0000_s4133"/>
    <customShpInfo spid="_x0000_s4132"/>
    <customShpInfo spid="_x0000_s4135"/>
    <customShpInfo spid="_x0000_s4134"/>
    <customShpInfo spid="_x0000_s4137"/>
    <customShpInfo spid="_x0000_s4136"/>
    <customShpInfo spid="_x0000_s4139"/>
    <customShpInfo spid="_x0000_s4138"/>
    <customShpInfo spid="_x0000_s4141"/>
    <customShpInfo spid="_x0000_s4140"/>
    <customShpInfo spid="_x0000_s4143"/>
    <customShpInfo spid="_x0000_s4142"/>
    <customShpInfo spid="_x0000_s4145"/>
    <customShpInfo spid="_x0000_s4144"/>
    <customShpInfo spid="_x0000_s4147"/>
    <customShpInfo spid="_x0000_s4146"/>
    <customShpInfo spid="_x0000_s4149"/>
    <customShpInfo spid="_x0000_s4148"/>
    <customShpInfo spid="_x0000_s4151"/>
    <customShpInfo spid="_x0000_s4150"/>
    <customShpInfo spid="_x0000_s4153"/>
    <customShpInfo spid="_x0000_s4152"/>
    <customShpInfo spid="_x0000_s4155"/>
    <customShpInfo spid="_x0000_s4154"/>
    <customShpInfo spid="_x0000_s4157"/>
    <customShpInfo spid="_x0000_s4156"/>
    <customShpInfo spid="_x0000_s4159"/>
    <customShpInfo spid="_x0000_s4158"/>
    <customShpInfo spid="_x0000_s4161"/>
    <customShpInfo spid="_x0000_s4160"/>
    <customShpInfo spid="_x0000_s4163"/>
    <customShpInfo spid="_x0000_s4162"/>
    <customShpInfo spid="_x0000_s4165"/>
    <customShpInfo spid="_x0000_s4164"/>
    <customShpInfo spid="_x0000_s4167"/>
    <customShpInfo spid="_x0000_s4166"/>
    <customShpInfo spid="_x0000_s4169"/>
    <customShpInfo spid="_x0000_s4168"/>
    <customShpInfo spid="_x0000_s4171"/>
    <customShpInfo spid="_x0000_s4170"/>
    <customShpInfo spid="_x0000_s4173"/>
    <customShpInfo spid="_x0000_s4172"/>
    <customShpInfo spid="_x0000_s4175"/>
    <customShpInfo spid="_x0000_s4174"/>
    <customShpInfo spid="_x0000_s4177"/>
    <customShpInfo spid="_x0000_s4176"/>
    <customShpInfo spid="_x0000_s4179"/>
    <customShpInfo spid="_x0000_s4178"/>
    <customShpInfo spid="_x0000_s4181"/>
    <customShpInfo spid="_x0000_s4180"/>
    <customShpInfo spid="_x0000_s4183"/>
    <customShpInfo spid="_x0000_s4182"/>
    <customShpInfo spid="_x0000_s4185"/>
    <customShpInfo spid="_x0000_s4184"/>
    <customShpInfo spid="_x0000_s4187"/>
    <customShpInfo spid="_x0000_s4186"/>
    <customShpInfo spid="_x0000_s4189"/>
    <customShpInfo spid="_x0000_s4188"/>
    <customShpInfo spid="_x0000_s4191"/>
    <customShpInfo spid="_x0000_s4190"/>
    <customShpInfo spid="_x0000_s4193"/>
    <customShpInfo spid="_x0000_s4192"/>
    <customShpInfo spid="_x0000_s4195"/>
    <customShpInfo spid="_x0000_s4194"/>
    <customShpInfo spid="_x0000_s4197"/>
    <customShpInfo spid="_x0000_s4196"/>
    <customShpInfo spid="_x0000_s4199"/>
    <customShpInfo spid="_x0000_s4198"/>
    <customShpInfo spid="_x0000_s4201"/>
    <customShpInfo spid="_x0000_s4200"/>
    <customShpInfo spid="_x0000_s4203"/>
    <customShpInfo spid="_x0000_s4202"/>
    <customShpInfo spid="_x0000_s4205"/>
    <customShpInfo spid="_x0000_s4204"/>
    <customShpInfo spid="_x0000_s4207"/>
    <customShpInfo spid="_x0000_s4206"/>
    <customShpInfo spid="_x0000_s4209"/>
    <customShpInfo spid="_x0000_s4208"/>
    <customShpInfo spid="_x0000_s4211"/>
    <customShpInfo spid="_x0000_s4210"/>
    <customShpInfo spid="_x0000_s4213"/>
    <customShpInfo spid="_x0000_s4212"/>
    <customShpInfo spid="_x0000_s4215"/>
    <customShpInfo spid="_x0000_s4214"/>
    <customShpInfo spid="_x0000_s4217"/>
    <customShpInfo spid="_x0000_s4216"/>
    <customShpInfo spid="_x0000_s4219"/>
    <customShpInfo spid="_x0000_s4218"/>
    <customShpInfo spid="_x0000_s4221"/>
    <customShpInfo spid="_x0000_s4220"/>
    <customShpInfo spid="_x0000_s4223"/>
    <customShpInfo spid="_x0000_s4224"/>
    <customShpInfo spid="_x0000_s4225"/>
    <customShpInfo spid="_x0000_s4226"/>
    <customShpInfo spid="_x0000_s4227"/>
    <customShpInfo spid="_x0000_s4228"/>
    <customShpInfo spid="_x0000_s4229"/>
    <customShpInfo spid="_x0000_s4230"/>
    <customShpInfo spid="_x0000_s4231"/>
    <customShpInfo spid="_x0000_s4232"/>
    <customShpInfo spid="_x0000_s4233"/>
    <customShpInfo spid="_x0000_s4234"/>
    <customShpInfo spid="_x0000_s4235"/>
    <customShpInfo spid="_x0000_s4236"/>
    <customShpInfo spid="_x0000_s4237"/>
    <customShpInfo spid="_x0000_s4238"/>
    <customShpInfo spid="_x0000_s4239"/>
    <customShpInfo spid="_x0000_s4240"/>
    <customShpInfo spid="_x0000_s4241"/>
    <customShpInfo spid="_x0000_s4242"/>
    <customShpInfo spid="_x0000_s4243"/>
    <customShpInfo spid="_x0000_s4244"/>
    <customShpInfo spid="_x0000_s4245"/>
    <customShpInfo spid="_x0000_s4246"/>
    <customShpInfo spid="_x0000_s4247"/>
    <customShpInfo spid="_x0000_s4248"/>
    <customShpInfo spid="_x0000_s4249"/>
    <customShpInfo spid="_x0000_s4222"/>
    <customShpInfo spid="_x0000_s4251"/>
    <customShpInfo spid="_x0000_s4250"/>
    <customShpInfo spid="_x0000_s4253"/>
    <customShpInfo spid="_x0000_s4252"/>
    <customShpInfo spid="_x0000_s4255"/>
    <customShpInfo spid="_x0000_s4254"/>
    <customShpInfo spid="_x0000_s4257"/>
    <customShpInfo spid="_x0000_s4256"/>
    <customShpInfo spid="_x0000_s4259"/>
    <customShpInfo spid="_x0000_s4260"/>
    <customShpInfo spid="_x0000_s4258"/>
    <customShpInfo spid="_x0000_s4262"/>
    <customShpInfo spid="_x0000_s4261"/>
    <customShpInfo spid="_x0000_s4264"/>
    <customShpInfo spid="_x0000_s4263"/>
    <customShpInfo spid="_x0000_s4266"/>
    <customShpInfo spid="_x0000_s4267"/>
    <customShpInfo spid="_x0000_s4265"/>
    <customShpInfo spid="_x0000_s4269"/>
    <customShpInfo spid="_x0000_s4268"/>
    <customShpInfo spid="_x0000_s4271"/>
    <customShpInfo spid="_x0000_s4270"/>
    <customShpInfo spid="_x0000_s4273"/>
    <customShpInfo spid="_x0000_s4274"/>
    <customShpInfo spid="_x0000_s4275"/>
    <customShpInfo spid="_x0000_s4272"/>
    <customShpInfo spid="_x0000_s3969"/>
    <customShpInfo spid="_x0000_s4276"/>
    <customShpInfo spid="_x0000_s4279"/>
    <customShpInfo spid="_x0000_s4278"/>
    <customShpInfo spid="_x0000_s4281"/>
    <customShpInfo spid="_x0000_s4280"/>
    <customShpInfo spid="_x0000_s4283"/>
    <customShpInfo spid="_x0000_s4282"/>
    <customShpInfo spid="_x0000_s4285"/>
    <customShpInfo spid="_x0000_s4284"/>
    <customShpInfo spid="_x0000_s4287"/>
    <customShpInfo spid="_x0000_s4286"/>
    <customShpInfo spid="_x0000_s4289"/>
    <customShpInfo spid="_x0000_s4288"/>
    <customShpInfo spid="_x0000_s4291"/>
    <customShpInfo spid="_x0000_s4290"/>
    <customShpInfo spid="_x0000_s4293"/>
    <customShpInfo spid="_x0000_s4292"/>
    <customShpInfo spid="_x0000_s4295"/>
    <customShpInfo spid="_x0000_s4294"/>
    <customShpInfo spid="_x0000_s4297"/>
    <customShpInfo spid="_x0000_s4296"/>
    <customShpInfo spid="_x0000_s4299"/>
    <customShpInfo spid="_x0000_s4298"/>
    <customShpInfo spid="_x0000_s4301"/>
    <customShpInfo spid="_x0000_s4300"/>
    <customShpInfo spid="_x0000_s4303"/>
    <customShpInfo spid="_x0000_s4302"/>
    <customShpInfo spid="_x0000_s4305"/>
    <customShpInfo spid="_x0000_s4304"/>
    <customShpInfo spid="_x0000_s4307"/>
    <customShpInfo spid="_x0000_s4306"/>
    <customShpInfo spid="_x0000_s4309"/>
    <customShpInfo spid="_x0000_s4308"/>
    <customShpInfo spid="_x0000_s4311"/>
    <customShpInfo spid="_x0000_s4310"/>
    <customShpInfo spid="_x0000_s4313"/>
    <customShpInfo spid="_x0000_s4312"/>
    <customShpInfo spid="_x0000_s4315"/>
    <customShpInfo spid="_x0000_s4314"/>
    <customShpInfo spid="_x0000_s4317"/>
    <customShpInfo spid="_x0000_s4316"/>
    <customShpInfo spid="_x0000_s4319"/>
    <customShpInfo spid="_x0000_s4318"/>
    <customShpInfo spid="_x0000_s4321"/>
    <customShpInfo spid="_x0000_s4320"/>
    <customShpInfo spid="_x0000_s4323"/>
    <customShpInfo spid="_x0000_s4322"/>
    <customShpInfo spid="_x0000_s4325"/>
    <customShpInfo spid="_x0000_s4324"/>
    <customShpInfo spid="_x0000_s4327"/>
    <customShpInfo spid="_x0000_s4326"/>
    <customShpInfo spid="_x0000_s4329"/>
    <customShpInfo spid="_x0000_s4330"/>
    <customShpInfo spid="_x0000_s4331"/>
    <customShpInfo spid="_x0000_s4332"/>
    <customShpInfo spid="_x0000_s4333"/>
    <customShpInfo spid="_x0000_s4334"/>
    <customShpInfo spid="_x0000_s4335"/>
    <customShpInfo spid="_x0000_s4336"/>
    <customShpInfo spid="_x0000_s4337"/>
    <customShpInfo spid="_x0000_s4338"/>
    <customShpInfo spid="_x0000_s4339"/>
    <customShpInfo spid="_x0000_s4340"/>
    <customShpInfo spid="_x0000_s4341"/>
    <customShpInfo spid="_x0000_s4328"/>
    <customShpInfo spid="_x0000_s4343"/>
    <customShpInfo spid="_x0000_s4342"/>
    <customShpInfo spid="_x0000_s4345"/>
    <customShpInfo spid="_x0000_s4344"/>
    <customShpInfo spid="_x0000_s4347"/>
    <customShpInfo spid="_x0000_s4346"/>
    <customShpInfo spid="_x0000_s4349"/>
    <customShpInfo spid="_x0000_s4348"/>
    <customShpInfo spid="_x0000_s4351"/>
    <customShpInfo spid="_x0000_s4352"/>
    <customShpInfo spid="_x0000_s4353"/>
    <customShpInfo spid="_x0000_s4350"/>
    <customShpInfo spid="_x0000_s4355"/>
    <customShpInfo spid="_x0000_s4354"/>
    <customShpInfo spid="_x0000_s4357"/>
    <customShpInfo spid="_x0000_s4356"/>
    <customShpInfo spid="_x0000_s4359"/>
    <customShpInfo spid="_x0000_s4360"/>
    <customShpInfo spid="_x0000_s4361"/>
    <customShpInfo spid="_x0000_s4358"/>
    <customShpInfo spid="_x0000_s4363"/>
    <customShpInfo spid="_x0000_s4362"/>
    <customShpInfo spid="_x0000_s4365"/>
    <customShpInfo spid="_x0000_s4364"/>
    <customShpInfo spid="_x0000_s4367"/>
    <customShpInfo spid="_x0000_s4368"/>
    <customShpInfo spid="_x0000_s4366"/>
    <customShpInfo spid="_x0000_s4370"/>
    <customShpInfo spid="_x0000_s4369"/>
    <customShpInfo spid="_x0000_s4372"/>
    <customShpInfo spid="_x0000_s4371"/>
    <customShpInfo spid="_x0000_s4374"/>
    <customShpInfo spid="_x0000_s4373"/>
    <customShpInfo spid="_x0000_s4376"/>
    <customShpInfo spid="_x0000_s4377"/>
    <customShpInfo spid="_x0000_s4378"/>
    <customShpInfo spid="_x0000_s4375"/>
    <customShpInfo spid="_x0000_s4380"/>
    <customShpInfo spid="_x0000_s4379"/>
    <customShpInfo spid="_x0000_s4277"/>
    <customShpInfo spid="_x0000_s4382"/>
    <customShpInfo spid="_x0000_s4383"/>
    <customShpInfo spid="_x0000_s4381"/>
    <customShpInfo spid="_x0000_s4385"/>
    <customShpInfo spid="_x0000_s4386"/>
    <customShpInfo spid="_x0000_s4384"/>
    <customShpInfo spid="_x0000_s4389"/>
    <customShpInfo spid="_x0000_s4388"/>
    <customShpInfo spid="_x0000_s4391"/>
    <customShpInfo spid="_x0000_s4390"/>
    <customShpInfo spid="_x0000_s4393"/>
    <customShpInfo spid="_x0000_s4392"/>
    <customShpInfo spid="_x0000_s4395"/>
    <customShpInfo spid="_x0000_s4394"/>
    <customShpInfo spid="_x0000_s4397"/>
    <customShpInfo spid="_x0000_s4396"/>
    <customShpInfo spid="_x0000_s4399"/>
    <customShpInfo spid="_x0000_s4398"/>
    <customShpInfo spid="_x0000_s4401"/>
    <customShpInfo spid="_x0000_s4400"/>
    <customShpInfo spid="_x0000_s4403"/>
    <customShpInfo spid="_x0000_s4402"/>
    <customShpInfo spid="_x0000_s4405"/>
    <customShpInfo spid="_x0000_s4404"/>
    <customShpInfo spid="_x0000_s4407"/>
    <customShpInfo spid="_x0000_s4406"/>
    <customShpInfo spid="_x0000_s4409"/>
    <customShpInfo spid="_x0000_s4408"/>
    <customShpInfo spid="_x0000_s4411"/>
    <customShpInfo spid="_x0000_s4410"/>
    <customShpInfo spid="_x0000_s4413"/>
    <customShpInfo spid="_x0000_s4412"/>
    <customShpInfo spid="_x0000_s4415"/>
    <customShpInfo spid="_x0000_s4414"/>
    <customShpInfo spid="_x0000_s4417"/>
    <customShpInfo spid="_x0000_s4416"/>
    <customShpInfo spid="_x0000_s4419"/>
    <customShpInfo spid="_x0000_s4418"/>
    <customShpInfo spid="_x0000_s4421"/>
    <customShpInfo spid="_x0000_s4420"/>
    <customShpInfo spid="_x0000_s4423"/>
    <customShpInfo spid="_x0000_s4422"/>
    <customShpInfo spid="_x0000_s4425"/>
    <customShpInfo spid="_x0000_s4424"/>
    <customShpInfo spid="_x0000_s4427"/>
    <customShpInfo spid="_x0000_s4426"/>
    <customShpInfo spid="_x0000_s4429"/>
    <customShpInfo spid="_x0000_s4428"/>
    <customShpInfo spid="_x0000_s4431"/>
    <customShpInfo spid="_x0000_s4430"/>
    <customShpInfo spid="_x0000_s4433"/>
    <customShpInfo spid="_x0000_s4432"/>
    <customShpInfo spid="_x0000_s4435"/>
    <customShpInfo spid="_x0000_s4434"/>
    <customShpInfo spid="_x0000_s4437"/>
    <customShpInfo spid="_x0000_s4436"/>
    <customShpInfo spid="_x0000_s4439"/>
    <customShpInfo spid="_x0000_s4438"/>
    <customShpInfo spid="_x0000_s4441"/>
    <customShpInfo spid="_x0000_s4440"/>
    <customShpInfo spid="_x0000_s4443"/>
    <customShpInfo spid="_x0000_s4442"/>
    <customShpInfo spid="_x0000_s4445"/>
    <customShpInfo spid="_x0000_s4444"/>
    <customShpInfo spid="_x0000_s4447"/>
    <customShpInfo spid="_x0000_s4446"/>
    <customShpInfo spid="_x0000_s4449"/>
    <customShpInfo spid="_x0000_s4448"/>
    <customShpInfo spid="_x0000_s4451"/>
    <customShpInfo spid="_x0000_s4450"/>
    <customShpInfo spid="_x0000_s4453"/>
    <customShpInfo spid="_x0000_s4452"/>
    <customShpInfo spid="_x0000_s4455"/>
    <customShpInfo spid="_x0000_s4454"/>
    <customShpInfo spid="_x0000_s4457"/>
    <customShpInfo spid="_x0000_s4456"/>
    <customShpInfo spid="_x0000_s4459"/>
    <customShpInfo spid="_x0000_s4458"/>
    <customShpInfo spid="_x0000_s4461"/>
    <customShpInfo spid="_x0000_s4460"/>
    <customShpInfo spid="_x0000_s4463"/>
    <customShpInfo spid="_x0000_s4462"/>
    <customShpInfo spid="_x0000_s4465"/>
    <customShpInfo spid="_x0000_s4464"/>
    <customShpInfo spid="_x0000_s4467"/>
    <customShpInfo spid="_x0000_s4466"/>
    <customShpInfo spid="_x0000_s4469"/>
    <customShpInfo spid="_x0000_s4468"/>
    <customShpInfo spid="_x0000_s4471"/>
    <customShpInfo spid="_x0000_s4470"/>
    <customShpInfo spid="_x0000_s4473"/>
    <customShpInfo spid="_x0000_s4472"/>
    <customShpInfo spid="_x0000_s4475"/>
    <customShpInfo spid="_x0000_s4474"/>
    <customShpInfo spid="_x0000_s4477"/>
    <customShpInfo spid="_x0000_s4476"/>
    <customShpInfo spid="_x0000_s4479"/>
    <customShpInfo spid="_x0000_s4478"/>
    <customShpInfo spid="_x0000_s4481"/>
    <customShpInfo spid="_x0000_s4480"/>
    <customShpInfo spid="_x0000_s4483"/>
    <customShpInfo spid="_x0000_s4482"/>
    <customShpInfo spid="_x0000_s4485"/>
    <customShpInfo spid="_x0000_s4484"/>
    <customShpInfo spid="_x0000_s4487"/>
    <customShpInfo spid="_x0000_s4486"/>
    <customShpInfo spid="_x0000_s4489"/>
    <customShpInfo spid="_x0000_s4488"/>
    <customShpInfo spid="_x0000_s4491"/>
    <customShpInfo spid="_x0000_s4490"/>
    <customShpInfo spid="_x0000_s4493"/>
    <customShpInfo spid="_x0000_s4492"/>
    <customShpInfo spid="_x0000_s4495"/>
    <customShpInfo spid="_x0000_s4494"/>
    <customShpInfo spid="_x0000_s4497"/>
    <customShpInfo spid="_x0000_s4496"/>
    <customShpInfo spid="_x0000_s4499"/>
    <customShpInfo spid="_x0000_s4498"/>
    <customShpInfo spid="_x0000_s4501"/>
    <customShpInfo spid="_x0000_s4500"/>
    <customShpInfo spid="_x0000_s4503"/>
    <customShpInfo spid="_x0000_s4502"/>
    <customShpInfo spid="_x0000_s4505"/>
    <customShpInfo spid="_x0000_s4504"/>
    <customShpInfo spid="_x0000_s4507"/>
    <customShpInfo spid="_x0000_s4506"/>
    <customShpInfo spid="_x0000_s4509"/>
    <customShpInfo spid="_x0000_s4508"/>
    <customShpInfo spid="_x0000_s4511"/>
    <customShpInfo spid="_x0000_s4510"/>
    <customShpInfo spid="_x0000_s4513"/>
    <customShpInfo spid="_x0000_s4512"/>
    <customShpInfo spid="_x0000_s4515"/>
    <customShpInfo spid="_x0000_s4514"/>
    <customShpInfo spid="_x0000_s4517"/>
    <customShpInfo spid="_x0000_s4516"/>
    <customShpInfo spid="_x0000_s4519"/>
    <customShpInfo spid="_x0000_s4518"/>
    <customShpInfo spid="_x0000_s4521"/>
    <customShpInfo spid="_x0000_s4520"/>
    <customShpInfo spid="_x0000_s4523"/>
    <customShpInfo spid="_x0000_s4522"/>
    <customShpInfo spid="_x0000_s4525"/>
    <customShpInfo spid="_x0000_s4524"/>
    <customShpInfo spid="_x0000_s4527"/>
    <customShpInfo spid="_x0000_s4526"/>
    <customShpInfo spid="_x0000_s4529"/>
    <customShpInfo spid="_x0000_s4528"/>
    <customShpInfo spid="_x0000_s4531"/>
    <customShpInfo spid="_x0000_s4530"/>
    <customShpInfo spid="_x0000_s4533"/>
    <customShpInfo spid="_x0000_s4532"/>
    <customShpInfo spid="_x0000_s4535"/>
    <customShpInfo spid="_x0000_s4534"/>
    <customShpInfo spid="_x0000_s4537"/>
    <customShpInfo spid="_x0000_s4536"/>
    <customShpInfo spid="_x0000_s4539"/>
    <customShpInfo spid="_x0000_s4538"/>
    <customShpInfo spid="_x0000_s4541"/>
    <customShpInfo spid="_x0000_s4540"/>
    <customShpInfo spid="_x0000_s4543"/>
    <customShpInfo spid="_x0000_s4542"/>
    <customShpInfo spid="_x0000_s4545"/>
    <customShpInfo spid="_x0000_s4544"/>
    <customShpInfo spid="_x0000_s4547"/>
    <customShpInfo spid="_x0000_s4546"/>
    <customShpInfo spid="_x0000_s4549"/>
    <customShpInfo spid="_x0000_s4548"/>
    <customShpInfo spid="_x0000_s4551"/>
    <customShpInfo spid="_x0000_s4550"/>
    <customShpInfo spid="_x0000_s4553"/>
    <customShpInfo spid="_x0000_s4552"/>
    <customShpInfo spid="_x0000_s4555"/>
    <customShpInfo spid="_x0000_s4554"/>
    <customShpInfo spid="_x0000_s4557"/>
    <customShpInfo spid="_x0000_s4556"/>
    <customShpInfo spid="_x0000_s4559"/>
    <customShpInfo spid="_x0000_s4558"/>
    <customShpInfo spid="_x0000_s4561"/>
    <customShpInfo spid="_x0000_s4560"/>
    <customShpInfo spid="_x0000_s4563"/>
    <customShpInfo spid="_x0000_s4562"/>
    <customShpInfo spid="_x0000_s4565"/>
    <customShpInfo spid="_x0000_s4564"/>
    <customShpInfo spid="_x0000_s4567"/>
    <customShpInfo spid="_x0000_s4566"/>
    <customShpInfo spid="_x0000_s4569"/>
    <customShpInfo spid="_x0000_s4568"/>
    <customShpInfo spid="_x0000_s4571"/>
    <customShpInfo spid="_x0000_s4570"/>
    <customShpInfo spid="_x0000_s4573"/>
    <customShpInfo spid="_x0000_s4572"/>
    <customShpInfo spid="_x0000_s4575"/>
    <customShpInfo spid="_x0000_s4574"/>
    <customShpInfo spid="_x0000_s4577"/>
    <customShpInfo spid="_x0000_s4576"/>
    <customShpInfo spid="_x0000_s4579"/>
    <customShpInfo spid="_x0000_s4578"/>
    <customShpInfo spid="_x0000_s4581"/>
    <customShpInfo spid="_x0000_s4580"/>
    <customShpInfo spid="_x0000_s4583"/>
    <customShpInfo spid="_x0000_s4582"/>
    <customShpInfo spid="_x0000_s4585"/>
    <customShpInfo spid="_x0000_s4584"/>
    <customShpInfo spid="_x0000_s4587"/>
    <customShpInfo spid="_x0000_s4586"/>
    <customShpInfo spid="_x0000_s4589"/>
    <customShpInfo spid="_x0000_s4588"/>
    <customShpInfo spid="_x0000_s4591"/>
    <customShpInfo spid="_x0000_s4590"/>
    <customShpInfo spid="_x0000_s4593"/>
    <customShpInfo spid="_x0000_s4592"/>
    <customShpInfo spid="_x0000_s4595"/>
    <customShpInfo spid="_x0000_s4594"/>
    <customShpInfo spid="_x0000_s4597"/>
    <customShpInfo spid="_x0000_s4596"/>
    <customShpInfo spid="_x0000_s4599"/>
    <customShpInfo spid="_x0000_s4598"/>
    <customShpInfo spid="_x0000_s4601"/>
    <customShpInfo spid="_x0000_s4600"/>
    <customShpInfo spid="_x0000_s4603"/>
    <customShpInfo spid="_x0000_s4602"/>
    <customShpInfo spid="_x0000_s4605"/>
    <customShpInfo spid="_x0000_s4604"/>
    <customShpInfo spid="_x0000_s4607"/>
    <customShpInfo spid="_x0000_s4606"/>
    <customShpInfo spid="_x0000_s4609"/>
    <customShpInfo spid="_x0000_s4608"/>
    <customShpInfo spid="_x0000_s4611"/>
    <customShpInfo spid="_x0000_s4610"/>
    <customShpInfo spid="_x0000_s4613"/>
    <customShpInfo spid="_x0000_s4612"/>
    <customShpInfo spid="_x0000_s4615"/>
    <customShpInfo spid="_x0000_s4614"/>
    <customShpInfo spid="_x0000_s4617"/>
    <customShpInfo spid="_x0000_s4616"/>
    <customShpInfo spid="_x0000_s4619"/>
    <customShpInfo spid="_x0000_s4618"/>
    <customShpInfo spid="_x0000_s4621"/>
    <customShpInfo spid="_x0000_s4620"/>
    <customShpInfo spid="_x0000_s4623"/>
    <customShpInfo spid="_x0000_s4622"/>
    <customShpInfo spid="_x0000_s4625"/>
    <customShpInfo spid="_x0000_s4624"/>
    <customShpInfo spid="_x0000_s4627"/>
    <customShpInfo spid="_x0000_s4626"/>
    <customShpInfo spid="_x0000_s4629"/>
    <customShpInfo spid="_x0000_s4628"/>
    <customShpInfo spid="_x0000_s4631"/>
    <customShpInfo spid="_x0000_s4630"/>
    <customShpInfo spid="_x0000_s4633"/>
    <customShpInfo spid="_x0000_s4632"/>
    <customShpInfo spid="_x0000_s4635"/>
    <customShpInfo spid="_x0000_s4634"/>
    <customShpInfo spid="_x0000_s4637"/>
    <customShpInfo spid="_x0000_s4636"/>
    <customShpInfo spid="_x0000_s4639"/>
    <customShpInfo spid="_x0000_s4638"/>
    <customShpInfo spid="_x0000_s4641"/>
    <customShpInfo spid="_x0000_s4640"/>
    <customShpInfo spid="_x0000_s4643"/>
    <customShpInfo spid="_x0000_s4642"/>
    <customShpInfo spid="_x0000_s4645"/>
    <customShpInfo spid="_x0000_s4644"/>
    <customShpInfo spid="_x0000_s4647"/>
    <customShpInfo spid="_x0000_s4646"/>
    <customShpInfo spid="_x0000_s4649"/>
    <customShpInfo spid="_x0000_s4648"/>
    <customShpInfo spid="_x0000_s4651"/>
    <customShpInfo spid="_x0000_s4650"/>
    <customShpInfo spid="_x0000_s4653"/>
    <customShpInfo spid="_x0000_s4652"/>
    <customShpInfo spid="_x0000_s4655"/>
    <customShpInfo spid="_x0000_s4654"/>
    <customShpInfo spid="_x0000_s4657"/>
    <customShpInfo spid="_x0000_s4656"/>
    <customShpInfo spid="_x0000_s4659"/>
    <customShpInfo spid="_x0000_s4658"/>
    <customShpInfo spid="_x0000_s4661"/>
    <customShpInfo spid="_x0000_s4660"/>
    <customShpInfo spid="_x0000_s4663"/>
    <customShpInfo spid="_x0000_s4662"/>
    <customShpInfo spid="_x0000_s4665"/>
    <customShpInfo spid="_x0000_s4664"/>
    <customShpInfo spid="_x0000_s4667"/>
    <customShpInfo spid="_x0000_s4666"/>
    <customShpInfo spid="_x0000_s4669"/>
    <customShpInfo spid="_x0000_s4668"/>
    <customShpInfo spid="_x0000_s4671"/>
    <customShpInfo spid="_x0000_s4670"/>
    <customShpInfo spid="_x0000_s4673"/>
    <customShpInfo spid="_x0000_s4672"/>
    <customShpInfo spid="_x0000_s4675"/>
    <customShpInfo spid="_x0000_s4674"/>
    <customShpInfo spid="_x0000_s4677"/>
    <customShpInfo spid="_x0000_s4676"/>
    <customShpInfo spid="_x0000_s4679"/>
    <customShpInfo spid="_x0000_s4678"/>
    <customShpInfo spid="_x0000_s4681"/>
    <customShpInfo spid="_x0000_s4680"/>
    <customShpInfo spid="_x0000_s4683"/>
    <customShpInfo spid="_x0000_s4682"/>
    <customShpInfo spid="_x0000_s4685"/>
    <customShpInfo spid="_x0000_s4684"/>
    <customShpInfo spid="_x0000_s4687"/>
    <customShpInfo spid="_x0000_s4686"/>
    <customShpInfo spid="_x0000_s4689"/>
    <customShpInfo spid="_x0000_s4688"/>
    <customShpInfo spid="_x0000_s4691"/>
    <customShpInfo spid="_x0000_s4690"/>
    <customShpInfo spid="_x0000_s4693"/>
    <customShpInfo spid="_x0000_s4692"/>
    <customShpInfo spid="_x0000_s4695"/>
    <customShpInfo spid="_x0000_s4694"/>
    <customShpInfo spid="_x0000_s4697"/>
    <customShpInfo spid="_x0000_s4696"/>
    <customShpInfo spid="_x0000_s4699"/>
    <customShpInfo spid="_x0000_s4698"/>
    <customShpInfo spid="_x0000_s4701"/>
    <customShpInfo spid="_x0000_s4700"/>
    <customShpInfo spid="_x0000_s4703"/>
    <customShpInfo spid="_x0000_s4702"/>
    <customShpInfo spid="_x0000_s4705"/>
    <customShpInfo spid="_x0000_s4704"/>
    <customShpInfo spid="_x0000_s4707"/>
    <customShpInfo spid="_x0000_s4706"/>
    <customShpInfo spid="_x0000_s4709"/>
    <customShpInfo spid="_x0000_s4708"/>
    <customShpInfo spid="_x0000_s4711"/>
    <customShpInfo spid="_x0000_s4710"/>
    <customShpInfo spid="_x0000_s4713"/>
    <customShpInfo spid="_x0000_s4712"/>
    <customShpInfo spid="_x0000_s4715"/>
    <customShpInfo spid="_x0000_s4714"/>
    <customShpInfo spid="_x0000_s4717"/>
    <customShpInfo spid="_x0000_s4716"/>
    <customShpInfo spid="_x0000_s4719"/>
    <customShpInfo spid="_x0000_s4718"/>
    <customShpInfo spid="_x0000_s4721"/>
    <customShpInfo spid="_x0000_s4720"/>
    <customShpInfo spid="_x0000_s4723"/>
    <customShpInfo spid="_x0000_s4722"/>
    <customShpInfo spid="_x0000_s4725"/>
    <customShpInfo spid="_x0000_s4724"/>
    <customShpInfo spid="_x0000_s4727"/>
    <customShpInfo spid="_x0000_s4726"/>
    <customShpInfo spid="_x0000_s4729"/>
    <customShpInfo spid="_x0000_s4728"/>
    <customShpInfo spid="_x0000_s4731"/>
    <customShpInfo spid="_x0000_s4730"/>
    <customShpInfo spid="_x0000_s4733"/>
    <customShpInfo spid="_x0000_s4732"/>
    <customShpInfo spid="_x0000_s4735"/>
    <customShpInfo spid="_x0000_s4734"/>
    <customShpInfo spid="_x0000_s4737"/>
    <customShpInfo spid="_x0000_s4736"/>
    <customShpInfo spid="_x0000_s4739"/>
    <customShpInfo spid="_x0000_s4738"/>
    <customShpInfo spid="_x0000_s4741"/>
    <customShpInfo spid="_x0000_s4740"/>
    <customShpInfo spid="_x0000_s4743"/>
    <customShpInfo spid="_x0000_s4742"/>
    <customShpInfo spid="_x0000_s4745"/>
    <customShpInfo spid="_x0000_s4744"/>
    <customShpInfo spid="_x0000_s4747"/>
    <customShpInfo spid="_x0000_s4746"/>
    <customShpInfo spid="_x0000_s4749"/>
    <customShpInfo spid="_x0000_s4748"/>
    <customShpInfo spid="_x0000_s4751"/>
    <customShpInfo spid="_x0000_s4750"/>
    <customShpInfo spid="_x0000_s4753"/>
    <customShpInfo spid="_x0000_s4752"/>
    <customShpInfo spid="_x0000_s4755"/>
    <customShpInfo spid="_x0000_s4754"/>
    <customShpInfo spid="_x0000_s4757"/>
    <customShpInfo spid="_x0000_s4756"/>
    <customShpInfo spid="_x0000_s4759"/>
    <customShpInfo spid="_x0000_s4758"/>
    <customShpInfo spid="_x0000_s4761"/>
    <customShpInfo spid="_x0000_s4760"/>
    <customShpInfo spid="_x0000_s4763"/>
    <customShpInfo spid="_x0000_s4762"/>
    <customShpInfo spid="_x0000_s4765"/>
    <customShpInfo spid="_x0000_s4764"/>
    <customShpInfo spid="_x0000_s4767"/>
    <customShpInfo spid="_x0000_s4766"/>
    <customShpInfo spid="_x0000_s4769"/>
    <customShpInfo spid="_x0000_s4768"/>
    <customShpInfo spid="_x0000_s4771"/>
    <customShpInfo spid="_x0000_s4770"/>
    <customShpInfo spid="_x0000_s4773"/>
    <customShpInfo spid="_x0000_s4772"/>
    <customShpInfo spid="_x0000_s4775"/>
    <customShpInfo spid="_x0000_s4774"/>
    <customShpInfo spid="_x0000_s4777"/>
    <customShpInfo spid="_x0000_s4776"/>
    <customShpInfo spid="_x0000_s4779"/>
    <customShpInfo spid="_x0000_s4780"/>
    <customShpInfo spid="_x0000_s4781"/>
    <customShpInfo spid="_x0000_s4782"/>
    <customShpInfo spid="_x0000_s4783"/>
    <customShpInfo spid="_x0000_s4784"/>
    <customShpInfo spid="_x0000_s4785"/>
    <customShpInfo spid="_x0000_s4786"/>
    <customShpInfo spid="_x0000_s4787"/>
    <customShpInfo spid="_x0000_s4788"/>
    <customShpInfo spid="_x0000_s4789"/>
    <customShpInfo spid="_x0000_s4790"/>
    <customShpInfo spid="_x0000_s4791"/>
    <customShpInfo spid="_x0000_s4792"/>
    <customShpInfo spid="_x0000_s4793"/>
    <customShpInfo spid="_x0000_s4794"/>
    <customShpInfo spid="_x0000_s4795"/>
    <customShpInfo spid="_x0000_s4796"/>
    <customShpInfo spid="_x0000_s4797"/>
    <customShpInfo spid="_x0000_s4798"/>
    <customShpInfo spid="_x0000_s4799"/>
    <customShpInfo spid="_x0000_s4800"/>
    <customShpInfo spid="_x0000_s4801"/>
    <customShpInfo spid="_x0000_s4802"/>
    <customShpInfo spid="_x0000_s4803"/>
    <customShpInfo spid="_x0000_s4778"/>
    <customShpInfo spid="_x0000_s4805"/>
    <customShpInfo spid="_x0000_s4804"/>
    <customShpInfo spid="_x0000_s4807"/>
    <customShpInfo spid="_x0000_s4806"/>
    <customShpInfo spid="_x0000_s4809"/>
    <customShpInfo spid="_x0000_s4808"/>
    <customShpInfo spid="_x0000_s4811"/>
    <customShpInfo spid="_x0000_s4810"/>
    <customShpInfo spid="_x0000_s4813"/>
    <customShpInfo spid="_x0000_s4814"/>
    <customShpInfo spid="_x0000_s4815"/>
    <customShpInfo spid="_x0000_s4812"/>
    <customShpInfo spid="_x0000_s4817"/>
    <customShpInfo spid="_x0000_s4816"/>
    <customShpInfo spid="_x0000_s4819"/>
    <customShpInfo spid="_x0000_s4818"/>
    <customShpInfo spid="_x0000_s4821"/>
    <customShpInfo spid="_x0000_s4822"/>
    <customShpInfo spid="_x0000_s4820"/>
    <customShpInfo spid="_x0000_s4824"/>
    <customShpInfo spid="_x0000_s4823"/>
    <customShpInfo spid="_x0000_s4826"/>
    <customShpInfo spid="_x0000_s4825"/>
    <customShpInfo spid="_x0000_s4828"/>
    <customShpInfo spid="_x0000_s4829"/>
    <customShpInfo spid="_x0000_s4830"/>
    <customShpInfo spid="_x0000_s4827"/>
    <customShpInfo spid="_x0000_s4832"/>
    <customShpInfo spid="_x0000_s4831"/>
    <customShpInfo spid="_x0000_s4834"/>
    <customShpInfo spid="_x0000_s4833"/>
    <customShpInfo spid="_x0000_s4836"/>
    <customShpInfo spid="_x0000_s4835"/>
    <customShpInfo spid="_x0000_s4838"/>
    <customShpInfo spid="_x0000_s4837"/>
    <customShpInfo spid="_x0000_s4840"/>
    <customShpInfo spid="_x0000_s4841"/>
    <customShpInfo spid="_x0000_s4839"/>
    <customShpInfo spid="_x0000_s4387"/>
    <customShpInfo spid="_x0000_s4844"/>
    <customShpInfo spid="_x0000_s4843"/>
    <customShpInfo spid="_x0000_s4846"/>
    <customShpInfo spid="_x0000_s4845"/>
    <customShpInfo spid="_x0000_s4848"/>
    <customShpInfo spid="_x0000_s4847"/>
    <customShpInfo spid="_x0000_s4850"/>
    <customShpInfo spid="_x0000_s4849"/>
    <customShpInfo spid="_x0000_s4852"/>
    <customShpInfo spid="_x0000_s4851"/>
    <customShpInfo spid="_x0000_s4854"/>
    <customShpInfo spid="_x0000_s4853"/>
    <customShpInfo spid="_x0000_s4856"/>
    <customShpInfo spid="_x0000_s4855"/>
    <customShpInfo spid="_x0000_s4858"/>
    <customShpInfo spid="_x0000_s4857"/>
    <customShpInfo spid="_x0000_s4860"/>
    <customShpInfo spid="_x0000_s4859"/>
    <customShpInfo spid="_x0000_s4862"/>
    <customShpInfo spid="_x0000_s4861"/>
    <customShpInfo spid="_x0000_s4864"/>
    <customShpInfo spid="_x0000_s4863"/>
    <customShpInfo spid="_x0000_s4866"/>
    <customShpInfo spid="_x0000_s4865"/>
    <customShpInfo spid="_x0000_s4868"/>
    <customShpInfo spid="_x0000_s4867"/>
    <customShpInfo spid="_x0000_s4870"/>
    <customShpInfo spid="_x0000_s4869"/>
    <customShpInfo spid="_x0000_s4872"/>
    <customShpInfo spid="_x0000_s4871"/>
    <customShpInfo spid="_x0000_s4874"/>
    <customShpInfo spid="_x0000_s4873"/>
    <customShpInfo spid="_x0000_s4876"/>
    <customShpInfo spid="_x0000_s4875"/>
    <customShpInfo spid="_x0000_s4878"/>
    <customShpInfo spid="_x0000_s4877"/>
    <customShpInfo spid="_x0000_s4880"/>
    <customShpInfo spid="_x0000_s4879"/>
    <customShpInfo spid="_x0000_s4882"/>
    <customShpInfo spid="_x0000_s4881"/>
    <customShpInfo spid="_x0000_s4884"/>
    <customShpInfo spid="_x0000_s4883"/>
    <customShpInfo spid="_x0000_s4886"/>
    <customShpInfo spid="_x0000_s4885"/>
    <customShpInfo spid="_x0000_s4888"/>
    <customShpInfo spid="_x0000_s4887"/>
    <customShpInfo spid="_x0000_s4890"/>
    <customShpInfo spid="_x0000_s4889"/>
    <customShpInfo spid="_x0000_s4892"/>
    <customShpInfo spid="_x0000_s4891"/>
    <customShpInfo spid="_x0000_s4894"/>
    <customShpInfo spid="_x0000_s4893"/>
    <customShpInfo spid="_x0000_s4896"/>
    <customShpInfo spid="_x0000_s4895"/>
    <customShpInfo spid="_x0000_s4898"/>
    <customShpInfo spid="_x0000_s4897"/>
    <customShpInfo spid="_x0000_s4900"/>
    <customShpInfo spid="_x0000_s4899"/>
    <customShpInfo spid="_x0000_s4902"/>
    <customShpInfo spid="_x0000_s4903"/>
    <customShpInfo spid="_x0000_s4901"/>
    <customShpInfo spid="_x0000_s4905"/>
    <customShpInfo spid="_x0000_s4904"/>
    <customShpInfo spid="_x0000_s4907"/>
    <customShpInfo spid="_x0000_s4906"/>
    <customShpInfo spid="_x0000_s4909"/>
    <customShpInfo spid="_x0000_s4908"/>
    <customShpInfo spid="_x0000_s4911"/>
    <customShpInfo spid="_x0000_s4910"/>
    <customShpInfo spid="_x0000_s4913"/>
    <customShpInfo spid="_x0000_s4912"/>
    <customShpInfo spid="_x0000_s4915"/>
    <customShpInfo spid="_x0000_s4914"/>
    <customShpInfo spid="_x0000_s4917"/>
    <customShpInfo spid="_x0000_s4916"/>
    <customShpInfo spid="_x0000_s4919"/>
    <customShpInfo spid="_x0000_s4918"/>
    <customShpInfo spid="_x0000_s4921"/>
    <customShpInfo spid="_x0000_s4920"/>
    <customShpInfo spid="_x0000_s4923"/>
    <customShpInfo spid="_x0000_s4922"/>
    <customShpInfo spid="_x0000_s4925"/>
    <customShpInfo spid="_x0000_s4924"/>
    <customShpInfo spid="_x0000_s4927"/>
    <customShpInfo spid="_x0000_s4926"/>
    <customShpInfo spid="_x0000_s4929"/>
    <customShpInfo spid="_x0000_s4928"/>
    <customShpInfo spid="_x0000_s4931"/>
    <customShpInfo spid="_x0000_s4930"/>
    <customShpInfo spid="_x0000_s4933"/>
    <customShpInfo spid="_x0000_s4932"/>
    <customShpInfo spid="_x0000_s4935"/>
    <customShpInfo spid="_x0000_s4934"/>
    <customShpInfo spid="_x0000_s4937"/>
    <customShpInfo spid="_x0000_s4936"/>
    <customShpInfo spid="_x0000_s4939"/>
    <customShpInfo spid="_x0000_s4940"/>
    <customShpInfo spid="_x0000_s4941"/>
    <customShpInfo spid="_x0000_s4942"/>
    <customShpInfo spid="_x0000_s4943"/>
    <customShpInfo spid="_x0000_s4944"/>
    <customShpInfo spid="_x0000_s4945"/>
    <customShpInfo spid="_x0000_s4946"/>
    <customShpInfo spid="_x0000_s4947"/>
    <customShpInfo spid="_x0000_s4948"/>
    <customShpInfo spid="_x0000_s4949"/>
    <customShpInfo spid="_x0000_s4950"/>
    <customShpInfo spid="_x0000_s4951"/>
    <customShpInfo spid="_x0000_s4952"/>
    <customShpInfo spid="_x0000_s4953"/>
    <customShpInfo spid="_x0000_s4954"/>
    <customShpInfo spid="_x0000_s4955"/>
    <customShpInfo spid="_x0000_s4956"/>
    <customShpInfo spid="_x0000_s4938"/>
    <customShpInfo spid="_x0000_s4958"/>
    <customShpInfo spid="_x0000_s4957"/>
    <customShpInfo spid="_x0000_s4960"/>
    <customShpInfo spid="_x0000_s4959"/>
    <customShpInfo spid="_x0000_s4962"/>
    <customShpInfo spid="_x0000_s4961"/>
    <customShpInfo spid="_x0000_s4964"/>
    <customShpInfo spid="_x0000_s4963"/>
    <customShpInfo spid="_x0000_s4966"/>
    <customShpInfo spid="_x0000_s4967"/>
    <customShpInfo spid="_x0000_s4965"/>
    <customShpInfo spid="_x0000_s4969"/>
    <customShpInfo spid="_x0000_s4968"/>
    <customShpInfo spid="_x0000_s4971"/>
    <customShpInfo spid="_x0000_s4970"/>
    <customShpInfo spid="_x0000_s4973"/>
    <customShpInfo spid="_x0000_s4974"/>
    <customShpInfo spid="_x0000_s4972"/>
    <customShpInfo spid="_x0000_s4976"/>
    <customShpInfo spid="_x0000_s4975"/>
    <customShpInfo spid="_x0000_s4978"/>
    <customShpInfo spid="_x0000_s4977"/>
    <customShpInfo spid="_x0000_s4980"/>
    <customShpInfo spid="_x0000_s4981"/>
    <customShpInfo spid="_x0000_s4979"/>
    <customShpInfo spid="_x0000_s4983"/>
    <customShpInfo spid="_x0000_s4982"/>
    <customShpInfo spid="_x0000_s4985"/>
    <customShpInfo spid="_x0000_s4984"/>
    <customShpInfo spid="_x0000_s4987"/>
    <customShpInfo spid="_x0000_s4986"/>
    <customShpInfo spid="_x0000_s4989"/>
    <customShpInfo spid="_x0000_s4990"/>
    <customShpInfo spid="_x0000_s4988"/>
    <customShpInfo spid="_x0000_s4992"/>
    <customShpInfo spid="_x0000_s4991"/>
    <customShpInfo spid="_x0000_s4842"/>
    <customShpInfo spid="_x0000_s4995"/>
    <customShpInfo spid="_x0000_s4994"/>
    <customShpInfo spid="_x0000_s4997"/>
    <customShpInfo spid="_x0000_s4996"/>
    <customShpInfo spid="_x0000_s4999"/>
    <customShpInfo spid="_x0000_s4998"/>
    <customShpInfo spid="_x0000_s5001"/>
    <customShpInfo spid="_x0000_s5000"/>
    <customShpInfo spid="_x0000_s5003"/>
    <customShpInfo spid="_x0000_s5002"/>
    <customShpInfo spid="_x0000_s5005"/>
    <customShpInfo spid="_x0000_s5004"/>
    <customShpInfo spid="_x0000_s5007"/>
    <customShpInfo spid="_x0000_s5006"/>
    <customShpInfo spid="_x0000_s5009"/>
    <customShpInfo spid="_x0000_s5008"/>
    <customShpInfo spid="_x0000_s5011"/>
    <customShpInfo spid="_x0000_s5010"/>
    <customShpInfo spid="_x0000_s5013"/>
    <customShpInfo spid="_x0000_s5012"/>
    <customShpInfo spid="_x0000_s5015"/>
    <customShpInfo spid="_x0000_s5014"/>
    <customShpInfo spid="_x0000_s5017"/>
    <customShpInfo spid="_x0000_s5016"/>
    <customShpInfo spid="_x0000_s5019"/>
    <customShpInfo spid="_x0000_s5018"/>
    <customShpInfo spid="_x0000_s5021"/>
    <customShpInfo spid="_x0000_s5020"/>
    <customShpInfo spid="_x0000_s5023"/>
    <customShpInfo spid="_x0000_s5022"/>
    <customShpInfo spid="_x0000_s5025"/>
    <customShpInfo spid="_x0000_s5024"/>
    <customShpInfo spid="_x0000_s5027"/>
    <customShpInfo spid="_x0000_s5026"/>
    <customShpInfo spid="_x0000_s5029"/>
    <customShpInfo spid="_x0000_s5028"/>
    <customShpInfo spid="_x0000_s5031"/>
    <customShpInfo spid="_x0000_s5030"/>
    <customShpInfo spid="_x0000_s5033"/>
    <customShpInfo spid="_x0000_s5032"/>
    <customShpInfo spid="_x0000_s5035"/>
    <customShpInfo spid="_x0000_s5034"/>
    <customShpInfo spid="_x0000_s5037"/>
    <customShpInfo spid="_x0000_s5036"/>
    <customShpInfo spid="_x0000_s5039"/>
    <customShpInfo spid="_x0000_s5038"/>
    <customShpInfo spid="_x0000_s5041"/>
    <customShpInfo spid="_x0000_s5040"/>
    <customShpInfo spid="_x0000_s5043"/>
    <customShpInfo spid="_x0000_s5042"/>
    <customShpInfo spid="_x0000_s5045"/>
    <customShpInfo spid="_x0000_s5044"/>
    <customShpInfo spid="_x0000_s5047"/>
    <customShpInfo spid="_x0000_s5046"/>
    <customShpInfo spid="_x0000_s5049"/>
    <customShpInfo spid="_x0000_s5048"/>
    <customShpInfo spid="_x0000_s5051"/>
    <customShpInfo spid="_x0000_s5050"/>
    <customShpInfo spid="_x0000_s5053"/>
    <customShpInfo spid="_x0000_s5054"/>
    <customShpInfo spid="_x0000_s5052"/>
    <customShpInfo spid="_x0000_s5056"/>
    <customShpInfo spid="_x0000_s5055"/>
    <customShpInfo spid="_x0000_s5058"/>
    <customShpInfo spid="_x0000_s5057"/>
    <customShpInfo spid="_x0000_s5060"/>
    <customShpInfo spid="_x0000_s5059"/>
    <customShpInfo spid="_x0000_s5062"/>
    <customShpInfo spid="_x0000_s5061"/>
    <customShpInfo spid="_x0000_s5064"/>
    <customShpInfo spid="_x0000_s5063"/>
    <customShpInfo spid="_x0000_s5066"/>
    <customShpInfo spid="_x0000_s5065"/>
    <customShpInfo spid="_x0000_s5068"/>
    <customShpInfo spid="_x0000_s5067"/>
    <customShpInfo spid="_x0000_s5070"/>
    <customShpInfo spid="_x0000_s5069"/>
    <customShpInfo spid="_x0000_s5072"/>
    <customShpInfo spid="_x0000_s5071"/>
    <customShpInfo spid="_x0000_s5074"/>
    <customShpInfo spid="_x0000_s5073"/>
    <customShpInfo spid="_x0000_s5076"/>
    <customShpInfo spid="_x0000_s5075"/>
    <customShpInfo spid="_x0000_s5078"/>
    <customShpInfo spid="_x0000_s5077"/>
    <customShpInfo spid="_x0000_s5080"/>
    <customShpInfo spid="_x0000_s5079"/>
    <customShpInfo spid="_x0000_s5082"/>
    <customShpInfo spid="_x0000_s5081"/>
    <customShpInfo spid="_x0000_s5084"/>
    <customShpInfo spid="_x0000_s5083"/>
    <customShpInfo spid="_x0000_s5086"/>
    <customShpInfo spid="_x0000_s5085"/>
    <customShpInfo spid="_x0000_s5088"/>
    <customShpInfo spid="_x0000_s5087"/>
    <customShpInfo spid="_x0000_s5090"/>
    <customShpInfo spid="_x0000_s5089"/>
    <customShpInfo spid="_x0000_s5092"/>
    <customShpInfo spid="_x0000_s5091"/>
    <customShpInfo spid="_x0000_s5094"/>
    <customShpInfo spid="_x0000_s5093"/>
    <customShpInfo spid="_x0000_s5096"/>
    <customShpInfo spid="_x0000_s5095"/>
    <customShpInfo spid="_x0000_s5098"/>
    <customShpInfo spid="_x0000_s5097"/>
    <customShpInfo spid="_x0000_s5100"/>
    <customShpInfo spid="_x0000_s5099"/>
    <customShpInfo spid="_x0000_s5102"/>
    <customShpInfo spid="_x0000_s5103"/>
    <customShpInfo spid="_x0000_s5104"/>
    <customShpInfo spid="_x0000_s5105"/>
    <customShpInfo spid="_x0000_s5106"/>
    <customShpInfo spid="_x0000_s5107"/>
    <customShpInfo spid="_x0000_s5108"/>
    <customShpInfo spid="_x0000_s5109"/>
    <customShpInfo spid="_x0000_s5110"/>
    <customShpInfo spid="_x0000_s5111"/>
    <customShpInfo spid="_x0000_s5112"/>
    <customShpInfo spid="_x0000_s5113"/>
    <customShpInfo spid="_x0000_s5114"/>
    <customShpInfo spid="_x0000_s5115"/>
    <customShpInfo spid="_x0000_s5116"/>
    <customShpInfo spid="_x0000_s5117"/>
    <customShpInfo spid="_x0000_s5118"/>
    <customShpInfo spid="_x0000_s5119"/>
    <customShpInfo spid="_x0000_s5101"/>
    <customShpInfo spid="_x0000_s5121"/>
    <customShpInfo spid="_x0000_s5120"/>
    <customShpInfo spid="_x0000_s5123"/>
    <customShpInfo spid="_x0000_s5122"/>
    <customShpInfo spid="_x0000_s5125"/>
    <customShpInfo spid="_x0000_s5124"/>
    <customShpInfo spid="_x0000_s5127"/>
    <customShpInfo spid="_x0000_s5126"/>
    <customShpInfo spid="_x0000_s5129"/>
    <customShpInfo spid="_x0000_s5130"/>
    <customShpInfo spid="_x0000_s5131"/>
    <customShpInfo spid="_x0000_s5128"/>
    <customShpInfo spid="_x0000_s5133"/>
    <customShpInfo spid="_x0000_s5132"/>
    <customShpInfo spid="_x0000_s5135"/>
    <customShpInfo spid="_x0000_s5134"/>
    <customShpInfo spid="_x0000_s5137"/>
    <customShpInfo spid="_x0000_s5138"/>
    <customShpInfo spid="_x0000_s5139"/>
    <customShpInfo spid="_x0000_s5136"/>
    <customShpInfo spid="_x0000_s5141"/>
    <customShpInfo spid="_x0000_s5140"/>
    <customShpInfo spid="_x0000_s5143"/>
    <customShpInfo spid="_x0000_s5142"/>
    <customShpInfo spid="_x0000_s5145"/>
    <customShpInfo spid="_x0000_s5146"/>
    <customShpInfo spid="_x0000_s5147"/>
    <customShpInfo spid="_x0000_s5144"/>
    <customShpInfo spid="_x0000_s5149"/>
    <customShpInfo spid="_x0000_s5148"/>
    <customShpInfo spid="_x0000_s5151"/>
    <customShpInfo spid="_x0000_s5150"/>
    <customShpInfo spid="_x0000_s5153"/>
    <customShpInfo spid="_x0000_s5152"/>
    <customShpInfo spid="_x0000_s5155"/>
    <customShpInfo spid="_x0000_s5156"/>
    <customShpInfo spid="_x0000_s5157"/>
    <customShpInfo spid="_x0000_s5154"/>
    <customShpInfo spid="_x0000_s5159"/>
    <customShpInfo spid="_x0000_s5158"/>
    <customShpInfo spid="_x0000_s4993"/>
    <customShpInfo spid="_x0000_s5161"/>
    <customShpInfo spid="_x0000_s5162"/>
    <customShpInfo spid="_x0000_s5160"/>
    <customShpInfo spid="_x0000_s5165"/>
    <customShpInfo spid="_x0000_s5164"/>
    <customShpInfo spid="_x0000_s5167"/>
    <customShpInfo spid="_x0000_s5166"/>
    <customShpInfo spid="_x0000_s5169"/>
    <customShpInfo spid="_x0000_s5168"/>
    <customShpInfo spid="_x0000_s5171"/>
    <customShpInfo spid="_x0000_s5170"/>
    <customShpInfo spid="_x0000_s5173"/>
    <customShpInfo spid="_x0000_s5172"/>
    <customShpInfo spid="_x0000_s5175"/>
    <customShpInfo spid="_x0000_s5174"/>
    <customShpInfo spid="_x0000_s5177"/>
    <customShpInfo spid="_x0000_s5176"/>
    <customShpInfo spid="_x0000_s5179"/>
    <customShpInfo spid="_x0000_s5178"/>
    <customShpInfo spid="_x0000_s5181"/>
    <customShpInfo spid="_x0000_s5180"/>
    <customShpInfo spid="_x0000_s5183"/>
    <customShpInfo spid="_x0000_s5182"/>
    <customShpInfo spid="_x0000_s5185"/>
    <customShpInfo spid="_x0000_s5184"/>
    <customShpInfo spid="_x0000_s5187"/>
    <customShpInfo spid="_x0000_s5186"/>
    <customShpInfo spid="_x0000_s5189"/>
    <customShpInfo spid="_x0000_s5188"/>
    <customShpInfo spid="_x0000_s5191"/>
    <customShpInfo spid="_x0000_s5190"/>
    <customShpInfo spid="_x0000_s5193"/>
    <customShpInfo spid="_x0000_s5192"/>
    <customShpInfo spid="_x0000_s5195"/>
    <customShpInfo spid="_x0000_s5194"/>
    <customShpInfo spid="_x0000_s5197"/>
    <customShpInfo spid="_x0000_s5196"/>
    <customShpInfo spid="_x0000_s5199"/>
    <customShpInfo spid="_x0000_s5198"/>
    <customShpInfo spid="_x0000_s5201"/>
    <customShpInfo spid="_x0000_s5200"/>
    <customShpInfo spid="_x0000_s5203"/>
    <customShpInfo spid="_x0000_s5202"/>
    <customShpInfo spid="_x0000_s5205"/>
    <customShpInfo spid="_x0000_s5204"/>
    <customShpInfo spid="_x0000_s5207"/>
    <customShpInfo spid="_x0000_s5206"/>
    <customShpInfo spid="_x0000_s5209"/>
    <customShpInfo spid="_x0000_s5208"/>
    <customShpInfo spid="_x0000_s5211"/>
    <customShpInfo spid="_x0000_s5210"/>
    <customShpInfo spid="_x0000_s5213"/>
    <customShpInfo spid="_x0000_s5214"/>
    <customShpInfo spid="_x0000_s5212"/>
    <customShpInfo spid="_x0000_s5216"/>
    <customShpInfo spid="_x0000_s5215"/>
    <customShpInfo spid="_x0000_s5218"/>
    <customShpInfo spid="_x0000_s5217"/>
    <customShpInfo spid="_x0000_s5220"/>
    <customShpInfo spid="_x0000_s5219"/>
    <customShpInfo spid="_x0000_s5222"/>
    <customShpInfo spid="_x0000_s5221"/>
    <customShpInfo spid="_x0000_s5224"/>
    <customShpInfo spid="_x0000_s5223"/>
    <customShpInfo spid="_x0000_s5226"/>
    <customShpInfo spid="_x0000_s5225"/>
    <customShpInfo spid="_x0000_s5228"/>
    <customShpInfo spid="_x0000_s5227"/>
    <customShpInfo spid="_x0000_s5230"/>
    <customShpInfo spid="_x0000_s5229"/>
    <customShpInfo spid="_x0000_s5232"/>
    <customShpInfo spid="_x0000_s5231"/>
    <customShpInfo spid="_x0000_s5234"/>
    <customShpInfo spid="_x0000_s5233"/>
    <customShpInfo spid="_x0000_s5236"/>
    <customShpInfo spid="_x0000_s5235"/>
    <customShpInfo spid="_x0000_s5238"/>
    <customShpInfo spid="_x0000_s5237"/>
    <customShpInfo spid="_x0000_s5240"/>
    <customShpInfo spid="_x0000_s5239"/>
    <customShpInfo spid="_x0000_s5242"/>
    <customShpInfo spid="_x0000_s5241"/>
    <customShpInfo spid="_x0000_s5244"/>
    <customShpInfo spid="_x0000_s5243"/>
    <customShpInfo spid="_x0000_s5246"/>
    <customShpInfo spid="_x0000_s5245"/>
    <customShpInfo spid="_x0000_s5163"/>
    <customShpInfo spid="_x0000_s5249"/>
    <customShpInfo spid="_x0000_s5248"/>
    <customShpInfo spid="_x0000_s5251"/>
    <customShpInfo spid="_x0000_s5250"/>
    <customShpInfo spid="_x0000_s5253"/>
    <customShpInfo spid="_x0000_s5252"/>
    <customShpInfo spid="_x0000_s5255"/>
    <customShpInfo spid="_x0000_s5254"/>
    <customShpInfo spid="_x0000_s5257"/>
    <customShpInfo spid="_x0000_s5256"/>
    <customShpInfo spid="_x0000_s5259"/>
    <customShpInfo spid="_x0000_s5258"/>
    <customShpInfo spid="_x0000_s5261"/>
    <customShpInfo spid="_x0000_s5260"/>
    <customShpInfo spid="_x0000_s5263"/>
    <customShpInfo spid="_x0000_s5262"/>
    <customShpInfo spid="_x0000_s5265"/>
    <customShpInfo spid="_x0000_s5264"/>
    <customShpInfo spid="_x0000_s5267"/>
    <customShpInfo spid="_x0000_s5266"/>
    <customShpInfo spid="_x0000_s5269"/>
    <customShpInfo spid="_x0000_s5268"/>
    <customShpInfo spid="_x0000_s5271"/>
    <customShpInfo spid="_x0000_s5270"/>
    <customShpInfo spid="_x0000_s5273"/>
    <customShpInfo spid="_x0000_s5272"/>
    <customShpInfo spid="_x0000_s5275"/>
    <customShpInfo spid="_x0000_s5274"/>
    <customShpInfo spid="_x0000_s5277"/>
    <customShpInfo spid="_x0000_s5276"/>
    <customShpInfo spid="_x0000_s5279"/>
    <customShpInfo spid="_x0000_s5278"/>
    <customShpInfo spid="_x0000_s5281"/>
    <customShpInfo spid="_x0000_s5280"/>
    <customShpInfo spid="_x0000_s5283"/>
    <customShpInfo spid="_x0000_s5282"/>
    <customShpInfo spid="_x0000_s5285"/>
    <customShpInfo spid="_x0000_s5284"/>
    <customShpInfo spid="_x0000_s5287"/>
    <customShpInfo spid="_x0000_s5286"/>
    <customShpInfo spid="_x0000_s5289"/>
    <customShpInfo spid="_x0000_s5288"/>
    <customShpInfo spid="_x0000_s5291"/>
    <customShpInfo spid="_x0000_s5290"/>
    <customShpInfo spid="_x0000_s5293"/>
    <customShpInfo spid="_x0000_s5292"/>
    <customShpInfo spid="_x0000_s5295"/>
    <customShpInfo spid="_x0000_s5294"/>
    <customShpInfo spid="_x0000_s5297"/>
    <customShpInfo spid="_x0000_s5296"/>
    <customShpInfo spid="_x0000_s5299"/>
    <customShpInfo spid="_x0000_s5298"/>
    <customShpInfo spid="_x0000_s5301"/>
    <customShpInfo spid="_x0000_s5300"/>
    <customShpInfo spid="_x0000_s5303"/>
    <customShpInfo spid="_x0000_s5302"/>
    <customShpInfo spid="_x0000_s5305"/>
    <customShpInfo spid="_x0000_s5304"/>
    <customShpInfo spid="_x0000_s5307"/>
    <customShpInfo spid="_x0000_s5306"/>
    <customShpInfo spid="_x0000_s5309"/>
    <customShpInfo spid="_x0000_s5308"/>
    <customShpInfo spid="_x0000_s5311"/>
    <customShpInfo spid="_x0000_s5310"/>
    <customShpInfo spid="_x0000_s5313"/>
    <customShpInfo spid="_x0000_s5312"/>
    <customShpInfo spid="_x0000_s5315"/>
    <customShpInfo spid="_x0000_s5314"/>
    <customShpInfo spid="_x0000_s5317"/>
    <customShpInfo spid="_x0000_s5316"/>
    <customShpInfo spid="_x0000_s5319"/>
    <customShpInfo spid="_x0000_s5318"/>
    <customShpInfo spid="_x0000_s5321"/>
    <customShpInfo spid="_x0000_s5320"/>
    <customShpInfo spid="_x0000_s5323"/>
    <customShpInfo spid="_x0000_s5322"/>
    <customShpInfo spid="_x0000_s5325"/>
    <customShpInfo spid="_x0000_s5324"/>
    <customShpInfo spid="_x0000_s5327"/>
    <customShpInfo spid="_x0000_s5326"/>
    <customShpInfo spid="_x0000_s5329"/>
    <customShpInfo spid="_x0000_s5328"/>
    <customShpInfo spid="_x0000_s5331"/>
    <customShpInfo spid="_x0000_s5330"/>
    <customShpInfo spid="_x0000_s5333"/>
    <customShpInfo spid="_x0000_s5332"/>
    <customShpInfo spid="_x0000_s5335"/>
    <customShpInfo spid="_x0000_s5334"/>
    <customShpInfo spid="_x0000_s5337"/>
    <customShpInfo spid="_x0000_s5336"/>
    <customShpInfo spid="_x0000_s5339"/>
    <customShpInfo spid="_x0000_s5338"/>
    <customShpInfo spid="_x0000_s5341"/>
    <customShpInfo spid="_x0000_s5340"/>
    <customShpInfo spid="_x0000_s5343"/>
    <customShpInfo spid="_x0000_s5342"/>
    <customShpInfo spid="_x0000_s5345"/>
    <customShpInfo spid="_x0000_s5344"/>
    <customShpInfo spid="_x0000_s5347"/>
    <customShpInfo spid="_x0000_s5346"/>
    <customShpInfo spid="_x0000_s5349"/>
    <customShpInfo spid="_x0000_s5348"/>
    <customShpInfo spid="_x0000_s5351"/>
    <customShpInfo spid="_x0000_s5350"/>
    <customShpInfo spid="_x0000_s5353"/>
    <customShpInfo spid="_x0000_s5352"/>
    <customShpInfo spid="_x0000_s5355"/>
    <customShpInfo spid="_x0000_s5354"/>
    <customShpInfo spid="_x0000_s5357"/>
    <customShpInfo spid="_x0000_s5356"/>
    <customShpInfo spid="_x0000_s5359"/>
    <customShpInfo spid="_x0000_s5358"/>
    <customShpInfo spid="_x0000_s5361"/>
    <customShpInfo spid="_x0000_s5360"/>
    <customShpInfo spid="_x0000_s5363"/>
    <customShpInfo spid="_x0000_s5362"/>
    <customShpInfo spid="_x0000_s5365"/>
    <customShpInfo spid="_x0000_s5364"/>
    <customShpInfo spid="_x0000_s5367"/>
    <customShpInfo spid="_x0000_s5366"/>
    <customShpInfo spid="_x0000_s5369"/>
    <customShpInfo spid="_x0000_s5368"/>
    <customShpInfo spid="_x0000_s5371"/>
    <customShpInfo spid="_x0000_s5370"/>
    <customShpInfo spid="_x0000_s5373"/>
    <customShpInfo spid="_x0000_s5372"/>
    <customShpInfo spid="_x0000_s5375"/>
    <customShpInfo spid="_x0000_s5374"/>
    <customShpInfo spid="_x0000_s5377"/>
    <customShpInfo spid="_x0000_s5376"/>
    <customShpInfo spid="_x0000_s5379"/>
    <customShpInfo spid="_x0000_s5378"/>
    <customShpInfo spid="_x0000_s5381"/>
    <customShpInfo spid="_x0000_s5380"/>
    <customShpInfo spid="_x0000_s5383"/>
    <customShpInfo spid="_x0000_s5382"/>
    <customShpInfo spid="_x0000_s5385"/>
    <customShpInfo spid="_x0000_s5384"/>
    <customShpInfo spid="_x0000_s5387"/>
    <customShpInfo spid="_x0000_s5386"/>
    <customShpInfo spid="_x0000_s5389"/>
    <customShpInfo spid="_x0000_s5388"/>
    <customShpInfo spid="_x0000_s5391"/>
    <customShpInfo spid="_x0000_s5390"/>
    <customShpInfo spid="_x0000_s5393"/>
    <customShpInfo spid="_x0000_s5392"/>
    <customShpInfo spid="_x0000_s5395"/>
    <customShpInfo spid="_x0000_s5394"/>
    <customShpInfo spid="_x0000_s5397"/>
    <customShpInfo spid="_x0000_s5396"/>
    <customShpInfo spid="_x0000_s5399"/>
    <customShpInfo spid="_x0000_s5398"/>
    <customShpInfo spid="_x0000_s5401"/>
    <customShpInfo spid="_x0000_s5400"/>
    <customShpInfo spid="_x0000_s5403"/>
    <customShpInfo spid="_x0000_s5402"/>
    <customShpInfo spid="_x0000_s5405"/>
    <customShpInfo spid="_x0000_s5404"/>
    <customShpInfo spid="_x0000_s5407"/>
    <customShpInfo spid="_x0000_s5406"/>
    <customShpInfo spid="_x0000_s5409"/>
    <customShpInfo spid="_x0000_s5408"/>
    <customShpInfo spid="_x0000_s5411"/>
    <customShpInfo spid="_x0000_s5410"/>
    <customShpInfo spid="_x0000_s5413"/>
    <customShpInfo spid="_x0000_s5412"/>
    <customShpInfo spid="_x0000_s5415"/>
    <customShpInfo spid="_x0000_s5414"/>
    <customShpInfo spid="_x0000_s5417"/>
    <customShpInfo spid="_x0000_s5416"/>
    <customShpInfo spid="_x0000_s5419"/>
    <customShpInfo spid="_x0000_s5418"/>
    <customShpInfo spid="_x0000_s5421"/>
    <customShpInfo spid="_x0000_s5420"/>
    <customShpInfo spid="_x0000_s5423"/>
    <customShpInfo spid="_x0000_s5422"/>
    <customShpInfo spid="_x0000_s5425"/>
    <customShpInfo spid="_x0000_s5424"/>
    <customShpInfo spid="_x0000_s5427"/>
    <customShpInfo spid="_x0000_s5426"/>
    <customShpInfo spid="_x0000_s5429"/>
    <customShpInfo spid="_x0000_s5428"/>
    <customShpInfo spid="_x0000_s5431"/>
    <customShpInfo spid="_x0000_s5430"/>
    <customShpInfo spid="_x0000_s5433"/>
    <customShpInfo spid="_x0000_s5432"/>
    <customShpInfo spid="_x0000_s5435"/>
    <customShpInfo spid="_x0000_s5434"/>
    <customShpInfo spid="_x0000_s5437"/>
    <customShpInfo spid="_x0000_s5436"/>
    <customShpInfo spid="_x0000_s5439"/>
    <customShpInfo spid="_x0000_s5438"/>
    <customShpInfo spid="_x0000_s5441"/>
    <customShpInfo spid="_x0000_s5440"/>
    <customShpInfo spid="_x0000_s5443"/>
    <customShpInfo spid="_x0000_s5442"/>
    <customShpInfo spid="_x0000_s5445"/>
    <customShpInfo spid="_x0000_s5444"/>
    <customShpInfo spid="_x0000_s5447"/>
    <customShpInfo spid="_x0000_s5446"/>
    <customShpInfo spid="_x0000_s5449"/>
    <customShpInfo spid="_x0000_s5448"/>
    <customShpInfo spid="_x0000_s5451"/>
    <customShpInfo spid="_x0000_s5450"/>
    <customShpInfo spid="_x0000_s5453"/>
    <customShpInfo spid="_x0000_s5452"/>
    <customShpInfo spid="_x0000_s5455"/>
    <customShpInfo spid="_x0000_s5454"/>
    <customShpInfo spid="_x0000_s5457"/>
    <customShpInfo spid="_x0000_s5456"/>
    <customShpInfo spid="_x0000_s5459"/>
    <customShpInfo spid="_x0000_s5458"/>
    <customShpInfo spid="_x0000_s5461"/>
    <customShpInfo spid="_x0000_s5460"/>
    <customShpInfo spid="_x0000_s5463"/>
    <customShpInfo spid="_x0000_s5462"/>
    <customShpInfo spid="_x0000_s5465"/>
    <customShpInfo spid="_x0000_s5464"/>
    <customShpInfo spid="_x0000_s5467"/>
    <customShpInfo spid="_x0000_s5466"/>
    <customShpInfo spid="_x0000_s5469"/>
    <customShpInfo spid="_x0000_s5468"/>
    <customShpInfo spid="_x0000_s5471"/>
    <customShpInfo spid="_x0000_s5470"/>
    <customShpInfo spid="_x0000_s5473"/>
    <customShpInfo spid="_x0000_s5472"/>
    <customShpInfo spid="_x0000_s5475"/>
    <customShpInfo spid="_x0000_s5474"/>
    <customShpInfo spid="_x0000_s5477"/>
    <customShpInfo spid="_x0000_s5476"/>
    <customShpInfo spid="_x0000_s5479"/>
    <customShpInfo spid="_x0000_s5478"/>
    <customShpInfo spid="_x0000_s5481"/>
    <customShpInfo spid="_x0000_s5480"/>
    <customShpInfo spid="_x0000_s5483"/>
    <customShpInfo spid="_x0000_s5482"/>
    <customShpInfo spid="_x0000_s5485"/>
    <customShpInfo spid="_x0000_s5484"/>
    <customShpInfo spid="_x0000_s5487"/>
    <customShpInfo spid="_x0000_s5486"/>
    <customShpInfo spid="_x0000_s5489"/>
    <customShpInfo spid="_x0000_s5488"/>
    <customShpInfo spid="_x0000_s5491"/>
    <customShpInfo spid="_x0000_s5490"/>
    <customShpInfo spid="_x0000_s5493"/>
    <customShpInfo spid="_x0000_s5492"/>
    <customShpInfo spid="_x0000_s5495"/>
    <customShpInfo spid="_x0000_s5494"/>
    <customShpInfo spid="_x0000_s5497"/>
    <customShpInfo spid="_x0000_s5498"/>
    <customShpInfo spid="_x0000_s5499"/>
    <customShpInfo spid="_x0000_s5500"/>
    <customShpInfo spid="_x0000_s5501"/>
    <customShpInfo spid="_x0000_s5502"/>
    <customShpInfo spid="_x0000_s5503"/>
    <customShpInfo spid="_x0000_s5504"/>
    <customShpInfo spid="_x0000_s5505"/>
    <customShpInfo spid="_x0000_s5506"/>
    <customShpInfo spid="_x0000_s5507"/>
    <customShpInfo spid="_x0000_s5508"/>
    <customShpInfo spid="_x0000_s5509"/>
    <customShpInfo spid="_x0000_s5510"/>
    <customShpInfo spid="_x0000_s5511"/>
    <customShpInfo spid="_x0000_s5512"/>
    <customShpInfo spid="_x0000_s5513"/>
    <customShpInfo spid="_x0000_s5514"/>
    <customShpInfo spid="_x0000_s5496"/>
    <customShpInfo spid="_x0000_s5516"/>
    <customShpInfo spid="_x0000_s5515"/>
    <customShpInfo spid="_x0000_s5518"/>
    <customShpInfo spid="_x0000_s5517"/>
    <customShpInfo spid="_x0000_s5520"/>
    <customShpInfo spid="_x0000_s5519"/>
    <customShpInfo spid="_x0000_s5522"/>
    <customShpInfo spid="_x0000_s5521"/>
    <customShpInfo spid="_x0000_s5524"/>
    <customShpInfo spid="_x0000_s5525"/>
    <customShpInfo spid="_x0000_s5523"/>
    <customShpInfo spid="_x0000_s5527"/>
    <customShpInfo spid="_x0000_s5526"/>
    <customShpInfo spid="_x0000_s5529"/>
    <customShpInfo spid="_x0000_s5528"/>
    <customShpInfo spid="_x0000_s5531"/>
    <customShpInfo spid="_x0000_s5532"/>
    <customShpInfo spid="_x0000_s5530"/>
    <customShpInfo spid="_x0000_s5534"/>
    <customShpInfo spid="_x0000_s5533"/>
    <customShpInfo spid="_x0000_s5536"/>
    <customShpInfo spid="_x0000_s5535"/>
    <customShpInfo spid="_x0000_s5538"/>
    <customShpInfo spid="_x0000_s5539"/>
    <customShpInfo spid="_x0000_s5540"/>
    <customShpInfo spid="_x0000_s5537"/>
    <customShpInfo spid="_x0000_s5247"/>
    <customShpInfo spid="_x0000_s5542"/>
    <customShpInfo spid="_x0000_s5543"/>
    <customShpInfo spid="_x0000_s5541"/>
    <customShpInfo spid="_x0000_s5545"/>
    <customShpInfo spid="_x0000_s5546"/>
    <customShpInfo spid="_x0000_s5547"/>
    <customShpInfo spid="_x0000_s5544"/>
    <customShpInfo spid="_x0000_s5549"/>
    <customShpInfo spid="_x0000_s5550"/>
    <customShpInfo spid="_x0000_s5551"/>
    <customShpInfo spid="_x0000_s5552"/>
    <customShpInfo spid="_x0000_s5548"/>
    <customShpInfo spid="_x0000_s5554"/>
    <customShpInfo spid="_x0000_s5553"/>
    <customShpInfo spid="_x0000_s5557"/>
    <customShpInfo spid="_x0000_s5556"/>
    <customShpInfo spid="_x0000_s5559"/>
    <customShpInfo spid="_x0000_s5558"/>
    <customShpInfo spid="_x0000_s5561"/>
    <customShpInfo spid="_x0000_s5560"/>
    <customShpInfo spid="_x0000_s5563"/>
    <customShpInfo spid="_x0000_s5562"/>
    <customShpInfo spid="_x0000_s5565"/>
    <customShpInfo spid="_x0000_s5564"/>
    <customShpInfo spid="_x0000_s5567"/>
    <customShpInfo spid="_x0000_s5566"/>
    <customShpInfo spid="_x0000_s5555"/>
    <customShpInfo spid="_x0000_s5570"/>
    <customShpInfo spid="_x0000_s5569"/>
    <customShpInfo spid="_x0000_s5572"/>
    <customShpInfo spid="_x0000_s5571"/>
    <customShpInfo spid="_x0000_s5574"/>
    <customShpInfo spid="_x0000_s5573"/>
    <customShpInfo spid="_x0000_s5576"/>
    <customShpInfo spid="_x0000_s5575"/>
    <customShpInfo spid="_x0000_s5578"/>
    <customShpInfo spid="_x0000_s5577"/>
    <customShpInfo spid="_x0000_s5580"/>
    <customShpInfo spid="_x0000_s5579"/>
    <customShpInfo spid="_x0000_s5568"/>
    <customShpInfo spid="_x0000_s5583"/>
    <customShpInfo spid="_x0000_s5582"/>
    <customShpInfo spid="_x0000_s5585"/>
    <customShpInfo spid="_x0000_s5584"/>
    <customShpInfo spid="_x0000_s5587"/>
    <customShpInfo spid="_x0000_s5586"/>
    <customShpInfo spid="_x0000_s5589"/>
    <customShpInfo spid="_x0000_s5588"/>
    <customShpInfo spid="_x0000_s5591"/>
    <customShpInfo spid="_x0000_s5590"/>
    <customShpInfo spid="_x0000_s5581"/>
    <customShpInfo spid="_x0000_s5594"/>
    <customShpInfo spid="_x0000_s5593"/>
    <customShpInfo spid="_x0000_s5596"/>
    <customShpInfo spid="_x0000_s5595"/>
    <customShpInfo spid="_x0000_s5598"/>
    <customShpInfo spid="_x0000_s5597"/>
    <customShpInfo spid="_x0000_s5600"/>
    <customShpInfo spid="_x0000_s5599"/>
    <customShpInfo spid="_x0000_s5602"/>
    <customShpInfo spid="_x0000_s5601"/>
    <customShpInfo spid="_x0000_s5604"/>
    <customShpInfo spid="_x0000_s5603"/>
    <customShpInfo spid="_x0000_s5592"/>
    <customShpInfo spid="_x0000_s5607"/>
    <customShpInfo spid="_x0000_s5606"/>
    <customShpInfo spid="_x0000_s5609"/>
    <customShpInfo spid="_x0000_s5608"/>
    <customShpInfo spid="_x0000_s5611"/>
    <customShpInfo spid="_x0000_s5610"/>
    <customShpInfo spid="_x0000_s5613"/>
    <customShpInfo spid="_x0000_s5612"/>
    <customShpInfo spid="_x0000_s5615"/>
    <customShpInfo spid="_x0000_s5614"/>
    <customShpInfo spid="_x0000_s5605"/>
    <customShpInfo spid="_x0000_s5617"/>
    <customShpInfo spid="_x0000_s5616"/>
    <customShpInfo spid="_x0000_s5619"/>
    <customShpInfo spid="_x0000_s5618"/>
    <customShpInfo spid="_x0000_s5621"/>
    <customShpInfo spid="_x0000_s5620"/>
    <customShpInfo spid="_x0000_s5623"/>
    <customShpInfo spid="_x0000_s5624"/>
    <customShpInfo spid="_x0000_s5625"/>
    <customShpInfo spid="_x0000_s5626"/>
    <customShpInfo spid="_x0000_s5627"/>
    <customShpInfo spid="_x0000_s5629"/>
    <customShpInfo spid="_x0000_s5628"/>
    <customShpInfo spid="_x0000_s5631"/>
    <customShpInfo spid="_x0000_s5630"/>
    <customShpInfo spid="_x0000_s5633"/>
    <customShpInfo spid="_x0000_s5632"/>
    <customShpInfo spid="_x0000_s5635"/>
    <customShpInfo spid="_x0000_s5634"/>
    <customShpInfo spid="_x0000_s5637"/>
    <customShpInfo spid="_x0000_s5636"/>
    <customShpInfo spid="_x0000_s5639"/>
    <customShpInfo spid="_x0000_s5638"/>
    <customShpInfo spid="_x0000_s5641"/>
    <customShpInfo spid="_x0000_s5640"/>
    <customShpInfo spid="_x0000_s5643"/>
    <customShpInfo spid="_x0000_s5642"/>
    <customShpInfo spid="_x0000_s5645"/>
    <customShpInfo spid="_x0000_s5644"/>
    <customShpInfo spid="_x0000_s5647"/>
    <customShpInfo spid="_x0000_s5646"/>
    <customShpInfo spid="_x0000_s5649"/>
    <customShpInfo spid="_x0000_s5648"/>
    <customShpInfo spid="_x0000_s5651"/>
    <customShpInfo spid="_x0000_s5650"/>
    <customShpInfo spid="_x0000_s5653"/>
    <customShpInfo spid="_x0000_s5652"/>
    <customShpInfo spid="_x0000_s5655"/>
    <customShpInfo spid="_x0000_s5654"/>
    <customShpInfo spid="_x0000_s5657"/>
    <customShpInfo spid="_x0000_s5656"/>
    <customShpInfo spid="_x0000_s5659"/>
    <customShpInfo spid="_x0000_s5660"/>
    <customShpInfo spid="_x0000_s5661"/>
    <customShpInfo spid="_x0000_s5662"/>
    <customShpInfo spid="_x0000_s5658"/>
    <customShpInfo spid="_x0000_s5664"/>
    <customShpInfo spid="_x0000_s5663"/>
    <customShpInfo spid="_x0000_s5666"/>
    <customShpInfo spid="_x0000_s5667"/>
    <customShpInfo spid="_x0000_s5668"/>
    <customShpInfo spid="_x0000_s5669"/>
    <customShpInfo spid="_x0000_s5665"/>
    <customShpInfo spid="_x0000_s5671"/>
    <customShpInfo spid="_x0000_s5670"/>
    <customShpInfo spid="_x0000_s5673"/>
    <customShpInfo spid="_x0000_s5672"/>
    <customShpInfo spid="_x0000_s5675"/>
    <customShpInfo spid="_x0000_s5674"/>
    <customShpInfo spid="_x0000_s5677"/>
    <customShpInfo spid="_x0000_s5678"/>
    <customShpInfo spid="_x0000_s5679"/>
    <customShpInfo spid="_x0000_s5680"/>
    <customShpInfo spid="_x0000_s5681"/>
    <customShpInfo spid="_x0000_s5682"/>
    <customShpInfo spid="_x0000_s5683"/>
    <customShpInfo spid="_x0000_s5676"/>
    <customShpInfo spid="_x0000_s5685"/>
    <customShpInfo spid="_x0000_s5684"/>
    <customShpInfo spid="_x0000_s5687"/>
    <customShpInfo spid="_x0000_s5688"/>
    <customShpInfo spid="_x0000_s5689"/>
    <customShpInfo spid="_x0000_s5690"/>
    <customShpInfo spid="_x0000_s5691"/>
    <customShpInfo spid="_x0000_s5686"/>
    <customShpInfo spid="_x0000_s5693"/>
    <customShpInfo spid="_x0000_s5692"/>
    <customShpInfo spid="_x0000_s5695"/>
    <customShpInfo spid="_x0000_s5694"/>
    <customShpInfo spid="_x0000_s5697"/>
    <customShpInfo spid="_x0000_s5698"/>
    <customShpInfo spid="_x0000_s5699"/>
    <customShpInfo spid="_x0000_s5700"/>
    <customShpInfo spid="_x0000_s5701"/>
    <customShpInfo spid="_x0000_s5696"/>
    <customShpInfo spid="_x0000_s5703"/>
    <customShpInfo spid="_x0000_s5702"/>
    <customShpInfo spid="_x0000_s5705"/>
    <customShpInfo spid="_x0000_s5704"/>
    <customShpInfo spid="_x0000_s5707"/>
    <customShpInfo spid="_x0000_s5708"/>
    <customShpInfo spid="_x0000_s5706"/>
    <customShpInfo spid="_x0000_s5710"/>
    <customShpInfo spid="_x0000_s5709"/>
    <customShpInfo spid="_x0000_s5712"/>
    <customShpInfo spid="_x0000_s5713"/>
    <customShpInfo spid="_x0000_s5711"/>
    <customShpInfo spid="_x0000_s5715"/>
    <customShpInfo spid="_x0000_s5714"/>
    <customShpInfo spid="_x0000_s5717"/>
    <customShpInfo spid="_x0000_s5716"/>
    <customShpInfo spid="_x0000_s5719"/>
    <customShpInfo spid="_x0000_s5718"/>
    <customShpInfo spid="_x0000_s5721"/>
    <customShpInfo spid="_x0000_s5720"/>
    <customShpInfo spid="_x0000_s5723"/>
    <customShpInfo spid="_x0000_s5722"/>
    <customShpInfo spid="_x0000_s5725"/>
    <customShpInfo spid="_x0000_s5724"/>
    <customShpInfo spid="_x0000_s5727"/>
    <customShpInfo spid="_x0000_s5726"/>
    <customShpInfo spid="_x0000_s5729"/>
    <customShpInfo spid="_x0000_s5728"/>
    <customShpInfo spid="_x0000_s5731"/>
    <customShpInfo spid="_x0000_s5730"/>
    <customShpInfo spid="_x0000_s5733"/>
    <customShpInfo spid="_x0000_s5734"/>
    <customShpInfo spid="_x0000_s5735"/>
    <customShpInfo spid="_x0000_s5736"/>
    <customShpInfo spid="_x0000_s5737"/>
    <customShpInfo spid="_x0000_s5732"/>
    <customShpInfo spid="_x0000_s5739"/>
    <customShpInfo spid="_x0000_s5738"/>
    <customShpInfo spid="_x0000_s5741"/>
    <customShpInfo spid="_x0000_s5742"/>
    <customShpInfo spid="_x0000_s5743"/>
    <customShpInfo spid="_x0000_s5744"/>
    <customShpInfo spid="_x0000_s5745"/>
    <customShpInfo spid="_x0000_s5740"/>
    <customShpInfo spid="_x0000_s5747"/>
    <customShpInfo spid="_x0000_s5746"/>
    <customShpInfo spid="_x0000_s5749"/>
    <customShpInfo spid="_x0000_s5750"/>
    <customShpInfo spid="_x0000_s5748"/>
    <customShpInfo spid="_x0000_s5752"/>
    <customShpInfo spid="_x0000_s5751"/>
    <customShpInfo spid="_x0000_s5754"/>
    <customShpInfo spid="_x0000_s5755"/>
    <customShpInfo spid="_x0000_s5753"/>
    <customShpInfo spid="_x0000_s5757"/>
    <customShpInfo spid="_x0000_s5756"/>
    <customShpInfo spid="_x0000_s5759"/>
    <customShpInfo spid="_x0000_s5760"/>
    <customShpInfo spid="_x0000_s5761"/>
    <customShpInfo spid="_x0000_s5758"/>
    <customShpInfo spid="_x0000_s5763"/>
    <customShpInfo spid="_x0000_s5762"/>
    <customShpInfo spid="_x0000_s5765"/>
    <customShpInfo spid="_x0000_s5764"/>
    <customShpInfo spid="_x0000_s5767"/>
    <customShpInfo spid="_x0000_s5766"/>
    <customShpInfo spid="_x0000_s5769"/>
    <customShpInfo spid="_x0000_s5768"/>
    <customShpInfo spid="_x0000_s5771"/>
    <customShpInfo spid="_x0000_s5770"/>
    <customShpInfo spid="_x0000_s5773"/>
    <customShpInfo spid="_x0000_s5774"/>
    <customShpInfo spid="_x0000_s5775"/>
    <customShpInfo spid="_x0000_s5776"/>
    <customShpInfo spid="_x0000_s5772"/>
    <customShpInfo spid="_x0000_s5778"/>
    <customShpInfo spid="_x0000_s5777"/>
    <customShpInfo spid="_x0000_s5780"/>
    <customShpInfo spid="_x0000_s5779"/>
    <customShpInfo spid="_x0000_s5782"/>
    <customShpInfo spid="_x0000_s5781"/>
    <customShpInfo spid="_x0000_s5784"/>
    <customShpInfo spid="_x0000_s5783"/>
    <customShpInfo spid="_x0000_s5786"/>
    <customShpInfo spid="_x0000_s5785"/>
    <customShpInfo spid="_x0000_s5788"/>
    <customShpInfo spid="_x0000_s5787"/>
    <customShpInfo spid="_x0000_s5790"/>
    <customShpInfo spid="_x0000_s5789"/>
    <customShpInfo spid="_x0000_s5792"/>
    <customShpInfo spid="_x0000_s5791"/>
    <customShpInfo spid="_x0000_s5794"/>
    <customShpInfo spid="_x0000_s5793"/>
    <customShpInfo spid="_x0000_s5796"/>
    <customShpInfo spid="_x0000_s5795"/>
    <customShpInfo spid="_x0000_s5798"/>
    <customShpInfo spid="_x0000_s5797"/>
    <customShpInfo spid="_x0000_s5800"/>
    <customShpInfo spid="_x0000_s5799"/>
    <customShpInfo spid="_x0000_s5802"/>
    <customShpInfo spid="_x0000_s5801"/>
    <customShpInfo spid="_x0000_s5804"/>
    <customShpInfo spid="_x0000_s5803"/>
    <customShpInfo spid="_x0000_s5806"/>
    <customShpInfo spid="_x0000_s5805"/>
    <customShpInfo spid="_x0000_s5808"/>
    <customShpInfo spid="_x0000_s5807"/>
    <customShpInfo spid="_x0000_s5810"/>
    <customShpInfo spid="_x0000_s5809"/>
    <customShpInfo spid="_x0000_s5812"/>
    <customShpInfo spid="_x0000_s5811"/>
    <customShpInfo spid="_x0000_s5814"/>
    <customShpInfo spid="_x0000_s5813"/>
    <customShpInfo spid="_x0000_s5816"/>
    <customShpInfo spid="_x0000_s5815"/>
    <customShpInfo spid="_x0000_s5818"/>
    <customShpInfo spid="_x0000_s5817"/>
    <customShpInfo spid="_x0000_s5820"/>
    <customShpInfo spid="_x0000_s5819"/>
    <customShpInfo spid="_x0000_s5822"/>
    <customShpInfo spid="_x0000_s5821"/>
    <customShpInfo spid="_x0000_s5824"/>
    <customShpInfo spid="_x0000_s5823"/>
    <customShpInfo spid="_x0000_s5826"/>
    <customShpInfo spid="_x0000_s5825"/>
    <customShpInfo spid="_x0000_s5828"/>
    <customShpInfo spid="_x0000_s5827"/>
    <customShpInfo spid="_x0000_s5830"/>
    <customShpInfo spid="_x0000_s5829"/>
    <customShpInfo spid="_x0000_s5832"/>
    <customShpInfo spid="_x0000_s5831"/>
    <customShpInfo spid="_x0000_s5834"/>
    <customShpInfo spid="_x0000_s5833"/>
    <customShpInfo spid="_x0000_s5836"/>
    <customShpInfo spid="_x0000_s5835"/>
    <customShpInfo spid="_x0000_s5838"/>
    <customShpInfo spid="_x0000_s5837"/>
    <customShpInfo spid="_x0000_s5840"/>
    <customShpInfo spid="_x0000_s5839"/>
    <customShpInfo spid="_x0000_s5622"/>
    <customShpInfo spid="_x0000_s5843"/>
    <customShpInfo spid="_x0000_s5842"/>
    <customShpInfo spid="_x0000_s5845"/>
    <customShpInfo spid="_x0000_s5844"/>
    <customShpInfo spid="_x0000_s5847"/>
    <customShpInfo spid="_x0000_s5846"/>
    <customShpInfo spid="_x0000_s5849"/>
    <customShpInfo spid="_x0000_s5848"/>
    <customShpInfo spid="_x0000_s5851"/>
    <customShpInfo spid="_x0000_s5850"/>
    <customShpInfo spid="_x0000_s5853"/>
    <customShpInfo spid="_x0000_s5852"/>
    <customShpInfo spid="_x0000_s5855"/>
    <customShpInfo spid="_x0000_s5854"/>
    <customShpInfo spid="_x0000_s5857"/>
    <customShpInfo spid="_x0000_s5856"/>
    <customShpInfo spid="_x0000_s5859"/>
    <customShpInfo spid="_x0000_s5858"/>
    <customShpInfo spid="_x0000_s5861"/>
    <customShpInfo spid="_x0000_s5860"/>
    <customShpInfo spid="_x0000_s5863"/>
    <customShpInfo spid="_x0000_s5862"/>
    <customShpInfo spid="_x0000_s5865"/>
    <customShpInfo spid="_x0000_s5864"/>
    <customShpInfo spid="_x0000_s5867"/>
    <customShpInfo spid="_x0000_s5866"/>
    <customShpInfo spid="_x0000_s5869"/>
    <customShpInfo spid="_x0000_s5868"/>
    <customShpInfo spid="_x0000_s5871"/>
    <customShpInfo spid="_x0000_s5870"/>
    <customShpInfo spid="_x0000_s5873"/>
    <customShpInfo spid="_x0000_s5872"/>
    <customShpInfo spid="_x0000_s5875"/>
    <customShpInfo spid="_x0000_s5874"/>
    <customShpInfo spid="_x0000_s5877"/>
    <customShpInfo spid="_x0000_s5876"/>
    <customShpInfo spid="_x0000_s5879"/>
    <customShpInfo spid="_x0000_s5878"/>
    <customShpInfo spid="_x0000_s5881"/>
    <customShpInfo spid="_x0000_s5880"/>
    <customShpInfo spid="_x0000_s5883"/>
    <customShpInfo spid="_x0000_s5882"/>
    <customShpInfo spid="_x0000_s5885"/>
    <customShpInfo spid="_x0000_s5886"/>
    <customShpInfo spid="_x0000_s5887"/>
    <customShpInfo spid="_x0000_s5884"/>
    <customShpInfo spid="_x0000_s5889"/>
    <customShpInfo spid="_x0000_s5888"/>
    <customShpInfo spid="_x0000_s5891"/>
    <customShpInfo spid="_x0000_s5892"/>
    <customShpInfo spid="_x0000_s5890"/>
    <customShpInfo spid="_x0000_s5894"/>
    <customShpInfo spid="_x0000_s5893"/>
    <customShpInfo spid="_x0000_s5896"/>
    <customShpInfo spid="_x0000_s5897"/>
    <customShpInfo spid="_x0000_s5895"/>
    <customShpInfo spid="_x0000_s5899"/>
    <customShpInfo spid="_x0000_s5898"/>
    <customShpInfo spid="_x0000_s5901"/>
    <customShpInfo spid="_x0000_s5900"/>
    <customShpInfo spid="_x0000_s5903"/>
    <customShpInfo spid="_x0000_s5902"/>
    <customShpInfo spid="_x0000_s5905"/>
    <customShpInfo spid="_x0000_s5904"/>
    <customShpInfo spid="_x0000_s5907"/>
    <customShpInfo spid="_x0000_s5906"/>
    <customShpInfo spid="_x0000_s5909"/>
    <customShpInfo spid="_x0000_s5908"/>
    <customShpInfo spid="_x0000_s5911"/>
    <customShpInfo spid="_x0000_s5910"/>
    <customShpInfo spid="_x0000_s5913"/>
    <customShpInfo spid="_x0000_s5912"/>
    <customShpInfo spid="_x0000_s5915"/>
    <customShpInfo spid="_x0000_s5914"/>
    <customShpInfo spid="_x0000_s5917"/>
    <customShpInfo spid="_x0000_s5916"/>
    <customShpInfo spid="_x0000_s5919"/>
    <customShpInfo spid="_x0000_s5918"/>
    <customShpInfo spid="_x0000_s5921"/>
    <customShpInfo spid="_x0000_s5920"/>
    <customShpInfo spid="_x0000_s5923"/>
    <customShpInfo spid="_x0000_s5922"/>
    <customShpInfo spid="_x0000_s5925"/>
    <customShpInfo spid="_x0000_s5924"/>
    <customShpInfo spid="_x0000_s5927"/>
    <customShpInfo spid="_x0000_s5926"/>
    <customShpInfo spid="_x0000_s5929"/>
    <customShpInfo spid="_x0000_s5928"/>
    <customShpInfo spid="_x0000_s5931"/>
    <customShpInfo spid="_x0000_s5930"/>
    <customShpInfo spid="_x0000_s5933"/>
    <customShpInfo spid="_x0000_s5932"/>
    <customShpInfo spid="_x0000_s5935"/>
    <customShpInfo spid="_x0000_s5934"/>
    <customShpInfo spid="_x0000_s5937"/>
    <customShpInfo spid="_x0000_s5936"/>
    <customShpInfo spid="_x0000_s5939"/>
    <customShpInfo spid="_x0000_s5940"/>
    <customShpInfo spid="_x0000_s5938"/>
    <customShpInfo spid="_x0000_s5942"/>
    <customShpInfo spid="_x0000_s5941"/>
    <customShpInfo spid="_x0000_s5944"/>
    <customShpInfo spid="_x0000_s5943"/>
    <customShpInfo spid="_x0000_s5946"/>
    <customShpInfo spid="_x0000_s5945"/>
    <customShpInfo spid="_x0000_s5948"/>
    <customShpInfo spid="_x0000_s5947"/>
    <customShpInfo spid="_x0000_s5950"/>
    <customShpInfo spid="_x0000_s5949"/>
    <customShpInfo spid="_x0000_s5952"/>
    <customShpInfo spid="_x0000_s5951"/>
    <customShpInfo spid="_x0000_s5954"/>
    <customShpInfo spid="_x0000_s5953"/>
    <customShpInfo spid="_x0000_s5956"/>
    <customShpInfo spid="_x0000_s5955"/>
    <customShpInfo spid="_x0000_s5958"/>
    <customShpInfo spid="_x0000_s5957"/>
    <customShpInfo spid="_x0000_s5960"/>
    <customShpInfo spid="_x0000_s5961"/>
    <customShpInfo spid="_x0000_s5959"/>
    <customShpInfo spid="_x0000_s5963"/>
    <customShpInfo spid="_x0000_s5962"/>
    <customShpInfo spid="_x0000_s5965"/>
    <customShpInfo spid="_x0000_s5966"/>
    <customShpInfo spid="_x0000_s5964"/>
    <customShpInfo spid="_x0000_s5968"/>
    <customShpInfo spid="_x0000_s5967"/>
    <customShpInfo spid="_x0000_s5970"/>
    <customShpInfo spid="_x0000_s5971"/>
    <customShpInfo spid="_x0000_s5972"/>
    <customShpInfo spid="_x0000_s5969"/>
    <customShpInfo spid="_x0000_s5974"/>
    <customShpInfo spid="_x0000_s5973"/>
    <customShpInfo spid="_x0000_s5976"/>
    <customShpInfo spid="_x0000_s5975"/>
    <customShpInfo spid="_x0000_s5978"/>
    <customShpInfo spid="_x0000_s5977"/>
    <customShpInfo spid="_x0000_s5980"/>
    <customShpInfo spid="_x0000_s5979"/>
    <customShpInfo spid="_x0000_s5982"/>
    <customShpInfo spid="_x0000_s5981"/>
    <customShpInfo spid="_x0000_s5984"/>
    <customShpInfo spid="_x0000_s5983"/>
    <customShpInfo spid="_x0000_s5986"/>
    <customShpInfo spid="_x0000_s5985"/>
    <customShpInfo spid="_x0000_s5988"/>
    <customShpInfo spid="_x0000_s5987"/>
    <customShpInfo spid="_x0000_s5990"/>
    <customShpInfo spid="_x0000_s5989"/>
    <customShpInfo spid="_x0000_s5992"/>
    <customShpInfo spid="_x0000_s5991"/>
    <customShpInfo spid="_x0000_s5994"/>
    <customShpInfo spid="_x0000_s5993"/>
    <customShpInfo spid="_x0000_s5996"/>
    <customShpInfo spid="_x0000_s5995"/>
    <customShpInfo spid="_x0000_s5998"/>
    <customShpInfo spid="_x0000_s5997"/>
    <customShpInfo spid="_x0000_s6000"/>
    <customShpInfo spid="_x0000_s5999"/>
    <customShpInfo spid="_x0000_s6002"/>
    <customShpInfo spid="_x0000_s6001"/>
    <customShpInfo spid="_x0000_s6004"/>
    <customShpInfo spid="_x0000_s6003"/>
    <customShpInfo spid="_x0000_s6006"/>
    <customShpInfo spid="_x0000_s6005"/>
    <customShpInfo spid="_x0000_s6008"/>
    <customShpInfo spid="_x0000_s6007"/>
    <customShpInfo spid="_x0000_s6010"/>
    <customShpInfo spid="_x0000_s6009"/>
    <customShpInfo spid="_x0000_s6012"/>
    <customShpInfo spid="_x0000_s6011"/>
    <customShpInfo spid="_x0000_s6014"/>
    <customShpInfo spid="_x0000_s6013"/>
    <customShpInfo spid="_x0000_s6016"/>
    <customShpInfo spid="_x0000_s6015"/>
    <customShpInfo spid="_x0000_s6018"/>
    <customShpInfo spid="_x0000_s6017"/>
    <customShpInfo spid="_x0000_s6020"/>
    <customShpInfo spid="_x0000_s6021"/>
    <customShpInfo spid="_x0000_s6022"/>
    <customShpInfo spid="_x0000_s6023"/>
    <customShpInfo spid="_x0000_s6024"/>
    <customShpInfo spid="_x0000_s6025"/>
    <customShpInfo spid="_x0000_s6019"/>
    <customShpInfo spid="_x0000_s6027"/>
    <customShpInfo spid="_x0000_s6026"/>
    <customShpInfo spid="_x0000_s6029"/>
    <customShpInfo spid="_x0000_s6028"/>
    <customShpInfo spid="_x0000_s6031"/>
    <customShpInfo spid="_x0000_s6030"/>
    <customShpInfo spid="_x0000_s6033"/>
    <customShpInfo spid="_x0000_s6032"/>
    <customShpInfo spid="_x0000_s6035"/>
    <customShpInfo spid="_x0000_s6034"/>
    <customShpInfo spid="_x0000_s6037"/>
    <customShpInfo spid="_x0000_s6036"/>
    <customShpInfo spid="_x0000_s6039"/>
    <customShpInfo spid="_x0000_s6038"/>
    <customShpInfo spid="_x0000_s6041"/>
    <customShpInfo spid="_x0000_s6040"/>
    <customShpInfo spid="_x0000_s6043"/>
    <customShpInfo spid="_x0000_s6042"/>
    <customShpInfo spid="_x0000_s6045"/>
    <customShpInfo spid="_x0000_s6044"/>
    <customShpInfo spid="_x0000_s6047"/>
    <customShpInfo spid="_x0000_s6046"/>
    <customShpInfo spid="_x0000_s6049"/>
    <customShpInfo spid="_x0000_s6048"/>
    <customShpInfo spid="_x0000_s6051"/>
    <customShpInfo spid="_x0000_s6050"/>
    <customShpInfo spid="_x0000_s6053"/>
    <customShpInfo spid="_x0000_s6052"/>
    <customShpInfo spid="_x0000_s6055"/>
    <customShpInfo spid="_x0000_s6054"/>
    <customShpInfo spid="_x0000_s6057"/>
    <customShpInfo spid="_x0000_s6056"/>
    <customShpInfo spid="_x0000_s6059"/>
    <customShpInfo spid="_x0000_s6058"/>
    <customShpInfo spid="_x0000_s6061"/>
    <customShpInfo spid="_x0000_s6060"/>
    <customShpInfo spid="_x0000_s6063"/>
    <customShpInfo spid="_x0000_s6062"/>
    <customShpInfo spid="_x0000_s6065"/>
    <customShpInfo spid="_x0000_s6064"/>
    <customShpInfo spid="_x0000_s6067"/>
    <customShpInfo spid="_x0000_s6066"/>
    <customShpInfo spid="_x0000_s6069"/>
    <customShpInfo spid="_x0000_s6068"/>
    <customShpInfo spid="_x0000_s6071"/>
    <customShpInfo spid="_x0000_s6070"/>
    <customShpInfo spid="_x0000_s6073"/>
    <customShpInfo spid="_x0000_s6072"/>
    <customShpInfo spid="_x0000_s6075"/>
    <customShpInfo spid="_x0000_s6074"/>
    <customShpInfo spid="_x0000_s6077"/>
    <customShpInfo spid="_x0000_s6076"/>
    <customShpInfo spid="_x0000_s6079"/>
    <customShpInfo spid="_x0000_s6078"/>
    <customShpInfo spid="_x0000_s6081"/>
    <customShpInfo spid="_x0000_s6080"/>
    <customShpInfo spid="_x0000_s6083"/>
    <customShpInfo spid="_x0000_s6082"/>
    <customShpInfo spid="_x0000_s6085"/>
    <customShpInfo spid="_x0000_s6084"/>
    <customShpInfo spid="_x0000_s6087"/>
    <customShpInfo spid="_x0000_s6086"/>
    <customShpInfo spid="_x0000_s6089"/>
    <customShpInfo spid="_x0000_s6088"/>
    <customShpInfo spid="_x0000_s6091"/>
    <customShpInfo spid="_x0000_s6090"/>
    <customShpInfo spid="_x0000_s6093"/>
    <customShpInfo spid="_x0000_s6092"/>
    <customShpInfo spid="_x0000_s6095"/>
    <customShpInfo spid="_x0000_s6094"/>
    <customShpInfo spid="_x0000_s6097"/>
    <customShpInfo spid="_x0000_s6096"/>
    <customShpInfo spid="_x0000_s6099"/>
    <customShpInfo spid="_x0000_s6098"/>
    <customShpInfo spid="_x0000_s6101"/>
    <customShpInfo spid="_x0000_s6100"/>
    <customShpInfo spid="_x0000_s6103"/>
    <customShpInfo spid="_x0000_s6102"/>
    <customShpInfo spid="_x0000_s6105"/>
    <customShpInfo spid="_x0000_s6104"/>
    <customShpInfo spid="_x0000_s6107"/>
    <customShpInfo spid="_x0000_s6106"/>
    <customShpInfo spid="_x0000_s6109"/>
    <customShpInfo spid="_x0000_s6108"/>
    <customShpInfo spid="_x0000_s6111"/>
    <customShpInfo spid="_x0000_s6112"/>
    <customShpInfo spid="_x0000_s6110"/>
    <customShpInfo spid="_x0000_s6114"/>
    <customShpInfo spid="_x0000_s6113"/>
    <customShpInfo spid="_x0000_s6116"/>
    <customShpInfo spid="_x0000_s6115"/>
    <customShpInfo spid="_x0000_s6118"/>
    <customShpInfo spid="_x0000_s6117"/>
    <customShpInfo spid="_x0000_s6120"/>
    <customShpInfo spid="_x0000_s6119"/>
    <customShpInfo spid="_x0000_s6122"/>
    <customShpInfo spid="_x0000_s6121"/>
    <customShpInfo spid="_x0000_s6124"/>
    <customShpInfo spid="_x0000_s6123"/>
    <customShpInfo spid="_x0000_s6126"/>
    <customShpInfo spid="_x0000_s6125"/>
    <customShpInfo spid="_x0000_s6128"/>
    <customShpInfo spid="_x0000_s6127"/>
    <customShpInfo spid="_x0000_s6130"/>
    <customShpInfo spid="_x0000_s6129"/>
    <customShpInfo spid="_x0000_s6132"/>
    <customShpInfo spid="_x0000_s6131"/>
    <customShpInfo spid="_x0000_s6134"/>
    <customShpInfo spid="_x0000_s6133"/>
    <customShpInfo spid="_x0000_s6136"/>
    <customShpInfo spid="_x0000_s6135"/>
    <customShpInfo spid="_x0000_s6138"/>
    <customShpInfo spid="_x0000_s6137"/>
    <customShpInfo spid="_x0000_s6140"/>
    <customShpInfo spid="_x0000_s6139"/>
    <customShpInfo spid="_x0000_s6142"/>
    <customShpInfo spid="_x0000_s6141"/>
    <customShpInfo spid="_x0000_s6144"/>
    <customShpInfo spid="_x0000_s6143"/>
    <customShpInfo spid="_x0000_s6146"/>
    <customShpInfo spid="_x0000_s6145"/>
    <customShpInfo spid="_x0000_s6148"/>
    <customShpInfo spid="_x0000_s6147"/>
    <customShpInfo spid="_x0000_s6150"/>
    <customShpInfo spid="_x0000_s6149"/>
    <customShpInfo spid="_x0000_s6152"/>
    <customShpInfo spid="_x0000_s6151"/>
    <customShpInfo spid="_x0000_s6154"/>
    <customShpInfo spid="_x0000_s6155"/>
    <customShpInfo spid="_x0000_s6156"/>
    <customShpInfo spid="_x0000_s6157"/>
    <customShpInfo spid="_x0000_s6158"/>
    <customShpInfo spid="_x0000_s6153"/>
    <customShpInfo spid="_x0000_s6160"/>
    <customShpInfo spid="_x0000_s6159"/>
    <customShpInfo spid="_x0000_s6162"/>
    <customShpInfo spid="_x0000_s6161"/>
    <customShpInfo spid="_x0000_s6164"/>
    <customShpInfo spid="_x0000_s6163"/>
    <customShpInfo spid="_x0000_s6166"/>
    <customShpInfo spid="_x0000_s6165"/>
    <customShpInfo spid="_x0000_s6168"/>
    <customShpInfo spid="_x0000_s6167"/>
    <customShpInfo spid="_x0000_s6170"/>
    <customShpInfo spid="_x0000_s6171"/>
    <customShpInfo spid="_x0000_s6172"/>
    <customShpInfo spid="_x0000_s6173"/>
    <customShpInfo spid="_x0000_s6169"/>
    <customShpInfo spid="_x0000_s6175"/>
    <customShpInfo spid="_x0000_s6174"/>
    <customShpInfo spid="_x0000_s6177"/>
    <customShpInfo spid="_x0000_s6178"/>
    <customShpInfo spid="_x0000_s6179"/>
    <customShpInfo spid="_x0000_s6180"/>
    <customShpInfo spid="_x0000_s6176"/>
    <customShpInfo spid="_x0000_s6182"/>
    <customShpInfo spid="_x0000_s6181"/>
    <customShpInfo spid="_x0000_s6184"/>
    <customShpInfo spid="_x0000_s6185"/>
    <customShpInfo spid="_x0000_s6186"/>
    <customShpInfo spid="_x0000_s6187"/>
    <customShpInfo spid="_x0000_s6183"/>
    <customShpInfo spid="_x0000_s6189"/>
    <customShpInfo spid="_x0000_s6188"/>
    <customShpInfo spid="_x0000_s6191"/>
    <customShpInfo spid="_x0000_s6192"/>
    <customShpInfo spid="_x0000_s6193"/>
    <customShpInfo spid="_x0000_s6194"/>
    <customShpInfo spid="_x0000_s6195"/>
    <customShpInfo spid="_x0000_s6190"/>
    <customShpInfo spid="_x0000_s6197"/>
    <customShpInfo spid="_x0000_s6196"/>
    <customShpInfo spid="_x0000_s6199"/>
    <customShpInfo spid="_x0000_s6200"/>
    <customShpInfo spid="_x0000_s6201"/>
    <customShpInfo spid="_x0000_s6202"/>
    <customShpInfo spid="_x0000_s6203"/>
    <customShpInfo spid="_x0000_s6198"/>
    <customShpInfo spid="_x0000_s5841"/>
    <customShpInfo spid="_x0000_s6205"/>
    <customShpInfo spid="_x0000_s6206"/>
    <customShpInfo spid="_x0000_s6204"/>
    <customShpInfo spid="_x0000_s6208"/>
    <customShpInfo spid="_x0000_s6209"/>
    <customShpInfo spid="_x0000_s6210"/>
    <customShpInfo spid="_x0000_s6211"/>
    <customShpInfo spid="_x0000_s6212"/>
    <customShpInfo spid="_x0000_s6213"/>
    <customShpInfo spid="_x0000_s6215"/>
    <customShpInfo spid="_x0000_s6214"/>
    <customShpInfo spid="_x0000_s6217"/>
    <customShpInfo spid="_x0000_s6216"/>
    <customShpInfo spid="_x0000_s6219"/>
    <customShpInfo spid="_x0000_s6218"/>
    <customShpInfo spid="_x0000_s6221"/>
    <customShpInfo spid="_x0000_s6220"/>
    <customShpInfo spid="_x0000_s6223"/>
    <customShpInfo spid="_x0000_s6222"/>
    <customShpInfo spid="_x0000_s6225"/>
    <customShpInfo spid="_x0000_s6224"/>
    <customShpInfo spid="_x0000_s6227"/>
    <customShpInfo spid="_x0000_s6226"/>
    <customShpInfo spid="_x0000_s6229"/>
    <customShpInfo spid="_x0000_s6230"/>
    <customShpInfo spid="_x0000_s6231"/>
    <customShpInfo spid="_x0000_s6228"/>
    <customShpInfo spid="_x0000_s6233"/>
    <customShpInfo spid="_x0000_s6232"/>
    <customShpInfo spid="_x0000_s6235"/>
    <customShpInfo spid="_x0000_s6236"/>
    <customShpInfo spid="_x0000_s6234"/>
    <customShpInfo spid="_x0000_s6238"/>
    <customShpInfo spid="_x0000_s6237"/>
    <customShpInfo spid="_x0000_s6240"/>
    <customShpInfo spid="_x0000_s6241"/>
    <customShpInfo spid="_x0000_s6239"/>
    <customShpInfo spid="_x0000_s6243"/>
    <customShpInfo spid="_x0000_s6242"/>
    <customShpInfo spid="_x0000_s6245"/>
    <customShpInfo spid="_x0000_s6244"/>
    <customShpInfo spid="_x0000_s6247"/>
    <customShpInfo spid="_x0000_s6246"/>
    <customShpInfo spid="_x0000_s6249"/>
    <customShpInfo spid="_x0000_s6248"/>
    <customShpInfo spid="_x0000_s6251"/>
    <customShpInfo spid="_x0000_s6250"/>
    <customShpInfo spid="_x0000_s6253"/>
    <customShpInfo spid="_x0000_s6252"/>
    <customShpInfo spid="_x0000_s6255"/>
    <customShpInfo spid="_x0000_s6254"/>
    <customShpInfo spid="_x0000_s6257"/>
    <customShpInfo spid="_x0000_s6256"/>
    <customShpInfo spid="_x0000_s6259"/>
    <customShpInfo spid="_x0000_s6258"/>
    <customShpInfo spid="_x0000_s6261"/>
    <customShpInfo spid="_x0000_s6260"/>
    <customShpInfo spid="_x0000_s6263"/>
    <customShpInfo spid="_x0000_s6264"/>
    <customShpInfo spid="_x0000_s6262"/>
    <customShpInfo spid="_x0000_s6266"/>
    <customShpInfo spid="_x0000_s6265"/>
    <customShpInfo spid="_x0000_s6268"/>
    <customShpInfo spid="_x0000_s6267"/>
    <customShpInfo spid="_x0000_s6270"/>
    <customShpInfo spid="_x0000_s6269"/>
    <customShpInfo spid="_x0000_s6272"/>
    <customShpInfo spid="_x0000_s6271"/>
    <customShpInfo spid="_x0000_s6274"/>
    <customShpInfo spid="_x0000_s6273"/>
    <customShpInfo spid="_x0000_s6276"/>
    <customShpInfo spid="_x0000_s6275"/>
    <customShpInfo spid="_x0000_s6278"/>
    <customShpInfo spid="_x0000_s6277"/>
    <customShpInfo spid="_x0000_s6280"/>
    <customShpInfo spid="_x0000_s6279"/>
    <customShpInfo spid="_x0000_s6282"/>
    <customShpInfo spid="_x0000_s6281"/>
    <customShpInfo spid="_x0000_s6284"/>
    <customShpInfo spid="_x0000_s6283"/>
    <customShpInfo spid="_x0000_s6286"/>
    <customShpInfo spid="_x0000_s6287"/>
    <customShpInfo spid="_x0000_s6288"/>
    <customShpInfo spid="_x0000_s6289"/>
    <customShpInfo spid="_x0000_s6290"/>
    <customShpInfo spid="_x0000_s6285"/>
    <customShpInfo spid="_x0000_s6292"/>
    <customShpInfo spid="_x0000_s6291"/>
    <customShpInfo spid="_x0000_s6294"/>
    <customShpInfo spid="_x0000_s6295"/>
    <customShpInfo spid="_x0000_s6293"/>
    <customShpInfo spid="_x0000_s6297"/>
    <customShpInfo spid="_x0000_s6296"/>
    <customShpInfo spid="_x0000_s6299"/>
    <customShpInfo spid="_x0000_s6300"/>
    <customShpInfo spid="_x0000_s6298"/>
    <customShpInfo spid="_x0000_s6302"/>
    <customShpInfo spid="_x0000_s6301"/>
    <customShpInfo spid="_x0000_s6304"/>
    <customShpInfo spid="_x0000_s6305"/>
    <customShpInfo spid="_x0000_s6306"/>
    <customShpInfo spid="_x0000_s6303"/>
    <customShpInfo spid="_x0000_s6308"/>
    <customShpInfo spid="_x0000_s6307"/>
    <customShpInfo spid="_x0000_s6310"/>
    <customShpInfo spid="_x0000_s6311"/>
    <customShpInfo spid="_x0000_s6312"/>
    <customShpInfo spid="_x0000_s6313"/>
    <customShpInfo spid="_x0000_s6309"/>
    <customShpInfo spid="_x0000_s6315"/>
    <customShpInfo spid="_x0000_s6314"/>
    <customShpInfo spid="_x0000_s6317"/>
    <customShpInfo spid="_x0000_s6318"/>
    <customShpInfo spid="_x0000_s6319"/>
    <customShpInfo spid="_x0000_s6320"/>
    <customShpInfo spid="_x0000_s6316"/>
    <customShpInfo spid="_x0000_s6322"/>
    <customShpInfo spid="_x0000_s6321"/>
    <customShpInfo spid="_x0000_s6324"/>
    <customShpInfo spid="_x0000_s6323"/>
    <customShpInfo spid="_x0000_s6326"/>
    <customShpInfo spid="_x0000_s6325"/>
    <customShpInfo spid="_x0000_s6328"/>
    <customShpInfo spid="_x0000_s6327"/>
    <customShpInfo spid="_x0000_s6330"/>
    <customShpInfo spid="_x0000_s6329"/>
    <customShpInfo spid="_x0000_s6332"/>
    <customShpInfo spid="_x0000_s6331"/>
    <customShpInfo spid="_x0000_s6334"/>
    <customShpInfo spid="_x0000_s6333"/>
    <customShpInfo spid="_x0000_s6336"/>
    <customShpInfo spid="_x0000_s6335"/>
    <customShpInfo spid="_x0000_s6338"/>
    <customShpInfo spid="_x0000_s6337"/>
    <customShpInfo spid="_x0000_s6340"/>
    <customShpInfo spid="_x0000_s6339"/>
    <customShpInfo spid="_x0000_s6342"/>
    <customShpInfo spid="_x0000_s6341"/>
    <customShpInfo spid="_x0000_s6344"/>
    <customShpInfo spid="_x0000_s6345"/>
    <customShpInfo spid="_x0000_s6346"/>
    <customShpInfo spid="_x0000_s6347"/>
    <customShpInfo spid="_x0000_s6343"/>
    <customShpInfo spid="_x0000_s6349"/>
    <customShpInfo spid="_x0000_s6348"/>
    <customShpInfo spid="_x0000_s6351"/>
    <customShpInfo spid="_x0000_s6352"/>
    <customShpInfo spid="_x0000_s6353"/>
    <customShpInfo spid="_x0000_s6354"/>
    <customShpInfo spid="_x0000_s6355"/>
    <customShpInfo spid="_x0000_s6350"/>
    <customShpInfo spid="_x0000_s6357"/>
    <customShpInfo spid="_x0000_s6356"/>
    <customShpInfo spid="_x0000_s6359"/>
    <customShpInfo spid="_x0000_s6360"/>
    <customShpInfo spid="_x0000_s6361"/>
    <customShpInfo spid="_x0000_s6362"/>
    <customShpInfo spid="_x0000_s6363"/>
    <customShpInfo spid="_x0000_s6358"/>
    <customShpInfo spid="_x0000_s6365"/>
    <customShpInfo spid="_x0000_s6364"/>
    <customShpInfo spid="_x0000_s6367"/>
    <customShpInfo spid="_x0000_s6366"/>
    <customShpInfo spid="_x0000_s6369"/>
    <customShpInfo spid="_x0000_s6368"/>
    <customShpInfo spid="_x0000_s6371"/>
    <customShpInfo spid="_x0000_s6370"/>
    <customShpInfo spid="_x0000_s6373"/>
    <customShpInfo spid="_x0000_s6372"/>
    <customShpInfo spid="_x0000_s6375"/>
    <customShpInfo spid="_x0000_s6374"/>
    <customShpInfo spid="_x0000_s6377"/>
    <customShpInfo spid="_x0000_s6376"/>
    <customShpInfo spid="_x0000_s6379"/>
    <customShpInfo spid="_x0000_s6378"/>
    <customShpInfo spid="_x0000_s6381"/>
    <customShpInfo spid="_x0000_s6380"/>
    <customShpInfo spid="_x0000_s6383"/>
    <customShpInfo spid="_x0000_s6382"/>
    <customShpInfo spid="_x0000_s6385"/>
    <customShpInfo spid="_x0000_s6384"/>
    <customShpInfo spid="_x0000_s6387"/>
    <customShpInfo spid="_x0000_s6386"/>
    <customShpInfo spid="_x0000_s6389"/>
    <customShpInfo spid="_x0000_s6388"/>
    <customShpInfo spid="_x0000_s6391"/>
    <customShpInfo spid="_x0000_s6390"/>
    <customShpInfo spid="_x0000_s6393"/>
    <customShpInfo spid="_x0000_s6392"/>
    <customShpInfo spid="_x0000_s6395"/>
    <customShpInfo spid="_x0000_s6394"/>
    <customShpInfo spid="_x0000_s6397"/>
    <customShpInfo spid="_x0000_s6396"/>
    <customShpInfo spid="_x0000_s6399"/>
    <customShpInfo spid="_x0000_s6398"/>
    <customShpInfo spid="_x0000_s6401"/>
    <customShpInfo spid="_x0000_s6400"/>
    <customShpInfo spid="_x0000_s6403"/>
    <customShpInfo spid="_x0000_s6402"/>
    <customShpInfo spid="_x0000_s6405"/>
    <customShpInfo spid="_x0000_s6404"/>
    <customShpInfo spid="_x0000_s6407"/>
    <customShpInfo spid="_x0000_s6406"/>
    <customShpInfo spid="_x0000_s6409"/>
    <customShpInfo spid="_x0000_s6408"/>
    <customShpInfo spid="_x0000_s6411"/>
    <customShpInfo spid="_x0000_s6410"/>
    <customShpInfo spid="_x0000_s6413"/>
    <customShpInfo spid="_x0000_s6412"/>
    <customShpInfo spid="_x0000_s6415"/>
    <customShpInfo spid="_x0000_s6414"/>
    <customShpInfo spid="_x0000_s6417"/>
    <customShpInfo spid="_x0000_s6416"/>
    <customShpInfo spid="_x0000_s6419"/>
    <customShpInfo spid="_x0000_s6418"/>
    <customShpInfo spid="_x0000_s6421"/>
    <customShpInfo spid="_x0000_s6420"/>
    <customShpInfo spid="_x0000_s6423"/>
    <customShpInfo spid="_x0000_s6422"/>
    <customShpInfo spid="_x0000_s6425"/>
    <customShpInfo spid="_x0000_s6424"/>
    <customShpInfo spid="_x0000_s6427"/>
    <customShpInfo spid="_x0000_s6426"/>
    <customShpInfo spid="_x0000_s6207"/>
    <customShpInfo spid="_x0000_s6430"/>
    <customShpInfo spid="_x0000_s6429"/>
    <customShpInfo spid="_x0000_s6432"/>
    <customShpInfo spid="_x0000_s6431"/>
    <customShpInfo spid="_x0000_s6434"/>
    <customShpInfo spid="_x0000_s6433"/>
    <customShpInfo spid="_x0000_s6436"/>
    <customShpInfo spid="_x0000_s6435"/>
    <customShpInfo spid="_x0000_s6438"/>
    <customShpInfo spid="_x0000_s6437"/>
    <customShpInfo spid="_x0000_s6440"/>
    <customShpInfo spid="_x0000_s6439"/>
    <customShpInfo spid="_x0000_s6442"/>
    <customShpInfo spid="_x0000_s6441"/>
    <customShpInfo spid="_x0000_s6444"/>
    <customShpInfo spid="_x0000_s6443"/>
    <customShpInfo spid="_x0000_s6446"/>
    <customShpInfo spid="_x0000_s6445"/>
    <customShpInfo spid="_x0000_s6448"/>
    <customShpInfo spid="_x0000_s6447"/>
    <customShpInfo spid="_x0000_s6450"/>
    <customShpInfo spid="_x0000_s6449"/>
    <customShpInfo spid="_x0000_s6452"/>
    <customShpInfo spid="_x0000_s6451"/>
    <customShpInfo spid="_x0000_s6454"/>
    <customShpInfo spid="_x0000_s6453"/>
    <customShpInfo spid="_x0000_s6456"/>
    <customShpInfo spid="_x0000_s6455"/>
    <customShpInfo spid="_x0000_s6458"/>
    <customShpInfo spid="_x0000_s6457"/>
    <customShpInfo spid="_x0000_s6460"/>
    <customShpInfo spid="_x0000_s6459"/>
    <customShpInfo spid="_x0000_s6462"/>
    <customShpInfo spid="_x0000_s6461"/>
    <customShpInfo spid="_x0000_s6464"/>
    <customShpInfo spid="_x0000_s6463"/>
    <customShpInfo spid="_x0000_s6466"/>
    <customShpInfo spid="_x0000_s6465"/>
    <customShpInfo spid="_x0000_s6468"/>
    <customShpInfo spid="_x0000_s6467"/>
    <customShpInfo spid="_x0000_s6470"/>
    <customShpInfo spid="_x0000_s6469"/>
    <customShpInfo spid="_x0000_s6472"/>
    <customShpInfo spid="_x0000_s6471"/>
    <customShpInfo spid="_x0000_s6474"/>
    <customShpInfo spid="_x0000_s6473"/>
    <customShpInfo spid="_x0000_s6476"/>
    <customShpInfo spid="_x0000_s6475"/>
    <customShpInfo spid="_x0000_s6478"/>
    <customShpInfo spid="_x0000_s6477"/>
    <customShpInfo spid="_x0000_s6480"/>
    <customShpInfo spid="_x0000_s6479"/>
    <customShpInfo spid="_x0000_s6482"/>
    <customShpInfo spid="_x0000_s6481"/>
    <customShpInfo spid="_x0000_s6484"/>
    <customShpInfo spid="_x0000_s6483"/>
    <customShpInfo spid="_x0000_s6486"/>
    <customShpInfo spid="_x0000_s6485"/>
    <customShpInfo spid="_x0000_s6488"/>
    <customShpInfo spid="_x0000_s6487"/>
    <customShpInfo spid="_x0000_s6490"/>
    <customShpInfo spid="_x0000_s6489"/>
    <customShpInfo spid="_x0000_s6492"/>
    <customShpInfo spid="_x0000_s6491"/>
    <customShpInfo spid="_x0000_s6494"/>
    <customShpInfo spid="_x0000_s6493"/>
    <customShpInfo spid="_x0000_s6496"/>
    <customShpInfo spid="_x0000_s6495"/>
    <customShpInfo spid="_x0000_s6498"/>
    <customShpInfo spid="_x0000_s6497"/>
    <customShpInfo spid="_x0000_s6500"/>
    <customShpInfo spid="_x0000_s6499"/>
    <customShpInfo spid="_x0000_s6502"/>
    <customShpInfo spid="_x0000_s6501"/>
    <customShpInfo spid="_x0000_s6504"/>
    <customShpInfo spid="_x0000_s6503"/>
    <customShpInfo spid="_x0000_s6506"/>
    <customShpInfo spid="_x0000_s6505"/>
    <customShpInfo spid="_x0000_s6508"/>
    <customShpInfo spid="_x0000_s6507"/>
    <customShpInfo spid="_x0000_s6510"/>
    <customShpInfo spid="_x0000_s6509"/>
    <customShpInfo spid="_x0000_s6512"/>
    <customShpInfo spid="_x0000_s6511"/>
    <customShpInfo spid="_x0000_s6514"/>
    <customShpInfo spid="_x0000_s6513"/>
    <customShpInfo spid="_x0000_s6516"/>
    <customShpInfo spid="_x0000_s6515"/>
    <customShpInfo spid="_x0000_s6518"/>
    <customShpInfo spid="_x0000_s6517"/>
    <customShpInfo spid="_x0000_s6520"/>
    <customShpInfo spid="_x0000_s6519"/>
    <customShpInfo spid="_x0000_s6522"/>
    <customShpInfo spid="_x0000_s6521"/>
    <customShpInfo spid="_x0000_s6524"/>
    <customShpInfo spid="_x0000_s6523"/>
    <customShpInfo spid="_x0000_s6526"/>
    <customShpInfo spid="_x0000_s6525"/>
    <customShpInfo spid="_x0000_s6528"/>
    <customShpInfo spid="_x0000_s6527"/>
    <customShpInfo spid="_x0000_s6530"/>
    <customShpInfo spid="_x0000_s6529"/>
    <customShpInfo spid="_x0000_s6532"/>
    <customShpInfo spid="_x0000_s6531"/>
    <customShpInfo spid="_x0000_s6534"/>
    <customShpInfo spid="_x0000_s6533"/>
    <customShpInfo spid="_x0000_s6536"/>
    <customShpInfo spid="_x0000_s6535"/>
    <customShpInfo spid="_x0000_s6538"/>
    <customShpInfo spid="_x0000_s6537"/>
    <customShpInfo spid="_x0000_s6540"/>
    <customShpInfo spid="_x0000_s6539"/>
    <customShpInfo spid="_x0000_s6542"/>
    <customShpInfo spid="_x0000_s6541"/>
    <customShpInfo spid="_x0000_s6544"/>
    <customShpInfo spid="_x0000_s6543"/>
    <customShpInfo spid="_x0000_s6546"/>
    <customShpInfo spid="_x0000_s6545"/>
    <customShpInfo spid="_x0000_s6548"/>
    <customShpInfo spid="_x0000_s6547"/>
    <customShpInfo spid="_x0000_s6550"/>
    <customShpInfo spid="_x0000_s6549"/>
    <customShpInfo spid="_x0000_s6552"/>
    <customShpInfo spid="_x0000_s6551"/>
    <customShpInfo spid="_x0000_s6554"/>
    <customShpInfo spid="_x0000_s6553"/>
    <customShpInfo spid="_x0000_s6556"/>
    <customShpInfo spid="_x0000_s6555"/>
    <customShpInfo spid="_x0000_s6558"/>
    <customShpInfo spid="_x0000_s6557"/>
    <customShpInfo spid="_x0000_s6560"/>
    <customShpInfo spid="_x0000_s6559"/>
    <customShpInfo spid="_x0000_s6562"/>
    <customShpInfo spid="_x0000_s6561"/>
    <customShpInfo spid="_x0000_s6564"/>
    <customShpInfo spid="_x0000_s6563"/>
    <customShpInfo spid="_x0000_s6566"/>
    <customShpInfo spid="_x0000_s6565"/>
    <customShpInfo spid="_x0000_s6568"/>
    <customShpInfo spid="_x0000_s6567"/>
    <customShpInfo spid="_x0000_s6570"/>
    <customShpInfo spid="_x0000_s6569"/>
    <customShpInfo spid="_x0000_s6572"/>
    <customShpInfo spid="_x0000_s6571"/>
    <customShpInfo spid="_x0000_s6574"/>
    <customShpInfo spid="_x0000_s6573"/>
    <customShpInfo spid="_x0000_s6576"/>
    <customShpInfo spid="_x0000_s6575"/>
    <customShpInfo spid="_x0000_s6578"/>
    <customShpInfo spid="_x0000_s6577"/>
    <customShpInfo spid="_x0000_s6580"/>
    <customShpInfo spid="_x0000_s6579"/>
    <customShpInfo spid="_x0000_s6582"/>
    <customShpInfo spid="_x0000_s6581"/>
    <customShpInfo spid="_x0000_s6584"/>
    <customShpInfo spid="_x0000_s6583"/>
    <customShpInfo spid="_x0000_s6586"/>
    <customShpInfo spid="_x0000_s6585"/>
    <customShpInfo spid="_x0000_s6588"/>
    <customShpInfo spid="_x0000_s6587"/>
    <customShpInfo spid="_x0000_s6590"/>
    <customShpInfo spid="_x0000_s6589"/>
    <customShpInfo spid="_x0000_s6592"/>
    <customShpInfo spid="_x0000_s6591"/>
    <customShpInfo spid="_x0000_s6594"/>
    <customShpInfo spid="_x0000_s6593"/>
    <customShpInfo spid="_x0000_s6596"/>
    <customShpInfo spid="_x0000_s6595"/>
    <customShpInfo spid="_x0000_s6598"/>
    <customShpInfo spid="_x0000_s6597"/>
    <customShpInfo spid="_x0000_s6600"/>
    <customShpInfo spid="_x0000_s6599"/>
    <customShpInfo spid="_x0000_s6602"/>
    <customShpInfo spid="_x0000_s6601"/>
    <customShpInfo spid="_x0000_s6604"/>
    <customShpInfo spid="_x0000_s6603"/>
    <customShpInfo spid="_x0000_s6606"/>
    <customShpInfo spid="_x0000_s6605"/>
    <customShpInfo spid="_x0000_s6608"/>
    <customShpInfo spid="_x0000_s6607"/>
    <customShpInfo spid="_x0000_s6610"/>
    <customShpInfo spid="_x0000_s6609"/>
    <customShpInfo spid="_x0000_s6612"/>
    <customShpInfo spid="_x0000_s6611"/>
    <customShpInfo spid="_x0000_s6614"/>
    <customShpInfo spid="_x0000_s6613"/>
    <customShpInfo spid="_x0000_s6616"/>
    <customShpInfo spid="_x0000_s6615"/>
    <customShpInfo spid="_x0000_s6618"/>
    <customShpInfo spid="_x0000_s6617"/>
    <customShpInfo spid="_x0000_s6620"/>
    <customShpInfo spid="_x0000_s6619"/>
    <customShpInfo spid="_x0000_s6622"/>
    <customShpInfo spid="_x0000_s6621"/>
    <customShpInfo spid="_x0000_s6624"/>
    <customShpInfo spid="_x0000_s6623"/>
    <customShpInfo spid="_x0000_s6626"/>
    <customShpInfo spid="_x0000_s6625"/>
    <customShpInfo spid="_x0000_s6628"/>
    <customShpInfo spid="_x0000_s6627"/>
    <customShpInfo spid="_x0000_s6630"/>
    <customShpInfo spid="_x0000_s6629"/>
    <customShpInfo spid="_x0000_s6632"/>
    <customShpInfo spid="_x0000_s6631"/>
    <customShpInfo spid="_x0000_s6634"/>
    <customShpInfo spid="_x0000_s6633"/>
    <customShpInfo spid="_x0000_s6636"/>
    <customShpInfo spid="_x0000_s6635"/>
    <customShpInfo spid="_x0000_s6638"/>
    <customShpInfo spid="_x0000_s6637"/>
    <customShpInfo spid="_x0000_s6640"/>
    <customShpInfo spid="_x0000_s6639"/>
    <customShpInfo spid="_x0000_s6642"/>
    <customShpInfo spid="_x0000_s6641"/>
    <customShpInfo spid="_x0000_s6644"/>
    <customShpInfo spid="_x0000_s6643"/>
    <customShpInfo spid="_x0000_s6646"/>
    <customShpInfo spid="_x0000_s6645"/>
    <customShpInfo spid="_x0000_s6648"/>
    <customShpInfo spid="_x0000_s6647"/>
    <customShpInfo spid="_x0000_s6650"/>
    <customShpInfo spid="_x0000_s6649"/>
    <customShpInfo spid="_x0000_s6652"/>
    <customShpInfo spid="_x0000_s6651"/>
    <customShpInfo spid="_x0000_s6654"/>
    <customShpInfo spid="_x0000_s6653"/>
    <customShpInfo spid="_x0000_s6656"/>
    <customShpInfo spid="_x0000_s6655"/>
    <customShpInfo spid="_x0000_s6658"/>
    <customShpInfo spid="_x0000_s6657"/>
    <customShpInfo spid="_x0000_s6660"/>
    <customShpInfo spid="_x0000_s6659"/>
    <customShpInfo spid="_x0000_s6662"/>
    <customShpInfo spid="_x0000_s6661"/>
    <customShpInfo spid="_x0000_s6664"/>
    <customShpInfo spid="_x0000_s6663"/>
    <customShpInfo spid="_x0000_s6666"/>
    <customShpInfo spid="_x0000_s6665"/>
    <customShpInfo spid="_x0000_s6668"/>
    <customShpInfo spid="_x0000_s6667"/>
    <customShpInfo spid="_x0000_s6670"/>
    <customShpInfo spid="_x0000_s6669"/>
    <customShpInfo spid="_x0000_s6672"/>
    <customShpInfo spid="_x0000_s6671"/>
    <customShpInfo spid="_x0000_s6674"/>
    <customShpInfo spid="_x0000_s6673"/>
    <customShpInfo spid="_x0000_s6676"/>
    <customShpInfo spid="_x0000_s6675"/>
    <customShpInfo spid="_x0000_s6678"/>
    <customShpInfo spid="_x0000_s6677"/>
    <customShpInfo spid="_x0000_s6680"/>
    <customShpInfo spid="_x0000_s6679"/>
    <customShpInfo spid="_x0000_s6682"/>
    <customShpInfo spid="_x0000_s6681"/>
    <customShpInfo spid="_x0000_s6684"/>
    <customShpInfo spid="_x0000_s6683"/>
    <customShpInfo spid="_x0000_s6686"/>
    <customShpInfo spid="_x0000_s6685"/>
    <customShpInfo spid="_x0000_s6688"/>
    <customShpInfo spid="_x0000_s6687"/>
    <customShpInfo spid="_x0000_s6690"/>
    <customShpInfo spid="_x0000_s6689"/>
    <customShpInfo spid="_x0000_s6692"/>
    <customShpInfo spid="_x0000_s6691"/>
    <customShpInfo spid="_x0000_s6694"/>
    <customShpInfo spid="_x0000_s6693"/>
    <customShpInfo spid="_x0000_s6696"/>
    <customShpInfo spid="_x0000_s6695"/>
    <customShpInfo spid="_x0000_s6698"/>
    <customShpInfo spid="_x0000_s6697"/>
    <customShpInfo spid="_x0000_s6700"/>
    <customShpInfo spid="_x0000_s6699"/>
    <customShpInfo spid="_x0000_s6702"/>
    <customShpInfo spid="_x0000_s6701"/>
    <customShpInfo spid="_x0000_s6704"/>
    <customShpInfo spid="_x0000_s6703"/>
    <customShpInfo spid="_x0000_s6706"/>
    <customShpInfo spid="_x0000_s6705"/>
    <customShpInfo spid="_x0000_s6708"/>
    <customShpInfo spid="_x0000_s6707"/>
    <customShpInfo spid="_x0000_s6710"/>
    <customShpInfo spid="_x0000_s6709"/>
    <customShpInfo spid="_x0000_s6712"/>
    <customShpInfo spid="_x0000_s6711"/>
    <customShpInfo spid="_x0000_s6714"/>
    <customShpInfo spid="_x0000_s6713"/>
    <customShpInfo spid="_x0000_s6716"/>
    <customShpInfo spid="_x0000_s6715"/>
    <customShpInfo spid="_x0000_s6718"/>
    <customShpInfo spid="_x0000_s6717"/>
    <customShpInfo spid="_x0000_s6720"/>
    <customShpInfo spid="_x0000_s6719"/>
    <customShpInfo spid="_x0000_s6722"/>
    <customShpInfo spid="_x0000_s6721"/>
    <customShpInfo spid="_x0000_s6724"/>
    <customShpInfo spid="_x0000_s6723"/>
    <customShpInfo spid="_x0000_s6726"/>
    <customShpInfo spid="_x0000_s6725"/>
    <customShpInfo spid="_x0000_s6728"/>
    <customShpInfo spid="_x0000_s6727"/>
    <customShpInfo spid="_x0000_s6730"/>
    <customShpInfo spid="_x0000_s6729"/>
    <customShpInfo spid="_x0000_s6732"/>
    <customShpInfo spid="_x0000_s6731"/>
    <customShpInfo spid="_x0000_s6734"/>
    <customShpInfo spid="_x0000_s6733"/>
    <customShpInfo spid="_x0000_s6736"/>
    <customShpInfo spid="_x0000_s6735"/>
    <customShpInfo spid="_x0000_s6738"/>
    <customShpInfo spid="_x0000_s6737"/>
    <customShpInfo spid="_x0000_s6740"/>
    <customShpInfo spid="_x0000_s6739"/>
    <customShpInfo spid="_x0000_s6742"/>
    <customShpInfo spid="_x0000_s6741"/>
    <customShpInfo spid="_x0000_s6744"/>
    <customShpInfo spid="_x0000_s6743"/>
    <customShpInfo spid="_x0000_s6746"/>
    <customShpInfo spid="_x0000_s6745"/>
    <customShpInfo spid="_x0000_s6748"/>
    <customShpInfo spid="_x0000_s6747"/>
    <customShpInfo spid="_x0000_s6750"/>
    <customShpInfo spid="_x0000_s6749"/>
    <customShpInfo spid="_x0000_s6752"/>
    <customShpInfo spid="_x0000_s6751"/>
    <customShpInfo spid="_x0000_s6754"/>
    <customShpInfo spid="_x0000_s6753"/>
    <customShpInfo spid="_x0000_s6756"/>
    <customShpInfo spid="_x0000_s6755"/>
    <customShpInfo spid="_x0000_s6758"/>
    <customShpInfo spid="_x0000_s6757"/>
    <customShpInfo spid="_x0000_s6760"/>
    <customShpInfo spid="_x0000_s6759"/>
    <customShpInfo spid="_x0000_s6762"/>
    <customShpInfo spid="_x0000_s6761"/>
    <customShpInfo spid="_x0000_s6764"/>
    <customShpInfo spid="_x0000_s6763"/>
    <customShpInfo spid="_x0000_s6766"/>
    <customShpInfo spid="_x0000_s6765"/>
    <customShpInfo spid="_x0000_s6768"/>
    <customShpInfo spid="_x0000_s6767"/>
    <customShpInfo spid="_x0000_s6770"/>
    <customShpInfo spid="_x0000_s6769"/>
    <customShpInfo spid="_x0000_s6772"/>
    <customShpInfo spid="_x0000_s6771"/>
    <customShpInfo spid="_x0000_s6774"/>
    <customShpInfo spid="_x0000_s6773"/>
    <customShpInfo spid="_x0000_s6776"/>
    <customShpInfo spid="_x0000_s6775"/>
    <customShpInfo spid="_x0000_s6778"/>
    <customShpInfo spid="_x0000_s6777"/>
    <customShpInfo spid="_x0000_s6780"/>
    <customShpInfo spid="_x0000_s6779"/>
    <customShpInfo spid="_x0000_s6782"/>
    <customShpInfo spid="_x0000_s6781"/>
    <customShpInfo spid="_x0000_s6784"/>
    <customShpInfo spid="_x0000_s6783"/>
    <customShpInfo spid="_x0000_s6786"/>
    <customShpInfo spid="_x0000_s6785"/>
    <customShpInfo spid="_x0000_s6788"/>
    <customShpInfo spid="_x0000_s6787"/>
    <customShpInfo spid="_x0000_s6790"/>
    <customShpInfo spid="_x0000_s6789"/>
    <customShpInfo spid="_x0000_s6792"/>
    <customShpInfo spid="_x0000_s6791"/>
    <customShpInfo spid="_x0000_s6794"/>
    <customShpInfo spid="_x0000_s6793"/>
    <customShpInfo spid="_x0000_s6796"/>
    <customShpInfo spid="_x0000_s6795"/>
    <customShpInfo spid="_x0000_s6798"/>
    <customShpInfo spid="_x0000_s6797"/>
    <customShpInfo spid="_x0000_s6800"/>
    <customShpInfo spid="_x0000_s6799"/>
    <customShpInfo spid="_x0000_s6802"/>
    <customShpInfo spid="_x0000_s6801"/>
    <customShpInfo spid="_x0000_s6804"/>
    <customShpInfo spid="_x0000_s6803"/>
    <customShpInfo spid="_x0000_s6806"/>
    <customShpInfo spid="_x0000_s6805"/>
    <customShpInfo spid="_x0000_s6808"/>
    <customShpInfo spid="_x0000_s6807"/>
    <customShpInfo spid="_x0000_s6810"/>
    <customShpInfo spid="_x0000_s6809"/>
    <customShpInfo spid="_x0000_s6812"/>
    <customShpInfo spid="_x0000_s6811"/>
    <customShpInfo spid="_x0000_s6814"/>
    <customShpInfo spid="_x0000_s6813"/>
    <customShpInfo spid="_x0000_s6816"/>
    <customShpInfo spid="_x0000_s6815"/>
    <customShpInfo spid="_x0000_s6818"/>
    <customShpInfo spid="_x0000_s6817"/>
    <customShpInfo spid="_x0000_s6820"/>
    <customShpInfo spid="_x0000_s6819"/>
    <customShpInfo spid="_x0000_s6822"/>
    <customShpInfo spid="_x0000_s6821"/>
    <customShpInfo spid="_x0000_s6824"/>
    <customShpInfo spid="_x0000_s6823"/>
    <customShpInfo spid="_x0000_s6826"/>
    <customShpInfo spid="_x0000_s6825"/>
    <customShpInfo spid="_x0000_s6828"/>
    <customShpInfo spid="_x0000_s6827"/>
    <customShpInfo spid="_x0000_s6830"/>
    <customShpInfo spid="_x0000_s6829"/>
    <customShpInfo spid="_x0000_s6832"/>
    <customShpInfo spid="_x0000_s6831"/>
    <customShpInfo spid="_x0000_s6834"/>
    <customShpInfo spid="_x0000_s6833"/>
    <customShpInfo spid="_x0000_s6836"/>
    <customShpInfo spid="_x0000_s6835"/>
    <customShpInfo spid="_x0000_s6838"/>
    <customShpInfo spid="_x0000_s6837"/>
    <customShpInfo spid="_x0000_s6840"/>
    <customShpInfo spid="_x0000_s6839"/>
    <customShpInfo spid="_x0000_s6842"/>
    <customShpInfo spid="_x0000_s6841"/>
    <customShpInfo spid="_x0000_s6844"/>
    <customShpInfo spid="_x0000_s6843"/>
    <customShpInfo spid="_x0000_s6846"/>
    <customShpInfo spid="_x0000_s6845"/>
    <customShpInfo spid="_x0000_s6848"/>
    <customShpInfo spid="_x0000_s6847"/>
    <customShpInfo spid="_x0000_s6850"/>
    <customShpInfo spid="_x0000_s6849"/>
    <customShpInfo spid="_x0000_s6852"/>
    <customShpInfo spid="_x0000_s6851"/>
    <customShpInfo spid="_x0000_s6854"/>
    <customShpInfo spid="_x0000_s6853"/>
    <customShpInfo spid="_x0000_s6856"/>
    <customShpInfo spid="_x0000_s6855"/>
    <customShpInfo spid="_x0000_s6858"/>
    <customShpInfo spid="_x0000_s6857"/>
    <customShpInfo spid="_x0000_s6860"/>
    <customShpInfo spid="_x0000_s6859"/>
    <customShpInfo spid="_x0000_s6862"/>
    <customShpInfo spid="_x0000_s6861"/>
    <customShpInfo spid="_x0000_s6864"/>
    <customShpInfo spid="_x0000_s6863"/>
    <customShpInfo spid="_x0000_s6866"/>
    <customShpInfo spid="_x0000_s6865"/>
    <customShpInfo spid="_x0000_s6868"/>
    <customShpInfo spid="_x0000_s6867"/>
    <customShpInfo spid="_x0000_s6870"/>
    <customShpInfo spid="_x0000_s6869"/>
    <customShpInfo spid="_x0000_s6872"/>
    <customShpInfo spid="_x0000_s6871"/>
    <customShpInfo spid="_x0000_s6874"/>
    <customShpInfo spid="_x0000_s6873"/>
    <customShpInfo spid="_x0000_s6876"/>
    <customShpInfo spid="_x0000_s6875"/>
    <customShpInfo spid="_x0000_s6878"/>
    <customShpInfo spid="_x0000_s6877"/>
    <customShpInfo spid="_x0000_s6880"/>
    <customShpInfo spid="_x0000_s6879"/>
    <customShpInfo spid="_x0000_s6882"/>
    <customShpInfo spid="_x0000_s6881"/>
    <customShpInfo spid="_x0000_s6884"/>
    <customShpInfo spid="_x0000_s6883"/>
    <customShpInfo spid="_x0000_s6886"/>
    <customShpInfo spid="_x0000_s6885"/>
    <customShpInfo spid="_x0000_s6888"/>
    <customShpInfo spid="_x0000_s6887"/>
    <customShpInfo spid="_x0000_s6890"/>
    <customShpInfo spid="_x0000_s6889"/>
    <customShpInfo spid="_x0000_s6892"/>
    <customShpInfo spid="_x0000_s6891"/>
    <customShpInfo spid="_x0000_s6894"/>
    <customShpInfo spid="_x0000_s6893"/>
    <customShpInfo spid="_x0000_s6896"/>
    <customShpInfo spid="_x0000_s6895"/>
    <customShpInfo spid="_x0000_s6898"/>
    <customShpInfo spid="_x0000_s6897"/>
    <customShpInfo spid="_x0000_s6900"/>
    <customShpInfo spid="_x0000_s6899"/>
    <customShpInfo spid="_x0000_s6902"/>
    <customShpInfo spid="_x0000_s6901"/>
    <customShpInfo spid="_x0000_s6904"/>
    <customShpInfo spid="_x0000_s6903"/>
    <customShpInfo spid="_x0000_s6906"/>
    <customShpInfo spid="_x0000_s6905"/>
    <customShpInfo spid="_x0000_s6908"/>
    <customShpInfo spid="_x0000_s6907"/>
    <customShpInfo spid="_x0000_s6910"/>
    <customShpInfo spid="_x0000_s6909"/>
    <customShpInfo spid="_x0000_s6912"/>
    <customShpInfo spid="_x0000_s6911"/>
    <customShpInfo spid="_x0000_s6914"/>
    <customShpInfo spid="_x0000_s6913"/>
    <customShpInfo spid="_x0000_s6916"/>
    <customShpInfo spid="_x0000_s6917"/>
    <customShpInfo spid="_x0000_s6915"/>
    <customShpInfo spid="_x0000_s6919"/>
    <customShpInfo spid="_x0000_s6918"/>
    <customShpInfo spid="_x0000_s6921"/>
    <customShpInfo spid="_x0000_s6920"/>
    <customShpInfo spid="_x0000_s6923"/>
    <customShpInfo spid="_x0000_s6922"/>
    <customShpInfo spid="_x0000_s6925"/>
    <customShpInfo spid="_x0000_s6924"/>
    <customShpInfo spid="_x0000_s6927"/>
    <customShpInfo spid="_x0000_s6926"/>
    <customShpInfo spid="_x0000_s6929"/>
    <customShpInfo spid="_x0000_s6928"/>
    <customShpInfo spid="_x0000_s6931"/>
    <customShpInfo spid="_x0000_s6930"/>
    <customShpInfo spid="_x0000_s6933"/>
    <customShpInfo spid="_x0000_s6932"/>
    <customShpInfo spid="_x0000_s6935"/>
    <customShpInfo spid="_x0000_s6934"/>
    <customShpInfo spid="_x0000_s6937"/>
    <customShpInfo spid="_x0000_s6936"/>
    <customShpInfo spid="_x0000_s6939"/>
    <customShpInfo spid="_x0000_s6938"/>
    <customShpInfo spid="_x0000_s6941"/>
    <customShpInfo spid="_x0000_s6940"/>
    <customShpInfo spid="_x0000_s6943"/>
    <customShpInfo spid="_x0000_s6942"/>
    <customShpInfo spid="_x0000_s6945"/>
    <customShpInfo spid="_x0000_s6944"/>
    <customShpInfo spid="_x0000_s6947"/>
    <customShpInfo spid="_x0000_s6946"/>
    <customShpInfo spid="_x0000_s6949"/>
    <customShpInfo spid="_x0000_s6948"/>
    <customShpInfo spid="_x0000_s6951"/>
    <customShpInfo spid="_x0000_s6950"/>
    <customShpInfo spid="_x0000_s6953"/>
    <customShpInfo spid="_x0000_s6952"/>
    <customShpInfo spid="_x0000_s6955"/>
    <customShpInfo spid="_x0000_s6954"/>
    <customShpInfo spid="_x0000_s6957"/>
    <customShpInfo spid="_x0000_s6956"/>
    <customShpInfo spid="_x0000_s6959"/>
    <customShpInfo spid="_x0000_s6958"/>
    <customShpInfo spid="_x0000_s6961"/>
    <customShpInfo spid="_x0000_s6960"/>
    <customShpInfo spid="_x0000_s6963"/>
    <customShpInfo spid="_x0000_s6962"/>
    <customShpInfo spid="_x0000_s6965"/>
    <customShpInfo spid="_x0000_s6964"/>
    <customShpInfo spid="_x0000_s6967"/>
    <customShpInfo spid="_x0000_s6966"/>
    <customShpInfo spid="_x0000_s6969"/>
    <customShpInfo spid="_x0000_s6968"/>
    <customShpInfo spid="_x0000_s6971"/>
    <customShpInfo spid="_x0000_s6970"/>
    <customShpInfo spid="_x0000_s6973"/>
    <customShpInfo spid="_x0000_s6972"/>
    <customShpInfo spid="_x0000_s6975"/>
    <customShpInfo spid="_x0000_s6974"/>
    <customShpInfo spid="_x0000_s6977"/>
    <customShpInfo spid="_x0000_s6978"/>
    <customShpInfo spid="_x0000_s6979"/>
    <customShpInfo spid="_x0000_s6976"/>
    <customShpInfo spid="_x0000_s6981"/>
    <customShpInfo spid="_x0000_s6980"/>
    <customShpInfo spid="_x0000_s6983"/>
    <customShpInfo spid="_x0000_s6982"/>
    <customShpInfo spid="_x0000_s6985"/>
    <customShpInfo spid="_x0000_s6984"/>
    <customShpInfo spid="_x0000_s6987"/>
    <customShpInfo spid="_x0000_s6986"/>
    <customShpInfo spid="_x0000_s6989"/>
    <customShpInfo spid="_x0000_s6988"/>
    <customShpInfo spid="_x0000_s6991"/>
    <customShpInfo spid="_x0000_s6990"/>
    <customShpInfo spid="_x0000_s6993"/>
    <customShpInfo spid="_x0000_s6992"/>
    <customShpInfo spid="_x0000_s6995"/>
    <customShpInfo spid="_x0000_s6994"/>
    <customShpInfo spid="_x0000_s6997"/>
    <customShpInfo spid="_x0000_s6996"/>
    <customShpInfo spid="_x0000_s6999"/>
    <customShpInfo spid="_x0000_s6998"/>
    <customShpInfo spid="_x0000_s7001"/>
    <customShpInfo spid="_x0000_s7000"/>
    <customShpInfo spid="_x0000_s7003"/>
    <customShpInfo spid="_x0000_s7002"/>
    <customShpInfo spid="_x0000_s7005"/>
    <customShpInfo spid="_x0000_s7004"/>
    <customShpInfo spid="_x0000_s7007"/>
    <customShpInfo spid="_x0000_s7006"/>
    <customShpInfo spid="_x0000_s7009"/>
    <customShpInfo spid="_x0000_s7008"/>
    <customShpInfo spid="_x0000_s7011"/>
    <customShpInfo spid="_x0000_s7010"/>
    <customShpInfo spid="_x0000_s7013"/>
    <customShpInfo spid="_x0000_s7012"/>
    <customShpInfo spid="_x0000_s7015"/>
    <customShpInfo spid="_x0000_s7014"/>
    <customShpInfo spid="_x0000_s7017"/>
    <customShpInfo spid="_x0000_s7016"/>
    <customShpInfo spid="_x0000_s7019"/>
    <customShpInfo spid="_x0000_s7018"/>
    <customShpInfo spid="_x0000_s7021"/>
    <customShpInfo spid="_x0000_s7020"/>
    <customShpInfo spid="_x0000_s7023"/>
    <customShpInfo spid="_x0000_s7022"/>
    <customShpInfo spid="_x0000_s7025"/>
    <customShpInfo spid="_x0000_s7024"/>
    <customShpInfo spid="_x0000_s7027"/>
    <customShpInfo spid="_x0000_s7026"/>
    <customShpInfo spid="_x0000_s7029"/>
    <customShpInfo spid="_x0000_s7028"/>
    <customShpInfo spid="_x0000_s7031"/>
    <customShpInfo spid="_x0000_s7030"/>
    <customShpInfo spid="_x0000_s7033"/>
    <customShpInfo spid="_x0000_s7032"/>
    <customShpInfo spid="_x0000_s7035"/>
    <customShpInfo spid="_x0000_s7034"/>
    <customShpInfo spid="_x0000_s7037"/>
    <customShpInfo spid="_x0000_s7036"/>
    <customShpInfo spid="_x0000_s7039"/>
    <customShpInfo spid="_x0000_s7038"/>
    <customShpInfo spid="_x0000_s7041"/>
    <customShpInfo spid="_x0000_s7040"/>
    <customShpInfo spid="_x0000_s7043"/>
    <customShpInfo spid="_x0000_s7042"/>
    <customShpInfo spid="_x0000_s7045"/>
    <customShpInfo spid="_x0000_s7044"/>
    <customShpInfo spid="_x0000_s7047"/>
    <customShpInfo spid="_x0000_s7046"/>
    <customShpInfo spid="_x0000_s7049"/>
    <customShpInfo spid="_x0000_s7048"/>
    <customShpInfo spid="_x0000_s7051"/>
    <customShpInfo spid="_x0000_s7050"/>
    <customShpInfo spid="_x0000_s7053"/>
    <customShpInfo spid="_x0000_s7052"/>
    <customShpInfo spid="_x0000_s7055"/>
    <customShpInfo spid="_x0000_s7054"/>
    <customShpInfo spid="_x0000_s7057"/>
    <customShpInfo spid="_x0000_s7056"/>
    <customShpInfo spid="_x0000_s7059"/>
    <customShpInfo spid="_x0000_s7058"/>
    <customShpInfo spid="_x0000_s7061"/>
    <customShpInfo spid="_x0000_s7060"/>
    <customShpInfo spid="_x0000_s7063"/>
    <customShpInfo spid="_x0000_s7062"/>
    <customShpInfo spid="_x0000_s7065"/>
    <customShpInfo spid="_x0000_s7064"/>
    <customShpInfo spid="_x0000_s7067"/>
    <customShpInfo spid="_x0000_s7066"/>
    <customShpInfo spid="_x0000_s7069"/>
    <customShpInfo spid="_x0000_s7068"/>
    <customShpInfo spid="_x0000_s7071"/>
    <customShpInfo spid="_x0000_s7070"/>
    <customShpInfo spid="_x0000_s7073"/>
    <customShpInfo spid="_x0000_s7072"/>
    <customShpInfo spid="_x0000_s7075"/>
    <customShpInfo spid="_x0000_s7074"/>
    <customShpInfo spid="_x0000_s7077"/>
    <customShpInfo spid="_x0000_s7076"/>
    <customShpInfo spid="_x0000_s7079"/>
    <customShpInfo spid="_x0000_s7078"/>
    <customShpInfo spid="_x0000_s7081"/>
    <customShpInfo spid="_x0000_s7080"/>
    <customShpInfo spid="_x0000_s7083"/>
    <customShpInfo spid="_x0000_s7082"/>
    <customShpInfo spid="_x0000_s7085"/>
    <customShpInfo spid="_x0000_s7084"/>
    <customShpInfo spid="_x0000_s7087"/>
    <customShpInfo spid="_x0000_s7086"/>
    <customShpInfo spid="_x0000_s7089"/>
    <customShpInfo spid="_x0000_s7088"/>
    <customShpInfo spid="_x0000_s7091"/>
    <customShpInfo spid="_x0000_s7090"/>
    <customShpInfo spid="_x0000_s7093"/>
    <customShpInfo spid="_x0000_s7092"/>
    <customShpInfo spid="_x0000_s7095"/>
    <customShpInfo spid="_x0000_s7094"/>
    <customShpInfo spid="_x0000_s7097"/>
    <customShpInfo spid="_x0000_s7096"/>
    <customShpInfo spid="_x0000_s7099"/>
    <customShpInfo spid="_x0000_s7098"/>
    <customShpInfo spid="_x0000_s7101"/>
    <customShpInfo spid="_x0000_s7100"/>
    <customShpInfo spid="_x0000_s7103"/>
    <customShpInfo spid="_x0000_s7102"/>
    <customShpInfo spid="_x0000_s7105"/>
    <customShpInfo spid="_x0000_s7104"/>
    <customShpInfo spid="_x0000_s7107"/>
    <customShpInfo spid="_x0000_s7106"/>
    <customShpInfo spid="_x0000_s7109"/>
    <customShpInfo spid="_x0000_s7108"/>
    <customShpInfo spid="_x0000_s7111"/>
    <customShpInfo spid="_x0000_s7110"/>
    <customShpInfo spid="_x0000_s7113"/>
    <customShpInfo spid="_x0000_s7112"/>
    <customShpInfo spid="_x0000_s7115"/>
    <customShpInfo spid="_x0000_s7114"/>
    <customShpInfo spid="_x0000_s7117"/>
    <customShpInfo spid="_x0000_s7116"/>
    <customShpInfo spid="_x0000_s7119"/>
    <customShpInfo spid="_x0000_s7118"/>
    <customShpInfo spid="_x0000_s7121"/>
    <customShpInfo spid="_x0000_s7120"/>
    <customShpInfo spid="_x0000_s7123"/>
    <customShpInfo spid="_x0000_s7122"/>
    <customShpInfo spid="_x0000_s7125"/>
    <customShpInfo spid="_x0000_s7124"/>
    <customShpInfo spid="_x0000_s7127"/>
    <customShpInfo spid="_x0000_s7126"/>
    <customShpInfo spid="_x0000_s7129"/>
    <customShpInfo spid="_x0000_s7128"/>
    <customShpInfo spid="_x0000_s7131"/>
    <customShpInfo spid="_x0000_s7130"/>
    <customShpInfo spid="_x0000_s7133"/>
    <customShpInfo spid="_x0000_s7132"/>
    <customShpInfo spid="_x0000_s7135"/>
    <customShpInfo spid="_x0000_s7134"/>
    <customShpInfo spid="_x0000_s7137"/>
    <customShpInfo spid="_x0000_s7136"/>
    <customShpInfo spid="_x0000_s7139"/>
    <customShpInfo spid="_x0000_s7138"/>
    <customShpInfo spid="_x0000_s7141"/>
    <customShpInfo spid="_x0000_s7140"/>
    <customShpInfo spid="_x0000_s7143"/>
    <customShpInfo spid="_x0000_s7142"/>
    <customShpInfo spid="_x0000_s7145"/>
    <customShpInfo spid="_x0000_s7144"/>
    <customShpInfo spid="_x0000_s7147"/>
    <customShpInfo spid="_x0000_s7146"/>
    <customShpInfo spid="_x0000_s7149"/>
    <customShpInfo spid="_x0000_s7148"/>
    <customShpInfo spid="_x0000_s7151"/>
    <customShpInfo spid="_x0000_s7150"/>
    <customShpInfo spid="_x0000_s7153"/>
    <customShpInfo spid="_x0000_s7152"/>
    <customShpInfo spid="_x0000_s7155"/>
    <customShpInfo spid="_x0000_s7154"/>
    <customShpInfo spid="_x0000_s7157"/>
    <customShpInfo spid="_x0000_s7156"/>
    <customShpInfo spid="_x0000_s7159"/>
    <customShpInfo spid="_x0000_s7158"/>
    <customShpInfo spid="_x0000_s7161"/>
    <customShpInfo spid="_x0000_s7160"/>
    <customShpInfo spid="_x0000_s7163"/>
    <customShpInfo spid="_x0000_s7162"/>
    <customShpInfo spid="_x0000_s7165"/>
    <customShpInfo spid="_x0000_s7164"/>
    <customShpInfo spid="_x0000_s7167"/>
    <customShpInfo spid="_x0000_s7166"/>
    <customShpInfo spid="_x0000_s7169"/>
    <customShpInfo spid="_x0000_s7168"/>
    <customShpInfo spid="_x0000_s7171"/>
    <customShpInfo spid="_x0000_s7170"/>
    <customShpInfo spid="_x0000_s7173"/>
    <customShpInfo spid="_x0000_s7172"/>
    <customShpInfo spid="_x0000_s7175"/>
    <customShpInfo spid="_x0000_s7174"/>
    <customShpInfo spid="_x0000_s7177"/>
    <customShpInfo spid="_x0000_s7176"/>
    <customShpInfo spid="_x0000_s7179"/>
    <customShpInfo spid="_x0000_s7178"/>
    <customShpInfo spid="_x0000_s7181"/>
    <customShpInfo spid="_x0000_s7180"/>
    <customShpInfo spid="_x0000_s7183"/>
    <customShpInfo spid="_x0000_s7182"/>
    <customShpInfo spid="_x0000_s7185"/>
    <customShpInfo spid="_x0000_s7184"/>
    <customShpInfo spid="_x0000_s7187"/>
    <customShpInfo spid="_x0000_s7186"/>
    <customShpInfo spid="_x0000_s7189"/>
    <customShpInfo spid="_x0000_s7188"/>
    <customShpInfo spid="_x0000_s7191"/>
    <customShpInfo spid="_x0000_s7190"/>
    <customShpInfo spid="_x0000_s7193"/>
    <customShpInfo spid="_x0000_s7192"/>
    <customShpInfo spid="_x0000_s7195"/>
    <customShpInfo spid="_x0000_s7194"/>
    <customShpInfo spid="_x0000_s7197"/>
    <customShpInfo spid="_x0000_s7196"/>
    <customShpInfo spid="_x0000_s7199"/>
    <customShpInfo spid="_x0000_s7198"/>
    <customShpInfo spid="_x0000_s7201"/>
    <customShpInfo spid="_x0000_s7200"/>
    <customShpInfo spid="_x0000_s6428"/>
    <customShpInfo spid="_x0000_s7202"/>
    <customShpInfo spid="_x0000_s7204"/>
    <customShpInfo spid="_x0000_s7203"/>
    <customShpInfo spid="_x0000_s7206"/>
    <customShpInfo spid="_x0000_s7205"/>
    <customShpInfo spid="_x0000_s7208"/>
    <customShpInfo spid="_x0000_s7207"/>
    <customShpInfo spid="_x0000_s7211"/>
    <customShpInfo spid="_x0000_s7210"/>
    <customShpInfo spid="_x0000_s7213"/>
    <customShpInfo spid="_x0000_s7214"/>
    <customShpInfo spid="_x0000_s7215"/>
    <customShpInfo spid="_x0000_s7216"/>
    <customShpInfo spid="_x0000_s7217"/>
    <customShpInfo spid="_x0000_s7212"/>
    <customShpInfo spid="_x0000_s7219"/>
    <customShpInfo spid="_x0000_s7218"/>
    <customShpInfo spid="_x0000_s7221"/>
    <customShpInfo spid="_x0000_s7222"/>
    <customShpInfo spid="_x0000_s7220"/>
    <customShpInfo spid="_x0000_s7224"/>
    <customShpInfo spid="_x0000_s7223"/>
    <customShpInfo spid="_x0000_s7226"/>
    <customShpInfo spid="_x0000_s7227"/>
    <customShpInfo spid="_x0000_s7225"/>
    <customShpInfo spid="_x0000_s7229"/>
    <customShpInfo spid="_x0000_s7228"/>
    <customShpInfo spid="_x0000_s7231"/>
    <customShpInfo spid="_x0000_s7230"/>
    <customShpInfo spid="_x0000_s7209"/>
    <customShpInfo spid="_x0000_s7233"/>
    <customShpInfo spid="_x0000_s7232"/>
    <customShpInfo spid="_x0000_s7236"/>
    <customShpInfo spid="_x0000_s7235"/>
    <customShpInfo spid="_x0000_s7238"/>
    <customShpInfo spid="_x0000_s7237"/>
    <customShpInfo spid="_x0000_s7240"/>
    <customShpInfo spid="_x0000_s7239"/>
    <customShpInfo spid="_x0000_s7242"/>
    <customShpInfo spid="_x0000_s7241"/>
    <customShpInfo spid="_x0000_s7244"/>
    <customShpInfo spid="_x0000_s7243"/>
    <customShpInfo spid="_x0000_s7246"/>
    <customShpInfo spid="_x0000_s7245"/>
    <customShpInfo spid="_x0000_s7248"/>
    <customShpInfo spid="_x0000_s7247"/>
    <customShpInfo spid="_x0000_s7250"/>
    <customShpInfo spid="_x0000_s7249"/>
    <customShpInfo spid="_x0000_s7252"/>
    <customShpInfo spid="_x0000_s7251"/>
    <customShpInfo spid="_x0000_s7254"/>
    <customShpInfo spid="_x0000_s7253"/>
    <customShpInfo spid="_x0000_s7256"/>
    <customShpInfo spid="_x0000_s7255"/>
    <customShpInfo spid="_x0000_s7258"/>
    <customShpInfo spid="_x0000_s7257"/>
    <customShpInfo spid="_x0000_s7260"/>
    <customShpInfo spid="_x0000_s7259"/>
    <customShpInfo spid="_x0000_s7262"/>
    <customShpInfo spid="_x0000_s7261"/>
    <customShpInfo spid="_x0000_s7264"/>
    <customShpInfo spid="_x0000_s7265"/>
    <customShpInfo spid="_x0000_s7266"/>
    <customShpInfo spid="_x0000_s7263"/>
    <customShpInfo spid="_x0000_s7268"/>
    <customShpInfo spid="_x0000_s7267"/>
    <customShpInfo spid="_x0000_s7270"/>
    <customShpInfo spid="_x0000_s7269"/>
    <customShpInfo spid="_x0000_s7272"/>
    <customShpInfo spid="_x0000_s7271"/>
    <customShpInfo spid="_x0000_s7274"/>
    <customShpInfo spid="_x0000_s7275"/>
    <customShpInfo spid="_x0000_s7276"/>
    <customShpInfo spid="_x0000_s7273"/>
    <customShpInfo spid="_x0000_s7278"/>
    <customShpInfo spid="_x0000_s7279"/>
    <customShpInfo spid="_x0000_s7280"/>
    <customShpInfo spid="_x0000_s7277"/>
    <customShpInfo spid="_x0000_s7282"/>
    <customShpInfo spid="_x0000_s7281"/>
    <customShpInfo spid="_x0000_s7284"/>
    <customShpInfo spid="_x0000_s7283"/>
    <customShpInfo spid="_x0000_s7286"/>
    <customShpInfo spid="_x0000_s7285"/>
    <customShpInfo spid="_x0000_s7288"/>
    <customShpInfo spid="_x0000_s7287"/>
    <customShpInfo spid="_x0000_s7290"/>
    <customShpInfo spid="_x0000_s7289"/>
    <customShpInfo spid="_x0000_s7292"/>
    <customShpInfo spid="_x0000_s7291"/>
    <customShpInfo spid="_x0000_s7294"/>
    <customShpInfo spid="_x0000_s7293"/>
    <customShpInfo spid="_x0000_s7296"/>
    <customShpInfo spid="_x0000_s7295"/>
    <customShpInfo spid="_x0000_s7298"/>
    <customShpInfo spid="_x0000_s7297"/>
    <customShpInfo spid="_x0000_s7300"/>
    <customShpInfo spid="_x0000_s7299"/>
    <customShpInfo spid="_x0000_s7302"/>
    <customShpInfo spid="_x0000_s7303"/>
    <customShpInfo spid="_x0000_s7304"/>
    <customShpInfo spid="_x0000_s7301"/>
    <customShpInfo spid="_x0000_s7306"/>
    <customShpInfo spid="_x0000_s7305"/>
    <customShpInfo spid="_x0000_s7308"/>
    <customShpInfo spid="_x0000_s7307"/>
    <customShpInfo spid="_x0000_s7310"/>
    <customShpInfo spid="_x0000_s7309"/>
    <customShpInfo spid="_x0000_s7312"/>
    <customShpInfo spid="_x0000_s7311"/>
    <customShpInfo spid="_x0000_s7314"/>
    <customShpInfo spid="_x0000_s7313"/>
    <customShpInfo spid="_x0000_s7316"/>
    <customShpInfo spid="_x0000_s7315"/>
    <customShpInfo spid="_x0000_s7318"/>
    <customShpInfo spid="_x0000_s7317"/>
    <customShpInfo spid="_x0000_s7320"/>
    <customShpInfo spid="_x0000_s7319"/>
    <customShpInfo spid="_x0000_s7322"/>
    <customShpInfo spid="_x0000_s7321"/>
    <customShpInfo spid="_x0000_s7324"/>
    <customShpInfo spid="_x0000_s7323"/>
    <customShpInfo spid="_x0000_s7326"/>
    <customShpInfo spid="_x0000_s7325"/>
    <customShpInfo spid="_x0000_s7328"/>
    <customShpInfo spid="_x0000_s7327"/>
    <customShpInfo spid="_x0000_s7330"/>
    <customShpInfo spid="_x0000_s7331"/>
    <customShpInfo spid="_x0000_s7329"/>
    <customShpInfo spid="_x0000_s7333"/>
    <customShpInfo spid="_x0000_s7332"/>
    <customShpInfo spid="_x0000_s7335"/>
    <customShpInfo spid="_x0000_s7334"/>
    <customShpInfo spid="_x0000_s7337"/>
    <customShpInfo spid="_x0000_s7336"/>
    <customShpInfo spid="_x0000_s7339"/>
    <customShpInfo spid="_x0000_s7338"/>
    <customShpInfo spid="_x0000_s7341"/>
    <customShpInfo spid="_x0000_s7342"/>
    <customShpInfo spid="_x0000_s7343"/>
    <customShpInfo spid="_x0000_s7344"/>
    <customShpInfo spid="_x0000_s7345"/>
    <customShpInfo spid="_x0000_s7340"/>
    <customShpInfo spid="_x0000_s7347"/>
    <customShpInfo spid="_x0000_s7348"/>
    <customShpInfo spid="_x0000_s7349"/>
    <customShpInfo spid="_x0000_s7346"/>
    <customShpInfo spid="_x0000_s7351"/>
    <customShpInfo spid="_x0000_s7350"/>
    <customShpInfo spid="_x0000_s7353"/>
    <customShpInfo spid="_x0000_s7354"/>
    <customShpInfo spid="_x0000_s7355"/>
    <customShpInfo spid="_x0000_s7352"/>
    <customShpInfo spid="_x0000_s7357"/>
    <customShpInfo spid="_x0000_s7356"/>
    <customShpInfo spid="_x0000_s7359"/>
    <customShpInfo spid="_x0000_s7358"/>
    <customShpInfo spid="_x0000_s7361"/>
    <customShpInfo spid="_x0000_s7362"/>
    <customShpInfo spid="_x0000_s7363"/>
    <customShpInfo spid="_x0000_s7364"/>
    <customShpInfo spid="_x0000_s7365"/>
    <customShpInfo spid="_x0000_s7366"/>
    <customShpInfo spid="_x0000_s7367"/>
    <customShpInfo spid="_x0000_s7368"/>
    <customShpInfo spid="_x0000_s7360"/>
    <customShpInfo spid="_x0000_s7370"/>
    <customShpInfo spid="_x0000_s7369"/>
    <customShpInfo spid="_x0000_s7372"/>
    <customShpInfo spid="_x0000_s7371"/>
    <customShpInfo spid="_x0000_s7374"/>
    <customShpInfo spid="_x0000_s7373"/>
    <customShpInfo spid="_x0000_s7376"/>
    <customShpInfo spid="_x0000_s7375"/>
    <customShpInfo spid="_x0000_s7378"/>
    <customShpInfo spid="_x0000_s7377"/>
    <customShpInfo spid="_x0000_s7380"/>
    <customShpInfo spid="_x0000_s7379"/>
    <customShpInfo spid="_x0000_s7382"/>
    <customShpInfo spid="_x0000_s7381"/>
    <customShpInfo spid="_x0000_s7384"/>
    <customShpInfo spid="_x0000_s7383"/>
    <customShpInfo spid="_x0000_s7386"/>
    <customShpInfo spid="_x0000_s7385"/>
    <customShpInfo spid="_x0000_s7388"/>
    <customShpInfo spid="_x0000_s7387"/>
    <customShpInfo spid="_x0000_s7390"/>
    <customShpInfo spid="_x0000_s7389"/>
    <customShpInfo spid="_x0000_s7392"/>
    <customShpInfo spid="_x0000_s7391"/>
    <customShpInfo spid="_x0000_s7394"/>
    <customShpInfo spid="_x0000_s7395"/>
    <customShpInfo spid="_x0000_s7396"/>
    <customShpInfo spid="_x0000_s7393"/>
    <customShpInfo spid="_x0000_s7234"/>
    <customShpInfo spid="_x0000_s7398"/>
    <customShpInfo spid="_x0000_s7397"/>
    <customShpInfo spid="_x0000_s7401"/>
    <customShpInfo spid="_x0000_s7400"/>
    <customShpInfo spid="_x0000_s7403"/>
    <customShpInfo spid="_x0000_s7402"/>
    <customShpInfo spid="_x0000_s7405"/>
    <customShpInfo spid="_x0000_s7404"/>
    <customShpInfo spid="_x0000_s7407"/>
    <customShpInfo spid="_x0000_s7406"/>
    <customShpInfo spid="_x0000_s7409"/>
    <customShpInfo spid="_x0000_s7408"/>
    <customShpInfo spid="_x0000_s7411"/>
    <customShpInfo spid="_x0000_s7410"/>
    <customShpInfo spid="_x0000_s7413"/>
    <customShpInfo spid="_x0000_s7412"/>
    <customShpInfo spid="_x0000_s7415"/>
    <customShpInfo spid="_x0000_s7414"/>
    <customShpInfo spid="_x0000_s7417"/>
    <customShpInfo spid="_x0000_s7416"/>
    <customShpInfo spid="_x0000_s7419"/>
    <customShpInfo spid="_x0000_s7418"/>
    <customShpInfo spid="_x0000_s7421"/>
    <customShpInfo spid="_x0000_s7420"/>
    <customShpInfo spid="_x0000_s7423"/>
    <customShpInfo spid="_x0000_s7422"/>
    <customShpInfo spid="_x0000_s7399"/>
    <customShpInfo spid="_x0000_s7426"/>
    <customShpInfo spid="_x0000_s7425"/>
    <customShpInfo spid="_x0000_s7428"/>
    <customShpInfo spid="_x0000_s7427"/>
    <customShpInfo spid="_x0000_s7430"/>
    <customShpInfo spid="_x0000_s7429"/>
    <customShpInfo spid="_x0000_s7432"/>
    <customShpInfo spid="_x0000_s7431"/>
    <customShpInfo spid="_x0000_s7434"/>
    <customShpInfo spid="_x0000_s7433"/>
    <customShpInfo spid="_x0000_s7436"/>
    <customShpInfo spid="_x0000_s7435"/>
    <customShpInfo spid="_x0000_s7438"/>
    <customShpInfo spid="_x0000_s7437"/>
    <customShpInfo spid="_x0000_s7440"/>
    <customShpInfo spid="_x0000_s7439"/>
    <customShpInfo spid="_x0000_s7442"/>
    <customShpInfo spid="_x0000_s7441"/>
    <customShpInfo spid="_x0000_s7444"/>
    <customShpInfo spid="_x0000_s7443"/>
    <customShpInfo spid="_x0000_s7446"/>
    <customShpInfo spid="_x0000_s7445"/>
    <customShpInfo spid="_x0000_s7448"/>
    <customShpInfo spid="_x0000_s7447"/>
    <customShpInfo spid="_x0000_s7424"/>
    <customShpInfo spid="_x0000_s7450"/>
    <customShpInfo spid="_x0000_s7449"/>
    <customShpInfo spid="_x0000_s7452"/>
    <customShpInfo spid="_x0000_s7451"/>
    <customShpInfo spid="_x0000_s7454"/>
    <customShpInfo spid="_x0000_s7453"/>
    <customShpInfo spid="_x0000_s7456"/>
    <customShpInfo spid="_x0000_s7455"/>
    <customShpInfo spid="_x0000_s7458"/>
    <customShpInfo spid="_x0000_s7457"/>
    <customShpInfo spid="_x0000_s7461"/>
    <customShpInfo spid="_x0000_s7460"/>
    <customShpInfo spid="_x0000_s7463"/>
    <customShpInfo spid="_x0000_s7462"/>
    <customShpInfo spid="_x0000_s7465"/>
    <customShpInfo spid="_x0000_s7464"/>
    <customShpInfo spid="_x0000_s7467"/>
    <customShpInfo spid="_x0000_s7466"/>
    <customShpInfo spid="_x0000_s7459"/>
    <customShpInfo spid="_x0000_s7470"/>
    <customShpInfo spid="_x0000_s7469"/>
    <customShpInfo spid="_x0000_s7472"/>
    <customShpInfo spid="_x0000_s7471"/>
    <customShpInfo spid="_x0000_s7474"/>
    <customShpInfo spid="_x0000_s7473"/>
    <customShpInfo spid="_x0000_s7476"/>
    <customShpInfo spid="_x0000_s7475"/>
    <customShpInfo spid="_x0000_s7478"/>
    <customShpInfo spid="_x0000_s7477"/>
    <customShpInfo spid="_x0000_s7480"/>
    <customShpInfo spid="_x0000_s7479"/>
    <customShpInfo spid="_x0000_s7482"/>
    <customShpInfo spid="_x0000_s7481"/>
    <customShpInfo spid="_x0000_s7484"/>
    <customShpInfo spid="_x0000_s7483"/>
    <customShpInfo spid="_x0000_s7486"/>
    <customShpInfo spid="_x0000_s7485"/>
    <customShpInfo spid="_x0000_s7468"/>
    <customShpInfo spid="_x0000_s7488"/>
    <customShpInfo spid="_x0000_s7487"/>
    <customShpInfo spid="_x0000_s7490"/>
    <customShpInfo spid="_x0000_s7489"/>
    <customShpInfo spid="_x0000_s7493"/>
    <customShpInfo spid="_x0000_s7492"/>
    <customShpInfo spid="_x0000_s7495"/>
    <customShpInfo spid="_x0000_s7494"/>
    <customShpInfo spid="_x0000_s7497"/>
    <customShpInfo spid="_x0000_s7496"/>
    <customShpInfo spid="_x0000_s7499"/>
    <customShpInfo spid="_x0000_s7498"/>
    <customShpInfo spid="_x0000_s7501"/>
    <customShpInfo spid="_x0000_s7500"/>
    <customShpInfo spid="_x0000_s7503"/>
    <customShpInfo spid="_x0000_s7502"/>
    <customShpInfo spid="_x0000_s7491"/>
    <customShpInfo spid="_x0000_s7506"/>
    <customShpInfo spid="_x0000_s7505"/>
    <customShpInfo spid="_x0000_s7508"/>
    <customShpInfo spid="_x0000_s7507"/>
    <customShpInfo spid="_x0000_s7510"/>
    <customShpInfo spid="_x0000_s7509"/>
    <customShpInfo spid="_x0000_s7512"/>
    <customShpInfo spid="_x0000_s7511"/>
    <customShpInfo spid="_x0000_s7514"/>
    <customShpInfo spid="_x0000_s7513"/>
    <customShpInfo spid="_x0000_s7516"/>
    <customShpInfo spid="_x0000_s7515"/>
    <customShpInfo spid="_x0000_s7504"/>
    <customShpInfo spid="_x0000_s7518"/>
    <customShpInfo spid="_x0000_s7517"/>
    <customShpInfo spid="_x0000_s7520"/>
    <customShpInfo spid="_x0000_s7519"/>
    <customShpInfo spid="_x0000_s7522"/>
    <customShpInfo spid="_x0000_s7521"/>
    <customShpInfo spid="_x0000_s7524"/>
    <customShpInfo spid="_x0000_s7523"/>
    <customShpInfo spid="_x0000_s7527"/>
    <customShpInfo spid="_x0000_s7528"/>
    <customShpInfo spid="_x0000_s7526"/>
    <customShpInfo spid="_x0000_s7530"/>
    <customShpInfo spid="_x0000_s7529"/>
    <customShpInfo spid="_x0000_s7532"/>
    <customShpInfo spid="_x0000_s7531"/>
    <customShpInfo spid="_x0000_s7534"/>
    <customShpInfo spid="_x0000_s7533"/>
    <customShpInfo spid="_x0000_s7536"/>
    <customShpInfo spid="_x0000_s7535"/>
    <customShpInfo spid="_x0000_s7538"/>
    <customShpInfo spid="_x0000_s7537"/>
    <customShpInfo spid="_x0000_s7540"/>
    <customShpInfo spid="_x0000_s7539"/>
    <customShpInfo spid="_x0000_s7542"/>
    <customShpInfo spid="_x0000_s7541"/>
    <customShpInfo spid="_x0000_s7544"/>
    <customShpInfo spid="_x0000_s7543"/>
    <customShpInfo spid="_x0000_s7546"/>
    <customShpInfo spid="_x0000_s7545"/>
    <customShpInfo spid="_x0000_s7548"/>
    <customShpInfo spid="_x0000_s7547"/>
    <customShpInfo spid="_x0000_s7550"/>
    <customShpInfo spid="_x0000_s7549"/>
    <customShpInfo spid="_x0000_s7552"/>
    <customShpInfo spid="_x0000_s7551"/>
    <customShpInfo spid="_x0000_s7554"/>
    <customShpInfo spid="_x0000_s7555"/>
    <customShpInfo spid="_x0000_s7556"/>
    <customShpInfo spid="_x0000_s7557"/>
    <customShpInfo spid="_x0000_s7558"/>
    <customShpInfo spid="_x0000_s7559"/>
    <customShpInfo spid="_x0000_s7560"/>
    <customShpInfo spid="_x0000_s7561"/>
    <customShpInfo spid="_x0000_s7562"/>
    <customShpInfo spid="_x0000_s7563"/>
    <customShpInfo spid="_x0000_s7564"/>
    <customShpInfo spid="_x0000_s7553"/>
    <customShpInfo spid="_x0000_s7566"/>
    <customShpInfo spid="_x0000_s7565"/>
    <customShpInfo spid="_x0000_s7568"/>
    <customShpInfo spid="_x0000_s7567"/>
    <customShpInfo spid="_x0000_s7570"/>
    <customShpInfo spid="_x0000_s7569"/>
    <customShpInfo spid="_x0000_s7572"/>
    <customShpInfo spid="_x0000_s7573"/>
    <customShpInfo spid="_x0000_s7574"/>
    <customShpInfo spid="_x0000_s7575"/>
    <customShpInfo spid="_x0000_s7576"/>
    <customShpInfo spid="_x0000_s7577"/>
    <customShpInfo spid="_x0000_s7578"/>
    <customShpInfo spid="_x0000_s7571"/>
    <customShpInfo spid="_x0000_s7580"/>
    <customShpInfo spid="_x0000_s7579"/>
    <customShpInfo spid="_x0000_s7582"/>
    <customShpInfo spid="_x0000_s7581"/>
    <customShpInfo spid="_x0000_s7584"/>
    <customShpInfo spid="_x0000_s7583"/>
    <customShpInfo spid="_x0000_s7586"/>
    <customShpInfo spid="_x0000_s7585"/>
    <customShpInfo spid="_x0000_s7588"/>
    <customShpInfo spid="_x0000_s7587"/>
    <customShpInfo spid="_x0000_s7590"/>
    <customShpInfo spid="_x0000_s7589"/>
    <customShpInfo spid="_x0000_s7592"/>
    <customShpInfo spid="_x0000_s7591"/>
    <customShpInfo spid="_x0000_s7594"/>
    <customShpInfo spid="_x0000_s7593"/>
    <customShpInfo spid="_x0000_s7596"/>
    <customShpInfo spid="_x0000_s7595"/>
    <customShpInfo spid="_x0000_s7598"/>
    <customShpInfo spid="_x0000_s7597"/>
    <customShpInfo spid="_x0000_s7600"/>
    <customShpInfo spid="_x0000_s7599"/>
    <customShpInfo spid="_x0000_s7602"/>
    <customShpInfo spid="_x0000_s7601"/>
    <customShpInfo spid="_x0000_s7604"/>
    <customShpInfo spid="_x0000_s7603"/>
    <customShpInfo spid="_x0000_s7606"/>
    <customShpInfo spid="_x0000_s7605"/>
    <customShpInfo spid="_x0000_s7608"/>
    <customShpInfo spid="_x0000_s7607"/>
    <customShpInfo spid="_x0000_s7610"/>
    <customShpInfo spid="_x0000_s7609"/>
    <customShpInfo spid="_x0000_s7612"/>
    <customShpInfo spid="_x0000_s7611"/>
    <customShpInfo spid="_x0000_s7614"/>
    <customShpInfo spid="_x0000_s7613"/>
    <customShpInfo spid="_x0000_s7616"/>
    <customShpInfo spid="_x0000_s7615"/>
    <customShpInfo spid="_x0000_s7618"/>
    <customShpInfo spid="_x0000_s7617"/>
    <customShpInfo spid="_x0000_s7620"/>
    <customShpInfo spid="_x0000_s7621"/>
    <customShpInfo spid="_x0000_s7619"/>
    <customShpInfo spid="_x0000_s7623"/>
    <customShpInfo spid="_x0000_s7624"/>
    <customShpInfo spid="_x0000_s7625"/>
    <customShpInfo spid="_x0000_s7622"/>
    <customShpInfo spid="_x0000_s7627"/>
    <customShpInfo spid="_x0000_s7626"/>
    <customShpInfo spid="_x0000_s7629"/>
    <customShpInfo spid="_x0000_s7628"/>
    <customShpInfo spid="_x0000_s7631"/>
    <customShpInfo spid="_x0000_s7630"/>
    <customShpInfo spid="_x0000_s7633"/>
    <customShpInfo spid="_x0000_s7632"/>
    <customShpInfo spid="_x0000_s7635"/>
    <customShpInfo spid="_x0000_s7636"/>
    <customShpInfo spid="_x0000_s7634"/>
    <customShpInfo spid="_x0000_s7638"/>
    <customShpInfo spid="_x0000_s7637"/>
    <customShpInfo spid="_x0000_s7640"/>
    <customShpInfo spid="_x0000_s7639"/>
    <customShpInfo spid="_x0000_s7642"/>
    <customShpInfo spid="_x0000_s7641"/>
    <customShpInfo spid="_x0000_s7644"/>
    <customShpInfo spid="_x0000_s7645"/>
    <customShpInfo spid="_x0000_s7646"/>
    <customShpInfo spid="_x0000_s7647"/>
    <customShpInfo spid="_x0000_s7643"/>
    <customShpInfo spid="_x0000_s7649"/>
    <customShpInfo spid="_x0000_s7648"/>
    <customShpInfo spid="_x0000_s7651"/>
    <customShpInfo spid="_x0000_s7650"/>
    <customShpInfo spid="_x0000_s7653"/>
    <customShpInfo spid="_x0000_s7652"/>
    <customShpInfo spid="_x0000_s7655"/>
    <customShpInfo spid="_x0000_s7656"/>
    <customShpInfo spid="_x0000_s7654"/>
    <customShpInfo spid="_x0000_s7658"/>
    <customShpInfo spid="_x0000_s7657"/>
    <customShpInfo spid="_x0000_s7660"/>
    <customShpInfo spid="_x0000_s7659"/>
    <customShpInfo spid="_x0000_s7662"/>
    <customShpInfo spid="_x0000_s7663"/>
    <customShpInfo spid="_x0000_s7661"/>
    <customShpInfo spid="_x0000_s7665"/>
    <customShpInfo spid="_x0000_s7664"/>
    <customShpInfo spid="_x0000_s7667"/>
    <customShpInfo spid="_x0000_s7666"/>
    <customShpInfo spid="_x0000_s7669"/>
    <customShpInfo spid="_x0000_s7668"/>
    <customShpInfo spid="_x0000_s7671"/>
    <customShpInfo spid="_x0000_s7670"/>
    <customShpInfo spid="_x0000_s7673"/>
    <customShpInfo spid="_x0000_s7672"/>
    <customShpInfo spid="_x0000_s7675"/>
    <customShpInfo spid="_x0000_s7674"/>
    <customShpInfo spid="_x0000_s7677"/>
    <customShpInfo spid="_x0000_s7676"/>
    <customShpInfo spid="_x0000_s7679"/>
    <customShpInfo spid="_x0000_s7678"/>
    <customShpInfo spid="_x0000_s7681"/>
    <customShpInfo spid="_x0000_s7680"/>
    <customShpInfo spid="_x0000_s7683"/>
    <customShpInfo spid="_x0000_s7682"/>
    <customShpInfo spid="_x0000_s7685"/>
    <customShpInfo spid="_x0000_s7684"/>
    <customShpInfo spid="_x0000_s7687"/>
    <customShpInfo spid="_x0000_s7686"/>
    <customShpInfo spid="_x0000_s7689"/>
    <customShpInfo spid="_x0000_s7688"/>
    <customShpInfo spid="_x0000_s7691"/>
    <customShpInfo spid="_x0000_s7690"/>
    <customShpInfo spid="_x0000_s7693"/>
    <customShpInfo spid="_x0000_s7692"/>
    <customShpInfo spid="_x0000_s7695"/>
    <customShpInfo spid="_x0000_s7694"/>
    <customShpInfo spid="_x0000_s7697"/>
    <customShpInfo spid="_x0000_s7696"/>
    <customShpInfo spid="_x0000_s7699"/>
    <customShpInfo spid="_x0000_s7698"/>
    <customShpInfo spid="_x0000_s7701"/>
    <customShpInfo spid="_x0000_s7702"/>
    <customShpInfo spid="_x0000_s7703"/>
    <customShpInfo spid="_x0000_s7700"/>
    <customShpInfo spid="_x0000_s7705"/>
    <customShpInfo spid="_x0000_s7704"/>
    <customShpInfo spid="_x0000_s7707"/>
    <customShpInfo spid="_x0000_s7708"/>
    <customShpInfo spid="_x0000_s7706"/>
    <customShpInfo spid="_x0000_s7710"/>
    <customShpInfo spid="_x0000_s7709"/>
    <customShpInfo spid="_x0000_s7712"/>
    <customShpInfo spid="_x0000_s7711"/>
    <customShpInfo spid="_x0000_s7714"/>
    <customShpInfo spid="_x0000_s7713"/>
    <customShpInfo spid="_x0000_s7716"/>
    <customShpInfo spid="_x0000_s7715"/>
    <customShpInfo spid="_x0000_s7718"/>
    <customShpInfo spid="_x0000_s7717"/>
    <customShpInfo spid="_x0000_s7720"/>
    <customShpInfo spid="_x0000_s7719"/>
    <customShpInfo spid="_x0000_s7722"/>
    <customShpInfo spid="_x0000_s7721"/>
    <customShpInfo spid="_x0000_s7724"/>
    <customShpInfo spid="_x0000_s7723"/>
    <customShpInfo spid="_x0000_s7726"/>
    <customShpInfo spid="_x0000_s7725"/>
    <customShpInfo spid="_x0000_s7728"/>
    <customShpInfo spid="_x0000_s7727"/>
    <customShpInfo spid="_x0000_s7730"/>
    <customShpInfo spid="_x0000_s7729"/>
    <customShpInfo spid="_x0000_s7732"/>
    <customShpInfo spid="_x0000_s7731"/>
    <customShpInfo spid="_x0000_s7734"/>
    <customShpInfo spid="_x0000_s7735"/>
    <customShpInfo spid="_x0000_s7733"/>
    <customShpInfo spid="_x0000_s7737"/>
    <customShpInfo spid="_x0000_s7736"/>
    <customShpInfo spid="_x0000_s7739"/>
    <customShpInfo spid="_x0000_s7740"/>
    <customShpInfo spid="_x0000_s7738"/>
    <customShpInfo spid="_x0000_s7742"/>
    <customShpInfo spid="_x0000_s7741"/>
    <customShpInfo spid="_x0000_s7744"/>
    <customShpInfo spid="_x0000_s7745"/>
    <customShpInfo spid="_x0000_s7743"/>
    <customShpInfo spid="_x0000_s7747"/>
    <customShpInfo spid="_x0000_s7746"/>
    <customShpInfo spid="_x0000_s7749"/>
    <customShpInfo spid="_x0000_s7748"/>
    <customShpInfo spid="_x0000_s7751"/>
    <customShpInfo spid="_x0000_s7750"/>
    <customShpInfo spid="_x0000_s7753"/>
    <customShpInfo spid="_x0000_s7752"/>
    <customShpInfo spid="_x0000_s7755"/>
    <customShpInfo spid="_x0000_s7754"/>
    <customShpInfo spid="_x0000_s7757"/>
    <customShpInfo spid="_x0000_s7756"/>
    <customShpInfo spid="_x0000_s7759"/>
    <customShpInfo spid="_x0000_s7758"/>
    <customShpInfo spid="_x0000_s7761"/>
    <customShpInfo spid="_x0000_s7760"/>
    <customShpInfo spid="_x0000_s7763"/>
    <customShpInfo spid="_x0000_s7762"/>
    <customShpInfo spid="_x0000_s7765"/>
    <customShpInfo spid="_x0000_s7764"/>
    <customShpInfo spid="_x0000_s7767"/>
    <customShpInfo spid="_x0000_s7766"/>
    <customShpInfo spid="_x0000_s7769"/>
    <customShpInfo spid="_x0000_s7768"/>
    <customShpInfo spid="_x0000_s7771"/>
    <customShpInfo spid="_x0000_s7772"/>
    <customShpInfo spid="_x0000_s7770"/>
    <customShpInfo spid="_x0000_s7774"/>
    <customShpInfo spid="_x0000_s7773"/>
    <customShpInfo spid="_x0000_s7776"/>
    <customShpInfo spid="_x0000_s7775"/>
    <customShpInfo spid="_x0000_s7778"/>
    <customShpInfo spid="_x0000_s7777"/>
    <customShpInfo spid="_x0000_s7780"/>
    <customShpInfo spid="_x0000_s7779"/>
    <customShpInfo spid="_x0000_s7782"/>
    <customShpInfo spid="_x0000_s7781"/>
    <customShpInfo spid="_x0000_s7784"/>
    <customShpInfo spid="_x0000_s7783"/>
    <customShpInfo spid="_x0000_s7786"/>
    <customShpInfo spid="_x0000_s7785"/>
    <customShpInfo spid="_x0000_s7788"/>
    <customShpInfo spid="_x0000_s7787"/>
    <customShpInfo spid="_x0000_s7790"/>
    <customShpInfo spid="_x0000_s7789"/>
    <customShpInfo spid="_x0000_s7792"/>
    <customShpInfo spid="_x0000_s7791"/>
    <customShpInfo spid="_x0000_s7794"/>
    <customShpInfo spid="_x0000_s7793"/>
    <customShpInfo spid="_x0000_s7796"/>
    <customShpInfo spid="_x0000_s7795"/>
    <customShpInfo spid="_x0000_s7798"/>
    <customShpInfo spid="_x0000_s7797"/>
    <customShpInfo spid="_x0000_s7800"/>
    <customShpInfo spid="_x0000_s7801"/>
    <customShpInfo spid="_x0000_s7799"/>
    <customShpInfo spid="_x0000_s7803"/>
    <customShpInfo spid="_x0000_s7802"/>
    <customShpInfo spid="_x0000_s7805"/>
    <customShpInfo spid="_x0000_s7804"/>
    <customShpInfo spid="_x0000_s7807"/>
    <customShpInfo spid="_x0000_s7806"/>
    <customShpInfo spid="_x0000_s7809"/>
    <customShpInfo spid="_x0000_s7808"/>
    <customShpInfo spid="_x0000_s7811"/>
    <customShpInfo spid="_x0000_s7810"/>
    <customShpInfo spid="_x0000_s7813"/>
    <customShpInfo spid="_x0000_s7812"/>
    <customShpInfo spid="_x0000_s7815"/>
    <customShpInfo spid="_x0000_s7814"/>
    <customShpInfo spid="_x0000_s7817"/>
    <customShpInfo spid="_x0000_s7816"/>
    <customShpInfo spid="_x0000_s7819"/>
    <customShpInfo spid="_x0000_s7818"/>
    <customShpInfo spid="_x0000_s7821"/>
    <customShpInfo spid="_x0000_s7820"/>
    <customShpInfo spid="_x0000_s7823"/>
    <customShpInfo spid="_x0000_s7822"/>
    <customShpInfo spid="_x0000_s7825"/>
    <customShpInfo spid="_x0000_s7824"/>
    <customShpInfo spid="_x0000_s7827"/>
    <customShpInfo spid="_x0000_s7826"/>
    <customShpInfo spid="_x0000_s7829"/>
    <customShpInfo spid="_x0000_s7828"/>
    <customShpInfo spid="_x0000_s7831"/>
    <customShpInfo spid="_x0000_s7830"/>
    <customShpInfo spid="_x0000_s7833"/>
    <customShpInfo spid="_x0000_s7832"/>
    <customShpInfo spid="_x0000_s7835"/>
    <customShpInfo spid="_x0000_s7834"/>
    <customShpInfo spid="_x0000_s7837"/>
    <customShpInfo spid="_x0000_s7836"/>
    <customShpInfo spid="_x0000_s7839"/>
    <customShpInfo spid="_x0000_s7838"/>
    <customShpInfo spid="_x0000_s7841"/>
    <customShpInfo spid="_x0000_s7840"/>
    <customShpInfo spid="_x0000_s7843"/>
    <customShpInfo spid="_x0000_s7842"/>
    <customShpInfo spid="_x0000_s7845"/>
    <customShpInfo spid="_x0000_s7844"/>
    <customShpInfo spid="_x0000_s7847"/>
    <customShpInfo spid="_x0000_s7846"/>
    <customShpInfo spid="_x0000_s7849"/>
    <customShpInfo spid="_x0000_s7848"/>
    <customShpInfo spid="_x0000_s7851"/>
    <customShpInfo spid="_x0000_s7850"/>
    <customShpInfo spid="_x0000_s7853"/>
    <customShpInfo spid="_x0000_s7852"/>
    <customShpInfo spid="_x0000_s7855"/>
    <customShpInfo spid="_x0000_s7854"/>
    <customShpInfo spid="_x0000_s7857"/>
    <customShpInfo spid="_x0000_s7856"/>
    <customShpInfo spid="_x0000_s7859"/>
    <customShpInfo spid="_x0000_s7858"/>
    <customShpInfo spid="_x0000_s7861"/>
    <customShpInfo spid="_x0000_s7860"/>
    <customShpInfo spid="_x0000_s7863"/>
    <customShpInfo spid="_x0000_s7862"/>
    <customShpInfo spid="_x0000_s7865"/>
    <customShpInfo spid="_x0000_s7864"/>
    <customShpInfo spid="_x0000_s7867"/>
    <customShpInfo spid="_x0000_s7866"/>
    <customShpInfo spid="_x0000_s7869"/>
    <customShpInfo spid="_x0000_s7868"/>
    <customShpInfo spid="_x0000_s7871"/>
    <customShpInfo spid="_x0000_s7872"/>
    <customShpInfo spid="_x0000_s7870"/>
    <customShpInfo spid="_x0000_s7874"/>
    <customShpInfo spid="_x0000_s7873"/>
    <customShpInfo spid="_x0000_s7876"/>
    <customShpInfo spid="_x0000_s7877"/>
    <customShpInfo spid="_x0000_s7875"/>
    <customShpInfo spid="_x0000_s7879"/>
    <customShpInfo spid="_x0000_s7878"/>
    <customShpInfo spid="_x0000_s7881"/>
    <customShpInfo spid="_x0000_s7880"/>
    <customShpInfo spid="_x0000_s7883"/>
    <customShpInfo spid="_x0000_s7882"/>
    <customShpInfo spid="_x0000_s7885"/>
    <customShpInfo spid="_x0000_s7884"/>
    <customShpInfo spid="_x0000_s7887"/>
    <customShpInfo spid="_x0000_s7886"/>
    <customShpInfo spid="_x0000_s7889"/>
    <customShpInfo spid="_x0000_s7890"/>
    <customShpInfo spid="_x0000_s7888"/>
    <customShpInfo spid="_x0000_s7892"/>
    <customShpInfo spid="_x0000_s7891"/>
    <customShpInfo spid="_x0000_s7894"/>
    <customShpInfo spid="_x0000_s7893"/>
    <customShpInfo spid="_x0000_s7896"/>
    <customShpInfo spid="_x0000_s7895"/>
    <customShpInfo spid="_x0000_s7898"/>
    <customShpInfo spid="_x0000_s7897"/>
    <customShpInfo spid="_x0000_s7900"/>
    <customShpInfo spid="_x0000_s7901"/>
    <customShpInfo spid="_x0000_s7899"/>
    <customShpInfo spid="_x0000_s7903"/>
    <customShpInfo spid="_x0000_s7902"/>
    <customShpInfo spid="_x0000_s7905"/>
    <customShpInfo spid="_x0000_s7906"/>
    <customShpInfo spid="_x0000_s7904"/>
    <customShpInfo spid="_x0000_s7908"/>
    <customShpInfo spid="_x0000_s7907"/>
    <customShpInfo spid="_x0000_s7910"/>
    <customShpInfo spid="_x0000_s7911"/>
    <customShpInfo spid="_x0000_s7909"/>
    <customShpInfo spid="_x0000_s7913"/>
    <customShpInfo spid="_x0000_s7912"/>
    <customShpInfo spid="_x0000_s7915"/>
    <customShpInfo spid="_x0000_s7916"/>
    <customShpInfo spid="_x0000_s7914"/>
    <customShpInfo spid="_x0000_s7918"/>
    <customShpInfo spid="_x0000_s7917"/>
    <customShpInfo spid="_x0000_s7920"/>
    <customShpInfo spid="_x0000_s7921"/>
    <customShpInfo spid="_x0000_s7922"/>
    <customShpInfo spid="_x0000_s7919"/>
    <customShpInfo spid="_x0000_s7924"/>
    <customShpInfo spid="_x0000_s7923"/>
    <customShpInfo spid="_x0000_s7926"/>
    <customShpInfo spid="_x0000_s7925"/>
    <customShpInfo spid="_x0000_s7928"/>
    <customShpInfo spid="_x0000_s7927"/>
    <customShpInfo spid="_x0000_s7930"/>
    <customShpInfo spid="_x0000_s7929"/>
    <customShpInfo spid="_x0000_s7932"/>
    <customShpInfo spid="_x0000_s7931"/>
    <customShpInfo spid="_x0000_s7934"/>
    <customShpInfo spid="_x0000_s7933"/>
    <customShpInfo spid="_x0000_s7936"/>
    <customShpInfo spid="_x0000_s7937"/>
    <customShpInfo spid="_x0000_s7938"/>
    <customShpInfo spid="_x0000_s7935"/>
    <customShpInfo spid="_x0000_s7940"/>
    <customShpInfo spid="_x0000_s7939"/>
    <customShpInfo spid="_x0000_s7942"/>
    <customShpInfo spid="_x0000_s7941"/>
    <customShpInfo spid="_x0000_s7944"/>
    <customShpInfo spid="_x0000_s7943"/>
    <customShpInfo spid="_x0000_s7946"/>
    <customShpInfo spid="_x0000_s7945"/>
    <customShpInfo spid="_x0000_s7948"/>
    <customShpInfo spid="_x0000_s7947"/>
    <customShpInfo spid="_x0000_s7950"/>
    <customShpInfo spid="_x0000_s7949"/>
    <customShpInfo spid="_x0000_s7952"/>
    <customShpInfo spid="_x0000_s7951"/>
    <customShpInfo spid="_x0000_s7954"/>
    <customShpInfo spid="_x0000_s7955"/>
    <customShpInfo spid="_x0000_s7953"/>
    <customShpInfo spid="_x0000_s7957"/>
    <customShpInfo spid="_x0000_s7956"/>
    <customShpInfo spid="_x0000_s7959"/>
    <customShpInfo spid="_x0000_s7958"/>
    <customShpInfo spid="_x0000_s7961"/>
    <customShpInfo spid="_x0000_s7960"/>
    <customShpInfo spid="_x0000_s7963"/>
    <customShpInfo spid="_x0000_s7964"/>
    <customShpInfo spid="_x0000_s7965"/>
    <customShpInfo spid="_x0000_s7962"/>
    <customShpInfo spid="_x0000_s7967"/>
    <customShpInfo spid="_x0000_s7966"/>
    <customShpInfo spid="_x0000_s7969"/>
    <customShpInfo spid="_x0000_s7968"/>
    <customShpInfo spid="_x0000_s7971"/>
    <customShpInfo spid="_x0000_s7972"/>
    <customShpInfo spid="_x0000_s7970"/>
    <customShpInfo spid="_x0000_s7974"/>
    <customShpInfo spid="_x0000_s7973"/>
    <customShpInfo spid="_x0000_s7976"/>
    <customShpInfo spid="_x0000_s7975"/>
    <customShpInfo spid="_x0000_s7978"/>
    <customShpInfo spid="_x0000_s7979"/>
    <customShpInfo spid="_x0000_s7977"/>
    <customShpInfo spid="_x0000_s7981"/>
    <customShpInfo spid="_x0000_s7980"/>
    <customShpInfo spid="_x0000_s7983"/>
    <customShpInfo spid="_x0000_s7982"/>
    <customShpInfo spid="_x0000_s7985"/>
    <customShpInfo spid="_x0000_s7984"/>
    <customShpInfo spid="_x0000_s7987"/>
    <customShpInfo spid="_x0000_s7986"/>
    <customShpInfo spid="_x0000_s7989"/>
    <customShpInfo spid="_x0000_s7988"/>
    <customShpInfo spid="_x0000_s7991"/>
    <customShpInfo spid="_x0000_s7990"/>
    <customShpInfo spid="_x0000_s7993"/>
    <customShpInfo spid="_x0000_s7992"/>
    <customShpInfo spid="_x0000_s7995"/>
    <customShpInfo spid="_x0000_s7994"/>
    <customShpInfo spid="_x0000_s7997"/>
    <customShpInfo spid="_x0000_s7998"/>
    <customShpInfo spid="_x0000_s7996"/>
    <customShpInfo spid="_x0000_s8000"/>
    <customShpInfo spid="_x0000_s7999"/>
    <customShpInfo spid="_x0000_s8002"/>
    <customShpInfo spid="_x0000_s8003"/>
    <customShpInfo spid="_x0000_s8004"/>
    <customShpInfo spid="_x0000_s8001"/>
    <customShpInfo spid="_x0000_s8006"/>
    <customShpInfo spid="_x0000_s8005"/>
    <customShpInfo spid="_x0000_s8008"/>
    <customShpInfo spid="_x0000_s8007"/>
    <customShpInfo spid="_x0000_s8010"/>
    <customShpInfo spid="_x0000_s8009"/>
    <customShpInfo spid="_x0000_s8012"/>
    <customShpInfo spid="_x0000_s8011"/>
    <customShpInfo spid="_x0000_s8014"/>
    <customShpInfo spid="_x0000_s8013"/>
    <customShpInfo spid="_x0000_s8016"/>
    <customShpInfo spid="_x0000_s8015"/>
    <customShpInfo spid="_x0000_s8018"/>
    <customShpInfo spid="_x0000_s8017"/>
    <customShpInfo spid="_x0000_s8020"/>
    <customShpInfo spid="_x0000_s8019"/>
    <customShpInfo spid="_x0000_s8022"/>
    <customShpInfo spid="_x0000_s8021"/>
    <customShpInfo spid="_x0000_s8024"/>
    <customShpInfo spid="_x0000_s8023"/>
    <customShpInfo spid="_x0000_s8026"/>
    <customShpInfo spid="_x0000_s8025"/>
    <customShpInfo spid="_x0000_s8028"/>
    <customShpInfo spid="_x0000_s8027"/>
    <customShpInfo spid="_x0000_s8030"/>
    <customShpInfo spid="_x0000_s8029"/>
    <customShpInfo spid="_x0000_s8032"/>
    <customShpInfo spid="_x0000_s8031"/>
    <customShpInfo spid="_x0000_s8034"/>
    <customShpInfo spid="_x0000_s8033"/>
    <customShpInfo spid="_x0000_s8036"/>
    <customShpInfo spid="_x0000_s8037"/>
    <customShpInfo spid="_x0000_s8038"/>
    <customShpInfo spid="_x0000_s8035"/>
    <customShpInfo spid="_x0000_s8040"/>
    <customShpInfo spid="_x0000_s8039"/>
    <customShpInfo spid="_x0000_s8042"/>
    <customShpInfo spid="_x0000_s8041"/>
    <customShpInfo spid="_x0000_s8044"/>
    <customShpInfo spid="_x0000_s8043"/>
    <customShpInfo spid="_x0000_s8046"/>
    <customShpInfo spid="_x0000_s8045"/>
    <customShpInfo spid="_x0000_s8048"/>
    <customShpInfo spid="_x0000_s8049"/>
    <customShpInfo spid="_x0000_s8047"/>
    <customShpInfo spid="_x0000_s8051"/>
    <customShpInfo spid="_x0000_s8050"/>
    <customShpInfo spid="_x0000_s8053"/>
    <customShpInfo spid="_x0000_s8052"/>
    <customShpInfo spid="_x0000_s8055"/>
    <customShpInfo spid="_x0000_s8056"/>
    <customShpInfo spid="_x0000_s8054"/>
    <customShpInfo spid="_x0000_s8058"/>
    <customShpInfo spid="_x0000_s8057"/>
    <customShpInfo spid="_x0000_s8060"/>
    <customShpInfo spid="_x0000_s8059"/>
    <customShpInfo spid="_x0000_s8062"/>
    <customShpInfo spid="_x0000_s8061"/>
    <customShpInfo spid="_x0000_s8064"/>
    <customShpInfo spid="_x0000_s8065"/>
    <customShpInfo spid="_x0000_s8063"/>
    <customShpInfo spid="_x0000_s8067"/>
    <customShpInfo spid="_x0000_s8068"/>
    <customShpInfo spid="_x0000_s8069"/>
    <customShpInfo spid="_x0000_s8066"/>
    <customShpInfo spid="_x0000_s8071"/>
    <customShpInfo spid="_x0000_s8070"/>
    <customShpInfo spid="_x0000_s8073"/>
    <customShpInfo spid="_x0000_s8074"/>
    <customShpInfo spid="_x0000_s8072"/>
    <customShpInfo spid="_x0000_s8076"/>
    <customShpInfo spid="_x0000_s8075"/>
    <customShpInfo spid="_x0000_s8078"/>
    <customShpInfo spid="_x0000_s8079"/>
    <customShpInfo spid="_x0000_s8077"/>
    <customShpInfo spid="_x0000_s8081"/>
    <customShpInfo spid="_x0000_s8082"/>
    <customShpInfo spid="_x0000_s8083"/>
    <customShpInfo spid="_x0000_s8080"/>
    <customShpInfo spid="_x0000_s8085"/>
    <customShpInfo spid="_x0000_s8084"/>
    <customShpInfo spid="_x0000_s8087"/>
    <customShpInfo spid="_x0000_s8086"/>
    <customShpInfo spid="_x0000_s8089"/>
    <customShpInfo spid="_x0000_s8088"/>
    <customShpInfo spid="_x0000_s8091"/>
    <customShpInfo spid="_x0000_s8090"/>
    <customShpInfo spid="_x0000_s8093"/>
    <customShpInfo spid="_x0000_s8092"/>
    <customShpInfo spid="_x0000_s8095"/>
    <customShpInfo spid="_x0000_s8094"/>
    <customShpInfo spid="_x0000_s8097"/>
    <customShpInfo spid="_x0000_s8096"/>
    <customShpInfo spid="_x0000_s8099"/>
    <customShpInfo spid="_x0000_s8098"/>
    <customShpInfo spid="_x0000_s8101"/>
    <customShpInfo spid="_x0000_s8100"/>
    <customShpInfo spid="_x0000_s8103"/>
    <customShpInfo spid="_x0000_s8102"/>
    <customShpInfo spid="_x0000_s8105"/>
    <customShpInfo spid="_x0000_s8104"/>
    <customShpInfo spid="_x0000_s8107"/>
    <customShpInfo spid="_x0000_s8106"/>
    <customShpInfo spid="_x0000_s8109"/>
    <customShpInfo spid="_x0000_s8110"/>
    <customShpInfo spid="_x0000_s8108"/>
    <customShpInfo spid="_x0000_s8112"/>
    <customShpInfo spid="_x0000_s8111"/>
    <customShpInfo spid="_x0000_s8114"/>
    <customShpInfo spid="_x0000_s8115"/>
    <customShpInfo spid="_x0000_s8113"/>
    <customShpInfo spid="_x0000_s8117"/>
    <customShpInfo spid="_x0000_s8118"/>
    <customShpInfo spid="_x0000_s8116"/>
    <customShpInfo spid="_x0000_s8120"/>
    <customShpInfo spid="_x0000_s8119"/>
    <customShpInfo spid="_x0000_s8122"/>
    <customShpInfo spid="_x0000_s8121"/>
    <customShpInfo spid="_x0000_s8124"/>
    <customShpInfo spid="_x0000_s8123"/>
    <customShpInfo spid="_x0000_s8126"/>
    <customShpInfo spid="_x0000_s8125"/>
    <customShpInfo spid="_x0000_s8128"/>
    <customShpInfo spid="_x0000_s8127"/>
    <customShpInfo spid="_x0000_s8130"/>
    <customShpInfo spid="_x0000_s8129"/>
    <customShpInfo spid="_x0000_s8132"/>
    <customShpInfo spid="_x0000_s8131"/>
    <customShpInfo spid="_x0000_s8134"/>
    <customShpInfo spid="_x0000_s8133"/>
    <customShpInfo spid="_x0000_s8136"/>
    <customShpInfo spid="_x0000_s8137"/>
    <customShpInfo spid="_x0000_s8135"/>
    <customShpInfo spid="_x0000_s8139"/>
    <customShpInfo spid="_x0000_s8138"/>
    <customShpInfo spid="_x0000_s8141"/>
    <customShpInfo spid="_x0000_s8140"/>
    <customShpInfo spid="_x0000_s8143"/>
    <customShpInfo spid="_x0000_s8142"/>
    <customShpInfo spid="_x0000_s8145"/>
    <customShpInfo spid="_x0000_s8144"/>
    <customShpInfo spid="_x0000_s8147"/>
    <customShpInfo spid="_x0000_s8146"/>
    <customShpInfo spid="_x0000_s8149"/>
    <customShpInfo spid="_x0000_s8148"/>
    <customShpInfo spid="_x0000_s8151"/>
    <customShpInfo spid="_x0000_s8150"/>
    <customShpInfo spid="_x0000_s8153"/>
    <customShpInfo spid="_x0000_s8152"/>
    <customShpInfo spid="_x0000_s8155"/>
    <customShpInfo spid="_x0000_s8154"/>
    <customShpInfo spid="_x0000_s8157"/>
    <customShpInfo spid="_x0000_s8156"/>
    <customShpInfo spid="_x0000_s8159"/>
    <customShpInfo spid="_x0000_s8158"/>
    <customShpInfo spid="_x0000_s8161"/>
    <customShpInfo spid="_x0000_s8160"/>
    <customShpInfo spid="_x0000_s8163"/>
    <customShpInfo spid="_x0000_s8162"/>
    <customShpInfo spid="_x0000_s8165"/>
    <customShpInfo spid="_x0000_s8164"/>
    <customShpInfo spid="_x0000_s8167"/>
    <customShpInfo spid="_x0000_s8166"/>
    <customShpInfo spid="_x0000_s8169"/>
    <customShpInfo spid="_x0000_s8168"/>
    <customShpInfo spid="_x0000_s8171"/>
    <customShpInfo spid="_x0000_s8170"/>
    <customShpInfo spid="_x0000_s8173"/>
    <customShpInfo spid="_x0000_s8172"/>
    <customShpInfo spid="_x0000_s8175"/>
    <customShpInfo spid="_x0000_s8174"/>
    <customShpInfo spid="_x0000_s8177"/>
    <customShpInfo spid="_x0000_s8176"/>
    <customShpInfo spid="_x0000_s8179"/>
    <customShpInfo spid="_x0000_s8178"/>
    <customShpInfo spid="_x0000_s8181"/>
    <customShpInfo spid="_x0000_s8182"/>
    <customShpInfo spid="_x0000_s8183"/>
    <customShpInfo spid="_x0000_s8180"/>
    <customShpInfo spid="_x0000_s8185"/>
    <customShpInfo spid="_x0000_s8184"/>
    <customShpInfo spid="_x0000_s8187"/>
    <customShpInfo spid="_x0000_s8186"/>
    <customShpInfo spid="_x0000_s8189"/>
    <customShpInfo spid="_x0000_s8188"/>
    <customShpInfo spid="_x0000_s8191"/>
    <customShpInfo spid="_x0000_s8190"/>
    <customShpInfo spid="_x0000_s8193"/>
    <customShpInfo spid="_x0000_s8194"/>
    <customShpInfo spid="_x0000_s8195"/>
    <customShpInfo spid="_x0000_s8196"/>
    <customShpInfo spid="_x0000_s8197"/>
    <customShpInfo spid="_x0000_s8198"/>
    <customShpInfo spid="_x0000_s8199"/>
    <customShpInfo spid="_x0000_s8192"/>
    <customShpInfo spid="_x0000_s8201"/>
    <customShpInfo spid="_x0000_s8200"/>
    <customShpInfo spid="_x0000_s8203"/>
    <customShpInfo spid="_x0000_s8202"/>
    <customShpInfo spid="_x0000_s8205"/>
    <customShpInfo spid="_x0000_s8204"/>
    <customShpInfo spid="_x0000_s8207"/>
    <customShpInfo spid="_x0000_s8206"/>
    <customShpInfo spid="_x0000_s8209"/>
    <customShpInfo spid="_x0000_s8208"/>
    <customShpInfo spid="_x0000_s8211"/>
    <customShpInfo spid="_x0000_s8210"/>
    <customShpInfo spid="_x0000_s8213"/>
    <customShpInfo spid="_x0000_s8212"/>
    <customShpInfo spid="_x0000_s8215"/>
    <customShpInfo spid="_x0000_s8214"/>
    <customShpInfo spid="_x0000_s8217"/>
    <customShpInfo spid="_x0000_s8216"/>
    <customShpInfo spid="_x0000_s8219"/>
    <customShpInfo spid="_x0000_s8218"/>
    <customShpInfo spid="_x0000_s8221"/>
    <customShpInfo spid="_x0000_s8220"/>
    <customShpInfo spid="_x0000_s8223"/>
    <customShpInfo spid="_x0000_s8222"/>
    <customShpInfo spid="_x0000_s8225"/>
    <customShpInfo spid="_x0000_s8224"/>
    <customShpInfo spid="_x0000_s8227"/>
    <customShpInfo spid="_x0000_s8228"/>
    <customShpInfo spid="_x0000_s8226"/>
    <customShpInfo spid="_x0000_s8230"/>
    <customShpInfo spid="_x0000_s8229"/>
    <customShpInfo spid="_x0000_s8232"/>
    <customShpInfo spid="_x0000_s8233"/>
    <customShpInfo spid="_x0000_s8234"/>
    <customShpInfo spid="_x0000_s8235"/>
    <customShpInfo spid="_x0000_s8231"/>
    <customShpInfo spid="_x0000_s8237"/>
    <customShpInfo spid="_x0000_s8236"/>
    <customShpInfo spid="_x0000_s8239"/>
    <customShpInfo spid="_x0000_s8238"/>
    <customShpInfo spid="_x0000_s8241"/>
    <customShpInfo spid="_x0000_s8240"/>
    <customShpInfo spid="_x0000_s8243"/>
    <customShpInfo spid="_x0000_s8242"/>
    <customShpInfo spid="_x0000_s8245"/>
    <customShpInfo spid="_x0000_s8244"/>
    <customShpInfo spid="_x0000_s8247"/>
    <customShpInfo spid="_x0000_s8246"/>
    <customShpInfo spid="_x0000_s8249"/>
    <customShpInfo spid="_x0000_s8248"/>
    <customShpInfo spid="_x0000_s8251"/>
    <customShpInfo spid="_x0000_s8252"/>
    <customShpInfo spid="_x0000_s8253"/>
    <customShpInfo spid="_x0000_s8254"/>
    <customShpInfo spid="_x0000_s8255"/>
    <customShpInfo spid="_x0000_s8256"/>
    <customShpInfo spid="_x0000_s8257"/>
    <customShpInfo spid="_x0000_s8258"/>
    <customShpInfo spid="_x0000_s8259"/>
    <customShpInfo spid="_x0000_s8260"/>
    <customShpInfo spid="_x0000_s8261"/>
    <customShpInfo spid="_x0000_s8250"/>
    <customShpInfo spid="_x0000_s8263"/>
    <customShpInfo spid="_x0000_s8262"/>
    <customShpInfo spid="_x0000_s8265"/>
    <customShpInfo spid="_x0000_s8266"/>
    <customShpInfo spid="_x0000_s8264"/>
    <customShpInfo spid="_x0000_s8268"/>
    <customShpInfo spid="_x0000_s8269"/>
    <customShpInfo spid="_x0000_s8267"/>
    <customShpInfo spid="_x0000_s7525"/>
    <customShpInfo spid="_x0000_s8271"/>
    <customShpInfo spid="_x0000_s8272"/>
    <customShpInfo spid="_x0000_s8270"/>
    <customShpInfo spid="_x0000_s8275"/>
    <customShpInfo spid="_x0000_s8276"/>
    <customShpInfo spid="_x0000_s8274"/>
    <customShpInfo spid="_x0000_s8278"/>
    <customShpInfo spid="_x0000_s8277"/>
    <customShpInfo spid="_x0000_s8280"/>
    <customShpInfo spid="_x0000_s8279"/>
    <customShpInfo spid="_x0000_s8282"/>
    <customShpInfo spid="_x0000_s8281"/>
    <customShpInfo spid="_x0000_s8284"/>
    <customShpInfo spid="_x0000_s8283"/>
    <customShpInfo spid="_x0000_s8286"/>
    <customShpInfo spid="_x0000_s8285"/>
    <customShpInfo spid="_x0000_s8288"/>
    <customShpInfo spid="_x0000_s8287"/>
    <customShpInfo spid="_x0000_s8290"/>
    <customShpInfo spid="_x0000_s8289"/>
    <customShpInfo spid="_x0000_s8292"/>
    <customShpInfo spid="_x0000_s8291"/>
    <customShpInfo spid="_x0000_s8294"/>
    <customShpInfo spid="_x0000_s8293"/>
    <customShpInfo spid="_x0000_s8296"/>
    <customShpInfo spid="_x0000_s8295"/>
    <customShpInfo spid="_x0000_s8298"/>
    <customShpInfo spid="_x0000_s8297"/>
    <customShpInfo spid="_x0000_s8300"/>
    <customShpInfo spid="_x0000_s8301"/>
    <customShpInfo spid="_x0000_s8302"/>
    <customShpInfo spid="_x0000_s8303"/>
    <customShpInfo spid="_x0000_s8304"/>
    <customShpInfo spid="_x0000_s8305"/>
    <customShpInfo spid="_x0000_s8306"/>
    <customShpInfo spid="_x0000_s8307"/>
    <customShpInfo spid="_x0000_s8308"/>
    <customShpInfo spid="_x0000_s8309"/>
    <customShpInfo spid="_x0000_s8310"/>
    <customShpInfo spid="_x0000_s8299"/>
    <customShpInfo spid="_x0000_s8312"/>
    <customShpInfo spid="_x0000_s8311"/>
    <customShpInfo spid="_x0000_s8314"/>
    <customShpInfo spid="_x0000_s8313"/>
    <customShpInfo spid="_x0000_s8316"/>
    <customShpInfo spid="_x0000_s8315"/>
    <customShpInfo spid="_x0000_s8318"/>
    <customShpInfo spid="_x0000_s8319"/>
    <customShpInfo spid="_x0000_s8320"/>
    <customShpInfo spid="_x0000_s8321"/>
    <customShpInfo spid="_x0000_s8322"/>
    <customShpInfo spid="_x0000_s8323"/>
    <customShpInfo spid="_x0000_s8324"/>
    <customShpInfo spid="_x0000_s8325"/>
    <customShpInfo spid="_x0000_s8317"/>
    <customShpInfo spid="_x0000_s8327"/>
    <customShpInfo spid="_x0000_s8326"/>
    <customShpInfo spid="_x0000_s8329"/>
    <customShpInfo spid="_x0000_s8328"/>
    <customShpInfo spid="_x0000_s8331"/>
    <customShpInfo spid="_x0000_s8330"/>
    <customShpInfo spid="_x0000_s8333"/>
    <customShpInfo spid="_x0000_s8332"/>
    <customShpInfo spid="_x0000_s8335"/>
    <customShpInfo spid="_x0000_s8336"/>
    <customShpInfo spid="_x0000_s8334"/>
    <customShpInfo spid="_x0000_s8338"/>
    <customShpInfo spid="_x0000_s8337"/>
    <customShpInfo spid="_x0000_s8340"/>
    <customShpInfo spid="_x0000_s8339"/>
    <customShpInfo spid="_x0000_s8342"/>
    <customShpInfo spid="_x0000_s8341"/>
    <customShpInfo spid="_x0000_s8344"/>
    <customShpInfo spid="_x0000_s8343"/>
    <customShpInfo spid="_x0000_s8346"/>
    <customShpInfo spid="_x0000_s8345"/>
    <customShpInfo spid="_x0000_s8348"/>
    <customShpInfo spid="_x0000_s8347"/>
    <customShpInfo spid="_x0000_s8350"/>
    <customShpInfo spid="_x0000_s8349"/>
    <customShpInfo spid="_x0000_s8352"/>
    <customShpInfo spid="_x0000_s8351"/>
    <customShpInfo spid="_x0000_s8354"/>
    <customShpInfo spid="_x0000_s8353"/>
    <customShpInfo spid="_x0000_s8356"/>
    <customShpInfo spid="_x0000_s8355"/>
    <customShpInfo spid="_x0000_s8358"/>
    <customShpInfo spid="_x0000_s8357"/>
    <customShpInfo spid="_x0000_s8360"/>
    <customShpInfo spid="_x0000_s8361"/>
    <customShpInfo spid="_x0000_s8359"/>
    <customShpInfo spid="_x0000_s8363"/>
    <customShpInfo spid="_x0000_s8362"/>
    <customShpInfo spid="_x0000_s8365"/>
    <customShpInfo spid="_x0000_s8364"/>
    <customShpInfo spid="_x0000_s8367"/>
    <customShpInfo spid="_x0000_s8366"/>
    <customShpInfo spid="_x0000_s8369"/>
    <customShpInfo spid="_x0000_s8370"/>
    <customShpInfo spid="_x0000_s8368"/>
    <customShpInfo spid="_x0000_s8372"/>
    <customShpInfo spid="_x0000_s8373"/>
    <customShpInfo spid="_x0000_s8374"/>
    <customShpInfo spid="_x0000_s8371"/>
    <customShpInfo spid="_x0000_s8376"/>
    <customShpInfo spid="_x0000_s8375"/>
    <customShpInfo spid="_x0000_s8378"/>
    <customShpInfo spid="_x0000_s8377"/>
    <customShpInfo spid="_x0000_s8380"/>
    <customShpInfo spid="_x0000_s8379"/>
    <customShpInfo spid="_x0000_s8382"/>
    <customShpInfo spid="_x0000_s8381"/>
    <customShpInfo spid="_x0000_s8384"/>
    <customShpInfo spid="_x0000_s8385"/>
    <customShpInfo spid="_x0000_s8383"/>
    <customShpInfo spid="_x0000_s8387"/>
    <customShpInfo spid="_x0000_s8386"/>
    <customShpInfo spid="_x0000_s8389"/>
    <customShpInfo spid="_x0000_s8390"/>
    <customShpInfo spid="_x0000_s8391"/>
    <customShpInfo spid="_x0000_s8392"/>
    <customShpInfo spid="_x0000_s8388"/>
    <customShpInfo spid="_x0000_s8394"/>
    <customShpInfo spid="_x0000_s8393"/>
    <customShpInfo spid="_x0000_s8396"/>
    <customShpInfo spid="_x0000_s8395"/>
    <customShpInfo spid="_x0000_s8398"/>
    <customShpInfo spid="_x0000_s8397"/>
    <customShpInfo spid="_x0000_s8400"/>
    <customShpInfo spid="_x0000_s8401"/>
    <customShpInfo spid="_x0000_s8399"/>
    <customShpInfo spid="_x0000_s8403"/>
    <customShpInfo spid="_x0000_s8402"/>
    <customShpInfo spid="_x0000_s8405"/>
    <customShpInfo spid="_x0000_s8404"/>
    <customShpInfo spid="_x0000_s8407"/>
    <customShpInfo spid="_x0000_s8406"/>
    <customShpInfo spid="_x0000_s8409"/>
    <customShpInfo spid="_x0000_s8408"/>
    <customShpInfo spid="_x0000_s8411"/>
    <customShpInfo spid="_x0000_s8412"/>
    <customShpInfo spid="_x0000_s8410"/>
    <customShpInfo spid="_x0000_s8414"/>
    <customShpInfo spid="_x0000_s8413"/>
    <customShpInfo spid="_x0000_s8416"/>
    <customShpInfo spid="_x0000_s8415"/>
    <customShpInfo spid="_x0000_s8418"/>
    <customShpInfo spid="_x0000_s8417"/>
    <customShpInfo spid="_x0000_s8420"/>
    <customShpInfo spid="_x0000_s8419"/>
    <customShpInfo spid="_x0000_s8422"/>
    <customShpInfo spid="_x0000_s8421"/>
    <customShpInfo spid="_x0000_s8424"/>
    <customShpInfo spid="_x0000_s8423"/>
    <customShpInfo spid="_x0000_s8426"/>
    <customShpInfo spid="_x0000_s8425"/>
    <customShpInfo spid="_x0000_s8428"/>
    <customShpInfo spid="_x0000_s8427"/>
    <customShpInfo spid="_x0000_s8430"/>
    <customShpInfo spid="_x0000_s8429"/>
    <customShpInfo spid="_x0000_s8432"/>
    <customShpInfo spid="_x0000_s8431"/>
    <customShpInfo spid="_x0000_s8434"/>
    <customShpInfo spid="_x0000_s8433"/>
    <customShpInfo spid="_x0000_s8436"/>
    <customShpInfo spid="_x0000_s8435"/>
    <customShpInfo spid="_x0000_s8438"/>
    <customShpInfo spid="_x0000_s8437"/>
    <customShpInfo spid="_x0000_s8440"/>
    <customShpInfo spid="_x0000_s8439"/>
    <customShpInfo spid="_x0000_s8442"/>
    <customShpInfo spid="_x0000_s8441"/>
    <customShpInfo spid="_x0000_s8444"/>
    <customShpInfo spid="_x0000_s8443"/>
    <customShpInfo spid="_x0000_s8446"/>
    <customShpInfo spid="_x0000_s8445"/>
    <customShpInfo spid="_x0000_s8448"/>
    <customShpInfo spid="_x0000_s8447"/>
    <customShpInfo spid="_x0000_s8450"/>
    <customShpInfo spid="_x0000_s8451"/>
    <customShpInfo spid="_x0000_s8452"/>
    <customShpInfo spid="_x0000_s8449"/>
    <customShpInfo spid="_x0000_s8454"/>
    <customShpInfo spid="_x0000_s8453"/>
    <customShpInfo spid="_x0000_s8456"/>
    <customShpInfo spid="_x0000_s8455"/>
    <customShpInfo spid="_x0000_s8458"/>
    <customShpInfo spid="_x0000_s8457"/>
    <customShpInfo spid="_x0000_s8460"/>
    <customShpInfo spid="_x0000_s8459"/>
    <customShpInfo spid="_x0000_s8462"/>
    <customShpInfo spid="_x0000_s8461"/>
    <customShpInfo spid="_x0000_s8464"/>
    <customShpInfo spid="_x0000_s8463"/>
    <customShpInfo spid="_x0000_s8466"/>
    <customShpInfo spid="_x0000_s8465"/>
    <customShpInfo spid="_x0000_s8468"/>
    <customShpInfo spid="_x0000_s8469"/>
    <customShpInfo spid="_x0000_s8467"/>
    <customShpInfo spid="_x0000_s8471"/>
    <customShpInfo spid="_x0000_s8470"/>
    <customShpInfo spid="_x0000_s8473"/>
    <customShpInfo spid="_x0000_s8474"/>
    <customShpInfo spid="_x0000_s8472"/>
    <customShpInfo spid="_x0000_s8476"/>
    <customShpInfo spid="_x0000_s8475"/>
    <customShpInfo spid="_x0000_s8478"/>
    <customShpInfo spid="_x0000_s8477"/>
    <customShpInfo spid="_x0000_s8480"/>
    <customShpInfo spid="_x0000_s8479"/>
    <customShpInfo spid="_x0000_s8482"/>
    <customShpInfo spid="_x0000_s8481"/>
    <customShpInfo spid="_x0000_s8484"/>
    <customShpInfo spid="_x0000_s8483"/>
    <customShpInfo spid="_x0000_s8486"/>
    <customShpInfo spid="_x0000_s8485"/>
    <customShpInfo spid="_x0000_s8488"/>
    <customShpInfo spid="_x0000_s8487"/>
    <customShpInfo spid="_x0000_s8490"/>
    <customShpInfo spid="_x0000_s8489"/>
    <customShpInfo spid="_x0000_s8492"/>
    <customShpInfo spid="_x0000_s8491"/>
    <customShpInfo spid="_x0000_s8494"/>
    <customShpInfo spid="_x0000_s8493"/>
    <customShpInfo spid="_x0000_s8496"/>
    <customShpInfo spid="_x0000_s8495"/>
    <customShpInfo spid="_x0000_s8498"/>
    <customShpInfo spid="_x0000_s8499"/>
    <customShpInfo spid="_x0000_s8497"/>
    <customShpInfo spid="_x0000_s8501"/>
    <customShpInfo spid="_x0000_s8500"/>
    <customShpInfo spid="_x0000_s8503"/>
    <customShpInfo spid="_x0000_s8502"/>
    <customShpInfo spid="_x0000_s8505"/>
    <customShpInfo spid="_x0000_s8504"/>
    <customShpInfo spid="_x0000_s8507"/>
    <customShpInfo spid="_x0000_s8506"/>
    <customShpInfo spid="_x0000_s8509"/>
    <customShpInfo spid="_x0000_s8508"/>
    <customShpInfo spid="_x0000_s8511"/>
    <customShpInfo spid="_x0000_s8510"/>
    <customShpInfo spid="_x0000_s8513"/>
    <customShpInfo spid="_x0000_s8512"/>
    <customShpInfo spid="_x0000_s8515"/>
    <customShpInfo spid="_x0000_s8514"/>
    <customShpInfo spid="_x0000_s8517"/>
    <customShpInfo spid="_x0000_s8516"/>
    <customShpInfo spid="_x0000_s8519"/>
    <customShpInfo spid="_x0000_s8518"/>
    <customShpInfo spid="_x0000_s8521"/>
    <customShpInfo spid="_x0000_s8520"/>
    <customShpInfo spid="_x0000_s8523"/>
    <customShpInfo spid="_x0000_s8522"/>
    <customShpInfo spid="_x0000_s8525"/>
    <customShpInfo spid="_x0000_s8524"/>
    <customShpInfo spid="_x0000_s8527"/>
    <customShpInfo spid="_x0000_s8526"/>
    <customShpInfo spid="_x0000_s8529"/>
    <customShpInfo spid="_x0000_s8528"/>
    <customShpInfo spid="_x0000_s8531"/>
    <customShpInfo spid="_x0000_s8530"/>
    <customShpInfo spid="_x0000_s8533"/>
    <customShpInfo spid="_x0000_s8532"/>
    <customShpInfo spid="_x0000_s8535"/>
    <customShpInfo spid="_x0000_s8534"/>
    <customShpInfo spid="_x0000_s8537"/>
    <customShpInfo spid="_x0000_s8536"/>
    <customShpInfo spid="_x0000_s8539"/>
    <customShpInfo spid="_x0000_s8538"/>
    <customShpInfo spid="_x0000_s8541"/>
    <customShpInfo spid="_x0000_s8540"/>
    <customShpInfo spid="_x0000_s8543"/>
    <customShpInfo spid="_x0000_s8542"/>
    <customShpInfo spid="_x0000_s8545"/>
    <customShpInfo spid="_x0000_s8544"/>
    <customShpInfo spid="_x0000_s8547"/>
    <customShpInfo spid="_x0000_s8546"/>
    <customShpInfo spid="_x0000_s8549"/>
    <customShpInfo spid="_x0000_s8548"/>
    <customShpInfo spid="_x0000_s8551"/>
    <customShpInfo spid="_x0000_s8550"/>
    <customShpInfo spid="_x0000_s8553"/>
    <customShpInfo spid="_x0000_s8552"/>
    <customShpInfo spid="_x0000_s8555"/>
    <customShpInfo spid="_x0000_s8554"/>
    <customShpInfo spid="_x0000_s8557"/>
    <customShpInfo spid="_x0000_s8556"/>
    <customShpInfo spid="_x0000_s8559"/>
    <customShpInfo spid="_x0000_s8558"/>
    <customShpInfo spid="_x0000_s8561"/>
    <customShpInfo spid="_x0000_s8560"/>
    <customShpInfo spid="_x0000_s8563"/>
    <customShpInfo spid="_x0000_s8562"/>
    <customShpInfo spid="_x0000_s8565"/>
    <customShpInfo spid="_x0000_s8564"/>
    <customShpInfo spid="_x0000_s8567"/>
    <customShpInfo spid="_x0000_s8566"/>
    <customShpInfo spid="_x0000_s8569"/>
    <customShpInfo spid="_x0000_s8570"/>
    <customShpInfo spid="_x0000_s8568"/>
    <customShpInfo spid="_x0000_s8572"/>
    <customShpInfo spid="_x0000_s8571"/>
    <customShpInfo spid="_x0000_s8574"/>
    <customShpInfo spid="_x0000_s8573"/>
    <customShpInfo spid="_x0000_s8576"/>
    <customShpInfo spid="_x0000_s8575"/>
    <customShpInfo spid="_x0000_s8578"/>
    <customShpInfo spid="_x0000_s8577"/>
    <customShpInfo spid="_x0000_s8580"/>
    <customShpInfo spid="_x0000_s8579"/>
    <customShpInfo spid="_x0000_s8582"/>
    <customShpInfo spid="_x0000_s8581"/>
    <customShpInfo spid="_x0000_s8584"/>
    <customShpInfo spid="_x0000_s8583"/>
    <customShpInfo spid="_x0000_s8586"/>
    <customShpInfo spid="_x0000_s8585"/>
    <customShpInfo spid="_x0000_s8588"/>
    <customShpInfo spid="_x0000_s8587"/>
    <customShpInfo spid="_x0000_s8590"/>
    <customShpInfo spid="_x0000_s8589"/>
    <customShpInfo spid="_x0000_s8592"/>
    <customShpInfo spid="_x0000_s8593"/>
    <customShpInfo spid="_x0000_s8591"/>
    <customShpInfo spid="_x0000_s8595"/>
    <customShpInfo spid="_x0000_s8594"/>
    <customShpInfo spid="_x0000_s8597"/>
    <customShpInfo spid="_x0000_s8598"/>
    <customShpInfo spid="_x0000_s8596"/>
    <customShpInfo spid="_x0000_s8600"/>
    <customShpInfo spid="_x0000_s8599"/>
    <customShpInfo spid="_x0000_s8602"/>
    <customShpInfo spid="_x0000_s8603"/>
    <customShpInfo spid="_x0000_s8604"/>
    <customShpInfo spid="_x0000_s8601"/>
    <customShpInfo spid="_x0000_s8606"/>
    <customShpInfo spid="_x0000_s8605"/>
    <customShpInfo spid="_x0000_s8608"/>
    <customShpInfo spid="_x0000_s8607"/>
    <customShpInfo spid="_x0000_s8610"/>
    <customShpInfo spid="_x0000_s8609"/>
    <customShpInfo spid="_x0000_s8612"/>
    <customShpInfo spid="_x0000_s8611"/>
    <customShpInfo spid="_x0000_s8614"/>
    <customShpInfo spid="_x0000_s8615"/>
    <customShpInfo spid="_x0000_s8613"/>
    <customShpInfo spid="_x0000_s8617"/>
    <customShpInfo spid="_x0000_s8616"/>
    <customShpInfo spid="_x0000_s8619"/>
    <customShpInfo spid="_x0000_s8618"/>
    <customShpInfo spid="_x0000_s8621"/>
    <customShpInfo spid="_x0000_s8620"/>
    <customShpInfo spid="_x0000_s8623"/>
    <customShpInfo spid="_x0000_s8622"/>
    <customShpInfo spid="_x0000_s8625"/>
    <customShpInfo spid="_x0000_s8624"/>
    <customShpInfo spid="_x0000_s8627"/>
    <customShpInfo spid="_x0000_s8628"/>
    <customShpInfo spid="_x0000_s8626"/>
    <customShpInfo spid="_x0000_s8630"/>
    <customShpInfo spid="_x0000_s8629"/>
    <customShpInfo spid="_x0000_s8632"/>
    <customShpInfo spid="_x0000_s8631"/>
    <customShpInfo spid="_x0000_s8634"/>
    <customShpInfo spid="_x0000_s8633"/>
    <customShpInfo spid="_x0000_s8636"/>
    <customShpInfo spid="_x0000_s8637"/>
    <customShpInfo spid="_x0000_s8635"/>
    <customShpInfo spid="_x0000_s8639"/>
    <customShpInfo spid="_x0000_s8638"/>
    <customShpInfo spid="_x0000_s8641"/>
    <customShpInfo spid="_x0000_s8640"/>
    <customShpInfo spid="_x0000_s8643"/>
    <customShpInfo spid="_x0000_s8642"/>
    <customShpInfo spid="_x0000_s8645"/>
    <customShpInfo spid="_x0000_s8644"/>
    <customShpInfo spid="_x0000_s8647"/>
    <customShpInfo spid="_x0000_s8648"/>
    <customShpInfo spid="_x0000_s8646"/>
    <customShpInfo spid="_x0000_s8650"/>
    <customShpInfo spid="_x0000_s8649"/>
    <customShpInfo spid="_x0000_s8652"/>
    <customShpInfo spid="_x0000_s8651"/>
    <customShpInfo spid="_x0000_s8654"/>
    <customShpInfo spid="_x0000_s8653"/>
    <customShpInfo spid="_x0000_s8656"/>
    <customShpInfo spid="_x0000_s8657"/>
    <customShpInfo spid="_x0000_s8658"/>
    <customShpInfo spid="_x0000_s8655"/>
    <customShpInfo spid="_x0000_s8660"/>
    <customShpInfo spid="_x0000_s8659"/>
    <customShpInfo spid="_x0000_s8662"/>
    <customShpInfo spid="_x0000_s8661"/>
    <customShpInfo spid="_x0000_s8664"/>
    <customShpInfo spid="_x0000_s8665"/>
    <customShpInfo spid="_x0000_s8663"/>
    <customShpInfo spid="_x0000_s8667"/>
    <customShpInfo spid="_x0000_s8666"/>
    <customShpInfo spid="_x0000_s8669"/>
    <customShpInfo spid="_x0000_s8668"/>
    <customShpInfo spid="_x0000_s8671"/>
    <customShpInfo spid="_x0000_s8670"/>
    <customShpInfo spid="_x0000_s8673"/>
    <customShpInfo spid="_x0000_s8672"/>
    <customShpInfo spid="_x0000_s8675"/>
    <customShpInfo spid="_x0000_s8676"/>
    <customShpInfo spid="_x0000_s8674"/>
    <customShpInfo spid="_x0000_s8678"/>
    <customShpInfo spid="_x0000_s8677"/>
    <customShpInfo spid="_x0000_s8680"/>
    <customShpInfo spid="_x0000_s8679"/>
    <customShpInfo spid="_x0000_s8682"/>
    <customShpInfo spid="_x0000_s8681"/>
    <customShpInfo spid="_x0000_s8684"/>
    <customShpInfo spid="_x0000_s8683"/>
    <customShpInfo spid="_x0000_s8686"/>
    <customShpInfo spid="_x0000_s8685"/>
    <customShpInfo spid="_x0000_s8688"/>
    <customShpInfo spid="_x0000_s8687"/>
    <customShpInfo spid="_x0000_s8690"/>
    <customShpInfo spid="_x0000_s8689"/>
    <customShpInfo spid="_x0000_s8692"/>
    <customShpInfo spid="_x0000_s8691"/>
    <customShpInfo spid="_x0000_s8694"/>
    <customShpInfo spid="_x0000_s8693"/>
    <customShpInfo spid="_x0000_s8696"/>
    <customShpInfo spid="_x0000_s8697"/>
    <customShpInfo spid="_x0000_s8698"/>
    <customShpInfo spid="_x0000_s8695"/>
    <customShpInfo spid="_x0000_s8700"/>
    <customShpInfo spid="_x0000_s8699"/>
    <customShpInfo spid="_x0000_s8702"/>
    <customShpInfo spid="_x0000_s8701"/>
    <customShpInfo spid="_x0000_s8704"/>
    <customShpInfo spid="_x0000_s8703"/>
    <customShpInfo spid="_x0000_s8706"/>
    <customShpInfo spid="_x0000_s8705"/>
    <customShpInfo spid="_x0000_s8708"/>
    <customShpInfo spid="_x0000_s8707"/>
    <customShpInfo spid="_x0000_s8710"/>
    <customShpInfo spid="_x0000_s8711"/>
    <customShpInfo spid="_x0000_s8712"/>
    <customShpInfo spid="_x0000_s8709"/>
    <customShpInfo spid="_x0000_s8714"/>
    <customShpInfo spid="_x0000_s8713"/>
    <customShpInfo spid="_x0000_s8716"/>
    <customShpInfo spid="_x0000_s8715"/>
    <customShpInfo spid="_x0000_s8718"/>
    <customShpInfo spid="_x0000_s8717"/>
    <customShpInfo spid="_x0000_s8720"/>
    <customShpInfo spid="_x0000_s8719"/>
    <customShpInfo spid="_x0000_s8722"/>
    <customShpInfo spid="_x0000_s8723"/>
    <customShpInfo spid="_x0000_s8724"/>
    <customShpInfo spid="_x0000_s8721"/>
    <customShpInfo spid="_x0000_s8726"/>
    <customShpInfo spid="_x0000_s8725"/>
    <customShpInfo spid="_x0000_s8728"/>
    <customShpInfo spid="_x0000_s8727"/>
    <customShpInfo spid="_x0000_s8730"/>
    <customShpInfo spid="_x0000_s8729"/>
    <customShpInfo spid="_x0000_s8732"/>
    <customShpInfo spid="_x0000_s8731"/>
    <customShpInfo spid="_x0000_s8734"/>
    <customShpInfo spid="_x0000_s8733"/>
    <customShpInfo spid="_x0000_s8736"/>
    <customShpInfo spid="_x0000_s8735"/>
    <customShpInfo spid="_x0000_s8738"/>
    <customShpInfo spid="_x0000_s8737"/>
    <customShpInfo spid="_x0000_s8740"/>
    <customShpInfo spid="_x0000_s8739"/>
    <customShpInfo spid="_x0000_s8742"/>
    <customShpInfo spid="_x0000_s8741"/>
    <customShpInfo spid="_x0000_s8744"/>
    <customShpInfo spid="_x0000_s8743"/>
    <customShpInfo spid="_x0000_s8746"/>
    <customShpInfo spid="_x0000_s8747"/>
    <customShpInfo spid="_x0000_s8748"/>
    <customShpInfo spid="_x0000_s8745"/>
    <customShpInfo spid="_x0000_s8750"/>
    <customShpInfo spid="_x0000_s8749"/>
    <customShpInfo spid="_x0000_s8752"/>
    <customShpInfo spid="_x0000_s8751"/>
    <customShpInfo spid="_x0000_s8754"/>
    <customShpInfo spid="_x0000_s8753"/>
    <customShpInfo spid="_x0000_s8756"/>
    <customShpInfo spid="_x0000_s8757"/>
    <customShpInfo spid="_x0000_s8758"/>
    <customShpInfo spid="_x0000_s8755"/>
    <customShpInfo spid="_x0000_s8760"/>
    <customShpInfo spid="_x0000_s8759"/>
    <customShpInfo spid="_x0000_s8762"/>
    <customShpInfo spid="_x0000_s8761"/>
    <customShpInfo spid="_x0000_s8764"/>
    <customShpInfo spid="_x0000_s8763"/>
    <customShpInfo spid="_x0000_s8766"/>
    <customShpInfo spid="_x0000_s8765"/>
    <customShpInfo spid="_x0000_s8768"/>
    <customShpInfo spid="_x0000_s8767"/>
    <customShpInfo spid="_x0000_s8770"/>
    <customShpInfo spid="_x0000_s8769"/>
    <customShpInfo spid="_x0000_s8772"/>
    <customShpInfo spid="_x0000_s8771"/>
    <customShpInfo spid="_x0000_s8774"/>
    <customShpInfo spid="_x0000_s8775"/>
    <customShpInfo spid="_x0000_s8773"/>
    <customShpInfo spid="_x0000_s8777"/>
    <customShpInfo spid="_x0000_s8776"/>
    <customShpInfo spid="_x0000_s8779"/>
    <customShpInfo spid="_x0000_s8778"/>
    <customShpInfo spid="_x0000_s8781"/>
    <customShpInfo spid="_x0000_s8780"/>
    <customShpInfo spid="_x0000_s8783"/>
    <customShpInfo spid="_x0000_s8782"/>
    <customShpInfo spid="_x0000_s8785"/>
    <customShpInfo spid="_x0000_s8784"/>
    <customShpInfo spid="_x0000_s8787"/>
    <customShpInfo spid="_x0000_s8786"/>
    <customShpInfo spid="_x0000_s8789"/>
    <customShpInfo spid="_x0000_s8788"/>
    <customShpInfo spid="_x0000_s8791"/>
    <customShpInfo spid="_x0000_s8790"/>
    <customShpInfo spid="_x0000_s8793"/>
    <customShpInfo spid="_x0000_s8792"/>
    <customShpInfo spid="_x0000_s8795"/>
    <customShpInfo spid="_x0000_s8794"/>
    <customShpInfo spid="_x0000_s8797"/>
    <customShpInfo spid="_x0000_s8798"/>
    <customShpInfo spid="_x0000_s8796"/>
    <customShpInfo spid="_x0000_s8800"/>
    <customShpInfo spid="_x0000_s8799"/>
    <customShpInfo spid="_x0000_s8802"/>
    <customShpInfo spid="_x0000_s8801"/>
    <customShpInfo spid="_x0000_s8804"/>
    <customShpInfo spid="_x0000_s8803"/>
    <customShpInfo spid="_x0000_s8806"/>
    <customShpInfo spid="_x0000_s8807"/>
    <customShpInfo spid="_x0000_s8808"/>
    <customShpInfo spid="_x0000_s8805"/>
    <customShpInfo spid="_x0000_s8810"/>
    <customShpInfo spid="_x0000_s8809"/>
    <customShpInfo spid="_x0000_s8812"/>
    <customShpInfo spid="_x0000_s8811"/>
    <customShpInfo spid="_x0000_s8814"/>
    <customShpInfo spid="_x0000_s8813"/>
    <customShpInfo spid="_x0000_s8816"/>
    <customShpInfo spid="_x0000_s8817"/>
    <customShpInfo spid="_x0000_s8818"/>
    <customShpInfo spid="_x0000_s8815"/>
    <customShpInfo spid="_x0000_s8820"/>
    <customShpInfo spid="_x0000_s8819"/>
    <customShpInfo spid="_x0000_s8822"/>
    <customShpInfo spid="_x0000_s8823"/>
    <customShpInfo spid="_x0000_s8821"/>
    <customShpInfo spid="_x0000_s8825"/>
    <customShpInfo spid="_x0000_s8824"/>
    <customShpInfo spid="_x0000_s8827"/>
    <customShpInfo spid="_x0000_s8828"/>
    <customShpInfo spid="_x0000_s8826"/>
    <customShpInfo spid="_x0000_s8830"/>
    <customShpInfo spid="_x0000_s8829"/>
    <customShpInfo spid="_x0000_s8832"/>
    <customShpInfo spid="_x0000_s8833"/>
    <customShpInfo spid="_x0000_s8831"/>
    <customShpInfo spid="_x0000_s8835"/>
    <customShpInfo spid="_x0000_s8836"/>
    <customShpInfo spid="_x0000_s8837"/>
    <customShpInfo spid="_x0000_s8838"/>
    <customShpInfo spid="_x0000_s8839"/>
    <customShpInfo spid="_x0000_s8834"/>
    <customShpInfo spid="_x0000_s8841"/>
    <customShpInfo spid="_x0000_s8842"/>
    <customShpInfo spid="_x0000_s8843"/>
    <customShpInfo spid="_x0000_s8840"/>
    <customShpInfo spid="_x0000_s8845"/>
    <customShpInfo spid="_x0000_s8844"/>
    <customShpInfo spid="_x0000_s8847"/>
    <customShpInfo spid="_x0000_s8846"/>
    <customShpInfo spid="_x0000_s8849"/>
    <customShpInfo spid="_x0000_s8848"/>
    <customShpInfo spid="_x0000_s8851"/>
    <customShpInfo spid="_x0000_s8850"/>
    <customShpInfo spid="_x0000_s8853"/>
    <customShpInfo spid="_x0000_s8852"/>
    <customShpInfo spid="_x0000_s8855"/>
    <customShpInfo spid="_x0000_s8854"/>
    <customShpInfo spid="_x0000_s8857"/>
    <customShpInfo spid="_x0000_s8856"/>
    <customShpInfo spid="_x0000_s8859"/>
    <customShpInfo spid="_x0000_s8858"/>
    <customShpInfo spid="_x0000_s8861"/>
    <customShpInfo spid="_x0000_s8860"/>
    <customShpInfo spid="_x0000_s8863"/>
    <customShpInfo spid="_x0000_s8862"/>
    <customShpInfo spid="_x0000_s8865"/>
    <customShpInfo spid="_x0000_s8864"/>
    <customShpInfo spid="_x0000_s8867"/>
    <customShpInfo spid="_x0000_s8866"/>
    <customShpInfo spid="_x0000_s8869"/>
    <customShpInfo spid="_x0000_s8870"/>
    <customShpInfo spid="_x0000_s8868"/>
    <customShpInfo spid="_x0000_s8872"/>
    <customShpInfo spid="_x0000_s8871"/>
    <customShpInfo spid="_x0000_s8874"/>
    <customShpInfo spid="_x0000_s8873"/>
    <customShpInfo spid="_x0000_s8876"/>
    <customShpInfo spid="_x0000_s8875"/>
    <customShpInfo spid="_x0000_s8878"/>
    <customShpInfo spid="_x0000_s8877"/>
    <customShpInfo spid="_x0000_s8880"/>
    <customShpInfo spid="_x0000_s8879"/>
    <customShpInfo spid="_x0000_s8882"/>
    <customShpInfo spid="_x0000_s8881"/>
    <customShpInfo spid="_x0000_s8884"/>
    <customShpInfo spid="_x0000_s8883"/>
    <customShpInfo spid="_x0000_s8886"/>
    <customShpInfo spid="_x0000_s8885"/>
    <customShpInfo spid="_x0000_s8888"/>
    <customShpInfo spid="_x0000_s8889"/>
    <customShpInfo spid="_x0000_s8887"/>
    <customShpInfo spid="_x0000_s8891"/>
    <customShpInfo spid="_x0000_s8890"/>
    <customShpInfo spid="_x0000_s8893"/>
    <customShpInfo spid="_x0000_s8892"/>
    <customShpInfo spid="_x0000_s8895"/>
    <customShpInfo spid="_x0000_s8894"/>
    <customShpInfo spid="_x0000_s8897"/>
    <customShpInfo spid="_x0000_s8896"/>
    <customShpInfo spid="_x0000_s8899"/>
    <customShpInfo spid="_x0000_s8898"/>
    <customShpInfo spid="_x0000_s8901"/>
    <customShpInfo spid="_x0000_s8900"/>
    <customShpInfo spid="_x0000_s8903"/>
    <customShpInfo spid="_x0000_s8902"/>
    <customShpInfo spid="_x0000_s8905"/>
    <customShpInfo spid="_x0000_s8904"/>
    <customShpInfo spid="_x0000_s8907"/>
    <customShpInfo spid="_x0000_s8906"/>
    <customShpInfo spid="_x0000_s8909"/>
    <customShpInfo spid="_x0000_s8908"/>
    <customShpInfo spid="_x0000_s8911"/>
    <customShpInfo spid="_x0000_s8910"/>
    <customShpInfo spid="_x0000_s8913"/>
    <customShpInfo spid="_x0000_s8912"/>
    <customShpInfo spid="_x0000_s8915"/>
    <customShpInfo spid="_x0000_s8914"/>
    <customShpInfo spid="_x0000_s8917"/>
    <customShpInfo spid="_x0000_s8916"/>
    <customShpInfo spid="_x0000_s8919"/>
    <customShpInfo spid="_x0000_s8918"/>
    <customShpInfo spid="_x0000_s8921"/>
    <customShpInfo spid="_x0000_s8920"/>
    <customShpInfo spid="_x0000_s8923"/>
    <customShpInfo spid="_x0000_s8922"/>
    <customShpInfo spid="_x0000_s8925"/>
    <customShpInfo spid="_x0000_s8924"/>
    <customShpInfo spid="_x0000_s8927"/>
    <customShpInfo spid="_x0000_s8926"/>
    <customShpInfo spid="_x0000_s8929"/>
    <customShpInfo spid="_x0000_s8928"/>
    <customShpInfo spid="_x0000_s8931"/>
    <customShpInfo spid="_x0000_s8930"/>
    <customShpInfo spid="_x0000_s8933"/>
    <customShpInfo spid="_x0000_s8932"/>
    <customShpInfo spid="_x0000_s8935"/>
    <customShpInfo spid="_x0000_s8934"/>
    <customShpInfo spid="_x0000_s8937"/>
    <customShpInfo spid="_x0000_s8936"/>
    <customShpInfo spid="_x0000_s8939"/>
    <customShpInfo spid="_x0000_s8938"/>
    <customShpInfo spid="_x0000_s8941"/>
    <customShpInfo spid="_x0000_s8940"/>
    <customShpInfo spid="_x0000_s8943"/>
    <customShpInfo spid="_x0000_s8942"/>
    <customShpInfo spid="_x0000_s8945"/>
    <customShpInfo spid="_x0000_s8944"/>
    <customShpInfo spid="_x0000_s8947"/>
    <customShpInfo spid="_x0000_s8946"/>
    <customShpInfo spid="_x0000_s8949"/>
    <customShpInfo spid="_x0000_s8950"/>
    <customShpInfo spid="_x0000_s8951"/>
    <customShpInfo spid="_x0000_s8952"/>
    <customShpInfo spid="_x0000_s8948"/>
    <customShpInfo spid="_x0000_s8954"/>
    <customShpInfo spid="_x0000_s8953"/>
    <customShpInfo spid="_x0000_s8956"/>
    <customShpInfo spid="_x0000_s8955"/>
    <customShpInfo spid="_x0000_s8958"/>
    <customShpInfo spid="_x0000_s8957"/>
    <customShpInfo spid="_x0000_s8960"/>
    <customShpInfo spid="_x0000_s8959"/>
    <customShpInfo spid="_x0000_s8962"/>
    <customShpInfo spid="_x0000_s8963"/>
    <customShpInfo spid="_x0000_s8961"/>
    <customShpInfo spid="_x0000_s8965"/>
    <customShpInfo spid="_x0000_s8966"/>
    <customShpInfo spid="_x0000_s8967"/>
    <customShpInfo spid="_x0000_s8964"/>
    <customShpInfo spid="_x0000_s8969"/>
    <customShpInfo spid="_x0000_s8968"/>
    <customShpInfo spid="_x0000_s8971"/>
    <customShpInfo spid="_x0000_s8970"/>
    <customShpInfo spid="_x0000_s8973"/>
    <customShpInfo spid="_x0000_s8972"/>
    <customShpInfo spid="_x0000_s8975"/>
    <customShpInfo spid="_x0000_s8974"/>
    <customShpInfo spid="_x0000_s8977"/>
    <customShpInfo spid="_x0000_s8976"/>
    <customShpInfo spid="_x0000_s8979"/>
    <customShpInfo spid="_x0000_s8978"/>
    <customShpInfo spid="_x0000_s8981"/>
    <customShpInfo spid="_x0000_s8982"/>
    <customShpInfo spid="_x0000_s8980"/>
    <customShpInfo spid="_x0000_s8984"/>
    <customShpInfo spid="_x0000_s8985"/>
    <customShpInfo spid="_x0000_s8986"/>
    <customShpInfo spid="_x0000_s8987"/>
    <customShpInfo spid="_x0000_s8983"/>
    <customShpInfo spid="_x0000_s8989"/>
    <customShpInfo spid="_x0000_s8988"/>
    <customShpInfo spid="_x0000_s8991"/>
    <customShpInfo spid="_x0000_s8992"/>
    <customShpInfo spid="_x0000_s8993"/>
    <customShpInfo spid="_x0000_s8994"/>
    <customShpInfo spid="_x0000_s8995"/>
    <customShpInfo spid="_x0000_s8996"/>
    <customShpInfo spid="_x0000_s8997"/>
    <customShpInfo spid="_x0000_s8998"/>
    <customShpInfo spid="_x0000_s8999"/>
    <customShpInfo spid="_x0000_s9000"/>
    <customShpInfo spid="_x0000_s9001"/>
    <customShpInfo spid="_x0000_s9002"/>
    <customShpInfo spid="_x0000_s8990"/>
    <customShpInfo spid="_x0000_s9004"/>
    <customShpInfo spid="_x0000_s9003"/>
    <customShpInfo spid="_x0000_s9006"/>
    <customShpInfo spid="_x0000_s9005"/>
    <customShpInfo spid="_x0000_s9008"/>
    <customShpInfo spid="_x0000_s9009"/>
    <customShpInfo spid="_x0000_s9007"/>
    <customShpInfo spid="_x0000_s9011"/>
    <customShpInfo spid="_x0000_s9010"/>
    <customShpInfo spid="_x0000_s9013"/>
    <customShpInfo spid="_x0000_s9012"/>
    <customShpInfo spid="_x0000_s8273"/>
    <customShpInfo spid="_x0000_s9015"/>
    <customShpInfo spid="_x0000_s9016"/>
    <customShpInfo spid="_x0000_s9014"/>
    <customShpInfo spid="_x0000_s9018"/>
    <customShpInfo spid="_x0000_s9017"/>
    <customShpInfo spid="_x0000_s9020"/>
    <customShpInfo spid="_x0000_s9019"/>
    <customShpInfo spid="_x0000_s9022"/>
    <customShpInfo spid="_x0000_s9024"/>
    <customShpInfo spid="_x0000_s9023"/>
    <customShpInfo spid="_x0000_s9026"/>
    <customShpInfo spid="_x0000_s9027"/>
    <customShpInfo spid="_x0000_s9028"/>
    <customShpInfo spid="_x0000_s9029"/>
    <customShpInfo spid="_x0000_s9025"/>
    <customShpInfo spid="_x0000_s9031"/>
    <customShpInfo spid="_x0000_s9030"/>
    <customShpInfo spid="_x0000_s9033"/>
    <customShpInfo spid="_x0000_s9034"/>
    <customShpInfo spid="_x0000_s9035"/>
    <customShpInfo spid="_x0000_s9036"/>
    <customShpInfo spid="_x0000_s9032"/>
    <customShpInfo spid="_x0000_s9038"/>
    <customShpInfo spid="_x0000_s9037"/>
    <customShpInfo spid="_x0000_s9040"/>
    <customShpInfo spid="_x0000_s9041"/>
    <customShpInfo spid="_x0000_s9042"/>
    <customShpInfo spid="_x0000_s9043"/>
    <customShpInfo spid="_x0000_s9039"/>
    <customShpInfo spid="_x0000_s9045"/>
    <customShpInfo spid="_x0000_s9044"/>
    <customShpInfo spid="_x0000_s9047"/>
    <customShpInfo spid="_x0000_s9048"/>
    <customShpInfo spid="_x0000_s9049"/>
    <customShpInfo spid="_x0000_s9050"/>
    <customShpInfo spid="_x0000_s9046"/>
    <customShpInfo spid="_x0000_s9052"/>
    <customShpInfo spid="_x0000_s9051"/>
    <customShpInfo spid="_x0000_s9054"/>
    <customShpInfo spid="_x0000_s9055"/>
    <customShpInfo spid="_x0000_s9056"/>
    <customShpInfo spid="_x0000_s9057"/>
    <customShpInfo spid="_x0000_s9053"/>
    <customShpInfo spid="_x0000_s9059"/>
    <customShpInfo spid="_x0000_s9058"/>
    <customShpInfo spid="_x0000_s9061"/>
    <customShpInfo spid="_x0000_s9062"/>
    <customShpInfo spid="_x0000_s9063"/>
    <customShpInfo spid="_x0000_s9064"/>
    <customShpInfo spid="_x0000_s9060"/>
    <customShpInfo spid="_x0000_s9066"/>
    <customShpInfo spid="_x0000_s9065"/>
    <customShpInfo spid="_x0000_s9068"/>
    <customShpInfo spid="_x0000_s9069"/>
    <customShpInfo spid="_x0000_s9070"/>
    <customShpInfo spid="_x0000_s9071"/>
    <customShpInfo spid="_x0000_s9067"/>
    <customShpInfo spid="_x0000_s9073"/>
    <customShpInfo spid="_x0000_s9072"/>
    <customShpInfo spid="_x0000_s9075"/>
    <customShpInfo spid="_x0000_s9076"/>
    <customShpInfo spid="_x0000_s9077"/>
    <customShpInfo spid="_x0000_s9078"/>
    <customShpInfo spid="_x0000_s9074"/>
    <customShpInfo spid="_x0000_s9080"/>
    <customShpInfo spid="_x0000_s9079"/>
    <customShpInfo spid="_x0000_s9082"/>
    <customShpInfo spid="_x0000_s9083"/>
    <customShpInfo spid="_x0000_s9084"/>
    <customShpInfo spid="_x0000_s9085"/>
    <customShpInfo spid="_x0000_s9081"/>
    <customShpInfo spid="_x0000_s9087"/>
    <customShpInfo spid="_x0000_s9086"/>
    <customShpInfo spid="_x0000_s9089"/>
    <customShpInfo spid="_x0000_s9090"/>
    <customShpInfo spid="_x0000_s9091"/>
    <customShpInfo spid="_x0000_s9092"/>
    <customShpInfo spid="_x0000_s9088"/>
    <customShpInfo spid="_x0000_s9094"/>
    <customShpInfo spid="_x0000_s9093"/>
    <customShpInfo spid="_x0000_s9096"/>
    <customShpInfo spid="_x0000_s9097"/>
    <customShpInfo spid="_x0000_s9098"/>
    <customShpInfo spid="_x0000_s9099"/>
    <customShpInfo spid="_x0000_s9095"/>
    <customShpInfo spid="_x0000_s9101"/>
    <customShpInfo spid="_x0000_s9100"/>
    <customShpInfo spid="_x0000_s9103"/>
    <customShpInfo spid="_x0000_s9104"/>
    <customShpInfo spid="_x0000_s9105"/>
    <customShpInfo spid="_x0000_s9106"/>
    <customShpInfo spid="_x0000_s9102"/>
    <customShpInfo spid="_x0000_s9108"/>
    <customShpInfo spid="_x0000_s9107"/>
    <customShpInfo spid="_x0000_s9110"/>
    <customShpInfo spid="_x0000_s9111"/>
    <customShpInfo spid="_x0000_s9112"/>
    <customShpInfo spid="_x0000_s9113"/>
    <customShpInfo spid="_x0000_s9109"/>
    <customShpInfo spid="_x0000_s9115"/>
    <customShpInfo spid="_x0000_s9116"/>
    <customShpInfo spid="_x0000_s9117"/>
    <customShpInfo spid="_x0000_s9118"/>
    <customShpInfo spid="_x0000_s9119"/>
    <customShpInfo spid="_x0000_s9120"/>
    <customShpInfo spid="_x0000_s9121"/>
    <customShpInfo spid="_x0000_s9122"/>
    <customShpInfo spid="_x0000_s9123"/>
    <customShpInfo spid="_x0000_s9124"/>
    <customShpInfo spid="_x0000_s9125"/>
    <customShpInfo spid="_x0000_s9126"/>
    <customShpInfo spid="_x0000_s9127"/>
    <customShpInfo spid="_x0000_s9128"/>
    <customShpInfo spid="_x0000_s9129"/>
    <customShpInfo spid="_x0000_s9130"/>
    <customShpInfo spid="_x0000_s9131"/>
    <customShpInfo spid="_x0000_s9114"/>
    <customShpInfo spid="_x0000_s9021"/>
    <customShpInfo spid="_x0000_s9133"/>
    <customShpInfo spid="_x0000_s9134"/>
    <customShpInfo spid="_x0000_s9135"/>
    <customShpInfo spid="_x0000_s9136"/>
    <customShpInfo spid="_x0000_s9137"/>
    <customShpInfo spid="_x0000_s9138"/>
    <customShpInfo spid="_x0000_s9139"/>
    <customShpInfo spid="_x0000_s9140"/>
    <customShpInfo spid="_x0000_s9141"/>
    <customShpInfo spid="_x0000_s9142"/>
    <customShpInfo spid="_x0000_s9143"/>
    <customShpInfo spid="_x0000_s9144"/>
    <customShpInfo spid="_x0000_s9145"/>
    <customShpInfo spid="_x0000_s9146"/>
    <customShpInfo spid="_x0000_s9147"/>
    <customShpInfo spid="_x0000_s9148"/>
    <customShpInfo spid="_x0000_s9149"/>
    <customShpInfo spid="_x0000_s9132"/>
    <customShpInfo spid="_x0000_s9152"/>
    <customShpInfo spid="_x0000_s9151"/>
    <customShpInfo spid="_x0000_s9154"/>
    <customShpInfo spid="_x0000_s9155"/>
    <customShpInfo spid="_x0000_s9156"/>
    <customShpInfo spid="_x0000_s9157"/>
    <customShpInfo spid="_x0000_s9153"/>
    <customShpInfo spid="_x0000_s9159"/>
    <customShpInfo spid="_x0000_s9158"/>
    <customShpInfo spid="_x0000_s9161"/>
    <customShpInfo spid="_x0000_s9160"/>
    <customShpInfo spid="_x0000_s9163"/>
    <customShpInfo spid="_x0000_s9162"/>
    <customShpInfo spid="_x0000_s9150"/>
    <customShpInfo spid="_x0000_s9166"/>
    <customShpInfo spid="_x0000_s9165"/>
    <customShpInfo spid="_x0000_s9168"/>
    <customShpInfo spid="_x0000_s9169"/>
    <customShpInfo spid="_x0000_s9170"/>
    <customShpInfo spid="_x0000_s9171"/>
    <customShpInfo spid="_x0000_s9167"/>
    <customShpInfo spid="_x0000_s9173"/>
    <customShpInfo spid="_x0000_s9172"/>
    <customShpInfo spid="_x0000_s9175"/>
    <customShpInfo spid="_x0000_s9174"/>
    <customShpInfo spid="_x0000_s9177"/>
    <customShpInfo spid="_x0000_s9176"/>
    <customShpInfo spid="_x0000_s9164"/>
    <customShpInfo spid="_x0000_s9180"/>
    <customShpInfo spid="_x0000_s9179"/>
    <customShpInfo spid="_x0000_s9182"/>
    <customShpInfo spid="_x0000_s9183"/>
    <customShpInfo spid="_x0000_s9184"/>
    <customShpInfo spid="_x0000_s9185"/>
    <customShpInfo spid="_x0000_s9181"/>
    <customShpInfo spid="_x0000_s9178"/>
    <customShpInfo spid="_x0000_s9188"/>
    <customShpInfo spid="_x0000_s9187"/>
    <customShpInfo spid="_x0000_s9190"/>
    <customShpInfo spid="_x0000_s9191"/>
    <customShpInfo spid="_x0000_s9192"/>
    <customShpInfo spid="_x0000_s9193"/>
    <customShpInfo spid="_x0000_s9189"/>
    <customShpInfo spid="_x0000_s9186"/>
    <customShpInfo spid="_x0000_s9195"/>
    <customShpInfo spid="_x0000_s9194"/>
    <customShpInfo spid="_x0000_s9198"/>
    <customShpInfo spid="_x0000_s9197"/>
    <customShpInfo spid="_x0000_s9200"/>
    <customShpInfo spid="_x0000_s9201"/>
    <customShpInfo spid="_x0000_s9202"/>
    <customShpInfo spid="_x0000_s9203"/>
    <customShpInfo spid="_x0000_s9199"/>
    <customShpInfo spid="_x0000_s9196"/>
    <customShpInfo spid="_x0000_s9206"/>
    <customShpInfo spid="_x0000_s9205"/>
    <customShpInfo spid="_x0000_s9208"/>
    <customShpInfo spid="_x0000_s9207"/>
    <customShpInfo spid="_x0000_s9210"/>
    <customShpInfo spid="_x0000_s9209"/>
    <customShpInfo spid="_x0000_s9204"/>
    <customShpInfo spid="_x0000_s9212"/>
    <customShpInfo spid="_x0000_s9211"/>
    <customShpInfo spid="_x0000_s9214"/>
    <customShpInfo spid="_x0000_s9213"/>
    <customShpInfo spid="_x0000_s9216"/>
    <customShpInfo spid="_x0000_s9217"/>
    <customShpInfo spid="_x0000_s9218"/>
    <customShpInfo spid="_x0000_s9219"/>
    <customShpInfo spid="_x0000_s9220"/>
    <customShpInfo spid="_x0000_s9221"/>
    <customShpInfo spid="_x0000_s9222"/>
    <customShpInfo spid="_x0000_s9223"/>
    <customShpInfo spid="_x0000_s9224"/>
    <customShpInfo spid="_x0000_s9225"/>
    <customShpInfo spid="_x0000_s9226"/>
    <customShpInfo spid="_x0000_s9227"/>
    <customShpInfo spid="_x0000_s9228"/>
    <customShpInfo spid="_x0000_s9229"/>
    <customShpInfo spid="_x0000_s9230"/>
    <customShpInfo spid="_x0000_s9232"/>
    <customShpInfo spid="_x0000_s9231"/>
    <customShpInfo spid="_x0000_s9215"/>
    <customShpInfo spid="_x0000_s9235"/>
    <customShpInfo spid="_x0000_s9234"/>
    <customShpInfo spid="_x0000_s9237"/>
    <customShpInfo spid="_x0000_s9236"/>
    <customShpInfo spid="_x0000_s9239"/>
    <customShpInfo spid="_x0000_s9238"/>
    <customShpInfo spid="_x0000_s9241"/>
    <customShpInfo spid="_x0000_s9240"/>
    <customShpInfo spid="_x0000_s9243"/>
    <customShpInfo spid="_x0000_s9242"/>
    <customShpInfo spid="_x0000_s9245"/>
    <customShpInfo spid="_x0000_s9244"/>
    <customShpInfo spid="_x0000_s9247"/>
    <customShpInfo spid="_x0000_s9246"/>
    <customShpInfo spid="_x0000_s9249"/>
    <customShpInfo spid="_x0000_s9248"/>
    <customShpInfo spid="_x0000_s9251"/>
    <customShpInfo spid="_x0000_s9250"/>
    <customShpInfo spid="_x0000_s9253"/>
    <customShpInfo spid="_x0000_s9252"/>
    <customShpInfo spid="_x0000_s9255"/>
    <customShpInfo spid="_x0000_s9254"/>
    <customShpInfo spid="_x0000_s9257"/>
    <customShpInfo spid="_x0000_s9256"/>
    <customShpInfo spid="_x0000_s9259"/>
    <customShpInfo spid="_x0000_s9258"/>
    <customShpInfo spid="_x0000_s9261"/>
    <customShpInfo spid="_x0000_s9260"/>
    <customShpInfo spid="_x0000_s9263"/>
    <customShpInfo spid="_x0000_s9262"/>
    <customShpInfo spid="_x0000_s9265"/>
    <customShpInfo spid="_x0000_s9264"/>
    <customShpInfo spid="_x0000_s9267"/>
    <customShpInfo spid="_x0000_s9266"/>
    <customShpInfo spid="_x0000_s9269"/>
    <customShpInfo spid="_x0000_s9268"/>
    <customShpInfo spid="_x0000_s9271"/>
    <customShpInfo spid="_x0000_s9270"/>
    <customShpInfo spid="_x0000_s9273"/>
    <customShpInfo spid="_x0000_s9272"/>
    <customShpInfo spid="_x0000_s9275"/>
    <customShpInfo spid="_x0000_s9274"/>
    <customShpInfo spid="_x0000_s9277"/>
    <customShpInfo spid="_x0000_s9276"/>
    <customShpInfo spid="_x0000_s9279"/>
    <customShpInfo spid="_x0000_s9278"/>
    <customShpInfo spid="_x0000_s9281"/>
    <customShpInfo spid="_x0000_s9280"/>
    <customShpInfo spid="_x0000_s9283"/>
    <customShpInfo spid="_x0000_s9282"/>
    <customShpInfo spid="_x0000_s9285"/>
    <customShpInfo spid="_x0000_s9284"/>
    <customShpInfo spid="_x0000_s9287"/>
    <customShpInfo spid="_x0000_s9286"/>
    <customShpInfo spid="_x0000_s9289"/>
    <customShpInfo spid="_x0000_s9288"/>
    <customShpInfo spid="_x0000_s9291"/>
    <customShpInfo spid="_x0000_s9290"/>
    <customShpInfo spid="_x0000_s9293"/>
    <customShpInfo spid="_x0000_s9292"/>
    <customShpInfo spid="_x0000_s9295"/>
    <customShpInfo spid="_x0000_s9294"/>
    <customShpInfo spid="_x0000_s9297"/>
    <customShpInfo spid="_x0000_s9296"/>
    <customShpInfo spid="_x0000_s9299"/>
    <customShpInfo spid="_x0000_s9298"/>
    <customShpInfo spid="_x0000_s9301"/>
    <customShpInfo spid="_x0000_s9300"/>
    <customShpInfo spid="_x0000_s9303"/>
    <customShpInfo spid="_x0000_s9302"/>
    <customShpInfo spid="_x0000_s9305"/>
    <customShpInfo spid="_x0000_s9304"/>
    <customShpInfo spid="_x0000_s9307"/>
    <customShpInfo spid="_x0000_s9306"/>
    <customShpInfo spid="_x0000_s9309"/>
    <customShpInfo spid="_x0000_s9308"/>
    <customShpInfo spid="_x0000_s9311"/>
    <customShpInfo spid="_x0000_s9310"/>
    <customShpInfo spid="_x0000_s9313"/>
    <customShpInfo spid="_x0000_s9312"/>
    <customShpInfo spid="_x0000_s9315"/>
    <customShpInfo spid="_x0000_s9314"/>
    <customShpInfo spid="_x0000_s9317"/>
    <customShpInfo spid="_x0000_s9316"/>
    <customShpInfo spid="_x0000_s9319"/>
    <customShpInfo spid="_x0000_s9318"/>
    <customShpInfo spid="_x0000_s9321"/>
    <customShpInfo spid="_x0000_s9320"/>
    <customShpInfo spid="_x0000_s9323"/>
    <customShpInfo spid="_x0000_s9322"/>
    <customShpInfo spid="_x0000_s9325"/>
    <customShpInfo spid="_x0000_s9324"/>
    <customShpInfo spid="_x0000_s9327"/>
    <customShpInfo spid="_x0000_s9326"/>
    <customShpInfo spid="_x0000_s9329"/>
    <customShpInfo spid="_x0000_s9328"/>
    <customShpInfo spid="_x0000_s9331"/>
    <customShpInfo spid="_x0000_s9330"/>
    <customShpInfo spid="_x0000_s9333"/>
    <customShpInfo spid="_x0000_s9332"/>
    <customShpInfo spid="_x0000_s9335"/>
    <customShpInfo spid="_x0000_s9334"/>
    <customShpInfo spid="_x0000_s9337"/>
    <customShpInfo spid="_x0000_s9336"/>
    <customShpInfo spid="_x0000_s9339"/>
    <customShpInfo spid="_x0000_s9338"/>
    <customShpInfo spid="_x0000_s9341"/>
    <customShpInfo spid="_x0000_s9340"/>
    <customShpInfo spid="_x0000_s9343"/>
    <customShpInfo spid="_x0000_s9342"/>
    <customShpInfo spid="_x0000_s9345"/>
    <customShpInfo spid="_x0000_s9344"/>
    <customShpInfo spid="_x0000_s9347"/>
    <customShpInfo spid="_x0000_s9346"/>
    <customShpInfo spid="_x0000_s9349"/>
    <customShpInfo spid="_x0000_s9348"/>
    <customShpInfo spid="_x0000_s9351"/>
    <customShpInfo spid="_x0000_s9350"/>
    <customShpInfo spid="_x0000_s9353"/>
    <customShpInfo spid="_x0000_s9352"/>
    <customShpInfo spid="_x0000_s9355"/>
    <customShpInfo spid="_x0000_s9354"/>
    <customShpInfo spid="_x0000_s9357"/>
    <customShpInfo spid="_x0000_s9356"/>
    <customShpInfo spid="_x0000_s9359"/>
    <customShpInfo spid="_x0000_s9358"/>
    <customShpInfo spid="_x0000_s9361"/>
    <customShpInfo spid="_x0000_s9360"/>
    <customShpInfo spid="_x0000_s9363"/>
    <customShpInfo spid="_x0000_s9362"/>
    <customShpInfo spid="_x0000_s9365"/>
    <customShpInfo spid="_x0000_s9364"/>
    <customShpInfo spid="_x0000_s9367"/>
    <customShpInfo spid="_x0000_s9366"/>
    <customShpInfo spid="_x0000_s9369"/>
    <customShpInfo spid="_x0000_s9368"/>
    <customShpInfo spid="_x0000_s9371"/>
    <customShpInfo spid="_x0000_s9370"/>
    <customShpInfo spid="_x0000_s9373"/>
    <customShpInfo spid="_x0000_s9372"/>
    <customShpInfo spid="_x0000_s9375"/>
    <customShpInfo spid="_x0000_s9374"/>
    <customShpInfo spid="_x0000_s9377"/>
    <customShpInfo spid="_x0000_s9376"/>
    <customShpInfo spid="_x0000_s9379"/>
    <customShpInfo spid="_x0000_s9378"/>
    <customShpInfo spid="_x0000_s9381"/>
    <customShpInfo spid="_x0000_s9380"/>
    <customShpInfo spid="_x0000_s9383"/>
    <customShpInfo spid="_x0000_s9382"/>
    <customShpInfo spid="_x0000_s9385"/>
    <customShpInfo spid="_x0000_s9384"/>
    <customShpInfo spid="_x0000_s9387"/>
    <customShpInfo spid="_x0000_s9386"/>
    <customShpInfo spid="_x0000_s9389"/>
    <customShpInfo spid="_x0000_s9388"/>
    <customShpInfo spid="_x0000_s9391"/>
    <customShpInfo spid="_x0000_s9390"/>
    <customShpInfo spid="_x0000_s9393"/>
    <customShpInfo spid="_x0000_s9392"/>
    <customShpInfo spid="_x0000_s9395"/>
    <customShpInfo spid="_x0000_s9394"/>
    <customShpInfo spid="_x0000_s9397"/>
    <customShpInfo spid="_x0000_s9396"/>
    <customShpInfo spid="_x0000_s9399"/>
    <customShpInfo spid="_x0000_s9398"/>
    <customShpInfo spid="_x0000_s9401"/>
    <customShpInfo spid="_x0000_s9400"/>
    <customShpInfo spid="_x0000_s9403"/>
    <customShpInfo spid="_x0000_s9402"/>
    <customShpInfo spid="_x0000_s9405"/>
    <customShpInfo spid="_x0000_s9404"/>
    <customShpInfo spid="_x0000_s9407"/>
    <customShpInfo spid="_x0000_s9406"/>
    <customShpInfo spid="_x0000_s9409"/>
    <customShpInfo spid="_x0000_s9408"/>
    <customShpInfo spid="_x0000_s9411"/>
    <customShpInfo spid="_x0000_s9410"/>
    <customShpInfo spid="_x0000_s9413"/>
    <customShpInfo spid="_x0000_s9412"/>
    <customShpInfo spid="_x0000_s9415"/>
    <customShpInfo spid="_x0000_s9414"/>
    <customShpInfo spid="_x0000_s9417"/>
    <customShpInfo spid="_x0000_s9416"/>
    <customShpInfo spid="_x0000_s9419"/>
    <customShpInfo spid="_x0000_s9418"/>
    <customShpInfo spid="_x0000_s9421"/>
    <customShpInfo spid="_x0000_s9420"/>
    <customShpInfo spid="_x0000_s9423"/>
    <customShpInfo spid="_x0000_s9422"/>
    <customShpInfo spid="_x0000_s9425"/>
    <customShpInfo spid="_x0000_s9424"/>
    <customShpInfo spid="_x0000_s9427"/>
    <customShpInfo spid="_x0000_s9426"/>
    <customShpInfo spid="_x0000_s9429"/>
    <customShpInfo spid="_x0000_s9428"/>
    <customShpInfo spid="_x0000_s9431"/>
    <customShpInfo spid="_x0000_s9430"/>
    <customShpInfo spid="_x0000_s9433"/>
    <customShpInfo spid="_x0000_s9432"/>
    <customShpInfo spid="_x0000_s9435"/>
    <customShpInfo spid="_x0000_s9434"/>
    <customShpInfo spid="_x0000_s9437"/>
    <customShpInfo spid="_x0000_s9436"/>
    <customShpInfo spid="_x0000_s9439"/>
    <customShpInfo spid="_x0000_s9438"/>
    <customShpInfo spid="_x0000_s9441"/>
    <customShpInfo spid="_x0000_s9440"/>
    <customShpInfo spid="_x0000_s9443"/>
    <customShpInfo spid="_x0000_s9442"/>
    <customShpInfo spid="_x0000_s9445"/>
    <customShpInfo spid="_x0000_s9444"/>
    <customShpInfo spid="_x0000_s9447"/>
    <customShpInfo spid="_x0000_s9446"/>
    <customShpInfo spid="_x0000_s9449"/>
    <customShpInfo spid="_x0000_s9448"/>
    <customShpInfo spid="_x0000_s9451"/>
    <customShpInfo spid="_x0000_s9450"/>
    <customShpInfo spid="_x0000_s9453"/>
    <customShpInfo spid="_x0000_s9452"/>
    <customShpInfo spid="_x0000_s9455"/>
    <customShpInfo spid="_x0000_s9454"/>
    <customShpInfo spid="_x0000_s9457"/>
    <customShpInfo spid="_x0000_s9456"/>
    <customShpInfo spid="_x0000_s9459"/>
    <customShpInfo spid="_x0000_s9458"/>
    <customShpInfo spid="_x0000_s9461"/>
    <customShpInfo spid="_x0000_s9460"/>
    <customShpInfo spid="_x0000_s9463"/>
    <customShpInfo spid="_x0000_s9462"/>
    <customShpInfo spid="_x0000_s9465"/>
    <customShpInfo spid="_x0000_s9464"/>
    <customShpInfo spid="_x0000_s9467"/>
    <customShpInfo spid="_x0000_s9466"/>
    <customShpInfo spid="_x0000_s9469"/>
    <customShpInfo spid="_x0000_s9470"/>
    <customShpInfo spid="_x0000_s9471"/>
    <customShpInfo spid="_x0000_s9472"/>
    <customShpInfo spid="_x0000_s9473"/>
    <customShpInfo spid="_x0000_s9474"/>
    <customShpInfo spid="_x0000_s9475"/>
    <customShpInfo spid="_x0000_s9476"/>
    <customShpInfo spid="_x0000_s9468"/>
    <customShpInfo spid="_x0000_s9478"/>
    <customShpInfo spid="_x0000_s9477"/>
    <customShpInfo spid="_x0000_s9480"/>
    <customShpInfo spid="_x0000_s9479"/>
    <customShpInfo spid="_x0000_s9482"/>
    <customShpInfo spid="_x0000_s9483"/>
    <customShpInfo spid="_x0000_s9484"/>
    <customShpInfo spid="_x0000_s9485"/>
    <customShpInfo spid="_x0000_s9486"/>
    <customShpInfo spid="_x0000_s9487"/>
    <customShpInfo spid="_x0000_s9488"/>
    <customShpInfo spid="_x0000_s9489"/>
    <customShpInfo spid="_x0000_s9481"/>
    <customShpInfo spid="_x0000_s9491"/>
    <customShpInfo spid="_x0000_s9490"/>
    <customShpInfo spid="_x0000_s9493"/>
    <customShpInfo spid="_x0000_s9492"/>
    <customShpInfo spid="_x0000_s9495"/>
    <customShpInfo spid="_x0000_s9494"/>
    <customShpInfo spid="_x0000_s9497"/>
    <customShpInfo spid="_x0000_s9498"/>
    <customShpInfo spid="_x0000_s9496"/>
    <customShpInfo spid="_x0000_s9500"/>
    <customShpInfo spid="_x0000_s9499"/>
    <customShpInfo spid="_x0000_s9502"/>
    <customShpInfo spid="_x0000_s9501"/>
    <customShpInfo spid="_x0000_s9504"/>
    <customShpInfo spid="_x0000_s9503"/>
    <customShpInfo spid="_x0000_s9506"/>
    <customShpInfo spid="_x0000_s9505"/>
    <customShpInfo spid="_x0000_s9508"/>
    <customShpInfo spid="_x0000_s9507"/>
    <customShpInfo spid="_x0000_s9510"/>
    <customShpInfo spid="_x0000_s9509"/>
    <customShpInfo spid="_x0000_s9512"/>
    <customShpInfo spid="_x0000_s9511"/>
    <customShpInfo spid="_x0000_s9514"/>
    <customShpInfo spid="_x0000_s9513"/>
    <customShpInfo spid="_x0000_s9516"/>
    <customShpInfo spid="_x0000_s9515"/>
    <customShpInfo spid="_x0000_s9518"/>
    <customShpInfo spid="_x0000_s9517"/>
    <customShpInfo spid="_x0000_s9520"/>
    <customShpInfo spid="_x0000_s9519"/>
    <customShpInfo spid="_x0000_s9522"/>
    <customShpInfo spid="_x0000_s9521"/>
    <customShpInfo spid="_x0000_s9524"/>
    <customShpInfo spid="_x0000_s9523"/>
    <customShpInfo spid="_x0000_s9526"/>
    <customShpInfo spid="_x0000_s9525"/>
    <customShpInfo spid="_x0000_s9528"/>
    <customShpInfo spid="_x0000_s9527"/>
    <customShpInfo spid="_x0000_s9530"/>
    <customShpInfo spid="_x0000_s9529"/>
    <customShpInfo spid="_x0000_s9532"/>
    <customShpInfo spid="_x0000_s9531"/>
    <customShpInfo spid="_x0000_s9534"/>
    <customShpInfo spid="_x0000_s9533"/>
    <customShpInfo spid="_x0000_s9536"/>
    <customShpInfo spid="_x0000_s9535"/>
    <customShpInfo spid="_x0000_s9538"/>
    <customShpInfo spid="_x0000_s9537"/>
    <customShpInfo spid="_x0000_s9540"/>
    <customShpInfo spid="_x0000_s9539"/>
    <customShpInfo spid="_x0000_s9542"/>
    <customShpInfo spid="_x0000_s9541"/>
    <customShpInfo spid="_x0000_s9544"/>
    <customShpInfo spid="_x0000_s9543"/>
    <customShpInfo spid="_x0000_s9546"/>
    <customShpInfo spid="_x0000_s9545"/>
    <customShpInfo spid="_x0000_s9548"/>
    <customShpInfo spid="_x0000_s9547"/>
    <customShpInfo spid="_x0000_s9550"/>
    <customShpInfo spid="_x0000_s9549"/>
    <customShpInfo spid="_x0000_s9552"/>
    <customShpInfo spid="_x0000_s9551"/>
    <customShpInfo spid="_x0000_s9554"/>
    <customShpInfo spid="_x0000_s9553"/>
    <customShpInfo spid="_x0000_s9556"/>
    <customShpInfo spid="_x0000_s9555"/>
    <customShpInfo spid="_x0000_s9558"/>
    <customShpInfo spid="_x0000_s9557"/>
    <customShpInfo spid="_x0000_s9560"/>
    <customShpInfo spid="_x0000_s9559"/>
    <customShpInfo spid="_x0000_s9562"/>
    <customShpInfo spid="_x0000_s9561"/>
    <customShpInfo spid="_x0000_s9564"/>
    <customShpInfo spid="_x0000_s9563"/>
    <customShpInfo spid="_x0000_s9566"/>
    <customShpInfo spid="_x0000_s9565"/>
    <customShpInfo spid="_x0000_s9568"/>
    <customShpInfo spid="_x0000_s9567"/>
    <customShpInfo spid="_x0000_s9570"/>
    <customShpInfo spid="_x0000_s9569"/>
    <customShpInfo spid="_x0000_s9572"/>
    <customShpInfo spid="_x0000_s9571"/>
    <customShpInfo spid="_x0000_s9574"/>
    <customShpInfo spid="_x0000_s9573"/>
    <customShpInfo spid="_x0000_s9576"/>
    <customShpInfo spid="_x0000_s9575"/>
    <customShpInfo spid="_x0000_s9578"/>
    <customShpInfo spid="_x0000_s9577"/>
    <customShpInfo spid="_x0000_s9580"/>
    <customShpInfo spid="_x0000_s9579"/>
    <customShpInfo spid="_x0000_s9582"/>
    <customShpInfo spid="_x0000_s9581"/>
    <customShpInfo spid="_x0000_s9584"/>
    <customShpInfo spid="_x0000_s9583"/>
    <customShpInfo spid="_x0000_s9586"/>
    <customShpInfo spid="_x0000_s9585"/>
    <customShpInfo spid="_x0000_s9588"/>
    <customShpInfo spid="_x0000_s9587"/>
    <customShpInfo spid="_x0000_s9590"/>
    <customShpInfo spid="_x0000_s9589"/>
    <customShpInfo spid="_x0000_s9592"/>
    <customShpInfo spid="_x0000_s9591"/>
    <customShpInfo spid="_x0000_s9594"/>
    <customShpInfo spid="_x0000_s9593"/>
    <customShpInfo spid="_x0000_s9596"/>
    <customShpInfo spid="_x0000_s9595"/>
    <customShpInfo spid="_x0000_s9598"/>
    <customShpInfo spid="_x0000_s9597"/>
    <customShpInfo spid="_x0000_s9600"/>
    <customShpInfo spid="_x0000_s9599"/>
    <customShpInfo spid="_x0000_s9602"/>
    <customShpInfo spid="_x0000_s9601"/>
    <customShpInfo spid="_x0000_s9604"/>
    <customShpInfo spid="_x0000_s9605"/>
    <customShpInfo spid="_x0000_s9606"/>
    <customShpInfo spid="_x0000_s9603"/>
    <customShpInfo spid="_x0000_s9608"/>
    <customShpInfo spid="_x0000_s9609"/>
    <customShpInfo spid="_x0000_s9607"/>
    <customShpInfo spid="_x0000_s9611"/>
    <customShpInfo spid="_x0000_s9610"/>
    <customShpInfo spid="_x0000_s9613"/>
    <customShpInfo spid="_x0000_s9614"/>
    <customShpInfo spid="_x0000_s9615"/>
    <customShpInfo spid="_x0000_s9616"/>
    <customShpInfo spid="_x0000_s9617"/>
    <customShpInfo spid="_x0000_s9618"/>
    <customShpInfo spid="_x0000_s9619"/>
    <customShpInfo spid="_x0000_s9620"/>
    <customShpInfo spid="_x0000_s9621"/>
    <customShpInfo spid="_x0000_s9612"/>
    <customShpInfo spid="_x0000_s9623"/>
    <customShpInfo spid="_x0000_s9622"/>
    <customShpInfo spid="_x0000_s9625"/>
    <customShpInfo spid="_x0000_s9624"/>
    <customShpInfo spid="_x0000_s9627"/>
    <customShpInfo spid="_x0000_s9626"/>
    <customShpInfo spid="_x0000_s9629"/>
    <customShpInfo spid="_x0000_s9628"/>
    <customShpInfo spid="_x0000_s9631"/>
    <customShpInfo spid="_x0000_s9630"/>
    <customShpInfo spid="_x0000_s9633"/>
    <customShpInfo spid="_x0000_s9632"/>
    <customShpInfo spid="_x0000_s9635"/>
    <customShpInfo spid="_x0000_s9634"/>
    <customShpInfo spid="_x0000_s9637"/>
    <customShpInfo spid="_x0000_s9636"/>
    <customShpInfo spid="_x0000_s9639"/>
    <customShpInfo spid="_x0000_s9638"/>
    <customShpInfo spid="_x0000_s9641"/>
    <customShpInfo spid="_x0000_s9642"/>
    <customShpInfo spid="_x0000_s9643"/>
    <customShpInfo spid="_x0000_s9644"/>
    <customShpInfo spid="_x0000_s9640"/>
    <customShpInfo spid="_x0000_s9646"/>
    <customShpInfo spid="_x0000_s9645"/>
    <customShpInfo spid="_x0000_s9648"/>
    <customShpInfo spid="_x0000_s9647"/>
    <customShpInfo spid="_x0000_s9650"/>
    <customShpInfo spid="_x0000_s9649"/>
    <customShpInfo spid="_x0000_s9652"/>
    <customShpInfo spid="_x0000_s9653"/>
    <customShpInfo spid="_x0000_s9651"/>
    <customShpInfo spid="_x0000_s9655"/>
    <customShpInfo spid="_x0000_s9654"/>
    <customShpInfo spid="_x0000_s9657"/>
    <customShpInfo spid="_x0000_s9656"/>
    <customShpInfo spid="_x0000_s9659"/>
    <customShpInfo spid="_x0000_s9658"/>
    <customShpInfo spid="_x0000_s9661"/>
    <customShpInfo spid="_x0000_s9660"/>
    <customShpInfo spid="_x0000_s9663"/>
    <customShpInfo spid="_x0000_s9662"/>
    <customShpInfo spid="_x0000_s9665"/>
    <customShpInfo spid="_x0000_s9664"/>
    <customShpInfo spid="_x0000_s9667"/>
    <customShpInfo spid="_x0000_s9666"/>
    <customShpInfo spid="_x0000_s9669"/>
    <customShpInfo spid="_x0000_s9668"/>
    <customShpInfo spid="_x0000_s9671"/>
    <customShpInfo spid="_x0000_s9670"/>
    <customShpInfo spid="_x0000_s9673"/>
    <customShpInfo spid="_x0000_s9672"/>
    <customShpInfo spid="_x0000_s9675"/>
    <customShpInfo spid="_x0000_s9674"/>
    <customShpInfo spid="_x0000_s9677"/>
    <customShpInfo spid="_x0000_s9676"/>
    <customShpInfo spid="_x0000_s9679"/>
    <customShpInfo spid="_x0000_s9678"/>
    <customShpInfo spid="_x0000_s9681"/>
    <customShpInfo spid="_x0000_s9680"/>
    <customShpInfo spid="_x0000_s9683"/>
    <customShpInfo spid="_x0000_s9682"/>
    <customShpInfo spid="_x0000_s9685"/>
    <customShpInfo spid="_x0000_s9684"/>
    <customShpInfo spid="_x0000_s9687"/>
    <customShpInfo spid="_x0000_s9686"/>
    <customShpInfo spid="_x0000_s9689"/>
    <customShpInfo spid="_x0000_s9688"/>
    <customShpInfo spid="_x0000_s9691"/>
    <customShpInfo spid="_x0000_s9690"/>
    <customShpInfo spid="_x0000_s9693"/>
    <customShpInfo spid="_x0000_s9692"/>
    <customShpInfo spid="_x0000_s9695"/>
    <customShpInfo spid="_x0000_s9694"/>
    <customShpInfo spid="_x0000_s9697"/>
    <customShpInfo spid="_x0000_s9696"/>
    <customShpInfo spid="_x0000_s9699"/>
    <customShpInfo spid="_x0000_s9698"/>
    <customShpInfo spid="_x0000_s9701"/>
    <customShpInfo spid="_x0000_s9700"/>
    <customShpInfo spid="_x0000_s9703"/>
    <customShpInfo spid="_x0000_s9702"/>
    <customShpInfo spid="_x0000_s9705"/>
    <customShpInfo spid="_x0000_s9704"/>
    <customShpInfo spid="_x0000_s9707"/>
    <customShpInfo spid="_x0000_s9706"/>
    <customShpInfo spid="_x0000_s9709"/>
    <customShpInfo spid="_x0000_s9708"/>
    <customShpInfo spid="_x0000_s9711"/>
    <customShpInfo spid="_x0000_s9710"/>
    <customShpInfo spid="_x0000_s9713"/>
    <customShpInfo spid="_x0000_s9712"/>
    <customShpInfo spid="_x0000_s9715"/>
    <customShpInfo spid="_x0000_s9714"/>
    <customShpInfo spid="_x0000_s9717"/>
    <customShpInfo spid="_x0000_s9716"/>
    <customShpInfo spid="_x0000_s9719"/>
    <customShpInfo spid="_x0000_s9718"/>
    <customShpInfo spid="_x0000_s9721"/>
    <customShpInfo spid="_x0000_s9720"/>
    <customShpInfo spid="_x0000_s9723"/>
    <customShpInfo spid="_x0000_s9722"/>
    <customShpInfo spid="_x0000_s9725"/>
    <customShpInfo spid="_x0000_s9724"/>
    <customShpInfo spid="_x0000_s9727"/>
    <customShpInfo spid="_x0000_s9726"/>
    <customShpInfo spid="_x0000_s9729"/>
    <customShpInfo spid="_x0000_s9728"/>
    <customShpInfo spid="_x0000_s9731"/>
    <customShpInfo spid="_x0000_s9730"/>
    <customShpInfo spid="_x0000_s9733"/>
    <customShpInfo spid="_x0000_s9732"/>
    <customShpInfo spid="_x0000_s9735"/>
    <customShpInfo spid="_x0000_s9734"/>
    <customShpInfo spid="_x0000_s9737"/>
    <customShpInfo spid="_x0000_s9736"/>
    <customShpInfo spid="_x0000_s9739"/>
    <customShpInfo spid="_x0000_s9738"/>
    <customShpInfo spid="_x0000_s9741"/>
    <customShpInfo spid="_x0000_s9740"/>
    <customShpInfo spid="_x0000_s9743"/>
    <customShpInfo spid="_x0000_s9742"/>
    <customShpInfo spid="_x0000_s9745"/>
    <customShpInfo spid="_x0000_s9744"/>
    <customShpInfo spid="_x0000_s9747"/>
    <customShpInfo spid="_x0000_s9746"/>
    <customShpInfo spid="_x0000_s9749"/>
    <customShpInfo spid="_x0000_s9748"/>
    <customShpInfo spid="_x0000_s9751"/>
    <customShpInfo spid="_x0000_s9750"/>
    <customShpInfo spid="_x0000_s9753"/>
    <customShpInfo spid="_x0000_s9752"/>
    <customShpInfo spid="_x0000_s9755"/>
    <customShpInfo spid="_x0000_s9754"/>
    <customShpInfo spid="_x0000_s9757"/>
    <customShpInfo spid="_x0000_s9756"/>
    <customShpInfo spid="_x0000_s9759"/>
    <customShpInfo spid="_x0000_s9758"/>
    <customShpInfo spid="_x0000_s9761"/>
    <customShpInfo spid="_x0000_s9760"/>
    <customShpInfo spid="_x0000_s9763"/>
    <customShpInfo spid="_x0000_s9762"/>
    <customShpInfo spid="_x0000_s9765"/>
    <customShpInfo spid="_x0000_s9764"/>
    <customShpInfo spid="_x0000_s9767"/>
    <customShpInfo spid="_x0000_s9766"/>
    <customShpInfo spid="_x0000_s9769"/>
    <customShpInfo spid="_x0000_s9768"/>
    <customShpInfo spid="_x0000_s9771"/>
    <customShpInfo spid="_x0000_s9770"/>
    <customShpInfo spid="_x0000_s9773"/>
    <customShpInfo spid="_x0000_s9772"/>
    <customShpInfo spid="_x0000_s9775"/>
    <customShpInfo spid="_x0000_s9774"/>
    <customShpInfo spid="_x0000_s9777"/>
    <customShpInfo spid="_x0000_s9776"/>
    <customShpInfo spid="_x0000_s9779"/>
    <customShpInfo spid="_x0000_s9780"/>
    <customShpInfo spid="_x0000_s9781"/>
    <customShpInfo spid="_x0000_s9782"/>
    <customShpInfo spid="_x0000_s9783"/>
    <customShpInfo spid="_x0000_s9784"/>
    <customShpInfo spid="_x0000_s9785"/>
    <customShpInfo spid="_x0000_s9786"/>
    <customShpInfo spid="_x0000_s9787"/>
    <customShpInfo spid="_x0000_s9788"/>
    <customShpInfo spid="_x0000_s9789"/>
    <customShpInfo spid="_x0000_s9790"/>
    <customShpInfo spid="_x0000_s9791"/>
    <customShpInfo spid="_x0000_s9792"/>
    <customShpInfo spid="_x0000_s9793"/>
    <customShpInfo spid="_x0000_s9794"/>
    <customShpInfo spid="_x0000_s9795"/>
    <customShpInfo spid="_x0000_s9796"/>
    <customShpInfo spid="_x0000_s9778"/>
    <customShpInfo spid="_x0000_s9798"/>
    <customShpInfo spid="_x0000_s9797"/>
    <customShpInfo spid="_x0000_s9800"/>
    <customShpInfo spid="_x0000_s9799"/>
    <customShpInfo spid="_x0000_s9802"/>
    <customShpInfo spid="_x0000_s9801"/>
    <customShpInfo spid="_x0000_s9804"/>
    <customShpInfo spid="_x0000_s9803"/>
    <customShpInfo spid="_x0000_s9806"/>
    <customShpInfo spid="_x0000_s9805"/>
    <customShpInfo spid="_x0000_s9808"/>
    <customShpInfo spid="_x0000_s9807"/>
    <customShpInfo spid="_x0000_s9810"/>
    <customShpInfo spid="_x0000_s9809"/>
    <customShpInfo spid="_x0000_s9812"/>
    <customShpInfo spid="_x0000_s9811"/>
    <customShpInfo spid="_x0000_s9814"/>
    <customShpInfo spid="_x0000_s9813"/>
    <customShpInfo spid="_x0000_s9816"/>
    <customShpInfo spid="_x0000_s9815"/>
    <customShpInfo spid="_x0000_s9818"/>
    <customShpInfo spid="_x0000_s9817"/>
    <customShpInfo spid="_x0000_s9820"/>
    <customShpInfo spid="_x0000_s9819"/>
    <customShpInfo spid="_x0000_s9822"/>
    <customShpInfo spid="_x0000_s9821"/>
    <customShpInfo spid="_x0000_s9824"/>
    <customShpInfo spid="_x0000_s9823"/>
    <customShpInfo spid="_x0000_s9826"/>
    <customShpInfo spid="_x0000_s9825"/>
    <customShpInfo spid="_x0000_s9828"/>
    <customShpInfo spid="_x0000_s9827"/>
    <customShpInfo spid="_x0000_s9830"/>
    <customShpInfo spid="_x0000_s9829"/>
    <customShpInfo spid="_x0000_s9832"/>
    <customShpInfo spid="_x0000_s9831"/>
    <customShpInfo spid="_x0000_s9834"/>
    <customShpInfo spid="_x0000_s9833"/>
    <customShpInfo spid="_x0000_s9836"/>
    <customShpInfo spid="_x0000_s9837"/>
    <customShpInfo spid="_x0000_s9838"/>
    <customShpInfo spid="_x0000_s9839"/>
    <customShpInfo spid="_x0000_s9835"/>
    <customShpInfo spid="_x0000_s9233"/>
    <customShpInfo spid="_x0000_s9841"/>
    <customShpInfo spid="_x0000_s9842"/>
    <customShpInfo spid="_x0000_s9840"/>
    <customShpInfo spid="_x0000_s9844"/>
    <customShpInfo spid="_x0000_s9845"/>
    <customShpInfo spid="_x0000_s9846"/>
    <customShpInfo spid="_x0000_s9847"/>
    <customShpInfo spid="_x0000_s9848"/>
    <customShpInfo spid="_x0000_s9849"/>
    <customShpInfo spid="_x0000_s9850"/>
    <customShpInfo spid="_x0000_s9851"/>
    <customShpInfo spid="_x0000_s9852"/>
    <customShpInfo spid="_x0000_s9853"/>
    <customShpInfo spid="_x0000_s9854"/>
    <customShpInfo spid="_x0000_s9855"/>
    <customShpInfo spid="_x0000_s9856"/>
    <customShpInfo spid="_x0000_s9857"/>
    <customShpInfo spid="_x0000_s9858"/>
    <customShpInfo spid="_x0000_s9859"/>
    <customShpInfo spid="_x0000_s9860"/>
    <customShpInfo spid="_x0000_s9861"/>
    <customShpInfo spid="_x0000_s9862"/>
    <customShpInfo spid="_x0000_s9863"/>
    <customShpInfo spid="_x0000_s9864"/>
    <customShpInfo spid="_x0000_s9865"/>
    <customShpInfo spid="_x0000_s9866"/>
    <customShpInfo spid="_x0000_s9867"/>
    <customShpInfo spid="_x0000_s9868"/>
    <customShpInfo spid="_x0000_s9869"/>
    <customShpInfo spid="_x0000_s9870"/>
    <customShpInfo spid="_x0000_s9871"/>
    <customShpInfo spid="_x0000_s9872"/>
    <customShpInfo spid="_x0000_s9873"/>
    <customShpInfo spid="_x0000_s9874"/>
    <customShpInfo spid="_x0000_s9875"/>
    <customShpInfo spid="_x0000_s9876"/>
    <customShpInfo spid="_x0000_s9877"/>
    <customShpInfo spid="_x0000_s9878"/>
    <customShpInfo spid="_x0000_s9879"/>
    <customShpInfo spid="_x0000_s9880"/>
    <customShpInfo spid="_x0000_s9882"/>
    <customShpInfo spid="_x0000_s9883"/>
    <customShpInfo spid="_x0000_s9884"/>
    <customShpInfo spid="_x0000_s9885"/>
    <customShpInfo spid="_x0000_s9886"/>
    <customShpInfo spid="_x0000_s9887"/>
    <customShpInfo spid="_x0000_s9888"/>
    <customShpInfo spid="_x0000_s9881"/>
    <customShpInfo spid="_x0000_s9890"/>
    <customShpInfo spid="_x0000_s9889"/>
    <customShpInfo spid="_x0000_s9892"/>
    <customShpInfo spid="_x0000_s9891"/>
    <customShpInfo spid="_x0000_s9894"/>
    <customShpInfo spid="_x0000_s9893"/>
    <customShpInfo spid="_x0000_s9896"/>
    <customShpInfo spid="_x0000_s9895"/>
    <customShpInfo spid="_x0000_s9898"/>
    <customShpInfo spid="_x0000_s9897"/>
    <customShpInfo spid="_x0000_s9900"/>
    <customShpInfo spid="_x0000_s9899"/>
    <customShpInfo spid="_x0000_s9902"/>
    <customShpInfo spid="_x0000_s9901"/>
    <customShpInfo spid="_x0000_s9904"/>
    <customShpInfo spid="_x0000_s9903"/>
    <customShpInfo spid="_x0000_s9906"/>
    <customShpInfo spid="_x0000_s9905"/>
    <customShpInfo spid="_x0000_s9908"/>
    <customShpInfo spid="_x0000_s9907"/>
    <customShpInfo spid="_x0000_s9910"/>
    <customShpInfo spid="_x0000_s9909"/>
    <customShpInfo spid="_x0000_s9912"/>
    <customShpInfo spid="_x0000_s9911"/>
    <customShpInfo spid="_x0000_s9914"/>
    <customShpInfo spid="_x0000_s9913"/>
    <customShpInfo spid="_x0000_s9916"/>
    <customShpInfo spid="_x0000_s9915"/>
    <customShpInfo spid="_x0000_s9918"/>
    <customShpInfo spid="_x0000_s9917"/>
    <customShpInfo spid="_x0000_s9920"/>
    <customShpInfo spid="_x0000_s9919"/>
    <customShpInfo spid="_x0000_s9922"/>
    <customShpInfo spid="_x0000_s9921"/>
    <customShpInfo spid="_x0000_s9924"/>
    <customShpInfo spid="_x0000_s9923"/>
    <customShpInfo spid="_x0000_s9926"/>
    <customShpInfo spid="_x0000_s9925"/>
    <customShpInfo spid="_x0000_s9928"/>
    <customShpInfo spid="_x0000_s9929"/>
    <customShpInfo spid="_x0000_s9930"/>
    <customShpInfo spid="_x0000_s9931"/>
    <customShpInfo spid="_x0000_s9927"/>
    <customShpInfo spid="_x0000_s9843"/>
    <customShpInfo spid="_x0000_s9933"/>
    <customShpInfo spid="_x0000_s9932"/>
    <customShpInfo spid="_x0000_s9935"/>
    <customShpInfo spid="_x0000_s99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480</TotalTime>
  <ScaleCrop>false</ScaleCrop>
  <LinksUpToDate>false</LinksUpToDate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2018-04-27T11:41:00Z</dcterms:created>
  <dc:creator>fgreenfeld</dc:creator>
  <cp:lastModifiedBy>隋玮</cp:lastModifiedBy>
  <dcterms:modified xsi:type="dcterms:W3CDTF">2018-04-28T10:50:03Z</dcterms:modified>
  <dc:title>Microsoft Word - AS1138_v1.9.docx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2015-06-03T00:00:00Z</vt:filetime>
  </property>
  <property fmtid="{D5CDD505-2E9C-101B-9397-08002B2CF9AE}" pid="3" name="LastSaved">
    <vt:filetime>2018-04-27T00:00:00Z</vt:filetime>
  </property>
  <property fmtid="{D5CDD505-2E9C-101B-9397-08002B2CF9AE}" pid="4" name="KSOProductBuildVer">
    <vt:lpwstr>2052-10.1.0.7311</vt:lpwstr>
  </property>
</Properties>
</file>
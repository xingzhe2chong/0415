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g" ContentType="image/jp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14" w:after="0" w:line="240" w:lineRule="auto"/>
        <w:ind w:left="561" w:right="-20"/>
        <w:jc w:val="left"/>
        <w:rPr>
          <w:rFonts w:ascii="Arial" w:hAnsi="Arial" w:cs="Arial" w:eastAsia="Arial"/>
          <w:sz w:val="28"/>
          <w:szCs w:val="28"/>
        </w:rPr>
      </w:pPr>
      <w:r>
        <w:rPr/>
        <w:pict>
          <v:shape style="position:absolute;margin-left:45.360001pt;margin-top:-36.928467pt;width:512.04pt;height:39.96pt;mso-position-horizontal-relative:page;mso-position-vertical-relative:paragraph;z-index:-9162" type="#_x0000_t75">
            <v:imagedata r:id="rId5" o:title=""/>
          </v:shape>
        </w:pict>
      </w:r>
      <w:r>
        <w:rPr>
          <w:rFonts w:ascii="Arial" w:hAnsi="Arial" w:cs="Arial" w:eastAsia="Arial"/>
          <w:color w:val="2268AE"/>
          <w:spacing w:val="0"/>
          <w:w w:val="100"/>
          <w:sz w:val="28"/>
          <w:szCs w:val="28"/>
        </w:rPr>
        <w:t>AS1138</w:t>
      </w:r>
      <w:r>
        <w:rPr>
          <w:rFonts w:ascii="Arial" w:hAnsi="Arial" w:cs="Arial" w:eastAsia="Arial"/>
          <w:color w:val="2268AE"/>
          <w:spacing w:val="-1"/>
          <w:w w:val="100"/>
          <w:sz w:val="28"/>
          <w:szCs w:val="28"/>
        </w:rPr>
        <w:t> </w:t>
      </w:r>
      <w:r>
        <w:rPr>
          <w:rFonts w:ascii="Arial" w:hAnsi="Arial" w:cs="Arial" w:eastAsia="Arial"/>
          <w:color w:val="0070BD"/>
          <w:spacing w:val="0"/>
          <w:w w:val="100"/>
          <w:sz w:val="28"/>
          <w:szCs w:val="28"/>
        </w:rPr>
        <w:t>—</w:t>
      </w:r>
      <w:r>
        <w:rPr>
          <w:rFonts w:ascii="Arial" w:hAnsi="Arial" w:cs="Arial" w:eastAsia="Arial"/>
          <w:color w:val="0070BD"/>
          <w:spacing w:val="0"/>
          <w:w w:val="100"/>
          <w:sz w:val="28"/>
          <w:szCs w:val="2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28"/>
          <w:szCs w:val="28"/>
        </w:rPr>
        <w:t>3</w:t>
      </w:r>
      <w:r>
        <w:rPr>
          <w:rFonts w:ascii="Arial" w:hAnsi="Arial" w:cs="Arial" w:eastAsia="Arial"/>
          <w:color w:val="000000"/>
          <w:spacing w:val="-2"/>
          <w:w w:val="100"/>
          <w:sz w:val="28"/>
          <w:szCs w:val="28"/>
        </w:rPr>
        <w:t>0</w:t>
      </w:r>
      <w:r>
        <w:rPr>
          <w:rFonts w:ascii="Arial" w:hAnsi="Arial" w:cs="Arial" w:eastAsia="Arial"/>
          <w:color w:val="000000"/>
          <w:spacing w:val="0"/>
          <w:w w:val="100"/>
          <w:sz w:val="28"/>
          <w:szCs w:val="28"/>
        </w:rPr>
        <w:t>W</w:t>
      </w:r>
      <w:r>
        <w:rPr>
          <w:rFonts w:ascii="Arial" w:hAnsi="Arial" w:cs="Arial" w:eastAsia="Arial"/>
          <w:color w:val="000000"/>
          <w:spacing w:val="1"/>
          <w:w w:val="100"/>
          <w:sz w:val="28"/>
          <w:szCs w:val="28"/>
        </w:rPr>
        <w:t> </w:t>
      </w:r>
      <w:r>
        <w:rPr>
          <w:rFonts w:ascii="Arial" w:hAnsi="Arial" w:cs="Arial" w:eastAsia="Arial"/>
          <w:color w:val="000000"/>
          <w:spacing w:val="-2"/>
          <w:w w:val="100"/>
          <w:sz w:val="28"/>
          <w:szCs w:val="28"/>
        </w:rPr>
        <w:t>P</w:t>
      </w:r>
      <w:r>
        <w:rPr>
          <w:rFonts w:ascii="Arial" w:hAnsi="Arial" w:cs="Arial" w:eastAsia="Arial"/>
          <w:color w:val="000000"/>
          <w:spacing w:val="0"/>
          <w:w w:val="100"/>
          <w:sz w:val="28"/>
          <w:szCs w:val="28"/>
        </w:rPr>
        <w:t>oE</w:t>
      </w:r>
      <w:r>
        <w:rPr>
          <w:rFonts w:ascii="Arial" w:hAnsi="Arial" w:cs="Arial" w:eastAsia="Arial"/>
          <w:color w:val="000000"/>
          <w:spacing w:val="2"/>
          <w:w w:val="100"/>
          <w:sz w:val="28"/>
          <w:szCs w:val="2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28"/>
          <w:szCs w:val="28"/>
        </w:rPr>
        <w:t>PD</w:t>
      </w:r>
      <w:r>
        <w:rPr>
          <w:rFonts w:ascii="Arial" w:hAnsi="Arial" w:cs="Arial" w:eastAsia="Arial"/>
          <w:color w:val="000000"/>
          <w:spacing w:val="0"/>
          <w:w w:val="100"/>
          <w:sz w:val="28"/>
          <w:szCs w:val="28"/>
        </w:rPr>
        <w:t> </w:t>
      </w:r>
      <w:r>
        <w:rPr>
          <w:rFonts w:ascii="Arial" w:hAnsi="Arial" w:cs="Arial" w:eastAsia="Arial"/>
          <w:color w:val="000000"/>
          <w:spacing w:val="-2"/>
          <w:w w:val="100"/>
          <w:sz w:val="28"/>
          <w:szCs w:val="28"/>
        </w:rPr>
        <w:t>a</w:t>
      </w:r>
      <w:r>
        <w:rPr>
          <w:rFonts w:ascii="Arial" w:hAnsi="Arial" w:cs="Arial" w:eastAsia="Arial"/>
          <w:color w:val="000000"/>
          <w:spacing w:val="0"/>
          <w:w w:val="100"/>
          <w:sz w:val="28"/>
          <w:szCs w:val="28"/>
        </w:rPr>
        <w:t>nd</w:t>
      </w:r>
      <w:r>
        <w:rPr>
          <w:rFonts w:ascii="Arial" w:hAnsi="Arial" w:cs="Arial" w:eastAsia="Arial"/>
          <w:color w:val="000000"/>
          <w:spacing w:val="2"/>
          <w:w w:val="100"/>
          <w:sz w:val="28"/>
          <w:szCs w:val="28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28"/>
          <w:szCs w:val="28"/>
        </w:rPr>
        <w:t>D</w:t>
      </w:r>
      <w:r>
        <w:rPr>
          <w:rFonts w:ascii="Arial" w:hAnsi="Arial" w:cs="Arial" w:eastAsia="Arial"/>
          <w:color w:val="000000"/>
          <w:spacing w:val="-1"/>
          <w:w w:val="100"/>
          <w:sz w:val="28"/>
          <w:szCs w:val="28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28"/>
          <w:szCs w:val="28"/>
        </w:rPr>
        <w:t>-</w:t>
      </w:r>
      <w:r>
        <w:rPr>
          <w:rFonts w:ascii="Arial" w:hAnsi="Arial" w:cs="Arial" w:eastAsia="Arial"/>
          <w:color w:val="000000"/>
          <w:spacing w:val="-1"/>
          <w:w w:val="100"/>
          <w:sz w:val="28"/>
          <w:szCs w:val="28"/>
        </w:rPr>
        <w:t>D</w:t>
      </w:r>
      <w:r>
        <w:rPr>
          <w:rFonts w:ascii="Arial" w:hAnsi="Arial" w:cs="Arial" w:eastAsia="Arial"/>
          <w:color w:val="000000"/>
          <w:spacing w:val="0"/>
          <w:w w:val="100"/>
          <w:sz w:val="28"/>
          <w:szCs w:val="28"/>
        </w:rPr>
        <w:t>C</w:t>
      </w:r>
      <w:r>
        <w:rPr>
          <w:rFonts w:ascii="Arial" w:hAnsi="Arial" w:cs="Arial" w:eastAsia="Arial"/>
          <w:color w:val="000000"/>
          <w:spacing w:val="-2"/>
          <w:w w:val="100"/>
          <w:sz w:val="28"/>
          <w:szCs w:val="28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28"/>
          <w:szCs w:val="28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28"/>
          <w:szCs w:val="28"/>
        </w:rPr>
        <w:t>on</w:t>
      </w:r>
      <w:r>
        <w:rPr>
          <w:rFonts w:ascii="Arial" w:hAnsi="Arial" w:cs="Arial" w:eastAsia="Arial"/>
          <w:color w:val="000000"/>
          <w:spacing w:val="1"/>
          <w:w w:val="100"/>
          <w:sz w:val="28"/>
          <w:szCs w:val="28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28"/>
          <w:szCs w:val="28"/>
        </w:rPr>
        <w:t>roller</w:t>
      </w:r>
    </w:p>
    <w:p>
      <w:pPr>
        <w:spacing w:before="8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after="0"/>
        <w:jc w:val="left"/>
        <w:rPr>
          <w:sz w:val="20"/>
          <w:szCs w:val="20"/>
        </w:rPr>
        <w:sectPr>
          <w:type w:val="continuous"/>
          <w:pgSz w:w="12240" w:h="15840"/>
          <w:pgMar w:top="720" w:bottom="280" w:left="800" w:right="980"/>
        </w:sectPr>
      </w:pPr>
    </w:p>
    <w:p>
      <w:pPr>
        <w:spacing w:before="20" w:after="0" w:line="240" w:lineRule="auto"/>
        <w:ind w:left="107" w:right="-19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268AE"/>
          <w:w w:val="99"/>
          <w:sz w:val="24"/>
          <w:szCs w:val="24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G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N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L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6"/>
          <w:w w:val="100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6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D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S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3"/>
          <w:w w:val="99"/>
          <w:sz w:val="24"/>
          <w:szCs w:val="24"/>
          <w:u w:val="single" w:color="2268AE"/>
        </w:rPr>
        <w:t>P</w:t>
      </w:r>
      <w:r>
        <w:rPr>
          <w:rFonts w:ascii="Arial" w:hAnsi="Arial" w:cs="Arial" w:eastAsia="Arial"/>
          <w:color w:val="2268AE"/>
          <w:spacing w:val="13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N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  <w:u w:val="single" w:color="2268AE"/>
        </w:rPr>
        <w:t>                       </w:t>
      </w:r>
      <w:r>
        <w:rPr>
          <w:rFonts w:ascii="Arial" w:hAnsi="Arial" w:cs="Arial" w:eastAsia="Arial"/>
          <w:color w:val="2268AE"/>
          <w:spacing w:val="29"/>
          <w:w w:val="100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29"/>
          <w:w w:val="100"/>
          <w:sz w:val="24"/>
          <w:szCs w:val="24"/>
        </w:rPr>
      </w:r>
      <w:r>
        <w:rPr>
          <w:rFonts w:ascii="Arial" w:hAnsi="Arial" w:cs="Arial" w:eastAsia="Arial"/>
          <w:color w:val="000000"/>
          <w:spacing w:val="0"/>
          <w:w w:val="100"/>
          <w:sz w:val="24"/>
          <w:szCs w:val="24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39" w:lineRule="auto"/>
        <w:ind w:left="107" w:right="-48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1138</w:t>
      </w:r>
      <w:r>
        <w:rPr>
          <w:rFonts w:ascii="Arial" w:hAnsi="Arial" w:cs="Arial" w:eastAsia="Arial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4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ingle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-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hi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p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spacing w:val="4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hi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g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hly</w:t>
      </w:r>
      <w:r>
        <w:rPr>
          <w:rFonts w:ascii="Arial" w:hAnsi="Arial" w:cs="Arial" w:eastAsia="Arial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in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eg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ed</w:t>
      </w:r>
      <w:r>
        <w:rPr>
          <w:rFonts w:ascii="Arial" w:hAnsi="Arial" w:cs="Arial" w:eastAsia="Arial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M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OS</w:t>
      </w:r>
      <w:r>
        <w:rPr>
          <w:rFonts w:ascii="Arial" w:hAnsi="Arial" w:cs="Arial" w:eastAsia="Arial"/>
          <w:spacing w:val="4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ol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u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ion</w:t>
      </w:r>
      <w:r>
        <w:rPr>
          <w:rFonts w:ascii="Arial" w:hAnsi="Arial" w:cs="Arial" w:eastAsia="Arial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f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w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er</w:t>
      </w:r>
      <w:r>
        <w:rPr>
          <w:rFonts w:ascii="Arial" w:hAnsi="Arial" w:cs="Arial" w:eastAsia="Arial"/>
          <w:spacing w:val="3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v</w:t>
      </w:r>
      <w:r>
        <w:rPr>
          <w:rFonts w:ascii="Arial" w:hAnsi="Arial" w:cs="Arial" w:eastAsia="Arial"/>
          <w:spacing w:val="2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3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he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net</w:t>
      </w:r>
      <w:r>
        <w:rPr>
          <w:rFonts w:ascii="Arial" w:hAnsi="Arial" w:cs="Arial" w:eastAsia="Arial"/>
          <w:spacing w:val="5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(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w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2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ed</w:t>
      </w:r>
      <w:r>
        <w:rPr>
          <w:rFonts w:ascii="Arial" w:hAnsi="Arial" w:cs="Arial" w:eastAsia="Arial"/>
          <w:spacing w:val="3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D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v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es</w:t>
      </w:r>
      <w:r>
        <w:rPr>
          <w:rFonts w:ascii="Arial" w:hAnsi="Arial" w:cs="Arial" w:eastAsia="Arial"/>
          <w:spacing w:val="5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equi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ing</w:t>
      </w:r>
      <w:r>
        <w:rPr>
          <w:rFonts w:ascii="Arial" w:hAnsi="Arial" w:cs="Arial" w:eastAsia="Arial"/>
          <w:spacing w:val="3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input</w:t>
      </w:r>
      <w:r>
        <w:rPr>
          <w:rFonts w:ascii="Arial" w:hAnsi="Arial" w:cs="Arial" w:eastAsia="Arial"/>
          <w:spacing w:val="5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po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w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of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3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up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3</w:t>
      </w:r>
      <w:r>
        <w:rPr>
          <w:rFonts w:ascii="Arial" w:hAnsi="Arial" w:cs="Arial" w:eastAsia="Arial"/>
          <w:spacing w:val="-5"/>
          <w:w w:val="100"/>
          <w:sz w:val="16"/>
          <w:szCs w:val="16"/>
        </w:rPr>
        <w:t>0</w:t>
      </w:r>
      <w:r>
        <w:rPr>
          <w:rFonts w:ascii="Arial" w:hAnsi="Arial" w:cs="Arial" w:eastAsia="Arial"/>
          <w:spacing w:val="4"/>
          <w:w w:val="100"/>
          <w:sz w:val="16"/>
          <w:szCs w:val="16"/>
        </w:rPr>
        <w:t>W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.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  </w:t>
      </w:r>
      <w:r>
        <w:rPr>
          <w:rFonts w:ascii="Arial" w:hAnsi="Arial" w:cs="Arial" w:eastAsia="Arial"/>
          <w:spacing w:val="2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ppl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io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n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in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lude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9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V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oi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v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P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3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(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V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hone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4"/>
          <w:w w:val="100"/>
          <w:sz w:val="16"/>
          <w:szCs w:val="16"/>
        </w:rPr>
        <w:t>W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el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7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L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spacing w:val="3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P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oin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spacing w:val="4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u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y</w:t>
      </w:r>
      <w:r>
        <w:rPr>
          <w:rFonts w:ascii="Arial" w:hAnsi="Arial" w:cs="Arial" w:eastAsia="Arial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4"/>
          <w:w w:val="100"/>
          <w:sz w:val="16"/>
          <w:szCs w:val="16"/>
        </w:rPr>
        <w:t>W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-4"/>
          <w:w w:val="100"/>
          <w:sz w:val="16"/>
          <w:szCs w:val="16"/>
        </w:rPr>
        <w:t>M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X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Te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m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inal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in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-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f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-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les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Te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n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al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F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eade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Thin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lien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and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N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ebook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p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u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.</w:t>
      </w:r>
    </w:p>
    <w:p>
      <w:pPr>
        <w:spacing w:before="3" w:after="0" w:line="180" w:lineRule="exact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before="0" w:after="0" w:line="240" w:lineRule="auto"/>
        <w:ind w:left="107" w:right="-48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spacing w:val="1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1138</w:t>
      </w:r>
      <w:r>
        <w:rPr>
          <w:rFonts w:ascii="Arial" w:hAnsi="Arial" w:cs="Arial" w:eastAsia="Arial"/>
          <w:spacing w:val="1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in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eg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1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input</w:t>
      </w:r>
      <w:r>
        <w:rPr>
          <w:rFonts w:ascii="Arial" w:hAnsi="Arial" w:cs="Arial" w:eastAsia="Arial"/>
          <w:spacing w:val="9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u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ge</w:t>
      </w:r>
      <w:r>
        <w:rPr>
          <w:rFonts w:ascii="Arial" w:hAnsi="Arial" w:cs="Arial" w:eastAsia="Arial"/>
          <w:spacing w:val="1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p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ion,</w:t>
      </w:r>
      <w:r>
        <w:rPr>
          <w:rFonts w:ascii="Arial" w:hAnsi="Arial" w:cs="Arial" w:eastAsia="Arial"/>
          <w:spacing w:val="1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8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spacing w:val="8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n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oller</w:t>
      </w:r>
      <w:r>
        <w:rPr>
          <w:rFonts w:ascii="Arial" w:hAnsi="Arial" w:cs="Arial" w:eastAsia="Arial"/>
          <w:spacing w:val="1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and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29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lo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w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-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ion</w:t>
      </w:r>
      <w:r>
        <w:rPr>
          <w:rFonts w:ascii="Arial" w:hAnsi="Arial" w:cs="Arial" w:eastAsia="Arial"/>
          <w:spacing w:val="29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D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-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D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26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n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olle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.</w:t>
      </w:r>
      <w:r>
        <w:rPr>
          <w:rFonts w:ascii="Arial" w:hAnsi="Arial" w:cs="Arial" w:eastAsia="Arial"/>
          <w:spacing w:val="28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spacing w:val="27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1138</w:t>
      </w:r>
      <w:r>
        <w:rPr>
          <w:rFonts w:ascii="Arial" w:hAnsi="Arial" w:cs="Arial" w:eastAsia="Arial"/>
          <w:spacing w:val="27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pl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m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en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28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all</w:t>
      </w:r>
      <w:r>
        <w:rPr>
          <w:rFonts w:ascii="Arial" w:hAnsi="Arial" w:cs="Arial" w:eastAsia="Arial"/>
          <w:spacing w:val="27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of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he</w:t>
      </w:r>
      <w:r>
        <w:rPr>
          <w:rFonts w:ascii="Arial" w:hAnsi="Arial" w:cs="Arial" w:eastAsia="Arial"/>
          <w:spacing w:val="2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ph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y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al</w:t>
      </w:r>
      <w:r>
        <w:rPr>
          <w:rFonts w:ascii="Arial" w:hAnsi="Arial" w:cs="Arial" w:eastAsia="Arial"/>
          <w:spacing w:val="2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la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y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er</w:t>
      </w:r>
      <w:r>
        <w:rPr>
          <w:rFonts w:ascii="Arial" w:hAnsi="Arial" w:cs="Arial" w:eastAsia="Arial"/>
          <w:spacing w:val="2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w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ed</w:t>
      </w:r>
      <w:r>
        <w:rPr>
          <w:rFonts w:ascii="Arial" w:hAnsi="Arial" w:cs="Arial" w:eastAsia="Arial"/>
          <w:spacing w:val="2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D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v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2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(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D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spacing w:val="2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f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un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ional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y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spacing w:val="23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2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equi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ed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by</w:t>
      </w:r>
      <w:r>
        <w:rPr>
          <w:rFonts w:ascii="Arial" w:hAnsi="Arial" w:cs="Arial" w:eastAsia="Arial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®</w:t>
      </w:r>
      <w:r>
        <w:rPr>
          <w:rFonts w:ascii="Arial" w:hAnsi="Arial" w:cs="Arial" w:eastAsia="Arial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80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2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.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3a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f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-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2005</w:t>
      </w:r>
      <w:r>
        <w:rPr>
          <w:rFonts w:ascii="Arial" w:hAnsi="Arial" w:cs="Arial" w:eastAsia="Arial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and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®</w:t>
      </w:r>
      <w:r>
        <w:rPr>
          <w:rFonts w:ascii="Arial" w:hAnsi="Arial" w:cs="Arial" w:eastAsia="Arial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802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.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3a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-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2009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anda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.</w:t>
      </w:r>
      <w:r>
        <w:rPr>
          <w:rFonts w:ascii="Arial" w:hAnsi="Arial" w:cs="Arial" w:eastAsia="Arial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This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in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ludes</w:t>
      </w:r>
      <w:r>
        <w:rPr>
          <w:rFonts w:ascii="Arial" w:hAnsi="Arial" w:cs="Arial" w:eastAsia="Arial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2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-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v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ent</w:t>
      </w:r>
      <w:r>
        <w:rPr>
          <w:rFonts w:ascii="Arial" w:hAnsi="Arial" w:cs="Arial" w:eastAsia="Arial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la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f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ion,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y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pe</w:t>
      </w:r>
      <w:r>
        <w:rPr>
          <w:rFonts w:ascii="Arial" w:hAnsi="Arial" w:cs="Arial" w:eastAsia="Arial"/>
          <w:spacing w:val="3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2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de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ion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ind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(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D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)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spacing w:val="23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spacing w:val="2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ion,</w:t>
      </w:r>
      <w:r>
        <w:rPr>
          <w:rFonts w:ascii="Arial" w:hAnsi="Arial" w:cs="Arial" w:eastAsia="Arial"/>
          <w:spacing w:val="23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unde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-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v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ol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age</w:t>
      </w:r>
      <w:r>
        <w:rPr>
          <w:rFonts w:ascii="Arial" w:hAnsi="Arial" w:cs="Arial" w:eastAsia="Arial"/>
          <w:spacing w:val="2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lo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k</w:t>
      </w:r>
      <w:r>
        <w:rPr>
          <w:rFonts w:ascii="Arial" w:hAnsi="Arial" w:cs="Arial" w:eastAsia="Arial"/>
          <w:spacing w:val="24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u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23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(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U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V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LO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)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spacing w:val="2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and</w:t>
      </w:r>
      <w:r>
        <w:rPr>
          <w:rFonts w:ascii="Arial" w:hAnsi="Arial" w:cs="Arial" w:eastAsia="Arial"/>
          <w:spacing w:val="2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H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w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ap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F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n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eg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ion.</w:t>
      </w:r>
    </w:p>
    <w:p>
      <w:pPr>
        <w:spacing w:before="3" w:after="0" w:line="180" w:lineRule="exact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before="0" w:after="0" w:line="240" w:lineRule="auto"/>
        <w:ind w:left="107" w:right="-47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spacing w:val="3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1138</w:t>
      </w:r>
      <w:r>
        <w:rPr>
          <w:rFonts w:ascii="Arial" w:hAnsi="Arial" w:cs="Arial" w:eastAsia="Arial"/>
          <w:spacing w:val="3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has</w:t>
      </w:r>
      <w:r>
        <w:rPr>
          <w:rFonts w:ascii="Arial" w:hAnsi="Arial" w:cs="Arial" w:eastAsia="Arial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been</w:t>
      </w:r>
      <w:r>
        <w:rPr>
          <w:rFonts w:ascii="Arial" w:hAnsi="Arial" w:cs="Arial" w:eastAsia="Arial"/>
          <w:spacing w:val="3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h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spacing w:val="3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3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add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4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b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h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M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ion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on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ns</w:t>
      </w:r>
      <w:r>
        <w:rPr>
          <w:rFonts w:ascii="Arial" w:hAnsi="Arial" w:cs="Arial" w:eastAsia="Arial"/>
          <w:spacing w:val="4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and</w:t>
      </w:r>
      <w:r>
        <w:rPr>
          <w:rFonts w:ascii="Arial" w:hAnsi="Arial" w:cs="Arial" w:eastAsia="Arial"/>
          <w:spacing w:val="36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u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ge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/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v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-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v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ol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age</w:t>
      </w:r>
      <w:r>
        <w:rPr>
          <w:rFonts w:ascii="Arial" w:hAnsi="Arial" w:cs="Arial" w:eastAsia="Arial"/>
          <w:spacing w:val="4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p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ion</w:t>
      </w:r>
      <w:r>
        <w:rPr>
          <w:rFonts w:ascii="Arial" w:hAnsi="Arial" w:cs="Arial" w:eastAsia="Arial"/>
          <w:spacing w:val="39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in</w:t>
      </w:r>
      <w:r>
        <w:rPr>
          <w:rFonts w:ascii="Arial" w:hAnsi="Arial" w:cs="Arial" w:eastAsia="Arial"/>
          <w:spacing w:val="39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4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appl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io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n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.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hip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m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pl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en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m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any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de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ign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f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ea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u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3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h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in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m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z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an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ion</w:t>
      </w:r>
      <w:r>
        <w:rPr>
          <w:rFonts w:ascii="Arial" w:hAnsi="Arial" w:cs="Arial" w:eastAsia="Arial"/>
          <w:spacing w:val="3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f</w:t>
      </w:r>
      <w:r>
        <w:rPr>
          <w:rFonts w:ascii="Arial" w:hAnsi="Arial" w:cs="Arial" w:eastAsia="Arial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y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m</w:t>
      </w:r>
      <w:r>
        <w:rPr>
          <w:rFonts w:ascii="Arial" w:hAnsi="Arial" w:cs="Arial" w:eastAsia="Arial"/>
          <w:spacing w:val="4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m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m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on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-</w:t>
      </w:r>
      <w:r>
        <w:rPr>
          <w:rFonts w:ascii="Arial" w:hAnsi="Arial" w:cs="Arial" w:eastAsia="Arial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ode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noi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on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he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U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hielded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w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ed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4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air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4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(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U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)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.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4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On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-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h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ip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4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eg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ion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4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of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39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u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ge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4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p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ion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p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v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ides</w:t>
      </w:r>
      <w:r>
        <w:rPr>
          <w:rFonts w:ascii="Arial" w:hAnsi="Arial" w:cs="Arial" w:eastAsia="Arial"/>
          <w:spacing w:val="7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f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er</w:t>
      </w:r>
      <w:r>
        <w:rPr>
          <w:rFonts w:ascii="Arial" w:hAnsi="Arial" w:cs="Arial" w:eastAsia="Arial"/>
          <w:spacing w:val="3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pon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3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u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ge</w:t>
      </w:r>
      <w:r>
        <w:rPr>
          <w:rFonts w:ascii="Arial" w:hAnsi="Arial" w:cs="Arial" w:eastAsia="Arial"/>
          <w:spacing w:val="5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v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en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5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and</w:t>
      </w:r>
      <w:r>
        <w:rPr>
          <w:rFonts w:ascii="Arial" w:hAnsi="Arial" w:cs="Arial" w:eastAsia="Arial"/>
          <w:spacing w:val="5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l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ay</w:t>
      </w:r>
      <w:r>
        <w:rPr>
          <w:rFonts w:ascii="Arial" w:hAnsi="Arial" w:cs="Arial" w:eastAsia="Arial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u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ge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u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ent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3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f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m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34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p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ing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3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h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ough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3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en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v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3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u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3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u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h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3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3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he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he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net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H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Y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.</w:t>
      </w:r>
      <w:r>
        <w:rPr>
          <w:rFonts w:ascii="Arial" w:hAnsi="Arial" w:cs="Arial" w:eastAsia="Arial"/>
          <w:spacing w:val="3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de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v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de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igned</w:t>
      </w:r>
      <w:r>
        <w:rPr>
          <w:rFonts w:ascii="Arial" w:hAnsi="Arial" w:cs="Arial" w:eastAsia="Arial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p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v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ide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f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spacing w:val="3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lo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w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-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pedan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2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di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ha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ge</w:t>
      </w:r>
      <w:r>
        <w:rPr>
          <w:rFonts w:ascii="Arial" w:hAnsi="Arial" w:cs="Arial" w:eastAsia="Arial"/>
          <w:spacing w:val="2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p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hs</w:t>
      </w:r>
      <w:r>
        <w:rPr>
          <w:rFonts w:ascii="Arial" w:hAnsi="Arial" w:cs="Arial" w:eastAsia="Arial"/>
          <w:spacing w:val="2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di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ly</w:t>
      </w:r>
      <w:r>
        <w:rPr>
          <w:rFonts w:ascii="Arial" w:hAnsi="Arial" w:cs="Arial" w:eastAsia="Arial"/>
          <w:spacing w:val="2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2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he</w:t>
      </w:r>
      <w:r>
        <w:rPr>
          <w:rFonts w:ascii="Arial" w:hAnsi="Arial" w:cs="Arial" w:eastAsia="Arial"/>
          <w:spacing w:val="2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ea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h</w:t>
      </w:r>
      <w:r>
        <w:rPr>
          <w:rFonts w:ascii="Arial" w:hAnsi="Arial" w:cs="Arial" w:eastAsia="Arial"/>
          <w:spacing w:val="2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g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ound,</w:t>
      </w:r>
      <w:r>
        <w:rPr>
          <w:rFonts w:ascii="Arial" w:hAnsi="Arial" w:cs="Arial" w:eastAsia="Arial"/>
          <w:spacing w:val="23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ul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ing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in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upe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ior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eliabi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l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y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and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uit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p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ion.</w:t>
      </w:r>
    </w:p>
    <w:p>
      <w:pPr>
        <w:spacing w:before="6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07" w:right="12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268AE"/>
          <w:w w:val="99"/>
          <w:sz w:val="24"/>
          <w:szCs w:val="24"/>
        </w:rPr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8"/>
          <w:w w:val="99"/>
          <w:sz w:val="24"/>
          <w:szCs w:val="24"/>
          <w:u w:val="single" w:color="2268AE"/>
        </w:rPr>
        <w:t>Y</w:t>
      </w:r>
      <w:r>
        <w:rPr>
          <w:rFonts w:ascii="Arial" w:hAnsi="Arial" w:cs="Arial" w:eastAsia="Arial"/>
          <w:color w:val="2268AE"/>
          <w:spacing w:val="8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L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6"/>
          <w:w w:val="100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6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L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T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N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S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  <w:u w:val="single" w:color="2268AE"/>
        </w:rPr>
        <w:t>                       </w:t>
      </w:r>
      <w:r>
        <w:rPr>
          <w:rFonts w:ascii="Arial" w:hAnsi="Arial" w:cs="Arial" w:eastAsia="Arial"/>
          <w:color w:val="2268AE"/>
          <w:spacing w:val="30"/>
          <w:w w:val="100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30"/>
          <w:w w:val="100"/>
          <w:sz w:val="24"/>
          <w:szCs w:val="24"/>
        </w:rPr>
      </w:r>
      <w:r>
        <w:rPr>
          <w:rFonts w:ascii="Arial" w:hAnsi="Arial" w:cs="Arial" w:eastAsia="Arial"/>
          <w:color w:val="000000"/>
          <w:spacing w:val="0"/>
          <w:w w:val="100"/>
          <w:sz w:val="24"/>
          <w:szCs w:val="24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107" w:right="682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cs="Arial" w:eastAsia="Arial"/>
          <w:color w:val="2268AE"/>
          <w:spacing w:val="0"/>
          <w:w w:val="137"/>
          <w:sz w:val="16"/>
          <w:szCs w:val="16"/>
        </w:rPr>
        <w:t>   </w:t>
      </w:r>
      <w:r>
        <w:rPr>
          <w:rFonts w:ascii="Arial" w:hAnsi="Arial" w:cs="Arial" w:eastAsia="Arial"/>
          <w:color w:val="2268AE"/>
          <w:spacing w:val="43"/>
          <w:w w:val="137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an,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l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and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z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(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Z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)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u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y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and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w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eb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s</w:t>
      </w:r>
    </w:p>
    <w:p>
      <w:pPr>
        <w:spacing w:before="1" w:after="0" w:line="240" w:lineRule="auto"/>
        <w:ind w:left="107" w:right="2345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cs="Arial" w:eastAsia="Arial"/>
          <w:color w:val="2268AE"/>
          <w:spacing w:val="0"/>
          <w:w w:val="137"/>
          <w:sz w:val="16"/>
          <w:szCs w:val="16"/>
        </w:rPr>
        <w:t>   </w:t>
      </w:r>
      <w:r>
        <w:rPr>
          <w:rFonts w:ascii="Arial" w:hAnsi="Arial" w:cs="Arial" w:eastAsia="Arial"/>
          <w:color w:val="2268AE"/>
          <w:spacing w:val="43"/>
          <w:w w:val="137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V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oi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v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(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V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phon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s</w:t>
      </w:r>
    </w:p>
    <w:p>
      <w:pPr>
        <w:spacing w:before="0" w:after="0" w:line="182" w:lineRule="exact"/>
        <w:ind w:left="107" w:right="1063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cs="Arial" w:eastAsia="Arial"/>
          <w:color w:val="2268AE"/>
          <w:spacing w:val="0"/>
          <w:w w:val="137"/>
          <w:sz w:val="16"/>
          <w:szCs w:val="16"/>
        </w:rPr>
        <w:t>   </w:t>
      </w:r>
      <w:r>
        <w:rPr>
          <w:rFonts w:ascii="Arial" w:hAnsi="Arial" w:cs="Arial" w:eastAsia="Arial"/>
          <w:color w:val="2268AE"/>
          <w:spacing w:val="43"/>
          <w:w w:val="137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4"/>
          <w:w w:val="100"/>
          <w:sz w:val="16"/>
          <w:szCs w:val="16"/>
        </w:rPr>
        <w:t>W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el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L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poin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color w:val="000000"/>
          <w:spacing w:val="-5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4"/>
          <w:w w:val="100"/>
          <w:sz w:val="16"/>
          <w:szCs w:val="16"/>
        </w:rPr>
        <w:t>W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X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ina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l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s</w:t>
      </w:r>
    </w:p>
    <w:p>
      <w:pPr>
        <w:spacing w:before="1" w:after="0" w:line="240" w:lineRule="auto"/>
        <w:ind w:left="107" w:right="1162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cs="Arial" w:eastAsia="Arial"/>
          <w:color w:val="2268AE"/>
          <w:spacing w:val="0"/>
          <w:w w:val="137"/>
          <w:sz w:val="16"/>
          <w:szCs w:val="16"/>
        </w:rPr>
        <w:t>   </w:t>
      </w:r>
      <w:r>
        <w:rPr>
          <w:rFonts w:ascii="Arial" w:hAnsi="Arial" w:cs="Arial" w:eastAsia="Arial"/>
          <w:color w:val="2268AE"/>
          <w:spacing w:val="43"/>
          <w:w w:val="137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oin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-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ale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(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ina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l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F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ina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l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s</w:t>
      </w:r>
    </w:p>
    <w:p>
      <w:pPr>
        <w:spacing w:before="1" w:after="0" w:line="240" w:lineRule="auto"/>
        <w:ind w:left="107" w:right="175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cs="Arial" w:eastAsia="Arial"/>
          <w:color w:val="2268AE"/>
          <w:spacing w:val="0"/>
          <w:w w:val="137"/>
          <w:sz w:val="16"/>
          <w:szCs w:val="16"/>
        </w:rPr>
        <w:t>   </w:t>
      </w:r>
      <w:r>
        <w:rPr>
          <w:rFonts w:ascii="Arial" w:hAnsi="Arial" w:cs="Arial" w:eastAsia="Arial"/>
          <w:color w:val="2268AE"/>
          <w:spacing w:val="43"/>
          <w:w w:val="137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Thin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lien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and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no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ebook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pu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s</w:t>
      </w:r>
    </w:p>
    <w:p>
      <w:pPr>
        <w:spacing w:before="0" w:after="0" w:line="182" w:lineRule="exact"/>
        <w:ind w:left="107" w:right="1831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cs="Arial" w:eastAsia="Arial"/>
          <w:color w:val="2268AE"/>
          <w:spacing w:val="0"/>
          <w:w w:val="137"/>
          <w:sz w:val="16"/>
          <w:szCs w:val="16"/>
        </w:rPr>
        <w:t>   </w:t>
      </w:r>
      <w:r>
        <w:rPr>
          <w:rFonts w:ascii="Arial" w:hAnsi="Arial" w:cs="Arial" w:eastAsia="Arial"/>
          <w:color w:val="2268AE"/>
          <w:spacing w:val="43"/>
          <w:w w:val="137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Fibe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he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h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(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F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H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)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in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l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s</w:t>
      </w:r>
    </w:p>
    <w:p>
      <w:pPr>
        <w:spacing w:before="6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07" w:right="9"/>
        <w:jc w:val="both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153.679459pt;margin-top:33.535206pt;width:263.960784pt;height:189.400536pt;mso-position-horizontal-relative:page;mso-position-vertical-relative:paragraph;z-index:-9160" coordorigin="3074,671" coordsize="5279,3788">
            <v:group style="position:absolute;left:4697;top:2138;width:2304;height:2302" coordorigin="4697,2138" coordsize="2304,2302">
              <v:shape style="position:absolute;left:4697;top:2138;width:2304;height:2302" coordorigin="4697,2138" coordsize="2304,2302" path="m4697,4440l7001,4440,7001,2138,4697,2138,4697,4440xe" filled="t" fillcolor="#FFFFCC" stroked="f">
                <v:path arrowok="t"/>
                <v:fill/>
              </v:shape>
            </v:group>
            <v:group style="position:absolute;left:4697;top:2138;width:2304;height:2302" coordorigin="4697,2138" coordsize="2304,2302">
              <v:shape style="position:absolute;left:4697;top:2138;width:2304;height:2302" coordorigin="4697,2138" coordsize="2304,2302" path="m4697,4440l7001,4440,7001,2138,4697,2138,4697,4440xe" filled="f" stroked="t" strokeweight=".561084pt" strokecolor="#000000">
                <v:path arrowok="t"/>
              </v:shape>
            </v:group>
            <v:group style="position:absolute;left:7673;top:2169;width:2;height:734" coordorigin="7673,2169" coordsize="2,734">
              <v:shape style="position:absolute;left:7673;top:2169;width:2;height:734" coordorigin="7673,2169" coordsize="0,734" path="m7673,2169l7673,2904e" filled="f" stroked="t" strokeweight=".560496pt" strokecolor="#000000">
                <v:path arrowok="t"/>
              </v:shape>
            </v:group>
            <v:group style="position:absolute;left:6082;top:2450;width:1591;height:2" coordorigin="6082,2450" coordsize="1591,2">
              <v:shape style="position:absolute;left:6082;top:2450;width:1591;height:2" coordorigin="6082,2450" coordsize="1591,0" path="m6082,2450l7673,2450e" filled="f" stroked="t" strokeweight=".560496pt" strokecolor="#000000">
                <v:path arrowok="t"/>
              </v:shape>
            </v:group>
            <v:group style="position:absolute;left:4769;top:2776;width:7;height:60" coordorigin="4769,2776" coordsize="7,60">
              <v:shape style="position:absolute;left:4769;top:2776;width:7;height:60" coordorigin="4769,2776" coordsize="7,60" path="m4776,2781l4776,2834,4774,2836,4771,2834,4769,2832,4769,2781,4771,2779,4774,2776,4776,2779,4776,2781xe" filled="f" stroked="t" strokeweight=".035028pt" strokecolor="#000000">
                <v:path arrowok="t"/>
              </v:shape>
            </v:group>
            <v:group style="position:absolute;left:4769;top:2865;width:7;height:58" coordorigin="4769,2865" coordsize="7,58">
              <v:shape style="position:absolute;left:4769;top:2865;width:7;height:58" coordorigin="4769,2865" coordsize="7,58" path="m4776,2870l4776,2923,4771,2923,4769,2920,4769,2870,4771,2868,4774,2865,4776,2868,4776,2870xe" filled="f" stroked="t" strokeweight=".035028pt" strokecolor="#000000">
                <v:path arrowok="t"/>
              </v:shape>
            </v:group>
            <v:group style="position:absolute;left:4769;top:2954;width:7;height:58" coordorigin="4769,2954" coordsize="7,58">
              <v:shape style="position:absolute;left:4769;top:2954;width:7;height:58" coordorigin="4769,2954" coordsize="7,58" path="m4776,2956l4776,3012,4771,3012,4769,3007,4769,2956,4771,2954,4776,2954,4776,2956xe" filled="f" stroked="t" strokeweight=".035028pt" strokecolor="#000000">
                <v:path arrowok="t"/>
              </v:shape>
            </v:group>
            <v:group style="position:absolute;left:4769;top:3040;width:7;height:60" coordorigin="4769,3040" coordsize="7,60">
              <v:shape style="position:absolute;left:4769;top:3040;width:7;height:60" coordorigin="4769,3040" coordsize="7,60" path="m4776,3045l4776,3098,4774,3100,4771,3098,4769,3096,4769,3045,4771,3043,4774,3040,4776,3043,4776,3045xe" filled="f" stroked="t" strokeweight=".035028pt" strokecolor="#000000">
                <v:path arrowok="t"/>
              </v:shape>
            </v:group>
            <v:group style="position:absolute;left:4769;top:3129;width:7;height:58" coordorigin="4769,3129" coordsize="7,58">
              <v:shape style="position:absolute;left:4769;top:3129;width:7;height:58" coordorigin="4769,3129" coordsize="7,58" path="m4776,3134l4776,3187,4771,3187,4769,3184,4769,3134,4771,3129,4776,3129,4776,3134xe" filled="f" stroked="t" strokeweight=".035028pt" strokecolor="#000000">
                <v:path arrowok="t"/>
              </v:shape>
            </v:group>
            <v:group style="position:absolute;left:4769;top:3216;width:7;height:60" coordorigin="4769,3216" coordsize="7,60">
              <v:shape style="position:absolute;left:4769;top:3216;width:7;height:60" coordorigin="4769,3216" coordsize="7,60" path="m4776,3220l4776,3273,4774,3276,4771,3273,4769,3271,4769,3220,4771,3218,4774,3216,4776,3218,4776,3220xe" filled="f" stroked="t" strokeweight=".035028pt" strokecolor="#000000">
                <v:path arrowok="t"/>
              </v:shape>
            </v:group>
            <v:group style="position:absolute;left:4769;top:3304;width:7;height:58" coordorigin="4769,3304" coordsize="7,58">
              <v:shape style="position:absolute;left:4769;top:3304;width:7;height:58" coordorigin="4769,3304" coordsize="7,58" path="m4776,3309l4776,3362,4771,3362,4769,3360,4769,3309,4771,3307,4774,3304,4776,3307,4776,3309xe" filled="f" stroked="t" strokeweight=".035028pt" strokecolor="#000000">
                <v:path arrowok="t"/>
              </v:shape>
            </v:group>
            <v:group style="position:absolute;left:4769;top:3393;width:7;height:58" coordorigin="4769,3393" coordsize="7,58">
              <v:shape style="position:absolute;left:4769;top:3393;width:7;height:58" coordorigin="4769,3393" coordsize="7,58" path="m4776,3396l4776,3451,4771,3451,4769,3446,4769,3396,4771,3393,4776,3393,4776,3396xe" filled="f" stroked="t" strokeweight=".035028pt" strokecolor="#000000">
                <v:path arrowok="t"/>
              </v:shape>
            </v:group>
            <v:group style="position:absolute;left:4769;top:3480;width:7;height:60" coordorigin="4769,3480" coordsize="7,60">
              <v:shape style="position:absolute;left:4769;top:3480;width:7;height:60" coordorigin="4769,3480" coordsize="7,60" path="m4776,3484l4776,3537,4774,3540,4771,3537,4769,3535,4769,3484,4771,3482,4774,3480,4776,3482,4776,3484xe" filled="f" stroked="t" strokeweight=".035028pt" strokecolor="#000000">
                <v:path arrowok="t"/>
              </v:shape>
            </v:group>
            <v:group style="position:absolute;left:4769;top:3568;width:7;height:58" coordorigin="4769,3568" coordsize="7,58">
              <v:shape style="position:absolute;left:4769;top:3568;width:7;height:58" coordorigin="4769,3568" coordsize="7,58" path="m4776,3571l4776,3626,4771,3626,4769,3624,4769,3571,4771,3568,4776,3568,4776,3571xe" filled="f" stroked="t" strokeweight=".035028pt" strokecolor="#000000">
                <v:path arrowok="t"/>
              </v:shape>
            </v:group>
            <v:group style="position:absolute;left:4769;top:3655;width:7;height:60" coordorigin="4769,3655" coordsize="7,60">
              <v:shape style="position:absolute;left:4769;top:3655;width:7;height:60" coordorigin="4769,3655" coordsize="7,60" path="m4776,3660l4776,3712,4774,3715,4771,3712,4769,3710,4769,3660,4771,3657,4774,3655,4776,3657,4776,3660xe" filled="f" stroked="t" strokeweight=".035028pt" strokecolor="#000000">
                <v:path arrowok="t"/>
              </v:shape>
            </v:group>
            <v:group style="position:absolute;left:4769;top:3744;width:7;height:58" coordorigin="4769,3744" coordsize="7,58">
              <v:shape style="position:absolute;left:4769;top:3744;width:7;height:58" coordorigin="4769,3744" coordsize="7,58" path="m4776,3748l4776,3801,4771,3801,4769,3799,4769,3748,4771,3746,4774,3744,4776,3746,4776,3748xe" filled="f" stroked="t" strokeweight=".035028pt" strokecolor="#000000">
                <v:path arrowok="t"/>
              </v:shape>
            </v:group>
            <v:group style="position:absolute;left:4769;top:3832;width:7;height:58" coordorigin="4769,3832" coordsize="7,58">
              <v:shape style="position:absolute;left:4769;top:3832;width:7;height:58" coordorigin="4769,3832" coordsize="7,58" path="m4776,3835l4776,3890,4771,3890,4769,3885,4769,3835,4771,3832,4776,3832,4776,3835xe" filled="f" stroked="t" strokeweight=".035028pt" strokecolor="#000000">
                <v:path arrowok="t"/>
              </v:shape>
            </v:group>
            <v:group style="position:absolute;left:4769;top:3919;width:7;height:60" coordorigin="4769,3919" coordsize="7,60">
              <v:shape style="position:absolute;left:4769;top:3919;width:7;height:60" coordorigin="4769,3919" coordsize="7,60" path="m4776,3924l4776,3976,4774,3979,4771,3976,4769,3974,4769,3924,4771,3921,4774,3919,4776,3921,4776,3924xe" filled="f" stroked="t" strokeweight=".035028pt" strokecolor="#000000">
                <v:path arrowok="t"/>
              </v:shape>
            </v:group>
            <v:group style="position:absolute;left:4769;top:4008;width:7;height:58" coordorigin="4769,4008" coordsize="7,58">
              <v:shape style="position:absolute;left:4769;top:4008;width:7;height:58" coordorigin="4769,4008" coordsize="7,58" path="m4776,4010l4776,4065,4771,4065,4769,4063,4769,4010,4771,4008,4776,4008,4776,4010xe" filled="f" stroked="t" strokeweight=".035028pt" strokecolor="#000000">
                <v:path arrowok="t"/>
              </v:shape>
            </v:group>
            <v:group style="position:absolute;left:4769;top:4094;width:7;height:60" coordorigin="4769,4094" coordsize="7,60">
              <v:shape style="position:absolute;left:4769;top:4094;width:7;height:60" coordorigin="4769,4094" coordsize="7,60" path="m4776,4099l4776,4152,4774,4154,4771,4152,4769,4149,4769,4099,4771,4096,4774,4094,4776,4096,4776,4099xe" filled="f" stroked="t" strokeweight=".035028pt" strokecolor="#000000">
                <v:path arrowok="t"/>
              </v:shape>
            </v:group>
            <v:group style="position:absolute;left:4769;top:4183;width:7;height:58" coordorigin="4769,4183" coordsize="7,58">
              <v:shape style="position:absolute;left:4769;top:4183;width:7;height:58" coordorigin="4769,4183" coordsize="7,58" path="m4776,4188l4776,4240,4771,4240,4769,4238,4769,4188,4771,4185,4774,4183,4776,4185,4776,4188xe" filled="f" stroked="t" strokeweight=".035028pt" strokecolor="#000000">
                <v:path arrowok="t"/>
              </v:shape>
            </v:group>
            <v:group style="position:absolute;left:4769;top:4269;width:7;height:60" coordorigin="4769,4269" coordsize="7,60">
              <v:shape style="position:absolute;left:4769;top:4269;width:7;height:60" coordorigin="4769,4269" coordsize="7,60" path="m4776,4274l4776,4329,4771,4329,4769,4324,4769,4274,4771,4272,4774,4269,4776,4272,4776,4274xe" filled="f" stroked="t" strokeweight=".035028pt" strokecolor="#000000">
                <v:path arrowok="t"/>
              </v:shape>
            </v:group>
            <v:group style="position:absolute;left:4769;top:4358;width:46;height:17" coordorigin="4769,4358" coordsize="46,17">
              <v:shape style="position:absolute;left:4769;top:4358;width:46;height:17" coordorigin="4769,4358" coordsize="46,17" path="m4776,4363l4776,4370,4774,4368,4814,4368,4814,4375,4771,4375,4769,4370,4769,4363,4771,4360,4774,4358,4776,4360,4776,4363xe" filled="f" stroked="t" strokeweight=".035028pt" strokecolor="#000000">
                <v:path arrowok="t"/>
              </v:shape>
            </v:group>
            <v:group style="position:absolute;left:4843;top:4368;width:53;height:7" coordorigin="4843,4368" coordsize="53,7">
              <v:shape style="position:absolute;left:4843;top:4368;width:53;height:7" coordorigin="4843,4368" coordsize="53,7" path="m4846,4368l4896,4368,4896,4375,4843,4375,4843,4368,4846,4368xe" filled="f" stroked="t" strokeweight=".035028pt" strokecolor="#000000">
                <v:path arrowok="t"/>
              </v:shape>
            </v:group>
            <v:group style="position:absolute;left:4922;top:4368;width:55;height:7" coordorigin="4922,4368" coordsize="55,7">
              <v:shape style="position:absolute;left:4922;top:4368;width:55;height:7" coordorigin="4922,4368" coordsize="55,7" path="m4927,4368l4975,4368,4978,4370,4975,4375,4925,4375,4922,4370,4925,4368,4927,4368xe" filled="f" stroked="t" strokeweight=".035028pt" strokecolor="#000000">
                <v:path arrowok="t"/>
              </v:shape>
            </v:group>
            <v:group style="position:absolute;left:5004;top:4368;width:53;height:7" coordorigin="5004,4368" coordsize="53,7">
              <v:shape style="position:absolute;left:5004;top:4368;width:53;height:7" coordorigin="5004,4368" coordsize="53,7" path="m5006,4368l5057,4368,5057,4375,5004,4375,5004,4368,5006,4368xe" filled="f" stroked="t" strokeweight=".035028pt" strokecolor="#000000">
                <v:path arrowok="t"/>
              </v:shape>
            </v:group>
            <v:group style="position:absolute;left:5083;top:4368;width:55;height:7" coordorigin="5083,4368" coordsize="55,7">
              <v:shape style="position:absolute;left:5083;top:4368;width:55;height:7" coordorigin="5083,4368" coordsize="55,7" path="m5088,4368l5138,4368,5138,4375,5086,4375,5083,4370,5086,4368,5088,4368xe" filled="f" stroked="t" strokeweight=".035028pt" strokecolor="#000000">
                <v:path arrowok="t"/>
              </v:shape>
            </v:group>
            <v:group style="position:absolute;left:5165;top:4368;width:55;height:7" coordorigin="5165,4368" coordsize="55,7">
              <v:shape style="position:absolute;left:5165;top:4368;width:55;height:7" coordorigin="5165,4368" coordsize="55,7" path="m5170,4368l5218,4368,5220,4370,5218,4375,5167,4375,5165,4370,5167,4368,5170,4368xe" filled="f" stroked="t" strokeweight=".035028pt" strokecolor="#000000">
                <v:path arrowok="t"/>
              </v:shape>
            </v:group>
            <v:group style="position:absolute;left:5246;top:4368;width:53;height:7" coordorigin="5246,4368" coordsize="53,7">
              <v:shape style="position:absolute;left:5246;top:4368;width:53;height:7" coordorigin="5246,4368" coordsize="53,7" path="m5249,4368l5299,4368,5299,4375,5246,4375,5246,4368,5249,4368xe" filled="f" stroked="t" strokeweight=".035028pt" strokecolor="#000000">
                <v:path arrowok="t"/>
              </v:shape>
            </v:group>
            <v:group style="position:absolute;left:5326;top:4368;width:55;height:7" coordorigin="5326,4368" coordsize="55,7">
              <v:shape style="position:absolute;left:5326;top:4368;width:55;height:7" coordorigin="5326,4368" coordsize="55,7" path="m5330,4368l5378,4368,5381,4370,5378,4375,5328,4375,5326,4370,5328,4368,5330,4368xe" filled="f" stroked="t" strokeweight=".035028pt" strokecolor="#000000">
                <v:path arrowok="t"/>
              </v:shape>
            </v:group>
            <v:group style="position:absolute;left:5407;top:4368;width:55;height:7" coordorigin="5407,4368" coordsize="55,7">
              <v:shape style="position:absolute;left:5407;top:4368;width:55;height:7" coordorigin="5407,4368" coordsize="55,7" path="m5412,4368l5460,4368,5462,4370,5460,4375,5410,4375,5407,4370,5410,4368,5412,4368xe" filled="f" stroked="t" strokeweight=".035028pt" strokecolor="#000000">
                <v:path arrowok="t"/>
              </v:shape>
            </v:group>
            <v:group style="position:absolute;left:5489;top:4368;width:53;height:7" coordorigin="5489,4368" coordsize="53,7">
              <v:shape style="position:absolute;left:5489;top:4368;width:53;height:7" coordorigin="5489,4368" coordsize="53,7" path="m5491,4368l5542,4368,5542,4375,5489,4375,5489,4368,5491,4368xe" filled="f" stroked="t" strokeweight=".035028pt" strokecolor="#000000">
                <v:path arrowok="t"/>
              </v:shape>
            </v:group>
            <v:group style="position:absolute;left:5570;top:4368;width:53;height:7" coordorigin="5570,4368" coordsize="53,7">
              <v:shape style="position:absolute;left:5570;top:4368;width:53;height:7" coordorigin="5570,4368" coordsize="53,7" path="m5573,4368l5621,4368,5623,4370,5621,4375,5570,4375,5570,4368,5573,4368xe" filled="f" stroked="t" strokeweight=".035028pt" strokecolor="#000000">
                <v:path arrowok="t"/>
              </v:shape>
            </v:group>
            <v:group style="position:absolute;left:5650;top:4368;width:55;height:7" coordorigin="5650,4368" coordsize="55,7">
              <v:shape style="position:absolute;left:5650;top:4368;width:55;height:7" coordorigin="5650,4368" coordsize="55,7" path="m5654,4368l5702,4368,5705,4370,5702,4375,5650,4375,5650,4368,5654,4368xe" filled="f" stroked="t" strokeweight=".035028pt" strokecolor="#000000">
                <v:path arrowok="t"/>
              </v:shape>
            </v:group>
            <v:group style="position:absolute;left:5731;top:4368;width:53;height:7" coordorigin="5731,4368" coordsize="53,7">
              <v:shape style="position:absolute;left:5731;top:4368;width:53;height:7" coordorigin="5731,4368" coordsize="53,7" path="m5734,4368l5784,4368,5784,4375,5731,4375,5731,4368,5734,4368xe" filled="f" stroked="t" strokeweight=".035028pt" strokecolor="#000000">
                <v:path arrowok="t"/>
              </v:shape>
            </v:group>
            <v:group style="position:absolute;left:5810;top:4368;width:55;height:7" coordorigin="5810,4368" coordsize="55,7">
              <v:shape style="position:absolute;left:5810;top:4368;width:55;height:7" coordorigin="5810,4368" coordsize="55,7" path="m5815,4368l5863,4368,5866,4370,5863,4375,5813,4375,5810,4370,5813,4368,5815,4368xe" filled="f" stroked="t" strokeweight=".035028pt" strokecolor="#000000">
                <v:path arrowok="t"/>
              </v:shape>
            </v:group>
            <v:group style="position:absolute;left:5892;top:4368;width:53;height:7" coordorigin="5892,4368" coordsize="53,7">
              <v:shape style="position:absolute;left:5892;top:4368;width:53;height:7" coordorigin="5892,4368" coordsize="53,7" path="m5894,4368l5945,4368,5945,4375,5892,4375,5892,4368,5894,4368xe" filled="f" stroked="t" strokeweight=".035028pt" strokecolor="#000000">
                <v:path arrowok="t"/>
              </v:shape>
            </v:group>
            <v:group style="position:absolute;left:5974;top:4368;width:53;height:7" coordorigin="5974,4368" coordsize="53,7">
              <v:shape style="position:absolute;left:5974;top:4368;width:53;height:7" coordorigin="5974,4368" coordsize="53,7" path="m5976,4368l6026,4368,6026,4375,5974,4375,5974,4368,5976,4368xe" filled="f" stroked="t" strokeweight=".035028pt" strokecolor="#000000">
                <v:path arrowok="t"/>
              </v:shape>
            </v:group>
            <v:group style="position:absolute;left:6053;top:4368;width:55;height:7" coordorigin="6053,4368" coordsize="55,7">
              <v:shape style="position:absolute;left:6053;top:4368;width:55;height:7" coordorigin="6053,4368" coordsize="55,7" path="m6058,4368l6106,4368,6108,4370,6106,4375,6055,4375,6053,4370,6055,4368,6058,4368xe" filled="f" stroked="t" strokeweight=".035028pt" strokecolor="#000000">
                <v:path arrowok="t"/>
              </v:shape>
            </v:group>
            <v:group style="position:absolute;left:6134;top:4368;width:53;height:7" coordorigin="6134,4368" coordsize="53,7">
              <v:shape style="position:absolute;left:6134;top:4368;width:53;height:7" coordorigin="6134,4368" coordsize="53,7" path="m6137,4368l6187,4368,6187,4375,6134,4375,6134,4368,6137,4368xe" filled="f" stroked="t" strokeweight=".035028pt" strokecolor="#000000">
                <v:path arrowok="t"/>
              </v:shape>
            </v:group>
            <v:group style="position:absolute;left:6214;top:4322;width:14;height:53" coordorigin="6214,4322" coordsize="14,53">
              <v:shape style="position:absolute;left:6214;top:4322;width:14;height:53" coordorigin="6214,4322" coordsize="14,53" path="m6218,4368l6223,4368,6221,4370,6221,4324,6223,4322,6226,4324,6228,4327,6228,4370,6226,4375,6216,4375,6214,4370,6216,4368,6218,4368xe" filled="f" stroked="t" strokeweight=".035028pt" strokecolor="#000000">
                <v:path arrowok="t"/>
              </v:shape>
            </v:group>
            <v:group style="position:absolute;left:6221;top:4236;width:7;height:58" coordorigin="6221,4236" coordsize="7,58">
              <v:shape style="position:absolute;left:6221;top:4236;width:7;height:58" coordorigin="6221,4236" coordsize="7,58" path="m6221,4288l6221,4236,6226,4236,6228,4238,6228,4288,6226,4293,6221,4293,6221,4288xe" filled="f" stroked="t" strokeweight=".035028pt" strokecolor="#000000">
                <v:path arrowok="t"/>
              </v:shape>
            </v:group>
            <v:group style="position:absolute;left:6221;top:4147;width:7;height:58" coordorigin="6221,4147" coordsize="7,58">
              <v:shape style="position:absolute;left:6221;top:4147;width:7;height:58" coordorigin="6221,4147" coordsize="7,58" path="m6221,4202l6221,4149,6223,4147,6226,4149,6228,4152,6228,4202,6226,4204,6221,4204,6221,4202xe" filled="f" stroked="t" strokeweight=".035028pt" strokecolor="#000000">
                <v:path arrowok="t"/>
              </v:shape>
            </v:group>
            <v:group style="position:absolute;left:6221;top:4058;width:7;height:60" coordorigin="6221,4058" coordsize="7,60">
              <v:shape style="position:absolute;left:6221;top:4058;width:7;height:60" coordorigin="6221,4058" coordsize="7,60" path="m6221,4113l6221,4060,6223,4058,6226,4060,6228,4063,6228,4113,6226,4116,6223,4118,6221,4116,6221,4113xe" filled="f" stroked="t" strokeweight=".035028pt" strokecolor="#000000">
                <v:path arrowok="t"/>
              </v:shape>
            </v:group>
            <v:group style="position:absolute;left:6221;top:3972;width:7;height:58" coordorigin="6221,3972" coordsize="7,58">
              <v:shape style="position:absolute;left:6221;top:3972;width:7;height:58" coordorigin="6221,3972" coordsize="7,58" path="m6221,4027l6221,3972,6226,3972,6228,3974,6228,4027,6226,4029,6221,4029,6221,4027xe" filled="f" stroked="t" strokeweight=".035028pt" strokecolor="#000000">
                <v:path arrowok="t"/>
              </v:shape>
            </v:group>
            <v:group style="position:absolute;left:6221;top:3883;width:7;height:60" coordorigin="6221,3883" coordsize="7,60">
              <v:shape style="position:absolute;left:6221;top:3883;width:7;height:60" coordorigin="6221,3883" coordsize="7,60" path="m6221,3938l6221,3885,6223,3883,6226,3885,6228,3888,6228,3938,6226,3940,6223,3943,6221,3940,6221,3938xe" filled="f" stroked="t" strokeweight=".035028pt" strokecolor="#000000">
                <v:path arrowok="t"/>
              </v:shape>
            </v:group>
            <v:group style="position:absolute;left:6221;top:3796;width:7;height:58" coordorigin="6221,3796" coordsize="7,58">
              <v:shape style="position:absolute;left:6221;top:3796;width:7;height:58" coordorigin="6221,3796" coordsize="7,58" path="m6221,3849l6221,3796,6226,3796,6228,3799,6228,3849,6226,3854,6221,3854,6221,3849xe" filled="f" stroked="t" strokeweight=".035028pt" strokecolor="#000000">
                <v:path arrowok="t"/>
              </v:shape>
            </v:group>
            <v:group style="position:absolute;left:6221;top:3708;width:7;height:60" coordorigin="6221,3708" coordsize="7,60">
              <v:shape style="position:absolute;left:6221;top:3708;width:7;height:60" coordorigin="6221,3708" coordsize="7,60" path="m6221,3763l6221,3710,6223,3708,6226,3710,6228,3712,6228,3763,6226,3765,6223,3768,6221,3765,6221,3763xe" filled="f" stroked="t" strokeweight=".035028pt" strokecolor="#000000">
                <v:path arrowok="t"/>
              </v:shape>
            </v:group>
            <v:group style="position:absolute;left:6221;top:3621;width:7;height:58" coordorigin="6221,3621" coordsize="7,58">
              <v:shape style="position:absolute;left:6221;top:3621;width:7;height:58" coordorigin="6221,3621" coordsize="7,58" path="m6221,3674l6221,3621,6226,3621,6228,3624,6228,3674,6226,3676,6223,3679,6221,3676,6221,3674xe" filled="f" stroked="t" strokeweight=".035028pt" strokecolor="#000000">
                <v:path arrowok="t"/>
              </v:shape>
            </v:group>
            <v:group style="position:absolute;left:6221;top:3532;width:7;height:58" coordorigin="6221,3532" coordsize="7,58">
              <v:shape style="position:absolute;left:6221;top:3532;width:7;height:58" coordorigin="6221,3532" coordsize="7,58" path="m6221,3588l6221,3532,6226,3532,6228,3535,6228,3588,6226,3590,6221,3590,6221,3588xe" filled="f" stroked="t" strokeweight=".035028pt" strokecolor="#000000">
                <v:path arrowok="t"/>
              </v:shape>
            </v:group>
            <v:group style="position:absolute;left:6221;top:3444;width:7;height:60" coordorigin="6221,3444" coordsize="7,60">
              <v:shape style="position:absolute;left:6221;top:3444;width:7;height:60" coordorigin="6221,3444" coordsize="7,60" path="m6221,3499l6221,3446,6223,3444,6226,3446,6228,3448,6228,3499,6226,3501,6223,3504,6221,3501,6221,3499xe" filled="f" stroked="t" strokeweight=".035028pt" strokecolor="#000000">
                <v:path arrowok="t"/>
              </v:shape>
            </v:group>
            <v:group style="position:absolute;left:6221;top:3357;width:7;height:58" coordorigin="6221,3357" coordsize="7,58">
              <v:shape style="position:absolute;left:6221;top:3357;width:7;height:58" coordorigin="6221,3357" coordsize="7,58" path="m6221,3410l6221,3357,6226,3357,6228,3360,6228,3410,6226,3415,6221,3415,6221,3410xe" filled="f" stroked="t" strokeweight=".035028pt" strokecolor="#000000">
                <v:path arrowok="t"/>
              </v:shape>
            </v:group>
            <v:group style="position:absolute;left:6221;top:3268;width:7;height:60" coordorigin="6221,3268" coordsize="7,60">
              <v:shape style="position:absolute;left:6221;top:3268;width:7;height:60" coordorigin="6221,3268" coordsize="7,60" path="m6221,3324l6221,3271,6223,3268,6226,3271,6228,3273,6228,3324,6226,3326,6223,3328,6221,3326,6221,3324xe" filled="f" stroked="t" strokeweight=".035028pt" strokecolor="#000000">
                <v:path arrowok="t"/>
              </v:shape>
            </v:group>
            <v:group style="position:absolute;left:6221;top:3182;width:7;height:58" coordorigin="6221,3182" coordsize="7,58">
              <v:shape style="position:absolute;left:6221;top:3182;width:7;height:58" coordorigin="6221,3182" coordsize="7,58" path="m6221,3235l6221,3182,6226,3182,6228,3184,6228,3235,6226,3237,6223,3240,6221,3237,6221,3235xe" filled="f" stroked="t" strokeweight=".035028pt" strokecolor="#000000">
                <v:path arrowok="t"/>
              </v:shape>
            </v:group>
            <v:group style="position:absolute;left:6221;top:3093;width:7;height:58" coordorigin="6221,3093" coordsize="7,58">
              <v:shape style="position:absolute;left:6221;top:3093;width:7;height:58" coordorigin="6221,3093" coordsize="7,58" path="m6221,3148l6221,3093,6226,3093,6228,3096,6228,3148,6226,3151,6221,3151,6221,3148xe" filled="f" stroked="t" strokeweight=".035028pt" strokecolor="#000000">
                <v:path arrowok="t"/>
              </v:shape>
            </v:group>
            <v:group style="position:absolute;left:6221;top:3004;width:7;height:60" coordorigin="6221,3004" coordsize="7,60">
              <v:shape style="position:absolute;left:6221;top:3004;width:7;height:60" coordorigin="6221,3004" coordsize="7,60" path="m6221,3060l6221,3007,6223,3004,6226,3007,6228,3009,6228,3060,6226,3062,6223,3064,6221,3062,6221,3060xe" filled="f" stroked="t" strokeweight=".035028pt" strokecolor="#000000">
                <v:path arrowok="t"/>
              </v:shape>
            </v:group>
            <v:group style="position:absolute;left:6221;top:2918;width:7;height:58" coordorigin="6221,2918" coordsize="7,58">
              <v:shape style="position:absolute;left:6221;top:2918;width:7;height:58" coordorigin="6221,2918" coordsize="7,58" path="m6221,2971l6221,2918,6226,2918,6228,2920,6228,2971,6226,2976,6221,2976,6221,2971xe" filled="f" stroked="t" strokeweight=".035028pt" strokecolor="#000000">
                <v:path arrowok="t"/>
              </v:shape>
            </v:group>
            <v:group style="position:absolute;left:6221;top:2829;width:7;height:60" coordorigin="6221,2829" coordsize="7,60">
              <v:shape style="position:absolute;left:6221;top:2829;width:7;height:60" coordorigin="6221,2829" coordsize="7,60" path="m6221,2884l6221,2832,6223,2829,6226,2832,6228,2834,6228,2884,6226,2887,6223,2889,6221,2887,6221,2884xe" filled="f" stroked="t" strokeweight=".035028pt" strokecolor="#000000">
                <v:path arrowok="t"/>
              </v:shape>
            </v:group>
            <v:group style="position:absolute;left:6194;top:2769;width:34;height:31" coordorigin="6194,2769" coordsize="34,31">
              <v:shape style="position:absolute;left:6194;top:2769;width:34;height:31" coordorigin="6194,2769" coordsize="34,31" path="m6221,2796l6221,2774,6223,2776,6194,2776,6194,2772,6197,2769,6223,2769,6226,2772,6228,2774,6228,2796,6226,2798,6223,2800,6221,2798,6221,2796xe" filled="f" stroked="t" strokeweight=".035028pt" strokecolor="#000000">
                <v:path arrowok="t"/>
              </v:shape>
            </v:group>
            <v:group style="position:absolute;left:6113;top:2769;width:55;height:7" coordorigin="6113,2769" coordsize="55,7">
              <v:shape style="position:absolute;left:6113;top:2769;width:55;height:7" coordorigin="6113,2769" coordsize="55,7" path="m6163,2776l6115,2776,6113,2774,6115,2772,6118,2769,6163,2769,6166,2772,6168,2774,6166,2776,6163,2776xe" filled="f" stroked="t" strokeweight=".035028pt" strokecolor="#000000">
                <v:path arrowok="t"/>
              </v:shape>
            </v:group>
            <v:group style="position:absolute;left:6031;top:2769;width:55;height:7" coordorigin="6031,2769" coordsize="55,7">
              <v:shape style="position:absolute;left:6031;top:2769;width:55;height:7" coordorigin="6031,2769" coordsize="55,7" path="m6082,2776l6034,2776,6031,2774,6034,2772,6036,2769,6082,2769,6086,2772,6086,2776,6082,2776xe" filled="f" stroked="t" strokeweight=".035028pt" strokecolor="#000000">
                <v:path arrowok="t"/>
              </v:shape>
            </v:group>
            <v:group style="position:absolute;left:5952;top:2769;width:53;height:7" coordorigin="5952,2769" coordsize="53,7">
              <v:shape style="position:absolute;left:5952;top:2769;width:53;height:7" coordorigin="5952,2769" coordsize="53,7" path="m6002,2776l5952,2776,5952,2772,5954,2769,6002,2769,6005,2772,6005,2776,6002,2776xe" filled="f" stroked="t" strokeweight=".035028pt" strokecolor="#000000">
                <v:path arrowok="t"/>
              </v:shape>
            </v:group>
            <v:group style="position:absolute;left:5870;top:2769;width:55;height:7" coordorigin="5870,2769" coordsize="55,7">
              <v:shape style="position:absolute;left:5870;top:2769;width:55;height:7" coordorigin="5870,2769" coordsize="55,7" path="m5921,2776l5873,2776,5870,2774,5873,2772,5875,2769,5921,2769,5923,2772,5926,2774,5923,2776,5921,2776xe" filled="f" stroked="t" strokeweight=".035028pt" strokecolor="#000000">
                <v:path arrowok="t"/>
              </v:shape>
            </v:group>
            <v:group style="position:absolute;left:5791;top:2769;width:53;height:7" coordorigin="5791,2769" coordsize="53,7">
              <v:shape style="position:absolute;left:5791;top:2769;width:53;height:7" coordorigin="5791,2769" coordsize="53,7" path="m5842,2776l5791,2776,5791,2772,5794,2769,5842,2769,5844,2772,5844,2776,5842,2776xe" filled="f" stroked="t" strokeweight=".035028pt" strokecolor="#000000">
                <v:path arrowok="t"/>
              </v:shape>
            </v:group>
            <v:group style="position:absolute;left:5710;top:2769;width:53;height:7" coordorigin="5710,2769" coordsize="53,7">
              <v:shape style="position:absolute;left:5710;top:2769;width:53;height:7" coordorigin="5710,2769" coordsize="53,7" path="m5760,2776l5710,2776,5710,2772,5712,2769,5760,2769,5762,2772,5762,2776,5760,2776xe" filled="f" stroked="t" strokeweight=".035028pt" strokecolor="#000000">
                <v:path arrowok="t"/>
              </v:shape>
            </v:group>
            <v:group style="position:absolute;left:5628;top:2769;width:55;height:7" coordorigin="5628,2769" coordsize="55,7">
              <v:shape style="position:absolute;left:5628;top:2769;width:55;height:7" coordorigin="5628,2769" coordsize="55,7" path="m5678,2776l5630,2776,5628,2774,5630,2772,5633,2769,5678,2769,5683,2772,5683,2776,5678,2776xe" filled="f" stroked="t" strokeweight=".035028pt" strokecolor="#000000">
                <v:path arrowok="t"/>
              </v:shape>
            </v:group>
            <v:group style="position:absolute;left:5549;top:2769;width:53;height:7" coordorigin="5549,2769" coordsize="53,7">
              <v:shape style="position:absolute;left:5549;top:2769;width:53;height:7" coordorigin="5549,2769" coordsize="53,7" path="m5599,2776l5549,2776,5549,2772,5551,2769,5599,2769,5602,2772,5602,2776,5599,2776xe" filled="f" stroked="t" strokeweight=".035028pt" strokecolor="#000000">
                <v:path arrowok="t"/>
              </v:shape>
            </v:group>
            <v:group style="position:absolute;left:5467;top:2769;width:55;height:7" coordorigin="5467,2769" coordsize="55,7">
              <v:shape style="position:absolute;left:5467;top:2769;width:55;height:7" coordorigin="5467,2769" coordsize="55,7" path="m5518,2776l5470,2776,5467,2774,5470,2772,5472,2769,5518,2769,5520,2772,5522,2774,5520,2776,5518,2776xe" filled="f" stroked="t" strokeweight=".035028pt" strokecolor="#000000">
                <v:path arrowok="t"/>
              </v:shape>
            </v:group>
            <v:group style="position:absolute;left:5388;top:2769;width:53;height:7" coordorigin="5388,2769" coordsize="53,7">
              <v:shape style="position:absolute;left:5388;top:2769;width:53;height:7" coordorigin="5388,2769" coordsize="53,7" path="m5438,2776l5388,2776,5388,2772,5390,2769,5438,2769,5438,2772,5441,2774,5438,2776xe" filled="f" stroked="t" strokeweight=".035028pt" strokecolor="#000000">
                <v:path arrowok="t"/>
              </v:shape>
            </v:group>
            <v:group style="position:absolute;left:5306;top:2769;width:53;height:7" coordorigin="5306,2769" coordsize="53,7">
              <v:shape style="position:absolute;left:5306;top:2769;width:53;height:7" coordorigin="5306,2769" coordsize="53,7" path="m5357,2776l5306,2776,5306,2772,5309,2769,5357,2769,5359,2772,5359,2776,5357,2776xe" filled="f" stroked="t" strokeweight=".035028pt" strokecolor="#000000">
                <v:path arrowok="t"/>
              </v:shape>
            </v:group>
            <v:group style="position:absolute;left:5225;top:2769;width:55;height:7" coordorigin="5225,2769" coordsize="55,7">
              <v:shape style="position:absolute;left:5225;top:2769;width:55;height:7" coordorigin="5225,2769" coordsize="55,7" path="m5275,2776l5227,2776,5225,2774,5227,2772,5230,2769,5275,2769,5278,2772,5280,2774,5278,2776,5275,2776xe" filled="f" stroked="t" strokeweight=".035028pt" strokecolor="#000000">
                <v:path arrowok="t"/>
              </v:shape>
            </v:group>
            <v:group style="position:absolute;left:5146;top:2769;width:53;height:7" coordorigin="5146,2769" coordsize="53,7">
              <v:shape style="position:absolute;left:5146;top:2769;width:53;height:7" coordorigin="5146,2769" coordsize="53,7" path="m5196,2776l5146,2776,5146,2772,5148,2769,5196,2769,5198,2772,5198,2776,5196,2776xe" filled="f" stroked="t" strokeweight=".035028pt" strokecolor="#000000">
                <v:path arrowok="t"/>
              </v:shape>
            </v:group>
            <v:group style="position:absolute;left:5064;top:2769;width:53;height:7" coordorigin="5064,2769" coordsize="53,7">
              <v:shape style="position:absolute;left:5064;top:2769;width:53;height:7" coordorigin="5064,2769" coordsize="53,7" path="m5114,2776l5066,2776,5064,2774,5066,2772,5066,2769,5114,2769,5117,2772,5117,2776,5114,2776xe" filled="f" stroked="t" strokeweight=".035028pt" strokecolor="#000000">
                <v:path arrowok="t"/>
              </v:shape>
            </v:group>
            <v:group style="position:absolute;left:4982;top:2769;width:55;height:7" coordorigin="4982,2769" coordsize="55,7">
              <v:shape style="position:absolute;left:4982;top:2769;width:55;height:7" coordorigin="4982,2769" coordsize="55,7" path="m5033,2776l4985,2776,4982,2774,4985,2772,4987,2769,5033,2769,5035,2772,5038,2774,5035,2776,5033,2776xe" filled="f" stroked="t" strokeweight=".035028pt" strokecolor="#000000">
                <v:path arrowok="t"/>
              </v:shape>
            </v:group>
            <v:group style="position:absolute;left:4903;top:2769;width:53;height:7" coordorigin="4903,2769" coordsize="53,7">
              <v:shape style="position:absolute;left:4903;top:2769;width:53;height:7" coordorigin="4903,2769" coordsize="53,7" path="m4954,2776l4903,2776,4903,2772,4906,2769,4954,2769,4956,2772,4956,2776,4954,2776xe" filled="f" stroked="t" strokeweight=".035028pt" strokecolor="#000000">
                <v:path arrowok="t"/>
              </v:shape>
            </v:group>
            <v:group style="position:absolute;left:4822;top:2769;width:53;height:7" coordorigin="4822,2769" coordsize="53,7">
              <v:shape style="position:absolute;left:4822;top:2769;width:53;height:7" coordorigin="4822,2769" coordsize="53,7" path="m4872,2776l4824,2776,4822,2774,4824,2772,4824,2769,4872,2769,4874,2772,4874,2776,4872,2776xe" filled="f" stroked="t" strokeweight=".035028pt" strokecolor="#000000">
                <v:path arrowok="t"/>
              </v:shape>
            </v:group>
            <v:group style="position:absolute;left:4769;top:2769;width:26;height:7" coordorigin="4769,2769" coordsize="26,7">
              <v:shape style="position:absolute;left:4769;top:2769;width:26;height:7" coordorigin="4769,2769" coordsize="26,7" path="m4790,2776l4771,2776,4769,2774,4771,2772,4774,2769,4790,2769,4795,2772,4795,2776,4790,2776xe" filled="f" stroked="t" strokeweight=".035028pt" strokecolor="#000000">
                <v:path arrowok="t"/>
              </v:shape>
            </v:group>
            <v:group style="position:absolute;left:4913;top:3571;width:528;height:456" coordorigin="4913,3571" coordsize="528,456">
              <v:shape style="position:absolute;left:4913;top:3571;width:528;height:456" coordorigin="4913,3571" coordsize="528,456" path="m4913,4027l5441,4027,5441,3571,4913,3571,4913,4027xe" filled="t" fillcolor="#FFFFFF" stroked="f">
                <v:path arrowok="t"/>
                <v:fill/>
              </v:shape>
              <v:shape style="position:absolute;left:5006;top:3636;width:346;height:216" type="#_x0000_t75">
                <v:imagedata r:id="rId6" o:title=""/>
              </v:shape>
              <v:shape style="position:absolute;left:5086;top:3756;width:192;height:216" type="#_x0000_t75">
                <v:imagedata r:id="rId7" o:title=""/>
              </v:shape>
              <v:shape style="position:absolute;left:4973;top:3878;width:422;height:216" type="#_x0000_t75">
                <v:imagedata r:id="rId8" o:title=""/>
              </v:shape>
            </v:group>
            <v:group style="position:absolute;left:4913;top:3571;width:528;height:456" coordorigin="4913,3571" coordsize="528,456">
              <v:shape style="position:absolute;left:4913;top:3571;width:528;height:456" coordorigin="4913,3571" coordsize="528,456" path="m4913,4027l5441,4027,5441,3571,4913,3571,4913,4027xe" filled="f" stroked="t" strokeweight=".350304pt" strokecolor="#000000">
                <v:path arrowok="t"/>
              </v:shape>
            </v:group>
            <v:group style="position:absolute;left:5642;top:3400;width:442;height:230" coordorigin="5642,3400" coordsize="442,230">
              <v:shape style="position:absolute;left:5642;top:3400;width:442;height:230" coordorigin="5642,3400" coordsize="442,230" path="m5642,3631l6084,3631,6084,3400,5642,3400,5642,3631xe" filled="t" fillcolor="#FFFFFF" stroked="f">
                <v:path arrowok="t"/>
                <v:fill/>
              </v:shape>
              <v:shape style="position:absolute;left:5741;top:3472;width:250;height:216" type="#_x0000_t75">
                <v:imagedata r:id="rId9" o:title=""/>
              </v:shape>
            </v:group>
            <v:group style="position:absolute;left:5642;top:3400;width:442;height:230" coordorigin="5642,3400" coordsize="442,230">
              <v:shape style="position:absolute;left:5642;top:3400;width:442;height:230" coordorigin="5642,3400" coordsize="442,230" path="m5642,3631l6084,3631,6084,3400,5642,3400,5642,3631xe" filled="f" stroked="t" strokeweight=".350304pt" strokecolor="#000000">
                <v:path arrowok="t"/>
              </v:shape>
              <v:shape style="position:absolute;left:4891;top:4178;width:672;height:281" type="#_x0000_t75">
                <v:imagedata r:id="rId10" o:title=""/>
              </v:shape>
              <v:shape style="position:absolute;left:6185;top:2200;width:230;height:410" type="#_x0000_t75">
                <v:imagedata r:id="rId11" o:title=""/>
              </v:shape>
              <v:shape style="position:absolute;left:6444;top:2203;width:365;height:403" type="#_x0000_t75">
                <v:imagedata r:id="rId12" o:title=""/>
              </v:shape>
            </v:group>
            <v:group style="position:absolute;left:5275;top:2450;width:586;height:2" coordorigin="5275,2450" coordsize="586,2">
              <v:shape style="position:absolute;left:5275;top:2450;width:586;height:2" coordorigin="5275,2450" coordsize="586,0" path="m5275,2450l5861,2450e" filled="f" stroked="t" strokeweight=".560496pt" strokecolor="#000000">
                <v:path arrowok="t"/>
              </v:shape>
            </v:group>
            <v:group style="position:absolute;left:6004;top:2568;width:2;height:317" coordorigin="6004,2568" coordsize="2,317">
              <v:shape style="position:absolute;left:6004;top:2568;width:2;height:317" coordorigin="6004,2568" coordsize="0,317" path="m6004,2568l6004,2884e" filled="f" stroked="t" strokeweight=".620496pt" strokecolor="#000000">
                <v:path arrowok="t"/>
              </v:shape>
            </v:group>
            <v:group style="position:absolute;left:5424;top:2426;width:41;height:46" coordorigin="5424,2426" coordsize="41,46">
              <v:shape style="position:absolute;left:5424;top:2426;width:41;height:46" coordorigin="5424,2426" coordsize="41,46" path="m5453,2428l5436,2428,5431,2433,5426,2440,5426,2445,5424,2450,5426,2455,5426,2460,5431,2467,5436,2472,5453,2472,5458,2467,5462,2460,5465,2455,5465,2445,5462,2440,5458,2433,5453,2428xe" filled="t" fillcolor="#000000" stroked="f">
                <v:path arrowok="t"/>
                <v:fill/>
              </v:shape>
              <v:shape style="position:absolute;left:5424;top:2426;width:41;height:46" coordorigin="5424,2426" coordsize="41,46" path="m5446,2426l5441,2428,5448,2428,5446,2426xe" filled="t" fillcolor="#000000" stroked="f">
                <v:path arrowok="t"/>
                <v:fill/>
              </v:shape>
            </v:group>
            <v:group style="position:absolute;left:5424;top:2426;width:41;height:46" coordorigin="5424,2426" coordsize="41,46">
              <v:shape style="position:absolute;left:5424;top:2426;width:41;height:46" coordorigin="5424,2426" coordsize="41,46" path="m5465,2450l5465,2445,5462,2440,5458,2433,5455,2431,5453,2428,5448,2428,5446,2426,5441,2428,5436,2428,5434,2431,5431,2433,5426,2440,5426,2445,5424,2450,5426,2455,5426,2460,5431,2467,5434,2469,5436,2472,5453,2472,5455,2469,5458,2467,5462,2460,5465,2455,5465,2450xe" filled="f" stroked="t" strokeweight=".350304pt" strokecolor="#000000">
                <v:path arrowok="t"/>
              </v:shape>
            </v:group>
            <v:group style="position:absolute;left:5446;top:2452;width:2;height:446" coordorigin="5446,2452" coordsize="2,446">
              <v:shape style="position:absolute;left:5446;top:2452;width:2;height:446" coordorigin="5446,2452" coordsize="0,446" path="m5446,2899l5446,2452e" filled="f" stroked="t" strokeweight=".560496pt" strokecolor="#000000">
                <v:path arrowok="t"/>
              </v:shape>
            </v:group>
            <v:group style="position:absolute;left:5993;top:2666;width:358;height:2" coordorigin="5993,2666" coordsize="358,2">
              <v:shape style="position:absolute;left:5993;top:2666;width:358;height:2" coordorigin="5993,2666" coordsize="358,0" path="m5993,2666l6350,2666e" filled="f" stroked="t" strokeweight=".560496pt" strokecolor="#000000">
                <v:path arrowok="t"/>
              </v:shape>
            </v:group>
            <v:group style="position:absolute;left:5983;top:2644;width:41;height:46" coordorigin="5983,2644" coordsize="41,46">
              <v:shape style="position:absolute;left:5983;top:2644;width:41;height:46" coordorigin="5983,2644" coordsize="41,46" path="m6014,2647l5993,2647,5990,2652,5986,2659,5983,2664,5983,2671,5986,2676,5990,2683,5995,2688,6000,2690,6007,2690,6012,2688,6017,2683,6022,2676,6022,2671,6024,2666,6022,2664,6022,2659,6017,2652,6014,2647xe" filled="t" fillcolor="#000000" stroked="f">
                <v:path arrowok="t"/>
                <v:fill/>
              </v:shape>
              <v:shape style="position:absolute;left:5983;top:2644;width:41;height:46" coordorigin="5983,2644" coordsize="41,46" path="m6007,2644l6000,2644,5995,2647,6012,2647,6007,2644xe" filled="t" fillcolor="#000000" stroked="f">
                <v:path arrowok="t"/>
                <v:fill/>
              </v:shape>
            </v:group>
            <v:group style="position:absolute;left:5983;top:2644;width:41;height:46" coordorigin="5983,2644" coordsize="41,46">
              <v:shape style="position:absolute;left:5983;top:2644;width:41;height:46" coordorigin="5983,2644" coordsize="41,46" path="m6024,2666l6022,2664,6022,2659,6017,2652,6014,2647,6012,2647,6007,2644,6000,2644,5995,2647,5993,2647,5990,2652,5986,2659,5983,2664,5983,2671,5986,2676,5990,2683,5993,2685,5995,2688,6000,2690,6007,2690,6012,2688,6014,2685,6017,2683,6022,2676,6022,2671,6024,2666xe" filled="f" stroked="t" strokeweight=".350304pt" strokecolor="#000000">
                <v:path arrowok="t"/>
              </v:shape>
            </v:group>
            <v:group style="position:absolute;left:6110;top:4012;width:1138;height:2" coordorigin="6110,4012" coordsize="1138,2">
              <v:shape style="position:absolute;left:6110;top:4012;width:1138;height:2" coordorigin="6110,4012" coordsize="1138,0" path="m6110,4012l7248,4012e" filled="f" stroked="t" strokeweight=".560496pt" strokecolor="#000000">
                <v:path arrowok="t"/>
              </v:shape>
            </v:group>
            <v:group style="position:absolute;left:7231;top:3976;width:106;height:74" coordorigin="7231,3976" coordsize="106,74">
              <v:shape style="position:absolute;left:7231;top:3976;width:106;height:74" coordorigin="7231,3976" coordsize="106,74" path="m7231,3976l7231,4051,7337,4012,7231,3976xe" filled="t" fillcolor="#000000" stroked="f">
                <v:path arrowok="t"/>
                <v:fill/>
              </v:shape>
            </v:group>
            <v:group style="position:absolute;left:6350;top:2580;width:458;height:396" coordorigin="6350,2580" coordsize="458,396">
              <v:shape style="position:absolute;left:6350;top:2580;width:458;height:396" coordorigin="6350,2580" coordsize="458,396" path="m6350,2976l6809,2976,6809,2580,6350,2580,6350,2976xe" filled="t" fillcolor="#FFFFFF" stroked="f">
                <v:path arrowok="t"/>
                <v:fill/>
              </v:shape>
              <v:shape style="position:absolute;left:6473;top:2613;width:211;height:216" type="#_x0000_t75">
                <v:imagedata r:id="rId13" o:title=""/>
              </v:shape>
              <v:shape style="position:absolute;left:6418;top:2736;width:326;height:274" type="#_x0000_t75">
                <v:imagedata r:id="rId14" o:title=""/>
              </v:shape>
              <v:shape style="position:absolute;left:6432;top:2856;width:307;height:216" type="#_x0000_t75">
                <v:imagedata r:id="rId15" o:title=""/>
              </v:shape>
            </v:group>
            <v:group style="position:absolute;left:6350;top:2580;width:458;height:396" coordorigin="6350,2580" coordsize="458,396">
              <v:shape style="position:absolute;left:6350;top:2580;width:458;height:396" coordorigin="6350,2580" coordsize="458,396" path="m6350,2976l6809,2976,6809,2580,6350,2580,6350,2976xe" filled="f" stroked="t" strokeweight=".350304pt" strokecolor="#000000">
                <v:path arrowok="t"/>
              </v:shape>
            </v:group>
            <v:group style="position:absolute;left:7596;top:3357;width:2;height:84" coordorigin="7596,3357" coordsize="2,84">
              <v:shape style="position:absolute;left:7596;top:3357;width:2;height:84" coordorigin="7596,3357" coordsize="0,84" path="m7596,3357l7596,3441e" filled="f" stroked="t" strokeweight=".560496pt" strokecolor="#000000">
                <v:path arrowok="t"/>
              </v:shape>
            </v:group>
            <v:group style="position:absolute;left:7596;top:3499;width:2;height:60" coordorigin="7596,3499" coordsize="2,60">
              <v:shape style="position:absolute;left:7596;top:3499;width:2;height:60" coordorigin="7596,3499" coordsize="0,60" path="m7596,3499l7596,3559e" filled="f" stroked="t" strokeweight=".560496pt" strokecolor="#000000">
                <v:path arrowok="t"/>
              </v:shape>
            </v:group>
            <v:group style="position:absolute;left:7596;top:3626;width:2;height:65" coordorigin="7596,3626" coordsize="2,65">
              <v:shape style="position:absolute;left:7596;top:3626;width:2;height:65" coordorigin="7596,3626" coordsize="0,65" path="m7596,3626l7596,3691e" filled="f" stroked="t" strokeweight=".560496pt" strokecolor="#000000">
                <v:path arrowok="t"/>
              </v:shape>
            </v:group>
            <v:group style="position:absolute;left:7546;top:3412;width:2;height:214" coordorigin="7546,3412" coordsize="2,214">
              <v:shape style="position:absolute;left:7546;top:3412;width:2;height:214" coordorigin="7546,3412" coordsize="0,214" path="m7546,3412l7546,3626e" filled="f" stroked="t" strokeweight=".560496pt" strokecolor="#000000">
                <v:path arrowok="t"/>
              </v:shape>
            </v:group>
            <v:group style="position:absolute;left:7596;top:3271;width:79;height:130" coordorigin="7596,3271" coordsize="79,130">
              <v:shape style="position:absolute;left:7596;top:3271;width:79;height:130" coordorigin="7596,3271" coordsize="79,130" path="m7596,3400l7675,3400,7675,3271e" filled="f" stroked="t" strokeweight=".560496pt" strokecolor="#000000">
                <v:path arrowok="t"/>
              </v:shape>
            </v:group>
            <v:group style="position:absolute;left:7596;top:3528;width:79;height:238" coordorigin="7596,3528" coordsize="79,238">
              <v:shape style="position:absolute;left:7596;top:3528;width:79;height:238" coordorigin="7596,3528" coordsize="79,238" path="m7596,3528l7675,3528,7675,3765e" filled="f" stroked="t" strokeweight=".560496pt" strokecolor="#000000">
                <v:path arrowok="t"/>
              </v:shape>
            </v:group>
            <v:group style="position:absolute;left:7596;top:3655;width:79;height:2" coordorigin="7596,3655" coordsize="79,2">
              <v:shape style="position:absolute;left:7596;top:3655;width:79;height:2" coordorigin="7596,3655" coordsize="79,0" path="m7596,3655l7675,3655e" filled="f" stroked="t" strokeweight=".560496pt" strokecolor="#000000">
                <v:path arrowok="t"/>
              </v:shape>
            </v:group>
            <v:group style="position:absolute;left:7615;top:3484;width:41;height:86" coordorigin="7615,3484" coordsize="41,86">
              <v:shape style="position:absolute;left:7615;top:3484;width:41;height:86" coordorigin="7615,3484" coordsize="41,86" path="m7656,3484l7615,3528,7656,3571,7656,3484xe" filled="t" fillcolor="#000000" stroked="f">
                <v:path arrowok="t"/>
                <v:fill/>
              </v:shape>
            </v:group>
            <v:group style="position:absolute;left:7615;top:3484;width:41;height:86" coordorigin="7615,3484" coordsize="41,86">
              <v:shape style="position:absolute;left:7615;top:3484;width:41;height:86" coordorigin="7615,3484" coordsize="41,86" path="m7615,3528l7656,3484,7656,3571,7615,3528xe" filled="f" stroked="t" strokeweight=".560496pt" strokecolor="#000000">
                <v:path arrowok="t"/>
              </v:shape>
            </v:group>
            <v:group style="position:absolute;left:7646;top:4130;width:58;height:2" coordorigin="7646,4130" coordsize="58,2">
              <v:shape style="position:absolute;left:7646;top:4130;width:58;height:2" coordorigin="7646,4130" coordsize="58,0" path="m7646,4130l7704,4130e" filled="f" stroked="t" strokeweight=".560496pt" strokecolor="#000000">
                <v:path arrowok="t"/>
              </v:shape>
            </v:group>
            <v:group style="position:absolute;left:7620;top:4099;width:110;height:2" coordorigin="7620,4099" coordsize="110,2">
              <v:shape style="position:absolute;left:7620;top:4099;width:110;height:2" coordorigin="7620,4099" coordsize="110,0" path="m7620,4099l7730,4099e" filled="f" stroked="t" strokeweight=".560496pt" strokecolor="#000000">
                <v:path arrowok="t"/>
              </v:shape>
            </v:group>
            <v:group style="position:absolute;left:7591;top:4070;width:168;height:2" coordorigin="7591,4070" coordsize="168,2">
              <v:shape style="position:absolute;left:7591;top:4070;width:168;height:2" coordorigin="7591,4070" coordsize="168,0" path="m7591,4070l7759,4070e" filled="f" stroked="t" strokeweight=".560496pt" strokecolor="#000000">
                <v:path arrowok="t"/>
              </v:shape>
            </v:group>
            <v:group style="position:absolute;left:7675;top:3765;width:2;height:305" coordorigin="7675,3765" coordsize="2,305">
              <v:shape style="position:absolute;left:7675;top:3765;width:2;height:305" coordorigin="7675,3765" coordsize="0,305" path="m7675,3765l7675,4070e" filled="f" stroked="t" strokeweight=".560496pt" strokecolor="#000000">
                <v:path arrowok="t"/>
              </v:shape>
            </v:group>
            <v:group style="position:absolute;left:7675;top:2906;width:125;height:365" coordorigin="7675,2906" coordsize="125,365">
              <v:shape style="position:absolute;left:7675;top:2906;width:125;height:365" coordorigin="7675,2906" coordsize="125,365" path="m7675,2906l7766,2906,7776,2908,7783,2913,7788,2918,7793,2925,7798,2932,7800,2942,7800,2961,7798,2968,7793,2978,7788,2983,7783,2990,7776,2995,7766,2995,7759,2997,7766,2997,7776,3000,7783,3004,7788,3012,7793,3016,7798,3026,7800,3033,7800,3052,7766,3088,7759,3088,7766,3091,7776,3091,7783,3096,7788,3103,7793,3108,7798,3117,7800,3124,7800,3144,7798,3153,7793,3160,7788,3168,7783,3172,7776,3177,7766,3180,7759,3180,7766,3182,7776,3184,7783,3189,7788,3194,7793,3201,7798,3208,7800,3218,7800,3235,7798,3244,7793,3252,7788,3259,7783,3264,7776,3268,7766,3271,7675,3271e" filled="f" stroked="t" strokeweight=".560496pt" strokecolor="#000000">
                <v:path arrowok="t"/>
              </v:shape>
            </v:group>
            <v:group style="position:absolute;left:7822;top:2906;width:2;height:365" coordorigin="7822,2906" coordsize="2,365">
              <v:shape style="position:absolute;left:7822;top:2906;width:2;height:365" coordorigin="7822,2906" coordsize="0,365" path="m7822,2906l7822,3271e" filled="f" stroked="t" strokeweight=".560496pt" strokecolor="#000000">
                <v:path arrowok="t"/>
              </v:shape>
            </v:group>
            <v:group style="position:absolute;left:8105;top:2872;width:65;height:67" coordorigin="8105,2872" coordsize="65,67">
              <v:shape style="position:absolute;left:8105;top:2872;width:65;height:67" coordorigin="8105,2872" coordsize="65,67" path="m8105,2872l8105,2940,8170,2906,8105,2872xe" filled="t" fillcolor="#000000" stroked="f">
                <v:path arrowok="t"/>
                <v:fill/>
              </v:shape>
            </v:group>
            <v:group style="position:absolute;left:8105;top:2872;width:65;height:67" coordorigin="8105,2872" coordsize="65,67">
              <v:shape style="position:absolute;left:8105;top:2872;width:65;height:67" coordorigin="8105,2872" coordsize="65,67" path="m8105,2940l8170,2906,8105,2872,8105,2940xe" filled="f" stroked="t" strokeweight=".560496pt" strokecolor="#000000">
                <v:path arrowok="t"/>
              </v:shape>
            </v:group>
            <v:group style="position:absolute;left:8170;top:2872;width:2;height:67" coordorigin="8170,2872" coordsize="2,67">
              <v:shape style="position:absolute;left:8170;top:2872;width:2;height:67" coordorigin="8170,2872" coordsize="0,67" path="m8170,2872l8170,2940e" filled="f" stroked="t" strokeweight=".560496pt" strokecolor="#000000">
                <v:path arrowok="t"/>
              </v:shape>
            </v:group>
            <v:group style="position:absolute;left:8011;top:2906;width:252;height:2" coordorigin="8011,2906" coordsize="252,2">
              <v:shape style="position:absolute;left:8011;top:2906;width:252;height:2" coordorigin="8011,2906" coordsize="252,0" path="m8011,2906l8263,2906e" filled="f" stroked="t" strokeweight=".560496pt" strokecolor="#000000">
                <v:path arrowok="t"/>
              </v:shape>
            </v:group>
            <v:group style="position:absolute;left:8179;top:3088;width:168;height:2" coordorigin="8179,3088" coordsize="168,2">
              <v:shape style="position:absolute;left:8179;top:3088;width:168;height:2" coordorigin="8179,3088" coordsize="168,0" path="m8347,3088l8179,3088e" filled="f" stroked="t" strokeweight=".560496pt" strokecolor="#000000">
                <v:path arrowok="t"/>
              </v:shape>
            </v:group>
            <v:group style="position:absolute;left:8179;top:3043;width:168;height:2" coordorigin="8179,3043" coordsize="168,2">
              <v:shape style="position:absolute;left:8179;top:3043;width:168;height:2" coordorigin="8179,3043" coordsize="168,0" path="m8347,3043l8179,3043e" filled="f" stroked="t" strokeweight=".560496pt" strokecolor="#000000">
                <v:path arrowok="t"/>
              </v:shape>
            </v:group>
            <v:group style="position:absolute;left:8263;top:2906;width:2;height:641" coordorigin="8263,2906" coordsize="2,641">
              <v:shape style="position:absolute;left:8263;top:2906;width:2;height:641" coordorigin="8263,2906" coordsize="0,641" path="m8263,2906l8263,3547e" filled="f" stroked="t" strokeweight=".560496pt" strokecolor="#000000">
                <v:path arrowok="t"/>
              </v:shape>
            </v:group>
            <v:group style="position:absolute;left:8179;top:3547;width:168;height:91" coordorigin="8179,3547" coordsize="168,91">
              <v:shape style="position:absolute;left:8179;top:3547;width:168;height:91" coordorigin="8179,3547" coordsize="168,91" path="m8347,3547l8179,3547,8263,3638,8347,3547xe" filled="f" stroked="t" strokeweight=".560496pt" strokecolor="#000000">
                <v:path arrowok="t"/>
              </v:shape>
            </v:group>
            <v:group style="position:absolute;left:7884;top:2906;width:127;height:365" coordorigin="7884,2906" coordsize="127,365">
              <v:shape style="position:absolute;left:7884;top:2906;width:127;height:365" coordorigin="7884,2906" coordsize="127,365" path="m8011,2906l7918,2906,7910,2908,7903,2913,7898,2918,7891,2925,7889,2932,7886,2942,7884,2952,7886,2961,7889,2968,7891,2978,7898,2983,7903,2990,7910,2995,7918,2995,7927,2997,7918,2997,7910,3000,7903,3004,7898,3012,7891,3016,7889,3026,7886,3033,7884,3043,7886,3052,7889,3060,7891,3069,7898,3076,7903,3081,7910,3086,7918,3088,7927,3088,7918,3091,7910,3091,7903,3096,7898,3103,7891,3108,7889,3117,7886,3124,7884,3134,7886,3144,7889,3153,7891,3160,7898,3168,7903,3172,7910,3177,7918,3180,7927,3180,7918,3182,7910,3184,7903,3189,7898,3194,7891,3201,7889,3208,7886,3218,7884,3225,7886,3235,7889,3244,7891,3252,7898,3259,7903,3264,7910,3268,7918,3271,8011,3271e" filled="f" stroked="t" strokeweight=".560496pt" strokecolor="#000000">
                <v:path arrowok="t"/>
              </v:shape>
            </v:group>
            <v:group style="position:absolute;left:7865;top:2906;width:2;height:365" coordorigin="7865,2906" coordsize="2,365">
              <v:shape style="position:absolute;left:7865;top:2906;width:2;height:365" coordorigin="7865,2906" coordsize="0,365" path="m7865,2906l7865,3271e" filled="f" stroked="t" strokeweight=".560496pt" strokecolor="#000000">
                <v:path arrowok="t"/>
              </v:shape>
            </v:group>
            <v:group style="position:absolute;left:8011;top:3271;width:252;height:2" coordorigin="8011,3271" coordsize="252,2">
              <v:shape style="position:absolute;left:8011;top:3271;width:252;height:2" coordorigin="8011,3271" coordsize="252,0" path="m8011,3271l8263,3271e" filled="f" stroked="t" strokeweight=".560496pt" strokecolor="#000000">
                <v:path arrowok="t"/>
              </v:shape>
            </v:group>
            <v:group style="position:absolute;left:8246;top:3254;width:34;height:36" coordorigin="8246,3254" coordsize="34,36">
              <v:shape style="position:absolute;left:8246;top:3254;width:34;height:36" coordorigin="8246,3254" coordsize="34,36" path="m8268,3254l8256,3254,8246,3264,8246,3278,8251,3285,8256,3288,8258,3290,8266,3290,8268,3288,8273,3285,8278,3278,8280,3276,8280,3268,8278,3264,8268,3254xe" filled="t" fillcolor="#000000" stroked="f">
                <v:path arrowok="t"/>
                <v:fill/>
              </v:shape>
            </v:group>
            <v:group style="position:absolute;left:8246;top:3254;width:34;height:36" coordorigin="8246,3254" coordsize="34,36">
              <v:shape style="position:absolute;left:8246;top:3254;width:34;height:36" coordorigin="8246,3254" coordsize="34,36" path="m8246,3271l8246,3264,8251,3259,8256,3254,8268,3254,8273,3259,8278,3264,8280,3268,8280,3276,8278,3278,8273,3285,8268,3288,8266,3290,8258,3290,8256,3288,8251,3285,8246,3278,8246,3271xe" filled="f" stroked="t" strokeweight=".560496pt" strokecolor="#000000">
                <v:path arrowok="t"/>
              </v:shape>
            </v:group>
            <v:group style="position:absolute;left:7730;top:2932;width:19;height:38" coordorigin="7730,2932" coordsize="19,38">
              <v:shape style="position:absolute;left:7730;top:2932;width:19;height:38" coordorigin="7730,2932" coordsize="19,38" path="m7750,2968l7742,2968,7747,2971,7750,2968xe" filled="t" fillcolor="#000000" stroked="f">
                <v:path arrowok="t"/>
                <v:fill/>
              </v:shape>
              <v:shape style="position:absolute;left:7730;top:2932;width:19;height:38" coordorigin="7730,2932" coordsize="19,38" path="m7750,2932l7742,2932,7735,2940,7733,2944,7730,2947,7730,2954,7735,2964,7740,2968,7754,2968,7759,2964,7764,2954,7764,2947,7762,2944,7759,2940,7754,2935,7750,2932xe" filled="t" fillcolor="#000000" stroked="f">
                <v:path arrowok="t"/>
                <v:fill/>
              </v:shape>
            </v:group>
            <v:group style="position:absolute;left:7730;top:2932;width:34;height:38" coordorigin="7730,2932" coordsize="34,38">
              <v:shape style="position:absolute;left:7730;top:2932;width:34;height:38" coordorigin="7730,2932" coordsize="34,38" path="m7730,2952l7730,2947,7733,2944,7735,2940,7740,2935,7742,2932,7750,2932,7754,2935,7759,2940,7762,2944,7764,2947,7764,2954,7762,2959,7759,2964,7754,2968,7750,2968,7747,2971,7742,2968,7740,2968,7735,2964,7733,2959,7730,2954,7730,2952xe" filled="f" stroked="t" strokeweight=".560496pt" strokecolor="#000000">
                <v:path arrowok="t"/>
              </v:shape>
            </v:group>
            <v:group style="position:absolute;left:7925;top:3208;width:34;height:36" coordorigin="7925,3208" coordsize="34,36">
              <v:shape style="position:absolute;left:7925;top:3208;width:34;height:36" coordorigin="7925,3208" coordsize="34,36" path="m7949,3208l7937,3208,7930,3213,7927,3218,7927,3223,7925,3225,7927,3230,7927,3232,7930,3240,7937,3242,7939,3244,7946,3244,7949,3242,7954,3240,7958,3232,7958,3218,7949,3208xe" filled="t" fillcolor="#000000" stroked="f">
                <v:path arrowok="t"/>
                <v:fill/>
              </v:shape>
            </v:group>
            <v:group style="position:absolute;left:7925;top:3208;width:34;height:36" coordorigin="7925,3208" coordsize="34,36">
              <v:shape style="position:absolute;left:7925;top:3208;width:34;height:36" coordorigin="7925,3208" coordsize="34,36" path="m7925,3225l7927,3223,7927,3218,7930,3213,7937,3208,7949,3208,7954,3213,7958,3218,7958,3232,7954,3240,7949,3242,7946,3244,7939,3244,7937,3242,7930,3240,7927,3232,7927,3230,7925,3225xe" filled="f" stroked="t" strokeweight=".560496pt" strokecolor="#000000">
                <v:path arrowok="t"/>
              </v:shape>
            </v:group>
            <v:group style="position:absolute;left:6931;top:3526;width:593;height:2" coordorigin="6931,3526" coordsize="593,2">
              <v:shape style="position:absolute;left:6931;top:3526;width:593;height:2" coordorigin="6931,3526" coordsize="593,0" path="m6931,3526l7524,3526e" filled="f" stroked="t" strokeweight=".560496pt" strokecolor="#000000">
                <v:path arrowok="t"/>
              </v:shape>
            </v:group>
            <v:group style="position:absolute;left:6350;top:3064;width:581;height:857" coordorigin="6350,3064" coordsize="581,857">
              <v:shape style="position:absolute;left:6350;top:3064;width:581;height:857" coordorigin="6350,3064" coordsize="581,857" path="m6350,3921l6931,3921,6931,3064,6350,3064,6350,3921xe" filled="t" fillcolor="#FFFFFF" stroked="f">
                <v:path arrowok="t"/>
                <v:fill/>
              </v:shape>
              <v:shape style="position:absolute;left:6497;top:3108;width:300;height:216" type="#_x0000_t75">
                <v:imagedata r:id="rId16" o:title=""/>
              </v:shape>
              <v:shape style="position:absolute;left:6442;top:3230;width:403;height:216" type="#_x0000_t75">
                <v:imagedata r:id="rId17" o:title=""/>
              </v:shape>
              <v:shape style="position:absolute;left:6547;top:3424;width:192;height:216" type="#_x0000_t75">
                <v:imagedata r:id="rId18" o:title=""/>
              </v:shape>
              <v:shape style="position:absolute;left:6454;top:3547;width:384;height:274" type="#_x0000_t75">
                <v:imagedata r:id="rId19" o:title=""/>
              </v:shape>
              <v:shape style="position:absolute;left:6434;top:3669;width:422;height:216" type="#_x0000_t75">
                <v:imagedata r:id="rId20" o:title=""/>
              </v:shape>
              <v:shape style="position:absolute;left:6494;top:3792;width:307;height:216" type="#_x0000_t75">
                <v:imagedata r:id="rId21" o:title=""/>
              </v:shape>
            </v:group>
            <v:group style="position:absolute;left:6350;top:3064;width:581;height:857" coordorigin="6350,3064" coordsize="581,857">
              <v:shape style="position:absolute;left:6350;top:3064;width:581;height:857" coordorigin="6350,3064" coordsize="581,857" path="m6350,3921l6931,3921,6931,3064,6350,3064,6350,3921xe" filled="f" stroked="t" strokeweight=".350304pt" strokecolor="#000000">
                <v:path arrowok="t"/>
              </v:shape>
            </v:group>
            <v:group style="position:absolute;left:5606;top:3727;width:504;height:422" coordorigin="5606,3727" coordsize="504,422">
              <v:shape style="position:absolute;left:5606;top:3727;width:504;height:422" coordorigin="5606,3727" coordsize="504,422" path="m5606,4149l6110,4149,6110,3727,5606,3727,5606,4149xe" filled="t" fillcolor="#FFFFFF" stroked="f">
                <v:path arrowok="t"/>
                <v:fill/>
              </v:shape>
              <v:shape style="position:absolute;left:5801;top:3835;width:115;height:216" type="#_x0000_t75">
                <v:imagedata r:id="rId22" o:title=""/>
              </v:shape>
              <v:shape style="position:absolute;left:5669;top:3957;width:384;height:216" type="#_x0000_t75">
                <v:imagedata r:id="rId23" o:title=""/>
              </v:shape>
            </v:group>
            <v:group style="position:absolute;left:5606;top:3727;width:504;height:422" coordorigin="5606,3727" coordsize="504,422">
              <v:shape style="position:absolute;left:5606;top:3727;width:504;height:422" coordorigin="5606,3727" coordsize="504,422" path="m5606,4149l6110,4149,6110,3727,5606,3727,5606,4149xe" filled="f" stroked="t" strokeweight=".350304pt" strokecolor="#000000">
                <v:path arrowok="t"/>
              </v:shape>
            </v:group>
            <v:group style="position:absolute;left:4913;top:2872;width:634;height:614" coordorigin="4913,2872" coordsize="634,614">
              <v:shape style="position:absolute;left:4913;top:2872;width:634;height:614" coordorigin="4913,2872" coordsize="634,614" path="m4913,3487l5546,3487,5546,2872,4913,2872,4913,3487xe" filled="t" fillcolor="#FFFFFF" stroked="f">
                <v:path arrowok="t"/>
                <v:fill/>
              </v:shape>
              <v:shape style="position:absolute;left:5035;top:2954;width:403;height:274" type="#_x0000_t75">
                <v:imagedata r:id="rId24" o:title=""/>
              </v:shape>
              <v:shape style="position:absolute;left:5040;top:3076;width:384;height:216" type="#_x0000_t75">
                <v:imagedata r:id="rId25" o:title=""/>
              </v:shape>
              <v:shape style="position:absolute;left:4958;top:3199;width:538;height:336" type="#_x0000_t75">
                <v:imagedata r:id="rId26" o:title=""/>
              </v:shape>
              <v:shape style="position:absolute;left:5182;top:3319;width:192;height:216" type="#_x0000_t75">
                <v:imagedata r:id="rId27" o:title=""/>
              </v:shape>
            </v:group>
            <v:group style="position:absolute;left:4913;top:2872;width:634;height:614" coordorigin="4913,2872" coordsize="634,614">
              <v:shape style="position:absolute;left:4913;top:2872;width:634;height:614" coordorigin="4913,2872" coordsize="634,614" path="m4913,3487l5546,3487,5546,2872,4913,2872,4913,3487xe" filled="f" stroked="t" strokeweight=".350304pt" strokecolor="#000000">
                <v:path arrowok="t"/>
              </v:shape>
            </v:group>
            <v:group style="position:absolute;left:5614;top:2872;width:485;height:446" coordorigin="5614,2872" coordsize="485,446">
              <v:shape style="position:absolute;left:5614;top:2872;width:485;height:446" coordorigin="5614,2872" coordsize="485,446" path="m5614,3319l6098,3319,6098,2872,5614,2872,5614,3319xe" filled="t" fillcolor="#FFFFFF" stroked="f">
                <v:path arrowok="t"/>
                <v:fill/>
              </v:shape>
              <v:shape style="position:absolute;left:5705;top:2932;width:307;height:216" type="#_x0000_t75">
                <v:imagedata r:id="rId28" o:title=""/>
              </v:shape>
              <v:shape style="position:absolute;left:5738;top:3052;width:254;height:216" type="#_x0000_t75">
                <v:imagedata r:id="rId29" o:title=""/>
              </v:shape>
              <v:shape style="position:absolute;left:5726;top:3175;width:269;height:216" type="#_x0000_t75">
                <v:imagedata r:id="rId30" o:title=""/>
              </v:shape>
            </v:group>
            <v:group style="position:absolute;left:5614;top:2872;width:485;height:446" coordorigin="5614,2872" coordsize="485,446">
              <v:shape style="position:absolute;left:5614;top:2872;width:485;height:446" coordorigin="5614,2872" coordsize="485,446" path="m5614,3319l6098,3319,6098,2872,5614,2872,5614,3319xe" filled="f" stroked="t" strokeweight=".350304pt" strokecolor="#000000">
                <v:path arrowok="t"/>
              </v:shape>
              <v:shape style="position:absolute;left:7130;top:3878;width:288;height:194" type="#_x0000_t75">
                <v:imagedata r:id="rId31" o:title=""/>
              </v:shape>
            </v:group>
            <v:group style="position:absolute;left:6902;top:2666;width:420;height:2" coordorigin="6902,2666" coordsize="420,2">
              <v:shape style="position:absolute;left:6902;top:2666;width:420;height:2" coordorigin="6902,2666" coordsize="420,0" path="m6902,2666l7322,2666e" filled="f" stroked="t" strokeweight=".560496pt" strokecolor="#000000">
                <v:path arrowok="t"/>
              </v:shape>
            </v:group>
            <v:group style="position:absolute;left:6806;top:2630;width:106;height:74" coordorigin="6806,2630" coordsize="106,74">
              <v:shape style="position:absolute;left:6806;top:2630;width:106;height:74" coordorigin="6806,2630" coordsize="106,74" path="m6912,2630l6806,2666,6912,2704,6912,2630xe" filled="t" fillcolor="#000000" stroked="f">
                <v:path arrowok="t"/>
                <v:fill/>
              </v:shape>
            </v:group>
            <v:group style="position:absolute;left:3946;top:1308;width:125;height:367" coordorigin="3946,1308" coordsize="125,367">
              <v:shape style="position:absolute;left:3946;top:1308;width:125;height:367" coordorigin="3946,1308" coordsize="125,367" path="m4070,1308l3986,1308,3979,1310,3972,1312,3962,1315,3958,1322,3953,1329,3948,1336,3946,1346,3946,1363,3948,1372,3953,1380,3958,1387,3962,1392,3972,1396,3979,1399,3986,1399,3979,1401,3972,1404,3962,1408,3958,1413,3953,1420,3948,1428,3946,1437,3946,1454,3948,1464,3953,1471,3958,1478,3962,1483,3972,1488,3979,1490,3986,1492,3979,1492,3972,1495,3962,1500,3958,1504,3953,1512,3948,1519,3946,1528,3946,1545,3948,1555,3953,1562,3958,1569,3962,1576,3972,1579,3979,1581,3986,1584,3979,1584,3972,1586,3962,1591,3958,1596,3953,1603,3948,1610,3946,1620,3946,1639,3948,1646,3953,1656,3958,1660,3962,1668,3972,1670,3979,1672,3986,1675,4070,1675e" filled="f" stroked="t" strokeweight=".560496pt" strokecolor="#000000">
                <v:path arrowok="t"/>
              </v:shape>
            </v:group>
            <v:group style="position:absolute;left:3734;top:1308;width:127;height:367" coordorigin="3734,1308" coordsize="127,367">
              <v:shape style="position:absolute;left:3734;top:1308;width:127;height:367" coordorigin="3734,1308" coordsize="127,367" path="m3734,1308l3818,1308,3828,1310,3835,1312,3842,1315,3850,1322,3854,1329,3857,1336,3859,1346,3862,1353,3859,1363,3857,1372,3854,1380,3850,1387,3842,1392,3835,1396,3828,1399,3818,1399,3828,1401,3835,1404,3842,1408,3850,1413,3854,1420,3857,1428,3859,1437,3862,1444,3859,1454,3857,1464,3854,1471,3850,1478,3842,1483,3835,1488,3828,1490,3818,1492,3828,1492,3835,1495,3842,1500,3850,1504,3854,1512,3857,1519,3859,1528,3862,1538,3859,1545,3857,1555,3854,1562,3850,1569,3842,1576,3835,1579,3828,1581,3818,1584,3828,1584,3835,1586,3842,1591,3850,1596,3854,1603,3857,1610,3859,1620,3862,1629,3859,1639,3857,1646,3854,1656,3850,1660,3842,1668,3835,1670,3828,1672,3818,1675,3734,1675e" filled="f" stroked="t" strokeweight=".560496pt" strokecolor="#000000">
                <v:path arrowok="t"/>
              </v:shape>
            </v:group>
            <v:group style="position:absolute;left:3883;top:1308;width:2;height:367" coordorigin="3883,1308" coordsize="2,367">
              <v:shape style="position:absolute;left:3883;top:1308;width:2;height:367" coordorigin="3883,1308" coordsize="0,367" path="m3883,1308l3883,1675e" filled="f" stroked="t" strokeweight=".560496pt" strokecolor="#000000">
                <v:path arrowok="t"/>
              </v:shape>
            </v:group>
            <v:group style="position:absolute;left:3924;top:1308;width:2;height:367" coordorigin="3924,1308" coordsize="2,367">
              <v:shape style="position:absolute;left:3924;top:1308;width:2;height:367" coordorigin="3924,1308" coordsize="0,367" path="m3924,1308l3924,1675e" filled="f" stroked="t" strokeweight=".560496pt" strokecolor="#000000">
                <v:path arrowok="t"/>
              </v:shape>
            </v:group>
            <v:group style="position:absolute;left:3415;top:1675;width:319;height:2" coordorigin="3415,1675" coordsize="319,2">
              <v:shape style="position:absolute;left:3415;top:1675;width:319;height:2" coordorigin="3415,1675" coordsize="319,0" path="m3734,1675l3415,1675e" filled="f" stroked="t" strokeweight=".560496pt" strokecolor="#000000">
                <v:path arrowok="t"/>
              </v:shape>
            </v:group>
            <v:group style="position:absolute;left:3415;top:1308;width:319;height:2" coordorigin="3415,1308" coordsize="319,2">
              <v:shape style="position:absolute;left:3415;top:1308;width:319;height:2" coordorigin="3415,1308" coordsize="319,0" path="m3734,1308l3415,1308e" filled="f" stroked="t" strokeweight=".560496pt" strokecolor="#000000">
                <v:path arrowok="t"/>
              </v:shape>
            </v:group>
            <v:group style="position:absolute;left:3384;top:2695;width:67;height:72" coordorigin="3384,2695" coordsize="67,72">
              <v:shape style="position:absolute;left:3384;top:2695;width:67;height:72" coordorigin="3384,2695" coordsize="67,72" path="m3451,2695l3384,2719,3430,2767,3451,2695xe" filled="t" fillcolor="#000000" stroked="f">
                <v:path arrowok="t"/>
                <v:fill/>
              </v:shape>
            </v:group>
            <v:group style="position:absolute;left:3384;top:2695;width:67;height:72" coordorigin="3384,2695" coordsize="67,72">
              <v:shape style="position:absolute;left:3384;top:2695;width:67;height:72" coordorigin="3384,2695" coordsize="67,72" path="m3430,2767l3451,2695,3384,2719,3430,2767xe" filled="f" stroked="t" strokeweight=".560496pt" strokecolor="#000000">
                <v:path arrowok="t"/>
              </v:shape>
            </v:group>
            <v:group style="position:absolute;left:3430;top:2671;width:43;height:48" coordorigin="3430,2671" coordsize="43,48">
              <v:shape style="position:absolute;left:3430;top:2671;width:43;height:48" coordorigin="3430,2671" coordsize="43,48" path="m3430,2671l3473,2719e" filled="f" stroked="t" strokeweight=".560496pt" strokecolor="#000000">
                <v:path arrowok="t"/>
              </v:shape>
            </v:group>
            <v:group style="position:absolute;left:3341;top:2623;width:178;height:194" coordorigin="3341,2623" coordsize="178,194">
              <v:shape style="position:absolute;left:3341;top:2623;width:178;height:194" coordorigin="3341,2623" coordsize="178,194" path="m3341,2817l3518,2623e" filled="f" stroked="t" strokeweight=".560496pt" strokecolor="#000000">
                <v:path arrowok="t"/>
              </v:shape>
            </v:group>
            <v:group style="position:absolute;left:3432;top:2942;width:67;height:72" coordorigin="3432,2942" coordsize="67,72">
              <v:shape style="position:absolute;left:3432;top:2942;width:67;height:72" coordorigin="3432,2942" coordsize="67,72" path="m3432,2942l3454,3014,3499,2966,3432,2942xe" filled="t" fillcolor="#000000" stroked="f">
                <v:path arrowok="t"/>
                <v:fill/>
              </v:shape>
            </v:group>
            <v:group style="position:absolute;left:3432;top:2942;width:67;height:72" coordorigin="3432,2942" coordsize="67,72">
              <v:shape style="position:absolute;left:3432;top:2942;width:67;height:72" coordorigin="3432,2942" coordsize="67,72" path="m3499,2966l3432,2942,3454,3014,3499,2966xe" filled="f" stroked="t" strokeweight=".560496pt" strokecolor="#000000">
                <v:path arrowok="t"/>
              </v:shape>
            </v:group>
            <v:group style="position:absolute;left:3410;top:2918;width:43;height:48" coordorigin="3410,2918" coordsize="43,48">
              <v:shape style="position:absolute;left:3410;top:2918;width:43;height:48" coordorigin="3410,2918" coordsize="43,48" path="m3410,2966l3454,2918e" filled="f" stroked="t" strokeweight=".560496pt" strokecolor="#000000">
                <v:path arrowok="t"/>
              </v:shape>
            </v:group>
            <v:group style="position:absolute;left:3365;top:2870;width:180;height:194" coordorigin="3365,2870" coordsize="180,194">
              <v:shape style="position:absolute;left:3365;top:2870;width:180;height:194" coordorigin="3365,2870" coordsize="180,194" path="m3545,3064l3365,2870e" filled="f" stroked="t" strokeweight=".560496pt" strokecolor="#000000">
                <v:path arrowok="t"/>
              </v:shape>
            </v:group>
            <v:group style="position:absolute;left:3636;top:2923;width:67;height:74" coordorigin="3636,2923" coordsize="67,74">
              <v:shape style="position:absolute;left:3636;top:2923;width:67;height:74" coordorigin="3636,2923" coordsize="67,74" path="m3703,2923l3636,2949,3682,2997,3703,2923xe" filled="t" fillcolor="#000000" stroked="f">
                <v:path arrowok="t"/>
                <v:fill/>
              </v:shape>
            </v:group>
            <v:group style="position:absolute;left:3636;top:2923;width:67;height:74" coordorigin="3636,2923" coordsize="67,74">
              <v:shape style="position:absolute;left:3636;top:2923;width:67;height:74" coordorigin="3636,2923" coordsize="67,74" path="m3682,2997l3703,2923,3636,2949,3682,2997xe" filled="f" stroked="t" strokeweight=".560496pt" strokecolor="#000000">
                <v:path arrowok="t"/>
              </v:shape>
            </v:group>
            <v:group style="position:absolute;left:3682;top:2899;width:43;height:50" coordorigin="3682,2899" coordsize="43,50">
              <v:shape style="position:absolute;left:3682;top:2899;width:43;height:50" coordorigin="3682,2899" coordsize="43,50" path="m3682,2899l3725,2949e" filled="f" stroked="t" strokeweight=".560496pt" strokecolor="#000000">
                <v:path arrowok="t"/>
              </v:shape>
            </v:group>
            <v:group style="position:absolute;left:3593;top:2851;width:178;height:194" coordorigin="3593,2851" coordsize="178,194">
              <v:shape style="position:absolute;left:3593;top:2851;width:178;height:194" coordorigin="3593,2851" coordsize="178,194" path="m3593,3045l3770,2851e" filled="f" stroked="t" strokeweight=".560496pt" strokecolor="#000000">
                <v:path arrowok="t"/>
              </v:shape>
            </v:group>
            <v:group style="position:absolute;left:3545;top:3045;width:48;height:36" coordorigin="3545,3045" coordsize="48,36">
              <v:shape style="position:absolute;left:3545;top:3045;width:48;height:36" coordorigin="3545,3045" coordsize="48,36" path="m3593,3045l3559,3081,3545,3064e" filled="f" stroked="t" strokeweight=".560496pt" strokecolor="#000000">
                <v:path arrowok="t"/>
              </v:shape>
            </v:group>
            <v:group style="position:absolute;left:3674;top:2668;width:67;height:72" coordorigin="3674,2668" coordsize="67,72">
              <v:shape style="position:absolute;left:3674;top:2668;width:67;height:72" coordorigin="3674,2668" coordsize="67,72" path="m3674,2668l3696,2740,3742,2692,3674,2668xe" filled="t" fillcolor="#000000" stroked="f">
                <v:path arrowok="t"/>
                <v:fill/>
              </v:shape>
            </v:group>
            <v:group style="position:absolute;left:3674;top:2668;width:67;height:72" coordorigin="3674,2668" coordsize="67,72">
              <v:shape style="position:absolute;left:3674;top:2668;width:67;height:72" coordorigin="3674,2668" coordsize="67,72" path="m3742,2692l3674,2668,3696,2740,3742,2692xe" filled="f" stroked="t" strokeweight=".560496pt" strokecolor="#000000">
                <v:path arrowok="t"/>
              </v:shape>
            </v:group>
            <v:group style="position:absolute;left:3650;top:2644;width:46;height:48" coordorigin="3650,2644" coordsize="46,48">
              <v:shape style="position:absolute;left:3650;top:2644;width:46;height:48" coordorigin="3650,2644" coordsize="46,48" path="m3650,2692l3696,2644e" filled="f" stroked="t" strokeweight=".560496pt" strokecolor="#000000">
                <v:path arrowok="t"/>
              </v:shape>
            </v:group>
            <v:group style="position:absolute;left:3607;top:2594;width:178;height:194" coordorigin="3607,2594" coordsize="178,194">
              <v:shape style="position:absolute;left:3607;top:2594;width:178;height:194" coordorigin="3607,2594" coordsize="178,194" path="m3785,2788l3607,2594e" filled="f" stroked="t" strokeweight=".560496pt" strokecolor="#000000">
                <v:path arrowok="t"/>
              </v:shape>
            </v:group>
            <v:group style="position:absolute;left:3770;top:2810;width:36;height:41" coordorigin="3770,2810" coordsize="36,41">
              <v:shape style="position:absolute;left:3770;top:2810;width:36;height:41" coordorigin="3770,2810" coordsize="36,41" path="m3770,2851l3806,2810e" filled="f" stroked="t" strokeweight=".560496pt" strokecolor="#000000">
                <v:path arrowok="t"/>
              </v:shape>
            </v:group>
            <v:group style="position:absolute;left:3329;top:2829;width:36;height:41" coordorigin="3329,2829" coordsize="36,41">
              <v:shape style="position:absolute;left:3329;top:2829;width:36;height:41" coordorigin="3329,2829" coordsize="36,41" path="m3365,2870l3329,2829e" filled="f" stroked="t" strokeweight=".560496pt" strokecolor="#000000">
                <v:path arrowok="t"/>
              </v:shape>
            </v:group>
            <v:group style="position:absolute;left:3329;top:2817;width:12;height:12" coordorigin="3329,2817" coordsize="12,12">
              <v:shape style="position:absolute;left:3329;top:2817;width:12;height:12" coordorigin="3329,2817" coordsize="12,12" path="m3341,2817l3329,2829e" filled="f" stroked="t" strokeweight=".560496pt" strokecolor="#000000">
                <v:path arrowok="t"/>
              </v:shape>
            </v:group>
            <v:group style="position:absolute;left:3518;top:2560;width:55;height:62" coordorigin="3518,2560" coordsize="55,62">
              <v:shape style="position:absolute;left:3518;top:2560;width:55;height:62" coordorigin="3518,2560" coordsize="55,62" path="m3518,2623l3574,2560e" filled="f" stroked="t" strokeweight=".560496pt" strokecolor="#000000">
                <v:path arrowok="t"/>
              </v:shape>
            </v:group>
            <v:group style="position:absolute;left:3574;top:2560;width:34;height:34" coordorigin="3574,2560" coordsize="34,34">
              <v:shape style="position:absolute;left:3574;top:2560;width:34;height:34" coordorigin="3574,2560" coordsize="34,34" path="m3607,2594l3574,2560e" filled="f" stroked="t" strokeweight=".560496pt" strokecolor="#000000">
                <v:path arrowok="t"/>
              </v:shape>
            </v:group>
            <v:group style="position:absolute;left:3785;top:2788;width:22;height:22" coordorigin="3785,2788" coordsize="22,22">
              <v:shape style="position:absolute;left:3785;top:2788;width:22;height:22" coordorigin="3785,2788" coordsize="22,22" path="m3806,2810l3785,2788e" filled="f" stroked="t" strokeweight=".560496pt" strokecolor="#000000">
                <v:path arrowok="t"/>
              </v:shape>
            </v:group>
            <v:group style="position:absolute;left:3559;top:3081;width:2;height:475" coordorigin="3559,3081" coordsize="2,475">
              <v:shape style="position:absolute;left:3559;top:3081;width:2;height:475" coordorigin="3559,3081" coordsize="0,475" path="m3559,3081l3559,3556e" filled="f" stroked="t" strokeweight=".560496pt" strokecolor="#000000">
                <v:path arrowok="t"/>
              </v:shape>
            </v:group>
            <v:group style="position:absolute;left:3941;top:760;width:127;height:365" coordorigin="3941,760" coordsize="127,365">
              <v:shape style="position:absolute;left:3941;top:760;width:127;height:365" coordorigin="3941,760" coordsize="127,365" path="m4068,760l3974,760,3967,763,3960,768,3953,772,3948,780,3946,787,3941,796,3941,813,3946,823,3948,830,3953,837,3960,844,3967,847,3974,849,3984,852,3974,852,3967,854,3960,859,3953,864,3948,871,3946,878,3941,888,3941,907,3946,914,3948,924,3953,928,3960,936,3967,938,3974,943,3984,943,3974,943,3967,945,3960,950,3953,957,3948,962,3946,972,3941,979,3941,998,3946,1005,3948,1015,3953,1020,3960,1027,3967,1029,3974,1034,3984,1034,3974,1034,3967,1039,3960,1041,3953,1048,3948,1053,3946,1063,3941,1070,3941,1089,3946,1096,3948,1106,3953,1111,3960,1118,3967,1120,3974,1125,4068,1125e" filled="f" stroked="t" strokeweight=".560496pt" strokecolor="#000000">
                <v:path arrowok="t"/>
              </v:shape>
            </v:group>
            <v:group style="position:absolute;left:3730;top:760;width:127;height:365" coordorigin="3730,760" coordsize="127,365">
              <v:shape style="position:absolute;left:3730;top:760;width:127;height:365" coordorigin="3730,760" coordsize="127,365" path="m3730,760l3823,760,3830,763,3838,768,3845,772,3850,780,3854,787,3857,796,3857,813,3854,823,3850,830,3845,837,3838,844,3830,847,3823,849,3814,852,3823,852,3830,854,3838,859,3845,864,3850,871,3854,878,3857,888,3857,907,3854,914,3850,924,3845,928,3838,936,3830,938,3823,943,3814,943,3823,943,3830,945,3838,950,3845,957,3850,962,3854,972,3857,979,3857,998,3854,1005,3850,1015,3845,1020,3838,1027,3830,1029,3823,1034,3814,1034,3823,1034,3830,1039,3838,1041,3845,1048,3850,1053,3854,1063,3857,1070,3857,1089,3854,1096,3850,1106,3845,1111,3838,1118,3830,1120,3823,1125,3730,1125e" filled="f" stroked="t" strokeweight=".560496pt" strokecolor="#000000">
                <v:path arrowok="t"/>
              </v:shape>
            </v:group>
            <v:group style="position:absolute;left:3878;top:760;width:2;height:365" coordorigin="3878,760" coordsize="2,365">
              <v:shape style="position:absolute;left:3878;top:760;width:2;height:365" coordorigin="3878,760" coordsize="0,365" path="m3878,760l3878,1125e" filled="f" stroked="t" strokeweight=".560496pt" strokecolor="#000000">
                <v:path arrowok="t"/>
              </v:shape>
            </v:group>
            <v:group style="position:absolute;left:3919;top:760;width:2;height:365" coordorigin="3919,760" coordsize="2,365">
              <v:shape style="position:absolute;left:3919;top:760;width:2;height:365" coordorigin="3919,760" coordsize="0,365" path="m3919,760l3919,1125e" filled="f" stroked="t" strokeweight=".560496pt" strokecolor="#000000">
                <v:path arrowok="t"/>
              </v:shape>
            </v:group>
            <v:group style="position:absolute;left:3415;top:1125;width:314;height:2" coordorigin="3415,1125" coordsize="314,2">
              <v:shape style="position:absolute;left:3415;top:1125;width:314;height:2" coordorigin="3415,1125" coordsize="314,0" path="m3730,1125l3415,1125e" filled="f" stroked="t" strokeweight=".560496pt" strokecolor="#000000">
                <v:path arrowok="t"/>
              </v:shape>
            </v:group>
            <v:group style="position:absolute;left:3415;top:760;width:314;height:2" coordorigin="3415,760" coordsize="314,2">
              <v:shape style="position:absolute;left:3415;top:760;width:314;height:2" coordorigin="3415,760" coordsize="314,0" path="m3730,760l3415,760e" filled="f" stroked="t" strokeweight=".560496pt" strokecolor="#000000">
                <v:path arrowok="t"/>
              </v:shape>
            </v:group>
            <v:group style="position:absolute;left:3084;top:943;width:756;height:1884" coordorigin="3084,943" coordsize="756,1884">
              <v:shape style="position:absolute;left:3084;top:943;width:756;height:1884" coordorigin="3084,943" coordsize="756,1884" path="m3840,943l3528,943,3528,2318,3084,2318,3084,2827,3329,2827e" filled="f" stroked="t" strokeweight=".560496pt" strokecolor="#000000">
                <v:path arrowok="t"/>
              </v:shape>
            </v:group>
            <v:group style="position:absolute;left:3694;top:1492;width:374;height:1320" coordorigin="3694,1492" coordsize="374,1320">
              <v:shape style="position:absolute;left:3694;top:1492;width:374;height:1320" coordorigin="3694,1492" coordsize="374,1320" path="m3847,1492l3694,1492,3694,2306,4068,2306,4068,2812,3814,2812e" filled="f" stroked="t" strokeweight=".560496pt" strokecolor="#000000">
                <v:path arrowok="t"/>
              </v:shape>
            </v:group>
            <v:group style="position:absolute;left:3312;top:2810;width:19;height:38" coordorigin="3312,2810" coordsize="19,38">
              <v:shape style="position:absolute;left:3312;top:2810;width:19;height:38" coordorigin="3312,2810" coordsize="19,38" path="m3331,2846l3324,2846,3329,2848,3331,2846xe" filled="t" fillcolor="#000000" stroked="f">
                <v:path arrowok="t"/>
                <v:fill/>
              </v:shape>
              <v:shape style="position:absolute;left:3312;top:2810;width:19;height:38" coordorigin="3312,2810" coordsize="19,38" path="m3331,2810l3324,2810,3312,2822,3312,2836,3322,2846,3336,2846,3341,2841,3343,2836,3346,2834,3346,2824,3343,2822,3341,2817,3336,2812,3331,2810xe" filled="t" fillcolor="#000000" stroked="f">
                <v:path arrowok="t"/>
                <v:fill/>
              </v:shape>
            </v:group>
            <v:group style="position:absolute;left:3312;top:2810;width:34;height:38" coordorigin="3312,2810" coordsize="34,38">
              <v:shape style="position:absolute;left:3312;top:2810;width:34;height:38" coordorigin="3312,2810" coordsize="34,38" path="m3312,2829l3312,2822,3317,2817,3322,2812,3324,2810,3331,2810,3336,2812,3341,2817,3343,2822,3346,2824,3346,2834,3343,2836,3341,2841,3336,2846,3331,2846,3329,2848,3324,2846,3322,2846,3317,2841,3312,2836,3312,2829xe" filled="f" stroked="t" strokeweight=".560496pt" strokecolor="#000000">
                <v:path arrowok="t"/>
              </v:shape>
            </v:group>
            <v:group style="position:absolute;left:3790;top:2793;width:34;height:36" coordorigin="3790,2793" coordsize="34,36">
              <v:shape style="position:absolute;left:3790;top:2793;width:34;height:36" coordorigin="3790,2793" coordsize="34,36" path="m3814,2793l3802,2793,3792,2803,3792,2808,3790,2810,3792,2815,3792,2817,3797,2824,3802,2827,3804,2829,3811,2829,3814,2827,3818,2824,3823,2817,3823,2803,3814,2793xe" filled="t" fillcolor="#000000" stroked="f">
                <v:path arrowok="t"/>
                <v:fill/>
              </v:shape>
            </v:group>
            <v:group style="position:absolute;left:3790;top:2793;width:34;height:36" coordorigin="3790,2793" coordsize="34,36">
              <v:shape style="position:absolute;left:3790;top:2793;width:34;height:36" coordorigin="3790,2793" coordsize="34,36" path="m3790,2810l3792,2808,3792,2803,3797,2798,3802,2793,3814,2793,3818,2798,3823,2803,3823,2817,3818,2824,3814,2827,3811,2829,3804,2829,3802,2827,3797,2824,3792,2817,3792,2815,3790,2810xe" filled="f" stroked="t" strokeweight=".560496pt" strokecolor="#000000">
                <v:path arrowok="t"/>
              </v:shape>
            </v:group>
            <v:group style="position:absolute;left:3533;top:3616;width:55;height:2" coordorigin="3533,3616" coordsize="55,2">
              <v:shape style="position:absolute;left:3533;top:3616;width:55;height:2" coordorigin="3533,3616" coordsize="55,0" path="m3533,3616l3588,3616e" filled="f" stroked="t" strokeweight=".560496pt" strokecolor="#000000">
                <v:path arrowok="t"/>
              </v:shape>
            </v:group>
            <v:group style="position:absolute;left:3504;top:3585;width:113;height:2" coordorigin="3504,3585" coordsize="113,2">
              <v:shape style="position:absolute;left:3504;top:3585;width:113;height:2" coordorigin="3504,3585" coordsize="113,0" path="m3504,3585l3617,3585e" filled="f" stroked="t" strokeweight=".560496pt" strokecolor="#000000">
                <v:path arrowok="t"/>
              </v:shape>
            </v:group>
            <v:group style="position:absolute;left:3475;top:3556;width:168;height:2" coordorigin="3475,3556" coordsize="168,2">
              <v:shape style="position:absolute;left:3475;top:3556;width:168;height:2" coordorigin="3475,3556" coordsize="168,0" path="m3475,3556l3643,3556e" filled="f" stroked="t" strokeweight=".560496pt" strokecolor="#000000">
                <v:path arrowok="t"/>
              </v:shape>
            </v:group>
            <v:group style="position:absolute;left:3576;top:2445;width:2;height:103" coordorigin="3576,2445" coordsize="2,103">
              <v:shape style="position:absolute;left:3576;top:2445;width:2;height:103" coordorigin="3576,2445" coordsize="0,103" path="m3576,2445l3576,2548e" filled="f" stroked="t" strokeweight=".560496pt" strokecolor="#000000">
                <v:path arrowok="t"/>
              </v:shape>
            </v:group>
            <v:group style="position:absolute;left:3557;top:2544;width:34;height:36" coordorigin="3557,2544" coordsize="34,36">
              <v:shape style="position:absolute;left:3557;top:2544;width:34;height:36" coordorigin="3557,2544" coordsize="34,36" path="m3581,2544l3569,2544,3562,2548,3557,2558,3557,2565,3559,2568,3562,2575,3569,2577,3571,2580,3578,2580,3581,2577,3586,2575,3590,2568,3590,2553,3581,2544xe" filled="t" fillcolor="#000000" stroked="f">
                <v:path arrowok="t"/>
                <v:fill/>
              </v:shape>
            </v:group>
            <v:group style="position:absolute;left:3557;top:2544;width:34;height:36" coordorigin="3557,2544" coordsize="34,36">
              <v:shape style="position:absolute;left:3557;top:2544;width:34;height:36" coordorigin="3557,2544" coordsize="34,36" path="m3557,2560l3557,2558,3559,2553,3562,2548,3569,2544,3581,2544,3586,2548,3590,2553,3590,2568,3586,2575,3581,2577,3578,2580,3571,2580,3569,2577,3562,2575,3559,2568,3557,2565,3557,2560xe" filled="f" stroked="t" strokeweight=".560496pt" strokecolor="#000000">
                <v:path arrowok="t"/>
              </v:shape>
            </v:group>
            <v:group style="position:absolute;left:3542;top:3062;width:19;height:38" coordorigin="3542,3062" coordsize="19,38">
              <v:shape style="position:absolute;left:3542;top:3062;width:19;height:38" coordorigin="3542,3062" coordsize="19,38" path="m3562,3098l3557,3098,3559,3100,3562,3098xe" filled="t" fillcolor="#000000" stroked="f">
                <v:path arrowok="t"/>
                <v:fill/>
              </v:shape>
              <v:shape style="position:absolute;left:3542;top:3062;width:19;height:38" coordorigin="3542,3062" coordsize="19,38" path="m3562,3062l3557,3062,3552,3064,3547,3069,3545,3074,3542,3076,3542,3086,3545,3088,3547,3093,3552,3098,3566,3098,3576,3088,3576,3074,3566,3064,3562,3062xe" filled="t" fillcolor="#000000" stroked="f">
                <v:path arrowok="t"/>
                <v:fill/>
              </v:shape>
            </v:group>
            <v:group style="position:absolute;left:3542;top:3062;width:34;height:38" coordorigin="3542,3062" coordsize="34,38">
              <v:shape style="position:absolute;left:3542;top:3062;width:34;height:38" coordorigin="3542,3062" coordsize="34,38" path="m3542,3081l3542,3076,3545,3074,3547,3069,3552,3064,3557,3062,3562,3062,3566,3064,3571,3069,3576,3074,3576,3088,3571,3093,3566,3098,3562,3098,3559,3100,3557,3098,3552,3098,3547,3093,3545,3088,3542,3086,3542,3081xe" filled="f" stroked="t" strokeweight=".560496pt" strokecolor="#000000">
                <v:path arrowok="t"/>
              </v:shape>
            </v:group>
            <v:group style="position:absolute;left:3574;top:2440;width:1222;height:2" coordorigin="3574,2440" coordsize="1222,2">
              <v:shape style="position:absolute;left:3574;top:2440;width:1222;height:2" coordorigin="3574,2440" coordsize="1222,0" path="m3574,2440l4795,2440e" filled="f" stroked="t" strokeweight=".560496pt" strokecolor="#000000">
                <v:path arrowok="t"/>
              </v:shape>
            </v:group>
            <v:group style="position:absolute;left:4781;top:2244;width:494;height:458" coordorigin="4781,2244" coordsize="494,458">
              <v:shape style="position:absolute;left:4781;top:2244;width:494;height:458" coordorigin="4781,2244" coordsize="494,458" path="m4781,2702l5275,2702,5275,2244,4781,2244,4781,2702xe" filled="t" fillcolor="#FFFFFF" stroked="f">
                <v:path arrowok="t"/>
                <v:fill/>
              </v:shape>
              <v:shape style="position:absolute;left:4908;top:2368;width:250;height:274" type="#_x0000_t75">
                <v:imagedata r:id="rId32" o:title=""/>
              </v:shape>
              <v:shape style="position:absolute;left:4824;top:2491;width:422;height:216" type="#_x0000_t75">
                <v:imagedata r:id="rId33" o:title=""/>
              </v:shape>
            </v:group>
            <v:group style="position:absolute;left:4781;top:2244;width:494;height:458" coordorigin="4781,2244" coordsize="494,458">
              <v:shape style="position:absolute;left:4781;top:2244;width:494;height:458" coordorigin="4781,2244" coordsize="494,458" path="m4781,2702l5275,2702,5275,2244,4781,2244,4781,2702xe" filled="f" stroked="t" strokeweight=".350304pt" strokecolor="#000000">
                <v:path arrowok="t"/>
              </v:shape>
            </v:group>
            <v:group style="position:absolute;left:7642;top:2272;width:65;height:70" coordorigin="7642,2272" coordsize="65,70">
              <v:shape style="position:absolute;left:7642;top:2272;width:65;height:70" coordorigin="7642,2272" coordsize="65,70" path="m7706,2272l7642,2272,7673,2342,7706,2272xe" filled="t" fillcolor="#000000" stroked="f">
                <v:path arrowok="t"/>
                <v:fill/>
              </v:shape>
            </v:group>
            <v:group style="position:absolute;left:7642;top:2272;width:65;height:70" coordorigin="7642,2272" coordsize="65,70">
              <v:shape style="position:absolute;left:7642;top:2272;width:65;height:70" coordorigin="7642,2272" coordsize="65,70" path="m7706,2272l7673,2342,7642,2272,7706,2272xe" filled="f" stroked="t" strokeweight=".560496pt" strokecolor="#000000">
                <v:path arrowok="t"/>
              </v:shape>
            </v:group>
            <v:group style="position:absolute;left:7642;top:2342;width:65;height:2" coordorigin="7642,2342" coordsize="65,2">
              <v:shape style="position:absolute;left:7642;top:2342;width:65;height:2" coordorigin="7642,2342" coordsize="65,0" path="m7642,2342l7706,2342e" filled="f" stroked="t" strokeweight=".560496pt" strokecolor="#000000">
                <v:path arrowok="t"/>
              </v:shape>
            </v:group>
            <v:group style="position:absolute;left:4510;top:1982;width:3163;height:240" coordorigin="4510,1982" coordsize="3163,240">
              <v:shape style="position:absolute;left:4510;top:1982;width:3163;height:240" coordorigin="4510,1982" coordsize="3163,240" path="m4510,1982l7673,1982,7673,2222e" filled="f" stroked="t" strokeweight=".560496pt" strokecolor="#000000">
                <v:path arrowok="t"/>
              </v:shape>
              <v:shape style="position:absolute;left:4207;top:1884;width:192;height:194" type="#_x0000_t75">
                <v:imagedata r:id="rId34" o:title=""/>
              </v:shape>
              <v:shape style="position:absolute;left:4190;top:1994;width:230;height:194" type="#_x0000_t75">
                <v:imagedata r:id="rId35" o:title=""/>
              </v:shape>
              <v:shape style="position:absolute;left:7145;top:2570;width:346;height:194" type="#_x0000_t75">
                <v:imagedata r:id="rId36" o:title=""/>
              </v:shape>
            </v:group>
            <v:group style="position:absolute;left:7654;top:2424;width:38;height:46" coordorigin="7654,2424" coordsize="38,46">
              <v:shape style="position:absolute;left:7654;top:2424;width:38;height:46" coordorigin="7654,2424" coordsize="38,46" path="m7678,2424l7668,2424,7666,2426,7661,2428,7658,2431,7656,2438,7654,2443,7654,2452,7656,2455,7658,2462,7661,2467,7666,2469,7680,2469,7685,2467,7687,2462,7692,2455,7692,2438,7687,2431,7685,2428,7680,2426,7678,2424xe" filled="t" fillcolor="#000000" stroked="f">
                <v:path arrowok="t"/>
                <v:fill/>
              </v:shape>
            </v:group>
            <v:group style="position:absolute;left:4462;top:1956;width:48;height:50" coordorigin="4462,1956" coordsize="48,50">
              <v:shape style="position:absolute;left:4462;top:1956;width:48;height:50" coordorigin="4462,1956" coordsize="48,50" path="m4510,1982l4510,1968,4498,1956,4486,1956,4471,1956,4462,1968,4462,1982,4462,1996,4471,2006,4486,2006,4498,2006,4510,1996,4510,1982xe" filled="f" stroked="t" strokeweight=".561084pt" strokecolor="#000000">
                <v:path arrowok="t"/>
              </v:shape>
            </v:group>
            <v:group style="position:absolute;left:5909;top:2520;width:190;height:2" coordorigin="5909,2520" coordsize="190,2">
              <v:shape style="position:absolute;left:5909;top:2520;width:190;height:2" coordorigin="5909,2520" coordsize="190,0" path="m5909,2520l6098,2520e" filled="f" stroked="t" strokeweight=".560496pt" strokecolor="#000000">
                <v:path arrowok="t"/>
              </v:shape>
            </v:group>
            <v:group style="position:absolute;left:5940;top:2563;width:122;height:2" coordorigin="5940,2563" coordsize="122,2">
              <v:shape style="position:absolute;left:5940;top:2563;width:122;height:2" coordorigin="5940,2563" coordsize="122,0" path="m5940,2563l6062,2563e" filled="f" stroked="t" strokeweight=".560496pt" strokecolor="#000000">
                <v:path arrowok="t"/>
              </v:shape>
            </v:group>
            <v:group style="position:absolute;left:5858;top:2450;width:74;height:70" coordorigin="5858,2450" coordsize="74,70">
              <v:shape style="position:absolute;left:5858;top:2450;width:74;height:70" coordorigin="5858,2450" coordsize="74,70" path="m5933,2520l5933,2450,5858,2450e" filled="f" stroked="t" strokeweight=".560496pt" strokecolor="#000000">
                <v:path arrowok="t"/>
              </v:shape>
            </v:group>
            <v:group style="position:absolute;left:6007;top:2450;width:2;height:70" coordorigin="6007,2450" coordsize="2,70">
              <v:shape style="position:absolute;left:6007;top:2450;width:2;height:70" coordorigin="6007,2450" coordsize="0,70" path="m6007,2520l6007,2450e" filled="f" stroked="t" strokeweight=".560496pt" strokecolor="#000000">
                <v:path arrowok="t"/>
              </v:shape>
            </v:group>
            <v:group style="position:absolute;left:5933;top:2450;width:74;height:2" coordorigin="5933,2450" coordsize="74,2">
              <v:shape style="position:absolute;left:5933;top:2450;width:74;height:2" coordorigin="5933,2450" coordsize="74,0" path="m5933,2450l6007,2450e" filled="f" stroked="t" strokeweight=".560496pt" strokecolor="#000000">
                <v:path arrowok="t"/>
              </v:shape>
            </v:group>
            <v:group style="position:absolute;left:6079;top:2450;width:2;height:70" coordorigin="6079,2450" coordsize="2,70">
              <v:shape style="position:absolute;left:6079;top:2450;width:2;height:70" coordorigin="6079,2450" coordsize="0,70" path="m6079,2520l6079,2450e" filled="f" stroked="t" strokeweight=".560496pt" strokecolor="#000000">
                <v:path arrowok="t"/>
              </v:shape>
            </v:group>
            <v:group style="position:absolute;left:5981;top:2464;width:50;height:34" coordorigin="5981,2464" coordsize="50,34">
              <v:shape style="position:absolute;left:5981;top:2464;width:50;height:34" coordorigin="5981,2464" coordsize="50,34" path="m6007,2464l5981,2498,6031,2498,6007,2464xe" filled="t" fillcolor="#000000" stroked="f">
                <v:path arrowok="t"/>
                <v:fill/>
              </v:shape>
            </v:group>
            <v:group style="position:absolute;left:5981;top:2464;width:50;height:34" coordorigin="5981,2464" coordsize="50,34">
              <v:shape style="position:absolute;left:5981;top:2464;width:50;height:34" coordorigin="5981,2464" coordsize="50,34" path="m6007,2464l6031,2498,5981,2498,6007,2464xe" filled="f" stroked="t" strokeweight=".560496pt" strokecolor="#000000">
                <v:path arrowok="t"/>
              </v:shape>
            </v:group>
            <v:group style="position:absolute;left:3079;top:676;width:336;height:1135" coordorigin="3079,676" coordsize="336,1135">
              <v:shape style="position:absolute;left:3079;top:676;width:336;height:1135" coordorigin="3079,676" coordsize="336,1135" path="m3079,1812l3415,1812,3415,676,3079,676,3079,1812xe" filled="f" stroked="t" strokeweight=".561084pt" strokecolor="#000000">
                <v:path arrowok="t"/>
              </v:shape>
              <v:shape style="position:absolute;left:3199;top:1084;width:96;height:535" type="#_x0000_t75">
                <v:imagedata r:id="rId37" o:title=""/>
              </v:shape>
              <v:shape style="position:absolute;left:6346;top:1125;width:151;height:266" type="#_x0000_t75">
                <v:imagedata r:id="rId38" o:title=""/>
              </v:shape>
              <v:shape style="position:absolute;left:6502;top:1125;width:355;height:266" type="#_x0000_t75">
                <v:imagedata r:id="rId39" o:title=""/>
              </v:shape>
              <v:shape style="position:absolute;left:6482;top:1272;width:230;height:266" type="#_x0000_t75">
                <v:imagedata r:id="rId40" o:title=""/>
              </v:shape>
            </v:group>
            <v:group style="position:absolute;left:7001;top:1065;width:571;height:367" coordorigin="7001,1065" coordsize="571,367">
              <v:shape style="position:absolute;left:7001;top:1065;width:571;height:367" coordorigin="7001,1065" coordsize="571,367" path="m7001,1250l7169,1065,7169,1188,7404,1188,7404,1065,7572,1250,7404,1432,7404,1312,7169,1312,7169,1432,7001,1250xe" filled="f" stroked="t" strokeweight=".560496pt" strokecolor="#000000">
                <v:path arrowok="t"/>
              </v:shape>
              <v:shape style="position:absolute;left:7202;top:1216;width:154;height:180" type="#_x0000_t75">
                <v:imagedata r:id="rId41" o:title=""/>
              </v:shape>
            </v:group>
            <v:group style="position:absolute;left:7591;top:676;width:739;height:1099" coordorigin="7591,676" coordsize="739,1099">
              <v:shape style="position:absolute;left:7591;top:676;width:739;height:1099" coordorigin="7591,676" coordsize="739,1099" path="m7591,1776l8330,1776,8330,676,7591,676,7591,1776xe" filled="f" stroked="t" strokeweight=".561084pt" strokecolor="#000000">
                <v:path arrowok="t"/>
              </v:shape>
              <v:shape style="position:absolute;left:7740;top:1183;width:499;height:266" type="#_x0000_t75">
                <v:imagedata r:id="rId42" o:title=""/>
              </v:shape>
            </v:group>
            <w10:wrap type="none"/>
          </v:group>
        </w:pict>
      </w:r>
      <w:r>
        <w:rPr>
          <w:rFonts w:ascii="Arial" w:hAnsi="Arial" w:cs="Arial" w:eastAsia="Arial"/>
          <w:color w:val="2268AE"/>
          <w:w w:val="99"/>
          <w:sz w:val="24"/>
          <w:szCs w:val="24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S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M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L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F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D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7"/>
          <w:w w:val="100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7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L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N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7"/>
          <w:w w:val="100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7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D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G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M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  <w:u w:val="single" w:color="2268AE"/>
        </w:rPr>
        <w:t>  </w:t>
      </w:r>
      <w:r>
        <w:rPr>
          <w:rFonts w:ascii="Arial" w:hAnsi="Arial" w:cs="Arial" w:eastAsia="Arial"/>
          <w:color w:val="2268AE"/>
          <w:spacing w:val="-27"/>
          <w:w w:val="100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27"/>
          <w:w w:val="100"/>
          <w:sz w:val="24"/>
          <w:szCs w:val="24"/>
        </w:rPr>
      </w:r>
      <w:r>
        <w:rPr>
          <w:rFonts w:ascii="Arial" w:hAnsi="Arial" w:cs="Arial" w:eastAsia="Arial"/>
          <w:color w:val="000000"/>
          <w:spacing w:val="0"/>
          <w:w w:val="100"/>
          <w:sz w:val="24"/>
          <w:szCs w:val="24"/>
        </w:rPr>
      </w:r>
    </w:p>
    <w:p>
      <w:pPr>
        <w:tabs>
          <w:tab w:pos="4720" w:val="left"/>
        </w:tabs>
        <w:spacing w:before="20" w:after="0" w:line="240" w:lineRule="auto"/>
        <w:ind w:right="-20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 w:hAnsi="Arial" w:cs="Arial" w:eastAsia="Arial"/>
          <w:color w:val="2268AE"/>
          <w:w w:val="99"/>
          <w:sz w:val="24"/>
          <w:szCs w:val="24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F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U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S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  <w:u w:val="single" w:color="2268AE"/>
        </w:rPr>
        <w:tab/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</w:r>
      <w:r>
        <w:rPr>
          <w:rFonts w:ascii="Arial" w:hAnsi="Arial" w:cs="Arial" w:eastAsia="Arial"/>
          <w:color w:val="000000"/>
          <w:spacing w:val="0"/>
          <w:w w:val="100"/>
          <w:sz w:val="24"/>
          <w:szCs w:val="24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tabs>
          <w:tab w:pos="360" w:val="left"/>
        </w:tabs>
        <w:spacing w:before="0" w:after="0" w:line="182" w:lineRule="exact"/>
        <w:ind w:left="360" w:right="313" w:hanging="36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cs="Arial" w:eastAsia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color w:val="2268AE"/>
          <w:spacing w:val="0"/>
          <w:w w:val="100"/>
          <w:sz w:val="16"/>
          <w:szCs w:val="16"/>
        </w:rPr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Full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uppo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f</w:t>
      </w:r>
      <w:r>
        <w:rPr>
          <w:rFonts w:ascii="Arial" w:hAnsi="Arial" w:cs="Arial" w:eastAsia="Arial"/>
          <w:color w:val="000000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bo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h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®</w:t>
      </w:r>
      <w:r>
        <w:rPr>
          <w:rFonts w:ascii="Arial" w:hAnsi="Arial" w:cs="Arial" w:eastAsia="Arial"/>
          <w:color w:val="000000"/>
          <w:spacing w:val="43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d.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802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.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3a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2005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and</w:t>
      </w:r>
      <w:r>
        <w:rPr>
          <w:rFonts w:ascii="Arial" w:hAnsi="Arial" w:cs="Arial" w:eastAsia="Arial"/>
          <w:color w:val="000000"/>
          <w:spacing w:val="43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®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d.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802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.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3a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2009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po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w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equi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en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s</w:t>
      </w:r>
    </w:p>
    <w:p>
      <w:pPr>
        <w:tabs>
          <w:tab w:pos="360" w:val="left"/>
        </w:tabs>
        <w:spacing w:before="0" w:after="0" w:line="182" w:lineRule="exact"/>
        <w:ind w:right="-2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cs="Arial" w:eastAsia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color w:val="2268AE"/>
          <w:spacing w:val="0"/>
          <w:w w:val="100"/>
          <w:sz w:val="16"/>
          <w:szCs w:val="16"/>
        </w:rPr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“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2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v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en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”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l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ion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80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2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.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3at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higher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po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w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D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s</w:t>
      </w:r>
    </w:p>
    <w:p>
      <w:pPr>
        <w:tabs>
          <w:tab w:pos="360" w:val="left"/>
        </w:tabs>
        <w:spacing w:before="5" w:after="0" w:line="182" w:lineRule="exact"/>
        <w:ind w:left="360" w:right="266" w:hanging="36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cs="Arial" w:eastAsia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color w:val="2268AE"/>
          <w:spacing w:val="0"/>
          <w:w w:val="100"/>
          <w:sz w:val="16"/>
          <w:szCs w:val="16"/>
        </w:rPr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obu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y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pe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2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de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or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w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h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op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ie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y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digi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al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il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ing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line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no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l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in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l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po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v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es</w:t>
      </w:r>
    </w:p>
    <w:p>
      <w:pPr>
        <w:tabs>
          <w:tab w:pos="360" w:val="left"/>
        </w:tabs>
        <w:spacing w:before="0" w:after="0" w:line="182" w:lineRule="exact"/>
        <w:ind w:right="-2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cs="Arial" w:eastAsia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color w:val="2268AE"/>
          <w:spacing w:val="0"/>
          <w:w w:val="100"/>
          <w:sz w:val="16"/>
          <w:szCs w:val="16"/>
        </w:rPr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61000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4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2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/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3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/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4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/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5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/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6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equi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n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or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plia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n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</w:p>
    <w:p>
      <w:pPr>
        <w:tabs>
          <w:tab w:pos="360" w:val="left"/>
        </w:tabs>
        <w:spacing w:before="5" w:after="0" w:line="182" w:lineRule="exact"/>
        <w:ind w:left="360" w:right="215" w:hanging="36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cs="Arial" w:eastAsia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color w:val="2268AE"/>
          <w:spacing w:val="0"/>
          <w:w w:val="100"/>
          <w:sz w:val="16"/>
          <w:szCs w:val="16"/>
        </w:rPr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eg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ed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u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ge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ion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1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5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k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V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/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8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k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V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y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le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v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el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l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ian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</w:p>
    <w:p>
      <w:pPr>
        <w:tabs>
          <w:tab w:pos="360" w:val="left"/>
        </w:tabs>
        <w:spacing w:before="0" w:after="0" w:line="182" w:lineRule="exact"/>
        <w:ind w:right="-2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cs="Arial" w:eastAsia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color w:val="2268AE"/>
          <w:spacing w:val="0"/>
          <w:w w:val="100"/>
          <w:sz w:val="16"/>
          <w:szCs w:val="16"/>
        </w:rPr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eg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ed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D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D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on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oller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x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ep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ional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pe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an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</w:p>
    <w:p>
      <w:pPr>
        <w:tabs>
          <w:tab w:pos="360" w:val="left"/>
        </w:tabs>
        <w:spacing w:before="1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cs="Arial" w:eastAsia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color w:val="2268AE"/>
          <w:spacing w:val="0"/>
          <w:w w:val="100"/>
          <w:sz w:val="16"/>
          <w:szCs w:val="16"/>
        </w:rPr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og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able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D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u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ent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l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up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72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0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3</w:t>
      </w:r>
      <w:r>
        <w:rPr>
          <w:rFonts w:ascii="Arial" w:hAnsi="Arial" w:cs="Arial" w:eastAsia="Arial"/>
          <w:color w:val="000000"/>
          <w:spacing w:val="-5"/>
          <w:w w:val="100"/>
          <w:sz w:val="16"/>
          <w:szCs w:val="16"/>
        </w:rPr>
        <w:t>0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W</w:t>
      </w:r>
    </w:p>
    <w:p>
      <w:pPr>
        <w:spacing w:before="0" w:after="0" w:line="182" w:lineRule="exact"/>
        <w:ind w:left="360" w:right="-2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spacing w:val="0"/>
          <w:w w:val="100"/>
          <w:sz w:val="16"/>
          <w:szCs w:val="16"/>
        </w:rPr>
        <w:t>appli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io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n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</w:t>
      </w:r>
    </w:p>
    <w:p>
      <w:pPr>
        <w:tabs>
          <w:tab w:pos="360" w:val="left"/>
        </w:tabs>
        <w:spacing w:before="1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cs="Arial" w:eastAsia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color w:val="2268AE"/>
          <w:spacing w:val="0"/>
          <w:w w:val="100"/>
          <w:sz w:val="16"/>
          <w:szCs w:val="16"/>
        </w:rPr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l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uppo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or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lo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al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po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w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color w:val="000000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do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w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9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.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5V</w:t>
      </w:r>
    </w:p>
    <w:p>
      <w:pPr>
        <w:tabs>
          <w:tab w:pos="360" w:val="left"/>
        </w:tabs>
        <w:spacing w:before="0" w:after="0" w:line="182" w:lineRule="exact"/>
        <w:ind w:right="-2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cs="Arial" w:eastAsia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color w:val="2268AE"/>
          <w:spacing w:val="0"/>
          <w:w w:val="100"/>
          <w:sz w:val="16"/>
          <w:szCs w:val="16"/>
        </w:rPr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pl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n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ed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in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obu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100V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au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v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s</w:t>
      </w:r>
    </w:p>
    <w:p>
      <w:pPr>
        <w:tabs>
          <w:tab w:pos="360" w:val="left"/>
        </w:tabs>
        <w:spacing w:before="1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cs="Arial" w:eastAsia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color w:val="2268AE"/>
          <w:spacing w:val="0"/>
          <w:w w:val="100"/>
          <w:sz w:val="16"/>
          <w:szCs w:val="16"/>
        </w:rPr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Low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on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H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w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ap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F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(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y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al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0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.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8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Ω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)</w:t>
      </w:r>
    </w:p>
    <w:p>
      <w:pPr>
        <w:tabs>
          <w:tab w:pos="360" w:val="left"/>
        </w:tabs>
        <w:spacing w:before="1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cs="Arial" w:eastAsia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color w:val="2268AE"/>
          <w:spacing w:val="0"/>
          <w:w w:val="100"/>
          <w:sz w:val="16"/>
          <w:szCs w:val="16"/>
        </w:rPr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eg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ed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ho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u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ion</w:t>
      </w:r>
    </w:p>
    <w:p>
      <w:pPr>
        <w:tabs>
          <w:tab w:pos="360" w:val="left"/>
        </w:tabs>
        <w:spacing w:before="0" w:after="0" w:line="182" w:lineRule="exact"/>
        <w:ind w:right="-2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cs="Arial" w:eastAsia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color w:val="2268AE"/>
          <w:spacing w:val="0"/>
          <w:w w:val="100"/>
          <w:sz w:val="16"/>
          <w:szCs w:val="16"/>
        </w:rPr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v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pe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u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ion</w:t>
      </w:r>
    </w:p>
    <w:p>
      <w:pPr>
        <w:tabs>
          <w:tab w:pos="360" w:val="left"/>
        </w:tabs>
        <w:spacing w:before="1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cs="Arial" w:eastAsia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color w:val="2268AE"/>
          <w:spacing w:val="0"/>
          <w:w w:val="100"/>
          <w:sz w:val="16"/>
          <w:szCs w:val="16"/>
        </w:rPr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ndu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ial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pe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u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ange,</w:t>
      </w:r>
      <w:r>
        <w:rPr>
          <w:rFonts w:ascii="Arial" w:hAnsi="Arial" w:cs="Arial" w:eastAsia="Arial"/>
          <w:color w:val="000000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40º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+85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º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C</w:t>
      </w:r>
    </w:p>
    <w:p>
      <w:pPr>
        <w:tabs>
          <w:tab w:pos="360" w:val="left"/>
        </w:tabs>
        <w:spacing w:before="1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cs="Arial" w:eastAsia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cs="Arial" w:eastAsia="Arial"/>
          <w:color w:val="2268AE"/>
          <w:spacing w:val="0"/>
          <w:w w:val="100"/>
          <w:sz w:val="16"/>
          <w:szCs w:val="16"/>
        </w:rPr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5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x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5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20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lead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QFN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k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age,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H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pliant</w:t>
      </w:r>
    </w:p>
    <w:p>
      <w:pPr>
        <w:spacing w:line="240" w:lineRule="auto"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720" w:bottom="280" w:left="800" w:right="980"/>
          <w:cols w:num="2" w:equalWidth="0">
            <w:col w:w="4877" w:space="716"/>
            <w:col w:w="4867"/>
          </w:cols>
        </w:sectPr>
      </w:pPr>
    </w:p>
    <w:p>
      <w:pPr>
        <w:spacing w:before="5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0" w:type="auto"/>
        <w:jc w:val="left"/>
        <w:tblInd w:w="326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84" w:hRule="exact"/>
        </w:trPr>
        <w:tc>
          <w:tcPr>
            <w:tcW w:w="2107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0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65" w:hRule="exact"/>
        </w:trPr>
        <w:tc>
          <w:tcPr>
            <w:tcW w:w="2107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0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82" w:hRule="exact"/>
        </w:trPr>
        <w:tc>
          <w:tcPr>
            <w:tcW w:w="2107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0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67" w:hRule="exact"/>
        </w:trPr>
        <w:tc>
          <w:tcPr>
            <w:tcW w:w="2107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0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01" w:hRule="exact"/>
        </w:trPr>
        <w:tc>
          <w:tcPr>
            <w:tcW w:w="2107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80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spacing w:before="6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34" w:after="0" w:line="240" w:lineRule="auto"/>
        <w:ind w:left="4508" w:right="4479"/>
        <w:jc w:val="center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51.119999pt;margin-top:-11.91611pt;width:510pt;height:.1pt;mso-position-horizontal-relative:page;mso-position-vertical-relative:paragraph;z-index:-9161" coordorigin="1022,-238" coordsize="10200,2">
            <v:shape style="position:absolute;left:1022;top:-238;width:10200;height:2" coordorigin="1022,-238" coordsize="10200,0" path="m1022,-238l11222,-238e" filled="f" stroked="t" strokeweight=".580pt" strokecolor="#4F80BC">
              <v:path arrowok="t"/>
            </v:shape>
            <w10:wrap type="none"/>
          </v:group>
        </w:pict>
      </w:r>
      <w:r>
        <w:rPr>
          <w:rFonts w:ascii="Arial" w:hAnsi="Arial" w:cs="Arial" w:eastAsia="Arial"/>
          <w:b/>
          <w:bCs/>
          <w:spacing w:val="-5"/>
          <w:w w:val="100"/>
          <w:sz w:val="16"/>
          <w:szCs w:val="16"/>
        </w:rPr>
        <w:t>A</w:t>
      </w:r>
      <w:r>
        <w:rPr>
          <w:rFonts w:ascii="Arial" w:hAnsi="Arial" w:cs="Arial" w:eastAsia="Arial"/>
          <w:b/>
          <w:bCs/>
          <w:spacing w:val="2"/>
          <w:w w:val="100"/>
          <w:sz w:val="16"/>
          <w:szCs w:val="16"/>
        </w:rPr>
        <w:t>k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ros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l</w:t>
      </w:r>
      <w:r>
        <w:rPr>
          <w:rFonts w:ascii="Arial" w:hAnsi="Arial" w:cs="Arial" w:eastAsia="Arial"/>
          <w:b/>
          <w:bCs/>
          <w:spacing w:val="1"/>
          <w:w w:val="100"/>
          <w:sz w:val="16"/>
          <w:szCs w:val="16"/>
        </w:rPr>
        <w:t>i</w:t>
      </w:r>
      <w:r>
        <w:rPr>
          <w:rFonts w:ascii="Arial" w:hAnsi="Arial" w:cs="Arial" w:eastAsia="Arial"/>
          <w:b/>
          <w:bCs/>
          <w:spacing w:val="-3"/>
          <w:w w:val="100"/>
          <w:sz w:val="16"/>
          <w:szCs w:val="16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on,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6"/>
          <w:szCs w:val="16"/>
        </w:rPr>
        <w:t>I</w:t>
      </w:r>
      <w:r>
        <w:rPr>
          <w:rFonts w:ascii="Arial" w:hAnsi="Arial" w:cs="Arial" w:eastAsia="Arial"/>
          <w:b/>
          <w:bCs/>
          <w:spacing w:val="0"/>
          <w:w w:val="100"/>
          <w:sz w:val="16"/>
          <w:szCs w:val="16"/>
        </w:rPr>
        <w:t>nc.</w:t>
      </w:r>
      <w:r>
        <w:rPr>
          <w:rFonts w:ascii="Arial" w:hAnsi="Arial" w:cs="Arial" w:eastAsia="Arial"/>
          <w:spacing w:val="0"/>
          <w:w w:val="100"/>
          <w:sz w:val="16"/>
          <w:szCs w:val="16"/>
        </w:rPr>
      </w:r>
    </w:p>
    <w:p>
      <w:pPr>
        <w:spacing w:before="5" w:after="0" w:line="240" w:lineRule="auto"/>
        <w:ind w:left="3223" w:right="3197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0"/>
          <w:w w:val="100"/>
          <w:sz w:val="14"/>
          <w:szCs w:val="14"/>
        </w:rPr>
        <w:t>63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9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9</w:t>
      </w:r>
      <w:r>
        <w:rPr>
          <w:rFonts w:ascii="Arial" w:hAnsi="Arial" w:cs="Arial" w:eastAsia="Arial"/>
          <w:spacing w:val="-4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S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a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n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Ig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n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acio</w:t>
      </w:r>
      <w:r>
        <w:rPr>
          <w:rFonts w:ascii="Arial" w:hAnsi="Arial" w:cs="Arial" w:eastAsia="Arial"/>
          <w:spacing w:val="-6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A</w:t>
      </w:r>
      <w:r>
        <w:rPr>
          <w:rFonts w:ascii="Arial" w:hAnsi="Arial" w:cs="Arial" w:eastAsia="Arial"/>
          <w:spacing w:val="3"/>
          <w:w w:val="100"/>
          <w:sz w:val="14"/>
          <w:szCs w:val="14"/>
        </w:rPr>
        <w:t>v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e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n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ue,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S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ui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t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e</w:t>
      </w:r>
      <w:r>
        <w:rPr>
          <w:rFonts w:ascii="Arial" w:hAnsi="Arial" w:cs="Arial" w:eastAsia="Arial"/>
          <w:spacing w:val="-4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50,</w:t>
      </w:r>
      <w:r>
        <w:rPr>
          <w:rFonts w:ascii="Arial" w:hAnsi="Arial" w:cs="Arial" w:eastAsia="Arial"/>
          <w:spacing w:val="-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S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an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3"/>
          <w:w w:val="100"/>
          <w:sz w:val="14"/>
          <w:szCs w:val="14"/>
        </w:rPr>
        <w:t>J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os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e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,</w:t>
      </w:r>
      <w:r>
        <w:rPr>
          <w:rFonts w:ascii="Arial" w:hAnsi="Arial" w:cs="Arial" w:eastAsia="Arial"/>
          <w:spacing w:val="-4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CA</w:t>
      </w:r>
      <w:r>
        <w:rPr>
          <w:rFonts w:ascii="Arial" w:hAnsi="Arial" w:cs="Arial" w:eastAsia="Arial"/>
          <w:spacing w:val="-2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9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5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19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0"/>
          <w:w w:val="99"/>
          <w:sz w:val="14"/>
          <w:szCs w:val="14"/>
        </w:rPr>
        <w:t>U</w:t>
      </w:r>
      <w:r>
        <w:rPr>
          <w:rFonts w:ascii="Arial" w:hAnsi="Arial" w:cs="Arial" w:eastAsia="Arial"/>
          <w:spacing w:val="1"/>
          <w:w w:val="99"/>
          <w:sz w:val="14"/>
          <w:szCs w:val="14"/>
        </w:rPr>
        <w:t>S</w:t>
      </w:r>
      <w:r>
        <w:rPr>
          <w:rFonts w:ascii="Arial" w:hAnsi="Arial" w:cs="Arial" w:eastAsia="Arial"/>
          <w:spacing w:val="0"/>
          <w:w w:val="99"/>
          <w:sz w:val="14"/>
          <w:szCs w:val="14"/>
        </w:rPr>
        <w:t>A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0" w:after="0" w:line="240" w:lineRule="auto"/>
        <w:ind w:left="3890" w:right="3867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0"/>
          <w:w w:val="100"/>
          <w:sz w:val="14"/>
          <w:szCs w:val="14"/>
        </w:rPr>
        <w:t>40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8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.7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4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6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90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0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0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</w:t>
      </w:r>
      <w:r>
        <w:rPr>
          <w:rFonts w:ascii="Arial" w:hAnsi="Arial" w:cs="Arial" w:eastAsia="Arial"/>
          <w:spacing w:val="30"/>
          <w:w w:val="100"/>
          <w:sz w:val="14"/>
          <w:szCs w:val="14"/>
        </w:rPr>
        <w:t> </w:t>
      </w:r>
      <w:r>
        <w:rPr>
          <w:rFonts w:ascii="Arial" w:hAnsi="Arial" w:cs="Arial" w:eastAsia="Arial"/>
          <w:color w:val="2268AE"/>
          <w:spacing w:val="0"/>
          <w:w w:val="183"/>
          <w:sz w:val="4"/>
          <w:szCs w:val="4"/>
        </w:rPr>
        <w:t>‡</w:t>
      </w:r>
      <w:r>
        <w:rPr>
          <w:rFonts w:ascii="Arial" w:hAnsi="Arial" w:cs="Arial" w:eastAsia="Arial"/>
          <w:color w:val="2268AE"/>
          <w:spacing w:val="0"/>
          <w:w w:val="183"/>
          <w:sz w:val="4"/>
          <w:szCs w:val="4"/>
        </w:rPr>
        <w:t>      </w:t>
      </w:r>
      <w:r>
        <w:rPr>
          <w:rFonts w:ascii="Arial" w:hAnsi="Arial" w:cs="Arial" w:eastAsia="Arial"/>
          <w:color w:val="2268AE"/>
          <w:spacing w:val="13"/>
          <w:w w:val="183"/>
          <w:sz w:val="4"/>
          <w:szCs w:val="4"/>
        </w:rPr>
        <w:t> </w:t>
      </w:r>
      <w:r>
        <w:rPr>
          <w:rFonts w:ascii="Arial" w:hAnsi="Arial" w:cs="Arial" w:eastAsia="Arial"/>
          <w:color w:val="0000FF"/>
          <w:spacing w:val="13"/>
          <w:w w:val="183"/>
          <w:sz w:val="14"/>
          <w:szCs w:val="14"/>
        </w:rPr>
      </w:r>
      <w:hyperlink r:id="rId43">
        <w:r>
          <w:rPr>
            <w:rFonts w:ascii="Arial" w:hAnsi="Arial" w:cs="Arial" w:eastAsia="Arial"/>
            <w:color w:val="0000FF"/>
            <w:spacing w:val="0"/>
            <w:w w:val="99"/>
            <w:sz w:val="14"/>
            <w:szCs w:val="14"/>
            <w:u w:val="single" w:color="0000FF"/>
          </w:rPr>
          <w:t>w</w:t>
        </w:r>
        <w:r>
          <w:rPr>
            <w:rFonts w:ascii="Arial" w:hAnsi="Arial" w:cs="Arial" w:eastAsia="Arial"/>
            <w:color w:val="0000FF"/>
            <w:spacing w:val="0"/>
            <w:w w:val="99"/>
            <w:sz w:val="14"/>
            <w:szCs w:val="14"/>
            <w:u w:val="single" w:color="0000FF"/>
          </w:rPr>
        </w:r>
        <w:r>
          <w:rPr>
            <w:rFonts w:ascii="Arial" w:hAnsi="Arial" w:cs="Arial" w:eastAsia="Arial"/>
            <w:color w:val="0000FF"/>
            <w:spacing w:val="0"/>
            <w:w w:val="99"/>
            <w:sz w:val="14"/>
            <w:szCs w:val="14"/>
            <w:u w:val="single" w:color="0000FF"/>
          </w:rPr>
          <w:t>w</w:t>
        </w:r>
        <w:r>
          <w:rPr>
            <w:rFonts w:ascii="Arial" w:hAnsi="Arial" w:cs="Arial" w:eastAsia="Arial"/>
            <w:color w:val="0000FF"/>
            <w:spacing w:val="0"/>
            <w:w w:val="99"/>
            <w:sz w:val="14"/>
            <w:szCs w:val="14"/>
            <w:u w:val="single" w:color="0000FF"/>
          </w:rPr>
        </w:r>
        <w:r>
          <w:rPr>
            <w:rFonts w:ascii="Arial" w:hAnsi="Arial" w:cs="Arial" w:eastAsia="Arial"/>
            <w:color w:val="0000FF"/>
            <w:spacing w:val="0"/>
            <w:w w:val="99"/>
            <w:sz w:val="14"/>
            <w:szCs w:val="14"/>
            <w:u w:val="single" w:color="0000FF"/>
          </w:rPr>
          <w:t>w</w:t>
        </w:r>
        <w:r>
          <w:rPr>
            <w:rFonts w:ascii="Arial" w:hAnsi="Arial" w:cs="Arial" w:eastAsia="Arial"/>
            <w:color w:val="0000FF"/>
            <w:spacing w:val="0"/>
            <w:w w:val="99"/>
            <w:sz w:val="14"/>
            <w:szCs w:val="14"/>
            <w:u w:val="single" w:color="0000FF"/>
          </w:rPr>
        </w:r>
        <w:r>
          <w:rPr>
            <w:rFonts w:ascii="Arial" w:hAnsi="Arial" w:cs="Arial" w:eastAsia="Arial"/>
            <w:color w:val="0000FF"/>
            <w:spacing w:val="0"/>
            <w:w w:val="99"/>
            <w:sz w:val="14"/>
            <w:szCs w:val="14"/>
            <w:u w:val="single" w:color="0000FF"/>
          </w:rPr>
          <w:t>.</w:t>
        </w:r>
        <w:r>
          <w:rPr>
            <w:rFonts w:ascii="Arial" w:hAnsi="Arial" w:cs="Arial" w:eastAsia="Arial"/>
            <w:color w:val="0000FF"/>
            <w:spacing w:val="0"/>
            <w:w w:val="99"/>
            <w:sz w:val="14"/>
            <w:szCs w:val="14"/>
            <w:u w:val="single" w:color="0000FF"/>
          </w:rPr>
        </w:r>
        <w:r>
          <w:rPr>
            <w:rFonts w:ascii="Arial" w:hAnsi="Arial" w:cs="Arial" w:eastAsia="Arial"/>
            <w:color w:val="0000FF"/>
            <w:spacing w:val="1"/>
            <w:w w:val="99"/>
            <w:sz w:val="14"/>
            <w:szCs w:val="14"/>
            <w:u w:val="single" w:color="0000FF"/>
          </w:rPr>
          <w:t>A</w:t>
        </w:r>
        <w:r>
          <w:rPr>
            <w:rFonts w:ascii="Arial" w:hAnsi="Arial" w:cs="Arial" w:eastAsia="Arial"/>
            <w:color w:val="0000FF"/>
            <w:spacing w:val="1"/>
            <w:w w:val="99"/>
            <w:sz w:val="14"/>
            <w:szCs w:val="14"/>
            <w:u w:val="single" w:color="0000FF"/>
          </w:rPr>
        </w:r>
        <w:r>
          <w:rPr>
            <w:rFonts w:ascii="Arial" w:hAnsi="Arial" w:cs="Arial" w:eastAsia="Arial"/>
            <w:color w:val="0000FF"/>
            <w:spacing w:val="3"/>
            <w:w w:val="99"/>
            <w:sz w:val="14"/>
            <w:szCs w:val="14"/>
            <w:u w:val="single" w:color="0000FF"/>
          </w:rPr>
          <w:t>k</w:t>
        </w:r>
        <w:r>
          <w:rPr>
            <w:rFonts w:ascii="Arial" w:hAnsi="Arial" w:cs="Arial" w:eastAsia="Arial"/>
            <w:color w:val="0000FF"/>
            <w:spacing w:val="3"/>
            <w:w w:val="99"/>
            <w:sz w:val="14"/>
            <w:szCs w:val="14"/>
            <w:u w:val="single" w:color="0000FF"/>
          </w:rPr>
        </w:r>
        <w:r>
          <w:rPr>
            <w:rFonts w:ascii="Arial" w:hAnsi="Arial" w:cs="Arial" w:eastAsia="Arial"/>
            <w:color w:val="0000FF"/>
            <w:spacing w:val="-1"/>
            <w:w w:val="99"/>
            <w:sz w:val="14"/>
            <w:szCs w:val="14"/>
            <w:u w:val="single" w:color="0000FF"/>
          </w:rPr>
          <w:t>r</w:t>
        </w:r>
        <w:r>
          <w:rPr>
            <w:rFonts w:ascii="Arial" w:hAnsi="Arial" w:cs="Arial" w:eastAsia="Arial"/>
            <w:color w:val="0000FF"/>
            <w:spacing w:val="-1"/>
            <w:w w:val="99"/>
            <w:sz w:val="14"/>
            <w:szCs w:val="14"/>
            <w:u w:val="single" w:color="0000FF"/>
          </w:rPr>
        </w:r>
        <w:r>
          <w:rPr>
            <w:rFonts w:ascii="Arial" w:hAnsi="Arial" w:cs="Arial" w:eastAsia="Arial"/>
            <w:color w:val="0000FF"/>
            <w:spacing w:val="0"/>
            <w:w w:val="99"/>
            <w:sz w:val="14"/>
            <w:szCs w:val="14"/>
            <w:u w:val="single" w:color="0000FF"/>
          </w:rPr>
          <w:t>o</w:t>
        </w:r>
        <w:r>
          <w:rPr>
            <w:rFonts w:ascii="Arial" w:hAnsi="Arial" w:cs="Arial" w:eastAsia="Arial"/>
            <w:color w:val="0000FF"/>
            <w:spacing w:val="0"/>
            <w:w w:val="99"/>
            <w:sz w:val="14"/>
            <w:szCs w:val="14"/>
            <w:u w:val="single" w:color="0000FF"/>
          </w:rPr>
        </w:r>
        <w:r>
          <w:rPr>
            <w:rFonts w:ascii="Arial" w:hAnsi="Arial" w:cs="Arial" w:eastAsia="Arial"/>
            <w:color w:val="0000FF"/>
            <w:spacing w:val="0"/>
            <w:w w:val="99"/>
            <w:sz w:val="14"/>
            <w:szCs w:val="14"/>
            <w:u w:val="single" w:color="0000FF"/>
          </w:rPr>
          <w:t>s</w:t>
        </w:r>
        <w:r>
          <w:rPr>
            <w:rFonts w:ascii="Arial" w:hAnsi="Arial" w:cs="Arial" w:eastAsia="Arial"/>
            <w:color w:val="0000FF"/>
            <w:spacing w:val="0"/>
            <w:w w:val="99"/>
            <w:sz w:val="14"/>
            <w:szCs w:val="14"/>
            <w:u w:val="single" w:color="0000FF"/>
          </w:rPr>
        </w:r>
        <w:r>
          <w:rPr>
            <w:rFonts w:ascii="Arial" w:hAnsi="Arial" w:cs="Arial" w:eastAsia="Arial"/>
            <w:color w:val="0000FF"/>
            <w:spacing w:val="1"/>
            <w:w w:val="99"/>
            <w:sz w:val="14"/>
            <w:szCs w:val="14"/>
            <w:u w:val="single" w:color="0000FF"/>
          </w:rPr>
          <w:t>S</w:t>
        </w:r>
        <w:r>
          <w:rPr>
            <w:rFonts w:ascii="Arial" w:hAnsi="Arial" w:cs="Arial" w:eastAsia="Arial"/>
            <w:color w:val="0000FF"/>
            <w:spacing w:val="1"/>
            <w:w w:val="99"/>
            <w:sz w:val="14"/>
            <w:szCs w:val="14"/>
            <w:u w:val="single" w:color="0000FF"/>
          </w:rPr>
        </w:r>
        <w:r>
          <w:rPr>
            <w:rFonts w:ascii="Arial" w:hAnsi="Arial" w:cs="Arial" w:eastAsia="Arial"/>
            <w:color w:val="0000FF"/>
            <w:spacing w:val="0"/>
            <w:w w:val="99"/>
            <w:sz w:val="14"/>
            <w:szCs w:val="14"/>
            <w:u w:val="single" w:color="0000FF"/>
          </w:rPr>
          <w:t>i</w:t>
        </w:r>
        <w:r>
          <w:rPr>
            <w:rFonts w:ascii="Arial" w:hAnsi="Arial" w:cs="Arial" w:eastAsia="Arial"/>
            <w:color w:val="0000FF"/>
            <w:spacing w:val="0"/>
            <w:w w:val="99"/>
            <w:sz w:val="14"/>
            <w:szCs w:val="14"/>
            <w:u w:val="single" w:color="0000FF"/>
          </w:rPr>
        </w:r>
        <w:r>
          <w:rPr>
            <w:rFonts w:ascii="Arial" w:hAnsi="Arial" w:cs="Arial" w:eastAsia="Arial"/>
            <w:color w:val="0000FF"/>
            <w:spacing w:val="0"/>
            <w:w w:val="99"/>
            <w:sz w:val="14"/>
            <w:szCs w:val="14"/>
            <w:u w:val="single" w:color="0000FF"/>
          </w:rPr>
          <w:t>l</w:t>
        </w:r>
        <w:r>
          <w:rPr>
            <w:rFonts w:ascii="Arial" w:hAnsi="Arial" w:cs="Arial" w:eastAsia="Arial"/>
            <w:color w:val="0000FF"/>
            <w:spacing w:val="0"/>
            <w:w w:val="99"/>
            <w:sz w:val="14"/>
            <w:szCs w:val="14"/>
            <w:u w:val="single" w:color="0000FF"/>
          </w:rPr>
        </w:r>
        <w:r>
          <w:rPr>
            <w:rFonts w:ascii="Arial" w:hAnsi="Arial" w:cs="Arial" w:eastAsia="Arial"/>
            <w:color w:val="0000FF"/>
            <w:spacing w:val="0"/>
            <w:w w:val="99"/>
            <w:sz w:val="14"/>
            <w:szCs w:val="14"/>
            <w:u w:val="single" w:color="0000FF"/>
          </w:rPr>
          <w:t>i</w:t>
        </w:r>
        <w:r>
          <w:rPr>
            <w:rFonts w:ascii="Arial" w:hAnsi="Arial" w:cs="Arial" w:eastAsia="Arial"/>
            <w:color w:val="0000FF"/>
            <w:spacing w:val="0"/>
            <w:w w:val="99"/>
            <w:sz w:val="14"/>
            <w:szCs w:val="14"/>
            <w:u w:val="single" w:color="0000FF"/>
          </w:rPr>
        </w:r>
        <w:r>
          <w:rPr>
            <w:rFonts w:ascii="Arial" w:hAnsi="Arial" w:cs="Arial" w:eastAsia="Arial"/>
            <w:color w:val="0000FF"/>
            <w:spacing w:val="0"/>
            <w:w w:val="99"/>
            <w:sz w:val="14"/>
            <w:szCs w:val="14"/>
            <w:u w:val="single" w:color="0000FF"/>
          </w:rPr>
          <w:t>c</w:t>
        </w:r>
        <w:r>
          <w:rPr>
            <w:rFonts w:ascii="Arial" w:hAnsi="Arial" w:cs="Arial" w:eastAsia="Arial"/>
            <w:color w:val="0000FF"/>
            <w:spacing w:val="0"/>
            <w:w w:val="99"/>
            <w:sz w:val="14"/>
            <w:szCs w:val="14"/>
            <w:u w:val="single" w:color="0000FF"/>
          </w:rPr>
        </w:r>
        <w:r>
          <w:rPr>
            <w:rFonts w:ascii="Arial" w:hAnsi="Arial" w:cs="Arial" w:eastAsia="Arial"/>
            <w:color w:val="0000FF"/>
            <w:spacing w:val="2"/>
            <w:w w:val="99"/>
            <w:sz w:val="14"/>
            <w:szCs w:val="14"/>
            <w:u w:val="single" w:color="0000FF"/>
          </w:rPr>
          <w:t>o</w:t>
        </w:r>
        <w:r>
          <w:rPr>
            <w:rFonts w:ascii="Arial" w:hAnsi="Arial" w:cs="Arial" w:eastAsia="Arial"/>
            <w:color w:val="0000FF"/>
            <w:spacing w:val="2"/>
            <w:w w:val="99"/>
            <w:sz w:val="14"/>
            <w:szCs w:val="14"/>
            <w:u w:val="single" w:color="0000FF"/>
          </w:rPr>
        </w:r>
        <w:r>
          <w:rPr>
            <w:rFonts w:ascii="Arial" w:hAnsi="Arial" w:cs="Arial" w:eastAsia="Arial"/>
            <w:color w:val="0000FF"/>
            <w:spacing w:val="0"/>
            <w:w w:val="99"/>
            <w:sz w:val="14"/>
            <w:szCs w:val="14"/>
            <w:u w:val="single" w:color="0000FF"/>
          </w:rPr>
          <w:t>n</w:t>
        </w:r>
        <w:r>
          <w:rPr>
            <w:rFonts w:ascii="Arial" w:hAnsi="Arial" w:cs="Arial" w:eastAsia="Arial"/>
            <w:color w:val="0000FF"/>
            <w:spacing w:val="0"/>
            <w:w w:val="99"/>
            <w:sz w:val="14"/>
            <w:szCs w:val="14"/>
            <w:u w:val="single" w:color="0000FF"/>
          </w:rPr>
        </w:r>
        <w:r>
          <w:rPr>
            <w:rFonts w:ascii="Arial" w:hAnsi="Arial" w:cs="Arial" w:eastAsia="Arial"/>
            <w:color w:val="0000FF"/>
            <w:spacing w:val="0"/>
            <w:w w:val="99"/>
            <w:sz w:val="14"/>
            <w:szCs w:val="14"/>
            <w:u w:val="single" w:color="0000FF"/>
          </w:rPr>
          <w:t>.</w:t>
        </w:r>
        <w:r>
          <w:rPr>
            <w:rFonts w:ascii="Arial" w:hAnsi="Arial" w:cs="Arial" w:eastAsia="Arial"/>
            <w:color w:val="0000FF"/>
            <w:spacing w:val="0"/>
            <w:w w:val="99"/>
            <w:sz w:val="14"/>
            <w:szCs w:val="14"/>
            <w:u w:val="single" w:color="0000FF"/>
          </w:rPr>
        </w:r>
        <w:r>
          <w:rPr>
            <w:rFonts w:ascii="Arial" w:hAnsi="Arial" w:cs="Arial" w:eastAsia="Arial"/>
            <w:color w:val="0000FF"/>
            <w:spacing w:val="3"/>
            <w:w w:val="99"/>
            <w:sz w:val="14"/>
            <w:szCs w:val="14"/>
            <w:u w:val="single" w:color="0000FF"/>
          </w:rPr>
          <w:t>c</w:t>
        </w:r>
        <w:r>
          <w:rPr>
            <w:rFonts w:ascii="Arial" w:hAnsi="Arial" w:cs="Arial" w:eastAsia="Arial"/>
            <w:color w:val="0000FF"/>
            <w:spacing w:val="3"/>
            <w:w w:val="99"/>
            <w:sz w:val="14"/>
            <w:szCs w:val="14"/>
            <w:u w:val="single" w:color="0000FF"/>
          </w:rPr>
        </w:r>
        <w:r>
          <w:rPr>
            <w:rFonts w:ascii="Arial" w:hAnsi="Arial" w:cs="Arial" w:eastAsia="Arial"/>
            <w:color w:val="0000FF"/>
            <w:spacing w:val="0"/>
            <w:w w:val="99"/>
            <w:sz w:val="14"/>
            <w:szCs w:val="14"/>
            <w:u w:val="single" w:color="0000FF"/>
          </w:rPr>
          <w:t>o</w:t>
        </w:r>
        <w:r>
          <w:rPr>
            <w:rFonts w:ascii="Arial" w:hAnsi="Arial" w:cs="Arial" w:eastAsia="Arial"/>
            <w:color w:val="0000FF"/>
            <w:spacing w:val="0"/>
            <w:w w:val="99"/>
            <w:sz w:val="14"/>
            <w:szCs w:val="14"/>
            <w:u w:val="single" w:color="0000FF"/>
          </w:rPr>
        </w:r>
        <w:r>
          <w:rPr>
            <w:rFonts w:ascii="Arial" w:hAnsi="Arial" w:cs="Arial" w:eastAsia="Arial"/>
            <w:color w:val="0000FF"/>
            <w:spacing w:val="0"/>
            <w:w w:val="99"/>
            <w:sz w:val="14"/>
            <w:szCs w:val="14"/>
            <w:u w:val="single" w:color="0000FF"/>
          </w:rPr>
          <w:t>m</w:t>
        </w:r>
        <w:r>
          <w:rPr>
            <w:rFonts w:ascii="Arial" w:hAnsi="Arial" w:cs="Arial" w:eastAsia="Arial"/>
            <w:color w:val="0000FF"/>
            <w:spacing w:val="0"/>
            <w:w w:val="99"/>
            <w:sz w:val="14"/>
            <w:szCs w:val="14"/>
          </w:rPr>
        </w:r>
        <w:r>
          <w:rPr>
            <w:rFonts w:ascii="Arial" w:hAnsi="Arial" w:cs="Arial" w:eastAsia="Arial"/>
            <w:color w:val="000000"/>
            <w:spacing w:val="0"/>
            <w:w w:val="100"/>
            <w:sz w:val="14"/>
            <w:szCs w:val="14"/>
          </w:rPr>
        </w:r>
      </w:hyperlink>
    </w:p>
    <w:p>
      <w:pPr>
        <w:spacing w:line="240" w:lineRule="auto" w:after="0"/>
        <w:jc w:val="center"/>
        <w:rPr>
          <w:rFonts w:ascii="Arial" w:hAnsi="Arial" w:cs="Arial" w:eastAsia="Arial"/>
          <w:sz w:val="14"/>
          <w:szCs w:val="14"/>
        </w:rPr>
        <w:sectPr>
          <w:type w:val="continuous"/>
          <w:pgSz w:w="12240" w:h="15840"/>
          <w:pgMar w:top="720" w:bottom="280" w:left="800" w:right="980"/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0" w:after="0" w:line="240" w:lineRule="auto"/>
        <w:ind w:left="20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268AE"/>
          <w:w w:val="99"/>
          <w:sz w:val="24"/>
          <w:szCs w:val="24"/>
        </w:rPr>
      </w:r>
      <w:r>
        <w:rPr>
          <w:rFonts w:ascii="Arial" w:hAnsi="Arial" w:cs="Arial" w:eastAsia="Arial"/>
          <w:color w:val="2268AE"/>
          <w:spacing w:val="12"/>
          <w:w w:val="100"/>
          <w:sz w:val="24"/>
          <w:szCs w:val="24"/>
          <w:u w:val="single" w:color="2268AE"/>
        </w:rPr>
        <w:t>T</w:t>
      </w:r>
      <w:r>
        <w:rPr>
          <w:rFonts w:ascii="Arial" w:hAnsi="Arial" w:cs="Arial" w:eastAsia="Arial"/>
          <w:color w:val="2268AE"/>
          <w:spacing w:val="12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  <w:u w:val="single" w:color="2268AE"/>
        </w:rPr>
        <w:t>A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  <w:u w:val="single" w:color="2268AE"/>
        </w:rPr>
        <w:t>B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  <w:u w:val="single" w:color="2268AE"/>
        </w:rPr>
        <w:t>L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  <w:u w:val="single" w:color="2268AE"/>
        </w:rPr>
        <w:t>E</w:t>
      </w:r>
      <w:r>
        <w:rPr>
          <w:rFonts w:ascii="Arial" w:hAnsi="Arial" w:cs="Arial" w:eastAsia="Arial"/>
          <w:color w:val="2268AE"/>
          <w:spacing w:val="12"/>
          <w:w w:val="100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10"/>
          <w:w w:val="100"/>
          <w:sz w:val="24"/>
          <w:szCs w:val="24"/>
          <w:u w:val="single" w:color="2268AE"/>
        </w:rPr>
        <w:t>O</w:t>
      </w:r>
      <w:r>
        <w:rPr>
          <w:rFonts w:ascii="Arial" w:hAnsi="Arial" w:cs="Arial" w:eastAsia="Arial"/>
          <w:color w:val="2268AE"/>
          <w:spacing w:val="10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  <w:u w:val="single" w:color="2268AE"/>
        </w:rPr>
        <w:t>F</w:t>
      </w:r>
      <w:r>
        <w:rPr>
          <w:rFonts w:ascii="Arial" w:hAnsi="Arial" w:cs="Arial" w:eastAsia="Arial"/>
          <w:color w:val="2268AE"/>
          <w:spacing w:val="16"/>
          <w:w w:val="100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  <w:u w:val="single" w:color="2268AE"/>
        </w:rPr>
        <w:t>C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100"/>
          <w:sz w:val="24"/>
          <w:szCs w:val="24"/>
          <w:u w:val="single" w:color="2268AE"/>
        </w:rPr>
        <w:t>O</w:t>
      </w:r>
      <w:r>
        <w:rPr>
          <w:rFonts w:ascii="Arial" w:hAnsi="Arial" w:cs="Arial" w:eastAsia="Arial"/>
          <w:color w:val="2268AE"/>
          <w:spacing w:val="10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  <w:u w:val="single" w:color="2268AE"/>
        </w:rPr>
        <w:t>N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2"/>
          <w:w w:val="100"/>
          <w:sz w:val="24"/>
          <w:szCs w:val="24"/>
          <w:u w:val="single" w:color="2268AE"/>
        </w:rPr>
        <w:t>T</w:t>
      </w:r>
      <w:r>
        <w:rPr>
          <w:rFonts w:ascii="Arial" w:hAnsi="Arial" w:cs="Arial" w:eastAsia="Arial"/>
          <w:color w:val="2268AE"/>
          <w:spacing w:val="12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  <w:u w:val="single" w:color="2268AE"/>
        </w:rPr>
        <w:t>E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7"/>
          <w:w w:val="100"/>
          <w:sz w:val="24"/>
          <w:szCs w:val="24"/>
          <w:u w:val="single" w:color="2268AE"/>
        </w:rPr>
        <w:t>N</w:t>
      </w:r>
      <w:r>
        <w:rPr>
          <w:rFonts w:ascii="Arial" w:hAnsi="Arial" w:cs="Arial" w:eastAsia="Arial"/>
          <w:color w:val="2268AE"/>
          <w:spacing w:val="7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2"/>
          <w:w w:val="100"/>
          <w:sz w:val="24"/>
          <w:szCs w:val="24"/>
          <w:u w:val="single" w:color="2268AE"/>
        </w:rPr>
        <w:t>T</w:t>
      </w:r>
      <w:r>
        <w:rPr>
          <w:rFonts w:ascii="Arial" w:hAnsi="Arial" w:cs="Arial" w:eastAsia="Arial"/>
          <w:color w:val="2268AE"/>
          <w:spacing w:val="12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  <w:u w:val="single" w:color="2268AE"/>
        </w:rPr>
        <w:t>S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</w:r>
      <w:r>
        <w:rPr>
          <w:rFonts w:ascii="Arial" w:hAnsi="Arial" w:cs="Arial" w:eastAsia="Arial"/>
          <w:color w:val="000000"/>
          <w:spacing w:val="0"/>
          <w:w w:val="100"/>
          <w:sz w:val="24"/>
          <w:szCs w:val="24"/>
        </w:rPr>
      </w:r>
    </w:p>
    <w:p>
      <w:pPr>
        <w:spacing w:before="3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ENERAL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DESCRI</w:t>
      </w:r>
      <w:r>
        <w:rPr>
          <w:rFonts w:ascii="Arial" w:hAnsi="Arial" w:cs="Arial" w:eastAsia="Arial"/>
          <w:spacing w:val="3"/>
          <w:w w:val="99"/>
          <w:sz w:val="18"/>
          <w:szCs w:val="18"/>
        </w:rPr>
        <w:t>P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N</w:t>
      </w:r>
      <w:r>
        <w:rPr>
          <w:rFonts w:ascii="Arial" w:hAnsi="Arial" w:cs="Arial" w:eastAsia="Arial"/>
          <w:spacing w:val="-2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PICAL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APP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ICA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SI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IED</w:t>
      </w:r>
      <w:r>
        <w:rPr>
          <w:rFonts w:ascii="Arial" w:hAnsi="Arial" w:cs="Arial" w:eastAsia="Arial"/>
          <w:spacing w:val="-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APP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ICA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2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URES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URE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AB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ES</w:t>
      </w:r>
      <w:r>
        <w:rPr>
          <w:rFonts w:ascii="Arial" w:hAnsi="Arial" w:cs="Arial" w:eastAsia="Arial"/>
          <w:spacing w:val="-3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PIN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DIA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R</w:t>
      </w:r>
      <w:r>
        <w:rPr>
          <w:rFonts w:ascii="Arial" w:hAnsi="Arial" w:cs="Arial" w:eastAsia="Arial"/>
          <w:spacing w:val="3"/>
          <w:w w:val="99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M</w:t>
      </w:r>
      <w:r>
        <w:rPr>
          <w:rFonts w:ascii="Arial" w:hAnsi="Arial" w:cs="Arial" w:eastAsia="Arial"/>
          <w:spacing w:val="-3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2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PACKA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AL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CHA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AC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ERI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ICS</w:t>
      </w:r>
      <w:r>
        <w:rPr>
          <w:rFonts w:ascii="Arial" w:hAnsi="Arial" w:cs="Arial" w:eastAsia="Arial"/>
          <w:spacing w:val="-1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7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PICAL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PER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ANCE</w:t>
      </w:r>
      <w:r>
        <w:rPr>
          <w:rFonts w:ascii="Arial" w:hAnsi="Arial" w:cs="Arial" w:eastAsia="Arial"/>
          <w:spacing w:val="-1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99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HARAC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3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RIS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ICS</w:t>
      </w:r>
      <w:r>
        <w:rPr>
          <w:rFonts w:ascii="Arial" w:hAnsi="Arial" w:cs="Arial" w:eastAsia="Arial"/>
          <w:spacing w:val="-15"/>
          <w:w w:val="99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UNC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AL</w:t>
      </w:r>
      <w:r>
        <w:rPr>
          <w:rFonts w:ascii="Arial" w:hAnsi="Arial" w:cs="Arial" w:eastAsia="Arial"/>
          <w:spacing w:val="-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DESCRIP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N</w:t>
      </w:r>
      <w:r>
        <w:rPr>
          <w:rFonts w:ascii="Arial" w:hAnsi="Arial" w:cs="Arial" w:eastAsia="Arial"/>
          <w:spacing w:val="-8"/>
          <w:w w:val="99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VERVI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12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2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DESI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G</w:t>
      </w:r>
      <w:r>
        <w:rPr>
          <w:rFonts w:ascii="Arial" w:hAnsi="Arial" w:cs="Arial" w:eastAsia="Arial"/>
          <w:spacing w:val="2"/>
          <w:w w:val="99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ER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EED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ERNA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ES</w:t>
      </w:r>
      <w:r>
        <w:rPr>
          <w:rFonts w:ascii="Arial" w:hAnsi="Arial" w:cs="Arial" w:eastAsia="Arial"/>
          <w:spacing w:val="-1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/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/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HERNET</w:t>
      </w:r>
      <w:r>
        <w:rPr>
          <w:rFonts w:ascii="Arial" w:hAnsi="Arial" w:cs="Arial" w:eastAsia="Arial"/>
          <w:spacing w:val="-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3"/>
          <w:w w:val="99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Y</w:t>
      </w:r>
      <w:r>
        <w:rPr>
          <w:rFonts w:ascii="Arial" w:hAnsi="Arial" w:cs="Arial" w:eastAsia="Arial"/>
          <w:spacing w:val="3"/>
          <w:w w:val="99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3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99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S</w:t>
      </w:r>
      <w:r>
        <w:rPr>
          <w:rFonts w:ascii="Arial" w:hAnsi="Arial" w:cs="Arial" w:eastAsia="Arial"/>
          <w:spacing w:val="-2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6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VERVI</w:t>
      </w:r>
      <w:r>
        <w:rPr>
          <w:rFonts w:ascii="Arial" w:hAnsi="Arial" w:cs="Arial" w:eastAsia="Arial"/>
          <w:spacing w:val="-5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99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7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REC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IC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AND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P</w:t>
      </w:r>
      <w:r>
        <w:rPr>
          <w:rFonts w:ascii="Arial" w:hAnsi="Arial" w:cs="Arial" w:eastAsia="Arial"/>
          <w:spacing w:val="2"/>
          <w:w w:val="99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EC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N</w:t>
      </w:r>
      <w:r>
        <w:rPr>
          <w:rFonts w:ascii="Arial" w:hAnsi="Arial" w:cs="Arial" w:eastAsia="Arial"/>
          <w:spacing w:val="-11"/>
          <w:w w:val="99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2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99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ER</w:t>
      </w:r>
      <w:r>
        <w:rPr>
          <w:rFonts w:ascii="Arial" w:hAnsi="Arial" w:cs="Arial" w:eastAsia="Arial"/>
          <w:spacing w:val="-16"/>
          <w:w w:val="99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DES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PER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w w:val="99"/>
          <w:sz w:val="18"/>
          <w:szCs w:val="18"/>
        </w:rPr>
        <w:t>RESE</w:t>
      </w:r>
      <w:r>
        <w:rPr>
          <w:rFonts w:ascii="Arial" w:hAnsi="Arial" w:cs="Arial" w:eastAsia="Arial"/>
          <w:spacing w:val="5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DE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DE</w:t>
      </w:r>
      <w:r>
        <w:rPr>
          <w:rFonts w:ascii="Arial" w:hAnsi="Arial" w:cs="Arial" w:eastAsia="Arial"/>
          <w:spacing w:val="-1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2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ASSI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ICA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DE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ID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99"/>
          <w:sz w:val="18"/>
          <w:szCs w:val="18"/>
        </w:rPr>
        <w:t>M</w:t>
      </w:r>
      <w:r>
        <w:rPr>
          <w:rFonts w:ascii="Arial" w:hAnsi="Arial" w:cs="Arial" w:eastAsia="Arial"/>
          <w:spacing w:val="2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DE</w:t>
      </w:r>
      <w:r>
        <w:rPr>
          <w:rFonts w:ascii="Arial" w:hAnsi="Arial" w:cs="Arial" w:eastAsia="Arial"/>
          <w:spacing w:val="-3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3"/>
          <w:w w:val="99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10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CAL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ER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DE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(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L</w:t>
      </w:r>
      <w:r>
        <w:rPr>
          <w:rFonts w:ascii="Arial" w:hAnsi="Arial" w:cs="Arial" w:eastAsia="Arial"/>
          <w:spacing w:val="3"/>
          <w:w w:val="99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DE)</w:t>
      </w:r>
      <w:r>
        <w:rPr>
          <w:rFonts w:ascii="Arial" w:hAnsi="Arial" w:cs="Arial" w:eastAsia="Arial"/>
          <w:spacing w:val="-15"/>
          <w:w w:val="99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2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ER</w:t>
      </w:r>
      <w:r>
        <w:rPr>
          <w:rFonts w:ascii="Arial" w:hAnsi="Arial" w:cs="Arial" w:eastAsia="Arial"/>
          <w:spacing w:val="-1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ER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ND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AL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PR</w:t>
      </w:r>
      <w:r>
        <w:rPr>
          <w:rFonts w:ascii="Arial" w:hAnsi="Arial" w:cs="Arial" w:eastAsia="Arial"/>
          <w:spacing w:val="2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99"/>
          <w:sz w:val="18"/>
          <w:szCs w:val="18"/>
        </w:rPr>
        <w:t>C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9"/>
          <w:w w:val="99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UNDER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CK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(UV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7"/>
          <w:w w:val="99"/>
          <w:sz w:val="18"/>
          <w:szCs w:val="18"/>
        </w:rPr>
        <w:t>)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INRUSH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CURRE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/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CURRE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SENS</w:t>
      </w:r>
      <w:r>
        <w:rPr>
          <w:rFonts w:ascii="Arial" w:hAnsi="Arial" w:cs="Arial" w:eastAsia="Arial"/>
          <w:spacing w:val="12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AL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/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PR</w:t>
      </w:r>
      <w:r>
        <w:rPr>
          <w:rFonts w:ascii="Arial" w:hAnsi="Arial" w:cs="Arial" w:eastAsia="Arial"/>
          <w:spacing w:val="2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99"/>
          <w:sz w:val="18"/>
          <w:szCs w:val="18"/>
        </w:rPr>
        <w:t>C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3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N</w:t>
      </w:r>
      <w:r>
        <w:rPr>
          <w:rFonts w:ascii="Arial" w:hAnsi="Arial" w:cs="Arial" w:eastAsia="Arial"/>
          <w:spacing w:val="-2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ER-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UP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6"/>
          <w:w w:val="99"/>
          <w:sz w:val="18"/>
          <w:szCs w:val="18"/>
        </w:rPr>
        <w:t>W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VE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RM</w:t>
      </w:r>
      <w:r>
        <w:rPr>
          <w:rFonts w:ascii="Arial" w:hAnsi="Arial" w:cs="Arial" w:eastAsia="Arial"/>
          <w:spacing w:val="-14"/>
          <w:w w:val="99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2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PIN</w:t>
      </w:r>
      <w:r>
        <w:rPr>
          <w:rFonts w:ascii="Arial" w:hAnsi="Arial" w:cs="Arial" w:eastAsia="Arial"/>
          <w:spacing w:val="-3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DC-DC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99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99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VERVI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-1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PR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RE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Q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UEN</w:t>
      </w:r>
      <w:r>
        <w:rPr>
          <w:rFonts w:ascii="Arial" w:hAnsi="Arial" w:cs="Arial" w:eastAsia="Arial"/>
          <w:spacing w:val="2"/>
          <w:w w:val="99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Y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2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99"/>
          <w:sz w:val="18"/>
          <w:szCs w:val="18"/>
        </w:rPr>
        <w:t>CURRE</w:t>
      </w:r>
      <w:r>
        <w:rPr>
          <w:rFonts w:ascii="Arial" w:hAnsi="Arial" w:cs="Arial" w:eastAsia="Arial"/>
          <w:spacing w:val="2"/>
          <w:w w:val="99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L</w:t>
      </w:r>
      <w:r>
        <w:rPr>
          <w:rFonts w:ascii="Arial" w:hAnsi="Arial" w:cs="Arial" w:eastAsia="Arial"/>
          <w:spacing w:val="3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-3"/>
          <w:w w:val="99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/</w:t>
      </w:r>
      <w:r>
        <w:rPr>
          <w:rFonts w:ascii="Arial" w:hAnsi="Arial" w:cs="Arial" w:eastAsia="Arial"/>
          <w:spacing w:val="2"/>
          <w:w w:val="99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URRE</w:t>
      </w:r>
      <w:r>
        <w:rPr>
          <w:rFonts w:ascii="Arial" w:hAnsi="Arial" w:cs="Arial" w:eastAsia="Arial"/>
          <w:spacing w:val="2"/>
          <w:w w:val="99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2"/>
          <w:w w:val="99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SENSE</w:t>
      </w:r>
      <w:r>
        <w:rPr>
          <w:rFonts w:ascii="Arial" w:hAnsi="Arial" w:cs="Arial" w:eastAsia="Arial"/>
          <w:spacing w:val="-15"/>
          <w:w w:val="99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AD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CURRENT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PE</w:t>
      </w:r>
      <w:r>
        <w:rPr>
          <w:rFonts w:ascii="Arial" w:hAnsi="Arial" w:cs="Arial" w:eastAsia="Arial"/>
          <w:spacing w:val="2"/>
          <w:w w:val="99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N</w:t>
      </w:r>
      <w:r>
        <w:rPr>
          <w:rFonts w:ascii="Arial" w:hAnsi="Arial" w:cs="Arial" w:eastAsia="Arial"/>
          <w:spacing w:val="-13"/>
          <w:w w:val="99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PENS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EE</w:t>
      </w:r>
      <w:r>
        <w:rPr>
          <w:rFonts w:ascii="Arial" w:hAnsi="Arial" w:cs="Arial" w:eastAsia="Arial"/>
          <w:spacing w:val="2"/>
          <w:w w:val="99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BAC</w:t>
      </w:r>
      <w:r>
        <w:rPr>
          <w:rFonts w:ascii="Arial" w:hAnsi="Arial" w:cs="Arial" w:eastAsia="Arial"/>
          <w:spacing w:val="12"/>
          <w:w w:val="99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w w:val="99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F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-</w:t>
      </w:r>
      <w:r>
        <w:rPr>
          <w:rFonts w:ascii="Arial" w:hAnsi="Arial" w:cs="Arial" w:eastAsia="Arial"/>
          <w:spacing w:val="3"/>
          <w:w w:val="99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A</w:t>
      </w:r>
      <w:r>
        <w:rPr>
          <w:rFonts w:ascii="Arial" w:hAnsi="Arial" w:cs="Arial" w:eastAsia="Arial"/>
          <w:spacing w:val="2"/>
          <w:w w:val="99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-2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2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DC-DC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NVE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ER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3"/>
          <w:w w:val="99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IES</w:t>
      </w:r>
      <w:r>
        <w:rPr>
          <w:rFonts w:ascii="Arial" w:hAnsi="Arial" w:cs="Arial" w:eastAsia="Arial"/>
          <w:spacing w:val="-13"/>
          <w:w w:val="99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IS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ED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IES</w:t>
      </w:r>
      <w:r>
        <w:rPr>
          <w:rFonts w:ascii="Arial" w:hAnsi="Arial" w:cs="Arial" w:eastAsia="Arial"/>
          <w:spacing w:val="-1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N-IS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G</w:t>
      </w:r>
      <w:r>
        <w:rPr>
          <w:rFonts w:ascii="Arial" w:hAnsi="Arial" w:cs="Arial" w:eastAsia="Arial"/>
          <w:spacing w:val="3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ES</w:t>
      </w:r>
      <w:r>
        <w:rPr>
          <w:rFonts w:ascii="Arial" w:hAnsi="Arial" w:cs="Arial" w:eastAsia="Arial"/>
          <w:spacing w:val="-8"/>
          <w:w w:val="99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APP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ICA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CIRCU</w:t>
      </w:r>
      <w:r>
        <w:rPr>
          <w:rFonts w:ascii="Arial" w:hAnsi="Arial" w:cs="Arial" w:eastAsia="Arial"/>
          <w:spacing w:val="3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S</w:t>
      </w:r>
      <w:r>
        <w:rPr>
          <w:rFonts w:ascii="Arial" w:hAnsi="Arial" w:cs="Arial" w:eastAsia="Arial"/>
          <w:spacing w:val="-2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6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2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AL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DE-RA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AND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ARD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AY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NSIDE</w:t>
      </w:r>
      <w:r>
        <w:rPr>
          <w:rFonts w:ascii="Arial" w:hAnsi="Arial" w:cs="Arial" w:eastAsia="Arial"/>
          <w:spacing w:val="2"/>
          <w:w w:val="99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NS</w:t>
      </w:r>
      <w:r>
        <w:rPr>
          <w:rFonts w:ascii="Arial" w:hAnsi="Arial" w:cs="Arial" w:eastAsia="Arial"/>
          <w:spacing w:val="-13"/>
          <w:w w:val="99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7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PH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SICAL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D</w:t>
      </w:r>
      <w:r>
        <w:rPr>
          <w:rFonts w:ascii="Arial" w:hAnsi="Arial" w:cs="Arial" w:eastAsia="Arial"/>
          <w:spacing w:val="3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-3"/>
          <w:w w:val="99"/>
          <w:sz w:val="18"/>
          <w:szCs w:val="18"/>
        </w:rPr>
        <w:t>M</w:t>
      </w:r>
      <w:r>
        <w:rPr>
          <w:rFonts w:ascii="Arial" w:hAnsi="Arial" w:cs="Arial" w:eastAsia="Arial"/>
          <w:spacing w:val="3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NSI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NS</w:t>
      </w:r>
      <w:r>
        <w:rPr>
          <w:rFonts w:ascii="Arial" w:hAnsi="Arial" w:cs="Arial" w:eastAsia="Arial"/>
          <w:spacing w:val="-10"/>
          <w:w w:val="99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IN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99"/>
          <w:sz w:val="18"/>
          <w:szCs w:val="18"/>
        </w:rPr>
        <w:t>R</w:t>
      </w:r>
      <w:r>
        <w:rPr>
          <w:rFonts w:ascii="Arial" w:hAnsi="Arial" w:cs="Arial" w:eastAsia="Arial"/>
          <w:spacing w:val="-3"/>
          <w:w w:val="99"/>
          <w:sz w:val="18"/>
          <w:szCs w:val="18"/>
        </w:rPr>
        <w:t>M</w:t>
      </w:r>
      <w:r>
        <w:rPr>
          <w:rFonts w:ascii="Arial" w:hAnsi="Arial" w:cs="Arial" w:eastAsia="Arial"/>
          <w:spacing w:val="3"/>
          <w:w w:val="99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N</w:t>
      </w:r>
      <w:r>
        <w:rPr>
          <w:rFonts w:ascii="Arial" w:hAnsi="Arial" w:cs="Arial" w:eastAsia="Arial"/>
          <w:spacing w:val="-8"/>
          <w:w w:val="99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N</w:t>
      </w:r>
      <w:r>
        <w:rPr>
          <w:rFonts w:ascii="Arial" w:hAnsi="Arial" w:cs="Arial" w:eastAsia="Arial"/>
          <w:spacing w:val="2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ICE</w:t>
      </w:r>
      <w:r>
        <w:rPr>
          <w:rFonts w:ascii="Arial" w:hAnsi="Arial" w:cs="Arial" w:eastAsia="Arial"/>
          <w:spacing w:val="7"/>
          <w:w w:val="99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2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AL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IC</w:t>
      </w:r>
      <w:r>
        <w:rPr>
          <w:rFonts w:ascii="Arial" w:hAnsi="Arial" w:cs="Arial" w:eastAsia="Arial"/>
          <w:spacing w:val="3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ERENCE</w:t>
      </w:r>
      <w:r>
        <w:rPr>
          <w:rFonts w:ascii="Arial" w:hAnsi="Arial" w:cs="Arial" w:eastAsia="Arial"/>
          <w:spacing w:val="-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DESI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99"/>
          <w:sz w:val="18"/>
          <w:szCs w:val="18"/>
        </w:rPr>
        <w:t>C</w:t>
      </w:r>
      <w:r>
        <w:rPr>
          <w:rFonts w:ascii="Arial" w:hAnsi="Arial" w:cs="Arial" w:eastAsia="Arial"/>
          <w:spacing w:val="10"/>
          <w:w w:val="99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SUPP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RT</w:t>
      </w:r>
      <w:r>
        <w:rPr>
          <w:rFonts w:ascii="Arial" w:hAnsi="Arial" w:cs="Arial" w:eastAsia="Arial"/>
          <w:spacing w:val="-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99"/>
          <w:sz w:val="18"/>
          <w:szCs w:val="18"/>
        </w:rPr>
        <w:t>C</w:t>
      </w:r>
      <w:r>
        <w:rPr>
          <w:rFonts w:ascii="Arial" w:hAnsi="Arial" w:cs="Arial" w:eastAsia="Arial"/>
          <w:spacing w:val="5"/>
          <w:w w:val="99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SUBS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ANCE</w:t>
      </w:r>
      <w:r>
        <w:rPr>
          <w:rFonts w:ascii="Arial" w:hAnsi="Arial" w:cs="Arial" w:eastAsia="Arial"/>
          <w:spacing w:val="-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99"/>
          <w:sz w:val="18"/>
          <w:szCs w:val="18"/>
        </w:rPr>
        <w:t>C</w:t>
      </w:r>
      <w:r>
        <w:rPr>
          <w:rFonts w:ascii="Arial" w:hAnsi="Arial" w:cs="Arial" w:eastAsia="Arial"/>
          <w:spacing w:val="2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99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IANCE</w:t>
      </w:r>
      <w:r>
        <w:rPr>
          <w:rFonts w:ascii="Arial" w:hAnsi="Arial" w:cs="Arial" w:eastAsia="Arial"/>
          <w:spacing w:val="-18"/>
          <w:w w:val="99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line="206" w:lineRule="exact" w:after="0"/>
        <w:jc w:val="left"/>
        <w:rPr>
          <w:rFonts w:ascii="Arial" w:hAnsi="Arial" w:cs="Arial" w:eastAsia="Arial"/>
          <w:sz w:val="18"/>
          <w:szCs w:val="18"/>
        </w:rPr>
        <w:sectPr>
          <w:headerReference w:type="default" r:id="rId44"/>
          <w:footerReference w:type="default" r:id="rId45"/>
          <w:pgSz w:w="12240" w:h="15840"/>
          <w:pgMar w:header="216" w:footer="993" w:top="1800" w:bottom="1180" w:left="700" w:right="900"/>
          <w:pgNumType w:start="2"/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tabs>
          <w:tab w:pos="10380" w:val="left"/>
        </w:tabs>
        <w:spacing w:before="0" w:after="0" w:line="240" w:lineRule="auto"/>
        <w:ind w:left="20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268AE"/>
          <w:w w:val="99"/>
          <w:sz w:val="24"/>
          <w:szCs w:val="24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F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G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U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S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  <w:u w:val="single" w:color="2268AE"/>
        </w:rPr>
        <w:tab/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</w:r>
      <w:r>
        <w:rPr>
          <w:rFonts w:ascii="Arial" w:hAnsi="Arial" w:cs="Arial" w:eastAsia="Arial"/>
          <w:color w:val="000000"/>
          <w:spacing w:val="0"/>
          <w:w w:val="100"/>
          <w:sz w:val="24"/>
          <w:szCs w:val="24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m</w:t>
      </w:r>
      <w:r>
        <w:rPr>
          <w:rFonts w:ascii="Arial" w:hAnsi="Arial" w:cs="Arial" w:eastAsia="Arial"/>
          <w:spacing w:val="-3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tabs>
          <w:tab w:pos="4780" w:val="left"/>
        </w:tabs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Err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R</w:t>
      </w:r>
      <w:r>
        <w:rPr>
          <w:rFonts w:ascii="Arial" w:hAnsi="Arial" w:cs="Arial" w:eastAsia="Arial"/>
          <w:spacing w:val="-1"/>
          <w:w w:val="100"/>
          <w:position w:val="0"/>
          <w:sz w:val="12"/>
          <w:szCs w:val="12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F</w:t>
      </w:r>
      <w:r>
        <w:rPr>
          <w:rFonts w:ascii="Arial" w:hAnsi="Arial" w:cs="Arial" w:eastAsia="Arial"/>
          <w:spacing w:val="15"/>
          <w:w w:val="100"/>
          <w:position w:val="0"/>
          <w:sz w:val="12"/>
          <w:szCs w:val="12"/>
        </w:rPr>
        <w:t> 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.</w:t>
      </w:r>
      <w:r>
        <w:rPr>
          <w:rFonts w:ascii="Arial" w:hAnsi="Arial" w:cs="Arial" w:eastAsia="Arial"/>
          <w:spacing w:val="-4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J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ab/>
      </w:r>
      <w:r>
        <w:rPr>
          <w:rFonts w:ascii="Arial" w:hAnsi="Arial" w:cs="Arial" w:eastAsia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re</w:t>
      </w:r>
      <w:r>
        <w:rPr>
          <w:rFonts w:ascii="Arial" w:hAnsi="Arial" w:cs="Arial" w:eastAsia="Arial"/>
          <w:spacing w:val="-18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........................................................................................</w:t>
      </w:r>
      <w:r>
        <w:rPr>
          <w:rFonts w:ascii="Arial" w:hAnsi="Arial" w:cs="Arial" w:eastAsia="Arial"/>
          <w:spacing w:val="12"/>
          <w:w w:val="100"/>
          <w:position w:val="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</w:r>
    </w:p>
    <w:p>
      <w:pPr>
        <w:spacing w:before="0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VDD5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J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1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4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-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VDD5</w:t>
      </w:r>
      <w:r>
        <w:rPr>
          <w:rFonts w:ascii="Arial" w:hAnsi="Arial" w:cs="Arial" w:eastAsia="Arial"/>
          <w:spacing w:val="-4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.</w:t>
      </w:r>
      <w:r>
        <w:rPr>
          <w:rFonts w:ascii="Arial" w:hAnsi="Arial" w:cs="Arial" w:eastAsia="Arial"/>
          <w:spacing w:val="-4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IN</w:t>
      </w:r>
      <w:r>
        <w:rPr>
          <w:rFonts w:ascii="Arial" w:hAnsi="Arial" w:cs="Arial" w:eastAsia="Arial"/>
          <w:spacing w:val="8"/>
          <w:w w:val="100"/>
          <w:position w:val="0"/>
          <w:sz w:val="12"/>
          <w:szCs w:val="12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..................................................................................................................................................................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12"/>
          <w:w w:val="100"/>
          <w:position w:val="1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</w:r>
    </w:p>
    <w:p>
      <w:pPr>
        <w:spacing w:before="0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DC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J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...................................................................................................................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6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D</w:t>
      </w:r>
      <w:r>
        <w:rPr>
          <w:rFonts w:ascii="Arial" w:hAnsi="Arial" w:cs="Arial" w:eastAsia="Arial"/>
          <w:spacing w:val="-1"/>
          <w:w w:val="100"/>
          <w:position w:val="0"/>
          <w:sz w:val="12"/>
          <w:szCs w:val="12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ON</w:t>
      </w:r>
      <w:r>
        <w:rPr>
          <w:rFonts w:ascii="Arial" w:hAnsi="Arial" w:cs="Arial" w:eastAsia="Arial"/>
          <w:spacing w:val="13"/>
          <w:w w:val="100"/>
          <w:position w:val="0"/>
          <w:sz w:val="12"/>
          <w:szCs w:val="12"/>
        </w:rPr>
        <w:t> 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.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re</w:t>
      </w:r>
      <w:r>
        <w:rPr>
          <w:rFonts w:ascii="Arial" w:hAnsi="Arial" w:cs="Arial" w:eastAsia="Arial"/>
          <w:spacing w:val="-9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@</w:t>
      </w:r>
      <w:r>
        <w:rPr>
          <w:rFonts w:ascii="Arial" w:hAnsi="Arial" w:cs="Arial" w:eastAsia="Arial"/>
          <w:spacing w:val="-2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3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5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0</w:t>
      </w:r>
      <w:r>
        <w:rPr>
          <w:rFonts w:ascii="Arial" w:hAnsi="Arial" w:cs="Arial" w:eastAsia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A,</w:t>
      </w:r>
      <w:r>
        <w:rPr>
          <w:rFonts w:ascii="Arial" w:hAnsi="Arial" w:cs="Arial" w:eastAsia="Arial"/>
          <w:spacing w:val="-8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4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8</w:t>
      </w:r>
      <w:r>
        <w:rPr>
          <w:rFonts w:ascii="Arial" w:hAnsi="Arial" w:cs="Arial" w:eastAsia="Arial"/>
          <w:spacing w:val="-2"/>
          <w:w w:val="100"/>
          <w:position w:val="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12"/>
          <w:w w:val="100"/>
          <w:position w:val="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9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</w:r>
    </w:p>
    <w:p>
      <w:pPr>
        <w:spacing w:before="0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7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SC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1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-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4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spacing w:val="-2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DD</w:t>
      </w:r>
      <w:r>
        <w:rPr>
          <w:rFonts w:ascii="Arial" w:hAnsi="Arial" w:cs="Arial" w:eastAsia="Arial"/>
          <w:spacing w:val="14"/>
          <w:w w:val="100"/>
          <w:position w:val="0"/>
          <w:sz w:val="12"/>
          <w:szCs w:val="12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d</w:t>
      </w:r>
      <w:r>
        <w:rPr>
          <w:rFonts w:ascii="Arial" w:hAnsi="Arial" w:cs="Arial" w:eastAsia="Arial"/>
          <w:spacing w:val="-3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n</w:t>
      </w:r>
      <w:r>
        <w:rPr>
          <w:rFonts w:ascii="Arial" w:hAnsi="Arial" w:cs="Arial" w:eastAsia="Arial"/>
          <w:spacing w:val="-1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.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99"/>
          <w:position w:val="1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99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99"/>
          <w:position w:val="1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99"/>
          <w:position w:val="1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99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99"/>
          <w:position w:val="1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99"/>
          <w:position w:val="1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99"/>
          <w:position w:val="1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99"/>
          <w:position w:val="1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99"/>
          <w:position w:val="1"/>
          <w:sz w:val="18"/>
          <w:szCs w:val="18"/>
        </w:rPr>
        <w:t>re</w:t>
      </w:r>
      <w:r>
        <w:rPr>
          <w:rFonts w:ascii="Arial" w:hAnsi="Arial" w:cs="Arial" w:eastAsia="Arial"/>
          <w:spacing w:val="-25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....................................................................................................................</w:t>
      </w:r>
      <w:r>
        <w:rPr>
          <w:rFonts w:ascii="Arial" w:hAnsi="Arial" w:cs="Arial" w:eastAsia="Arial"/>
          <w:spacing w:val="12"/>
          <w:w w:val="100"/>
          <w:position w:val="1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9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</w:r>
    </w:p>
    <w:p>
      <w:pPr>
        <w:spacing w:before="0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1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DD</w:t>
      </w:r>
      <w:r>
        <w:rPr>
          <w:rFonts w:ascii="Arial" w:hAnsi="Arial" w:cs="Arial" w:eastAsia="Arial"/>
          <w:spacing w:val="14"/>
          <w:w w:val="100"/>
          <w:position w:val="0"/>
          <w:sz w:val="12"/>
          <w:szCs w:val="1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NDRV</w:t>
      </w:r>
      <w:r>
        <w:rPr>
          <w:rFonts w:ascii="Arial" w:hAnsi="Arial" w:cs="Arial" w:eastAsia="Arial"/>
          <w:spacing w:val="-4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.</w:t>
      </w:r>
      <w:r>
        <w:rPr>
          <w:rFonts w:ascii="Arial" w:hAnsi="Arial" w:cs="Arial" w:eastAsia="Arial"/>
          <w:spacing w:val="-4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99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99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99"/>
          <w:position w:val="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99"/>
          <w:position w:val="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99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99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99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99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99"/>
          <w:position w:val="0"/>
          <w:sz w:val="18"/>
          <w:szCs w:val="18"/>
        </w:rPr>
        <w:t>u</w:t>
      </w:r>
      <w:r>
        <w:rPr>
          <w:rFonts w:ascii="Arial" w:hAnsi="Arial" w:cs="Arial" w:eastAsia="Arial"/>
          <w:spacing w:val="-2"/>
          <w:w w:val="99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99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-28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position w:val="0"/>
          <w:sz w:val="18"/>
          <w:szCs w:val="18"/>
        </w:rPr>
        <w:t>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</w:r>
    </w:p>
    <w:p>
      <w:pPr>
        <w:spacing w:before="0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2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99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re</w:t>
      </w:r>
      <w:r>
        <w:rPr>
          <w:rFonts w:ascii="Arial" w:hAnsi="Arial" w:cs="Arial" w:eastAsia="Arial"/>
          <w:spacing w:val="-3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VDD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/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VDD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/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/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DET</w:t>
      </w:r>
      <w:r>
        <w:rPr>
          <w:rFonts w:ascii="Arial" w:hAnsi="Arial" w:cs="Arial" w:eastAsia="Arial"/>
          <w:spacing w:val="-1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DC-DC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Eff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2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6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Eff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d</w:t>
      </w:r>
      <w:r>
        <w:rPr>
          <w:rFonts w:ascii="Arial" w:hAnsi="Arial" w:cs="Arial" w:eastAsia="Arial"/>
          <w:spacing w:val="-3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7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11"/>
          <w:w w:val="99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5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DC-DC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Eff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2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Eff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d</w:t>
      </w:r>
      <w:r>
        <w:rPr>
          <w:rFonts w:ascii="Arial" w:hAnsi="Arial" w:cs="Arial" w:eastAsia="Arial"/>
          <w:spacing w:val="-3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11"/>
          <w:w w:val="99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DC-DC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Eff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2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Eff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d</w:t>
      </w:r>
      <w:r>
        <w:rPr>
          <w:rFonts w:ascii="Arial" w:hAnsi="Arial" w:cs="Arial" w:eastAsia="Arial"/>
          <w:spacing w:val="-3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99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6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99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11"/>
          <w:w w:val="99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7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IEEE®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-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/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6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7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2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r-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8"/>
          <w:w w:val="99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a</w:t>
      </w:r>
      <w:r>
        <w:rPr>
          <w:rFonts w:ascii="Arial" w:hAnsi="Arial" w:cs="Arial" w:eastAsia="Arial"/>
          <w:spacing w:val="-3"/>
          <w:w w:val="99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r</w:t>
      </w:r>
      <w:r>
        <w:rPr>
          <w:rFonts w:ascii="Arial" w:hAnsi="Arial" w:cs="Arial" w:eastAsia="Arial"/>
          <w:spacing w:val="9"/>
          <w:w w:val="99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DE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99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99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11"/>
          <w:w w:val="99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-Ef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1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DC-DC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rt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r</w:t>
      </w:r>
      <w:r>
        <w:rPr>
          <w:rFonts w:ascii="Arial" w:hAnsi="Arial" w:cs="Arial" w:eastAsia="Arial"/>
          <w:spacing w:val="-18"/>
          <w:w w:val="99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6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BUCK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-DC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rt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r</w:t>
      </w:r>
      <w:r>
        <w:rPr>
          <w:rFonts w:ascii="Arial" w:hAnsi="Arial" w:cs="Arial" w:eastAsia="Arial"/>
          <w:spacing w:val="-15"/>
          <w:w w:val="99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6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2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PCB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(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99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)</w:t>
      </w:r>
      <w:r>
        <w:rPr>
          <w:rFonts w:ascii="Arial" w:hAnsi="Arial" w:cs="Arial" w:eastAsia="Arial"/>
          <w:spacing w:val="-3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7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tabs>
          <w:tab w:pos="10380" w:val="left"/>
        </w:tabs>
        <w:spacing w:before="0" w:after="0" w:line="240" w:lineRule="auto"/>
        <w:ind w:left="20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268AE"/>
          <w:w w:val="99"/>
          <w:sz w:val="24"/>
          <w:szCs w:val="24"/>
        </w:rPr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B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L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S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  <w:u w:val="single" w:color="2268AE"/>
        </w:rPr>
        <w:tab/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</w:r>
      <w:r>
        <w:rPr>
          <w:rFonts w:ascii="Arial" w:hAnsi="Arial" w:cs="Arial" w:eastAsia="Arial"/>
          <w:color w:val="000000"/>
          <w:spacing w:val="0"/>
          <w:w w:val="100"/>
          <w:sz w:val="24"/>
          <w:szCs w:val="24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s</w:t>
      </w:r>
      <w:r>
        <w:rPr>
          <w:rFonts w:ascii="Arial" w:hAnsi="Arial" w:cs="Arial" w:eastAsia="Arial"/>
          <w:spacing w:val="-3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te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s</w:t>
      </w:r>
      <w:r>
        <w:rPr>
          <w:rFonts w:ascii="Arial" w:hAnsi="Arial" w:cs="Arial" w:eastAsia="Arial"/>
          <w:spacing w:val="-2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2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c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s</w:t>
      </w:r>
      <w:r>
        <w:rPr>
          <w:rFonts w:ascii="Arial" w:hAnsi="Arial" w:cs="Arial" w:eastAsia="Arial"/>
          <w:spacing w:val="-9"/>
          <w:w w:val="99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6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c</w:t>
      </w:r>
      <w:r>
        <w:rPr>
          <w:rFonts w:ascii="Arial" w:hAnsi="Arial" w:cs="Arial" w:eastAsia="Arial"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s</w:t>
      </w:r>
      <w:r>
        <w:rPr>
          <w:rFonts w:ascii="Arial" w:hAnsi="Arial" w:cs="Arial" w:eastAsia="Arial"/>
          <w:spacing w:val="-3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7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6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2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7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DET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DE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n</w:t>
      </w:r>
      <w:r>
        <w:rPr>
          <w:rFonts w:ascii="Arial" w:hAnsi="Arial" w:cs="Arial" w:eastAsia="Arial"/>
          <w:spacing w:val="-19"/>
          <w:w w:val="99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n</w:t>
      </w:r>
      <w:r>
        <w:rPr>
          <w:rFonts w:ascii="Arial" w:hAnsi="Arial" w:cs="Arial" w:eastAsia="Arial"/>
          <w:spacing w:val="-3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</w:t>
      </w:r>
      <w:r>
        <w:rPr>
          <w:rFonts w:ascii="Arial" w:hAnsi="Arial" w:cs="Arial" w:eastAsia="Arial"/>
          <w:spacing w:val="-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line="206" w:lineRule="exact" w:after="0"/>
        <w:jc w:val="left"/>
        <w:rPr>
          <w:rFonts w:ascii="Arial" w:hAnsi="Arial" w:cs="Arial" w:eastAsia="Arial"/>
          <w:sz w:val="18"/>
          <w:szCs w:val="18"/>
        </w:rPr>
        <w:sectPr>
          <w:pgSz w:w="12240" w:h="15840"/>
          <w:pgMar w:header="216" w:footer="993" w:top="1800" w:bottom="1180" w:left="700" w:right="900"/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tabs>
          <w:tab w:pos="10380" w:val="left"/>
        </w:tabs>
        <w:spacing w:before="0" w:after="0" w:line="240" w:lineRule="auto"/>
        <w:ind w:left="20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268AE"/>
          <w:w w:val="99"/>
          <w:sz w:val="24"/>
          <w:szCs w:val="24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N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7"/>
          <w:w w:val="100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7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S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S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G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N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M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N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S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6"/>
          <w:w w:val="100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6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N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D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7"/>
          <w:w w:val="100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7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D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S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  <w:t>C</w:t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N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S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  <w:u w:val="single" w:color="2268AE"/>
        </w:rPr>
        <w:tab/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</w:r>
      <w:r>
        <w:rPr>
          <w:rFonts w:ascii="Arial" w:hAnsi="Arial" w:cs="Arial" w:eastAsia="Arial"/>
          <w:color w:val="000000"/>
          <w:spacing w:val="0"/>
          <w:w w:val="100"/>
          <w:sz w:val="24"/>
          <w:szCs w:val="24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b/>
          <w:bCs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Pin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Di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30" w:after="0" w:line="240" w:lineRule="auto"/>
        <w:ind w:left="308" w:right="-20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225.479996pt;margin-top:-148.578308pt;width:153.480pt;height:193.2pt;mso-position-horizontal-relative:page;mso-position-vertical-relative:paragraph;z-index:-9159" coordorigin="4510,-2972" coordsize="3070,3864">
            <v:group style="position:absolute;left:5119;top:-2470;width:1807;height:1670" coordorigin="5119,-2470" coordsize="1807,1670">
              <v:shape style="position:absolute;left:5119;top:-2470;width:1807;height:1670" coordorigin="5119,-2470" coordsize="1807,1670" path="m5119,-800l6926,-800,6926,-2470,5119,-2470,5119,-800xe" filled="t" fillcolor="#FFFFCC" stroked="f">
                <v:path arrowok="t"/>
                <v:fill/>
              </v:shape>
            </v:group>
            <v:group style="position:absolute;left:5119;top:-2470;width:1807;height:1670" coordorigin="5119,-2470" coordsize="1807,1670">
              <v:shape style="position:absolute;left:5119;top:-2470;width:1807;height:1670" coordorigin="5119,-2470" coordsize="1807,1670" path="m5119,-800l6926,-800,6926,-2470,5119,-2470,5119,-800xe" filled="f" stroked="t" strokeweight=".284124pt" strokecolor="#000000">
                <v:path arrowok="t"/>
              </v:shape>
            </v:group>
            <v:group style="position:absolute;left:5192;top:-2362;width:105;height:103" coordorigin="5192,-2362" coordsize="105,103">
              <v:shape style="position:absolute;left:5192;top:-2362;width:105;height:103" coordorigin="5192,-2362" coordsize="105,103" path="m5260,-2362l5233,-2360,5212,-2351,5199,-2337,5192,-2320,5196,-2294,5206,-2275,5223,-2263,5243,-2259,5265,-2263,5283,-2275,5294,-2294,5297,-2312,5292,-2333,5279,-2351,5260,-2362xe" filled="t" fillcolor="#000000" stroked="f">
                <v:path arrowok="t"/>
                <v:fill/>
              </v:shape>
            </v:group>
            <v:group style="position:absolute;left:5192;top:-2362;width:105;height:103" coordorigin="5192,-2362" coordsize="105,103">
              <v:shape style="position:absolute;left:5192;top:-2362;width:105;height:103" coordorigin="5192,-2362" coordsize="105,103" path="m5297,-2312l5292,-2333,5279,-2351,5260,-2362,5233,-2360,5212,-2351,5199,-2337,5192,-2320,5196,-2294,5206,-2275,5223,-2263,5243,-2259,5265,-2263,5283,-2275,5294,-2294,5297,-2312xe" filled="f" stroked="t" strokeweight=".284124pt" strokecolor="#000000">
                <v:path arrowok="t"/>
              </v:shape>
              <v:shape style="position:absolute;left:4510;top:-1920;width:307;height:302" type="#_x0000_t75">
                <v:imagedata r:id="rId46" o:title=""/>
              </v:shape>
              <v:shape style="position:absolute;left:4812;top:-1923;width:259;height:317" type="#_x0000_t75">
                <v:imagedata r:id="rId47" o:title=""/>
              </v:shape>
              <v:shape style="position:absolute;left:4939;top:-1649;width:154;height:238" type="#_x0000_t75">
                <v:imagedata r:id="rId48" o:title=""/>
              </v:shape>
              <v:shape style="position:absolute;left:5196;top:-2172;width:82;height:1363" type="#_x0000_t75">
                <v:imagedata r:id="rId49" o:title=""/>
              </v:shape>
              <v:shape style="position:absolute;left:4584;top:-1390;width:307;height:302" type="#_x0000_t75">
                <v:imagedata r:id="rId50" o:title=""/>
              </v:shape>
              <v:shape style="position:absolute;left:4886;top:-1390;width:185;height:302" type="#_x0000_t75">
                <v:imagedata r:id="rId51" o:title=""/>
              </v:shape>
              <v:shape style="position:absolute;left:4774;top:-1109;width:307;height:317" type="#_x0000_t75">
                <v:imagedata r:id="rId52" o:title=""/>
              </v:shape>
              <v:shape style="position:absolute;left:5443;top:-756;width:115;height:900" type="#_x0000_t75">
                <v:imagedata r:id="rId53" o:title=""/>
              </v:shape>
              <v:shape style="position:absolute;left:6533;top:-980;width:115;height:410" type="#_x0000_t75">
                <v:imagedata r:id="rId54" o:title=""/>
              </v:shape>
              <v:shape style="position:absolute;left:6977;top:-2172;width:192;height:317" type="#_x0000_t75">
                <v:imagedata r:id="rId55" o:title=""/>
              </v:shape>
              <v:shape style="position:absolute;left:5998;top:-677;width:115;height:878" type="#_x0000_t75">
                <v:imagedata r:id="rId56" o:title=""/>
              </v:shape>
              <v:shape style="position:absolute;left:6000;top:-905;width:115;height:346" type="#_x0000_t75">
                <v:imagedata r:id="rId57" o:title=""/>
              </v:shape>
              <v:shape style="position:absolute;left:6754;top:-1923;width:154;height:295" type="#_x0000_t75">
                <v:imagedata r:id="rId58" o:title=""/>
              </v:shape>
              <v:shape style="position:absolute;left:6984;top:-1109;width:595;height:317" type="#_x0000_t75">
                <v:imagedata r:id="rId59" o:title=""/>
              </v:shape>
              <v:shape style="position:absolute;left:6972;top:-1654;width:422;height:317" type="#_x0000_t75">
                <v:imagedata r:id="rId60" o:title=""/>
              </v:shape>
              <v:shape style="position:absolute;left:6012;top:-2424;width:115;height:410" type="#_x0000_t75">
                <v:imagedata r:id="rId61" o:title=""/>
              </v:shape>
              <v:shape style="position:absolute;left:6550;top:-2919;width:115;height:1166" type="#_x0000_t75">
                <v:imagedata r:id="rId62" o:title=""/>
              </v:shape>
              <v:shape style="position:absolute;left:6288;top:-2424;width:115;height:410" type="#_x0000_t75">
                <v:imagedata r:id="rId63" o:title=""/>
              </v:shape>
              <v:shape style="position:absolute;left:6566;top:-2424;width:115;height:410" type="#_x0000_t75">
                <v:imagedata r:id="rId64" o:title=""/>
              </v:shape>
              <v:shape style="position:absolute;left:5978;top:-2868;width:115;height:1015" type="#_x0000_t75">
                <v:imagedata r:id="rId65" o:title=""/>
              </v:shape>
              <v:shape style="position:absolute;left:6972;top:-1923;width:288;height:317" type="#_x0000_t75">
                <v:imagedata r:id="rId66" o:title=""/>
              </v:shape>
              <v:shape style="position:absolute;left:6266;top:-2784;width:115;height:842" type="#_x0000_t75">
                <v:imagedata r:id="rId67" o:title=""/>
              </v:shape>
              <v:shape style="position:absolute;left:5753;top:-2415;width:115;height:410" type="#_x0000_t75">
                <v:imagedata r:id="rId68" o:title=""/>
              </v:shape>
              <v:shape style="position:absolute;left:6756;top:-1649;width:134;height:557" type="#_x0000_t75">
                <v:imagedata r:id="rId69" o:title=""/>
              </v:shape>
              <v:shape style="position:absolute;left:6756;top:-1100;width:115;height:295" type="#_x0000_t75">
                <v:imagedata r:id="rId70" o:title=""/>
              </v:shape>
              <v:shape style="position:absolute;left:5722;top:-908;width:120;height:1051" type="#_x0000_t75">
                <v:imagedata r:id="rId71" o:title=""/>
              </v:shape>
              <v:shape style="position:absolute;left:6754;top:-2168;width:154;height:295" type="#_x0000_t75">
                <v:imagedata r:id="rId72" o:title=""/>
              </v:shape>
              <v:shape style="position:absolute;left:6982;top:-1385;width:173;height:302" type="#_x0000_t75">
                <v:imagedata r:id="rId73" o:title=""/>
              </v:shape>
              <v:shape style="position:absolute;left:4942;top:-2146;width:154;height:238" type="#_x0000_t75">
                <v:imagedata r:id="rId74" o:title=""/>
              </v:shape>
              <v:shape style="position:absolute;left:5470;top:-2662;width:96;height:425" type="#_x0000_t75">
                <v:imagedata r:id="rId75" o:title=""/>
              </v:shape>
              <v:shape style="position:absolute;left:5448;top:-2415;width:115;height:439" type="#_x0000_t75">
                <v:imagedata r:id="rId76" o:title=""/>
              </v:shape>
              <v:shape style="position:absolute;left:5462;top:-896;width:115;height:202" type="#_x0000_t75">
                <v:imagedata r:id="rId77" o:title=""/>
              </v:shape>
              <v:shape style="position:absolute;left:6283;top:-900;width:122;height:1634" type="#_x0000_t75">
                <v:imagedata r:id="rId78" o:title=""/>
              </v:shape>
              <v:shape style="position:absolute;left:6538;top:-749;width:115;height:1642" type="#_x0000_t75">
                <v:imagedata r:id="rId79" o:title=""/>
              </v:shape>
              <v:shape style="position:absolute;left:5731;top:-2972;width:115;height:1397" type="#_x0000_t75">
                <v:imagedata r:id="rId80" o:title=""/>
              </v:shape>
            </v:group>
            <v:group style="position:absolute;left:5407;top:-2158;width:1207;height:1063" coordorigin="5407,-2158" coordsize="1207,1063">
              <v:shape style="position:absolute;left:5407;top:-2158;width:1207;height:1063" coordorigin="5407,-2158" coordsize="1207,1063" path="m5407,-1095l6614,-1095,6614,-2158,5407,-2158,5407,-1095xe" filled="f" stroked="t" strokeweight=".284124pt" strokecolor="#000000">
                <v:path arrowok="t"/>
                <v:stroke dashstyle="longDash"/>
              </v:shape>
              <v:shape style="position:absolute;left:5892;top:-1808;width:250;height:252" type="#_x0000_t75">
                <v:imagedata r:id="rId81" o:title=""/>
              </v:shape>
              <v:shape style="position:absolute;left:5474;top:-1673;width:1082;height:302" type="#_x0000_t75">
                <v:imagedata r:id="rId82" o:title=""/>
              </v:shape>
              <v:shape style="position:absolute;left:4810;top:-2758;width:230;height:389" type="#_x0000_t75">
                <v:imagedata r:id="rId83" o:title=""/>
              </v:shape>
              <v:shape style="position:absolute;left:4781;top:-2588;width:307;height:310" type="#_x0000_t75">
                <v:imagedata r:id="rId84" o:title=""/>
              </v:shape>
            </v:group>
            <v:group style="position:absolute;left:5942;top:-1457;width:144;height:2" coordorigin="5942,-1457" coordsize="144,2">
              <v:shape style="position:absolute;left:5942;top:-1457;width:144;height:2" coordorigin="5942,-1457" coordsize="144,0" path="m5942,-1457l6086,-1457e" filled="f" stroked="t" strokeweight=".284124pt" strokecolor="#000000">
                <v:path arrowok="t"/>
              </v:shape>
            </v:group>
            <v:group style="position:absolute;left:5966;top:-1433;width:96;height:2" coordorigin="5966,-1433" coordsize="96,2">
              <v:shape style="position:absolute;left:5966;top:-1433;width:96;height:2" coordorigin="5966,-1433" coordsize="96,0" path="m5966,-1433l6062,-1433e" filled="f" stroked="t" strokeweight=".284124pt" strokecolor="#000000">
                <v:path arrowok="t"/>
              </v:shape>
            </v:group>
            <v:group style="position:absolute;left:5990;top:-1409;width:48;height:2" coordorigin="5990,-1409" coordsize="48,2">
              <v:shape style="position:absolute;left:5990;top:-1409;width:48;height:2" coordorigin="5990,-1409" coordsize="48,0" path="m5990,-1409l6038,-1409e" filled="f" stroked="t" strokeweight=".284124pt" strokecolor="#000000">
                <v:path arrowok="t"/>
              </v:shape>
            </v:group>
            <v:group style="position:absolute;left:6014;top:-1539;width:2;height:82" coordorigin="6014,-1539" coordsize="2,82">
              <v:shape style="position:absolute;left:6014;top:-1539;width:2;height:82" coordorigin="6014,-1539" coordsize="0,82" path="m6014,-1457l6014,-1539e" filled="f" stroked="t" strokeweight=".284124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cs="Arial" w:eastAsia="Arial"/>
          <w:b/>
          <w:bCs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tbl>
      <w:tblPr>
        <w:tblW w:w="0" w:type="auto"/>
        <w:jc w:val="left"/>
        <w:tblInd w:w="16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235" w:hRule="exact"/>
        </w:trPr>
        <w:tc>
          <w:tcPr>
            <w:tcW w:w="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29" w:lineRule="exact"/>
              <w:ind w:left="208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6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29" w:lineRule="exact"/>
              <w:ind w:left="191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I/O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0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29" w:lineRule="exact"/>
              <w:ind w:left="370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Na</w:t>
            </w:r>
            <w:r>
              <w:rPr>
                <w:rFonts w:ascii="Arial" w:hAnsi="Arial" w:cs="Arial" w:eastAsia="Arial"/>
                <w:spacing w:val="5"/>
                <w:w w:val="100"/>
                <w:sz w:val="20"/>
                <w:szCs w:val="20"/>
              </w:rPr>
              <w:t>m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78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29" w:lineRule="exact"/>
              <w:ind w:left="3383" w:right="3334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0"/>
                <w:szCs w:val="20"/>
              </w:rPr>
              <w:t>De</w:t>
            </w:r>
            <w:r>
              <w:rPr>
                <w:rFonts w:ascii="Arial" w:hAnsi="Arial" w:cs="Arial" w:eastAsia="Arial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Arial" w:hAnsi="Arial" w:cs="Arial" w:eastAsia="Arial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Arial" w:hAnsi="Arial" w:cs="Arial" w:eastAsia="Arial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0"/>
                <w:w w:val="99"/>
                <w:sz w:val="20"/>
                <w:szCs w:val="20"/>
              </w:rPr>
              <w:t>pt</w:t>
            </w:r>
            <w:r>
              <w:rPr>
                <w:rFonts w:ascii="Arial" w:hAnsi="Arial" w:cs="Arial" w:eastAsia="Arial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0"/>
                <w:w w:val="99"/>
                <w:sz w:val="20"/>
                <w:szCs w:val="20"/>
              </w:rPr>
              <w:t>on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88" w:hRule="exact"/>
        </w:trPr>
        <w:tc>
          <w:tcPr>
            <w:tcW w:w="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316" w:right="15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0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596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78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24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No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6" w:hRule="exact"/>
        </w:trPr>
        <w:tc>
          <w:tcPr>
            <w:tcW w:w="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31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0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332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VDD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78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24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88" w:hRule="exact"/>
        </w:trPr>
        <w:tc>
          <w:tcPr>
            <w:tcW w:w="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316" w:right="15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0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596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78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24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No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413" w:hRule="exact"/>
        </w:trPr>
        <w:tc>
          <w:tcPr>
            <w:tcW w:w="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31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0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375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VDD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78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3" w:after="0" w:line="206" w:lineRule="exact"/>
              <w:ind w:left="247" w:right="223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x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q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re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r.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88" w:hRule="exact"/>
        </w:trPr>
        <w:tc>
          <w:tcPr>
            <w:tcW w:w="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31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0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49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ND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78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24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9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ND)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22" w:hRule="exact"/>
        </w:trPr>
        <w:tc>
          <w:tcPr>
            <w:tcW w:w="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6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31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0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49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ND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78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24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9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ND)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6" w:hRule="exact"/>
        </w:trPr>
        <w:tc>
          <w:tcPr>
            <w:tcW w:w="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7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16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0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161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ND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78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139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9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ND)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193" w:hRule="exact"/>
        </w:trPr>
        <w:tc>
          <w:tcPr>
            <w:tcW w:w="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309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0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452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VDD5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78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24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ts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-1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576" w:hRule="exact"/>
        </w:trPr>
        <w:tc>
          <w:tcPr>
            <w:tcW w:w="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31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0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365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RCURR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78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24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ts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-AF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(f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  <w:p>
            <w:pPr>
              <w:spacing w:before="0" w:after="0" w:line="206" w:lineRule="exact"/>
              <w:ind w:left="24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).</w:t>
            </w:r>
            <w:r>
              <w:rPr>
                <w:rFonts w:ascii="Arial" w:hAnsi="Arial" w:cs="Arial" w:eastAsia="Arial"/>
                <w:spacing w:val="-1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-AT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(f</w:t>
            </w:r>
            <w:r>
              <w:rPr>
                <w:rFonts w:ascii="Arial" w:hAnsi="Arial" w:cs="Arial" w:eastAsia="Arial"/>
                <w:spacing w:val="3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).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86" w:hRule="exact"/>
        </w:trPr>
        <w:tc>
          <w:tcPr>
            <w:tcW w:w="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31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0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332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ASS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78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24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622" w:hRule="exact"/>
        </w:trPr>
        <w:tc>
          <w:tcPr>
            <w:tcW w:w="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31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0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310" w:right="-53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78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3" w:after="0" w:line="206" w:lineRule="exact"/>
              <w:ind w:left="247" w:right="26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-9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8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DE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ET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DC-DC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It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ND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  <w:p>
            <w:pPr>
              <w:spacing w:before="0" w:after="0" w:line="206" w:lineRule="exact"/>
              <w:ind w:left="24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86" w:hRule="exact"/>
        </w:trPr>
        <w:tc>
          <w:tcPr>
            <w:tcW w:w="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31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0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57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78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24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DC-DC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9" w:hRule="exact"/>
        </w:trPr>
        <w:tc>
          <w:tcPr>
            <w:tcW w:w="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31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0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421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78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24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DC-DC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rk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86" w:hRule="exact"/>
        </w:trPr>
        <w:tc>
          <w:tcPr>
            <w:tcW w:w="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31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0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50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CSS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78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24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DC-DC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t-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rt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9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(r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q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).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6" w:hRule="exact"/>
        </w:trPr>
        <w:tc>
          <w:tcPr>
            <w:tcW w:w="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31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0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56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78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24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DC-DC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9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)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88" w:hRule="exact"/>
        </w:trPr>
        <w:tc>
          <w:tcPr>
            <w:tcW w:w="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6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309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0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435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NDRV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78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24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DC-DC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N-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3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te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88" w:hRule="exact"/>
        </w:trPr>
        <w:tc>
          <w:tcPr>
            <w:tcW w:w="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7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309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0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50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VBN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78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24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DC-DC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6" w:hRule="exact"/>
        </w:trPr>
        <w:tc>
          <w:tcPr>
            <w:tcW w:w="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292" w:right="189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0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464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SEL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78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139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q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spacing w:val="-9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t.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q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spacing w:val="-9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DC-DC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r.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494" w:hRule="exact"/>
        </w:trPr>
        <w:tc>
          <w:tcPr>
            <w:tcW w:w="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309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0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39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3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78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63" w:after="0" w:line="206" w:lineRule="exact"/>
              <w:ind w:left="247" w:right="361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IEEE®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t-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cs="Arial" w:eastAsia="Arial"/>
                <w:spacing w:val="-1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PSE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ty</w:t>
            </w:r>
            <w:r>
              <w:rPr>
                <w:rFonts w:ascii="Arial" w:hAnsi="Arial" w:cs="Arial" w:eastAsia="Arial"/>
                <w:spacing w:val="-9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r,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PSE,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86" w:hRule="exact"/>
        </w:trPr>
        <w:tc>
          <w:tcPr>
            <w:tcW w:w="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316" w:right="15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0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596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78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24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No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494" w:hRule="exact"/>
        </w:trPr>
        <w:tc>
          <w:tcPr>
            <w:tcW w:w="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6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31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0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49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ND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78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63" w:after="0" w:line="206" w:lineRule="exact"/>
              <w:ind w:left="247" w:right="398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x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343" w:hRule="exact"/>
        </w:trPr>
        <w:tc>
          <w:tcPr>
            <w:tcW w:w="7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6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0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0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tabs>
                <w:tab w:pos="840" w:val="left"/>
                <w:tab w:pos="1780" w:val="left"/>
                <w:tab w:pos="2880" w:val="left"/>
                <w:tab w:pos="4480" w:val="left"/>
              </w:tabs>
              <w:spacing w:before="56" w:after="0" w:line="240" w:lineRule="auto"/>
              <w:ind w:left="14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6"/>
                <w:szCs w:val="16"/>
              </w:rPr>
              <w:t>K</w:t>
            </w:r>
            <w:r>
              <w:rPr>
                <w:rFonts w:ascii="Arial" w:hAnsi="Arial" w:cs="Arial" w:eastAsia="Arial"/>
                <w:spacing w:val="0"/>
                <w:w w:val="100"/>
                <w:sz w:val="16"/>
                <w:szCs w:val="16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6"/>
                <w:szCs w:val="16"/>
              </w:rPr>
              <w:t>y</w:t>
            </w:r>
            <w:r>
              <w:rPr>
                <w:rFonts w:ascii="Arial" w:hAnsi="Arial" w:cs="Arial" w:eastAsia="Arial"/>
                <w:spacing w:val="0"/>
                <w:w w:val="100"/>
                <w:sz w:val="16"/>
                <w:szCs w:val="16"/>
              </w:rPr>
              <w:t>:</w:t>
              <w:tab/>
            </w:r>
            <w:r>
              <w:rPr>
                <w:rFonts w:ascii="Arial" w:hAnsi="Arial" w:cs="Arial" w:eastAsia="Arial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ascii="Arial" w:hAnsi="Arial" w:cs="Arial" w:eastAsia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6"/>
                <w:szCs w:val="16"/>
              </w:rPr>
              <w:t>=</w:t>
            </w:r>
            <w:r>
              <w:rPr>
                <w:rFonts w:ascii="Arial" w:hAnsi="Arial" w:cs="Arial" w:eastAsia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6"/>
                <w:szCs w:val="16"/>
              </w:rPr>
              <w:t>nput</w:t>
              <w:tab/>
            </w:r>
            <w:r>
              <w:rPr>
                <w:rFonts w:ascii="Arial" w:hAnsi="Arial" w:cs="Arial" w:eastAsia="Arial"/>
                <w:spacing w:val="0"/>
                <w:w w:val="100"/>
                <w:sz w:val="16"/>
                <w:szCs w:val="16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6"/>
                <w:szCs w:val="16"/>
              </w:rPr>
              <w:t>=</w:t>
            </w:r>
            <w:r>
              <w:rPr>
                <w:rFonts w:ascii="Arial" w:hAnsi="Arial" w:cs="Arial" w:eastAsia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6"/>
                <w:szCs w:val="16"/>
              </w:rPr>
              <w:t>O</w:t>
            </w:r>
            <w:r>
              <w:rPr>
                <w:rFonts w:ascii="Arial" w:hAnsi="Arial" w:cs="Arial" w:eastAsia="Arial"/>
                <w:spacing w:val="-3"/>
                <w:w w:val="100"/>
                <w:sz w:val="16"/>
                <w:szCs w:val="16"/>
              </w:rPr>
              <w:t>u</w:t>
            </w:r>
            <w:r>
              <w:rPr>
                <w:rFonts w:ascii="Arial" w:hAnsi="Arial" w:cs="Arial" w:eastAsia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6"/>
                <w:szCs w:val="16"/>
              </w:rPr>
              <w:t>put</w:t>
              <w:tab/>
            </w:r>
            <w:r>
              <w:rPr>
                <w:rFonts w:ascii="Arial" w:hAnsi="Arial" w:cs="Arial" w:eastAsia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ascii="Arial" w:hAnsi="Arial" w:cs="Arial" w:eastAsia="Arial"/>
                <w:spacing w:val="2"/>
                <w:w w:val="100"/>
                <w:sz w:val="16"/>
                <w:szCs w:val="16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6"/>
                <w:szCs w:val="16"/>
              </w:rPr>
              <w:t>=</w:t>
            </w:r>
            <w:r>
              <w:rPr>
                <w:rFonts w:ascii="Arial" w:hAnsi="Arial" w:cs="Arial" w:eastAsia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6"/>
                <w:szCs w:val="16"/>
              </w:rPr>
              <w:t>nalog</w:t>
            </w:r>
            <w:r>
              <w:rPr>
                <w:rFonts w:ascii="Arial" w:hAnsi="Arial" w:cs="Arial" w:eastAsia="Arial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6"/>
                <w:szCs w:val="16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6"/>
                <w:szCs w:val="16"/>
              </w:rPr>
              <w:t>ignal</w:t>
              <w:tab/>
            </w:r>
            <w:r>
              <w:rPr>
                <w:rFonts w:ascii="Arial" w:hAnsi="Arial" w:cs="Arial" w:eastAsia="Arial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ascii="Arial" w:hAnsi="Arial" w:cs="Arial" w:eastAsia="Arial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6"/>
                <w:szCs w:val="16"/>
              </w:rPr>
              <w:t>=</w:t>
            </w:r>
            <w:r>
              <w:rPr>
                <w:rFonts w:ascii="Arial" w:hAnsi="Arial" w:cs="Arial" w:eastAsia="Arial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ascii="Arial" w:hAnsi="Arial" w:cs="Arial" w:eastAsia="Arial"/>
                <w:spacing w:val="0"/>
                <w:w w:val="100"/>
                <w:sz w:val="16"/>
                <w:szCs w:val="16"/>
              </w:rPr>
              <w:t>o</w:t>
            </w:r>
            <w:r>
              <w:rPr>
                <w:rFonts w:ascii="Arial" w:hAnsi="Arial" w:cs="Arial" w:eastAsia="Arial"/>
                <w:spacing w:val="-3"/>
                <w:w w:val="100"/>
                <w:sz w:val="16"/>
                <w:szCs w:val="16"/>
              </w:rPr>
              <w:t>w</w:t>
            </w:r>
            <w:r>
              <w:rPr>
                <w:rFonts w:ascii="Arial" w:hAnsi="Arial" w:cs="Arial" w:eastAsia="Arial"/>
                <w:spacing w:val="0"/>
                <w:w w:val="100"/>
                <w:sz w:val="16"/>
                <w:szCs w:val="16"/>
              </w:rPr>
              <w:t>er</w:t>
            </w:r>
          </w:p>
        </w:tc>
      </w:tr>
    </w:tbl>
    <w:p>
      <w:pPr>
        <w:spacing w:line="240" w:lineRule="auto" w:after="0"/>
        <w:jc w:val="left"/>
        <w:rPr>
          <w:rFonts w:ascii="Arial" w:hAnsi="Arial" w:cs="Arial" w:eastAsia="Arial"/>
          <w:sz w:val="16"/>
          <w:szCs w:val="16"/>
        </w:rPr>
        <w:sectPr>
          <w:pgSz w:w="12240" w:h="15840"/>
          <w:pgMar w:header="216" w:footer="993" w:top="1800" w:bottom="1180" w:left="700" w:right="900"/>
        </w:sectPr>
      </w:pPr>
    </w:p>
    <w:p>
      <w:pPr>
        <w:spacing w:before="9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50.700001pt;margin-top:79.541641pt;width:199.919996pt;height:45.479999pt;mso-position-horizontal-relative:page;mso-position-vertical-relative:paragraph;z-index:-9158" coordorigin="1014,1591" coordsize="3998,910">
            <v:group style="position:absolute;left:1015;top:1592;width:3996;height:266" coordorigin="1015,1592" coordsize="3996,266">
              <v:shape style="position:absolute;left:1015;top:1592;width:3996;height:266" coordorigin="1015,1592" coordsize="3996,266" path="m1015,1858l5011,1858,5011,1592,1015,1592,1015,1858xe" filled="t" fillcolor="#C6D9F1" stroked="f">
                <v:path arrowok="t"/>
                <v:fill/>
              </v:shape>
            </v:group>
            <v:group style="position:absolute;left:1015;top:1858;width:3996;height:206" coordorigin="1015,1858" coordsize="3996,206">
              <v:shape style="position:absolute;left:1015;top:1858;width:3996;height:206" coordorigin="1015,1858" coordsize="3996,206" path="m1015,2065l5011,2065,5011,1858,1015,1858,1015,2065xe" filled="t" fillcolor="#C6D9F1" stroked="f">
                <v:path arrowok="t"/>
                <v:fill/>
              </v:shape>
            </v:group>
            <v:group style="position:absolute;left:1015;top:2065;width:3996;height:206" coordorigin="1015,2065" coordsize="3996,206">
              <v:shape style="position:absolute;left:1015;top:2065;width:3996;height:206" coordorigin="1015,2065" coordsize="3996,206" path="m1015,2271l5011,2271,5011,2065,1015,2065,1015,2271xe" filled="t" fillcolor="#C6D9F1" stroked="f">
                <v:path arrowok="t"/>
                <v:fill/>
              </v:shape>
            </v:group>
            <v:group style="position:absolute;left:1015;top:2271;width:3996;height:228" coordorigin="1015,2271" coordsize="3996,228">
              <v:shape style="position:absolute;left:1015;top:2271;width:3996;height:228" coordorigin="1015,2271" coordsize="3996,228" path="m1015,2499l5011,2499,5011,2271,1015,2271,1015,2499xe" filled="t" fillcolor="#C6D9F1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cs="Arial" w:eastAsia="Arial"/>
          <w:b/>
          <w:bCs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te</w:t>
      </w:r>
      <w:r>
        <w:rPr>
          <w:rFonts w:ascii="Arial" w:hAnsi="Arial" w:cs="Arial" w:eastAsia="Arial"/>
          <w:b/>
          <w:bCs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x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tbl>
      <w:tblPr>
        <w:tblW w:w="0" w:type="auto"/>
        <w:jc w:val="left"/>
        <w:tblInd w:w="16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334" w:hRule="exact"/>
        </w:trPr>
        <w:tc>
          <w:tcPr>
            <w:tcW w:w="42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29" w:lineRule="exact"/>
              <w:ind w:left="1555" w:right="1608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0"/>
                <w:szCs w:val="20"/>
              </w:rPr>
              <w:t>De</w:t>
            </w:r>
            <w:r>
              <w:rPr>
                <w:rFonts w:ascii="Arial" w:hAnsi="Arial" w:cs="Arial" w:eastAsia="Arial"/>
                <w:spacing w:val="1"/>
                <w:w w:val="99"/>
                <w:sz w:val="20"/>
                <w:szCs w:val="20"/>
              </w:rPr>
              <w:t>s</w:t>
            </w:r>
            <w:r>
              <w:rPr>
                <w:rFonts w:ascii="Arial" w:hAnsi="Arial" w:cs="Arial" w:eastAsia="Arial"/>
                <w:spacing w:val="1"/>
                <w:w w:val="99"/>
                <w:sz w:val="20"/>
                <w:szCs w:val="20"/>
              </w:rPr>
              <w:t>c</w:t>
            </w:r>
            <w:r>
              <w:rPr>
                <w:rFonts w:ascii="Arial" w:hAnsi="Arial" w:cs="Arial" w:eastAsia="Arial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hAnsi="Arial" w:cs="Arial" w:eastAsia="Arial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0"/>
                <w:w w:val="99"/>
                <w:sz w:val="20"/>
                <w:szCs w:val="20"/>
              </w:rPr>
              <w:t>pt</w:t>
            </w:r>
            <w:r>
              <w:rPr>
                <w:rFonts w:ascii="Arial" w:hAnsi="Arial" w:cs="Arial" w:eastAsia="Arial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0"/>
                <w:w w:val="99"/>
                <w:sz w:val="20"/>
                <w:szCs w:val="20"/>
              </w:rPr>
              <w:t>on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9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29" w:lineRule="exact"/>
              <w:ind w:left="742" w:right="-20"/>
              <w:jc w:val="left"/>
              <w:rPr>
                <w:rFonts w:ascii="Arial" w:hAnsi="Arial" w:cs="Arial" w:eastAsia="Arial"/>
                <w:sz w:val="13"/>
                <w:szCs w:val="13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Max</w:t>
            </w:r>
            <w:r>
              <w:rPr>
                <w:rFonts w:ascii="Arial" w:hAnsi="Arial" w:cs="Arial" w:eastAsia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spacing w:val="2"/>
                <w:w w:val="100"/>
                <w:sz w:val="20"/>
                <w:szCs w:val="20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ascii="Arial" w:hAnsi="Arial" w:cs="Arial" w:eastAsia="Arial"/>
                <w:spacing w:val="2"/>
                <w:w w:val="100"/>
                <w:sz w:val="20"/>
                <w:szCs w:val="20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position w:val="6"/>
                <w:sz w:val="13"/>
                <w:szCs w:val="13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3"/>
                <w:szCs w:val="13"/>
              </w:rPr>
            </w:r>
          </w:p>
        </w:tc>
        <w:tc>
          <w:tcPr>
            <w:tcW w:w="31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29" w:lineRule="exact"/>
              <w:ind w:left="1109" w:right="1494"/>
              <w:jc w:val="center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20"/>
                <w:szCs w:val="20"/>
              </w:rPr>
              <w:t>Un</w:t>
            </w:r>
            <w:r>
              <w:rPr>
                <w:rFonts w:ascii="Arial" w:hAnsi="Arial" w:cs="Arial" w:eastAsia="Arial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Arial" w:hAnsi="Arial" w:cs="Arial" w:eastAsia="Arial"/>
                <w:spacing w:val="0"/>
                <w:w w:val="99"/>
                <w:sz w:val="20"/>
                <w:szCs w:val="20"/>
              </w:rPr>
              <w:t>ts</w:t>
            </w:r>
            <w:r>
              <w:rPr>
                <w:rFonts w:ascii="Arial" w:hAnsi="Arial" w:cs="Arial" w:eastAsia="Arial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494" w:hRule="exact"/>
        </w:trPr>
        <w:tc>
          <w:tcPr>
            <w:tcW w:w="42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9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—VDD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;</w:t>
            </w:r>
            <w:r>
              <w:rPr>
                <w:rFonts w:ascii="Arial" w:hAnsi="Arial" w:cs="Arial" w:eastAsia="Arial"/>
                <w:spacing w:val="-9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—VDD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)</w:t>
            </w:r>
            <w:r>
              <w:rPr>
                <w:rFonts w:ascii="Arial" w:hAnsi="Arial" w:cs="Arial" w:eastAsia="Arial"/>
                <w:spacing w:val="-1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  <w:p>
            <w:pPr>
              <w:spacing w:before="0" w:after="0" w:line="206" w:lineRule="exact"/>
              <w:ind w:left="40" w:right="-2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9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position w:val="6"/>
                <w:sz w:val="12"/>
                <w:szCs w:val="12"/>
              </w:rPr>
              <w:t>4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</w:r>
          </w:p>
        </w:tc>
        <w:tc>
          <w:tcPr>
            <w:tcW w:w="29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1128" w:right="139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1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1205" w:right="1474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5"/>
                <w:w w:val="99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7"/>
                <w:w w:val="99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313" w:hRule="exact"/>
        </w:trPr>
        <w:tc>
          <w:tcPr>
            <w:tcW w:w="42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9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—VDD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;</w:t>
            </w:r>
            <w:r>
              <w:rPr>
                <w:rFonts w:ascii="Arial" w:hAnsi="Arial" w:cs="Arial" w:eastAsia="Arial"/>
                <w:spacing w:val="-9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—VDD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)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29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1176" w:right="1443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1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1205" w:right="1474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5"/>
                <w:w w:val="99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7"/>
                <w:w w:val="99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41" w:hRule="exact"/>
        </w:trPr>
        <w:tc>
          <w:tcPr>
            <w:tcW w:w="42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15" w:after="0" w:line="240" w:lineRule="auto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te</w:t>
            </w:r>
            <w:r>
              <w:rPr>
                <w:rFonts w:ascii="Arial" w:hAnsi="Arial" w:cs="Arial" w:eastAsia="Arial"/>
                <w:spacing w:val="-9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th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29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1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282" w:hRule="exact"/>
        </w:trPr>
        <w:tc>
          <w:tcPr>
            <w:tcW w:w="42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9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—VDD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;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-RCURR;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—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29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1222" w:right="1493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6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1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1205" w:right="1474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5"/>
                <w:w w:val="99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7"/>
                <w:w w:val="99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6" w:hRule="exact"/>
        </w:trPr>
        <w:tc>
          <w:tcPr>
            <w:tcW w:w="42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ASS;</w:t>
            </w:r>
            <w:r>
              <w:rPr>
                <w:rFonts w:ascii="Arial" w:hAnsi="Arial" w:cs="Arial" w:eastAsia="Arial"/>
                <w:spacing w:val="4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—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DE;</w:t>
            </w:r>
            <w:r>
              <w:rPr>
                <w:rFonts w:ascii="Arial" w:hAnsi="Arial" w:cs="Arial" w:eastAsia="Arial"/>
                <w:spacing w:val="-1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—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B;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—C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P;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29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31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</w:tr>
      <w:tr>
        <w:trPr>
          <w:trHeight w:val="206" w:hRule="exact"/>
        </w:trPr>
        <w:tc>
          <w:tcPr>
            <w:tcW w:w="42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—CSS;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—CS;</w:t>
            </w:r>
            <w:r>
              <w:rPr>
                <w:rFonts w:ascii="Arial" w:hAnsi="Arial" w:cs="Arial" w:eastAsia="Arial"/>
                <w:spacing w:val="-9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6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—NDRV;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7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—VBN;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—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29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31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</w:tr>
      <w:tr>
        <w:trPr>
          <w:trHeight w:val="213" w:hRule="exact"/>
        </w:trPr>
        <w:tc>
          <w:tcPr>
            <w:tcW w:w="42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;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—A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DE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)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29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31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</w:tr>
      <w:tr>
        <w:trPr>
          <w:trHeight w:val="288" w:hRule="exact"/>
        </w:trPr>
        <w:tc>
          <w:tcPr>
            <w:tcW w:w="42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29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4" w:after="0" w:line="240" w:lineRule="auto"/>
              <w:ind w:left="324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ESD</w:t>
            </w:r>
            <w:r>
              <w:rPr>
                <w:rFonts w:ascii="Arial" w:hAnsi="Arial" w:cs="Arial" w:eastAsia="Arial"/>
                <w:b/>
                <w:bCs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ti</w:t>
            </w: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1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286" w:hRule="exact"/>
        </w:trPr>
        <w:tc>
          <w:tcPr>
            <w:tcW w:w="42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5" w:after="0" w:line="240" w:lineRule="auto"/>
              <w:ind w:left="40" w:right="-2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position w:val="6"/>
                <w:sz w:val="12"/>
                <w:szCs w:val="12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</w:r>
          </w:p>
        </w:tc>
        <w:tc>
          <w:tcPr>
            <w:tcW w:w="29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1222" w:right="1493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1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1293" w:right="1558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"/>
                <w:w w:val="99"/>
                <w:sz w:val="18"/>
                <w:szCs w:val="18"/>
              </w:rPr>
              <w:t>k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88" w:hRule="exact"/>
        </w:trPr>
        <w:tc>
          <w:tcPr>
            <w:tcW w:w="42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ESD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29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1121" w:right="1392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99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1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1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1332" w:right="1607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86" w:hRule="exact"/>
        </w:trPr>
        <w:tc>
          <w:tcPr>
            <w:tcW w:w="42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ESD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29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1121" w:right="1392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99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1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1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1332" w:right="1607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88" w:hRule="exact"/>
        </w:trPr>
        <w:tc>
          <w:tcPr>
            <w:tcW w:w="42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5" w:after="0" w:line="240" w:lineRule="auto"/>
              <w:ind w:left="40" w:right="-2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/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r)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J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position w:val="6"/>
                <w:sz w:val="12"/>
                <w:szCs w:val="12"/>
              </w:rPr>
              <w:t>3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</w:r>
          </w:p>
        </w:tc>
        <w:tc>
          <w:tcPr>
            <w:tcW w:w="29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1095" w:right="1368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99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/</w:t>
            </w:r>
            <w:r>
              <w:rPr>
                <w:rFonts w:ascii="Arial" w:hAnsi="Arial" w:cs="Arial" w:eastAsia="Arial"/>
                <w:spacing w:val="1"/>
                <w:w w:val="99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1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1286" w:right="1561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99"/>
                <w:sz w:val="18"/>
                <w:szCs w:val="18"/>
              </w:rPr>
              <w:t>k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331" w:hRule="exact"/>
        </w:trPr>
        <w:tc>
          <w:tcPr>
            <w:tcW w:w="42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4" w:after="0" w:line="240" w:lineRule="auto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/>
                <w:bCs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re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29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31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</w:tr>
      <w:tr>
        <w:trPr>
          <w:trHeight w:val="286" w:hRule="exact"/>
        </w:trPr>
        <w:tc>
          <w:tcPr>
            <w:tcW w:w="42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29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1121" w:right="1392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99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1"/>
                <w:w w:val="99"/>
                <w:sz w:val="18"/>
                <w:szCs w:val="18"/>
              </w:rPr>
              <w:t>6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1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1291" w:right="1566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7"/>
                <w:w w:val="151"/>
                <w:sz w:val="18"/>
                <w:szCs w:val="18"/>
              </w:rPr>
              <w:t>°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88" w:hRule="exact"/>
        </w:trPr>
        <w:tc>
          <w:tcPr>
            <w:tcW w:w="42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J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29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1121" w:right="1392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99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1"/>
                <w:w w:val="99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1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1291" w:right="1566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7"/>
                <w:w w:val="151"/>
                <w:sz w:val="18"/>
                <w:szCs w:val="18"/>
              </w:rPr>
              <w:t>°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</w:tbl>
    <w:p>
      <w:pPr>
        <w:spacing w:before="1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44" w:after="0" w:line="240" w:lineRule="auto"/>
        <w:ind w:left="207" w:right="-2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2268AE"/>
          <w:spacing w:val="0"/>
          <w:w w:val="100"/>
          <w:position w:val="6"/>
          <w:sz w:val="10"/>
          <w:szCs w:val="10"/>
        </w:rPr>
        <w:t>1</w:t>
      </w:r>
      <w:r>
        <w:rPr>
          <w:rFonts w:ascii="Arial" w:hAnsi="Arial" w:cs="Arial" w:eastAsia="Arial"/>
          <w:color w:val="2268AE"/>
          <w:spacing w:val="17"/>
          <w:w w:val="100"/>
          <w:position w:val="6"/>
          <w:sz w:val="10"/>
          <w:szCs w:val="10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b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lu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x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u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in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g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l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be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y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ond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w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hi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h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d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age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he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de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v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ay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u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.</w:t>
      </w:r>
    </w:p>
    <w:p>
      <w:pPr>
        <w:spacing w:before="0" w:after="0" w:line="185" w:lineRule="exact"/>
        <w:ind w:left="207" w:right="-2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2268AE"/>
          <w:spacing w:val="0"/>
          <w:w w:val="100"/>
          <w:position w:val="6"/>
          <w:sz w:val="10"/>
          <w:szCs w:val="10"/>
        </w:rPr>
        <w:t>2</w:t>
      </w:r>
      <w:r>
        <w:rPr>
          <w:rFonts w:ascii="Arial" w:hAnsi="Arial" w:cs="Arial" w:eastAsia="Arial"/>
          <w:color w:val="2268AE"/>
          <w:spacing w:val="17"/>
          <w:w w:val="100"/>
          <w:position w:val="6"/>
          <w:sz w:val="10"/>
          <w:szCs w:val="10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The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h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u</w:t>
      </w:r>
      <w:r>
        <w:rPr>
          <w:rFonts w:ascii="Arial" w:hAnsi="Arial" w:cs="Arial" w:eastAsia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an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body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odel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as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d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ibed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in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J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D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22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-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114.</w:t>
      </w:r>
    </w:p>
    <w:p>
      <w:pPr>
        <w:spacing w:before="0" w:after="0" w:line="182" w:lineRule="exact"/>
        <w:ind w:left="207" w:right="-2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2268AE"/>
          <w:spacing w:val="0"/>
          <w:w w:val="100"/>
          <w:position w:val="6"/>
          <w:sz w:val="10"/>
          <w:szCs w:val="10"/>
        </w:rPr>
        <w:t>3</w:t>
      </w:r>
      <w:r>
        <w:rPr>
          <w:rFonts w:ascii="Arial" w:hAnsi="Arial" w:cs="Arial" w:eastAsia="Arial"/>
          <w:color w:val="2268AE"/>
          <w:spacing w:val="0"/>
          <w:w w:val="100"/>
          <w:position w:val="6"/>
          <w:sz w:val="10"/>
          <w:szCs w:val="10"/>
        </w:rPr>
        <w:t>  </w:t>
      </w:r>
      <w:r>
        <w:rPr>
          <w:rFonts w:ascii="Arial" w:hAnsi="Arial" w:cs="Arial" w:eastAsia="Arial"/>
          <w:color w:val="2268AE"/>
          <w:spacing w:val="7"/>
          <w:w w:val="100"/>
          <w:position w:val="6"/>
          <w:sz w:val="10"/>
          <w:szCs w:val="10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y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D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ing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done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per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61000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-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4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-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2.</w:t>
      </w:r>
    </w:p>
    <w:p>
      <w:pPr>
        <w:spacing w:before="3" w:after="0" w:line="184" w:lineRule="exact"/>
        <w:ind w:left="207" w:right="475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2268AE"/>
          <w:spacing w:val="0"/>
          <w:w w:val="100"/>
          <w:position w:val="6"/>
          <w:sz w:val="10"/>
          <w:szCs w:val="10"/>
        </w:rPr>
        <w:t>4</w:t>
      </w:r>
      <w:r>
        <w:rPr>
          <w:rFonts w:ascii="Arial" w:hAnsi="Arial" w:cs="Arial" w:eastAsia="Arial"/>
          <w:color w:val="2268AE"/>
          <w:spacing w:val="17"/>
          <w:w w:val="100"/>
          <w:position w:val="6"/>
          <w:sz w:val="10"/>
          <w:szCs w:val="10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an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ient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ondi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io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n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l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k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y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up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and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her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no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ond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ion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.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D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v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u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not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be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x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po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ed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u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ained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v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-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v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ol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age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ondi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ion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at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his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le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v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el.</w:t>
      </w:r>
      <w:r>
        <w:rPr>
          <w:rFonts w:ascii="Arial" w:hAnsi="Arial" w:cs="Arial" w:eastAsia="Arial"/>
          <w:color w:val="000000"/>
          <w:spacing w:val="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ee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ion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on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f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ion</w:t>
      </w:r>
      <w:r>
        <w:rPr>
          <w:rFonts w:ascii="Arial" w:hAnsi="Arial" w:cs="Arial" w:eastAsia="Arial"/>
          <w:color w:val="000000"/>
          <w:spacing w:val="-4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and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ion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f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or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f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u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her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de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ls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n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n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eg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ed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u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ge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ion.</w:t>
      </w:r>
    </w:p>
    <w:p>
      <w:pPr>
        <w:spacing w:before="4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274" w:right="6987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cs="Arial" w:eastAsia="Arial"/>
          <w:b/>
          <w:bCs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99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1"/>
          <w:w w:val="99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1"/>
          <w:w w:val="99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1"/>
          <w:w w:val="99"/>
          <w:sz w:val="18"/>
          <w:szCs w:val="18"/>
        </w:rPr>
        <w:t>d</w:t>
      </w:r>
      <w:r>
        <w:rPr>
          <w:rFonts w:ascii="Arial" w:hAnsi="Arial" w:cs="Arial" w:eastAsia="Arial"/>
          <w:b/>
          <w:bCs/>
          <w:spacing w:val="0"/>
          <w:w w:val="99"/>
          <w:sz w:val="18"/>
          <w:szCs w:val="18"/>
        </w:rPr>
        <w:t>iti</w:t>
      </w:r>
      <w:r>
        <w:rPr>
          <w:rFonts w:ascii="Arial" w:hAnsi="Arial" w:cs="Arial" w:eastAsia="Arial"/>
          <w:b/>
          <w:bCs/>
          <w:spacing w:val="1"/>
          <w:w w:val="99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1"/>
          <w:w w:val="99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0"/>
          <w:w w:val="99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4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s</w:t>
      </w:r>
      <w:r>
        <w:rPr>
          <w:rFonts w:ascii="Arial" w:hAnsi="Arial" w:cs="Arial" w:eastAsia="Arial"/>
          <w:spacing w:val="-3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cs="Arial" w:eastAsia="Arial"/>
          <w:spacing w:val="-3"/>
          <w:w w:val="100"/>
          <w:position w:val="1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-7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,</w:t>
      </w:r>
      <w:r>
        <w:rPr>
          <w:rFonts w:ascii="Arial" w:hAnsi="Arial" w:cs="Arial" w:eastAsia="Arial"/>
          <w:spacing w:val="-4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position w:val="1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s</w:t>
      </w:r>
      <w:r>
        <w:rPr>
          <w:rFonts w:ascii="Arial" w:hAnsi="Arial" w:cs="Arial" w:eastAsia="Arial"/>
          <w:spacing w:val="-9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re</w:t>
      </w:r>
      <w:r>
        <w:rPr>
          <w:rFonts w:ascii="Arial" w:hAnsi="Arial" w:cs="Arial" w:eastAsia="Arial"/>
          <w:spacing w:val="-4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spacing w:val="2"/>
          <w:w w:val="100"/>
          <w:position w:val="0"/>
          <w:sz w:val="12"/>
          <w:szCs w:val="12"/>
        </w:rPr>
        <w:t>i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n</w:t>
      </w:r>
      <w:r>
        <w:rPr>
          <w:rFonts w:ascii="Arial" w:hAnsi="Arial" w:cs="Arial" w:eastAsia="Arial"/>
          <w:spacing w:val="13"/>
          <w:w w:val="100"/>
          <w:position w:val="0"/>
          <w:sz w:val="12"/>
          <w:szCs w:val="12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=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4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8</w:t>
      </w:r>
      <w:r>
        <w:rPr>
          <w:rFonts w:ascii="Arial" w:hAnsi="Arial" w:cs="Arial" w:eastAsia="Arial"/>
          <w:spacing w:val="-2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</w:r>
    </w:p>
    <w:p>
      <w:pPr>
        <w:tabs>
          <w:tab w:pos="4600" w:val="left"/>
          <w:tab w:pos="6520" w:val="left"/>
          <w:tab w:pos="8940" w:val="left"/>
        </w:tabs>
        <w:spacing w:before="0" w:after="0" w:line="240" w:lineRule="auto"/>
        <w:ind w:left="1398" w:right="-2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45.299999pt;margin-top:13.519747pt;width:513.119989pt;height:14.52pt;mso-position-horizontal-relative:page;mso-position-vertical-relative:paragraph;z-index:-9157" coordorigin="906,270" coordsize="10262,290">
            <v:group style="position:absolute;left:4291;top:272;width:108;height:288" coordorigin="4291,272" coordsize="108,288">
              <v:shape style="position:absolute;left:4291;top:272;width:108;height:288" coordorigin="4291,272" coordsize="108,288" path="m4291,560l4399,560,4399,272,4291,272,4291,560xe" filled="t" fillcolor="#C6D9F1" stroked="f">
                <v:path arrowok="t"/>
                <v:fill/>
              </v:shape>
            </v:group>
            <v:group style="position:absolute;left:907;top:272;width:108;height:288" coordorigin="907,272" coordsize="108,288">
              <v:shape style="position:absolute;left:907;top:272;width:108;height:288" coordorigin="907,272" coordsize="108,288" path="m907,560l1015,560,1015,272,907,272,907,560xe" filled="t" fillcolor="#C6D9F1" stroked="f">
                <v:path arrowok="t"/>
                <v:fill/>
              </v:shape>
            </v:group>
            <v:group style="position:absolute;left:1015;top:272;width:3276;height:288" coordorigin="1015,272" coordsize="3276,288">
              <v:shape style="position:absolute;left:1015;top:272;width:3276;height:288" coordorigin="1015,272" coordsize="3276,288" path="m1015,560l4291,560,4291,272,1015,272,1015,560xe" filled="t" fillcolor="#C6D9F1" stroked="f">
                <v:path arrowok="t"/>
                <v:fill/>
              </v:shape>
            </v:group>
            <v:group style="position:absolute;left:4399;top:272;width:108;height:288" coordorigin="4399,272" coordsize="108,288">
              <v:shape style="position:absolute;left:4399;top:272;width:108;height:288" coordorigin="4399,272" coordsize="108,288" path="m4399,560l4507,560,4507,272,4399,272,4399,560xe" filled="t" fillcolor="#C6D9F1" stroked="f">
                <v:path arrowok="t"/>
                <v:fill/>
              </v:shape>
            </v:group>
            <v:group style="position:absolute;left:6540;top:272;width:108;height:288" coordorigin="6540,272" coordsize="108,288">
              <v:shape style="position:absolute;left:6540;top:272;width:108;height:288" coordorigin="6540,272" coordsize="108,288" path="m6540,560l6648,560,6648,272,6540,272,6540,560xe" filled="t" fillcolor="#C6D9F1" stroked="f">
                <v:path arrowok="t"/>
                <v:fill/>
              </v:shape>
            </v:group>
            <v:group style="position:absolute;left:4507;top:272;width:2033;height:288" coordorigin="4507,272" coordsize="2033,288">
              <v:shape style="position:absolute;left:4507;top:272;width:2033;height:288" coordorigin="4507,272" coordsize="2033,288" path="m4507,560l6540,560,6540,272,4507,272,4507,560xe" filled="t" fillcolor="#C6D9F1" stroked="f">
                <v:path arrowok="t"/>
                <v:fill/>
              </v:shape>
            </v:group>
            <v:group style="position:absolute;left:6648;top:272;width:108;height:288" coordorigin="6648,272" coordsize="108,288">
              <v:shape style="position:absolute;left:6648;top:272;width:108;height:288" coordorigin="6648,272" coordsize="108,288" path="m6648,560l6756,560,6756,272,6648,272,6648,560xe" filled="t" fillcolor="#C6D9F1" stroked="f">
                <v:path arrowok="t"/>
                <v:fill/>
              </v:shape>
            </v:group>
            <v:group style="position:absolute;left:8520;top:272;width:108;height:288" coordorigin="8520,272" coordsize="108,288">
              <v:shape style="position:absolute;left:8520;top:272;width:108;height:288" coordorigin="8520,272" coordsize="108,288" path="m8520,560l8628,560,8628,272,8520,272,8520,560xe" filled="t" fillcolor="#C6D9F1" stroked="f">
                <v:path arrowok="t"/>
                <v:fill/>
              </v:shape>
            </v:group>
            <v:group style="position:absolute;left:6756;top:272;width:1764;height:288" coordorigin="6756,272" coordsize="1764,288">
              <v:shape style="position:absolute;left:6756;top:272;width:1764;height:288" coordorigin="6756,272" coordsize="1764,288" path="m6756,560l8520,560,8520,272,6756,272,6756,560xe" filled="t" fillcolor="#C6D9F1" stroked="f">
                <v:path arrowok="t"/>
                <v:fill/>
              </v:shape>
            </v:group>
            <v:group style="position:absolute;left:8628;top:272;width:108;height:288" coordorigin="8628,272" coordsize="108,288">
              <v:shape style="position:absolute;left:8628;top:272;width:108;height:288" coordorigin="8628,272" coordsize="108,288" path="m8628,560l8736,560,8736,272,8628,272,8628,560xe" filled="t" fillcolor="#C6D9F1" stroked="f">
                <v:path arrowok="t"/>
                <v:fill/>
              </v:shape>
            </v:group>
            <v:group style="position:absolute;left:11059;top:272;width:108;height:288" coordorigin="11059,272" coordsize="108,288">
              <v:shape style="position:absolute;left:11059;top:272;width:108;height:288" coordorigin="11059,272" coordsize="108,288" path="m11059,560l11167,560,11167,272,11059,272,11059,560xe" filled="t" fillcolor="#C6D9F1" stroked="f">
                <v:path arrowok="t"/>
                <v:fill/>
              </v:shape>
            </v:group>
            <v:group style="position:absolute;left:8736;top:272;width:2323;height:288" coordorigin="8736,272" coordsize="2323,288">
              <v:shape style="position:absolute;left:8736;top:272;width:2323;height:288" coordorigin="8736,272" coordsize="2323,288" path="m8736,560l11059,560,11059,272,8736,272,8736,560xe" filled="t" fillcolor="#C6D9F1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pt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ab/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ab/>
      </w:r>
      <w:r>
        <w:rPr>
          <w:rFonts w:ascii="Arial" w:hAnsi="Arial" w:cs="Arial" w:eastAsia="Arial"/>
          <w:spacing w:val="6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-6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0"/>
          <w:w w:val="100"/>
          <w:position w:val="6"/>
          <w:sz w:val="13"/>
          <w:szCs w:val="13"/>
        </w:rPr>
        <w:t>1</w:t>
      </w:r>
      <w:r>
        <w:rPr>
          <w:rFonts w:ascii="Arial" w:hAnsi="Arial" w:cs="Arial" w:eastAsia="Arial"/>
          <w:spacing w:val="0"/>
          <w:w w:val="100"/>
          <w:position w:val="6"/>
          <w:sz w:val="13"/>
          <w:szCs w:val="13"/>
        </w:rPr>
        <w:tab/>
      </w:r>
      <w:r>
        <w:rPr>
          <w:rFonts w:ascii="Arial" w:hAnsi="Arial" w:cs="Arial" w:eastAsia="Arial"/>
          <w:spacing w:val="0"/>
          <w:w w:val="100"/>
          <w:position w:val="6"/>
          <w:sz w:val="13"/>
          <w:szCs w:val="13"/>
        </w:rPr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Max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tabs>
          <w:tab w:pos="4520" w:val="left"/>
          <w:tab w:pos="4600" w:val="left"/>
          <w:tab w:pos="6720" w:val="left"/>
          <w:tab w:pos="8940" w:val="left"/>
          <w:tab w:pos="9040" w:val="left"/>
        </w:tabs>
        <w:spacing w:before="0" w:after="0" w:line="286" w:lineRule="auto"/>
        <w:ind w:left="207" w:right="1137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45.299999pt;margin-top:21.721771pt;width:513.119989pt;height:14.52pt;mso-position-horizontal-relative:page;mso-position-vertical-relative:paragraph;z-index:-9156" coordorigin="906,434" coordsize="10262,290">
            <v:group style="position:absolute;left:4291;top:436;width:108;height:288" coordorigin="4291,436" coordsize="108,288">
              <v:shape style="position:absolute;left:4291;top:436;width:108;height:288" coordorigin="4291,436" coordsize="108,288" path="m4291,724l4399,724,4399,436,4291,436,4291,724xe" filled="t" fillcolor="#C6D9F1" stroked="f">
                <v:path arrowok="t"/>
                <v:fill/>
              </v:shape>
            </v:group>
            <v:group style="position:absolute;left:907;top:436;width:108;height:288" coordorigin="907,436" coordsize="108,288">
              <v:shape style="position:absolute;left:907;top:436;width:108;height:288" coordorigin="907,436" coordsize="108,288" path="m907,724l1015,724,1015,436,907,436,907,724xe" filled="t" fillcolor="#C6D9F1" stroked="f">
                <v:path arrowok="t"/>
                <v:fill/>
              </v:shape>
            </v:group>
            <v:group style="position:absolute;left:1015;top:436;width:3276;height:288" coordorigin="1015,436" coordsize="3276,288">
              <v:shape style="position:absolute;left:1015;top:436;width:3276;height:288" coordorigin="1015,436" coordsize="3276,288" path="m1015,724l4291,724,4291,436,1015,436,1015,724xe" filled="t" fillcolor="#C6D9F1" stroked="f">
                <v:path arrowok="t"/>
                <v:fill/>
              </v:shape>
            </v:group>
            <v:group style="position:absolute;left:4399;top:436;width:108;height:288" coordorigin="4399,436" coordsize="108,288">
              <v:shape style="position:absolute;left:4399;top:436;width:108;height:288" coordorigin="4399,436" coordsize="108,288" path="m4399,724l4507,724,4507,436,4399,436,4399,724xe" filled="t" fillcolor="#C6D9F1" stroked="f">
                <v:path arrowok="t"/>
                <v:fill/>
              </v:shape>
            </v:group>
            <v:group style="position:absolute;left:6540;top:436;width:108;height:288" coordorigin="6540,436" coordsize="108,288">
              <v:shape style="position:absolute;left:6540;top:436;width:108;height:288" coordorigin="6540,436" coordsize="108,288" path="m6540,724l6648,724,6648,436,6540,436,6540,724xe" filled="t" fillcolor="#C6D9F1" stroked="f">
                <v:path arrowok="t"/>
                <v:fill/>
              </v:shape>
            </v:group>
            <v:group style="position:absolute;left:4507;top:436;width:2033;height:288" coordorigin="4507,436" coordsize="2033,288">
              <v:shape style="position:absolute;left:4507;top:436;width:2033;height:288" coordorigin="4507,436" coordsize="2033,288" path="m4507,724l6540,724,6540,436,4507,436,4507,724xe" filled="t" fillcolor="#C6D9F1" stroked="f">
                <v:path arrowok="t"/>
                <v:fill/>
              </v:shape>
            </v:group>
            <v:group style="position:absolute;left:6648;top:436;width:108;height:288" coordorigin="6648,436" coordsize="108,288">
              <v:shape style="position:absolute;left:6648;top:436;width:108;height:288" coordorigin="6648,436" coordsize="108,288" path="m6648,724l6756,724,6756,436,6648,436,6648,724xe" filled="t" fillcolor="#C6D9F1" stroked="f">
                <v:path arrowok="t"/>
                <v:fill/>
              </v:shape>
            </v:group>
            <v:group style="position:absolute;left:8520;top:436;width:108;height:288" coordorigin="8520,436" coordsize="108,288">
              <v:shape style="position:absolute;left:8520;top:436;width:108;height:288" coordorigin="8520,436" coordsize="108,288" path="m8520,724l8628,724,8628,436,8520,436,8520,724xe" filled="t" fillcolor="#C6D9F1" stroked="f">
                <v:path arrowok="t"/>
                <v:fill/>
              </v:shape>
            </v:group>
            <v:group style="position:absolute;left:6756;top:436;width:1764;height:288" coordorigin="6756,436" coordsize="1764,288">
              <v:shape style="position:absolute;left:6756;top:436;width:1764;height:288" coordorigin="6756,436" coordsize="1764,288" path="m6756,724l8520,724,8520,436,6756,436,6756,724xe" filled="t" fillcolor="#C6D9F1" stroked="f">
                <v:path arrowok="t"/>
                <v:fill/>
              </v:shape>
            </v:group>
            <v:group style="position:absolute;left:8628;top:436;width:108;height:288" coordorigin="8628,436" coordsize="108,288">
              <v:shape style="position:absolute;left:8628;top:436;width:108;height:288" coordorigin="8628,436" coordsize="108,288" path="m8628,724l8736,724,8736,436,8628,436,8628,724xe" filled="t" fillcolor="#C6D9F1" stroked="f">
                <v:path arrowok="t"/>
                <v:fill/>
              </v:shape>
            </v:group>
            <v:group style="position:absolute;left:11059;top:436;width:108;height:288" coordorigin="11059,436" coordsize="108,288">
              <v:shape style="position:absolute;left:11059;top:436;width:108;height:288" coordorigin="11059,436" coordsize="108,288" path="m11059,724l11167,724,11167,436,11059,436,11059,724xe" filled="t" fillcolor="#C6D9F1" stroked="f">
                <v:path arrowok="t"/>
                <v:fill/>
              </v:shape>
            </v:group>
            <v:group style="position:absolute;left:8736;top:436;width:2323;height:288" coordorigin="8736,436" coordsize="2323,288">
              <v:shape style="position:absolute;left:8736;top:436;width:2323;height:288" coordorigin="8736,436" coordsize="2323,288" path="m8736,724l11059,724,11059,436,8736,436,8736,724xe" filled="t" fillcolor="#C6D9F1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IN</w:t>
      </w:r>
      <w:r>
        <w:rPr>
          <w:rFonts w:ascii="Arial" w:hAnsi="Arial" w:cs="Arial" w:eastAsia="Arial"/>
          <w:spacing w:val="1"/>
          <w:w w:val="100"/>
          <w:position w:val="0"/>
          <w:sz w:val="12"/>
          <w:szCs w:val="12"/>
        </w:rPr>
        <w:t>-</w:t>
      </w:r>
      <w:r>
        <w:rPr>
          <w:rFonts w:ascii="Arial" w:hAnsi="Arial" w:cs="Arial" w:eastAsia="Arial"/>
          <w:spacing w:val="-1"/>
          <w:w w:val="100"/>
          <w:position w:val="0"/>
          <w:sz w:val="12"/>
          <w:szCs w:val="12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F</w:t>
      </w:r>
      <w:r>
        <w:rPr>
          <w:rFonts w:ascii="Arial" w:hAnsi="Arial" w:cs="Arial" w:eastAsia="Arial"/>
          <w:spacing w:val="-3"/>
          <w:w w:val="100"/>
          <w:position w:val="0"/>
          <w:sz w:val="12"/>
          <w:szCs w:val="12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2"/>
          <w:szCs w:val="12"/>
        </w:rPr>
        <w:t>(</w:t>
      </w:r>
      <w:r>
        <w:rPr>
          <w:rFonts w:ascii="Arial" w:hAnsi="Arial" w:cs="Arial" w:eastAsia="Arial"/>
          <w:spacing w:val="1"/>
          <w:w w:val="100"/>
          <w:position w:val="0"/>
          <w:sz w:val="12"/>
          <w:szCs w:val="12"/>
        </w:rPr>
        <w:t>T</w:t>
      </w:r>
      <w:r>
        <w:rPr>
          <w:rFonts w:ascii="Arial" w:hAnsi="Arial" w:cs="Arial" w:eastAsia="Arial"/>
          <w:spacing w:val="-2"/>
          <w:w w:val="100"/>
          <w:position w:val="0"/>
          <w:sz w:val="12"/>
          <w:szCs w:val="12"/>
        </w:rPr>
        <w:t>y</w:t>
      </w:r>
      <w:r>
        <w:rPr>
          <w:rFonts w:ascii="Arial" w:hAnsi="Arial" w:cs="Arial" w:eastAsia="Arial"/>
          <w:spacing w:val="1"/>
          <w:w w:val="100"/>
          <w:position w:val="0"/>
          <w:sz w:val="12"/>
          <w:szCs w:val="12"/>
        </w:rPr>
        <w:t>p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e</w:t>
      </w:r>
      <w:r>
        <w:rPr>
          <w:rFonts w:ascii="Arial" w:hAnsi="Arial" w:cs="Arial" w:eastAsia="Arial"/>
          <w:spacing w:val="-2"/>
          <w:w w:val="100"/>
          <w:position w:val="0"/>
          <w:sz w:val="12"/>
          <w:szCs w:val="1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1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 </w:t>
      </w:r>
      <w:r>
        <w:rPr>
          <w:rFonts w:ascii="Arial" w:hAnsi="Arial" w:cs="Arial" w:eastAsia="Arial"/>
          <w:spacing w:val="-1"/>
          <w:w w:val="100"/>
          <w:position w:val="0"/>
          <w:sz w:val="12"/>
          <w:szCs w:val="12"/>
        </w:rPr>
        <w:t>P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D)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ab/>
        <w:tab/>
      </w:r>
      <w:r>
        <w:rPr>
          <w:rFonts w:ascii="Arial" w:hAnsi="Arial" w:cs="Arial" w:eastAsia="Arial"/>
          <w:spacing w:val="0"/>
          <w:w w:val="89"/>
          <w:position w:val="0"/>
          <w:sz w:val="12"/>
          <w:szCs w:val="12"/>
        </w:rPr>
        <w:t>  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</w:r>
      <w:r>
        <w:rPr>
          <w:rFonts w:ascii="Arial" w:hAnsi="Arial" w:cs="Arial" w:eastAsia="Arial"/>
          <w:spacing w:val="-4"/>
          <w:w w:val="100"/>
          <w:position w:val="1"/>
          <w:sz w:val="18"/>
          <w:szCs w:val="18"/>
        </w:rPr>
        <w:t>3</w:t>
      </w:r>
      <w:r>
        <w:rPr>
          <w:rFonts w:ascii="Arial" w:hAnsi="Arial" w:cs="Arial" w:eastAsia="Arial"/>
          <w:spacing w:val="-4"/>
          <w:w w:val="100"/>
          <w:position w:val="1"/>
          <w:sz w:val="18"/>
          <w:szCs w:val="18"/>
        </w:rPr>
        <w:t>7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ab/>
      </w:r>
      <w:r>
        <w:rPr>
          <w:rFonts w:ascii="Arial" w:hAnsi="Arial" w:cs="Arial" w:eastAsia="Arial"/>
          <w:spacing w:val="0"/>
          <w:w w:val="119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-4"/>
          <w:w w:val="100"/>
          <w:position w:val="1"/>
          <w:sz w:val="18"/>
          <w:szCs w:val="18"/>
        </w:rPr>
        <w:t>4</w:t>
      </w:r>
      <w:r>
        <w:rPr>
          <w:rFonts w:ascii="Arial" w:hAnsi="Arial" w:cs="Arial" w:eastAsia="Arial"/>
          <w:spacing w:val="-4"/>
          <w:w w:val="100"/>
          <w:position w:val="1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ab/>
        <w:tab/>
      </w:r>
      <w:r>
        <w:rPr>
          <w:rFonts w:ascii="Arial" w:hAnsi="Arial" w:cs="Arial" w:eastAsia="Arial"/>
          <w:spacing w:val="-4"/>
          <w:w w:val="100"/>
          <w:position w:val="1"/>
          <w:sz w:val="18"/>
          <w:szCs w:val="18"/>
        </w:rPr>
        <w:t>5</w:t>
      </w:r>
      <w:r>
        <w:rPr>
          <w:rFonts w:ascii="Arial" w:hAnsi="Arial" w:cs="Arial" w:eastAsia="Arial"/>
          <w:spacing w:val="-4"/>
          <w:w w:val="100"/>
          <w:position w:val="1"/>
          <w:sz w:val="18"/>
          <w:szCs w:val="18"/>
        </w:rPr>
        <w:t>7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IN</w:t>
      </w:r>
      <w:r>
        <w:rPr>
          <w:rFonts w:ascii="Arial" w:hAnsi="Arial" w:cs="Arial" w:eastAsia="Arial"/>
          <w:spacing w:val="1"/>
          <w:w w:val="100"/>
          <w:position w:val="0"/>
          <w:sz w:val="12"/>
          <w:szCs w:val="12"/>
        </w:rPr>
        <w:t>-</w:t>
      </w:r>
      <w:r>
        <w:rPr>
          <w:rFonts w:ascii="Arial" w:hAnsi="Arial" w:cs="Arial" w:eastAsia="Arial"/>
          <w:spacing w:val="-1"/>
          <w:w w:val="100"/>
          <w:position w:val="0"/>
          <w:sz w:val="12"/>
          <w:szCs w:val="12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T</w:t>
      </w:r>
      <w:r>
        <w:rPr>
          <w:rFonts w:ascii="Arial" w:hAnsi="Arial" w:cs="Arial" w:eastAsia="Arial"/>
          <w:spacing w:val="-3"/>
          <w:w w:val="100"/>
          <w:position w:val="0"/>
          <w:sz w:val="12"/>
          <w:szCs w:val="12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2"/>
          <w:szCs w:val="12"/>
        </w:rPr>
        <w:t>(</w:t>
      </w:r>
      <w:r>
        <w:rPr>
          <w:rFonts w:ascii="Arial" w:hAnsi="Arial" w:cs="Arial" w:eastAsia="Arial"/>
          <w:spacing w:val="1"/>
          <w:w w:val="100"/>
          <w:position w:val="0"/>
          <w:sz w:val="12"/>
          <w:szCs w:val="12"/>
        </w:rPr>
        <w:t>T</w:t>
      </w:r>
      <w:r>
        <w:rPr>
          <w:rFonts w:ascii="Arial" w:hAnsi="Arial" w:cs="Arial" w:eastAsia="Arial"/>
          <w:spacing w:val="-2"/>
          <w:w w:val="100"/>
          <w:position w:val="0"/>
          <w:sz w:val="12"/>
          <w:szCs w:val="12"/>
        </w:rPr>
        <w:t>y</w:t>
      </w:r>
      <w:r>
        <w:rPr>
          <w:rFonts w:ascii="Arial" w:hAnsi="Arial" w:cs="Arial" w:eastAsia="Arial"/>
          <w:spacing w:val="1"/>
          <w:w w:val="100"/>
          <w:position w:val="0"/>
          <w:sz w:val="12"/>
          <w:szCs w:val="12"/>
        </w:rPr>
        <w:t>p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e</w:t>
      </w:r>
      <w:r>
        <w:rPr>
          <w:rFonts w:ascii="Arial" w:hAnsi="Arial" w:cs="Arial" w:eastAsia="Arial"/>
          <w:spacing w:val="-2"/>
          <w:w w:val="100"/>
          <w:position w:val="0"/>
          <w:sz w:val="12"/>
          <w:szCs w:val="1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2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 </w:t>
      </w:r>
      <w:r>
        <w:rPr>
          <w:rFonts w:ascii="Arial" w:hAnsi="Arial" w:cs="Arial" w:eastAsia="Arial"/>
          <w:spacing w:val="-1"/>
          <w:w w:val="100"/>
          <w:position w:val="0"/>
          <w:sz w:val="12"/>
          <w:szCs w:val="12"/>
        </w:rPr>
        <w:t>P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D)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ab/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4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ab/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4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ab/>
      </w:r>
      <w:r>
        <w:rPr>
          <w:rFonts w:ascii="Arial" w:hAnsi="Arial" w:cs="Arial" w:eastAsia="Arial"/>
          <w:spacing w:val="0"/>
          <w:w w:val="79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5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7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g</w:t>
      </w:r>
      <w:r>
        <w:rPr>
          <w:rFonts w:ascii="Arial" w:hAnsi="Arial" w:cs="Arial" w:eastAsia="Arial"/>
          <w:spacing w:val="-7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re</w:t>
      </w:r>
      <w:r>
        <w:rPr>
          <w:rFonts w:ascii="Arial" w:hAnsi="Arial" w:cs="Arial" w:eastAsia="Arial"/>
          <w:spacing w:val="-11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ab/>
        <w:tab/>
      </w:r>
      <w:r>
        <w:rPr>
          <w:rFonts w:ascii="Arial" w:hAnsi="Arial" w:cs="Arial" w:eastAsia="Arial"/>
          <w:spacing w:val="-5"/>
          <w:w w:val="100"/>
          <w:position w:val="0"/>
          <w:sz w:val="18"/>
          <w:szCs w:val="18"/>
        </w:rPr>
        <w:t>-</w:t>
      </w:r>
      <w:r>
        <w:rPr>
          <w:rFonts w:ascii="Arial" w:hAnsi="Arial" w:cs="Arial" w:eastAsia="Arial"/>
          <w:spacing w:val="-4"/>
          <w:w w:val="100"/>
          <w:position w:val="0"/>
          <w:sz w:val="18"/>
          <w:szCs w:val="18"/>
        </w:rPr>
        <w:t>4</w:t>
      </w:r>
      <w:r>
        <w:rPr>
          <w:rFonts w:ascii="Arial" w:hAnsi="Arial" w:cs="Arial" w:eastAsia="Arial"/>
          <w:spacing w:val="-4"/>
          <w:w w:val="100"/>
          <w:position w:val="0"/>
          <w:sz w:val="18"/>
          <w:szCs w:val="18"/>
        </w:rPr>
        <w:t>0</w:t>
      </w:r>
      <w:r>
        <w:rPr>
          <w:rFonts w:ascii="Arial" w:hAnsi="Arial" w:cs="Arial" w:eastAsia="Arial"/>
          <w:spacing w:val="-6"/>
          <w:w w:val="100"/>
          <w:position w:val="0"/>
          <w:sz w:val="18"/>
          <w:szCs w:val="18"/>
        </w:rPr>
        <w:t>º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ab/>
        <w:tab/>
      </w:r>
      <w:r>
        <w:rPr>
          <w:rFonts w:ascii="Arial" w:hAnsi="Arial" w:cs="Arial" w:eastAsia="Arial"/>
          <w:spacing w:val="1"/>
          <w:w w:val="99"/>
          <w:position w:val="0"/>
          <w:sz w:val="18"/>
          <w:szCs w:val="18"/>
        </w:rPr>
        <w:t>+</w:t>
      </w:r>
      <w:r>
        <w:rPr>
          <w:rFonts w:ascii="Arial" w:hAnsi="Arial" w:cs="Arial" w:eastAsia="Arial"/>
          <w:spacing w:val="1"/>
          <w:w w:val="99"/>
          <w:position w:val="0"/>
          <w:sz w:val="18"/>
          <w:szCs w:val="18"/>
        </w:rPr>
        <w:t>8</w:t>
      </w:r>
      <w:r>
        <w:rPr>
          <w:rFonts w:ascii="Arial" w:hAnsi="Arial" w:cs="Arial" w:eastAsia="Arial"/>
          <w:spacing w:val="1"/>
          <w:w w:val="99"/>
          <w:position w:val="0"/>
          <w:sz w:val="18"/>
          <w:szCs w:val="18"/>
        </w:rPr>
        <w:t>5</w:t>
      </w:r>
      <w:r>
        <w:rPr>
          <w:rFonts w:ascii="Arial" w:hAnsi="Arial" w:cs="Arial" w:eastAsia="Arial"/>
          <w:spacing w:val="-37"/>
          <w:w w:val="151"/>
          <w:position w:val="0"/>
          <w:sz w:val="18"/>
          <w:szCs w:val="18"/>
        </w:rPr>
        <w:t>°</w:t>
      </w:r>
      <w:r>
        <w:rPr>
          <w:rFonts w:ascii="Arial" w:hAnsi="Arial" w:cs="Arial" w:eastAsia="Arial"/>
          <w:spacing w:val="0"/>
          <w:w w:val="99"/>
          <w:position w:val="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207" w:right="-2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2268AE"/>
          <w:spacing w:val="0"/>
          <w:w w:val="100"/>
          <w:position w:val="6"/>
          <w:sz w:val="10"/>
          <w:szCs w:val="10"/>
        </w:rPr>
        <w:t>1</w:t>
      </w:r>
      <w:r>
        <w:rPr>
          <w:rFonts w:ascii="Arial" w:hAnsi="Arial" w:cs="Arial" w:eastAsia="Arial"/>
          <w:color w:val="2268AE"/>
          <w:spacing w:val="17"/>
          <w:w w:val="100"/>
          <w:position w:val="6"/>
          <w:sz w:val="10"/>
          <w:szCs w:val="10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y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pi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al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f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ion;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not</w:t>
      </w:r>
      <w:r>
        <w:rPr>
          <w:rFonts w:ascii="Arial" w:hAnsi="Arial" w:cs="Arial" w:eastAsia="Arial"/>
          <w:color w:val="000000"/>
          <w:spacing w:val="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10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0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%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ed.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f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an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gua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an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eed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b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y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de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ign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and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/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or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her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ela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ion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hod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.</w:t>
      </w:r>
    </w:p>
    <w:p>
      <w:pPr>
        <w:spacing w:line="240" w:lineRule="auto" w:after="0"/>
        <w:jc w:val="left"/>
        <w:rPr>
          <w:rFonts w:ascii="Arial" w:hAnsi="Arial" w:cs="Arial" w:eastAsia="Arial"/>
          <w:sz w:val="16"/>
          <w:szCs w:val="16"/>
        </w:rPr>
        <w:sectPr>
          <w:pgSz w:w="12240" w:h="15840"/>
          <w:pgMar w:header="216" w:footer="993" w:top="1800" w:bottom="1180" w:left="700" w:right="900"/>
        </w:sectPr>
      </w:pPr>
    </w:p>
    <w:p>
      <w:pPr>
        <w:spacing w:before="9" w:after="0" w:line="130" w:lineRule="exact"/>
        <w:jc w:val="left"/>
        <w:rPr>
          <w:sz w:val="13"/>
          <w:szCs w:val="13"/>
        </w:rPr>
      </w:pPr>
      <w:r>
        <w:rPr/>
        <w:pict>
          <v:group style="position:absolute;margin-left:389.220001pt;margin-top:331.619995pt;width:163.799996pt;height:51.839999pt;mso-position-horizontal-relative:page;mso-position-vertical-relative:page;z-index:-9154" coordorigin="7784,6632" coordsize="3276,1037">
            <v:group style="position:absolute;left:7786;top:6634;width:3274;height:206" coordorigin="7786,6634" coordsize="3274,206">
              <v:shape style="position:absolute;left:7786;top:6634;width:3274;height:206" coordorigin="7786,6634" coordsize="3274,206" path="m7786,6840l11059,6840,11059,6634,7786,6634,7786,6840xe" filled="t" fillcolor="#C6D9F1" stroked="f">
                <v:path arrowok="t"/>
                <v:fill/>
              </v:shape>
            </v:group>
            <v:group style="position:absolute;left:7786;top:6840;width:3274;height:206" coordorigin="7786,6840" coordsize="3274,206">
              <v:shape style="position:absolute;left:7786;top:6840;width:3274;height:206" coordorigin="7786,6840" coordsize="3274,206" path="m7786,7046l11059,7046,11059,6840,7786,6840,7786,7046xe" filled="t" fillcolor="#C6D9F1" stroked="f">
                <v:path arrowok="t"/>
                <v:fill/>
              </v:shape>
            </v:group>
            <v:group style="position:absolute;left:7786;top:7046;width:3274;height:209" coordorigin="7786,7046" coordsize="3274,209">
              <v:shape style="position:absolute;left:7786;top:7046;width:3274;height:209" coordorigin="7786,7046" coordsize="3274,209" path="m7786,7255l11059,7255,11059,7046,7786,7046,7786,7255xe" filled="t" fillcolor="#C6D9F1" stroked="f">
                <v:path arrowok="t"/>
                <v:fill/>
              </v:shape>
            </v:group>
            <v:group style="position:absolute;left:7786;top:7255;width:3274;height:206" coordorigin="7786,7255" coordsize="3274,206">
              <v:shape style="position:absolute;left:7786;top:7255;width:3274;height:206" coordorigin="7786,7255" coordsize="3274,206" path="m7786,7462l11059,7462,11059,7255,7786,7255,7786,7462xe" filled="t" fillcolor="#C6D9F1" stroked="f">
                <v:path arrowok="t"/>
                <v:fill/>
              </v:shape>
            </v:group>
            <v:group style="position:absolute;left:7786;top:7462;width:3274;height:206" coordorigin="7786,7462" coordsize="3274,206">
              <v:shape style="position:absolute;left:7786;top:7462;width:3274;height:206" coordorigin="7786,7462" coordsize="3274,206" path="m7786,7668l11059,7668,11059,7462,7786,7462,7786,7668xe" filled="t" fillcolor="#C6D9F1" stroked="f">
                <v:path arrowok="t"/>
                <v:fill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cs="Arial" w:eastAsia="Arial"/>
          <w:b/>
          <w:bCs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4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El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tri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h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tabs>
          <w:tab w:pos="3420" w:val="left"/>
          <w:tab w:pos="4160" w:val="left"/>
          <w:tab w:pos="5300" w:val="left"/>
          <w:tab w:pos="6260" w:val="left"/>
          <w:tab w:pos="8280" w:val="left"/>
        </w:tabs>
        <w:spacing w:before="0" w:after="0" w:line="240" w:lineRule="auto"/>
        <w:ind w:left="315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position w:val="6"/>
          <w:sz w:val="12"/>
          <w:szCs w:val="12"/>
        </w:rPr>
        <w:t>1</w:t>
      </w:r>
      <w:r>
        <w:rPr>
          <w:rFonts w:ascii="Arial" w:hAnsi="Arial" w:cs="Arial" w:eastAsia="Arial"/>
          <w:spacing w:val="0"/>
          <w:w w:val="100"/>
          <w:position w:val="6"/>
          <w:sz w:val="12"/>
          <w:szCs w:val="12"/>
        </w:rPr>
        <w:tab/>
      </w:r>
      <w:r>
        <w:rPr>
          <w:rFonts w:ascii="Arial" w:hAnsi="Arial" w:cs="Arial" w:eastAsia="Arial"/>
          <w:spacing w:val="0"/>
          <w:w w:val="100"/>
          <w:position w:val="6"/>
          <w:sz w:val="12"/>
          <w:szCs w:val="12"/>
        </w:rPr>
      </w:r>
      <w:r>
        <w:rPr>
          <w:rFonts w:ascii="Arial" w:hAnsi="Arial" w:cs="Arial" w:eastAsia="Arial"/>
          <w:spacing w:val="-3"/>
          <w:w w:val="100"/>
          <w:position w:val="0"/>
          <w:sz w:val="18"/>
          <w:szCs w:val="18"/>
        </w:rPr>
        <w:t>M</w:t>
      </w:r>
      <w:r>
        <w:rPr>
          <w:rFonts w:ascii="Arial" w:hAnsi="Arial" w:cs="Arial" w:eastAsia="Arial"/>
          <w:spacing w:val="3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x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ab/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ts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ab/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cs="Arial" w:eastAsia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ts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40" w:lineRule="auto"/>
        <w:ind w:left="315" w:right="-20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45.299999pt;margin-top:.221638pt;width:513.119989pt;height:10.44pt;mso-position-horizontal-relative:page;mso-position-vertical-relative:paragraph;z-index:-9155" coordorigin="906,4" coordsize="10262,209">
            <v:group style="position:absolute;left:11059;top:6;width:108;height:206" coordorigin="11059,6" coordsize="108,206">
              <v:shape style="position:absolute;left:11059;top:6;width:108;height:206" coordorigin="11059,6" coordsize="108,206" path="m11059,212l11167,212,11167,6,11059,6,11059,212xe" filled="t" fillcolor="#C6D9F1" stroked="f">
                <v:path arrowok="t"/>
                <v:fill/>
              </v:shape>
            </v:group>
            <v:group style="position:absolute;left:907;top:6;width:108;height:206" coordorigin="907,6" coordsize="108,206">
              <v:shape style="position:absolute;left:907;top:6;width:108;height:206" coordorigin="907,6" coordsize="108,206" path="m907,212l1015,212,1015,6,907,6,907,212xe" filled="t" fillcolor="#C6D9F1" stroked="f">
                <v:path arrowok="t"/>
                <v:fill/>
              </v:shape>
            </v:group>
            <v:group style="position:absolute;left:1015;top:6;width:10044;height:206" coordorigin="1015,6" coordsize="10044,206">
              <v:shape style="position:absolute;left:1015;top:6;width:10044;height:206" coordorigin="1015,6" coordsize="10044,206" path="m1015,212l11059,212,11059,6,1015,6,1015,212xe" filled="t" fillcolor="#C6D9F1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(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ll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its</w:t>
      </w:r>
      <w:r>
        <w:rPr>
          <w:rFonts w:ascii="Arial" w:hAnsi="Arial" w:cs="Arial" w:eastAsia="Arial"/>
          <w:b/>
          <w:bCs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ifi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b/>
          <w:bCs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J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4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5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rf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)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tbl>
      <w:tblPr>
        <w:tblW w:w="0" w:type="auto"/>
        <w:jc w:val="left"/>
        <w:tblInd w:w="20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427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f)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–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  <w:p>
            <w:pPr>
              <w:spacing w:before="2" w:after="0" w:line="240" w:lineRule="auto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PD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259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315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310" w:right="297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327" w:right="319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"/>
                <w:w w:val="99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VDD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≤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6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10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4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t)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–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4" w:lineRule="exact"/>
              <w:ind w:left="211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4" w:lineRule="exact"/>
              <w:ind w:left="315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4" w:lineRule="exact"/>
              <w:ind w:left="310" w:right="297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4" w:lineRule="exact"/>
              <w:ind w:left="327" w:right="319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"/>
                <w:w w:val="99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4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VDD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≤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6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6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PD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</w:tr>
      <w:tr>
        <w:trPr>
          <w:trHeight w:val="208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–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310" w:right="297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327" w:right="319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"/>
                <w:w w:val="99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(RCURR)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ND;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8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2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6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–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10" w:right="297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7</w:t>
            </w: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27" w:right="319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"/>
                <w:w w:val="99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(RCURR)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;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6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8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0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–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2"/>
                <w:szCs w:val="12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2"/>
                <w:szCs w:val="12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2"/>
                <w:szCs w:val="12"/>
              </w:rPr>
              <w:t>-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2"/>
                <w:szCs w:val="12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2"/>
                <w:szCs w:val="12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)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211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315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310" w:right="297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327" w:right="319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"/>
                <w:w w:val="99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(RCURR)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ND;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8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2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6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0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–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(I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2"/>
                <w:szCs w:val="12"/>
              </w:rPr>
              <w:t>L</w:t>
            </w:r>
            <w:r>
              <w:rPr>
                <w:rFonts w:ascii="Arial" w:hAnsi="Arial" w:cs="Arial" w:eastAsia="Arial"/>
                <w:spacing w:val="-2"/>
                <w:w w:val="100"/>
                <w:position w:val="0"/>
                <w:sz w:val="12"/>
                <w:szCs w:val="1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2"/>
                <w:szCs w:val="12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2"/>
                <w:szCs w:val="12"/>
              </w:rPr>
              <w:t>-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2"/>
                <w:szCs w:val="12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2"/>
                <w:szCs w:val="12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)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211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7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15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10" w:right="297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9</w:t>
            </w: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27" w:right="319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"/>
                <w:w w:val="99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(RCURR)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;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400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10" w:after="0" w:line="180" w:lineRule="exact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spacing w:before="0" w:after="0" w:line="240" w:lineRule="auto"/>
              <w:ind w:left="108" w:right="-2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 w:cs="Arial" w:eastAsia="Arial"/>
                <w:spacing w:val="0"/>
                <w:w w:val="100"/>
                <w:position w:val="1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3"/>
                <w:w w:val="100"/>
                <w:position w:val="1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1"/>
                <w:w w:val="100"/>
                <w:position w:val="1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position w:val="1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position w:val="1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position w:val="1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-4"/>
                <w:w w:val="100"/>
                <w:position w:val="1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position w:val="1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position w:val="1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position w:val="1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position w:val="1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position w:val="1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position w:val="1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position w:val="1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position w:val="1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position w:val="1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position w:val="1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position w:val="1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position w:val="1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position w:val="1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position w:val="1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spacing w:val="-8"/>
                <w:w w:val="100"/>
                <w:position w:val="1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position w:val="1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2"/>
                <w:szCs w:val="12"/>
              </w:rPr>
              <w:t>-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ON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0" w:lineRule="exact"/>
              <w:jc w:val="left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spacing w:before="0" w:after="0" w:line="240" w:lineRule="auto"/>
              <w:ind w:left="301" w:right="319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.8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0" w:lineRule="exact"/>
              <w:jc w:val="left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spacing w:before="0" w:after="0" w:line="240" w:lineRule="auto"/>
              <w:ind w:left="406" w:right="393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0" w:lineRule="exact"/>
              <w:jc w:val="left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</w:r>
          </w:p>
          <w:p>
            <w:pPr>
              <w:spacing w:before="0" w:after="0" w:line="240" w:lineRule="auto"/>
              <w:ind w:left="389" w:right="38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Ω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9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22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9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337" w:right="321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7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397" w:right="39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</w:tr>
      <w:tr>
        <w:trPr>
          <w:trHeight w:val="206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3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x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18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284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.5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358" w:right="34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397" w:right="39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206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259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293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22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97" w:right="39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spacing w:val="-1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AS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6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18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329" w:right="34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358" w:right="34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397" w:right="39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193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rk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37" w:right="321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6</w:t>
            </w: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9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97" w:right="39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</w:tr>
      <w:tr>
        <w:trPr>
          <w:trHeight w:val="222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3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x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rk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259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293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358" w:right="34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397" w:right="39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206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rk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18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406" w:right="393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20" w:right="321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2"/>
                <w:w w:val="99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6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6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0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2"/>
                <w:szCs w:val="12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2"/>
                <w:szCs w:val="12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2"/>
                <w:szCs w:val="12"/>
              </w:rPr>
              <w:t>K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2"/>
                <w:szCs w:val="12"/>
              </w:rPr>
              <w:t>_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2"/>
                <w:szCs w:val="12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H</w:t>
            </w:r>
            <w:r>
              <w:rPr>
                <w:rFonts w:ascii="Arial" w:hAnsi="Arial" w:cs="Arial" w:eastAsia="Arial"/>
                <w:spacing w:val="12"/>
                <w:w w:val="100"/>
                <w:position w:val="0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spacing w:val="-3"/>
                <w:w w:val="100"/>
                <w:position w:val="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2"/>
                <w:w w:val="100"/>
                <w:position w:val="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(IEEE®</w:t>
            </w:r>
            <w:r>
              <w:rPr>
                <w:rFonts w:ascii="Arial" w:hAnsi="Arial" w:cs="Arial" w:eastAsia="Arial"/>
                <w:spacing w:val="-6"/>
                <w:w w:val="100"/>
                <w:position w:val="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2"/>
                <w:w w:val="100"/>
                <w:position w:val="0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9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)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</w:r>
          </w:p>
        </w:tc>
      </w:tr>
      <w:tr>
        <w:trPr>
          <w:trHeight w:val="208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8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2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PD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rk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6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t.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6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rk</w:t>
            </w:r>
            <w:r>
              <w:rPr>
                <w:rFonts w:ascii="Arial" w:hAnsi="Arial" w:cs="Arial" w:eastAsia="Arial"/>
                <w:spacing w:val="-1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377" w:right="393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397" w:right="39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193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18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37" w:right="321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6</w:t>
            </w: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9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97" w:right="39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</w:tr>
      <w:tr>
        <w:trPr>
          <w:trHeight w:val="222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3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(V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OH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)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235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7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308" w:right="321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9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329" w:right="319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99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.1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397" w:right="39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6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0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3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(V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2"/>
                <w:szCs w:val="12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)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22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.0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284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29" w:right="319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.1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97" w:right="39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6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0" w:lineRule="exact"/>
              <w:ind w:left="108" w:right="-2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UV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IN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2"/>
                <w:szCs w:val="12"/>
              </w:rPr>
              <w:t>_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RI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ING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259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7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329" w:right="34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358" w:right="34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399" w:right="393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193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0" w:lineRule="exact"/>
              <w:ind w:left="108" w:right="-2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UV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IN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2"/>
                <w:szCs w:val="12"/>
              </w:rPr>
              <w:t>_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2"/>
                <w:szCs w:val="12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2"/>
                <w:szCs w:val="12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2"/>
                <w:szCs w:val="12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2"/>
                <w:szCs w:val="12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ING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259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25" w:right="34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99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58" w:right="34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99" w:right="393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</w:tr>
      <w:tr>
        <w:trPr>
          <w:trHeight w:val="331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DC-DC</w:t>
            </w:r>
            <w:r>
              <w:rPr>
                <w:rFonts w:ascii="Arial" w:hAnsi="Arial" w:cs="Arial" w:eastAsia="Arial"/>
                <w:b/>
                <w:bCs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tr</w:t>
            </w: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ll</w:t>
            </w: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219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C</w:t>
            </w:r>
            <w:r>
              <w:rPr>
                <w:rFonts w:ascii="Arial" w:hAnsi="Arial" w:cs="Arial" w:eastAsia="Arial"/>
                <w:spacing w:val="14"/>
                <w:w w:val="100"/>
                <w:position w:val="0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(S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PS)</w:t>
            </w:r>
            <w:r>
              <w:rPr>
                <w:rFonts w:ascii="Arial" w:hAnsi="Arial" w:cs="Arial" w:eastAsia="Arial"/>
                <w:spacing w:val="-5"/>
                <w:w w:val="100"/>
                <w:position w:val="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3"/>
                <w:w w:val="100"/>
                <w:position w:val="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-6"/>
                <w:w w:val="100"/>
                <w:position w:val="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-2"/>
                <w:w w:val="100"/>
                <w:position w:val="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q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259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315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310" w:right="297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308" w:right="303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"/>
                <w:w w:val="99"/>
                <w:sz w:val="18"/>
                <w:szCs w:val="18"/>
              </w:rPr>
              <w:t>k</w:t>
            </w:r>
            <w:r>
              <w:rPr>
                <w:rFonts w:ascii="Arial" w:hAnsi="Arial" w:cs="Arial" w:eastAsia="Arial"/>
                <w:spacing w:val="-5"/>
                <w:w w:val="99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z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tabs>
                <w:tab w:pos="1380" w:val="left"/>
              </w:tabs>
              <w:spacing w:before="0" w:after="0" w:line="206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=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7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Ω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ab/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DC-DC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10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4" w:lineRule="exact"/>
              <w:ind w:left="211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4" w:lineRule="exact"/>
              <w:ind w:left="315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4" w:lineRule="exact"/>
              <w:ind w:left="310" w:right="297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tabs>
                <w:tab w:pos="1380" w:val="left"/>
              </w:tabs>
              <w:spacing w:before="0" w:after="0" w:line="194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=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Ω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ab/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q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414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211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15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10" w:right="297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tabs>
                <w:tab w:pos="1380" w:val="left"/>
              </w:tabs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=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6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ab/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  <w:p>
            <w:pPr>
              <w:tabs>
                <w:tab w:pos="1380" w:val="left"/>
              </w:tabs>
              <w:spacing w:before="0" w:after="0" w:line="206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Ω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ab/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%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)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SEL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399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2" w:lineRule="exact"/>
              <w:ind w:left="211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2" w:lineRule="exact"/>
              <w:ind w:left="315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2" w:lineRule="exact"/>
              <w:ind w:left="310" w:right="297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tabs>
                <w:tab w:pos="1380" w:val="left"/>
              </w:tabs>
              <w:spacing w:before="0" w:after="0" w:line="192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=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6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ab/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Ω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19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C</w:t>
            </w:r>
            <w:r>
              <w:rPr>
                <w:rFonts w:ascii="Arial" w:hAnsi="Arial" w:cs="Arial" w:eastAsia="Arial"/>
                <w:spacing w:val="14"/>
                <w:w w:val="100"/>
                <w:position w:val="0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2"/>
                <w:w w:val="100"/>
                <w:position w:val="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2"/>
                <w:w w:val="100"/>
                <w:position w:val="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9"/>
                <w:w w:val="100"/>
                <w:position w:val="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ff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293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32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%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/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197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4" w:lineRule="exact"/>
              <w:ind w:left="108" w:right="-2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NDRV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OUT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4" w:lineRule="exact"/>
              <w:ind w:left="308" w:right="321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4" w:lineRule="exact"/>
              <w:ind w:left="406" w:right="393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4" w:lineRule="exact"/>
              <w:ind w:left="392" w:right="386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7"/>
                <w:sz w:val="18"/>
                <w:szCs w:val="18"/>
              </w:rPr>
              <w:t>Ω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4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22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NDRV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308" w:right="321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7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NDRV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VBN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6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6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te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08" w:right="321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51" w:right="34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0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%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%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th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2"/>
                <w:szCs w:val="12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2"/>
                <w:szCs w:val="12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D</w:t>
            </w:r>
            <w:r>
              <w:rPr>
                <w:rFonts w:ascii="Arial" w:hAnsi="Arial" w:cs="Arial" w:eastAsia="Arial"/>
                <w:spacing w:val="13"/>
                <w:w w:val="100"/>
                <w:position w:val="0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=</w:t>
            </w:r>
            <w:r>
              <w:rPr>
                <w:rFonts w:ascii="Arial" w:hAnsi="Arial" w:cs="Arial" w:eastAsia="Arial"/>
                <w:spacing w:val="-2"/>
                <w:w w:val="100"/>
                <w:position w:val="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</w:r>
          </w:p>
        </w:tc>
      </w:tr>
      <w:tr>
        <w:trPr>
          <w:trHeight w:val="206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0" w:lineRule="exact"/>
              <w:ind w:left="108" w:right="-2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NDRV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R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position w:val="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77" w:right="393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51" w:right="34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</w:tr>
      <w:tr>
        <w:trPr>
          <w:trHeight w:val="193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3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x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NDRV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ty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329" w:right="34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377" w:right="37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%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Hz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22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NDRV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ty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377" w:right="393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6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358" w:right="34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377" w:right="37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%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Hz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6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VBN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308" w:right="321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7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399" w:right="393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0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;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ts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OH</w:t>
            </w:r>
            <w:r>
              <w:rPr>
                <w:rFonts w:ascii="Arial" w:hAnsi="Arial" w:cs="Arial" w:eastAsia="Arial"/>
                <w:spacing w:val="14"/>
                <w:w w:val="100"/>
                <w:position w:val="0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</w:r>
          </w:p>
        </w:tc>
      </w:tr>
      <w:tr>
        <w:trPr>
          <w:trHeight w:val="206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NDRV.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193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Err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9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18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01" w:right="319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99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.5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22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97" w:right="39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to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22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2"/>
                <w:szCs w:val="1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2"/>
                <w:szCs w:val="12"/>
              </w:rPr>
              <w:t>K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spacing w:val="-2"/>
                <w:w w:val="100"/>
                <w:position w:val="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k</w:t>
            </w:r>
            <w:r>
              <w:rPr>
                <w:rFonts w:ascii="Arial" w:hAnsi="Arial" w:cs="Arial" w:eastAsia="Arial"/>
                <w:spacing w:val="-5"/>
                <w:w w:val="100"/>
                <w:position w:val="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rr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5"/>
                <w:w w:val="100"/>
                <w:position w:val="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4"/>
                <w:w w:val="100"/>
                <w:position w:val="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-2"/>
                <w:w w:val="100"/>
                <w:position w:val="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211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3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6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310" w:right="297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7</w:t>
            </w: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320" w:right="321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2"/>
                <w:w w:val="99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2"/>
                <w:szCs w:val="1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2"/>
                <w:szCs w:val="12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2"/>
                <w:szCs w:val="1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2"/>
                <w:szCs w:val="12"/>
              </w:rPr>
              <w:t>K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8"/>
                <w:szCs w:val="18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2"/>
                <w:w w:val="100"/>
                <w:position w:val="0"/>
                <w:sz w:val="12"/>
                <w:szCs w:val="12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2"/>
                <w:szCs w:val="12"/>
              </w:rPr>
              <w:t>K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/R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cs="Arial" w:eastAsia="Arial"/>
                <w:spacing w:val="2"/>
                <w:w w:val="100"/>
                <w:position w:val="0"/>
                <w:sz w:val="12"/>
                <w:szCs w:val="12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</w:r>
          </w:p>
        </w:tc>
      </w:tr>
      <w:tr>
        <w:trPr>
          <w:trHeight w:val="206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206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ft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rt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77" w:right="393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41" w:right="334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"/>
                <w:w w:val="99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: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CSS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=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193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329" w:right="34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349" w:right="34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1"/>
                <w:w w:val="96"/>
                <w:sz w:val="18"/>
                <w:szCs w:val="18"/>
              </w:rPr>
              <w:t>µ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V,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=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309" w:hRule="exact"/>
        </w:trPr>
        <w:tc>
          <w:tcPr>
            <w:tcW w:w="30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329" w:right="34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8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349" w:right="34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1"/>
                <w:w w:val="96"/>
                <w:sz w:val="18"/>
                <w:szCs w:val="18"/>
              </w:rPr>
              <w:t>µ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4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=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V,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=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</w:tbl>
    <w:p>
      <w:pPr>
        <w:spacing w:line="206" w:lineRule="exact" w:after="0"/>
        <w:jc w:val="left"/>
        <w:rPr>
          <w:rFonts w:ascii="Arial" w:hAnsi="Arial" w:cs="Arial" w:eastAsia="Arial"/>
          <w:sz w:val="18"/>
          <w:szCs w:val="18"/>
        </w:rPr>
        <w:sectPr>
          <w:pgSz w:w="12240" w:h="15840"/>
          <w:pgMar w:header="216" w:footer="993" w:top="1800" w:bottom="1180" w:left="700" w:right="900"/>
        </w:sectPr>
      </w:pPr>
    </w:p>
    <w:p>
      <w:pPr>
        <w:spacing w:before="4" w:after="0" w:line="70" w:lineRule="exact"/>
        <w:jc w:val="left"/>
        <w:rPr>
          <w:sz w:val="7"/>
          <w:szCs w:val="7"/>
        </w:rPr>
      </w:pPr>
      <w:r>
        <w:rPr>
          <w:sz w:val="7"/>
          <w:szCs w:val="7"/>
        </w:rPr>
      </w:r>
    </w:p>
    <w:tbl>
      <w:tblPr>
        <w:tblW w:w="0" w:type="auto"/>
        <w:jc w:val="left"/>
        <w:tblInd w:w="2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707" w:hRule="exact"/>
        </w:trPr>
        <w:tc>
          <w:tcPr>
            <w:tcW w:w="29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74" w:after="0" w:line="206" w:lineRule="exact"/>
              <w:ind w:left="108" w:right="391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(Err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r)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  <w:p>
            <w:pPr>
              <w:spacing w:before="0" w:after="0" w:line="203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70" w:after="0" w:line="240" w:lineRule="auto"/>
              <w:ind w:left="332" w:right="338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99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  <w:p>
            <w:pPr>
              <w:spacing w:before="6" w:after="0" w:line="200" w:lineRule="exact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382" w:right="389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70" w:after="0" w:line="240" w:lineRule="auto"/>
              <w:ind w:left="401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  <w:p>
            <w:pPr>
              <w:spacing w:before="6" w:after="0" w:line="200" w:lineRule="exact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32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Hz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59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spacing w:before="3" w:after="0" w:line="280" w:lineRule="exact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spacing w:before="0" w:after="0" w:line="240" w:lineRule="auto"/>
              <w:ind w:left="21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B.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8" w:hRule="exact"/>
        </w:trPr>
        <w:tc>
          <w:tcPr>
            <w:tcW w:w="29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2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th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359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</w:tr>
      <w:tr>
        <w:trPr>
          <w:trHeight w:val="397" w:hRule="exact"/>
        </w:trPr>
        <w:tc>
          <w:tcPr>
            <w:tcW w:w="29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)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  <w:p>
            <w:pPr>
              <w:spacing w:before="0" w:after="0" w:line="202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b/>
                <w:bCs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/>
                <w:bCs/>
                <w:spacing w:val="-2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/>
                <w:bCs/>
                <w:spacing w:val="2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b/>
                <w:bCs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/>
                <w:bCs/>
                <w:spacing w:val="-2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82" w:right="389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99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3"/>
                <w:w w:val="100"/>
                <w:sz w:val="18"/>
                <w:szCs w:val="18"/>
              </w:rPr>
              <w:t>µ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59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</w:tr>
      <w:tr>
        <w:trPr>
          <w:trHeight w:val="209" w:hRule="exact"/>
        </w:trPr>
        <w:tc>
          <w:tcPr>
            <w:tcW w:w="29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DE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(I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2"/>
                <w:szCs w:val="12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)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361" w:right="324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99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399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3"/>
                <w:w w:val="100"/>
                <w:sz w:val="18"/>
                <w:szCs w:val="18"/>
              </w:rPr>
              <w:t>µ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59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222" w:hRule="exact"/>
        </w:trPr>
        <w:tc>
          <w:tcPr>
            <w:tcW w:w="29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DE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IH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  <w:t>)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8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271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6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399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3"/>
                <w:w w:val="100"/>
                <w:sz w:val="18"/>
                <w:szCs w:val="18"/>
              </w:rPr>
              <w:t>µ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59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</w:tr>
      <w:tr>
        <w:trPr>
          <w:trHeight w:val="206" w:hRule="exact"/>
        </w:trPr>
        <w:tc>
          <w:tcPr>
            <w:tcW w:w="29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244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.5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361" w:right="324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99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7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418" w:right="287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59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6" w:hRule="exact"/>
        </w:trPr>
        <w:tc>
          <w:tcPr>
            <w:tcW w:w="29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59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VDD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ND,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8" w:hRule="exact"/>
        </w:trPr>
        <w:tc>
          <w:tcPr>
            <w:tcW w:w="29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59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te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8" w:hRule="exact"/>
        </w:trPr>
        <w:tc>
          <w:tcPr>
            <w:tcW w:w="29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59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2" w:lineRule="exact"/>
              <w:ind w:left="21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527" w:hRule="exact"/>
        </w:trPr>
        <w:tc>
          <w:tcPr>
            <w:tcW w:w="29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" w:after="0" w:line="180" w:lineRule="exact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spacing w:before="0" w:after="0" w:line="240" w:lineRule="auto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b/>
                <w:bCs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Pr</w:t>
            </w: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/>
                <w:bCs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ti</w:t>
            </w: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359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22" w:hRule="exact"/>
        </w:trPr>
        <w:tc>
          <w:tcPr>
            <w:tcW w:w="29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289" w:right="290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6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411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7"/>
                <w:w w:val="151"/>
                <w:sz w:val="18"/>
                <w:szCs w:val="18"/>
              </w:rPr>
              <w:t>°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59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21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193" w:hRule="exact"/>
        </w:trPr>
        <w:tc>
          <w:tcPr>
            <w:tcW w:w="29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59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22" w:hRule="exact"/>
        </w:trPr>
        <w:tc>
          <w:tcPr>
            <w:tcW w:w="29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332" w:right="338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99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411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7"/>
                <w:w w:val="151"/>
                <w:sz w:val="18"/>
                <w:szCs w:val="18"/>
              </w:rPr>
              <w:t>°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59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21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9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q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6" w:hRule="exact"/>
        </w:trPr>
        <w:tc>
          <w:tcPr>
            <w:tcW w:w="29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8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359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6" w:hRule="exact"/>
        </w:trPr>
        <w:tc>
          <w:tcPr>
            <w:tcW w:w="29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289" w:right="290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411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7"/>
                <w:w w:val="151"/>
                <w:sz w:val="18"/>
                <w:szCs w:val="18"/>
              </w:rPr>
              <w:t>°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59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9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193" w:hRule="exact"/>
        </w:trPr>
        <w:tc>
          <w:tcPr>
            <w:tcW w:w="29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59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22" w:hRule="exact"/>
        </w:trPr>
        <w:tc>
          <w:tcPr>
            <w:tcW w:w="29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337" w:right="338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6" w:lineRule="exact"/>
              <w:ind w:left="399" w:right="266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%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59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</w:tr>
      <w:tr>
        <w:trPr>
          <w:trHeight w:val="206" w:hRule="exact"/>
        </w:trPr>
        <w:tc>
          <w:tcPr>
            <w:tcW w:w="29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332" w:right="338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99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411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7"/>
                <w:w w:val="151"/>
                <w:sz w:val="18"/>
                <w:szCs w:val="18"/>
              </w:rPr>
              <w:t>°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59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9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q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6" w:hRule="exact"/>
        </w:trPr>
        <w:tc>
          <w:tcPr>
            <w:tcW w:w="29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59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193" w:hRule="exact"/>
        </w:trPr>
        <w:tc>
          <w:tcPr>
            <w:tcW w:w="29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59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6" w:hRule="exact"/>
        </w:trPr>
        <w:tc>
          <w:tcPr>
            <w:tcW w:w="29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20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/>
                <w:bCs/>
                <w:spacing w:val="-2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/>
                <w:bCs/>
                <w:spacing w:val="4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b/>
                <w:bCs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Di</w:t>
            </w:r>
            <w:r>
              <w:rPr>
                <w:rFonts w:ascii="Arial" w:hAnsi="Arial" w:cs="Arial" w:eastAsia="Arial"/>
                <w:b/>
                <w:bCs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b/>
                <w:bCs/>
                <w:spacing w:val="-2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b/>
                <w:bCs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b/>
                <w:bCs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359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</w:tr>
      <w:tr>
        <w:trPr>
          <w:trHeight w:val="222" w:hRule="exact"/>
        </w:trPr>
        <w:tc>
          <w:tcPr>
            <w:tcW w:w="29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D</w:t>
            </w:r>
            <w:r>
              <w:rPr>
                <w:rFonts w:ascii="Arial" w:hAnsi="Arial" w:cs="Arial" w:eastAsia="Arial"/>
                <w:spacing w:val="-2"/>
                <w:w w:val="100"/>
                <w:position w:val="0"/>
                <w:sz w:val="12"/>
                <w:szCs w:val="1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</w:r>
          </w:p>
        </w:tc>
        <w:tc>
          <w:tcPr>
            <w:tcW w:w="8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308" w:right="312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.3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337" w:right="297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.5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392" w:right="263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59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21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6" w:hRule="exact"/>
        </w:trPr>
        <w:tc>
          <w:tcPr>
            <w:tcW w:w="29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0" w:lineRule="exact"/>
              <w:ind w:left="108" w:right="-2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D</w:t>
            </w:r>
            <w:r>
              <w:rPr>
                <w:rFonts w:ascii="Arial" w:hAnsi="Arial" w:cs="Arial" w:eastAsia="Arial"/>
                <w:spacing w:val="-2"/>
                <w:w w:val="100"/>
                <w:position w:val="0"/>
                <w:sz w:val="12"/>
                <w:szCs w:val="12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</w:r>
          </w:p>
        </w:tc>
        <w:tc>
          <w:tcPr>
            <w:tcW w:w="8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15" w:right="314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37" w:right="297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99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.3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392" w:right="263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59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08" w:hRule="exact"/>
        </w:trPr>
        <w:tc>
          <w:tcPr>
            <w:tcW w:w="29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3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x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310" w:right="273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99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1"/>
                <w:w w:val="99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9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411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7"/>
                <w:w w:val="151"/>
                <w:sz w:val="18"/>
                <w:szCs w:val="18"/>
              </w:rPr>
              <w:t>°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59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3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x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1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94" w:hRule="exact"/>
        </w:trPr>
        <w:tc>
          <w:tcPr>
            <w:tcW w:w="291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2" w:lineRule="exact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8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359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192" w:lineRule="exact"/>
              <w:ind w:left="21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9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</w:tbl>
    <w:p>
      <w:pPr>
        <w:spacing w:before="5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207" w:right="-2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color w:val="2268AE"/>
          <w:spacing w:val="0"/>
          <w:w w:val="100"/>
          <w:position w:val="6"/>
          <w:sz w:val="10"/>
          <w:szCs w:val="10"/>
        </w:rPr>
        <w:t>1</w:t>
      </w:r>
      <w:r>
        <w:rPr>
          <w:rFonts w:ascii="Arial" w:hAnsi="Arial" w:cs="Arial" w:eastAsia="Arial"/>
          <w:color w:val="2268AE"/>
          <w:spacing w:val="17"/>
          <w:w w:val="100"/>
          <w:position w:val="6"/>
          <w:sz w:val="10"/>
          <w:szCs w:val="10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y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pi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al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f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ion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not</w:t>
      </w:r>
      <w:r>
        <w:rPr>
          <w:rFonts w:ascii="Arial" w:hAnsi="Arial" w:cs="Arial" w:eastAsia="Arial"/>
          <w:color w:val="000000"/>
          <w:spacing w:val="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10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0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%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ed.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f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an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gua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an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eed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by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de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ign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and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/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or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her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ela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ion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hod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20"/>
          <w:szCs w:val="20"/>
        </w:rPr>
        <w:t>.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10420" w:val="left"/>
        </w:tabs>
        <w:spacing w:before="0" w:after="0" w:line="240" w:lineRule="auto"/>
        <w:ind w:left="284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268AE"/>
          <w:w w:val="99"/>
          <w:sz w:val="24"/>
          <w:szCs w:val="24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K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G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E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6"/>
          <w:w w:val="100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6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H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M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L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6"/>
          <w:w w:val="100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6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H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S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8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8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S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  <w:u w:val="single" w:color="2268AE"/>
        </w:rPr>
        <w:tab/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</w:r>
      <w:r>
        <w:rPr>
          <w:rFonts w:ascii="Arial" w:hAnsi="Arial" w:cs="Arial" w:eastAsia="Arial"/>
          <w:color w:val="000000"/>
          <w:spacing w:val="0"/>
          <w:w w:val="100"/>
          <w:sz w:val="24"/>
          <w:szCs w:val="24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40" w:lineRule="auto"/>
        <w:ind w:left="358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5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k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h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tabs>
          <w:tab w:pos="4000" w:val="left"/>
          <w:tab w:pos="5300" w:val="left"/>
          <w:tab w:pos="6260" w:val="left"/>
          <w:tab w:pos="8280" w:val="left"/>
        </w:tabs>
        <w:spacing w:before="0" w:after="0" w:line="240" w:lineRule="auto"/>
        <w:ind w:left="308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position w:val="6"/>
          <w:sz w:val="12"/>
          <w:szCs w:val="12"/>
        </w:rPr>
        <w:t>1</w:t>
      </w:r>
      <w:r>
        <w:rPr>
          <w:rFonts w:ascii="Arial" w:hAnsi="Arial" w:cs="Arial" w:eastAsia="Arial"/>
          <w:spacing w:val="0"/>
          <w:w w:val="100"/>
          <w:position w:val="6"/>
          <w:sz w:val="12"/>
          <w:szCs w:val="12"/>
        </w:rPr>
        <w:tab/>
      </w:r>
      <w:r>
        <w:rPr>
          <w:rFonts w:ascii="Arial" w:hAnsi="Arial" w:cs="Arial" w:eastAsia="Arial"/>
          <w:spacing w:val="0"/>
          <w:w w:val="100"/>
          <w:position w:val="6"/>
          <w:sz w:val="12"/>
          <w:szCs w:val="12"/>
        </w:rPr>
      </w:r>
      <w:r>
        <w:rPr>
          <w:rFonts w:ascii="Arial" w:hAnsi="Arial" w:cs="Arial" w:eastAsia="Arial"/>
          <w:spacing w:val="-3"/>
          <w:w w:val="100"/>
          <w:position w:val="0"/>
          <w:sz w:val="18"/>
          <w:szCs w:val="18"/>
        </w:rPr>
        <w:t>M</w:t>
      </w:r>
      <w:r>
        <w:rPr>
          <w:rFonts w:ascii="Arial" w:hAnsi="Arial" w:cs="Arial" w:eastAsia="Arial"/>
          <w:spacing w:val="3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x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ab/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ts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ab/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cs="Arial" w:eastAsia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ts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18"/>
          <w:szCs w:val="18"/>
        </w:rPr>
        <w:sectPr>
          <w:pgSz w:w="12240" w:h="15840"/>
          <w:pgMar w:header="216" w:footer="993" w:top="1800" w:bottom="1180" w:left="700" w:right="900"/>
        </w:sectPr>
      </w:pPr>
    </w:p>
    <w:p>
      <w:pPr>
        <w:spacing w:before="45" w:after="0" w:line="240" w:lineRule="auto"/>
        <w:ind w:left="404" w:right="-51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49.739998pt;margin-top:2.231799pt;width:508.679989pt;height:20.88pt;mso-position-horizontal-relative:page;mso-position-vertical-relative:paragraph;z-index:-9153" coordorigin="995,45" coordsize="10174,418">
            <v:group style="position:absolute;left:996;top:46;width:2486;height:415" coordorigin="996,46" coordsize="2486,415">
              <v:shape style="position:absolute;left:996;top:46;width:2486;height:415" coordorigin="996,46" coordsize="2486,415" path="m996,461l3482,461,3482,46,996,46,996,461xe" filled="t" fillcolor="#C6D9F1" stroked="f">
                <v:path arrowok="t"/>
                <v:fill/>
              </v:shape>
            </v:group>
            <v:group style="position:absolute;left:1104;top:46;width:2270;height:209" coordorigin="1104,46" coordsize="2270,209">
              <v:shape style="position:absolute;left:1104;top:46;width:2270;height:209" coordorigin="1104,46" coordsize="2270,209" path="m1104,255l3374,255,3374,46,1104,46,1104,255xe" filled="t" fillcolor="#C6D9F1" stroked="f">
                <v:path arrowok="t"/>
                <v:fill/>
              </v:shape>
            </v:group>
            <v:group style="position:absolute;left:1104;top:255;width:2270;height:206" coordorigin="1104,255" coordsize="2270,206">
              <v:shape style="position:absolute;left:1104;top:255;width:2270;height:206" coordorigin="1104,255" coordsize="2270,206" path="m1104,461l3374,461,3374,255,1104,255,1104,461xe" filled="t" fillcolor="#C6D9F1" stroked="f">
                <v:path arrowok="t"/>
                <v:fill/>
              </v:shape>
            </v:group>
            <v:group style="position:absolute;left:3482;top:46;width:900;height:415" coordorigin="3482,46" coordsize="900,415">
              <v:shape style="position:absolute;left:3482;top:46;width:900;height:415" coordorigin="3482,46" coordsize="900,415" path="m3482,461l4382,461,4382,46,3482,46,3482,461xe" filled="t" fillcolor="#C6D9F1" stroked="f">
                <v:path arrowok="t"/>
                <v:fill/>
              </v:shape>
            </v:group>
            <v:group style="position:absolute;left:3590;top:46;width:684;height:209" coordorigin="3590,46" coordsize="684,209">
              <v:shape style="position:absolute;left:3590;top:46;width:684;height:209" coordorigin="3590,46" coordsize="684,209" path="m3590,255l4274,255,4274,46,3590,46,3590,255xe" filled="t" fillcolor="#C6D9F1" stroked="f">
                <v:path arrowok="t"/>
                <v:fill/>
              </v:shape>
            </v:group>
            <v:group style="position:absolute;left:4382;top:46;width:1301;height:415" coordorigin="4382,46" coordsize="1301,415">
              <v:shape style="position:absolute;left:4382;top:46;width:1301;height:415" coordorigin="4382,46" coordsize="1301,415" path="m4382,461l5683,461,5683,46,4382,46,4382,461xe" filled="t" fillcolor="#C6D9F1" stroked="f">
                <v:path arrowok="t"/>
                <v:fill/>
              </v:shape>
            </v:group>
            <v:group style="position:absolute;left:4490;top:46;width:1085;height:209" coordorigin="4490,46" coordsize="1085,209">
              <v:shape style="position:absolute;left:4490;top:46;width:1085;height:209" coordorigin="4490,46" coordsize="1085,209" path="m4490,255l5575,255,5575,46,4490,46,4490,255xe" filled="t" fillcolor="#C6D9F1" stroked="f">
                <v:path arrowok="t"/>
                <v:fill/>
              </v:shape>
            </v:group>
            <v:group style="position:absolute;left:5683;top:46;width:1001;height:415" coordorigin="5683,46" coordsize="1001,415">
              <v:shape style="position:absolute;left:5683;top:46;width:1001;height:415" coordorigin="5683,46" coordsize="1001,415" path="m5683,461l6684,461,6684,46,5683,46,5683,461xe" filled="t" fillcolor="#C6D9F1" stroked="f">
                <v:path arrowok="t"/>
                <v:fill/>
              </v:shape>
            </v:group>
            <v:group style="position:absolute;left:5791;top:46;width:785;height:209" coordorigin="5791,46" coordsize="785,209">
              <v:shape style="position:absolute;left:5791;top:46;width:785;height:209" coordorigin="5791,46" coordsize="785,209" path="m5791,255l6576,255,6576,46,5791,46,5791,255xe" filled="t" fillcolor="#C6D9F1" stroked="f">
                <v:path arrowok="t"/>
                <v:fill/>
              </v:shape>
            </v:group>
            <v:group style="position:absolute;left:6684;top:46;width:998;height:415" coordorigin="6684,46" coordsize="998,415">
              <v:shape style="position:absolute;left:6684;top:46;width:998;height:415" coordorigin="6684,46" coordsize="998,415" path="m6684,461l7682,461,7682,46,6684,46,6684,461xe" filled="t" fillcolor="#C6D9F1" stroked="f">
                <v:path arrowok="t"/>
                <v:fill/>
              </v:shape>
            </v:group>
            <v:group style="position:absolute;left:6792;top:46;width:782;height:209" coordorigin="6792,46" coordsize="782,209">
              <v:shape style="position:absolute;left:6792;top:46;width:782;height:209" coordorigin="6792,46" coordsize="782,209" path="m6792,255l7574,255,7574,46,6792,46,6792,255xe" filled="t" fillcolor="#C6D9F1" stroked="f">
                <v:path arrowok="t"/>
                <v:fill/>
              </v:shape>
            </v:group>
            <v:group style="position:absolute;left:7682;top:46;width:3485;height:415" coordorigin="7682,46" coordsize="3485,415">
              <v:shape style="position:absolute;left:7682;top:46;width:3485;height:415" coordorigin="7682,46" coordsize="3485,415" path="m7682,461l11167,461,11167,46,7682,46,7682,461xe" filled="t" fillcolor="#C6D9F1" stroked="f">
                <v:path arrowok="t"/>
                <v:fill/>
              </v:shape>
            </v:group>
            <v:group style="position:absolute;left:7790;top:46;width:3269;height:209" coordorigin="7790,46" coordsize="3269,209">
              <v:shape style="position:absolute;left:7790;top:46;width:3269;height:209" coordorigin="7790,46" coordsize="3269,209" path="m7790,255l11059,255,11059,46,7790,46,7790,255xe" filled="t" fillcolor="#C6D9F1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J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n</w:t>
      </w:r>
      <w:r>
        <w:rPr>
          <w:rFonts w:ascii="Arial" w:hAnsi="Arial" w:cs="Arial" w:eastAsia="Arial"/>
          <w:spacing w:val="-6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spacing w:val="2"/>
          <w:w w:val="100"/>
          <w:position w:val="1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t,</w:t>
      </w:r>
      <w:r>
        <w:rPr>
          <w:rFonts w:ascii="Arial" w:hAnsi="Arial" w:cs="Arial" w:eastAsia="Arial"/>
          <w:spacing w:val="42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θ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JA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 </w:t>
      </w:r>
      <w:r>
        <w:rPr>
          <w:rFonts w:ascii="Arial" w:hAnsi="Arial" w:cs="Arial" w:eastAsia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l</w:t>
      </w:r>
      <w:r>
        <w:rPr>
          <w:rFonts w:ascii="Arial" w:hAnsi="Arial" w:cs="Arial" w:eastAsia="Arial"/>
          <w:spacing w:val="-6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J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n</w:t>
      </w:r>
      <w:r>
        <w:rPr>
          <w:rFonts w:ascii="Arial" w:hAnsi="Arial" w:cs="Arial" w:eastAsia="Arial"/>
          <w:spacing w:val="-6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position w:val="1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,</w:t>
      </w:r>
      <w:r>
        <w:rPr>
          <w:rFonts w:ascii="Arial" w:hAnsi="Arial" w:cs="Arial" w:eastAsia="Arial"/>
          <w:spacing w:val="44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θ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JC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</w:r>
    </w:p>
    <w:p>
      <w:pPr>
        <w:tabs>
          <w:tab w:pos="2060" w:val="left"/>
          <w:tab w:pos="2860" w:val="left"/>
        </w:tabs>
        <w:spacing w:before="45" w:after="0" w:line="240" w:lineRule="auto"/>
        <w:ind w:left="22" w:right="-20"/>
        <w:jc w:val="left"/>
        <w:rPr>
          <w:rFonts w:ascii="Arial" w:hAnsi="Arial" w:cs="Arial" w:eastAsia="Arial"/>
          <w:sz w:val="18"/>
          <w:szCs w:val="18"/>
        </w:rPr>
      </w:pPr>
      <w:r>
        <w:rPr/>
        <w:br w:type="column"/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º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/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2060" w:val="left"/>
          <w:tab w:pos="2860" w:val="left"/>
        </w:tabs>
        <w:spacing w:before="0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4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º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/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720" w:bottom="280" w:left="700" w:right="900"/>
          <w:cols w:num="2" w:equalWidth="0">
            <w:col w:w="2378" w:space="1837"/>
            <w:col w:w="6425"/>
          </w:cols>
        </w:sectPr>
      </w:pPr>
    </w:p>
    <w:p>
      <w:pPr>
        <w:spacing w:before="9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44" w:after="0" w:line="240" w:lineRule="auto"/>
        <w:ind w:left="207" w:right="-2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2268AE"/>
          <w:spacing w:val="0"/>
          <w:w w:val="100"/>
          <w:position w:val="6"/>
          <w:sz w:val="10"/>
          <w:szCs w:val="10"/>
        </w:rPr>
        <w:t>1</w:t>
      </w:r>
      <w:r>
        <w:rPr>
          <w:rFonts w:ascii="Arial" w:hAnsi="Arial" w:cs="Arial" w:eastAsia="Arial"/>
          <w:color w:val="2268AE"/>
          <w:spacing w:val="17"/>
          <w:w w:val="100"/>
          <w:position w:val="6"/>
          <w:sz w:val="10"/>
          <w:szCs w:val="10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y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pi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al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f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ion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not</w:t>
      </w:r>
      <w:r>
        <w:rPr>
          <w:rFonts w:ascii="Arial" w:hAnsi="Arial" w:cs="Arial" w:eastAsia="Arial"/>
          <w:color w:val="000000"/>
          <w:spacing w:val="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10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0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%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ed.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f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an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gua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an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eed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by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de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ign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and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/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or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her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ela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ion</w:t>
      </w:r>
      <w:r>
        <w:rPr>
          <w:rFonts w:ascii="Arial" w:hAnsi="Arial" w:cs="Arial" w:eastAsia="Arial"/>
          <w:color w:val="000000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hod</w:t>
      </w:r>
      <w:r>
        <w:rPr>
          <w:rFonts w:ascii="Arial" w:hAnsi="Arial" w:cs="Arial" w:eastAsia="Arial"/>
          <w:color w:val="000000"/>
          <w:spacing w:val="-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  <w:t>.</w:t>
      </w:r>
    </w:p>
    <w:p>
      <w:pPr>
        <w:spacing w:line="240" w:lineRule="auto"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720" w:bottom="280" w:left="700" w:right="900"/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tabs>
          <w:tab w:pos="10420" w:val="left"/>
        </w:tabs>
        <w:spacing w:before="0" w:after="0" w:line="240" w:lineRule="auto"/>
        <w:ind w:left="20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268AE"/>
          <w:w w:val="99"/>
          <w:sz w:val="24"/>
          <w:szCs w:val="24"/>
        </w:rPr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8"/>
          <w:w w:val="99"/>
          <w:sz w:val="24"/>
          <w:szCs w:val="24"/>
          <w:u w:val="single" w:color="2268AE"/>
        </w:rPr>
        <w:t>Y</w:t>
      </w:r>
      <w:r>
        <w:rPr>
          <w:rFonts w:ascii="Arial" w:hAnsi="Arial" w:cs="Arial" w:eastAsia="Arial"/>
          <w:color w:val="2268AE"/>
          <w:spacing w:val="8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L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6"/>
          <w:w w:val="100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6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F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  <w:t>M</w:t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N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E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6"/>
          <w:w w:val="100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6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H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3"/>
          <w:w w:val="99"/>
          <w:sz w:val="24"/>
          <w:szCs w:val="24"/>
          <w:u w:val="single" w:color="2268AE"/>
        </w:rPr>
        <w:t>A</w:t>
      </w:r>
      <w:r>
        <w:rPr>
          <w:rFonts w:ascii="Arial" w:hAnsi="Arial" w:cs="Arial" w:eastAsia="Arial"/>
          <w:color w:val="2268AE"/>
          <w:spacing w:val="13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S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S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  <w:u w:val="single" w:color="2268AE"/>
        </w:rPr>
        <w:tab/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</w:r>
      <w:r>
        <w:rPr>
          <w:rFonts w:ascii="Arial" w:hAnsi="Arial" w:cs="Arial" w:eastAsia="Arial"/>
          <w:color w:val="000000"/>
          <w:spacing w:val="0"/>
          <w:w w:val="100"/>
          <w:sz w:val="24"/>
          <w:szCs w:val="24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24"/>
          <w:szCs w:val="24"/>
        </w:rPr>
        <w:sectPr>
          <w:pgSz w:w="12240" w:h="15840"/>
          <w:pgMar w:header="216" w:footer="993" w:top="1800" w:bottom="1180" w:left="700" w:right="900"/>
        </w:sectPr>
      </w:pPr>
    </w:p>
    <w:p>
      <w:pPr>
        <w:spacing w:before="8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40" w:lineRule="auto"/>
        <w:ind w:left="258" w:right="-71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4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2</w:t>
      </w:r>
      <w:r>
        <w:rPr>
          <w:rFonts w:ascii="Arial" w:hAnsi="Arial" w:cs="Arial" w:eastAsia="Arial"/>
          <w:b/>
          <w:bCs/>
          <w:spacing w:val="-2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-1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d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b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-1"/>
          <w:w w:val="100"/>
          <w:position w:val="1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k</w:t>
      </w:r>
      <w:r>
        <w:rPr>
          <w:rFonts w:ascii="Arial" w:hAnsi="Arial" w:cs="Arial" w:eastAsia="Arial"/>
          <w:b/>
          <w:bCs/>
          <w:spacing w:val="-7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Err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-4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lifi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-8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2"/>
          <w:szCs w:val="12"/>
        </w:rPr>
        <w:t>R</w:t>
      </w:r>
      <w:r>
        <w:rPr>
          <w:rFonts w:ascii="Arial" w:hAnsi="Arial" w:cs="Arial" w:eastAsia="Arial"/>
          <w:b/>
          <w:bCs/>
          <w:spacing w:val="-1"/>
          <w:w w:val="100"/>
          <w:position w:val="0"/>
          <w:sz w:val="12"/>
          <w:szCs w:val="12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2"/>
          <w:szCs w:val="12"/>
        </w:rPr>
        <w:t>F</w:t>
      </w:r>
      <w:r>
        <w:rPr>
          <w:rFonts w:ascii="Arial" w:hAnsi="Arial" w:cs="Arial" w:eastAsia="Arial"/>
          <w:b/>
          <w:bCs/>
          <w:spacing w:val="15"/>
          <w:w w:val="100"/>
          <w:position w:val="0"/>
          <w:sz w:val="12"/>
          <w:szCs w:val="12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.</w:t>
      </w:r>
      <w:r>
        <w:rPr>
          <w:rFonts w:ascii="Arial" w:hAnsi="Arial" w:cs="Arial" w:eastAsia="Arial"/>
          <w:b/>
          <w:bCs/>
          <w:spacing w:val="-4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J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-2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</w:r>
    </w:p>
    <w:p>
      <w:pPr>
        <w:spacing w:before="0" w:after="0" w:line="240" w:lineRule="auto"/>
        <w:ind w:left="174" w:right="3429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spacing w:val="1"/>
          <w:w w:val="99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99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99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1"/>
          <w:w w:val="99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1"/>
          <w:w w:val="99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99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1"/>
          <w:w w:val="99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-2"/>
          <w:w w:val="99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99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99"/>
          <w:sz w:val="18"/>
          <w:szCs w:val="18"/>
        </w:rPr>
        <w:t>re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46" w:after="0" w:line="240" w:lineRule="auto"/>
        <w:ind w:left="552" w:right="3892"/>
        <w:jc w:val="center"/>
        <w:rPr>
          <w:rFonts w:ascii="Arial" w:hAnsi="Arial" w:cs="Arial" w:eastAsia="Arial"/>
          <w:sz w:val="13"/>
          <w:szCs w:val="13"/>
        </w:rPr>
      </w:pPr>
      <w:r>
        <w:rPr/>
        <w:pict>
          <v:group style="position:absolute;margin-left:79.450256pt;margin-top:6.00693pt;width:190.179476pt;height:176.629726pt;mso-position-horizontal-relative:page;mso-position-vertical-relative:paragraph;z-index:-9152" coordorigin="1589,120" coordsize="3804,3533">
            <v:shape style="position:absolute;left:1596;top:127;width:3792;height:3526" type="#_x0000_t75">
              <v:imagedata r:id="rId85" o:title=""/>
            </v:shape>
            <v:group style="position:absolute;left:1594;top:125;width:3794;height:3523" coordorigin="1594,125" coordsize="3794,3523">
              <v:shape style="position:absolute;left:1594;top:125;width:3794;height:3523" coordorigin="1594,125" coordsize="3794,3523" path="m1594,3648l5388,3648,5388,125,1594,125,1594,3648xe" filled="f" stroked="t" strokeweight=".45948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cs="Arial" w:eastAsia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7</w:t>
      </w:r>
      <w:r>
        <w:rPr>
          <w:rFonts w:ascii="Arial" w:hAnsi="Arial" w:cs="Arial" w:eastAsia="Arial"/>
          <w:b/>
          <w:bCs/>
          <w:spacing w:val="0"/>
          <w:w w:val="101"/>
          <w:sz w:val="13"/>
          <w:szCs w:val="13"/>
        </w:rPr>
        <w:t>5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before="0" w:after="0" w:line="240" w:lineRule="auto"/>
        <w:ind w:left="552" w:right="3892"/>
        <w:jc w:val="center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cs="Arial" w:eastAsia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7</w:t>
      </w:r>
      <w:r>
        <w:rPr>
          <w:rFonts w:ascii="Arial" w:hAnsi="Arial" w:cs="Arial" w:eastAsia="Arial"/>
          <w:b/>
          <w:bCs/>
          <w:spacing w:val="0"/>
          <w:w w:val="101"/>
          <w:sz w:val="13"/>
          <w:szCs w:val="13"/>
        </w:rPr>
        <w:t>0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552" w:right="3892"/>
        <w:jc w:val="center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cs="Arial" w:eastAsia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6</w:t>
      </w:r>
      <w:r>
        <w:rPr>
          <w:rFonts w:ascii="Arial" w:hAnsi="Arial" w:cs="Arial" w:eastAsia="Arial"/>
          <w:b/>
          <w:bCs/>
          <w:spacing w:val="0"/>
          <w:w w:val="101"/>
          <w:sz w:val="13"/>
          <w:szCs w:val="13"/>
        </w:rPr>
        <w:t>5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552" w:right="3892"/>
        <w:jc w:val="center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cs="Arial" w:eastAsia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6</w:t>
      </w:r>
      <w:r>
        <w:rPr>
          <w:rFonts w:ascii="Arial" w:hAnsi="Arial" w:cs="Arial" w:eastAsia="Arial"/>
          <w:b/>
          <w:bCs/>
          <w:spacing w:val="0"/>
          <w:w w:val="101"/>
          <w:sz w:val="13"/>
          <w:szCs w:val="13"/>
        </w:rPr>
        <w:t>0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552" w:right="3892"/>
        <w:jc w:val="center"/>
        <w:rPr>
          <w:rFonts w:ascii="Arial" w:hAnsi="Arial" w:cs="Arial" w:eastAsia="Arial"/>
          <w:sz w:val="13"/>
          <w:szCs w:val="13"/>
        </w:rPr>
      </w:pPr>
      <w:r>
        <w:rPr/>
        <w:pict>
          <v:shape style="position:absolute;margin-left:48.749588pt;margin-top:4.670433pt;width:11.226436pt;height:34.826484pt;mso-position-horizontal-relative:page;mso-position-vertical-relative:paragraph;z-index:-9149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01" w:lineRule="exact"/>
                    <w:ind w:left="20" w:right="-48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 w:hAnsi="Arial" w:cs="Arial" w:eastAsia="Arial"/>
                      <w:b/>
                      <w:bCs/>
                      <w:spacing w:val="0"/>
                      <w:w w:val="100"/>
                      <w:sz w:val="18"/>
                      <w:szCs w:val="18"/>
                    </w:rPr>
                    <w:t>Vr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1"/>
                      <w:w w:val="100"/>
                      <w:sz w:val="18"/>
                      <w:szCs w:val="18"/>
                    </w:rPr>
                    <w:t>e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0"/>
                      <w:w w:val="100"/>
                      <w:sz w:val="18"/>
                      <w:szCs w:val="18"/>
                    </w:rPr>
                    <w:t>f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8"/>
                      <w:w w:val="100"/>
                      <w:sz w:val="18"/>
                      <w:szCs w:val="18"/>
                    </w:rPr>
                    <w:t> 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1"/>
                      <w:w w:val="102"/>
                      <w:sz w:val="18"/>
                      <w:szCs w:val="18"/>
                    </w:rPr>
                    <w:t>(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0"/>
                      <w:w w:val="102"/>
                      <w:sz w:val="18"/>
                      <w:szCs w:val="18"/>
                    </w:rPr>
                    <w:t>V)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cs="Arial" w:eastAsia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5</w:t>
      </w:r>
      <w:r>
        <w:rPr>
          <w:rFonts w:ascii="Arial" w:hAnsi="Arial" w:cs="Arial" w:eastAsia="Arial"/>
          <w:b/>
          <w:bCs/>
          <w:spacing w:val="0"/>
          <w:w w:val="101"/>
          <w:sz w:val="13"/>
          <w:szCs w:val="13"/>
        </w:rPr>
        <w:t>5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552" w:right="3892"/>
        <w:jc w:val="center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cs="Arial" w:eastAsia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5</w:t>
      </w:r>
      <w:r>
        <w:rPr>
          <w:rFonts w:ascii="Arial" w:hAnsi="Arial" w:cs="Arial" w:eastAsia="Arial"/>
          <w:b/>
          <w:bCs/>
          <w:spacing w:val="0"/>
          <w:w w:val="101"/>
          <w:sz w:val="13"/>
          <w:szCs w:val="13"/>
        </w:rPr>
        <w:t>0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40" w:lineRule="auto"/>
        <w:ind w:left="552" w:right="3892"/>
        <w:jc w:val="center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cs="Arial" w:eastAsia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4</w:t>
      </w:r>
      <w:r>
        <w:rPr>
          <w:rFonts w:ascii="Arial" w:hAnsi="Arial" w:cs="Arial" w:eastAsia="Arial"/>
          <w:b/>
          <w:bCs/>
          <w:spacing w:val="0"/>
          <w:w w:val="101"/>
          <w:sz w:val="13"/>
          <w:szCs w:val="13"/>
        </w:rPr>
        <w:t>5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552" w:right="3892"/>
        <w:jc w:val="center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cs="Arial" w:eastAsia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4</w:t>
      </w:r>
      <w:r>
        <w:rPr>
          <w:rFonts w:ascii="Arial" w:hAnsi="Arial" w:cs="Arial" w:eastAsia="Arial"/>
          <w:b/>
          <w:bCs/>
          <w:spacing w:val="0"/>
          <w:w w:val="101"/>
          <w:sz w:val="13"/>
          <w:szCs w:val="13"/>
        </w:rPr>
        <w:t>0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552" w:right="3892"/>
        <w:jc w:val="center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cs="Arial" w:eastAsia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3</w:t>
      </w:r>
      <w:r>
        <w:rPr>
          <w:rFonts w:ascii="Arial" w:hAnsi="Arial" w:cs="Arial" w:eastAsia="Arial"/>
          <w:b/>
          <w:bCs/>
          <w:spacing w:val="0"/>
          <w:w w:val="101"/>
          <w:sz w:val="13"/>
          <w:szCs w:val="13"/>
        </w:rPr>
        <w:t>5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552" w:right="3892"/>
        <w:jc w:val="center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cs="Arial" w:eastAsia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3</w:t>
      </w:r>
      <w:r>
        <w:rPr>
          <w:rFonts w:ascii="Arial" w:hAnsi="Arial" w:cs="Arial" w:eastAsia="Arial"/>
          <w:b/>
          <w:bCs/>
          <w:spacing w:val="0"/>
          <w:w w:val="101"/>
          <w:sz w:val="13"/>
          <w:szCs w:val="13"/>
        </w:rPr>
        <w:t>0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left="5" w:right="-2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4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4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-3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VDD5</w:t>
      </w:r>
      <w:r>
        <w:rPr>
          <w:rFonts w:ascii="Arial" w:hAnsi="Arial" w:cs="Arial" w:eastAsia="Arial"/>
          <w:b/>
          <w:bCs/>
          <w:spacing w:val="-4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.</w:t>
      </w:r>
      <w:r>
        <w:rPr>
          <w:rFonts w:ascii="Arial" w:hAnsi="Arial" w:cs="Arial" w:eastAsia="Arial"/>
          <w:b/>
          <w:bCs/>
          <w:spacing w:val="-2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-2"/>
          <w:w w:val="100"/>
          <w:position w:val="0"/>
          <w:sz w:val="12"/>
          <w:szCs w:val="12"/>
        </w:rPr>
        <w:t>I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2"/>
          <w:szCs w:val="12"/>
        </w:rPr>
        <w:t>N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720" w:bottom="280" w:left="700" w:right="900"/>
          <w:cols w:num="2" w:equalWidth="0">
            <w:col w:w="4781" w:space="907"/>
            <w:col w:w="4952"/>
          </w:cols>
        </w:sectPr>
      </w:pPr>
    </w:p>
    <w:p>
      <w:pPr>
        <w:spacing w:before="4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150" w:lineRule="exact" w:after="0"/>
        <w:jc w:val="left"/>
        <w:rPr>
          <w:sz w:val="15"/>
          <w:szCs w:val="15"/>
        </w:rPr>
        <w:sectPr>
          <w:type w:val="continuous"/>
          <w:pgSz w:w="12240" w:h="15840"/>
          <w:pgMar w:top="720" w:bottom="280" w:left="700" w:right="900"/>
        </w:sectPr>
      </w:pPr>
    </w:p>
    <w:p>
      <w:pPr>
        <w:spacing w:before="40" w:after="0" w:line="240" w:lineRule="auto"/>
        <w:ind w:right="-20"/>
        <w:jc w:val="righ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cs="Arial" w:eastAsia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2</w:t>
      </w:r>
      <w:r>
        <w:rPr>
          <w:rFonts w:ascii="Arial" w:hAnsi="Arial" w:cs="Arial" w:eastAsia="Arial"/>
          <w:b/>
          <w:bCs/>
          <w:spacing w:val="0"/>
          <w:w w:val="101"/>
          <w:sz w:val="13"/>
          <w:szCs w:val="13"/>
        </w:rPr>
        <w:t>5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>
        <w:rPr/>
        <w:br w:type="column"/>
      </w:r>
      <w:r>
        <w:rPr>
          <w:sz w:val="15"/>
          <w:szCs w:val="15"/>
        </w:rPr>
      </w:r>
    </w:p>
    <w:p>
      <w:pPr>
        <w:tabs>
          <w:tab w:pos="1180" w:val="left"/>
          <w:tab w:pos="2420" w:val="left"/>
          <w:tab w:pos="3700" w:val="left"/>
        </w:tabs>
        <w:spacing w:before="0" w:after="0" w:line="240" w:lineRule="auto"/>
        <w:ind w:left="-30" w:right="5776"/>
        <w:jc w:val="center"/>
        <w:rPr>
          <w:rFonts w:ascii="Arial" w:hAnsi="Arial" w:cs="Arial" w:eastAsia="Arial"/>
          <w:sz w:val="13"/>
          <w:szCs w:val="13"/>
        </w:rPr>
      </w:pPr>
      <w:r>
        <w:rPr/>
        <w:pict>
          <v:shape style="position:absolute;margin-left:319.440002pt;margin-top:-187.943268pt;width:233.52pt;height:212.16pt;mso-position-horizontal-relative:page;mso-position-vertical-relative:paragraph;z-index:-9151" type="#_x0000_t75">
            <v:imagedata r:id="rId86" o:title=""/>
          </v:shape>
        </w:pict>
      </w:r>
      <w:r>
        <w:rPr>
          <w:rFonts w:ascii="Arial" w:hAnsi="Arial" w:cs="Arial" w:eastAsia="Arial"/>
          <w:b/>
          <w:bCs/>
          <w:spacing w:val="0"/>
          <w:w w:val="100"/>
          <w:sz w:val="13"/>
          <w:szCs w:val="13"/>
        </w:rPr>
        <w:t>0</w:t>
      </w:r>
      <w:r>
        <w:rPr>
          <w:rFonts w:ascii="Arial" w:hAnsi="Arial" w:cs="Arial" w:eastAsia="Arial"/>
          <w:b/>
          <w:bCs/>
          <w:spacing w:val="-35"/>
          <w:w w:val="100"/>
          <w:sz w:val="13"/>
          <w:szCs w:val="1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3"/>
          <w:szCs w:val="13"/>
        </w:rPr>
        <w:tab/>
      </w:r>
      <w:r>
        <w:rPr>
          <w:rFonts w:ascii="Arial" w:hAnsi="Arial" w:cs="Arial" w:eastAsia="Arial"/>
          <w:b/>
          <w:bCs/>
          <w:spacing w:val="1"/>
          <w:w w:val="100"/>
          <w:sz w:val="13"/>
          <w:szCs w:val="13"/>
        </w:rPr>
        <w:t>5</w:t>
      </w:r>
      <w:r>
        <w:rPr>
          <w:rFonts w:ascii="Arial" w:hAnsi="Arial" w:cs="Arial" w:eastAsia="Arial"/>
          <w:b/>
          <w:bCs/>
          <w:spacing w:val="0"/>
          <w:w w:val="100"/>
          <w:sz w:val="13"/>
          <w:szCs w:val="13"/>
        </w:rPr>
        <w:t>0</w:t>
      </w:r>
      <w:r>
        <w:rPr>
          <w:rFonts w:ascii="Arial" w:hAnsi="Arial" w:cs="Arial" w:eastAsia="Arial"/>
          <w:b/>
          <w:bCs/>
          <w:spacing w:val="-35"/>
          <w:w w:val="100"/>
          <w:sz w:val="13"/>
          <w:szCs w:val="1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3"/>
          <w:szCs w:val="13"/>
        </w:rPr>
        <w:tab/>
      </w:r>
      <w:r>
        <w:rPr>
          <w:rFonts w:ascii="Arial" w:hAnsi="Arial" w:cs="Arial" w:eastAsia="Arial"/>
          <w:b/>
          <w:bCs/>
          <w:spacing w:val="1"/>
          <w:w w:val="100"/>
          <w:sz w:val="13"/>
          <w:szCs w:val="13"/>
        </w:rPr>
        <w:t>1</w:t>
      </w:r>
      <w:r>
        <w:rPr>
          <w:rFonts w:ascii="Arial" w:hAnsi="Arial" w:cs="Arial" w:eastAsia="Arial"/>
          <w:b/>
          <w:bCs/>
          <w:spacing w:val="1"/>
          <w:w w:val="100"/>
          <w:sz w:val="13"/>
          <w:szCs w:val="13"/>
        </w:rPr>
        <w:t>0</w:t>
      </w:r>
      <w:r>
        <w:rPr>
          <w:rFonts w:ascii="Arial" w:hAnsi="Arial" w:cs="Arial" w:eastAsia="Arial"/>
          <w:b/>
          <w:bCs/>
          <w:spacing w:val="0"/>
          <w:w w:val="100"/>
          <w:sz w:val="13"/>
          <w:szCs w:val="13"/>
        </w:rPr>
        <w:t>0</w:t>
      </w:r>
      <w:r>
        <w:rPr>
          <w:rFonts w:ascii="Arial" w:hAnsi="Arial" w:cs="Arial" w:eastAsia="Arial"/>
          <w:b/>
          <w:bCs/>
          <w:spacing w:val="-34"/>
          <w:w w:val="100"/>
          <w:sz w:val="13"/>
          <w:szCs w:val="13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3"/>
          <w:szCs w:val="13"/>
        </w:rPr>
        <w:tab/>
      </w: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5</w:t>
      </w:r>
      <w:r>
        <w:rPr>
          <w:rFonts w:ascii="Arial" w:hAnsi="Arial" w:cs="Arial" w:eastAsia="Arial"/>
          <w:b/>
          <w:bCs/>
          <w:spacing w:val="0"/>
          <w:w w:val="101"/>
          <w:sz w:val="13"/>
          <w:szCs w:val="13"/>
        </w:rPr>
        <w:t>0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379" w:right="6293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J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on</w:t>
      </w:r>
      <w:r>
        <w:rPr>
          <w:rFonts w:ascii="Arial" w:hAnsi="Arial" w:cs="Arial" w:eastAsia="Arial"/>
          <w:b/>
          <w:bCs/>
          <w:spacing w:val="16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ure</w:t>
      </w:r>
      <w:r>
        <w:rPr>
          <w:rFonts w:ascii="Arial" w:hAnsi="Arial" w:cs="Arial" w:eastAsia="Arial"/>
          <w:b/>
          <w:bCs/>
          <w:spacing w:val="26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(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16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2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102"/>
          <w:sz w:val="18"/>
          <w:szCs w:val="18"/>
        </w:rPr>
        <w:t>)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line="240" w:lineRule="auto" w:after="0"/>
        <w:jc w:val="center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720" w:bottom="280" w:left="700" w:right="900"/>
          <w:cols w:num="2" w:equalWidth="0">
            <w:col w:w="840" w:space="18"/>
            <w:col w:w="9782"/>
          </w:cols>
        </w:sectPr>
      </w:pPr>
    </w:p>
    <w:p>
      <w:pPr>
        <w:spacing w:before="83" w:after="0" w:line="240" w:lineRule="auto"/>
        <w:ind w:left="358" w:right="-67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VDD5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J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left="5" w:right="-20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shape style="position:absolute;margin-left:309.600006pt;margin-top:23.921736pt;width:231.57pt;height:206.925pt;mso-position-horizontal-relative:page;mso-position-vertical-relative:paragraph;z-index:-9150" type="#_x0000_t75">
            <v:imagedata r:id="rId87" o:title=""/>
          </v:shape>
        </w:pic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5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DC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it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J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720" w:bottom="280" w:left="700" w:right="900"/>
          <w:cols w:num="2" w:equalWidth="0">
            <w:col w:w="3941" w:space="1748"/>
            <w:col w:w="4951"/>
          </w:cols>
        </w:sectPr>
      </w:pPr>
    </w:p>
    <w:p>
      <w:pPr>
        <w:spacing w:before="7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31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34.24pt;height:213.36pt;mso-position-horizontal-relative:char;mso-position-vertical-relative:line" type="#_x0000_t75">
            <v:imagedata r:id="rId8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2240" w:h="15840"/>
          <w:pgMar w:top="720" w:bottom="280" w:left="700" w:right="900"/>
        </w:sectPr>
      </w:pPr>
    </w:p>
    <w:p>
      <w:pPr>
        <w:spacing w:before="9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40" w:lineRule="auto"/>
        <w:ind w:left="207" w:right="-67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4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6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-3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2"/>
          <w:szCs w:val="12"/>
        </w:rPr>
        <w:t>D</w:t>
      </w:r>
      <w:r>
        <w:rPr>
          <w:rFonts w:ascii="Arial" w:hAnsi="Arial" w:cs="Arial" w:eastAsia="Arial"/>
          <w:b/>
          <w:bCs/>
          <w:spacing w:val="-1"/>
          <w:w w:val="100"/>
          <w:position w:val="0"/>
          <w:sz w:val="12"/>
          <w:szCs w:val="12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2"/>
          <w:szCs w:val="12"/>
        </w:rPr>
        <w:t>ON</w:t>
      </w:r>
      <w:r>
        <w:rPr>
          <w:rFonts w:ascii="Arial" w:hAnsi="Arial" w:cs="Arial" w:eastAsia="Arial"/>
          <w:b/>
          <w:bCs/>
          <w:spacing w:val="13"/>
          <w:w w:val="100"/>
          <w:position w:val="0"/>
          <w:sz w:val="12"/>
          <w:szCs w:val="12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.</w:t>
      </w:r>
      <w:r>
        <w:rPr>
          <w:rFonts w:ascii="Arial" w:hAnsi="Arial" w:cs="Arial" w:eastAsia="Arial"/>
          <w:b/>
          <w:bCs/>
          <w:spacing w:val="-2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-1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1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@</w:t>
      </w:r>
      <w:r>
        <w:rPr>
          <w:rFonts w:ascii="Arial" w:hAnsi="Arial" w:cs="Arial" w:eastAsia="Arial"/>
          <w:b/>
          <w:bCs/>
          <w:spacing w:val="-2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5</w:t>
      </w:r>
      <w:r>
        <w:rPr>
          <w:rFonts w:ascii="Arial" w:hAnsi="Arial" w:cs="Arial" w:eastAsia="Arial"/>
          <w:b/>
          <w:bCs/>
          <w:spacing w:val="-1"/>
          <w:w w:val="100"/>
          <w:position w:val="1"/>
          <w:sz w:val="18"/>
          <w:szCs w:val="18"/>
        </w:rPr>
        <w:t>0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-3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,</w:t>
      </w:r>
      <w:r>
        <w:rPr>
          <w:rFonts w:ascii="Arial" w:hAnsi="Arial" w:cs="Arial" w:eastAsia="Arial"/>
          <w:b/>
          <w:bCs/>
          <w:spacing w:val="-5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4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8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4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8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-3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4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8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-2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2"/>
          <w:szCs w:val="12"/>
        </w:rPr>
        <w:t>DD</w:t>
      </w:r>
      <w:r>
        <w:rPr>
          <w:rFonts w:ascii="Arial" w:hAnsi="Arial" w:cs="Arial" w:eastAsia="Arial"/>
          <w:b/>
          <w:bCs/>
          <w:spacing w:val="14"/>
          <w:w w:val="100"/>
          <w:position w:val="0"/>
          <w:sz w:val="12"/>
          <w:szCs w:val="12"/>
        </w:rPr>
        <w:t> </w:t>
      </w:r>
      <w:r>
        <w:rPr>
          <w:rFonts w:ascii="Arial" w:hAnsi="Arial" w:cs="Arial" w:eastAsia="Arial"/>
          <w:b/>
          <w:bCs/>
          <w:spacing w:val="-2"/>
          <w:w w:val="100"/>
          <w:position w:val="1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d</w:t>
      </w:r>
      <w:r>
        <w:rPr>
          <w:rFonts w:ascii="Arial" w:hAnsi="Arial" w:cs="Arial" w:eastAsia="Arial"/>
          <w:b/>
          <w:bCs/>
          <w:spacing w:val="-3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-1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-2"/>
          <w:w w:val="100"/>
          <w:position w:val="1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ti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-8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.</w:t>
      </w:r>
      <w:r>
        <w:rPr>
          <w:rFonts w:ascii="Arial" w:hAnsi="Arial" w:cs="Arial" w:eastAsia="Arial"/>
          <w:b/>
          <w:bCs/>
          <w:spacing w:val="-2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2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-3"/>
          <w:w w:val="100"/>
          <w:position w:val="1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re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18"/>
          <w:szCs w:val="18"/>
        </w:rPr>
        <w:sectPr>
          <w:pgSz w:w="12240" w:h="15840"/>
          <w:pgMar w:header="216" w:footer="993" w:top="1800" w:bottom="1180" w:left="700" w:right="900"/>
          <w:cols w:num="2" w:equalWidth="0">
            <w:col w:w="4273" w:space="1420"/>
            <w:col w:w="4947"/>
          </w:cols>
        </w:sectPr>
      </w:pPr>
    </w:p>
    <w:p>
      <w:pPr>
        <w:spacing w:before="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38" w:after="0" w:line="240" w:lineRule="auto"/>
        <w:ind w:left="536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33.239990pt;margin-top:2.585659pt;width:226.92pt;height:224.64pt;mso-position-horizontal-relative:page;mso-position-vertical-relative:paragraph;z-index:-9143" coordorigin="6665,52" coordsize="4538,4493">
            <v:group style="position:absolute;left:6931;top:3342;width:4147;height:2" coordorigin="6931,3342" coordsize="4147,2">
              <v:shape style="position:absolute;left:6931;top:3342;width:4147;height:2" coordorigin="6931,3342" coordsize="4147,0" path="m6931,3342l11078,3342e" filled="f" stroked="t" strokeweight="0pt" strokecolor="#000000">
                <v:path arrowok="t"/>
              </v:shape>
            </v:group>
            <v:group style="position:absolute;left:6931;top:2985;width:4147;height:2" coordorigin="6931,2985" coordsize="4147,2">
              <v:shape style="position:absolute;left:6931;top:2985;width:4147;height:2" coordorigin="6931,2985" coordsize="4147,0" path="m6931,2985l11078,2985e" filled="f" stroked="t" strokeweight="0pt" strokecolor="#000000">
                <v:path arrowok="t"/>
              </v:shape>
            </v:group>
            <v:group style="position:absolute;left:6931;top:2617;width:4147;height:2" coordorigin="6931,2617" coordsize="4147,2">
              <v:shape style="position:absolute;left:6931;top:2617;width:4147;height:2" coordorigin="6931,2617" coordsize="4147,0" path="m6931,2617l11078,2617e" filled="f" stroked="t" strokeweight="0pt" strokecolor="#000000">
                <v:path arrowok="t"/>
              </v:shape>
            </v:group>
            <v:group style="position:absolute;left:6931;top:2262;width:4147;height:2" coordorigin="6931,2262" coordsize="4147,2">
              <v:shape style="position:absolute;left:6931;top:2262;width:4147;height:2" coordorigin="6931,2262" coordsize="4147,0" path="m6931,2262l11078,2262e" filled="f" stroked="t" strokeweight="0pt" strokecolor="#000000">
                <v:path arrowok="t"/>
              </v:shape>
            </v:group>
            <v:group style="position:absolute;left:6931;top:1905;width:4147;height:2" coordorigin="6931,1905" coordsize="4147,2">
              <v:shape style="position:absolute;left:6931;top:1905;width:4147;height:2" coordorigin="6931,1905" coordsize="4147,0" path="m6931,1905l11078,1905e" filled="f" stroked="t" strokeweight="0pt" strokecolor="#000000">
                <v:path arrowok="t"/>
              </v:shape>
            </v:group>
            <v:group style="position:absolute;left:6931;top:1549;width:4147;height:2" coordorigin="6931,1549" coordsize="4147,2">
              <v:shape style="position:absolute;left:6931;top:1549;width:4147;height:2" coordorigin="6931,1549" coordsize="4147,0" path="m6931,1549l11078,1549e" filled="f" stroked="t" strokeweight="0pt" strokecolor="#000000">
                <v:path arrowok="t"/>
              </v:shape>
            </v:group>
            <v:group style="position:absolute;left:6931;top:1192;width:4147;height:2" coordorigin="6931,1192" coordsize="4147,2">
              <v:shape style="position:absolute;left:6931;top:1192;width:4147;height:2" coordorigin="6931,1192" coordsize="4147,0" path="m6931,1192l11078,1192e" filled="f" stroked="t" strokeweight="0pt" strokecolor="#000000">
                <v:path arrowok="t"/>
              </v:shape>
            </v:group>
            <v:group style="position:absolute;left:6931;top:825;width:4147;height:2" coordorigin="6931,825" coordsize="4147,2">
              <v:shape style="position:absolute;left:6931;top:825;width:4147;height:2" coordorigin="6931,825" coordsize="4147,0" path="m6931,825l11078,825e" filled="f" stroked="t" strokeweight="0pt" strokecolor="#000000">
                <v:path arrowok="t"/>
              </v:shape>
            </v:group>
            <v:group style="position:absolute;left:6931;top:469;width:4147;height:2" coordorigin="6931,469" coordsize="4147,2">
              <v:shape style="position:absolute;left:6931;top:469;width:4147;height:2" coordorigin="6931,469" coordsize="4147,0" path="m6931,469l11078,469e" filled="f" stroked="t" strokeweight="0pt" strokecolor="#000000">
                <v:path arrowok="t"/>
              </v:shape>
            </v:group>
            <v:group style="position:absolute;left:6931;top:112;width:4147;height:2" coordorigin="6931,112" coordsize="4147,2">
              <v:shape style="position:absolute;left:6931;top:112;width:4147;height:2" coordorigin="6931,112" coordsize="4147,0" path="m6931,112l11078,112e" filled="f" stroked="t" strokeweight="0pt" strokecolor="#000000">
                <v:path arrowok="t"/>
              </v:shape>
            </v:group>
            <v:group style="position:absolute;left:7418;top:112;width:2;height:3617" coordorigin="7418,112" coordsize="2,3617">
              <v:shape style="position:absolute;left:7418;top:112;width:2;height:3617" coordorigin="7418,112" coordsize="0,3617" path="m7418,112l7418,3729e" filled="f" stroked="t" strokeweight="0pt" strokecolor="#000000">
                <v:path arrowok="t"/>
              </v:shape>
            </v:group>
            <v:group style="position:absolute;left:7870;top:112;width:2;height:3617" coordorigin="7870,112" coordsize="2,3617">
              <v:shape style="position:absolute;left:7870;top:112;width:2;height:3617" coordorigin="7870,112" coordsize="0,3617" path="m7870,112l7870,3729e" filled="f" stroked="t" strokeweight="0pt" strokecolor="#000000">
                <v:path arrowok="t"/>
              </v:shape>
            </v:group>
            <v:group style="position:absolute;left:8330;top:112;width:2;height:3617" coordorigin="8330,112" coordsize="2,3617">
              <v:shape style="position:absolute;left:8330;top:112;width:2;height:3617" coordorigin="8330,112" coordsize="0,3617" path="m8330,112l8330,3729e" filled="f" stroked="t" strokeweight="0pt" strokecolor="#000000">
                <v:path arrowok="t"/>
              </v:shape>
            </v:group>
            <v:group style="position:absolute;left:8791;top:112;width:2;height:3617" coordorigin="8791,112" coordsize="2,3617">
              <v:shape style="position:absolute;left:8791;top:112;width:2;height:3617" coordorigin="8791,112" coordsize="0,3617" path="m8791,112l8791,3729e" filled="f" stroked="t" strokeweight="0pt" strokecolor="#000000">
                <v:path arrowok="t"/>
              </v:shape>
            </v:group>
            <v:group style="position:absolute;left:9245;top:112;width:2;height:3617" coordorigin="9245,112" coordsize="2,3617">
              <v:shape style="position:absolute;left:9245;top:112;width:2;height:3617" coordorigin="9245,112" coordsize="0,3617" path="m9245,112l9245,3729e" filled="f" stroked="t" strokeweight="0pt" strokecolor="#000000">
                <v:path arrowok="t"/>
              </v:shape>
            </v:group>
            <v:group style="position:absolute;left:9706;top:112;width:2;height:3617" coordorigin="9706,112" coordsize="2,3617">
              <v:shape style="position:absolute;left:9706;top:112;width:2;height:3617" coordorigin="9706,112" coordsize="0,3617" path="m9706,112l9706,3729e" filled="f" stroked="t" strokeweight="0pt" strokecolor="#000000">
                <v:path arrowok="t"/>
              </v:shape>
            </v:group>
            <v:group style="position:absolute;left:10166;top:112;width:2;height:3617" coordorigin="10166,112" coordsize="2,3617">
              <v:shape style="position:absolute;left:10166;top:112;width:2;height:3617" coordorigin="10166,112" coordsize="0,3617" path="m10166,112l10166,3729e" filled="f" stroked="t" strokeweight="0pt" strokecolor="#000000">
                <v:path arrowok="t"/>
              </v:shape>
            </v:group>
            <v:group style="position:absolute;left:10618;top:112;width:2;height:3617" coordorigin="10618,112" coordsize="2,3617">
              <v:shape style="position:absolute;left:10618;top:112;width:2;height:3617" coordorigin="10618,112" coordsize="0,3617" path="m10618,112l10618,3729e" filled="f" stroked="t" strokeweight="0pt" strokecolor="#000000">
                <v:path arrowok="t"/>
              </v:shape>
            </v:group>
            <v:group style="position:absolute;left:11078;top:112;width:2;height:3617" coordorigin="11078,112" coordsize="2,3617">
              <v:shape style="position:absolute;left:11078;top:112;width:2;height:3617" coordorigin="11078,112" coordsize="0,3617" path="m11078,112l11078,3729e" filled="f" stroked="t" strokeweight="0pt" strokecolor="#000000">
                <v:path arrowok="t"/>
              </v:shape>
            </v:group>
            <v:group style="position:absolute;left:6958;top:112;width:4121;height:3586" coordorigin="6958,112" coordsize="4121,3586">
              <v:shape style="position:absolute;left:6958;top:112;width:4121;height:3586" coordorigin="6958,112" coordsize="4121,3586" path="m6958,3697l11078,3697,11078,112,6958,112,6958,3697xe" filled="f" stroked="t" strokeweight=".509532pt" strokecolor="#000000">
                <v:path arrowok="t"/>
              </v:shape>
            </v:group>
            <v:group style="position:absolute;left:6958;top:112;width:2;height:3617" coordorigin="6958,112" coordsize="2,3617">
              <v:shape style="position:absolute;left:6958;top:112;width:2;height:3617" coordorigin="6958,112" coordsize="0,3617" path="m6958,112l6958,3729e" filled="f" stroked="t" strokeweight="0pt" strokecolor="#000000">
                <v:path arrowok="t"/>
              </v:shape>
            </v:group>
            <v:group style="position:absolute;left:6931;top:3697;width:4147;height:2" coordorigin="6931,3697" coordsize="4147,2">
              <v:shape style="position:absolute;left:6931;top:3697;width:4147;height:2" coordorigin="6931,3697" coordsize="4147,0" path="m6931,3697l11078,3697e" filled="f" stroked="t" strokeweight="0pt" strokecolor="#000000">
                <v:path arrowok="t"/>
              </v:shape>
            </v:group>
            <v:group style="position:absolute;left:7418;top:1201;width:3199;height:2273" coordorigin="7418,1201" coordsize="3199,2273">
              <v:shape style="position:absolute;left:7418;top:1201;width:3199;height:2273" coordorigin="7418,1201" coordsize="3199,2273" path="m7418,3474l7502,3412,7574,3361,7658,3301,7704,3280,7759,3249,7824,3229,7889,3198,8028,3157,8184,3107,8258,3076,8330,3035,8405,2985,8470,2925,8616,2790,8765,2639,8902,2495,9041,2353,9170,2200,9317,2058,9391,1986,9475,1926,9566,1864,9667,1813,9888,1713,9998,1660,10102,1619,10193,1569,10277,1528,10342,1487,10397,1446,10442,1405,10543,1283,10579,1242,10618,1201e" filled="f" stroked="t" strokeweight=".509532pt" strokecolor="#FF0000">
                <v:path arrowok="t"/>
              </v:shape>
            </v:group>
            <v:group style="position:absolute;left:7373;top:3424;width:91;height:101" coordorigin="7373,3424" coordsize="91,101">
              <v:shape style="position:absolute;left:7373;top:3424;width:91;height:101" coordorigin="7373,3424" coordsize="91,101" path="m7418,3424l7373,3474,7418,3525,7464,3474,7418,3424xe" filled="t" fillcolor="#FF0000" stroked="f">
                <v:path arrowok="t"/>
                <v:fill/>
              </v:shape>
            </v:group>
            <v:group style="position:absolute;left:7373;top:3424;width:91;height:101" coordorigin="7373,3424" coordsize="91,101">
              <v:shape style="position:absolute;left:7373;top:3424;width:91;height:101" coordorigin="7373,3424" coordsize="91,101" path="m7418,3424l7464,3474,7418,3525,7373,3474,7418,3424xe" filled="f" stroked="t" strokeweight=".509532pt" strokecolor="#FF0000">
                <v:path arrowok="t"/>
              </v:shape>
            </v:group>
            <v:group style="position:absolute;left:7714;top:3198;width:91;height:103" coordorigin="7714,3198" coordsize="91,103">
              <v:shape style="position:absolute;left:7714;top:3198;width:91;height:103" coordorigin="7714,3198" coordsize="91,103" path="m7759,3198l7714,3249,7759,3301,7805,3249,7759,3198xe" filled="t" fillcolor="#FF0000" stroked="f">
                <v:path arrowok="t"/>
                <v:fill/>
              </v:shape>
            </v:group>
            <v:group style="position:absolute;left:7714;top:3198;width:91;height:103" coordorigin="7714,3198" coordsize="91,103">
              <v:shape style="position:absolute;left:7714;top:3198;width:91;height:103" coordorigin="7714,3198" coordsize="91,103" path="m7759,3198l7805,3249,7759,3301,7714,3249,7759,3198xe" filled="f" stroked="t" strokeweight=".509532pt" strokecolor="#FF0000">
                <v:path arrowok="t"/>
              </v:shape>
            </v:group>
            <v:group style="position:absolute;left:8285;top:2985;width:94;height:101" coordorigin="8285,2985" coordsize="94,101">
              <v:shape style="position:absolute;left:8285;top:2985;width:94;height:101" coordorigin="8285,2985" coordsize="94,101" path="m8330,2985l8285,3035,8330,3085,8378,3035,8330,2985xe" filled="t" fillcolor="#FF0000" stroked="f">
                <v:path arrowok="t"/>
                <v:fill/>
              </v:shape>
            </v:group>
            <v:group style="position:absolute;left:8285;top:2985;width:94;height:101" coordorigin="8285,2985" coordsize="94,101">
              <v:shape style="position:absolute;left:8285;top:2985;width:94;height:101" coordorigin="8285,2985" coordsize="94,101" path="m8330,2985l8378,3035,8330,3085,8285,3035,8330,2985xe" filled="f" stroked="t" strokeweight=".509532pt" strokecolor="#FF0000">
                <v:path arrowok="t"/>
              </v:shape>
            </v:group>
            <v:group style="position:absolute;left:8856;top:2445;width:94;height:103" coordorigin="8856,2445" coordsize="94,103">
              <v:shape style="position:absolute;left:8856;top:2445;width:94;height:103" coordorigin="8856,2445" coordsize="94,103" path="m8902,2445l8856,2495,8902,2548,8950,2495,8902,2445xe" filled="t" fillcolor="#FF0000" stroked="f">
                <v:path arrowok="t"/>
                <v:fill/>
              </v:shape>
            </v:group>
            <v:group style="position:absolute;left:8856;top:2445;width:94;height:103" coordorigin="8856,2445" coordsize="94,103">
              <v:shape style="position:absolute;left:8856;top:2445;width:94;height:103" coordorigin="8856,2445" coordsize="94,103" path="m8902,2445l8950,2495,8902,2548,8856,2495,8902,2445xe" filled="f" stroked="t" strokeweight=".509532pt" strokecolor="#FF0000">
                <v:path arrowok="t"/>
              </v:shape>
            </v:group>
            <v:group style="position:absolute;left:9427;top:1876;width:94;height:101" coordorigin="9427,1876" coordsize="94,101">
              <v:shape style="position:absolute;left:9427;top:1876;width:94;height:101" coordorigin="9427,1876" coordsize="94,101" path="m9475,1876l9427,1926,9475,1977,9521,1926,9475,1876xe" filled="t" fillcolor="#FF0000" stroked="f">
                <v:path arrowok="t"/>
                <v:fill/>
              </v:shape>
            </v:group>
            <v:group style="position:absolute;left:9427;top:1876;width:94;height:101" coordorigin="9427,1876" coordsize="94,101">
              <v:shape style="position:absolute;left:9427;top:1876;width:94;height:101" coordorigin="9427,1876" coordsize="94,101" path="m9475,1876l9521,1926,9475,1977,9427,1926,9475,1876xe" filled="f" stroked="t" strokeweight=".509532pt" strokecolor="#FF0000">
                <v:path arrowok="t"/>
              </v:shape>
            </v:group>
            <v:group style="position:absolute;left:10229;top:1477;width:94;height:101" coordorigin="10229,1477" coordsize="94,101">
              <v:shape style="position:absolute;left:10229;top:1477;width:94;height:101" coordorigin="10229,1477" coordsize="94,101" path="m10277,1477l10229,1528,10277,1578,10322,1528,10277,1477xe" filled="t" fillcolor="#FF0000" stroked="f">
                <v:path arrowok="t"/>
                <v:fill/>
              </v:shape>
            </v:group>
            <v:group style="position:absolute;left:10229;top:1477;width:94;height:101" coordorigin="10229,1477" coordsize="94,101">
              <v:shape style="position:absolute;left:10229;top:1477;width:94;height:101" coordorigin="10229,1477" coordsize="94,101" path="m10277,1477l10322,1528,10277,1578,10229,1528,10277,1477xe" filled="f" stroked="t" strokeweight=".509532pt" strokecolor="#FF0000">
                <v:path arrowok="t"/>
              </v:shape>
            </v:group>
            <v:group style="position:absolute;left:10572;top:1151;width:91;height:103" coordorigin="10572,1151" coordsize="91,103">
              <v:shape style="position:absolute;left:10572;top:1151;width:91;height:103" coordorigin="10572,1151" coordsize="91,103" path="m10618,1151l10572,1201,10618,1254,10663,1201,10618,1151xe" filled="t" fillcolor="#FF0000" stroked="f">
                <v:path arrowok="t"/>
                <v:fill/>
              </v:shape>
            </v:group>
            <v:group style="position:absolute;left:10572;top:1151;width:91;height:103" coordorigin="10572,1151" coordsize="91,103">
              <v:shape style="position:absolute;left:10572;top:1151;width:91;height:103" coordorigin="10572,1151" coordsize="91,103" path="m10618,1151l10663,1201,10618,1254,10572,1201,10618,1151xe" filled="f" stroked="t" strokeweight=".509532pt" strokecolor="#FF0000">
                <v:path arrowok="t"/>
              </v:shape>
              <v:shape style="position:absolute;left:6665;top:3280;width:252;height:660" type="#_x0000_t75">
                <v:imagedata r:id="rId89" o:title=""/>
              </v:shape>
              <v:shape style="position:absolute;left:6778;top:3280;width:154;height:295" type="#_x0000_t75">
                <v:imagedata r:id="rId90" o:title=""/>
              </v:shape>
              <v:shape style="position:absolute;left:6665;top:2925;width:101;height:302" type="#_x0000_t75">
                <v:imagedata r:id="rId91" o:title=""/>
              </v:shape>
              <v:shape style="position:absolute;left:6778;top:2925;width:154;height:295" type="#_x0000_t75">
                <v:imagedata r:id="rId92" o:title=""/>
              </v:shape>
              <v:shape style="position:absolute;left:6665;top:2557;width:101;height:302" type="#_x0000_t75">
                <v:imagedata r:id="rId93" o:title=""/>
              </v:shape>
              <v:shape style="position:absolute;left:6778;top:2557;width:154;height:302" type="#_x0000_t75">
                <v:imagedata r:id="rId94" o:title=""/>
              </v:shape>
              <v:shape style="position:absolute;left:6665;top:2202;width:101;height:302" type="#_x0000_t75">
                <v:imagedata r:id="rId95" o:title=""/>
              </v:shape>
              <v:shape style="position:absolute;left:6665;top:1489;width:266;height:1015" type="#_x0000_t75">
                <v:imagedata r:id="rId96" o:title=""/>
              </v:shape>
              <v:shape style="position:absolute;left:6778;top:1489;width:154;height:302" type="#_x0000_t75">
                <v:imagedata r:id="rId97" o:title=""/>
              </v:shape>
              <v:shape style="position:absolute;left:6665;top:1132;width:101;height:302" type="#_x0000_t75">
                <v:imagedata r:id="rId98" o:title=""/>
              </v:shape>
              <v:shape style="position:absolute;left:6778;top:1132;width:154;height:302" type="#_x0000_t75">
                <v:imagedata r:id="rId99" o:title=""/>
              </v:shape>
              <v:shape style="position:absolute;left:6665;top:765;width:101;height:302" type="#_x0000_t75">
                <v:imagedata r:id="rId100" o:title=""/>
              </v:shape>
              <v:shape style="position:absolute;left:6778;top:765;width:154;height:302" type="#_x0000_t75">
                <v:imagedata r:id="rId101" o:title=""/>
              </v:shape>
              <v:shape style="position:absolute;left:6665;top:409;width:101;height:302" type="#_x0000_t75">
                <v:imagedata r:id="rId102" o:title=""/>
              </v:shape>
              <v:shape style="position:absolute;left:6725;top:52;width:206;height:660" type="#_x0000_t75">
                <v:imagedata r:id="rId103" o:title=""/>
              </v:shape>
              <v:shape style="position:absolute;left:6854;top:3853;width:58;height:58" type="#_x0000_t75">
                <v:imagedata r:id="rId104" o:title=""/>
              </v:shape>
              <v:shape style="position:absolute;left:6907;top:3786;width:173;height:360" type="#_x0000_t75">
                <v:imagedata r:id="rId105" o:title=""/>
              </v:shape>
              <v:shape style="position:absolute;left:7291;top:3853;width:58;height:58" type="#_x0000_t75">
                <v:imagedata r:id="rId106" o:title=""/>
              </v:shape>
              <v:shape style="position:absolute;left:7342;top:3786;width:173;height:360" type="#_x0000_t75">
                <v:imagedata r:id="rId107" o:title=""/>
              </v:shape>
              <v:shape style="position:absolute;left:7745;top:3853;width:58;height:58" type="#_x0000_t75">
                <v:imagedata r:id="rId108" o:title=""/>
              </v:shape>
              <v:shape style="position:absolute;left:7798;top:3786;width:173;height:360" type="#_x0000_t75">
                <v:imagedata r:id="rId109" o:title=""/>
              </v:shape>
              <v:shape style="position:absolute;left:8292;top:3786;width:77;height:360" type="#_x0000_t75">
                <v:imagedata r:id="rId110" o:title=""/>
              </v:shape>
              <v:shape style="position:absolute;left:8707;top:3786;width:173;height:360" type="#_x0000_t75">
                <v:imagedata r:id="rId111" o:title=""/>
              </v:shape>
              <v:shape style="position:absolute;left:9151;top:3786;width:173;height:360" type="#_x0000_t75">
                <v:imagedata r:id="rId112" o:title=""/>
              </v:shape>
              <v:shape style="position:absolute;left:9629;top:3786;width:173;height:360" type="#_x0000_t75">
                <v:imagedata r:id="rId113" o:title=""/>
              </v:shape>
              <v:shape style="position:absolute;left:10090;top:3786;width:173;height:360" type="#_x0000_t75">
                <v:imagedata r:id="rId114" o:title=""/>
              </v:shape>
              <v:shape style="position:absolute;left:10493;top:3786;width:269;height:360" type="#_x0000_t75">
                <v:imagedata r:id="rId115" o:title=""/>
              </v:shape>
              <v:shape style="position:absolute;left:10934;top:3786;width:269;height:360" type="#_x0000_t75">
                <v:imagedata r:id="rId116" o:title=""/>
              </v:shape>
              <v:shape style="position:absolute;left:7478;top:4007;width:1958;height:266" type="#_x0000_t75">
                <v:imagedata r:id="rId117" o:title=""/>
              </v:shape>
              <v:shape style="position:absolute;left:9506;top:4007;width:58;height:526" type="#_x0000_t75">
                <v:imagedata r:id="rId118" o:title=""/>
              </v:shape>
              <v:shape style="position:absolute;left:9576;top:4005;width:991;height:540" type="#_x0000_t75">
                <v:imagedata r:id="rId119" o:title=""/>
              </v:shape>
            </v:group>
            <w10:wrap type="none"/>
          </v:group>
        </w:pict>
      </w:r>
      <w:r>
        <w:rPr/>
        <w:pict>
          <v:shape style="position:absolute;margin-left:78.659996pt;margin-top:5.765674pt;width:209.219995pt;height:176.399996pt;mso-position-horizontal-relative:page;mso-position-vertical-relative:paragraph;z-index:-9137" type="#_x0000_t202" filled="f" stroked="f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/>
                  <w:tr>
                    <w:trPr>
                      <w:trHeight w:val="869" w:hRule="exact"/>
                    </w:trPr>
                    <w:tc>
                      <w:tcPr>
                        <w:tcW w:w="516" w:type="dxa"/>
                        <w:tcBorders>
                          <w:top w:val="single" w:sz="1" w:space="0" w:color="000000"/>
                          <w:left w:val="single" w:sz="1" w:space="0" w:color="000000"/>
                          <w:bottom w:val="single" w:sz="1" w:space="0" w:color="000000"/>
                          <w:right w:val="single" w:sz="1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8" w:type="dxa"/>
                        <w:tcBorders>
                          <w:top w:val="single" w:sz="1" w:space="0" w:color="000000"/>
                          <w:left w:val="single" w:sz="1" w:space="0" w:color="000000"/>
                          <w:bottom w:val="single" w:sz="1" w:space="0" w:color="000000"/>
                          <w:right w:val="single" w:sz="1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8" w:type="dxa"/>
                        <w:tcBorders>
                          <w:top w:val="single" w:sz="1" w:space="0" w:color="000000"/>
                          <w:left w:val="single" w:sz="1" w:space="0" w:color="000000"/>
                          <w:bottom w:val="single" w:sz="1" w:space="0" w:color="000000"/>
                          <w:right w:val="single" w:sz="1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6" w:type="dxa"/>
                        <w:tcBorders>
                          <w:top w:val="single" w:sz="1" w:space="0" w:color="000000"/>
                          <w:left w:val="single" w:sz="1" w:space="0" w:color="000000"/>
                          <w:bottom w:val="single" w:sz="1" w:space="0" w:color="000000"/>
                          <w:right w:val="single" w:sz="1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8" w:type="dxa"/>
                        <w:tcBorders>
                          <w:top w:val="single" w:sz="1" w:space="0" w:color="000000"/>
                          <w:left w:val="single" w:sz="1" w:space="0" w:color="000000"/>
                          <w:bottom w:val="single" w:sz="1" w:space="0" w:color="000000"/>
                          <w:right w:val="single" w:sz="1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8" w:type="dxa"/>
                        <w:tcBorders>
                          <w:top w:val="single" w:sz="1" w:space="0" w:color="000000"/>
                          <w:left w:val="single" w:sz="1" w:space="0" w:color="000000"/>
                          <w:bottom w:val="single" w:sz="1" w:space="0" w:color="000000"/>
                          <w:right w:val="single" w:sz="1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6" w:type="dxa"/>
                        <w:tcBorders>
                          <w:top w:val="single" w:sz="1" w:space="0" w:color="000000"/>
                          <w:left w:val="single" w:sz="1" w:space="0" w:color="000000"/>
                          <w:bottom w:val="single" w:sz="1" w:space="0" w:color="000000"/>
                          <w:right w:val="single" w:sz="1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8" w:type="dxa"/>
                        <w:tcBorders>
                          <w:top w:val="single" w:sz="1" w:space="0" w:color="000000"/>
                          <w:left w:val="single" w:sz="1" w:space="0" w:color="000000"/>
                          <w:bottom w:val="single" w:sz="1" w:space="0" w:color="000000"/>
                          <w:right w:val="single" w:sz="1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878" w:hRule="exact"/>
                    </w:trPr>
                    <w:tc>
                      <w:tcPr>
                        <w:tcW w:w="516" w:type="dxa"/>
                        <w:tcBorders>
                          <w:top w:val="single" w:sz="1" w:space="0" w:color="000000"/>
                          <w:left w:val="single" w:sz="1" w:space="0" w:color="000000"/>
                          <w:bottom w:val="single" w:sz="1" w:space="0" w:color="000000"/>
                          <w:right w:val="single" w:sz="1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8" w:type="dxa"/>
                        <w:tcBorders>
                          <w:top w:val="single" w:sz="1" w:space="0" w:color="000000"/>
                          <w:left w:val="single" w:sz="1" w:space="0" w:color="000000"/>
                          <w:bottom w:val="single" w:sz="1" w:space="0" w:color="000000"/>
                          <w:right w:val="single" w:sz="1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8" w:type="dxa"/>
                        <w:tcBorders>
                          <w:top w:val="single" w:sz="1" w:space="0" w:color="000000"/>
                          <w:left w:val="single" w:sz="1" w:space="0" w:color="000000"/>
                          <w:bottom w:val="single" w:sz="1" w:space="0" w:color="000000"/>
                          <w:right w:val="single" w:sz="1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6" w:type="dxa"/>
                        <w:tcBorders>
                          <w:top w:val="single" w:sz="1" w:space="0" w:color="000000"/>
                          <w:left w:val="single" w:sz="1" w:space="0" w:color="000000"/>
                          <w:bottom w:val="single" w:sz="1" w:space="0" w:color="000000"/>
                          <w:right w:val="single" w:sz="1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8" w:type="dxa"/>
                        <w:tcBorders>
                          <w:top w:val="single" w:sz="1" w:space="0" w:color="000000"/>
                          <w:left w:val="single" w:sz="1" w:space="0" w:color="000000"/>
                          <w:bottom w:val="single" w:sz="1" w:space="0" w:color="000000"/>
                          <w:right w:val="single" w:sz="1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8" w:type="dxa"/>
                        <w:tcBorders>
                          <w:top w:val="single" w:sz="1" w:space="0" w:color="000000"/>
                          <w:left w:val="single" w:sz="1" w:space="0" w:color="000000"/>
                          <w:bottom w:val="single" w:sz="1" w:space="0" w:color="000000"/>
                          <w:right w:val="single" w:sz="1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6" w:type="dxa"/>
                        <w:tcBorders>
                          <w:top w:val="single" w:sz="1" w:space="0" w:color="000000"/>
                          <w:left w:val="single" w:sz="1" w:space="0" w:color="000000"/>
                          <w:bottom w:val="single" w:sz="1" w:space="0" w:color="000000"/>
                          <w:right w:val="single" w:sz="1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8" w:type="dxa"/>
                        <w:tcBorders>
                          <w:top w:val="single" w:sz="1" w:space="0" w:color="000000"/>
                          <w:left w:val="single" w:sz="1" w:space="0" w:color="000000"/>
                          <w:bottom w:val="single" w:sz="1" w:space="0" w:color="000000"/>
                          <w:right w:val="single" w:sz="1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869" w:hRule="exact"/>
                    </w:trPr>
                    <w:tc>
                      <w:tcPr>
                        <w:tcW w:w="516" w:type="dxa"/>
                        <w:tcBorders>
                          <w:top w:val="single" w:sz="1" w:space="0" w:color="000000"/>
                          <w:left w:val="single" w:sz="1" w:space="0" w:color="000000"/>
                          <w:bottom w:val="single" w:sz="1" w:space="0" w:color="000000"/>
                          <w:right w:val="single" w:sz="1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8" w:type="dxa"/>
                        <w:tcBorders>
                          <w:top w:val="single" w:sz="1" w:space="0" w:color="000000"/>
                          <w:left w:val="single" w:sz="1" w:space="0" w:color="000000"/>
                          <w:bottom w:val="single" w:sz="1" w:space="0" w:color="000000"/>
                          <w:right w:val="single" w:sz="1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8" w:type="dxa"/>
                        <w:tcBorders>
                          <w:top w:val="single" w:sz="1" w:space="0" w:color="000000"/>
                          <w:left w:val="single" w:sz="1" w:space="0" w:color="000000"/>
                          <w:bottom w:val="single" w:sz="1" w:space="0" w:color="000000"/>
                          <w:right w:val="single" w:sz="1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6" w:type="dxa"/>
                        <w:tcBorders>
                          <w:top w:val="single" w:sz="1" w:space="0" w:color="000000"/>
                          <w:left w:val="single" w:sz="1" w:space="0" w:color="000000"/>
                          <w:bottom w:val="single" w:sz="1" w:space="0" w:color="000000"/>
                          <w:right w:val="single" w:sz="1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8" w:type="dxa"/>
                        <w:tcBorders>
                          <w:top w:val="single" w:sz="1" w:space="0" w:color="000000"/>
                          <w:left w:val="single" w:sz="1" w:space="0" w:color="000000"/>
                          <w:bottom w:val="single" w:sz="1" w:space="0" w:color="000000"/>
                          <w:right w:val="single" w:sz="1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8" w:type="dxa"/>
                        <w:tcBorders>
                          <w:top w:val="single" w:sz="1" w:space="0" w:color="000000"/>
                          <w:left w:val="single" w:sz="1" w:space="0" w:color="000000"/>
                          <w:bottom w:val="single" w:sz="1" w:space="0" w:color="000000"/>
                          <w:right w:val="single" w:sz="1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6" w:type="dxa"/>
                        <w:tcBorders>
                          <w:top w:val="single" w:sz="1" w:space="0" w:color="000000"/>
                          <w:left w:val="single" w:sz="1" w:space="0" w:color="000000"/>
                          <w:bottom w:val="single" w:sz="1" w:space="0" w:color="000000"/>
                          <w:right w:val="single" w:sz="1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8" w:type="dxa"/>
                        <w:tcBorders>
                          <w:top w:val="single" w:sz="1" w:space="0" w:color="000000"/>
                          <w:left w:val="single" w:sz="1" w:space="0" w:color="000000"/>
                          <w:bottom w:val="single" w:sz="1" w:space="0" w:color="000000"/>
                          <w:right w:val="single" w:sz="1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869" w:hRule="exact"/>
                    </w:trPr>
                    <w:tc>
                      <w:tcPr>
                        <w:tcW w:w="516" w:type="dxa"/>
                        <w:tcBorders>
                          <w:top w:val="single" w:sz="1" w:space="0" w:color="000000"/>
                          <w:left w:val="single" w:sz="1" w:space="0" w:color="000000"/>
                          <w:bottom w:val="single" w:sz="1" w:space="0" w:color="000000"/>
                          <w:right w:val="single" w:sz="1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8" w:type="dxa"/>
                        <w:tcBorders>
                          <w:top w:val="single" w:sz="1" w:space="0" w:color="000000"/>
                          <w:left w:val="single" w:sz="1" w:space="0" w:color="000000"/>
                          <w:bottom w:val="single" w:sz="1" w:space="0" w:color="000000"/>
                          <w:right w:val="single" w:sz="1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8" w:type="dxa"/>
                        <w:tcBorders>
                          <w:top w:val="single" w:sz="1" w:space="0" w:color="000000"/>
                          <w:left w:val="single" w:sz="1" w:space="0" w:color="000000"/>
                          <w:bottom w:val="single" w:sz="1" w:space="0" w:color="000000"/>
                          <w:right w:val="single" w:sz="1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6" w:type="dxa"/>
                        <w:tcBorders>
                          <w:top w:val="single" w:sz="1" w:space="0" w:color="000000"/>
                          <w:left w:val="single" w:sz="1" w:space="0" w:color="000000"/>
                          <w:bottom w:val="single" w:sz="1" w:space="0" w:color="000000"/>
                          <w:right w:val="single" w:sz="1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8" w:type="dxa"/>
                        <w:tcBorders>
                          <w:top w:val="single" w:sz="1" w:space="0" w:color="000000"/>
                          <w:left w:val="single" w:sz="1" w:space="0" w:color="000000"/>
                          <w:bottom w:val="single" w:sz="1" w:space="0" w:color="000000"/>
                          <w:right w:val="single" w:sz="1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8" w:type="dxa"/>
                        <w:tcBorders>
                          <w:top w:val="single" w:sz="1" w:space="0" w:color="000000"/>
                          <w:left w:val="single" w:sz="1" w:space="0" w:color="000000"/>
                          <w:bottom w:val="single" w:sz="1" w:space="0" w:color="000000"/>
                          <w:right w:val="single" w:sz="1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6" w:type="dxa"/>
                        <w:tcBorders>
                          <w:top w:val="single" w:sz="1" w:space="0" w:color="000000"/>
                          <w:left w:val="single" w:sz="1" w:space="0" w:color="000000"/>
                          <w:bottom w:val="single" w:sz="1" w:space="0" w:color="000000"/>
                          <w:right w:val="single" w:sz="1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518" w:type="dxa"/>
                        <w:tcBorders>
                          <w:top w:val="single" w:sz="1" w:space="0" w:color="000000"/>
                          <w:left w:val="single" w:sz="1" w:space="0" w:color="000000"/>
                          <w:bottom w:val="single" w:sz="1" w:space="0" w:color="000000"/>
                          <w:right w:val="single" w:sz="1" w:space="0" w:color="000000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b/>
          <w:bCs/>
          <w:spacing w:val="1"/>
          <w:w w:val="100"/>
          <w:sz w:val="14"/>
          <w:szCs w:val="14"/>
        </w:rPr>
        <w:t>0</w:t>
      </w:r>
      <w:r>
        <w:rPr>
          <w:rFonts w:ascii="Arial" w:hAnsi="Arial" w:cs="Arial" w:eastAsia="Arial"/>
          <w:b/>
          <w:bCs/>
          <w:spacing w:val="-1"/>
          <w:w w:val="100"/>
          <w:sz w:val="14"/>
          <w:szCs w:val="14"/>
        </w:rPr>
        <w:t>.</w:t>
      </w:r>
      <w:r>
        <w:rPr>
          <w:rFonts w:ascii="Arial" w:hAnsi="Arial" w:cs="Arial" w:eastAsia="Arial"/>
          <w:b/>
          <w:bCs/>
          <w:spacing w:val="3"/>
          <w:w w:val="100"/>
          <w:sz w:val="14"/>
          <w:szCs w:val="14"/>
        </w:rPr>
        <w:t>9</w:t>
      </w:r>
      <w:r>
        <w:rPr>
          <w:rFonts w:ascii="Arial" w:hAnsi="Arial" w:cs="Arial" w:eastAsia="Arial"/>
          <w:b/>
          <w:bCs/>
          <w:spacing w:val="0"/>
          <w:w w:val="100"/>
          <w:sz w:val="14"/>
          <w:szCs w:val="14"/>
        </w:rPr>
        <w:t>0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38" w:after="0" w:line="240" w:lineRule="auto"/>
        <w:ind w:left="536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106.028999pt;margin-top:-19.777529pt;width:165.454196pt;height:126.334197pt;mso-position-horizontal-relative:page;mso-position-vertical-relative:paragraph;z-index:-9148" coordorigin="2121,-396" coordsize="3309,2527">
            <v:group style="position:absolute;left:2131;top:-339;width:3240;height:2460" coordorigin="2131,-339" coordsize="3240,2460">
              <v:shape style="position:absolute;left:2131;top:-339;width:3240;height:2460" coordorigin="2131,-339" coordsize="3240,2460" path="m2131,2121l2556,1833,2981,1554,3406,1264,3818,964,4212,654,4606,323,4990,-8,5371,-339e" filled="f" stroked="t" strokeweight="1.062pt" strokecolor="#0000FF">
                <v:path arrowok="t"/>
              </v:shape>
            </v:group>
            <v:group style="position:absolute;left:3768;top:911;width:103;height:103" coordorigin="3768,911" coordsize="103,103">
              <v:shape style="position:absolute;left:3768;top:911;width:103;height:103" coordorigin="3768,911" coordsize="103,103" path="m3818,911l3768,964,3818,1014,3871,964,3818,911xe" filled="t" fillcolor="#00007F" stroked="f">
                <v:path arrowok="t"/>
                <v:fill/>
              </v:shape>
            </v:group>
            <v:group style="position:absolute;left:3768;top:911;width:103;height:103" coordorigin="3768,911" coordsize="103,103">
              <v:shape style="position:absolute;left:3768;top:911;width:103;height:103" coordorigin="3768,911" coordsize="103,103" path="m3818,911l3871,964,3818,1014,3768,964,3818,911xe" filled="f" stroked="t" strokeweight=".5664pt" strokecolor="#00007F">
                <v:path arrowok="t"/>
              </v:shape>
            </v:group>
            <v:group style="position:absolute;left:5321;top:-390;width:103;height:103" coordorigin="5321,-390" coordsize="103,103">
              <v:shape style="position:absolute;left:5321;top:-390;width:103;height:103" coordorigin="5321,-390" coordsize="103,103" path="m5371,-390l5321,-339,5371,-287,5424,-339,5371,-390xe" filled="t" fillcolor="#00007F" stroked="f">
                <v:path arrowok="t"/>
                <v:fill/>
              </v:shape>
            </v:group>
            <v:group style="position:absolute;left:5321;top:-390;width:103;height:103" coordorigin="5321,-390" coordsize="103,103">
              <v:shape style="position:absolute;left:5321;top:-390;width:103;height:103" coordorigin="5321,-390" coordsize="103,103" path="m5371,-390l5424,-339,5371,-287,5321,-339,5371,-390xe" filled="f" stroked="t" strokeweight=".5664pt" strokecolor="#00007F">
                <v:path arrowok="t"/>
              </v:shape>
            </v:group>
            <w10:wrap type="none"/>
          </v:group>
        </w:pict>
      </w:r>
      <w:r>
        <w:rPr/>
        <w:pict>
          <v:shape style="position:absolute;margin-left:321.198090pt;margin-top:-.140417pt;width:11.479996pt;height:93.966288pt;mso-position-horizontal-relative:page;mso-position-vertical-relative:paragraph;z-index:-9133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14" w:lineRule="exact"/>
                    <w:ind w:left="20" w:right="-48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>
                    <w:rPr>
                      <w:rFonts w:ascii="Arial" w:hAnsi="Arial" w:cs="Arial" w:eastAsia="Arial"/>
                      <w:b/>
                      <w:bCs/>
                      <w:spacing w:val="2"/>
                      <w:w w:val="100"/>
                      <w:sz w:val="19"/>
                      <w:szCs w:val="19"/>
                    </w:rPr>
                    <w:t>L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-1"/>
                      <w:w w:val="100"/>
                      <w:sz w:val="19"/>
                      <w:szCs w:val="19"/>
                    </w:rPr>
                    <w:t>o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ad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-3"/>
                      <w:w w:val="100"/>
                      <w:sz w:val="19"/>
                      <w:szCs w:val="19"/>
                    </w:rPr>
                    <w:t> 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Re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-1"/>
                      <w:w w:val="100"/>
                      <w:sz w:val="19"/>
                      <w:szCs w:val="19"/>
                    </w:rPr>
                    <w:t>g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2"/>
                      <w:w w:val="100"/>
                      <w:sz w:val="19"/>
                      <w:szCs w:val="19"/>
                    </w:rPr>
                    <w:t>u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la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-1"/>
                      <w:w w:val="100"/>
                      <w:sz w:val="19"/>
                      <w:szCs w:val="19"/>
                    </w:rPr>
                    <w:t>t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i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2"/>
                      <w:w w:val="100"/>
                      <w:sz w:val="19"/>
                      <w:szCs w:val="19"/>
                    </w:rPr>
                    <w:t>o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n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-11"/>
                      <w:w w:val="100"/>
                      <w:sz w:val="19"/>
                      <w:szCs w:val="19"/>
                    </w:rPr>
                    <w:t> 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2"/>
                      <w:w w:val="100"/>
                      <w:sz w:val="19"/>
                      <w:szCs w:val="19"/>
                    </w:rPr>
                    <w:t>(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-1"/>
                      <w:w w:val="100"/>
                      <w:sz w:val="19"/>
                      <w:szCs w:val="19"/>
                    </w:rPr>
                    <w:t>%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)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19"/>
                      <w:szCs w:val="19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b/>
          <w:bCs/>
          <w:spacing w:val="1"/>
          <w:w w:val="100"/>
          <w:sz w:val="14"/>
          <w:szCs w:val="14"/>
        </w:rPr>
        <w:t>0</w:t>
      </w:r>
      <w:r>
        <w:rPr>
          <w:rFonts w:ascii="Arial" w:hAnsi="Arial" w:cs="Arial" w:eastAsia="Arial"/>
          <w:b/>
          <w:bCs/>
          <w:spacing w:val="-1"/>
          <w:w w:val="100"/>
          <w:sz w:val="14"/>
          <w:szCs w:val="14"/>
        </w:rPr>
        <w:t>.</w:t>
      </w:r>
      <w:r>
        <w:rPr>
          <w:rFonts w:ascii="Arial" w:hAnsi="Arial" w:cs="Arial" w:eastAsia="Arial"/>
          <w:b/>
          <w:bCs/>
          <w:spacing w:val="3"/>
          <w:w w:val="100"/>
          <w:sz w:val="14"/>
          <w:szCs w:val="14"/>
        </w:rPr>
        <w:t>8</w:t>
      </w:r>
      <w:r>
        <w:rPr>
          <w:rFonts w:ascii="Arial" w:hAnsi="Arial" w:cs="Arial" w:eastAsia="Arial"/>
          <w:b/>
          <w:bCs/>
          <w:spacing w:val="0"/>
          <w:w w:val="100"/>
          <w:sz w:val="14"/>
          <w:szCs w:val="14"/>
        </w:rPr>
        <w:t>0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38" w:after="0" w:line="240" w:lineRule="auto"/>
        <w:ind w:left="536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shape style="position:absolute;margin-left:47.976341pt;margin-top:-30.869871pt;width:11.916436pt;height:70.335764pt;mso-position-horizontal-relative:page;mso-position-vertical-relative:paragraph;z-index:-9134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16" w:lineRule="exact"/>
                    <w:ind w:left="20" w:right="-5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 w:hAnsi="Arial" w:cs="Arial" w:eastAsia="Arial"/>
                      <w:b/>
                      <w:bCs/>
                      <w:spacing w:val="1"/>
                      <w:w w:val="100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-1"/>
                      <w:w w:val="100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0"/>
                      <w:w w:val="100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-1"/>
                      <w:w w:val="100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0"/>
                      <w:w w:val="100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-11"/>
                      <w:w w:val="100"/>
                      <w:sz w:val="20"/>
                      <w:szCs w:val="20"/>
                    </w:rPr>
                    <w:t> 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-1"/>
                      <w:w w:val="100"/>
                      <w:sz w:val="20"/>
                      <w:szCs w:val="20"/>
                    </w:rPr>
                    <w:t>(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2"/>
                      <w:w w:val="100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1"/>
                      <w:w w:val="100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-1"/>
                      <w:w w:val="100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0"/>
                      <w:w w:val="100"/>
                      <w:sz w:val="20"/>
                      <w:szCs w:val="20"/>
                    </w:rPr>
                    <w:t>s)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b/>
          <w:bCs/>
          <w:spacing w:val="1"/>
          <w:w w:val="100"/>
          <w:sz w:val="14"/>
          <w:szCs w:val="14"/>
        </w:rPr>
        <w:t>0</w:t>
      </w:r>
      <w:r>
        <w:rPr>
          <w:rFonts w:ascii="Arial" w:hAnsi="Arial" w:cs="Arial" w:eastAsia="Arial"/>
          <w:b/>
          <w:bCs/>
          <w:spacing w:val="-1"/>
          <w:w w:val="100"/>
          <w:sz w:val="14"/>
          <w:szCs w:val="14"/>
        </w:rPr>
        <w:t>.</w:t>
      </w:r>
      <w:r>
        <w:rPr>
          <w:rFonts w:ascii="Arial" w:hAnsi="Arial" w:cs="Arial" w:eastAsia="Arial"/>
          <w:b/>
          <w:bCs/>
          <w:spacing w:val="3"/>
          <w:w w:val="100"/>
          <w:sz w:val="14"/>
          <w:szCs w:val="14"/>
        </w:rPr>
        <w:t>7</w:t>
      </w:r>
      <w:r>
        <w:rPr>
          <w:rFonts w:ascii="Arial" w:hAnsi="Arial" w:cs="Arial" w:eastAsia="Arial"/>
          <w:b/>
          <w:bCs/>
          <w:spacing w:val="0"/>
          <w:w w:val="100"/>
          <w:sz w:val="14"/>
          <w:szCs w:val="14"/>
        </w:rPr>
        <w:t>0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38" w:after="0" w:line="240" w:lineRule="auto"/>
        <w:ind w:left="536" w:right="-2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/>
          <w:bCs/>
          <w:spacing w:val="1"/>
          <w:w w:val="100"/>
          <w:sz w:val="14"/>
          <w:szCs w:val="14"/>
        </w:rPr>
        <w:t>0</w:t>
      </w:r>
      <w:r>
        <w:rPr>
          <w:rFonts w:ascii="Arial" w:hAnsi="Arial" w:cs="Arial" w:eastAsia="Arial"/>
          <w:b/>
          <w:bCs/>
          <w:spacing w:val="-1"/>
          <w:w w:val="100"/>
          <w:sz w:val="14"/>
          <w:szCs w:val="14"/>
        </w:rPr>
        <w:t>.</w:t>
      </w:r>
      <w:r>
        <w:rPr>
          <w:rFonts w:ascii="Arial" w:hAnsi="Arial" w:cs="Arial" w:eastAsia="Arial"/>
          <w:b/>
          <w:bCs/>
          <w:spacing w:val="3"/>
          <w:w w:val="100"/>
          <w:sz w:val="14"/>
          <w:szCs w:val="14"/>
        </w:rPr>
        <w:t>6</w:t>
      </w:r>
      <w:r>
        <w:rPr>
          <w:rFonts w:ascii="Arial" w:hAnsi="Arial" w:cs="Arial" w:eastAsia="Arial"/>
          <w:b/>
          <w:bCs/>
          <w:spacing w:val="0"/>
          <w:w w:val="100"/>
          <w:sz w:val="14"/>
          <w:szCs w:val="14"/>
        </w:rPr>
        <w:t>0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60" w:lineRule="exact" w:after="0"/>
        <w:jc w:val="left"/>
        <w:rPr>
          <w:sz w:val="26"/>
          <w:szCs w:val="26"/>
        </w:rPr>
        <w:sectPr>
          <w:type w:val="continuous"/>
          <w:pgSz w:w="12240" w:h="15840"/>
          <w:pgMar w:top="720" w:bottom="280" w:left="700" w:right="900"/>
        </w:sectPr>
      </w:pPr>
    </w:p>
    <w:p>
      <w:pPr>
        <w:spacing w:before="38" w:after="0" w:line="240" w:lineRule="auto"/>
        <w:ind w:left="536" w:right="-61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/>
          <w:bCs/>
          <w:spacing w:val="1"/>
          <w:w w:val="100"/>
          <w:sz w:val="14"/>
          <w:szCs w:val="14"/>
        </w:rPr>
        <w:t>0</w:t>
      </w:r>
      <w:r>
        <w:rPr>
          <w:rFonts w:ascii="Arial" w:hAnsi="Arial" w:cs="Arial" w:eastAsia="Arial"/>
          <w:b/>
          <w:bCs/>
          <w:spacing w:val="-1"/>
          <w:w w:val="100"/>
          <w:sz w:val="14"/>
          <w:szCs w:val="14"/>
        </w:rPr>
        <w:t>.</w:t>
      </w:r>
      <w:r>
        <w:rPr>
          <w:rFonts w:ascii="Arial" w:hAnsi="Arial" w:cs="Arial" w:eastAsia="Arial"/>
          <w:b/>
          <w:bCs/>
          <w:spacing w:val="3"/>
          <w:w w:val="100"/>
          <w:sz w:val="14"/>
          <w:szCs w:val="14"/>
        </w:rPr>
        <w:t>5</w:t>
      </w:r>
      <w:r>
        <w:rPr>
          <w:rFonts w:ascii="Arial" w:hAnsi="Arial" w:cs="Arial" w:eastAsia="Arial"/>
          <w:b/>
          <w:bCs/>
          <w:spacing w:val="0"/>
          <w:w w:val="100"/>
          <w:sz w:val="14"/>
          <w:szCs w:val="14"/>
        </w:rPr>
        <w:t>0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tabs>
          <w:tab w:pos="480" w:val="left"/>
          <w:tab w:pos="1000" w:val="left"/>
          <w:tab w:pos="1560" w:val="left"/>
          <w:tab w:pos="2040" w:val="left"/>
          <w:tab w:pos="2560" w:val="left"/>
          <w:tab w:pos="3080" w:val="left"/>
          <w:tab w:pos="3600" w:val="left"/>
          <w:tab w:pos="4080" w:val="left"/>
        </w:tabs>
        <w:spacing w:before="0" w:after="0" w:line="240" w:lineRule="auto"/>
        <w:ind w:left="-31" w:right="5408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b/>
          <w:bCs/>
          <w:spacing w:val="1"/>
          <w:w w:val="100"/>
          <w:sz w:val="14"/>
          <w:szCs w:val="14"/>
        </w:rPr>
        <w:t>-</w:t>
      </w:r>
      <w:r>
        <w:rPr>
          <w:rFonts w:ascii="Arial" w:hAnsi="Arial" w:cs="Arial" w:eastAsia="Arial"/>
          <w:b/>
          <w:bCs/>
          <w:spacing w:val="1"/>
          <w:w w:val="100"/>
          <w:sz w:val="14"/>
          <w:szCs w:val="14"/>
        </w:rPr>
        <w:t>6</w:t>
      </w:r>
      <w:r>
        <w:rPr>
          <w:rFonts w:ascii="Arial" w:hAnsi="Arial" w:cs="Arial" w:eastAsia="Arial"/>
          <w:b/>
          <w:bCs/>
          <w:spacing w:val="0"/>
          <w:w w:val="100"/>
          <w:sz w:val="14"/>
          <w:szCs w:val="14"/>
        </w:rPr>
        <w:t>0</w:t>
        <w:tab/>
      </w:r>
      <w:r>
        <w:rPr>
          <w:rFonts w:ascii="Arial" w:hAnsi="Arial" w:cs="Arial" w:eastAsia="Arial"/>
          <w:b/>
          <w:bCs/>
          <w:spacing w:val="-1"/>
          <w:w w:val="100"/>
          <w:sz w:val="14"/>
          <w:szCs w:val="14"/>
        </w:rPr>
        <w:t>-</w:t>
      </w:r>
      <w:r>
        <w:rPr>
          <w:rFonts w:ascii="Arial" w:hAnsi="Arial" w:cs="Arial" w:eastAsia="Arial"/>
          <w:b/>
          <w:bCs/>
          <w:spacing w:val="1"/>
          <w:w w:val="100"/>
          <w:sz w:val="14"/>
          <w:szCs w:val="14"/>
        </w:rPr>
        <w:t>4</w:t>
      </w:r>
      <w:r>
        <w:rPr>
          <w:rFonts w:ascii="Arial" w:hAnsi="Arial" w:cs="Arial" w:eastAsia="Arial"/>
          <w:b/>
          <w:bCs/>
          <w:spacing w:val="0"/>
          <w:w w:val="100"/>
          <w:sz w:val="14"/>
          <w:szCs w:val="14"/>
        </w:rPr>
        <w:t>0</w:t>
        <w:tab/>
      </w:r>
      <w:r>
        <w:rPr>
          <w:rFonts w:ascii="Arial" w:hAnsi="Arial" w:cs="Arial" w:eastAsia="Arial"/>
          <w:b/>
          <w:bCs/>
          <w:spacing w:val="1"/>
          <w:w w:val="100"/>
          <w:sz w:val="14"/>
          <w:szCs w:val="14"/>
        </w:rPr>
        <w:t>-</w:t>
      </w:r>
      <w:r>
        <w:rPr>
          <w:rFonts w:ascii="Arial" w:hAnsi="Arial" w:cs="Arial" w:eastAsia="Arial"/>
          <w:b/>
          <w:bCs/>
          <w:spacing w:val="1"/>
          <w:w w:val="100"/>
          <w:sz w:val="14"/>
          <w:szCs w:val="14"/>
        </w:rPr>
        <w:t>2</w:t>
      </w:r>
      <w:r>
        <w:rPr>
          <w:rFonts w:ascii="Arial" w:hAnsi="Arial" w:cs="Arial" w:eastAsia="Arial"/>
          <w:b/>
          <w:bCs/>
          <w:spacing w:val="0"/>
          <w:w w:val="100"/>
          <w:sz w:val="14"/>
          <w:szCs w:val="14"/>
        </w:rPr>
        <w:t>0</w:t>
        <w:tab/>
      </w:r>
      <w:r>
        <w:rPr>
          <w:rFonts w:ascii="Arial" w:hAnsi="Arial" w:cs="Arial" w:eastAsia="Arial"/>
          <w:b/>
          <w:bCs/>
          <w:spacing w:val="0"/>
          <w:w w:val="100"/>
          <w:sz w:val="14"/>
          <w:szCs w:val="14"/>
        </w:rPr>
        <w:t>0</w:t>
        <w:tab/>
      </w:r>
      <w:r>
        <w:rPr>
          <w:rFonts w:ascii="Arial" w:hAnsi="Arial" w:cs="Arial" w:eastAsia="Arial"/>
          <w:b/>
          <w:bCs/>
          <w:spacing w:val="1"/>
          <w:w w:val="100"/>
          <w:sz w:val="14"/>
          <w:szCs w:val="14"/>
        </w:rPr>
        <w:t>2</w:t>
      </w:r>
      <w:r>
        <w:rPr>
          <w:rFonts w:ascii="Arial" w:hAnsi="Arial" w:cs="Arial" w:eastAsia="Arial"/>
          <w:b/>
          <w:bCs/>
          <w:spacing w:val="0"/>
          <w:w w:val="100"/>
          <w:sz w:val="14"/>
          <w:szCs w:val="14"/>
        </w:rPr>
        <w:t>0</w:t>
        <w:tab/>
      </w:r>
      <w:r>
        <w:rPr>
          <w:rFonts w:ascii="Arial" w:hAnsi="Arial" w:cs="Arial" w:eastAsia="Arial"/>
          <w:b/>
          <w:bCs/>
          <w:spacing w:val="1"/>
          <w:w w:val="100"/>
          <w:sz w:val="14"/>
          <w:szCs w:val="14"/>
        </w:rPr>
        <w:t>4</w:t>
      </w:r>
      <w:r>
        <w:rPr>
          <w:rFonts w:ascii="Arial" w:hAnsi="Arial" w:cs="Arial" w:eastAsia="Arial"/>
          <w:b/>
          <w:bCs/>
          <w:spacing w:val="0"/>
          <w:w w:val="100"/>
          <w:sz w:val="14"/>
          <w:szCs w:val="14"/>
        </w:rPr>
        <w:t>0</w:t>
        <w:tab/>
      </w:r>
      <w:r>
        <w:rPr>
          <w:rFonts w:ascii="Arial" w:hAnsi="Arial" w:cs="Arial" w:eastAsia="Arial"/>
          <w:b/>
          <w:bCs/>
          <w:spacing w:val="1"/>
          <w:w w:val="100"/>
          <w:sz w:val="14"/>
          <w:szCs w:val="14"/>
        </w:rPr>
        <w:t>6</w:t>
      </w:r>
      <w:r>
        <w:rPr>
          <w:rFonts w:ascii="Arial" w:hAnsi="Arial" w:cs="Arial" w:eastAsia="Arial"/>
          <w:b/>
          <w:bCs/>
          <w:spacing w:val="0"/>
          <w:w w:val="100"/>
          <w:sz w:val="14"/>
          <w:szCs w:val="14"/>
        </w:rPr>
        <w:t>0</w:t>
        <w:tab/>
      </w:r>
      <w:r>
        <w:rPr>
          <w:rFonts w:ascii="Arial" w:hAnsi="Arial" w:cs="Arial" w:eastAsia="Arial"/>
          <w:b/>
          <w:bCs/>
          <w:spacing w:val="1"/>
          <w:w w:val="100"/>
          <w:sz w:val="14"/>
          <w:szCs w:val="14"/>
        </w:rPr>
        <w:t>8</w:t>
      </w:r>
      <w:r>
        <w:rPr>
          <w:rFonts w:ascii="Arial" w:hAnsi="Arial" w:cs="Arial" w:eastAsia="Arial"/>
          <w:b/>
          <w:bCs/>
          <w:spacing w:val="0"/>
          <w:w w:val="100"/>
          <w:sz w:val="14"/>
          <w:szCs w:val="14"/>
        </w:rPr>
        <w:t>0</w:t>
        <w:tab/>
      </w:r>
      <w:r>
        <w:rPr>
          <w:rFonts w:ascii="Arial" w:hAnsi="Arial" w:cs="Arial" w:eastAsia="Arial"/>
          <w:b/>
          <w:bCs/>
          <w:spacing w:val="1"/>
          <w:w w:val="100"/>
          <w:sz w:val="14"/>
          <w:szCs w:val="14"/>
        </w:rPr>
        <w:t>1</w:t>
      </w:r>
      <w:r>
        <w:rPr>
          <w:rFonts w:ascii="Arial" w:hAnsi="Arial" w:cs="Arial" w:eastAsia="Arial"/>
          <w:b/>
          <w:bCs/>
          <w:spacing w:val="1"/>
          <w:w w:val="100"/>
          <w:sz w:val="14"/>
          <w:szCs w:val="14"/>
        </w:rPr>
        <w:t>0</w:t>
      </w:r>
      <w:r>
        <w:rPr>
          <w:rFonts w:ascii="Arial" w:hAnsi="Arial" w:cs="Arial" w:eastAsia="Arial"/>
          <w:b/>
          <w:bCs/>
          <w:spacing w:val="0"/>
          <w:w w:val="100"/>
          <w:sz w:val="14"/>
          <w:szCs w:val="14"/>
        </w:rPr>
        <w:t>0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85" w:after="0" w:line="240" w:lineRule="auto"/>
        <w:ind w:left="488" w:right="6016"/>
        <w:jc w:val="center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A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m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b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ie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b/>
          <w:bCs/>
          <w:spacing w:val="-15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T</w:t>
      </w:r>
      <w:r>
        <w:rPr>
          <w:rFonts w:ascii="Arial" w:hAnsi="Arial" w:cs="Arial" w:eastAsia="Arial"/>
          <w:b/>
          <w:bCs/>
          <w:spacing w:val="3"/>
          <w:w w:val="100"/>
          <w:sz w:val="20"/>
          <w:szCs w:val="20"/>
        </w:rPr>
        <w:t>e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m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p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er</w:t>
      </w:r>
      <w:r>
        <w:rPr>
          <w:rFonts w:ascii="Arial" w:hAnsi="Arial" w:cs="Arial" w:eastAsia="Arial"/>
          <w:b/>
          <w:bCs/>
          <w:spacing w:val="3"/>
          <w:w w:val="100"/>
          <w:sz w:val="20"/>
          <w:szCs w:val="20"/>
        </w:rPr>
        <w:t>a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re</w:t>
      </w:r>
      <w:r>
        <w:rPr>
          <w:rFonts w:ascii="Arial" w:hAnsi="Arial" w:cs="Arial" w:eastAsia="Arial"/>
          <w:b/>
          <w:bCs/>
          <w:spacing w:val="-22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(</w:t>
      </w:r>
      <w:r>
        <w:rPr>
          <w:rFonts w:ascii="Arial" w:hAnsi="Arial" w:cs="Arial" w:eastAsia="Arial"/>
          <w:b/>
          <w:bCs/>
          <w:spacing w:val="1"/>
          <w:w w:val="100"/>
          <w:sz w:val="20"/>
          <w:szCs w:val="20"/>
        </w:rPr>
        <w:t>D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b/>
          <w:bCs/>
          <w:spacing w:val="-1"/>
          <w:w w:val="100"/>
          <w:sz w:val="20"/>
          <w:szCs w:val="20"/>
        </w:rPr>
        <w:t>g</w:t>
      </w:r>
      <w:r>
        <w:rPr>
          <w:rFonts w:ascii="Arial" w:hAnsi="Arial" w:cs="Arial" w:eastAsia="Arial"/>
          <w:b/>
          <w:bCs/>
          <w:spacing w:val="0"/>
          <w:w w:val="100"/>
          <w:sz w:val="20"/>
          <w:szCs w:val="20"/>
        </w:rPr>
        <w:t>rees</w:t>
      </w:r>
      <w:r>
        <w:rPr>
          <w:rFonts w:ascii="Arial" w:hAnsi="Arial" w:cs="Arial" w:eastAsia="Arial"/>
          <w:b/>
          <w:bCs/>
          <w:spacing w:val="-15"/>
          <w:w w:val="10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-1"/>
          <w:w w:val="98"/>
          <w:sz w:val="20"/>
          <w:szCs w:val="20"/>
        </w:rPr>
        <w:t>C</w:t>
      </w:r>
      <w:r>
        <w:rPr>
          <w:rFonts w:ascii="Arial" w:hAnsi="Arial" w:cs="Arial" w:eastAsia="Arial"/>
          <w:b/>
          <w:bCs/>
          <w:spacing w:val="0"/>
          <w:w w:val="98"/>
          <w:sz w:val="20"/>
          <w:szCs w:val="20"/>
        </w:rPr>
        <w:t>)</w:t>
      </w:r>
      <w:r>
        <w:rPr>
          <w:rFonts w:ascii="Arial" w:hAnsi="Arial" w:cs="Arial" w:eastAsia="Arial"/>
          <w:spacing w:val="0"/>
          <w:w w:val="100"/>
          <w:sz w:val="20"/>
          <w:szCs w:val="20"/>
        </w:rPr>
      </w:r>
    </w:p>
    <w:p>
      <w:pPr>
        <w:spacing w:line="240" w:lineRule="auto" w:after="0"/>
        <w:jc w:val="center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720" w:bottom="280" w:left="700" w:right="900"/>
          <w:cols w:num="2" w:equalWidth="0">
            <w:col w:w="814" w:space="7"/>
            <w:col w:w="9819"/>
          </w:cols>
        </w:sectPr>
      </w:pPr>
    </w:p>
    <w:p>
      <w:pPr>
        <w:spacing w:before="3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after="0"/>
        <w:jc w:val="left"/>
        <w:rPr>
          <w:sz w:val="20"/>
          <w:szCs w:val="20"/>
        </w:rPr>
        <w:sectPr>
          <w:type w:val="continuous"/>
          <w:pgSz w:w="12240" w:h="15840"/>
          <w:pgMar w:top="720" w:bottom="280" w:left="700" w:right="900"/>
        </w:sectPr>
      </w:pPr>
    </w:p>
    <w:p>
      <w:pPr>
        <w:spacing w:before="30" w:after="0" w:line="240" w:lineRule="auto"/>
        <w:ind w:left="207" w:right="-67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62.400002pt;margin-top:27.821714pt;width:216.735726pt;height:179.760005pt;mso-position-horizontal-relative:page;mso-position-vertical-relative:paragraph;z-index:-9147" coordorigin="1248,556" coordsize="4335,3595">
            <v:shape style="position:absolute;left:1258;top:3451;width:211;height:302" type="#_x0000_t75">
              <v:imagedata r:id="rId120" o:title=""/>
            </v:shape>
            <v:group style="position:absolute;left:1529;top:3501;width:2165;height:2" coordorigin="1529,3501" coordsize="2165,2">
              <v:shape style="position:absolute;left:1529;top:3501;width:2165;height:2" coordorigin="1529,3501" coordsize="2165,0" path="m1529,3501l3694,3501e" filled="f" stroked="t" strokeweight="0pt" strokecolor="#000000">
                <v:path arrowok="t"/>
              </v:shape>
              <v:shape style="position:absolute;left:1250;top:2884;width:230;height:302" type="#_x0000_t75">
                <v:imagedata r:id="rId121" o:title=""/>
              </v:shape>
            </v:group>
            <v:group style="position:absolute;left:1529;top:2923;width:4049;height:2" coordorigin="1529,2923" coordsize="4049,2">
              <v:shape style="position:absolute;left:1529;top:2923;width:4049;height:2" coordorigin="1529,2923" coordsize="4049,0" path="m1529,2923l5578,2923e" filled="f" stroked="t" strokeweight="0pt" strokecolor="#000000">
                <v:path arrowok="t"/>
              </v:shape>
              <v:shape style="position:absolute;left:1250;top:2296;width:230;height:302" type="#_x0000_t75">
                <v:imagedata r:id="rId122" o:title=""/>
              </v:shape>
            </v:group>
            <v:group style="position:absolute;left:1529;top:2344;width:4049;height:2" coordorigin="1529,2344" coordsize="4049,2">
              <v:shape style="position:absolute;left:1529;top:2344;width:4049;height:2" coordorigin="1529,2344" coordsize="4049,0" path="m1529,2344l5578,2344e" filled="f" stroked="t" strokeweight="0pt" strokecolor="#000000">
                <v:path arrowok="t"/>
              </v:shape>
              <v:shape style="position:absolute;left:1248;top:1711;width:230;height:302" type="#_x0000_t75">
                <v:imagedata r:id="rId123" o:title=""/>
              </v:shape>
            </v:group>
            <v:group style="position:absolute;left:1529;top:1764;width:4049;height:2" coordorigin="1529,1764" coordsize="4049,2">
              <v:shape style="position:absolute;left:1529;top:1764;width:4049;height:2" coordorigin="1529,1764" coordsize="4049,0" path="m1529,1764l5578,1764e" filled="f" stroked="t" strokeweight="0pt" strokecolor="#000000">
                <v:path arrowok="t"/>
              </v:shape>
              <v:shape style="position:absolute;left:1250;top:1142;width:230;height:302" type="#_x0000_t75">
                <v:imagedata r:id="rId124" o:title=""/>
              </v:shape>
            </v:group>
            <v:group style="position:absolute;left:1529;top:1185;width:4049;height:2" coordorigin="1529,1185" coordsize="4049,2">
              <v:shape style="position:absolute;left:1529;top:1185;width:4049;height:2" coordorigin="1529,1185" coordsize="4049,0" path="m1529,1185l5578,1185e" filled="f" stroked="t" strokeweight="0pt" strokecolor="#000000">
                <v:path arrowok="t"/>
              </v:shape>
              <v:shape style="position:absolute;left:1250;top:556;width:230;height:302" type="#_x0000_t75">
                <v:imagedata r:id="rId125" o:title=""/>
              </v:shape>
            </v:group>
            <v:group style="position:absolute;left:1529;top:607;width:4049;height:2" coordorigin="1529,607" coordsize="4049,2">
              <v:shape style="position:absolute;left:1529;top:607;width:4049;height:2" coordorigin="1529,607" coordsize="4049,0" path="m1529,607l5578,607e" filled="f" stroked="t" strokeweight="0pt" strokecolor="#000000">
                <v:path arrowok="t"/>
              </v:shape>
            </v:group>
            <v:group style="position:absolute;left:2359;top:607;width:2;height:3545" coordorigin="2359,607" coordsize="2,3545">
              <v:shape style="position:absolute;left:2359;top:607;width:2;height:3545" coordorigin="2359,607" coordsize="0,3545" path="m2359,607l2359,4152e" filled="f" stroked="t" strokeweight="0pt" strokecolor="#000000">
                <v:path arrowok="t"/>
              </v:shape>
            </v:group>
            <v:group style="position:absolute;left:3166;top:607;width:2;height:3545" coordorigin="3166,607" coordsize="2,3545">
              <v:shape style="position:absolute;left:3166;top:607;width:2;height:3545" coordorigin="3166,607" coordsize="0,3545" path="m3166,607l3166,4152e" filled="f" stroked="t" strokeweight="0pt" strokecolor="#000000">
                <v:path arrowok="t"/>
              </v:shape>
            </v:group>
            <v:group style="position:absolute;left:3970;top:607;width:2;height:2482" coordorigin="3970,607" coordsize="2,2482">
              <v:shape style="position:absolute;left:3970;top:607;width:2;height:2482" coordorigin="3970,607" coordsize="0,2482" path="m3970,607l3970,3088e" filled="f" stroked="t" strokeweight="0pt" strokecolor="#000000">
                <v:path arrowok="t"/>
              </v:shape>
            </v:group>
            <v:group style="position:absolute;left:4666;top:3501;width:912;height:2" coordorigin="4666,3501" coordsize="912,2">
              <v:shape style="position:absolute;left:4666;top:3501;width:912;height:2" coordorigin="4666,3501" coordsize="912,0" path="m4666,3501l5578,3501e" filled="f" stroked="t" strokeweight="0pt" strokecolor="#000000">
                <v:path arrowok="t"/>
              </v:shape>
            </v:group>
            <v:group style="position:absolute;left:4774;top:607;width:2;height:3545" coordorigin="4774,607" coordsize="2,3545">
              <v:shape style="position:absolute;left:4774;top:607;width:2;height:3545" coordorigin="4774,607" coordsize="0,3545" path="m4774,607l4774,4152e" filled="f" stroked="t" strokeweight="0pt" strokecolor="#000000">
                <v:path arrowok="t"/>
              </v:shape>
            </v:group>
            <v:group style="position:absolute;left:5578;top:607;width:2;height:3545" coordorigin="5578,607" coordsize="2,3545">
              <v:shape style="position:absolute;left:5578;top:607;width:2;height:3545" coordorigin="5578,607" coordsize="0,3545" path="m5578,607l5578,4152e" filled="f" stroked="t" strokeweight="0pt" strokecolor="#000000">
                <v:path arrowok="t"/>
              </v:shape>
            </v:group>
            <v:group style="position:absolute;left:3970;top:3907;width:2;height:245" coordorigin="3970,3907" coordsize="2,245">
              <v:shape style="position:absolute;left:3970;top:3907;width:2;height:245" coordorigin="3970,3907" coordsize="0,245" path="m3970,3907l3970,4152e" filled="f" stroked="t" strokeweight="0pt" strokecolor="#000000">
                <v:path arrowok="t"/>
              </v:shape>
            </v:group>
            <v:group style="position:absolute;left:1555;top:607;width:4022;height:3475" coordorigin="1555,607" coordsize="4022,3475">
              <v:shape style="position:absolute;left:1555;top:607;width:4022;height:3475" coordorigin="1555,607" coordsize="4022,3475" path="m1555,4082l5578,4082,5578,607,1555,607,1555,4082xe" filled="f" stroked="t" strokeweight=".511464pt" strokecolor="#000000">
                <v:path arrowok="t"/>
              </v:shape>
            </v:group>
            <v:group style="position:absolute;left:1555;top:607;width:2;height:3545" coordorigin="1555,607" coordsize="2,3545">
              <v:shape style="position:absolute;left:1555;top:607;width:2;height:3545" coordorigin="1555,607" coordsize="0,3545" path="m1555,607l1555,4152e" filled="f" stroked="t" strokeweight="0pt" strokecolor="#000000">
                <v:path arrowok="t"/>
              </v:shape>
            </v:group>
            <v:group style="position:absolute;left:1529;top:4082;width:4049;height:2" coordorigin="1529,4082" coordsize="4049,2">
              <v:shape style="position:absolute;left:1529;top:4082;width:4049;height:2" coordorigin="1529,4082" coordsize="4049,0" path="m1529,4082l5578,4082e" filled="f" stroked="t" strokeweight="0pt" strokecolor="#000000">
                <v:path arrowok="t"/>
              </v:shape>
            </v:group>
            <v:group style="position:absolute;left:1555;top:1168;width:3420;height:34" coordorigin="1555,1168" coordsize="3420,34">
              <v:shape style="position:absolute;left:1555;top:1168;width:3420;height:34" coordorigin="1555,1168" coordsize="3420,34" path="m1555,1202l2561,1185,2801,1185,3041,1168,3566,1168,4975,1168e" filled="f" stroked="t" strokeweight=".511464pt" strokecolor="#00007F">
                <v:path arrowok="t"/>
              </v:shape>
            </v:group>
            <v:group style="position:absolute;left:1555;top:3501;width:3420;height:19" coordorigin="1555,3501" coordsize="3420,19">
              <v:shape style="position:absolute;left:1555;top:3501;width:3420;height:19" coordorigin="1555,3501" coordsize="3420,19" path="m1555,3520l2561,3520,2801,3520,3041,3501,3566,3501,4975,3501e" filled="f" stroked="t" strokeweight=".511464pt" strokecolor="#FF00FF">
                <v:path arrowok="t"/>
              </v:shape>
            </v:group>
            <v:group style="position:absolute;left:1555;top:2606;width:3420;height:19" coordorigin="1555,2606" coordsize="3420,19">
              <v:shape style="position:absolute;left:1555;top:2606;width:3420;height:19" coordorigin="1555,2606" coordsize="3420,19" path="m1555,2625l2561,2625,2801,2625,3041,2606,3566,2606,4975,2606e" filled="f" stroked="t" strokeweight=".511464pt" strokecolor="#FF0000">
                <v:path arrowok="t"/>
              </v:shape>
            </v:group>
            <v:group style="position:absolute;left:1555;top:1730;width:3420;height:17" coordorigin="1555,1730" coordsize="3420,17">
              <v:shape style="position:absolute;left:1555;top:1730;width:3420;height:17" coordorigin="1555,1730" coordsize="3420,17" path="m1555,1747l2561,1747,3566,1747,4248,1747,4613,1730,4975,1730e" filled="f" stroked="t" strokeweight=".511464pt" strokecolor="#007F00">
                <v:path arrowok="t"/>
              </v:shape>
            </v:group>
            <v:group style="position:absolute;left:1522;top:1116;width:67;height:175" coordorigin="1522,1116" coordsize="67,175">
              <v:shape style="position:absolute;left:1522;top:1116;width:67;height:175" coordorigin="1522,1116" coordsize="67,175" path="m1555,1116l1522,1202,1555,1291,1589,1202,1555,1116xe" filled="t" fillcolor="#00007F" stroked="f">
                <v:path arrowok="t"/>
                <v:fill/>
              </v:shape>
            </v:group>
            <v:group style="position:absolute;left:1522;top:1116;width:67;height:175" coordorigin="1522,1116" coordsize="67,175">
              <v:shape style="position:absolute;left:1522;top:1116;width:67;height:175" coordorigin="1522,1116" coordsize="67,175" path="m1555,1116l1589,1202,1555,1291,1522,1202,1555,1116xe" filled="f" stroked="t" strokeweight=".511464pt" strokecolor="#00007F">
                <v:path arrowok="t"/>
              </v:shape>
            </v:group>
            <v:group style="position:absolute;left:2530;top:1099;width:65;height:175" coordorigin="2530,1099" coordsize="65,175">
              <v:shape style="position:absolute;left:2530;top:1099;width:65;height:175" coordorigin="2530,1099" coordsize="65,175" path="m2561,1099l2530,1185,2561,1274,2594,1185,2561,1099xe" filled="t" fillcolor="#00007F" stroked="f">
                <v:path arrowok="t"/>
                <v:fill/>
              </v:shape>
            </v:group>
            <v:group style="position:absolute;left:2530;top:1099;width:65;height:175" coordorigin="2530,1099" coordsize="65,175">
              <v:shape style="position:absolute;left:2530;top:1099;width:65;height:175" coordorigin="2530,1099" coordsize="65,175" path="m2561,1099l2594,1185,2561,1274,2530,1185,2561,1099xe" filled="f" stroked="t" strokeweight=".511464pt" strokecolor="#00007F">
                <v:path arrowok="t"/>
              </v:shape>
            </v:group>
            <v:group style="position:absolute;left:3535;top:1080;width:65;height:175" coordorigin="3535,1080" coordsize="65,175">
              <v:shape style="position:absolute;left:3535;top:1080;width:65;height:175" coordorigin="3535,1080" coordsize="65,175" path="m3566,1080l3535,1168,3566,1255,3600,1168,3566,1080xe" filled="t" fillcolor="#00007F" stroked="f">
                <v:path arrowok="t"/>
                <v:fill/>
              </v:shape>
            </v:group>
            <v:group style="position:absolute;left:3535;top:1080;width:65;height:175" coordorigin="3535,1080" coordsize="65,175">
              <v:shape style="position:absolute;left:3535;top:1080;width:65;height:175" coordorigin="3535,1080" coordsize="65,175" path="m3566,1080l3600,1168,3566,1255,3535,1168,3566,1080xe" filled="f" stroked="t" strokeweight=".511464pt" strokecolor="#00007F">
                <v:path arrowok="t"/>
              </v:shape>
            </v:group>
            <v:group style="position:absolute;left:4942;top:1080;width:65;height:175" coordorigin="4942,1080" coordsize="65,175">
              <v:shape style="position:absolute;left:4942;top:1080;width:65;height:175" coordorigin="4942,1080" coordsize="65,175" path="m4975,1080l4942,1168,4975,1255,5006,1168,4975,1080xe" filled="t" fillcolor="#00007F" stroked="f">
                <v:path arrowok="t"/>
                <v:fill/>
              </v:shape>
            </v:group>
            <v:group style="position:absolute;left:4942;top:1080;width:65;height:175" coordorigin="4942,1080" coordsize="65,175">
              <v:shape style="position:absolute;left:4942;top:1080;width:65;height:175" coordorigin="4942,1080" coordsize="65,175" path="m4975,1080l5006,1168,4975,1255,4942,1168,4975,1080xe" filled="f" stroked="t" strokeweight=".511464pt" strokecolor="#00007F">
                <v:path arrowok="t"/>
              </v:shape>
            </v:group>
            <v:group style="position:absolute;left:1521;top:3432;width:62;height:158" coordorigin="1521,3432" coordsize="62,158">
              <v:shape style="position:absolute;left:1521;top:3432;width:62;height:158" coordorigin="1521,3432" coordsize="62,158" path="m1521,3590l1583,3590,1583,3432,1521,3432,1521,3590xe" filled="t" fillcolor="#FF00FF" stroked="f">
                <v:path arrowok="t"/>
                <v:fill/>
              </v:shape>
            </v:group>
            <v:group style="position:absolute;left:1515;top:3427;width:72;height:169" coordorigin="1515,3427" coordsize="72,169">
              <v:shape style="position:absolute;left:1515;top:3427;width:72;height:169" coordorigin="1515,3427" coordsize="72,169" path="m1515,3595l1588,3595,1588,3427,1515,3427,1515,3595xe" filled="t" fillcolor="#FF00FF" stroked="f">
                <v:path arrowok="t"/>
                <v:fill/>
              </v:shape>
            </v:group>
            <v:group style="position:absolute;left:2529;top:3432;width:60;height:158" coordorigin="2529,3432" coordsize="60,158">
              <v:shape style="position:absolute;left:2529;top:3432;width:60;height:158" coordorigin="2529,3432" coordsize="60,158" path="m2529,3590l2588,3590,2588,3432,2529,3432,2529,3590xe" filled="t" fillcolor="#FF00FF" stroked="f">
                <v:path arrowok="t"/>
                <v:fill/>
              </v:shape>
            </v:group>
            <v:group style="position:absolute;left:2523;top:3427;width:70;height:169" coordorigin="2523,3427" coordsize="70,169">
              <v:shape style="position:absolute;left:2523;top:3427;width:70;height:169" coordorigin="2523,3427" coordsize="70,169" path="m2523,3595l2593,3595,2593,3427,2523,3427,2523,3595xe" filled="t" fillcolor="#FF00FF" stroked="f">
                <v:path arrowok="t"/>
                <v:fill/>
              </v:shape>
            </v:group>
            <v:group style="position:absolute;left:3534;top:3415;width:60;height:156" coordorigin="3534,3415" coordsize="60,156">
              <v:shape style="position:absolute;left:3534;top:3415;width:60;height:156" coordorigin="3534,3415" coordsize="60,156" path="m3534,3571l3594,3571,3594,3415,3534,3415,3534,3571xe" filled="t" fillcolor="#FF00FF" stroked="f">
                <v:path arrowok="t"/>
                <v:fill/>
              </v:shape>
            </v:group>
            <v:group style="position:absolute;left:3529;top:3410;width:70;height:166" coordorigin="3529,3410" coordsize="70,166">
              <v:shape style="position:absolute;left:3529;top:3410;width:70;height:166" coordorigin="3529,3410" coordsize="70,166" path="m3529,3576l3599,3576,3599,3410,3529,3410,3529,3576xe" filled="t" fillcolor="#FF00FF" stroked="f">
                <v:path arrowok="t"/>
                <v:fill/>
              </v:shape>
            </v:group>
            <v:group style="position:absolute;left:4941;top:3415;width:62;height:156" coordorigin="4941,3415" coordsize="62,156">
              <v:shape style="position:absolute;left:4941;top:3415;width:62;height:156" coordorigin="4941,3415" coordsize="62,156" path="m4941,3571l5003,3571,5003,3415,4941,3415,4941,3571xe" filled="t" fillcolor="#FF00FF" stroked="f">
                <v:path arrowok="t"/>
                <v:fill/>
              </v:shape>
            </v:group>
            <v:group style="position:absolute;left:4935;top:3410;width:72;height:166" coordorigin="4935,3410" coordsize="72,166">
              <v:shape style="position:absolute;left:4935;top:3410;width:72;height:166" coordorigin="4935,3410" coordsize="72,166" path="m4935,3576l5008,3576,5008,3410,4935,3410,4935,3576xe" filled="t" fillcolor="#FF00FF" stroked="f">
                <v:path arrowok="t"/>
                <v:fill/>
              </v:shape>
            </v:group>
            <v:group style="position:absolute;left:1522;top:2536;width:67;height:175" coordorigin="1522,2536" coordsize="67,175">
              <v:shape style="position:absolute;left:1522;top:2536;width:67;height:175" coordorigin="1522,2536" coordsize="67,175" path="m1555,2536l1522,2712,1589,2712,1555,2536xe" filled="t" fillcolor="#FF0000" stroked="f">
                <v:path arrowok="t"/>
                <v:fill/>
              </v:shape>
            </v:group>
            <v:group style="position:absolute;left:1522;top:2536;width:67;height:175" coordorigin="1522,2536" coordsize="67,175">
              <v:shape style="position:absolute;left:1522;top:2536;width:67;height:175" coordorigin="1522,2536" coordsize="67,175" path="m1555,2536l1589,2712,1522,2712,1555,2536xe" filled="f" stroked="t" strokeweight=".511464pt" strokecolor="#FF0000">
                <v:path arrowok="t"/>
              </v:shape>
            </v:group>
            <v:group style="position:absolute;left:2530;top:2536;width:65;height:175" coordorigin="2530,2536" coordsize="65,175">
              <v:shape style="position:absolute;left:2530;top:2536;width:65;height:175" coordorigin="2530,2536" coordsize="65,175" path="m2561,2536l2530,2712,2594,2712,2561,2536xe" filled="t" fillcolor="#FF0000" stroked="f">
                <v:path arrowok="t"/>
                <v:fill/>
              </v:shape>
            </v:group>
            <v:group style="position:absolute;left:2530;top:2536;width:65;height:175" coordorigin="2530,2536" coordsize="65,175">
              <v:shape style="position:absolute;left:2530;top:2536;width:65;height:175" coordorigin="2530,2536" coordsize="65,175" path="m2561,2536l2594,2712,2530,2712,2561,2536xe" filled="f" stroked="t" strokeweight=".511464pt" strokecolor="#FF0000">
                <v:path arrowok="t"/>
              </v:shape>
            </v:group>
            <v:group style="position:absolute;left:3535;top:2520;width:65;height:175" coordorigin="3535,2520" coordsize="65,175">
              <v:shape style="position:absolute;left:3535;top:2520;width:65;height:175" coordorigin="3535,2520" coordsize="65,175" path="m3566,2520l3535,2695,3600,2695,3566,2520xe" filled="t" fillcolor="#FF0000" stroked="f">
                <v:path arrowok="t"/>
                <v:fill/>
              </v:shape>
            </v:group>
            <v:group style="position:absolute;left:3535;top:2520;width:65;height:175" coordorigin="3535,2520" coordsize="65,175">
              <v:shape style="position:absolute;left:3535;top:2520;width:65;height:175" coordorigin="3535,2520" coordsize="65,175" path="m3566,2520l3600,2695,3535,2695,3566,2520xe" filled="f" stroked="t" strokeweight=".511464pt" strokecolor="#FF0000">
                <v:path arrowok="t"/>
              </v:shape>
            </v:group>
            <v:group style="position:absolute;left:4942;top:2520;width:65;height:175" coordorigin="4942,2520" coordsize="65,175">
              <v:shape style="position:absolute;left:4942;top:2520;width:65;height:175" coordorigin="4942,2520" coordsize="65,175" path="m4975,2520l4942,2695,5006,2695,4975,2520xe" filled="t" fillcolor="#FF0000" stroked="f">
                <v:path arrowok="t"/>
                <v:fill/>
              </v:shape>
            </v:group>
            <v:group style="position:absolute;left:4942;top:2520;width:65;height:175" coordorigin="4942,2520" coordsize="65,175">
              <v:shape style="position:absolute;left:4942;top:2520;width:65;height:175" coordorigin="4942,2520" coordsize="65,175" path="m4975,2520l5006,2695,4942,2695,4975,2520xe" filled="f" stroked="t" strokeweight=".511464pt" strokecolor="#FF0000">
                <v:path arrowok="t"/>
              </v:shape>
            </v:group>
            <v:group style="position:absolute;left:1558;top:1660;width:2;height:192" coordorigin="1558,1660" coordsize="2,192">
              <v:shape style="position:absolute;left:1558;top:1660;width:2;height:192" coordorigin="1558,1660" coordsize="0,192" path="m1558,1660l1558,1852e" filled="f" stroked="t" strokeweight="3.7pt" strokecolor="#007F00">
                <v:path arrowok="t"/>
              </v:shape>
            </v:group>
            <v:group style="position:absolute;left:1529;top:1677;width:26;height:70" coordorigin="1529,1677" coordsize="26,70">
              <v:shape style="position:absolute;left:1529;top:1677;width:26;height:70" coordorigin="1529,1677" coordsize="26,70" path="m1555,1747l1529,1677e" filled="f" stroked="t" strokeweight=".511464pt" strokecolor="#007F00">
                <v:path arrowok="t"/>
              </v:shape>
            </v:group>
            <v:group style="position:absolute;left:1555;top:1747;width:26;height:70" coordorigin="1555,1747" coordsize="26,70">
              <v:shape style="position:absolute;left:1555;top:1747;width:26;height:70" coordorigin="1555,1747" coordsize="26,70" path="m1555,1747l1582,1816e" filled="f" stroked="t" strokeweight=".511464pt" strokecolor="#007F00">
                <v:path arrowok="t"/>
              </v:shape>
            </v:group>
            <v:group style="position:absolute;left:1529;top:1747;width:26;height:70" coordorigin="1529,1747" coordsize="26,70">
              <v:shape style="position:absolute;left:1529;top:1747;width:26;height:70" coordorigin="1529,1747" coordsize="26,70" path="m1555,1747l1529,1816e" filled="f" stroked="t" strokeweight=".511464pt" strokecolor="#007F00">
                <v:path arrowok="t"/>
              </v:shape>
            </v:group>
            <v:group style="position:absolute;left:1555;top:1677;width:26;height:70" coordorigin="1555,1677" coordsize="26,70">
              <v:shape style="position:absolute;left:1555;top:1677;width:26;height:70" coordorigin="1555,1677" coordsize="26,70" path="m1555,1747l1582,1677e" filled="f" stroked="t" strokeweight=".511464pt" strokecolor="#007F00">
                <v:path arrowok="t"/>
              </v:shape>
            </v:group>
            <v:group style="position:absolute;left:2564;top:1660;width:2;height:192" coordorigin="2564,1660" coordsize="2,192">
              <v:shape style="position:absolute;left:2564;top:1660;width:2;height:192" coordorigin="2564,1660" coordsize="0,192" path="m2564,1660l2564,1852e" filled="f" stroked="t" strokeweight="3.58pt" strokecolor="#007F00">
                <v:path arrowok="t"/>
              </v:shape>
            </v:group>
            <v:group style="position:absolute;left:2534;top:1677;width:26;height:70" coordorigin="2534,1677" coordsize="26,70">
              <v:shape style="position:absolute;left:2534;top:1677;width:26;height:70" coordorigin="2534,1677" coordsize="26,70" path="m2561,1747l2534,1677e" filled="f" stroked="t" strokeweight=".511464pt" strokecolor="#007F00">
                <v:path arrowok="t"/>
              </v:shape>
            </v:group>
            <v:group style="position:absolute;left:2561;top:1747;width:26;height:70" coordorigin="2561,1747" coordsize="26,70">
              <v:shape style="position:absolute;left:2561;top:1747;width:26;height:70" coordorigin="2561,1747" coordsize="26,70" path="m2561,1747l2587,1816e" filled="f" stroked="t" strokeweight=".511464pt" strokecolor="#007F00">
                <v:path arrowok="t"/>
              </v:shape>
            </v:group>
            <v:group style="position:absolute;left:2534;top:1747;width:26;height:70" coordorigin="2534,1747" coordsize="26,70">
              <v:shape style="position:absolute;left:2534;top:1747;width:26;height:70" coordorigin="2534,1747" coordsize="26,70" path="m2561,1747l2534,1816e" filled="f" stroked="t" strokeweight=".511464pt" strokecolor="#007F00">
                <v:path arrowok="t"/>
              </v:shape>
            </v:group>
            <v:group style="position:absolute;left:2561;top:1677;width:26;height:70" coordorigin="2561,1677" coordsize="26,70">
              <v:shape style="position:absolute;left:2561;top:1677;width:26;height:70" coordorigin="2561,1677" coordsize="26,70" path="m2561,1747l2587,1677e" filled="f" stroked="t" strokeweight=".511464pt" strokecolor="#007F00">
                <v:path arrowok="t"/>
              </v:shape>
            </v:group>
            <v:group style="position:absolute;left:3570;top:1660;width:2;height:192" coordorigin="3570,1660" coordsize="2,192">
              <v:shape style="position:absolute;left:3570;top:1660;width:2;height:192" coordorigin="3570,1660" coordsize="0,192" path="m3570,1660l3570,1852e" filled="f" stroked="t" strokeweight="3.58pt" strokecolor="#007F00">
                <v:path arrowok="t"/>
              </v:shape>
            </v:group>
            <v:group style="position:absolute;left:3540;top:1677;width:26;height:70" coordorigin="3540,1677" coordsize="26,70">
              <v:shape style="position:absolute;left:3540;top:1677;width:26;height:70" coordorigin="3540,1677" coordsize="26,70" path="m3566,1747l3540,1677e" filled="f" stroked="t" strokeweight=".511464pt" strokecolor="#007F00">
                <v:path arrowok="t"/>
              </v:shape>
            </v:group>
            <v:group style="position:absolute;left:3566;top:1747;width:26;height:70" coordorigin="3566,1747" coordsize="26,70">
              <v:shape style="position:absolute;left:3566;top:1747;width:26;height:70" coordorigin="3566,1747" coordsize="26,70" path="m3566,1747l3593,1816e" filled="f" stroked="t" strokeweight=".511464pt" strokecolor="#007F00">
                <v:path arrowok="t"/>
              </v:shape>
            </v:group>
            <v:group style="position:absolute;left:3540;top:1747;width:26;height:70" coordorigin="3540,1747" coordsize="26,70">
              <v:shape style="position:absolute;left:3540;top:1747;width:26;height:70" coordorigin="3540,1747" coordsize="26,70" path="m3566,1747l3540,1816e" filled="f" stroked="t" strokeweight=".511464pt" strokecolor="#007F00">
                <v:path arrowok="t"/>
              </v:shape>
            </v:group>
            <v:group style="position:absolute;left:3566;top:1677;width:26;height:70" coordorigin="3566,1677" coordsize="26,70">
              <v:shape style="position:absolute;left:3566;top:1677;width:26;height:70" coordorigin="3566,1677" coordsize="26,70" path="m3566,1747l3593,1677e" filled="f" stroked="t" strokeweight=".511464pt" strokecolor="#007F00">
                <v:path arrowok="t"/>
              </v:shape>
            </v:group>
            <v:group style="position:absolute;left:4978;top:1641;width:2;height:194" coordorigin="4978,1641" coordsize="2,194">
              <v:shape style="position:absolute;left:4978;top:1641;width:2;height:194" coordorigin="4978,1641" coordsize="0,194" path="m4978,1641l4978,1836e" filled="f" stroked="t" strokeweight="3.7pt" strokecolor="#007F00">
                <v:path arrowok="t"/>
              </v:shape>
            </v:group>
            <v:group style="position:absolute;left:4949;top:1660;width:26;height:70" coordorigin="4949,1660" coordsize="26,70">
              <v:shape style="position:absolute;left:4949;top:1660;width:26;height:70" coordorigin="4949,1660" coordsize="26,70" path="m4975,1730l4949,1660e" filled="f" stroked="t" strokeweight=".511464pt" strokecolor="#007F00">
                <v:path arrowok="t"/>
              </v:shape>
            </v:group>
            <v:group style="position:absolute;left:4975;top:1730;width:26;height:70" coordorigin="4975,1730" coordsize="26,70">
              <v:shape style="position:absolute;left:4975;top:1730;width:26;height:70" coordorigin="4975,1730" coordsize="26,70" path="m4975,1730l5002,1800e" filled="f" stroked="t" strokeweight=".511464pt" strokecolor="#007F00">
                <v:path arrowok="t"/>
              </v:shape>
            </v:group>
            <v:group style="position:absolute;left:4949;top:1730;width:26;height:70" coordorigin="4949,1730" coordsize="26,70">
              <v:shape style="position:absolute;left:4949;top:1730;width:26;height:70" coordorigin="4949,1730" coordsize="26,70" path="m4975,1730l4949,1800e" filled="f" stroked="t" strokeweight=".511464pt" strokecolor="#007F00">
                <v:path arrowok="t"/>
              </v:shape>
            </v:group>
            <v:group style="position:absolute;left:4975;top:1660;width:26;height:70" coordorigin="4975,1660" coordsize="26,70">
              <v:shape style="position:absolute;left:4975;top:1660;width:26;height:70" coordorigin="4975,1660" coordsize="26,70" path="m4975,1730l5002,1660e" filled="f" stroked="t" strokeweight=".511464pt" strokecolor="#007F00">
                <v:path arrowok="t"/>
              </v:shape>
            </v:group>
            <v:group style="position:absolute;left:3694;top:3088;width:972;height:818" coordorigin="3694,3088" coordsize="972,818">
              <v:shape style="position:absolute;left:3694;top:3088;width:972;height:818" coordorigin="3694,3088" coordsize="972,818" path="m3694,3907l4666,3907,4666,3088,3694,3088,3694,3907xe" filled="t" fillcolor="#FFFFFF" stroked="f">
                <v:path arrowok="t"/>
                <v:fill/>
              </v:shape>
            </v:group>
            <v:group style="position:absolute;left:3694;top:3088;width:972;height:818" coordorigin="3694,3088" coordsize="972,818">
              <v:shape style="position:absolute;left:3694;top:3088;width:972;height:818" coordorigin="3694,3088" coordsize="972,818" path="m3694,3907l4666,3907,4666,3088,3694,3088,3694,3907xe" filled="f" stroked="t" strokeweight="0pt" strokecolor="#000000">
                <v:path arrowok="t"/>
              </v:shape>
            </v:group>
            <v:group style="position:absolute;left:3754;top:3206;width:276;height:2" coordorigin="3754,3206" coordsize="276,2">
              <v:shape style="position:absolute;left:3754;top:3206;width:276;height:2" coordorigin="3754,3206" coordsize="276,0" path="m3754,3206l4030,3206e" filled="f" stroked="t" strokeweight=".511488pt" strokecolor="#00007F">
                <v:path arrowok="t"/>
              </v:shape>
            </v:group>
            <v:group style="position:absolute;left:3857;top:3172;width:60;height:65" coordorigin="3857,3172" coordsize="60,65">
              <v:shape style="position:absolute;left:3857;top:3172;width:60;height:65" coordorigin="3857,3172" coordsize="60,65" path="m3888,3172l3857,3206,3888,3237,3917,3206,3888,3172xe" filled="t" fillcolor="#00007F" stroked="f">
                <v:path arrowok="t"/>
                <v:fill/>
              </v:shape>
            </v:group>
            <v:group style="position:absolute;left:3857;top:3172;width:60;height:65" coordorigin="3857,3172" coordsize="60,65">
              <v:shape style="position:absolute;left:3857;top:3172;width:60;height:65" coordorigin="3857,3172" coordsize="60,65" path="m3888,3172l3917,3206,3888,3237,3857,3206,3888,3172xe" filled="f" stroked="t" strokeweight=".511488pt" strokecolor="#00007F">
                <v:path arrowok="t"/>
              </v:shape>
              <v:shape style="position:absolute;left:4092;top:3141;width:398;height:360" type="#_x0000_t75">
                <v:imagedata r:id="rId126" o:title=""/>
              </v:shape>
            </v:group>
            <v:group style="position:absolute;left:3754;top:3811;width:276;height:2" coordorigin="3754,3811" coordsize="276,2">
              <v:shape style="position:absolute;left:3754;top:3811;width:276;height:2" coordorigin="3754,3811" coordsize="276,0" path="m3754,3811l4030,3811e" filled="f" stroked="t" strokeweight=".511488pt" strokecolor="#FF00FF">
                <v:path arrowok="t"/>
              </v:shape>
            </v:group>
            <v:group style="position:absolute;left:3859;top:3782;width:50;height:53" coordorigin="3859,3782" coordsize="50,53">
              <v:shape style="position:absolute;left:3859;top:3782;width:50;height:53" coordorigin="3859,3782" coordsize="50,53" path="m3859,3808l3910,3808e" filled="f" stroked="t" strokeweight="2.74pt" strokecolor="#FF00FF">
                <v:path arrowok="t"/>
              </v:shape>
            </v:group>
            <v:group style="position:absolute;left:3859;top:3782;width:50;height:53" coordorigin="3859,3782" coordsize="50,53">
              <v:shape style="position:absolute;left:3859;top:3782;width:50;height:53" coordorigin="3859,3782" coordsize="50,53" path="m3854,3808l3915,3808e" filled="f" stroked="t" strokeweight="3.251488pt" strokecolor="#FF00FF">
                <v:path arrowok="t"/>
              </v:shape>
              <v:shape style="position:absolute;left:4152;top:3741;width:341;height:360" type="#_x0000_t75">
                <v:imagedata r:id="rId127" o:title=""/>
              </v:shape>
            </v:group>
            <v:group style="position:absolute;left:3756;top:3600;width:278;height:2" coordorigin="3756,3600" coordsize="278,2">
              <v:shape style="position:absolute;left:3756;top:3600;width:278;height:2" coordorigin="3756,3600" coordsize="278,0" path="m3756,3600l4034,3600e" filled="f" stroked="t" strokeweight=".511488pt" strokecolor="#FF0000">
                <v:path arrowok="t"/>
              </v:shape>
            </v:group>
            <v:group style="position:absolute;left:3859;top:3568;width:60;height:65" coordorigin="3859,3568" coordsize="60,65">
              <v:shape style="position:absolute;left:3859;top:3568;width:60;height:65" coordorigin="3859,3568" coordsize="60,65" path="m3890,3568l3859,3633,3919,3633,3890,3568xe" filled="t" fillcolor="#FF0000" stroked="f">
                <v:path arrowok="t"/>
                <v:fill/>
              </v:shape>
            </v:group>
            <v:group style="position:absolute;left:3859;top:3568;width:60;height:65" coordorigin="3859,3568" coordsize="60,65">
              <v:shape style="position:absolute;left:3859;top:3568;width:60;height:65" coordorigin="3859,3568" coordsize="60,65" path="m3890,3568l3919,3633,3859,3633,3890,3568xe" filled="f" stroked="t" strokeweight=".511488pt" strokecolor="#FF0000">
                <v:path arrowok="t"/>
              </v:shape>
              <v:shape style="position:absolute;left:4152;top:3139;width:458;height:960" type="#_x0000_t75">
                <v:imagedata r:id="rId128" o:title=""/>
              </v:shape>
            </v:group>
            <v:group style="position:absolute;left:3938;top:3405;width:91;height:2" coordorigin="3938,3405" coordsize="91,2">
              <v:shape style="position:absolute;left:3938;top:3405;width:91;height:2" coordorigin="3938,3405" coordsize="91,0" path="m3938,3405l4030,3405e" filled="f" stroked="t" strokeweight=".511488pt" strokecolor="#007F00">
                <v:path arrowok="t"/>
              </v:shape>
            </v:group>
            <v:group style="position:absolute;left:3754;top:3405;width:91;height:2" coordorigin="3754,3405" coordsize="91,2">
              <v:shape style="position:absolute;left:3754;top:3405;width:91;height:2" coordorigin="3754,3405" coordsize="91,0" path="m3754,3405l3845,3405e" filled="f" stroked="t" strokeweight=".511488pt" strokecolor="#007F00">
                <v:path arrowok="t"/>
              </v:shape>
            </v:group>
            <v:group style="position:absolute;left:3845;top:3362;width:94;height:96" coordorigin="3845,3362" coordsize="94,96">
              <v:shape style="position:absolute;left:3845;top:3362;width:94;height:96" coordorigin="3845,3362" coordsize="94,96" path="m3845,3458l3938,3458,3938,3362,3845,3362,3845,3458xe" filled="t" fillcolor="#007F00" stroked="f">
                <v:path arrowok="t"/>
                <v:fill/>
              </v:shape>
            </v:group>
            <v:group style="position:absolute;left:3857;top:3372;width:31;height:34" coordorigin="3857,3372" coordsize="31,34">
              <v:shape style="position:absolute;left:3857;top:3372;width:31;height:34" coordorigin="3857,3372" coordsize="31,34" path="m3888,3405l3857,3372e" filled="f" stroked="t" strokeweight=".511488pt" strokecolor="#007F00">
                <v:path arrowok="t"/>
              </v:shape>
            </v:group>
            <v:group style="position:absolute;left:3888;top:3405;width:29;height:31" coordorigin="3888,3405" coordsize="29,31">
              <v:shape style="position:absolute;left:3888;top:3405;width:29;height:31" coordorigin="3888,3405" coordsize="29,31" path="m3888,3405l3917,3436e" filled="f" stroked="t" strokeweight=".511488pt" strokecolor="#007F00">
                <v:path arrowok="t"/>
              </v:shape>
            </v:group>
            <v:group style="position:absolute;left:3857;top:3405;width:31;height:31" coordorigin="3857,3405" coordsize="31,31">
              <v:shape style="position:absolute;left:3857;top:3405;width:31;height:31" coordorigin="3857,3405" coordsize="31,31" path="m3888,3405l3857,3436e" filled="f" stroked="t" strokeweight=".511488pt" strokecolor="#007F00">
                <v:path arrowok="t"/>
              </v:shape>
              <v:shape style="position:absolute;left:4097;top:3331;width:514;height:554" type="#_x0000_t75">
                <v:imagedata r:id="rId129" o:title=""/>
              </v:shape>
              <v:shape style="position:absolute;left:4495;top:3328;width:115;height:360" type="#_x0000_t75">
                <v:imagedata r:id="rId130" o:title=""/>
              </v:shape>
            </v:group>
            <v:group style="position:absolute;left:3888;top:3372;width:29;height:34" coordorigin="3888,3372" coordsize="29,34">
              <v:shape style="position:absolute;left:3888;top:3372;width:29;height:34" coordorigin="3888,3372" coordsize="29,34" path="m3888,3405l3917,3372e" filled="f" stroked="t" strokeweight=".511488pt" strokecolor="#007F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21.959991pt;margin-top:78.821716pt;width:21.72pt;height:129.24pt;mso-position-horizontal-relative:page;mso-position-vertical-relative:paragraph;z-index:-9142" coordorigin="6439,1576" coordsize="434,2585">
            <v:shape style="position:absolute;left:6662;top:1920;width:211;height:274" type="#_x0000_t75">
              <v:imagedata r:id="rId131" o:title=""/>
            </v:shape>
            <v:shape style="position:absolute;left:6439;top:2160;width:154;height:2002" type="#_x0000_t75">
              <v:imagedata r:id="rId132" o:title=""/>
            </v:shape>
            <v:shape style="position:absolute;left:6442;top:2054;width:173;height:137" type="#_x0000_t75">
              <v:imagedata r:id="rId133" o:title=""/>
            </v:shape>
            <v:shape style="position:absolute;left:6442;top:1754;width:134;height:850" type="#_x0000_t75">
              <v:imagedata r:id="rId134" o:title=""/>
            </v:shape>
            <v:shape style="position:absolute;left:6662;top:1576;width:211;height:274" type="#_x0000_t75">
              <v:imagedata r:id="rId135" o:title=""/>
            </v:shape>
            <v:shape style="position:absolute;left:6442;top:1694;width:173;height:137" type="#_x0000_t75">
              <v:imagedata r:id="rId136" o:title=""/>
            </v:shape>
            <w10:wrap type="none"/>
          </v:group>
        </w:pict>
      </w:r>
      <w:r>
        <w:rPr/>
        <w:pict>
          <v:group style="position:absolute;margin-left:366.834381pt;margin-top:53.016121pt;width:158.411204pt;height:111.371206pt;mso-position-horizontal-relative:page;mso-position-vertical-relative:paragraph;z-index:-9138" coordorigin="7337,1060" coordsize="3168,2227">
            <v:group style="position:absolute;left:7373;top:1104;width:3096;height:2138" coordorigin="7373,1104" coordsize="3096,2138">
              <v:shape style="position:absolute;left:7373;top:1104;width:3096;height:2138" coordorigin="7373,1104" coordsize="3096,2138" path="m7373,1104l7452,1168,7524,1233,7603,1296,7702,1360,7762,1392,7829,1416,7966,1464,8038,1495,8110,1536,8184,1584,8256,1639,8321,1718,8393,1814,8460,1927,8532,2037,8597,2150,8671,2253,8736,2349,8777,2380,8808,2412,8842,2436,8875,2452,8940,2469,9007,2476,9072,2469,9137,2460,9211,2460,9283,2469,9362,2493,9454,2532,9552,2596,9658,2661,9763,2731,9869,2803,9967,2868,10061,2932,10138,2988,10198,3026,10250,3067,10291,3098,10330,3132,10394,3187,10469,3242e" filled="f" stroked="t" strokeweight=".491208pt" strokecolor="#FF0000">
                <v:path arrowok="t"/>
              </v:shape>
            </v:group>
            <v:group style="position:absolute;left:7342;top:1065;width:65;height:79" coordorigin="7342,1065" coordsize="65,79">
              <v:shape style="position:absolute;left:7342;top:1065;width:65;height:79" coordorigin="7342,1065" coordsize="65,79" path="m7373,1144l7406,1104,7373,1065,7342,1104,7373,1144xe" filled="f" stroked="t" strokeweight=".491208pt" strokecolor="#FF0000">
                <v:path arrowok="t"/>
              </v:shape>
            </v:group>
            <v:group style="position:absolute;left:7670;top:1320;width:65;height:79" coordorigin="7670,1320" coordsize="65,79">
              <v:shape style="position:absolute;left:7670;top:1320;width:65;height:79" coordorigin="7670,1320" coordsize="65,79" path="m7702,1320l7670,1360,7702,1399,7735,1360,7702,1320xe" filled="t" fillcolor="#FF0000" stroked="f">
                <v:path arrowok="t"/>
                <v:fill/>
              </v:shape>
            </v:group>
            <v:group style="position:absolute;left:7670;top:1320;width:65;height:79" coordorigin="7670,1320" coordsize="65,79">
              <v:shape style="position:absolute;left:7670;top:1320;width:65;height:79" coordorigin="7670,1320" coordsize="65,79" path="m7702,1399l7735,1360,7702,1320,7670,1360,7702,1399xe" filled="f" stroked="t" strokeweight=".491208pt" strokecolor="#FF0000">
                <v:path arrowok="t"/>
              </v:shape>
            </v:group>
            <v:group style="position:absolute;left:8222;top:1600;width:67;height:79" coordorigin="8222,1600" coordsize="67,79">
              <v:shape style="position:absolute;left:8222;top:1600;width:67;height:79" coordorigin="8222,1600" coordsize="67,79" path="m8256,1680l8290,1639,8256,1600,8222,1639,8256,1680xe" filled="f" stroked="t" strokeweight=".491208pt" strokecolor="#FF0000">
                <v:path arrowok="t"/>
              </v:shape>
            </v:group>
            <v:group style="position:absolute;left:8777;top:2373;width:65;height:79" coordorigin="8777,2373" coordsize="65,79">
              <v:shape style="position:absolute;left:8777;top:2373;width:65;height:79" coordorigin="8777,2373" coordsize="65,79" path="m8808,2373l8777,2412,8808,2452,8842,2412,8808,2373xe" filled="t" fillcolor="#FF0000" stroked="f">
                <v:path arrowok="t"/>
                <v:fill/>
              </v:shape>
            </v:group>
            <v:group style="position:absolute;left:8777;top:2373;width:65;height:79" coordorigin="8777,2373" coordsize="65,79">
              <v:shape style="position:absolute;left:8777;top:2373;width:65;height:79" coordorigin="8777,2373" coordsize="65,79" path="m8808,2452l8842,2412,8808,2373,8777,2412,8808,2452xe" filled="f" stroked="t" strokeweight=".491208pt" strokecolor="#FF0000">
                <v:path arrowok="t"/>
              </v:shape>
            </v:group>
            <v:group style="position:absolute;left:9329;top:2452;width:65;height:79" coordorigin="9329,2452" coordsize="65,79">
              <v:shape style="position:absolute;left:9329;top:2452;width:65;height:79" coordorigin="9329,2452" coordsize="65,79" path="m9362,2452l9329,2493,9362,2532,9394,2493,9362,2452xe" filled="t" fillcolor="#FF0000" stroked="f">
                <v:path arrowok="t"/>
                <v:fill/>
              </v:shape>
            </v:group>
            <v:group style="position:absolute;left:9329;top:2452;width:65;height:79" coordorigin="9329,2452" coordsize="65,79">
              <v:shape style="position:absolute;left:9329;top:2452;width:65;height:79" coordorigin="9329,2452" coordsize="65,79" path="m9362,2532l9394,2493,9362,2452,9329,2493,9362,2532xe" filled="f" stroked="t" strokeweight=".491208pt" strokecolor="#FF0000">
                <v:path arrowok="t"/>
              </v:shape>
            </v:group>
            <v:group style="position:absolute;left:10106;top:2947;width:65;height:79" coordorigin="10106,2947" coordsize="65,79">
              <v:shape style="position:absolute;left:10106;top:2947;width:65;height:79" coordorigin="10106,2947" coordsize="65,79" path="m10138,3026l10171,2988,10138,2947,10106,2988,10138,3026xe" filled="f" stroked="t" strokeweight=".491208pt" strokecolor="#FF0000">
                <v:path arrowok="t"/>
              </v:shape>
            </v:group>
            <v:group style="position:absolute;left:10435;top:3201;width:65;height:82" coordorigin="10435,3201" coordsize="65,82">
              <v:shape style="position:absolute;left:10435;top:3201;width:65;height:82" coordorigin="10435,3201" coordsize="65,82" path="m10469,3201l10435,3242,10469,3283,10500,3242,10469,3201xe" filled="t" fillcolor="#FF0000" stroked="f">
                <v:path arrowok="t"/>
                <v:fill/>
              </v:shape>
            </v:group>
            <v:group style="position:absolute;left:10435;top:3201;width:65;height:82" coordorigin="10435,3201" coordsize="65,82">
              <v:shape style="position:absolute;left:10435;top:3201;width:65;height:82" coordorigin="10435,3201" coordsize="65,82" path="m10469,3283l10500,3242,10469,3201,10435,3242,10469,3283xe" filled="f" stroked="t" strokeweight=".491208pt" strokecolor="#FF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344.754395pt;margin-top:28.65612pt;width:201.136808pt;height:175.571204pt;mso-position-horizontal-relative:page;mso-position-vertical-relative:paragraph;z-index:-9136" type="#_x0000_t202" filled="f" stroked="f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/>
                  <w:tr>
                    <w:trPr>
                      <w:trHeight w:val="350" w:hRule="exact"/>
                    </w:trPr>
                    <w:tc>
                      <w:tcPr>
                        <w:tcW w:w="4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4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4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4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6" w:type="dxa"/>
                        <w:tcBorders>
                          <w:top w:val="single" w:sz="4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4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4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4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9" w:type="dxa"/>
                        <w:tcBorders>
                          <w:top w:val="single" w:sz="4" w:space="0" w:color="000000"/>
                          <w:left w:val="single" w:sz="0" w:space="0" w:color="000000"/>
                          <w:bottom w:val="single" w:sz="0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343" w:hRule="exact"/>
                    </w:trPr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4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6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9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350" w:hRule="exact"/>
                    </w:trPr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4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6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9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343" w:hRule="exact"/>
                    </w:trPr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4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6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9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353" w:hRule="exact"/>
                    </w:trPr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4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6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9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341" w:hRule="exact"/>
                    </w:trPr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4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6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9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353" w:hRule="exact"/>
                    </w:trPr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4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6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9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343" w:hRule="exact"/>
                    </w:trPr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4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6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9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350" w:hRule="exact"/>
                    </w:trPr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4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6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9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343" w:hRule="exact"/>
                    </w:trPr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4" w:space="0" w:color="000000"/>
                          <w:bottom w:val="single" w:sz="4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4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4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4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6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4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4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4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4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9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7.740959pt;margin-top:77.147903pt;width:11.599996pt;height:77.793925pt;mso-position-horizontal-relative:page;mso-position-vertical-relative:paragraph;z-index:-9135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16" w:lineRule="exact"/>
                    <w:ind w:left="20" w:right="-49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>
                    <w:rPr>
                      <w:rFonts w:ascii="Arial" w:hAnsi="Arial" w:cs="Arial" w:eastAsia="Arial"/>
                      <w:b/>
                      <w:bCs/>
                      <w:spacing w:val="-2"/>
                      <w:w w:val="100"/>
                      <w:sz w:val="19"/>
                      <w:szCs w:val="19"/>
                    </w:rPr>
                    <w:t>F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r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1"/>
                      <w:w w:val="100"/>
                      <w:sz w:val="19"/>
                      <w:szCs w:val="19"/>
                    </w:rPr>
                    <w:t>e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-2"/>
                      <w:w w:val="100"/>
                      <w:sz w:val="19"/>
                      <w:szCs w:val="19"/>
                    </w:rPr>
                    <w:t>q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u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-1"/>
                      <w:w w:val="100"/>
                      <w:sz w:val="19"/>
                      <w:szCs w:val="19"/>
                    </w:rPr>
                    <w:t>e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-2"/>
                      <w:w w:val="100"/>
                      <w:sz w:val="19"/>
                      <w:szCs w:val="19"/>
                    </w:rPr>
                    <w:t>n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1"/>
                      <w:w w:val="100"/>
                      <w:sz w:val="19"/>
                      <w:szCs w:val="19"/>
                    </w:rPr>
                    <w:t>c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y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9"/>
                      <w:w w:val="100"/>
                      <w:sz w:val="19"/>
                      <w:szCs w:val="19"/>
                    </w:rPr>
                    <w:t> 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-2"/>
                      <w:w w:val="101"/>
                      <w:sz w:val="19"/>
                      <w:szCs w:val="19"/>
                    </w:rPr>
                    <w:t>(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1"/>
                      <w:w w:val="101"/>
                      <w:sz w:val="19"/>
                      <w:szCs w:val="19"/>
                    </w:rPr>
                    <w:t>K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-2"/>
                      <w:w w:val="101"/>
                      <w:sz w:val="19"/>
                      <w:szCs w:val="19"/>
                    </w:rPr>
                    <w:t>H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0"/>
                      <w:w w:val="101"/>
                      <w:sz w:val="19"/>
                      <w:szCs w:val="19"/>
                    </w:rPr>
                    <w:t>z)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19"/>
                      <w:szCs w:val="19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7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SC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30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>
        <w:rPr/>
        <w:br w:type="column"/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9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b/>
          <w:bCs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720" w:bottom="280" w:left="700" w:right="900"/>
          <w:cols w:num="2" w:equalWidth="0">
            <w:col w:w="2900" w:space="2794"/>
            <w:col w:w="4946"/>
          </w:cols>
        </w:sectPr>
      </w:pPr>
    </w:p>
    <w:p>
      <w:pPr>
        <w:spacing w:before="13" w:after="0" w:line="280" w:lineRule="exact"/>
        <w:jc w:val="left"/>
        <w:rPr>
          <w:sz w:val="28"/>
          <w:szCs w:val="28"/>
        </w:rPr>
      </w:pPr>
      <w:r>
        <w:rPr/>
        <w:pict>
          <v:shape style="position:absolute;margin-left:76.559998pt;margin-top:565.559998pt;width:3.84pt;height:15.12pt;mso-position-horizontal-relative:page;mso-position-vertical-relative:page;z-index:-9146" type="#_x0000_t75">
            <v:imagedata r:id="rId137" o:title=""/>
          </v:shape>
        </w:pict>
      </w:r>
      <w:r>
        <w:rPr/>
        <w:pict>
          <v:group style="position:absolute;margin-left:100.32pt;margin-top:565.559998pt;width:155.04pt;height:39pt;mso-position-horizontal-relative:page;mso-position-vertical-relative:page;z-index:-9145" coordorigin="2006,11311" coordsize="3101,780">
            <v:shape style="position:absolute;left:2304;top:11311;width:154;height:302" type="#_x0000_t75">
              <v:imagedata r:id="rId138" o:title=""/>
            </v:shape>
            <v:shape style="position:absolute;left:3106;top:11311;width:154;height:302" type="#_x0000_t75">
              <v:imagedata r:id="rId139" o:title=""/>
            </v:shape>
            <v:shape style="position:absolute;left:3902;top:11311;width:154;height:302" type="#_x0000_t75">
              <v:imagedata r:id="rId140" o:title=""/>
            </v:shape>
            <v:shape style="position:absolute;left:2006;top:11546;width:2093;height:533" type="#_x0000_t75">
              <v:imagedata r:id="rId141" o:title=""/>
            </v:shape>
            <v:shape style="position:absolute;left:4706;top:11311;width:154;height:302" type="#_x0000_t75">
              <v:imagedata r:id="rId142" o:title=""/>
            </v:shape>
            <v:shape style="position:absolute;left:4109;top:11544;width:998;height:547" type="#_x0000_t75">
              <v:imagedata r:id="rId143" o:title=""/>
            </v:shape>
            <w10:wrap type="none"/>
          </v:group>
        </w:pict>
      </w:r>
      <w:r>
        <w:rPr/>
        <w:pict>
          <v:shape style="position:absolute;margin-left:272.640015pt;margin-top:565.559998pt;width:10.56pt;height:15.12pt;mso-position-horizontal-relative:page;mso-position-vertical-relative:page;z-index:-9144" type="#_x0000_t75">
            <v:imagedata r:id="rId144" o:title=""/>
          </v:shape>
        </w:pict>
      </w:r>
      <w:r>
        <w:rPr/>
        <w:pict>
          <v:group style="position:absolute;margin-left:336.359985pt;margin-top:553.919983pt;width:15.24pt;height:20.52pt;mso-position-horizontal-relative:page;mso-position-vertical-relative:page;z-index:-9141" coordorigin="6727,11078" coordsize="305,410">
            <v:shape style="position:absolute;left:6727;top:11078;width:168;height:274" type="#_x0000_t75">
              <v:imagedata r:id="rId145" o:title=""/>
            </v:shape>
            <v:shape style="position:absolute;left:6898;top:11215;width:134;height:274" type="#_x0000_t75">
              <v:imagedata r:id="rId146" o:title=""/>
            </v:shape>
            <w10:wrap type="none"/>
          </v:group>
        </w:pict>
      </w:r>
      <w:r>
        <w:rPr/>
        <w:pict>
          <v:group style="position:absolute;margin-left:364.920013pt;margin-top:560.76001pt;width:164.76pt;height:37.08pt;mso-position-horizontal-relative:page;mso-position-vertical-relative:page;z-index:-9140" coordorigin="7298,11215" coordsize="3295,742">
            <v:shape style="position:absolute;left:7298;top:11268;width:38;height:43" type="#_x0000_t75">
              <v:imagedata r:id="rId147" o:title=""/>
            </v:shape>
            <v:shape style="position:absolute;left:7337;top:11215;width:134;height:274" type="#_x0000_t75">
              <v:imagedata r:id="rId148" o:title=""/>
            </v:shape>
            <v:shape style="position:absolute;left:7726;top:11268;width:38;height:43" type="#_x0000_t75">
              <v:imagedata r:id="rId149" o:title=""/>
            </v:shape>
            <v:shape style="position:absolute;left:7766;top:11215;width:134;height:274" type="#_x0000_t75">
              <v:imagedata r:id="rId150" o:title=""/>
            </v:shape>
            <v:shape style="position:absolute;left:8225;top:11215;width:58;height:274" type="#_x0000_t75">
              <v:imagedata r:id="rId151" o:title=""/>
            </v:shape>
            <v:shape style="position:absolute;left:8633;top:11215;width:134;height:274" type="#_x0000_t75">
              <v:imagedata r:id="rId152" o:title=""/>
            </v:shape>
            <v:shape style="position:absolute;left:9077;top:11215;width:134;height:274" type="#_x0000_t75">
              <v:imagedata r:id="rId153" o:title=""/>
            </v:shape>
            <v:shape style="position:absolute;left:7402;top:11426;width:2050;height:518" type="#_x0000_t75">
              <v:imagedata r:id="rId154" o:title=""/>
            </v:shape>
            <v:shape style="position:absolute;left:9521;top:11215;width:134;height:274" type="#_x0000_t75">
              <v:imagedata r:id="rId155" o:title=""/>
            </v:shape>
            <v:shape style="position:absolute;left:9962;top:11215;width:134;height:274" type="#_x0000_t75">
              <v:imagedata r:id="rId156" o:title=""/>
            </v:shape>
            <v:shape style="position:absolute;left:10382;top:11215;width:211;height:274" type="#_x0000_t75">
              <v:imagedata r:id="rId157" o:title=""/>
            </v:shape>
            <v:shape style="position:absolute;left:9461;top:11424;width:972;height:533" type="#_x0000_t75">
              <v:imagedata r:id="rId158" o:title=""/>
            </v:shape>
            <w10:wrap type="none"/>
          </v:group>
        </w:pict>
      </w:r>
      <w:r>
        <w:rPr/>
        <w:pict>
          <v:shape style="position:absolute;margin-left:540.479980pt;margin-top:560.76001pt;width:10.56pt;height:13.68pt;mso-position-horizontal-relative:page;mso-position-vertical-relative:page;z-index:-9139" type="#_x0000_t75">
            <v:imagedata r:id="rId159" o:title=""/>
          </v:shape>
        </w:pict>
      </w:r>
      <w:r>
        <w:rPr>
          <w:sz w:val="28"/>
          <w:szCs w:val="28"/>
        </w:rPr>
      </w:r>
    </w:p>
    <w:p>
      <w:pPr>
        <w:spacing w:before="0" w:after="0" w:line="240" w:lineRule="auto"/>
        <w:ind w:left="596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0.56pt;height:13.68pt;mso-position-horizontal-relative:char;mso-position-vertical-relative:line" type="#_x0000_t75">
            <v:imagedata r:id="rId16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7" w:after="0" w:line="240" w:lineRule="auto"/>
        <w:ind w:left="596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0.56pt;height:13.68pt;mso-position-horizontal-relative:char;mso-position-vertical-relative:line" type="#_x0000_t75">
            <v:imagedata r:id="rId16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0" w:after="0" w:line="240" w:lineRule="auto"/>
        <w:ind w:left="596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0.56pt;height:13.68pt;mso-position-horizontal-relative:char;mso-position-vertical-relative:line" type="#_x0000_t75">
            <v:imagedata r:id="rId16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596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0.56pt;height:13.68pt;mso-position-horizontal-relative:char;mso-position-vertical-relative:line" type="#_x0000_t75">
            <v:imagedata r:id="rId16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0" w:after="0" w:line="240" w:lineRule="auto"/>
        <w:ind w:left="596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0.56pt;height:13.68pt;mso-position-horizontal-relative:char;mso-position-vertical-relative:line" type="#_x0000_t75">
            <v:imagedata r:id="rId16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7" w:after="0" w:line="240" w:lineRule="auto"/>
        <w:ind w:left="602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6.72pt;height:13.68pt;mso-position-horizontal-relative:char;mso-position-vertical-relative:line" type="#_x0000_t75">
            <v:imagedata r:id="rId16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0" w:after="0" w:line="240" w:lineRule="auto"/>
        <w:ind w:left="602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6.72pt;height:13.68pt;mso-position-horizontal-relative:char;mso-position-vertical-relative:line" type="#_x0000_t75">
            <v:imagedata r:id="rId16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7" w:after="0" w:line="240" w:lineRule="auto"/>
        <w:ind w:left="602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6.72pt;height:13.68pt;mso-position-horizontal-relative:char;mso-position-vertical-relative:line" type="#_x0000_t75">
            <v:imagedata r:id="rId16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40" w:lineRule="auto"/>
        <w:ind w:left="68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.84pt;height:15.12pt;mso-position-horizontal-relative:char;mso-position-vertical-relative:line" type="#_x0000_t75">
            <v:imagedata r:id="rId16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2240" w:h="15840"/>
          <w:pgMar w:top="720" w:bottom="280" w:left="700" w:right="900"/>
        </w:sectPr>
      </w:pPr>
    </w:p>
    <w:p>
      <w:pPr>
        <w:spacing w:before="9" w:after="0" w:line="130" w:lineRule="exact"/>
        <w:jc w:val="left"/>
        <w:rPr>
          <w:sz w:val="13"/>
          <w:szCs w:val="13"/>
        </w:rPr>
      </w:pPr>
      <w:r>
        <w:rPr/>
        <w:pict>
          <v:group style="position:absolute;margin-left:59.400002pt;margin-top:533.400024pt;width:17.16pt;height:21.84pt;mso-position-horizontal-relative:page;mso-position-vertical-relative:page;z-index:-9130" coordorigin="1188,10668" coordsize="343,437">
            <v:shape style="position:absolute;left:1188;top:10721;width:38;height:50" type="#_x0000_t75">
              <v:imagedata r:id="rId170" o:title=""/>
            </v:shape>
            <v:shape style="position:absolute;left:1229;top:10668;width:166;height:295" type="#_x0000_t75">
              <v:imagedata r:id="rId171" o:title=""/>
            </v:shape>
            <v:shape style="position:absolute;left:1397;top:10810;width:134;height:295" type="#_x0000_t75">
              <v:imagedata r:id="rId172" o:title=""/>
            </v:shape>
            <w10:wrap type="none"/>
          </v:group>
        </w:pict>
      </w:r>
      <w:r>
        <w:rPr/>
        <w:pict>
          <v:group style="position:absolute;margin-left:59.400002pt;margin-top:509.040009pt;width:9.720pt;height:14.76pt;mso-position-horizontal-relative:page;mso-position-vertical-relative:page;z-index:-9129" coordorigin="1188,10181" coordsize="194,295">
            <v:shape style="position:absolute;left:1188;top:10234;width:38;height:50" type="#_x0000_t75">
              <v:imagedata r:id="rId173" o:title=""/>
            </v:shape>
            <v:shape style="position:absolute;left:1229;top:10181;width:154;height:295" type="#_x0000_t75">
              <v:imagedata r:id="rId174" o:title=""/>
            </v:shape>
            <w10:wrap type="none"/>
          </v:group>
        </w:pict>
      </w:r>
      <w:r>
        <w:rPr/>
        <w:pict>
          <v:group style="position:absolute;margin-left:59.400002pt;margin-top:485.160004pt;width:9.720pt;height:14.76pt;mso-position-horizontal-relative:page;mso-position-vertical-relative:page;z-index:-9128" coordorigin="1188,9703" coordsize="194,295">
            <v:shape style="position:absolute;left:1188;top:9756;width:38;height:50" type="#_x0000_t75">
              <v:imagedata r:id="rId175" o:title=""/>
            </v:shape>
            <v:shape style="position:absolute;left:1229;top:9703;width:154;height:295" type="#_x0000_t75">
              <v:imagedata r:id="rId176" o:title=""/>
            </v:shape>
            <w10:wrap type="none"/>
          </v:group>
        </w:pict>
      </w:r>
      <w:r>
        <w:rPr/>
        <w:pict>
          <v:group style="position:absolute;margin-left:59.400002pt;margin-top:460.799988pt;width:9.720pt;height:14.76pt;mso-position-horizontal-relative:page;mso-position-vertical-relative:page;z-index:-9127" coordorigin="1188,9216" coordsize="194,295">
            <v:shape style="position:absolute;left:1188;top:9269;width:38;height:50" type="#_x0000_t75">
              <v:imagedata r:id="rId177" o:title=""/>
            </v:shape>
            <v:shape style="position:absolute;left:1229;top:9216;width:154;height:295" type="#_x0000_t75">
              <v:imagedata r:id="rId178" o:title=""/>
            </v:shape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49.200001pt;margin-top:26.941648pt;width:228.48pt;height:213.96pt;mso-position-horizontal-relative:page;mso-position-vertical-relative:paragraph;z-index:-9132" coordorigin="984,539" coordsize="4570,4279">
            <v:group style="position:absolute;left:1519;top:3601;width:3955;height:2" coordorigin="1519,3601" coordsize="3955,2">
              <v:shape style="position:absolute;left:1519;top:3601;width:3955;height:2" coordorigin="1519,3601" coordsize="3955,0" path="m1519,3601l5474,3601e" filled="f" stroked="t" strokeweight="0pt" strokecolor="#000000">
                <v:path arrowok="t"/>
              </v:shape>
            </v:group>
            <v:group style="position:absolute;left:1490;top:3280;width:3984;height:2" coordorigin="1490,3280" coordsize="3984,2">
              <v:shape style="position:absolute;left:1490;top:3280;width:3984;height:2" coordorigin="1490,3280" coordsize="3984,0" path="m1490,3280l5474,3280e" filled="f" stroked="t" strokeweight="0pt" strokecolor="#000000">
                <v:path arrowok="t"/>
              </v:shape>
            </v:group>
            <v:group style="position:absolute;left:1519;top:2936;width:3955;height:2" coordorigin="1519,2936" coordsize="3955,2">
              <v:shape style="position:absolute;left:1519;top:2936;width:3955;height:2" coordorigin="1519,2936" coordsize="3955,0" path="m1519,2936l5474,2936e" filled="f" stroked="t" strokeweight="0pt" strokecolor="#000000">
                <v:path arrowok="t"/>
              </v:shape>
            </v:group>
            <v:group style="position:absolute;left:1490;top:2596;width:3984;height:2" coordorigin="1490,2596" coordsize="3984,2">
              <v:shape style="position:absolute;left:1490;top:2596;width:3984;height:2" coordorigin="1490,2596" coordsize="3984,0" path="m1490,2596l5474,2596e" filled="f" stroked="t" strokeweight="0pt" strokecolor="#000000">
                <v:path arrowok="t"/>
              </v:shape>
            </v:group>
            <v:group style="position:absolute;left:1519;top:2272;width:3955;height:2" coordorigin="1519,2272" coordsize="3955,2">
              <v:shape style="position:absolute;left:1519;top:2272;width:3955;height:2" coordorigin="1519,2272" coordsize="3955,0" path="m1519,2272l5474,2272e" filled="f" stroked="t" strokeweight="0pt" strokecolor="#000000">
                <v:path arrowok="t"/>
              </v:shape>
            </v:group>
            <v:group style="position:absolute;left:1519;top:1931;width:3955;height:2" coordorigin="1519,1931" coordsize="3955,2">
              <v:shape style="position:absolute;left:1519;top:1931;width:3955;height:2" coordorigin="1519,1931" coordsize="3955,0" path="m1519,1931l5474,1931e" filled="f" stroked="t" strokeweight="0pt" strokecolor="#000000">
                <v:path arrowok="t"/>
              </v:shape>
            </v:group>
            <v:group style="position:absolute;left:1490;top:1590;width:3984;height:2" coordorigin="1490,1590" coordsize="3984,2">
              <v:shape style="position:absolute;left:1490;top:1590;width:3984;height:2" coordorigin="1490,1590" coordsize="3984,0" path="m1490,1590l5474,1590e" filled="f" stroked="t" strokeweight="0pt" strokecolor="#000000">
                <v:path arrowok="t"/>
              </v:shape>
            </v:group>
            <v:group style="position:absolute;left:1519;top:1247;width:3955;height:2" coordorigin="1519,1247" coordsize="3955,2">
              <v:shape style="position:absolute;left:1519;top:1247;width:3955;height:2" coordorigin="1519,1247" coordsize="3955,0" path="m1519,1247l5474,1247e" filled="f" stroked="t" strokeweight="0pt" strokecolor="#000000">
                <v:path arrowok="t"/>
              </v:shape>
            </v:group>
            <v:group style="position:absolute;left:1490;top:925;width:3984;height:2" coordorigin="1490,925" coordsize="3984,2">
              <v:shape style="position:absolute;left:1490;top:925;width:3984;height:2" coordorigin="1490,925" coordsize="3984,0" path="m1490,925l5474,925e" filled="f" stroked="t" strokeweight="0pt" strokecolor="#000000">
                <v:path arrowok="t"/>
              </v:shape>
            </v:group>
            <v:group style="position:absolute;left:1519;top:582;width:3955;height:2" coordorigin="1519,582" coordsize="3955,2">
              <v:shape style="position:absolute;left:1519;top:582;width:3955;height:2" coordorigin="1519,582" coordsize="3955,0" path="m1519,582l5474,582e" filled="f" stroked="t" strokeweight="0pt" strokecolor="#000000">
                <v:path arrowok="t"/>
              </v:shape>
            </v:group>
            <v:group style="position:absolute;left:1956;top:582;width:2;height:3437" coordorigin="1956,582" coordsize="2,3437">
              <v:shape style="position:absolute;left:1956;top:582;width:2;height:3437" coordorigin="1956,582" coordsize="0,3437" path="m1956,582l1956,4019e" filled="f" stroked="t" strokeweight="0pt" strokecolor="#000000">
                <v:path arrowok="t"/>
              </v:shape>
            </v:group>
            <v:group style="position:absolute;left:2400;top:582;width:2;height:3437" coordorigin="2400,582" coordsize="2,3437">
              <v:shape style="position:absolute;left:2400;top:582;width:2;height:3437" coordorigin="2400,582" coordsize="0,3437" path="m2400,582l2400,4019e" filled="f" stroked="t" strokeweight="0pt" strokecolor="#000000">
                <v:path arrowok="t"/>
              </v:shape>
            </v:group>
            <v:group style="position:absolute;left:2837;top:582;width:2;height:3437" coordorigin="2837,582" coordsize="2,3437">
              <v:shape style="position:absolute;left:2837;top:582;width:2;height:3437" coordorigin="2837,582" coordsize="0,3437" path="m2837,582l2837,4019e" filled="f" stroked="t" strokeweight="0pt" strokecolor="#000000">
                <v:path arrowok="t"/>
              </v:shape>
            </v:group>
            <v:group style="position:absolute;left:3276;top:582;width:2;height:3437" coordorigin="3276,582" coordsize="2,3437">
              <v:shape style="position:absolute;left:3276;top:582;width:2;height:3437" coordorigin="3276,582" coordsize="0,3437" path="m3276,582l3276,4019e" filled="f" stroked="t" strokeweight="0pt" strokecolor="#000000">
                <v:path arrowok="t"/>
              </v:shape>
            </v:group>
            <v:group style="position:absolute;left:3720;top:582;width:2;height:3437" coordorigin="3720,582" coordsize="2,3437">
              <v:shape style="position:absolute;left:3720;top:582;width:2;height:3437" coordorigin="3720,582" coordsize="0,3437" path="m3720,582l3720,4019e" filled="f" stroked="t" strokeweight="0pt" strokecolor="#000000">
                <v:path arrowok="t"/>
              </v:shape>
            </v:group>
            <v:group style="position:absolute;left:4157;top:582;width:2;height:3437" coordorigin="4157,582" coordsize="2,3437">
              <v:shape style="position:absolute;left:4157;top:582;width:2;height:3437" coordorigin="4157,582" coordsize="0,3437" path="m4157,582l4157,4019e" filled="f" stroked="t" strokeweight="0pt" strokecolor="#000000">
                <v:path arrowok="t"/>
              </v:shape>
            </v:group>
            <v:group style="position:absolute;left:4594;top:582;width:2;height:3437" coordorigin="4594,582" coordsize="2,3437">
              <v:shape style="position:absolute;left:4594;top:582;width:2;height:3437" coordorigin="4594,582" coordsize="0,3437" path="m4594,582l4594,4019e" filled="f" stroked="t" strokeweight="0pt" strokecolor="#000000">
                <v:path arrowok="t"/>
              </v:shape>
            </v:group>
            <v:group style="position:absolute;left:5038;top:582;width:2;height:3437" coordorigin="5038,582" coordsize="2,3437">
              <v:shape style="position:absolute;left:5038;top:582;width:2;height:3437" coordorigin="5038,582" coordsize="0,3437" path="m5038,582l5038,4019e" filled="f" stroked="t" strokeweight="0pt" strokecolor="#000000">
                <v:path arrowok="t"/>
              </v:shape>
            </v:group>
            <v:group style="position:absolute;left:5474;top:582;width:2;height:3437" coordorigin="5474,582" coordsize="2,3437">
              <v:shape style="position:absolute;left:5474;top:582;width:2;height:3437" coordorigin="5474,582" coordsize="0,3437" path="m5474,582l5474,4019e" filled="f" stroked="t" strokeweight="0pt" strokecolor="#000000">
                <v:path arrowok="t"/>
              </v:shape>
            </v:group>
            <v:group style="position:absolute;left:1519;top:582;width:3955;height:3362" coordorigin="1519,582" coordsize="3955,3362">
              <v:shape style="position:absolute;left:1519;top:582;width:3955;height:3362" coordorigin="1519,582" coordsize="3955,3362" path="m1519,3944l5474,3944,5474,582,1519,582,1519,3944xe" filled="f" stroked="t" strokeweight=".492024pt" strokecolor="#000000">
                <v:path arrowok="t"/>
              </v:shape>
            </v:group>
            <v:group style="position:absolute;left:1490;top:3944;width:3984;height:2" coordorigin="1490,3944" coordsize="3984,2">
              <v:shape style="position:absolute;left:1490;top:3944;width:3984;height:2" coordorigin="1490,3944" coordsize="3984,0" path="m1490,3944l5474,3944e" filled="f" stroked="t" strokeweight="0pt" strokecolor="#000000">
                <v:path arrowok="t"/>
              </v:shape>
            </v:group>
            <v:group style="position:absolute;left:1490;top:3604;width:29;height:2" coordorigin="1490,3604" coordsize="29,2">
              <v:shape style="position:absolute;left:1490;top:3604;width:29;height:2" coordorigin="1490,3604" coordsize="29,0" path="m1490,3604l1519,3604e" filled="f" stroked="t" strokeweight="0pt" strokecolor="#000000">
                <v:path arrowok="t"/>
              </v:shape>
            </v:group>
            <v:group style="position:absolute;left:1490;top:2939;width:29;height:2" coordorigin="1490,2939" coordsize="29,2">
              <v:shape style="position:absolute;left:1490;top:2939;width:29;height:2" coordorigin="1490,2939" coordsize="29,0" path="m1490,2939l1519,2939e" filled="f" stroked="t" strokeweight="0pt" strokecolor="#000000">
                <v:path arrowok="t"/>
              </v:shape>
            </v:group>
            <v:group style="position:absolute;left:1490;top:2274;width:29;height:2" coordorigin="1490,2274" coordsize="29,2">
              <v:shape style="position:absolute;left:1490;top:2274;width:29;height:2" coordorigin="1490,2274" coordsize="29,0" path="m1490,2274l1519,2274e" filled="f" stroked="t" strokeweight="0pt" strokecolor="#000000">
                <v:path arrowok="t"/>
              </v:shape>
            </v:group>
            <v:group style="position:absolute;left:1490;top:1933;width:29;height:2" coordorigin="1490,1933" coordsize="29,2">
              <v:shape style="position:absolute;left:1490;top:1933;width:29;height:2" coordorigin="1490,1933" coordsize="29,0" path="m1490,1933l1519,1933e" filled="f" stroked="t" strokeweight="0pt" strokecolor="#000000">
                <v:path arrowok="t"/>
              </v:shape>
            </v:group>
            <v:group style="position:absolute;left:1490;top:1249;width:29;height:2" coordorigin="1490,1249" coordsize="29,2">
              <v:shape style="position:absolute;left:1490;top:1249;width:29;height:2" coordorigin="1490,1249" coordsize="29,0" path="m1490,1249l1519,1249e" filled="f" stroked="t" strokeweight="0pt" strokecolor="#000000">
                <v:path arrowok="t"/>
              </v:shape>
            </v:group>
            <v:group style="position:absolute;left:1490;top:584;width:29;height:2" coordorigin="1490,584" coordsize="29,2">
              <v:shape style="position:absolute;left:1490;top:584;width:29;height:2" coordorigin="1490,584" coordsize="29,0" path="m1490,584l1519,584e" filled="f" stroked="t" strokeweight="0pt" strokecolor="#000000">
                <v:path arrowok="t"/>
              </v:shape>
            </v:group>
            <v:group style="position:absolute;left:1519;top:3949;width:2;height:77" coordorigin="1519,3949" coordsize="2,77">
              <v:shape style="position:absolute;left:1519;top:3949;width:2;height:77" coordorigin="1519,3949" coordsize="0,77" path="m1519,4026l1519,3949e" filled="f" stroked="t" strokeweight="0pt" strokecolor="#000000">
                <v:path arrowok="t"/>
              </v:shape>
            </v:group>
            <v:group style="position:absolute;left:1956;top:925;width:3082;height:1841" coordorigin="1956,925" coordsize="3082,1841">
              <v:shape style="position:absolute;left:1956;top:925;width:3082;height:1841" coordorigin="1956,925" coordsize="3082,1841" path="m1956,2766l2033,2689,2110,2634,2191,2557,2242,2538,2290,2500,2345,2480,2414,2464,2554,2425,2698,2368,2837,2310,2976,2216,3108,2082,3247,1969,3386,1854,3518,1780,3650,1703,3782,1626,3859,1590,3934,1552,4025,1513,4121,1456,4226,1400,4330,1343,4440,1285,4538,1247,4630,1192,4704,1153,4762,1115,4817,1096,4858,1057,4898,1019,4968,983,5038,925e" filled="f" stroked="t" strokeweight=".492024pt" strokecolor="#00007F">
                <v:path arrowok="t"/>
              </v:shape>
            </v:group>
            <v:group style="position:absolute;left:1934;top:2708;width:43;height:115" coordorigin="1934,2708" coordsize="43,115">
              <v:shape style="position:absolute;left:1934;top:2708;width:43;height:115" coordorigin="1934,2708" coordsize="43,115" path="m1956,2708l1934,2766,1956,2824,1978,2766,1956,2708xe" filled="t" fillcolor="#00007F" stroked="f">
                <v:path arrowok="t"/>
                <v:fill/>
              </v:shape>
            </v:group>
            <v:group style="position:absolute;left:1934;top:2708;width:43;height:115" coordorigin="1934,2708" coordsize="43,115">
              <v:shape style="position:absolute;left:1934;top:2708;width:43;height:115" coordorigin="1934,2708" coordsize="43,115" path="m1956,2708l1978,2766,1956,2824,1934,2766,1956,2708xe" filled="f" stroked="t" strokeweight=".492024pt" strokecolor="#00007F">
                <v:path arrowok="t"/>
              </v:shape>
            </v:group>
            <v:group style="position:absolute;left:2268;top:2444;width:43;height:113" coordorigin="2268,2444" coordsize="43,113">
              <v:shape style="position:absolute;left:2268;top:2444;width:43;height:113" coordorigin="2268,2444" coordsize="43,113" path="m2290,2444l2268,2500,2290,2557,2311,2500,2290,2444xe" filled="t" fillcolor="#00007F" stroked="f">
                <v:path arrowok="t"/>
                <v:fill/>
              </v:shape>
            </v:group>
            <v:group style="position:absolute;left:2268;top:2444;width:43;height:113" coordorigin="2268,2444" coordsize="43,113">
              <v:shape style="position:absolute;left:2268;top:2444;width:43;height:113" coordorigin="2268,2444" coordsize="43,113" path="m2290,2444l2311,2500,2290,2557,2268,2500,2290,2444xe" filled="f" stroked="t" strokeweight=".492024pt" strokecolor="#00007F">
                <v:path arrowok="t"/>
              </v:shape>
            </v:group>
            <v:group style="position:absolute;left:2818;top:2255;width:41;height:113" coordorigin="2818,2255" coordsize="41,113">
              <v:shape style="position:absolute;left:2818;top:2255;width:41;height:113" coordorigin="2818,2255" coordsize="41,113" path="m2837,2255l2818,2310,2837,2368,2858,2310,2837,2255xe" filled="t" fillcolor="#00007F" stroked="f">
                <v:path arrowok="t"/>
                <v:fill/>
              </v:shape>
            </v:group>
            <v:group style="position:absolute;left:2818;top:2255;width:41;height:113" coordorigin="2818,2255" coordsize="41,113">
              <v:shape style="position:absolute;left:2818;top:2255;width:41;height:113" coordorigin="2818,2255" coordsize="41,113" path="m2837,2255l2858,2310,2837,2368,2818,2310,2837,2255xe" filled="f" stroked="t" strokeweight=".492024pt" strokecolor="#00007F">
                <v:path arrowok="t"/>
              </v:shape>
            </v:group>
            <v:group style="position:absolute;left:3365;top:1799;width:43;height:113" coordorigin="3365,1799" coordsize="43,113">
              <v:shape style="position:absolute;left:3365;top:1799;width:43;height:113" coordorigin="3365,1799" coordsize="43,113" path="m3386,1799l3365,1854,3386,1912,3408,1854,3386,1799xe" filled="t" fillcolor="#00007F" stroked="f">
                <v:path arrowok="t"/>
                <v:fill/>
              </v:shape>
            </v:group>
            <v:group style="position:absolute;left:3365;top:1799;width:43;height:113" coordorigin="3365,1799" coordsize="43,113">
              <v:shape style="position:absolute;left:3365;top:1799;width:43;height:113" coordorigin="3365,1799" coordsize="43,113" path="m3386,1799l3408,1854,3386,1912,3365,1854,3386,1799xe" filled="f" stroked="t" strokeweight=".492024pt" strokecolor="#00007F">
                <v:path arrowok="t"/>
              </v:shape>
            </v:group>
            <v:group style="position:absolute;left:3914;top:1494;width:41;height:115" coordorigin="3914,1494" coordsize="41,115">
              <v:shape style="position:absolute;left:3914;top:1494;width:41;height:115" coordorigin="3914,1494" coordsize="41,115" path="m3934,1494l3914,1552,3934,1609,3955,1552,3934,1494xe" filled="t" fillcolor="#00007F" stroked="f">
                <v:path arrowok="t"/>
                <v:fill/>
              </v:shape>
            </v:group>
            <v:group style="position:absolute;left:3914;top:1494;width:41;height:115" coordorigin="3914,1494" coordsize="41,115">
              <v:shape style="position:absolute;left:3914;top:1494;width:41;height:115" coordorigin="3914,1494" coordsize="41,115" path="m3934,1494l3955,1552,3934,1609,3914,1552,3934,1494xe" filled="f" stroked="t" strokeweight=".492024pt" strokecolor="#00007F">
                <v:path arrowok="t"/>
              </v:shape>
            </v:group>
            <v:group style="position:absolute;left:4685;top:1096;width:41;height:113" coordorigin="4685,1096" coordsize="41,113">
              <v:shape style="position:absolute;left:4685;top:1096;width:41;height:113" coordorigin="4685,1096" coordsize="41,113" path="m4704,1096l4685,1153,4704,1208,4726,1153,4704,1096xe" filled="t" fillcolor="#00007F" stroked="f">
                <v:path arrowok="t"/>
                <v:fill/>
              </v:shape>
            </v:group>
            <v:group style="position:absolute;left:4685;top:1096;width:41;height:113" coordorigin="4685,1096" coordsize="41,113">
              <v:shape style="position:absolute;left:4685;top:1096;width:41;height:113" coordorigin="4685,1096" coordsize="41,113" path="m4704,1096l4726,1153,4704,1208,4685,1153,4704,1096xe" filled="f" stroked="t" strokeweight=".492024pt" strokecolor="#00007F">
                <v:path arrowok="t"/>
              </v:shape>
            </v:group>
            <v:group style="position:absolute;left:5018;top:868;width:41;height:115" coordorigin="5018,868" coordsize="41,115">
              <v:shape style="position:absolute;left:5018;top:868;width:41;height:115" coordorigin="5018,868" coordsize="41,115" path="m5038,868l5018,925,5038,983,5059,925,5038,868xe" filled="t" fillcolor="#00007F" stroked="f">
                <v:path arrowok="t"/>
                <v:fill/>
              </v:shape>
            </v:group>
            <v:group style="position:absolute;left:5018;top:868;width:41;height:115" coordorigin="5018,868" coordsize="41,115">
              <v:shape style="position:absolute;left:5018;top:868;width:41;height:115" coordorigin="5018,868" coordsize="41,115" path="m5038,868l5059,925,5038,983,5018,925,5038,868xe" filled="f" stroked="t" strokeweight=".492024pt" strokecolor="#00007F">
                <v:path arrowok="t"/>
              </v:shape>
              <v:shape style="position:absolute;left:1207;top:3556;width:91;height:288" type="#_x0000_t75">
                <v:imagedata r:id="rId179" o:title=""/>
              </v:shape>
              <v:shape style="position:absolute;left:1207;top:2891;width:257;height:960" type="#_x0000_t75">
                <v:imagedata r:id="rId180" o:title=""/>
              </v:shape>
              <v:shape style="position:absolute;left:1207;top:2228;width:242;height:958" type="#_x0000_t75">
                <v:imagedata r:id="rId181" o:title=""/>
              </v:shape>
              <v:shape style="position:absolute;left:1207;top:1544;width:257;height:979" type="#_x0000_t75">
                <v:imagedata r:id="rId182" o:title=""/>
              </v:shape>
              <v:shape style="position:absolute;left:1207;top:880;width:257;height:960" type="#_x0000_t75">
                <v:imagedata r:id="rId183" o:title=""/>
              </v:shape>
              <v:shape style="position:absolute;left:1265;top:539;width:197;height:631" type="#_x0000_t75">
                <v:imagedata r:id="rId184" o:title=""/>
              </v:shape>
              <v:shape style="position:absolute;left:1349;top:3899;width:120;height:288" type="#_x0000_t75">
                <v:imagedata r:id="rId185" o:title=""/>
              </v:shape>
              <v:shape style="position:absolute;left:1471;top:4081;width:134;height:295" type="#_x0000_t75">
                <v:imagedata r:id="rId186" o:title=""/>
              </v:shape>
              <v:shape style="position:absolute;left:1853;top:4134;width:38;height:50" type="#_x0000_t75">
                <v:imagedata r:id="rId187" o:title=""/>
              </v:shape>
              <v:shape style="position:absolute;left:1891;top:4081;width:154;height:295" type="#_x0000_t75">
                <v:imagedata r:id="rId188" o:title=""/>
              </v:shape>
              <v:shape style="position:absolute;left:2294;top:4134;width:38;height:50" type="#_x0000_t75">
                <v:imagedata r:id="rId189" o:title=""/>
              </v:shape>
              <v:shape style="position:absolute;left:2338;top:4081;width:134;height:295" type="#_x0000_t75">
                <v:imagedata r:id="rId190" o:title=""/>
              </v:shape>
              <v:shape style="position:absolute;left:2808;top:4081;width:77;height:295" type="#_x0000_t75">
                <v:imagedata r:id="rId191" o:title=""/>
              </v:shape>
              <v:shape style="position:absolute;left:3204;top:4081;width:134;height:295" type="#_x0000_t75">
                <v:imagedata r:id="rId192" o:title=""/>
              </v:shape>
              <v:shape style="position:absolute;left:3648;top:4081;width:154;height:295" type="#_x0000_t75">
                <v:imagedata r:id="rId193" o:title=""/>
              </v:shape>
              <v:shape style="position:absolute;left:4519;top:4081;width:154;height:295" type="#_x0000_t75">
                <v:imagedata r:id="rId194" o:title=""/>
              </v:shape>
              <v:shape style="position:absolute;left:4934;top:4081;width:211;height:295" type="#_x0000_t75">
                <v:imagedata r:id="rId195" o:title=""/>
              </v:shape>
              <v:shape style="position:absolute;left:5342;top:4081;width:211;height:295" type="#_x0000_t75">
                <v:imagedata r:id="rId196" o:title=""/>
              </v:shape>
              <v:shape style="position:absolute;left:2021;top:4081;width:2201;height:725" type="#_x0000_t75">
                <v:imagedata r:id="rId197" o:title=""/>
              </v:shape>
              <v:shape style="position:absolute;left:4046;top:4300;width:958;height:518" type="#_x0000_t75">
                <v:imagedata r:id="rId198" o:title=""/>
              </v:shape>
              <v:shape style="position:absolute;left:984;top:2629;width:134;height:986" type="#_x0000_t75">
                <v:imagedata r:id="rId199" o:title=""/>
              </v:shape>
              <v:shape style="position:absolute;left:984;top:2512;width:173;height:130" type="#_x0000_t75">
                <v:imagedata r:id="rId200" o:title=""/>
              </v:shape>
              <v:shape style="position:absolute;left:984;top:2024;width:134;height:1418" type="#_x0000_t75">
                <v:imagedata r:id="rId201" o:title=""/>
              </v:shape>
              <v:shape style="position:absolute;left:984;top:1964;width:173;height:130" type="#_x0000_t75">
                <v:imagedata r:id="rId202" o:title="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4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position w:val="1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0</w:t>
      </w:r>
      <w:r>
        <w:rPr>
          <w:rFonts w:ascii="Arial" w:hAnsi="Arial" w:cs="Arial" w:eastAsia="Arial"/>
          <w:b/>
          <w:bCs/>
          <w:spacing w:val="-1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4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8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-5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2"/>
          <w:szCs w:val="12"/>
        </w:rPr>
        <w:t>DD</w:t>
      </w:r>
      <w:r>
        <w:rPr>
          <w:rFonts w:ascii="Arial" w:hAnsi="Arial" w:cs="Arial" w:eastAsia="Arial"/>
          <w:b/>
          <w:bCs/>
          <w:spacing w:val="14"/>
          <w:w w:val="100"/>
          <w:position w:val="0"/>
          <w:sz w:val="12"/>
          <w:szCs w:val="1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NDRV</w:t>
      </w:r>
      <w:r>
        <w:rPr>
          <w:rFonts w:ascii="Arial" w:hAnsi="Arial" w:cs="Arial" w:eastAsia="Arial"/>
          <w:b/>
          <w:bCs/>
          <w:spacing w:val="-4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.</w:t>
      </w:r>
      <w:r>
        <w:rPr>
          <w:rFonts w:ascii="Arial" w:hAnsi="Arial" w:cs="Arial" w:eastAsia="Arial"/>
          <w:b/>
          <w:bCs/>
          <w:spacing w:val="-2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-2"/>
          <w:w w:val="100"/>
          <w:position w:val="1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position w:val="1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position w:val="1"/>
          <w:sz w:val="18"/>
          <w:szCs w:val="18"/>
        </w:rPr>
        <w:t>re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48pt;margin-top:84.761734pt;width:21.12pt;height:119.04pt;mso-position-horizontal-relative:page;mso-position-vertical-relative:paragraph;z-index:-9126" coordorigin="960,1695" coordsize="422,2381">
            <v:shape style="position:absolute;left:1188;top:1827;width:38;height:50" type="#_x0000_t75">
              <v:imagedata r:id="rId203" o:title=""/>
            </v:shape>
            <v:shape style="position:absolute;left:1229;top:1777;width:154;height:288" type="#_x0000_t75">
              <v:imagedata r:id="rId204" o:title=""/>
            </v:shape>
            <v:shape style="position:absolute;left:960;top:2103;width:154;height:1973" type="#_x0000_t75">
              <v:imagedata r:id="rId205" o:title=""/>
            </v:shape>
            <v:shape style="position:absolute;left:962;top:1998;width:173;height:137" type="#_x0000_t75">
              <v:imagedata r:id="rId206" o:title=""/>
            </v:shape>
            <v:shape style="position:absolute;left:962;top:1753;width:134;height:684" type="#_x0000_t75">
              <v:imagedata r:id="rId207" o:title=""/>
            </v:shape>
            <v:shape style="position:absolute;left:962;top:1695;width:173;height:137" type="#_x0000_t75">
              <v:imagedata r:id="rId208" o:title=""/>
            </v:shape>
            <w10:wrap type="none"/>
          </v:group>
        </w:pict>
      </w:r>
      <w:r>
        <w:rPr/>
        <w:pict>
          <v:group style="position:absolute;margin-left:59.400002pt;margin-top:64.361732pt;width:9.720pt;height:14.76pt;mso-position-horizontal-relative:page;mso-position-vertical-relative:paragraph;z-index:-9125" coordorigin="1188,1287" coordsize="194,295">
            <v:shape style="position:absolute;left:1188;top:1340;width:38;height:50" type="#_x0000_t75">
              <v:imagedata r:id="rId209" o:title=""/>
            </v:shape>
            <v:shape style="position:absolute;left:1229;top:1287;width:154;height:295" type="#_x0000_t75">
              <v:imagedata r:id="rId210" o:title=""/>
            </v:shape>
            <w10:wrap type="none"/>
          </v:group>
        </w:pict>
      </w:r>
      <w:r>
        <w:rPr/>
        <w:pict>
          <v:group style="position:absolute;margin-left:59.400002pt;margin-top:40.601730pt;width:9.720pt;height:14.76pt;mso-position-horizontal-relative:page;mso-position-vertical-relative:paragraph;z-index:-9124" coordorigin="1188,812" coordsize="194,295">
            <v:shape style="position:absolute;left:1188;top:865;width:38;height:50" type="#_x0000_t75">
              <v:imagedata r:id="rId211" o:title=""/>
            </v:shape>
            <v:shape style="position:absolute;left:1229;top:812;width:154;height:295" type="#_x0000_t75">
              <v:imagedata r:id="rId212" o:title=""/>
            </v:shape>
            <w10:wrap type="none"/>
          </v:group>
        </w:pict>
      </w:r>
      <w:r>
        <w:rPr/>
        <w:pict>
          <v:group style="position:absolute;margin-left:59.400002pt;margin-top:16.241732pt;width:9.720pt;height:14.76pt;mso-position-horizontal-relative:page;mso-position-vertical-relative:paragraph;z-index:-9123" coordorigin="1188,325" coordsize="194,295">
            <v:shape style="position:absolute;left:1188;top:378;width:38;height:50" type="#_x0000_t75">
              <v:imagedata r:id="rId213" o:title=""/>
            </v:shape>
            <v:shape style="position:absolute;left:1229;top:325;width:154;height:295" type="#_x0000_t75">
              <v:imagedata r:id="rId214" o:title=""/>
            </v:shape>
            <w10:wrap type="none"/>
          </v:group>
        </w:pict>
      </w:r>
      <w:r>
        <w:rPr/>
        <w:pict>
          <v:shape style="position:absolute;margin-left:70.314087pt;margin-top:18.275831pt;width:198.617726pt;height:171.011816pt;mso-position-horizontal-relative:page;mso-position-vertical-relative:paragraph;z-index:-9114" type="#_x0000_t202" filled="f" stroked="f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/>
                  <w:tr>
                    <w:trPr>
                      <w:trHeight w:val="487" w:hRule="exact"/>
                    </w:trPr>
                    <w:tc>
                      <w:tcPr>
                        <w:tcW w:w="4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2" w:type="dxa"/>
                        <w:tcBorders>
                          <w:top w:val="single" w:sz="4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4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4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4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4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4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2" w:type="dxa"/>
                        <w:tcBorders>
                          <w:top w:val="single" w:sz="4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9" w:type="dxa"/>
                        <w:tcBorders>
                          <w:top w:val="single" w:sz="4" w:space="0" w:color="000000"/>
                          <w:left w:val="single" w:sz="0" w:space="0" w:color="000000"/>
                          <w:bottom w:val="single" w:sz="0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478" w:hRule="exact"/>
                    </w:trPr>
                    <w:tc>
                      <w:tcPr>
                        <w:tcW w:w="439" w:type="dxa"/>
                        <w:tcBorders>
                          <w:top w:val="single" w:sz="0" w:space="0" w:color="000000"/>
                          <w:left w:val="single" w:sz="4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9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487" w:hRule="exact"/>
                    </w:trPr>
                    <w:tc>
                      <w:tcPr>
                        <w:tcW w:w="439" w:type="dxa"/>
                        <w:tcBorders>
                          <w:top w:val="single" w:sz="0" w:space="0" w:color="000000"/>
                          <w:left w:val="single" w:sz="4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9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475" w:hRule="exact"/>
                    </w:trPr>
                    <w:tc>
                      <w:tcPr>
                        <w:tcW w:w="439" w:type="dxa"/>
                        <w:tcBorders>
                          <w:top w:val="single" w:sz="0" w:space="0" w:color="000000"/>
                          <w:left w:val="single" w:sz="4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9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487" w:hRule="exact"/>
                    </w:trPr>
                    <w:tc>
                      <w:tcPr>
                        <w:tcW w:w="439" w:type="dxa"/>
                        <w:tcBorders>
                          <w:top w:val="single" w:sz="0" w:space="0" w:color="000000"/>
                          <w:left w:val="single" w:sz="4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9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478" w:hRule="exact"/>
                    </w:trPr>
                    <w:tc>
                      <w:tcPr>
                        <w:tcW w:w="439" w:type="dxa"/>
                        <w:tcBorders>
                          <w:top w:val="single" w:sz="0" w:space="0" w:color="000000"/>
                          <w:left w:val="single" w:sz="4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9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485" w:hRule="exact"/>
                    </w:trPr>
                    <w:tc>
                      <w:tcPr>
                        <w:tcW w:w="439" w:type="dxa"/>
                        <w:tcBorders>
                          <w:top w:val="single" w:sz="0" w:space="0" w:color="000000"/>
                          <w:left w:val="single" w:sz="4" w:space="0" w:color="000000"/>
                          <w:bottom w:val="single" w:sz="4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4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4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4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4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4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4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4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2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4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9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Si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k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42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372.833893pt;margin-top:15.473907pt;width:151.212213pt;height:149.532213pt;mso-position-horizontal-relative:page;mso-position-vertical-relative:paragraph;z-index:-9120" coordorigin="7457,309" coordsize="3024,2991">
            <v:group style="position:absolute;left:7462;top:314;width:3014;height:2981" coordorigin="7462,314" coordsize="3014,2981">
              <v:shape style="position:absolute;left:7462;top:314;width:3014;height:2981" coordorigin="7462,314" coordsize="3014,2981" path="m7462,314l7541,470,7613,617,7692,773,7740,857,7788,938,7843,1034,7906,1128,8042,1325,8184,1543,8321,1762,8383,1877,8455,2014,8592,2285,8654,2410,8726,2534,8798,2638,8861,2731,8926,2794,8988,2846,9053,2887,9115,2909,9252,2950,9324,2971,9403,3002,9490,3034,9586,3065,9792,3127,9888,3149,9991,3180,10080,3202,10150,3221,10207,3233,10253,3252,10334,3264,10404,3283,10476,3295e" filled="f" stroked="t" strokeweight=".492216pt" strokecolor="#00007F">
                <v:path arrowok="t"/>
              </v:shape>
            </v:group>
            <v:group style="position:absolute;left:7764;top:907;width:48;height:65" coordorigin="7764,907" coordsize="48,65">
              <v:shape style="position:absolute;left:7764;top:907;width:48;height:65" coordorigin="7764,907" coordsize="48,65" path="m7788,907l7764,938,7788,972,7812,938,7788,907xe" filled="t" fillcolor="#00007F" stroked="f">
                <v:path arrowok="t"/>
                <v:fill/>
              </v:shape>
            </v:group>
            <v:group style="position:absolute;left:7764;top:907;width:48;height:65" coordorigin="7764,907" coordsize="48,65">
              <v:shape style="position:absolute;left:7764;top:907;width:48;height:65" coordorigin="7764,907" coordsize="48,65" path="m7788,907l7812,938,7788,972,7764,938,7788,907xe" filled="f" stroked="t" strokeweight=".492216pt" strokecolor="#00007F">
                <v:path arrowok="t"/>
              </v:shape>
            </v:group>
            <v:group style="position:absolute;left:8837;top:2700;width:48;height:62" coordorigin="8837,2700" coordsize="48,62">
              <v:shape style="position:absolute;left:8837;top:2700;width:48;height:62" coordorigin="8837,2700" coordsize="48,62" path="m8861,2700l8837,2731,8861,2762,8885,2731,8861,2700xe" filled="t" fillcolor="#00007F" stroked="f">
                <v:path arrowok="t"/>
                <v:fill/>
              </v:shape>
            </v:group>
            <v:group style="position:absolute;left:8837;top:2700;width:48;height:62" coordorigin="8837,2700" coordsize="48,62">
              <v:shape style="position:absolute;left:8837;top:2700;width:48;height:62" coordorigin="8837,2700" coordsize="48,62" path="m8861,2700l8885,2731,8861,2762,8837,2731,8861,2700xe" filled="f" stroked="t" strokeweight=".492216pt" strokecolor="#00007F">
                <v:path arrowok="t"/>
              </v:shape>
            </v:group>
            <v:group style="position:absolute;left:9379;top:2971;width:48;height:62" coordorigin="9379,2971" coordsize="48,62">
              <v:shape style="position:absolute;left:9379;top:2971;width:48;height:62" coordorigin="9379,2971" coordsize="48,62" path="m9403,2971l9379,3002,9403,3034,9427,3002,9403,2971xe" filled="t" fillcolor="#00007F" stroked="f">
                <v:path arrowok="t"/>
                <v:fill/>
              </v:shape>
            </v:group>
            <v:group style="position:absolute;left:9379;top:2971;width:48;height:62" coordorigin="9379,2971" coordsize="48,62">
              <v:shape style="position:absolute;left:9379;top:2971;width:48;height:62" coordorigin="9379,2971" coordsize="48,62" path="m9403,2971l9427,3002,9403,3034,9379,3002,9403,2971xe" filled="f" stroked="t" strokeweight=".492216pt" strokecolor="#00007F">
                <v:path arrowok="t"/>
              </v:shape>
            </v:group>
            <v:group style="position:absolute;left:10126;top:3190;width:48;height:62" coordorigin="10126,3190" coordsize="48,62">
              <v:shape style="position:absolute;left:10126;top:3190;width:48;height:62" coordorigin="10126,3190" coordsize="48,62" path="m10150,3190l10126,3221,10150,3252,10174,3221,10150,3190xe" filled="t" fillcolor="#00007F" stroked="f">
                <v:path arrowok="t"/>
                <v:fill/>
              </v:shape>
            </v:group>
            <v:group style="position:absolute;left:10126;top:3190;width:48;height:62" coordorigin="10126,3190" coordsize="48,62">
              <v:shape style="position:absolute;left:10126;top:3190;width:48;height:62" coordorigin="10126,3190" coordsize="48,62" path="m10150,3190l10174,3221,10150,3252,10126,3221,10150,3190xe" filled="f" stroked="t" strokeweight=".492216pt" strokecolor="#00007F">
                <v:path arrowok="t"/>
              </v:shape>
            </v:group>
            <w10:wrap type="none"/>
          </v:group>
        </w:pict>
      </w:r>
      <w:r>
        <w:rPr/>
        <w:pict>
          <v:shape style="position:absolute;margin-left:350.15387pt;margin-top:1.433907pt;width:195.61832pt;height:174.492212pt;mso-position-horizontal-relative:page;mso-position-vertical-relative:paragraph;z-index:-9115" type="#_x0000_t202" filled="f" stroked="f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/>
                  <w:tr>
                    <w:trPr>
                      <w:trHeight w:val="427" w:hRule="exact"/>
                    </w:trPr>
                    <w:tc>
                      <w:tcPr>
                        <w:tcW w:w="43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4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4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4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7" w:type="dxa"/>
                        <w:tcBorders>
                          <w:top w:val="single" w:sz="4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4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4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4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4" w:space="0" w:color="000000"/>
                          <w:left w:val="single" w:sz="0" w:space="0" w:color="000000"/>
                          <w:bottom w:val="single" w:sz="0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437" w:hRule="exact"/>
                    </w:trPr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4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7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427" w:hRule="exact"/>
                    </w:trPr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4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7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437" w:hRule="exact"/>
                    </w:trPr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4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7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430" w:hRule="exact"/>
                    </w:trPr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4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7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427" w:hRule="exact"/>
                    </w:trPr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4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7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437" w:hRule="exact"/>
                    </w:trPr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4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7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0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427" w:hRule="exact"/>
                    </w:trPr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4" w:space="0" w:color="000000"/>
                          <w:bottom w:val="single" w:sz="4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4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4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4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7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4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4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4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4" w:space="0" w:color="000000"/>
                          <w:right w:val="single" w:sz="0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0" w:type="dxa"/>
                        <w:tcBorders>
                          <w:top w:val="single" w:sz="0" w:space="0" w:color="000000"/>
                          <w:left w:val="single" w:sz="0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</w:p>
              </w:txbxContent>
            </v:textbox>
            <w10:wrap type="none"/>
          </v:shape>
        </w:pict>
      </w:r>
      <w:r>
        <w:rPr/>
        <w:pict>
          <v:shape style="width:6.72pt;height:14.76pt;mso-position-horizontal-relative:char;mso-position-vertical-relative:line" type="#_x0000_t75">
            <v:imagedata r:id="rId21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3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2.96pt;height:14.4pt;mso-position-horizontal-relative:char;mso-position-vertical-relative:line" type="#_x0000_t75">
            <v:imagedata r:id="rId21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40" w:lineRule="auto"/>
        <w:ind w:left="40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323.640015pt;margin-top:20.76pt;width:24.48pt;height:121.32pt;mso-position-horizontal-relative:page;mso-position-vertical-relative:paragraph;z-index:-9119" coordorigin="6473,415" coordsize="490,2426">
            <v:shape style="position:absolute;left:6703;top:425;width:259;height:295" type="#_x0000_t75">
              <v:imagedata r:id="rId217" o:title=""/>
            </v:shape>
            <v:shape style="position:absolute;left:6473;top:833;width:154;height:2009" type="#_x0000_t75">
              <v:imagedata r:id="rId218" o:title=""/>
            </v:shape>
            <v:shape style="position:absolute;left:6475;top:725;width:173;height:137" type="#_x0000_t75">
              <v:imagedata r:id="rId219" o:title=""/>
            </v:shape>
            <v:shape style="position:absolute;left:6475;top:475;width:134;height:691" type="#_x0000_t75">
              <v:imagedata r:id="rId220" o:title=""/>
            </v:shape>
            <v:shape style="position:absolute;left:6475;top:415;width:173;height:137" type="#_x0000_t75">
              <v:imagedata r:id="rId221" o:title=""/>
            </v:shape>
            <w10:wrap type="none"/>
          </v:group>
        </w:pict>
      </w:r>
      <w:r>
        <w:rPr/>
        <w:pict>
          <v:shape style="width:6.72pt;height:14.04pt;mso-position-horizontal-relative:char;mso-position-vertical-relative:line" type="#_x0000_t75">
            <v:imagedata r:id="rId22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40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6.72pt;height:14.76pt;mso-position-horizontal-relative:char;mso-position-vertical-relative:line" type="#_x0000_t75">
            <v:imagedata r:id="rId22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40" w:lineRule="auto"/>
        <w:ind w:left="3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2.96pt;height:14.4pt;mso-position-horizontal-relative:char;mso-position-vertical-relative:line" type="#_x0000_t75">
            <v:imagedata r:id="rId22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40" w:lineRule="auto"/>
        <w:ind w:left="40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7.68pt;height:14.4pt;mso-position-horizontal-relative:char;mso-position-vertical-relative:line" type="#_x0000_t75">
            <v:imagedata r:id="rId22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0" w:after="0" w:line="240" w:lineRule="auto"/>
        <w:ind w:left="3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340.079987pt;margin-top:21.360001pt;width:15.72pt;height:23.04pt;mso-position-horizontal-relative:page;mso-position-vertical-relative:paragraph;z-index:-9118" coordorigin="6802,427" coordsize="314,461">
            <v:shape style="position:absolute;left:6802;top:427;width:178;height:281" type="#_x0000_t75">
              <v:imagedata r:id="rId226" o:title=""/>
            </v:shape>
            <v:shape style="position:absolute;left:6982;top:593;width:134;height:295" type="#_x0000_t75">
              <v:imagedata r:id="rId227" o:title=""/>
            </v:shape>
            <w10:wrap type="none"/>
          </v:group>
        </w:pict>
      </w:r>
      <w:r>
        <w:rPr/>
        <w:pict>
          <v:shape style="width:12.96pt;height:14.4pt;mso-position-horizontal-relative:char;mso-position-vertical-relative:line" type="#_x0000_t75">
            <v:imagedata r:id="rId22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439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368.279999pt;margin-top:0pt;width:161.640pt;height:37.68pt;mso-position-horizontal-relative:page;mso-position-vertical-relative:paragraph;z-index:-9117" coordorigin="7366,0" coordsize="3233,754">
            <v:shape style="position:absolute;left:7366;top:53;width:38;height:50" type="#_x0000_t75">
              <v:imagedata r:id="rId229" o:title=""/>
            </v:shape>
            <v:shape style="position:absolute;left:7404;top:0;width:154;height:295" type="#_x0000_t75">
              <v:imagedata r:id="rId230" o:title=""/>
            </v:shape>
            <v:shape style="position:absolute;left:7790;top:53;width:38;height:50" type="#_x0000_t75">
              <v:imagedata r:id="rId231" o:title=""/>
            </v:shape>
            <v:shape style="position:absolute;left:7831;top:0;width:134;height:295" type="#_x0000_t75">
              <v:imagedata r:id="rId232" o:title=""/>
            </v:shape>
            <v:shape style="position:absolute;left:8292;top:0;width:77;height:295" type="#_x0000_t75">
              <v:imagedata r:id="rId233" o:title=""/>
            </v:shape>
            <v:shape style="position:absolute;left:8690;top:0;width:134;height:295" type="#_x0000_t75">
              <v:imagedata r:id="rId234" o:title=""/>
            </v:shape>
            <v:shape style="position:absolute;left:9125;top:0;width:154;height:295" type="#_x0000_t75">
              <v:imagedata r:id="rId235" o:title=""/>
            </v:shape>
            <v:shape style="position:absolute;left:7469;top:223;width:2016;height:518" type="#_x0000_t75">
              <v:imagedata r:id="rId236" o:title=""/>
            </v:shape>
            <v:shape style="position:absolute;left:9557;top:0;width:154;height:295" type="#_x0000_t75">
              <v:imagedata r:id="rId237" o:title=""/>
            </v:shape>
            <v:shape style="position:absolute;left:9986;top:0;width:154;height:295" type="#_x0000_t75">
              <v:imagedata r:id="rId238" o:title=""/>
            </v:shape>
            <v:shape style="position:absolute;left:10387;top:0;width:211;height:295" type="#_x0000_t75">
              <v:imagedata r:id="rId239" o:title=""/>
            </v:shape>
            <v:shape style="position:absolute;left:9494;top:221;width:958;height:533" type="#_x0000_t75">
              <v:imagedata r:id="rId240" o:title=""/>
            </v:shape>
            <w10:wrap type="none"/>
          </v:group>
        </w:pict>
      </w:r>
      <w:r>
        <w:rPr/>
        <w:pict>
          <v:shape style="width:10.56pt;height:14.76pt;mso-position-horizontal-relative:char;mso-position-vertical-relative:line" type="#_x0000_t75">
            <v:imagedata r:id="rId24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93.834091pt;margin-top:88.955833pt;width:152.891817pt;height:77.771818pt;mso-position-horizontal-relative:page;mso-position-vertical-relative:paragraph;z-index:-9131" coordorigin="1877,1779" coordsize="3058,1555">
            <v:group style="position:absolute;left:1882;top:1784;width:3048;height:1546" coordorigin="1882,1784" coordsize="3048,1546">
              <v:shape style="position:absolute;left:1882;top:1784;width:3048;height:1546" coordorigin="1882,1784" coordsize="3048,1546" path="m1882,1784l1954,1837,2026,1880,2107,1933,2201,1986,2323,2048,2467,2113,2611,2175,2755,2240,2887,2293,3031,2334,3166,2386,3298,2451,3432,2535,3554,2619,3689,2715,3842,2811,3934,2852,4027,2895,4241,2979,4344,3022,4447,3054,4538,3097,4610,3128,4673,3159,4795,3234,4858,3286,4930,3330e" filled="f" stroked="t" strokeweight=".49182pt" strokecolor="#00007F">
                <v:path arrowok="t"/>
              </v:shape>
            </v:group>
            <v:group style="position:absolute;left:2170;top:1952;width:62;height:65" coordorigin="2170,1952" coordsize="62,65">
              <v:shape style="position:absolute;left:2170;top:1952;width:62;height:65" coordorigin="2170,1952" coordsize="62,65" path="m2201,1952l2170,1986,2201,2017,2232,1986,2201,1952xe" filled="t" fillcolor="#00007F" stroked="f">
                <v:path arrowok="t"/>
                <v:fill/>
              </v:shape>
            </v:group>
            <v:group style="position:absolute;left:2170;top:1952;width:62;height:65" coordorigin="2170,1952" coordsize="62,65">
              <v:shape style="position:absolute;left:2170;top:1952;width:62;height:65" coordorigin="2170,1952" coordsize="62,65" path="m2201,1952l2232,1986,2201,2017,2170,1986,2201,1952xe" filled="f" stroked="t" strokeweight=".49182pt" strokecolor="#00007F">
                <v:path arrowok="t"/>
              </v:shape>
            </v:group>
            <v:group style="position:absolute;left:3266;top:2420;width:62;height:62" coordorigin="3266,2420" coordsize="62,62">
              <v:shape style="position:absolute;left:3266;top:2420;width:62;height:62" coordorigin="3266,2420" coordsize="62,62" path="m3298,2420l3266,2451,3298,2482,3329,2451,3298,2420xe" filled="t" fillcolor="#00007F" stroked="f">
                <v:path arrowok="t"/>
                <v:fill/>
              </v:shape>
            </v:group>
            <v:group style="position:absolute;left:3266;top:2420;width:62;height:62" coordorigin="3266,2420" coordsize="62,62">
              <v:shape style="position:absolute;left:3266;top:2420;width:62;height:62" coordorigin="3266,2420" coordsize="62,62" path="m3298,2420l3329,2451,3298,2482,3266,2451,3298,2420xe" filled="f" stroked="t" strokeweight=".49182pt" strokecolor="#00007F">
                <v:path arrowok="t"/>
              </v:shape>
            </v:group>
            <v:group style="position:absolute;left:3811;top:2778;width:60;height:65" coordorigin="3811,2778" coordsize="60,65">
              <v:shape style="position:absolute;left:3811;top:2778;width:60;height:65" coordorigin="3811,2778" coordsize="60,65" path="m3842,2778l3811,2811,3842,2842,3871,2811,3842,2778xe" filled="t" fillcolor="#00007F" stroked="f">
                <v:path arrowok="t"/>
                <v:fill/>
              </v:shape>
            </v:group>
            <v:group style="position:absolute;left:3811;top:2778;width:60;height:65" coordorigin="3811,2778" coordsize="60,65">
              <v:shape style="position:absolute;left:3811;top:2778;width:60;height:65" coordorigin="3811,2778" coordsize="60,65" path="m3842,2778l3871,2811,3842,2842,3811,2811,3842,2778xe" filled="f" stroked="t" strokeweight=".49182pt" strokecolor="#00007F">
                <v:path arrowok="t"/>
              </v:shape>
            </v:group>
            <v:group style="position:absolute;left:4579;top:3097;width:62;height:62" coordorigin="4579,3097" coordsize="62,62">
              <v:shape style="position:absolute;left:4579;top:3097;width:62;height:62" coordorigin="4579,3097" coordsize="62,62" path="m4610,3097l4579,3128,4610,3159,4642,3128,4610,3097xe" filled="t" fillcolor="#00007F" stroked="f">
                <v:path arrowok="t"/>
                <v:fill/>
              </v:shape>
            </v:group>
            <v:group style="position:absolute;left:4579;top:3097;width:62;height:62" coordorigin="4579,3097" coordsize="62,62">
              <v:shape style="position:absolute;left:4579;top:3097;width:62;height:62" coordorigin="4579,3097" coordsize="62,62" path="m4610,3097l4642,3128,4610,3159,4579,3128,4610,3097xe" filled="f" stroked="t" strokeweight=".49182pt" strokecolor="#00007F">
                <v:path arrowok="t"/>
              </v:shape>
            </v:group>
            <w10:wrap type="none"/>
          </v:group>
        </w:pict>
      </w:r>
      <w:r>
        <w:rPr/>
        <w:pict>
          <v:shape style="position:absolute;margin-left:322.320007pt;margin-top:16.601736pt;width:231.36pt;height:206.4pt;mso-position-horizontal-relative:page;mso-position-vertical-relative:paragraph;z-index:-9116" type="#_x0000_t75">
            <v:imagedata r:id="rId242" o:title=""/>
          </v:shape>
        </w:pic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x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cs="Arial" w:eastAsia="Arial"/>
          <w:b/>
          <w:bCs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VDD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4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/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VDD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4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/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88.68pt;margin-top:-31.158184pt;width:163.68pt;height:37.8pt;mso-position-horizontal-relative:page;mso-position-vertical-relative:paragraph;z-index:-9122" coordorigin="1774,-623" coordsize="3274,756">
            <v:shape style="position:absolute;left:1774;top:-570;width:38;height:50" type="#_x0000_t75">
              <v:imagedata r:id="rId243" o:title=""/>
            </v:shape>
            <v:shape style="position:absolute;left:1812;top:-623;width:154;height:295" type="#_x0000_t75">
              <v:imagedata r:id="rId244" o:title=""/>
            </v:shape>
            <v:shape style="position:absolute;left:2210;top:-570;width:38;height:50" type="#_x0000_t75">
              <v:imagedata r:id="rId245" o:title=""/>
            </v:shape>
            <v:shape style="position:absolute;left:2251;top:-623;width:134;height:295" type="#_x0000_t75">
              <v:imagedata r:id="rId246" o:title=""/>
            </v:shape>
            <v:shape style="position:absolute;left:2722;top:-623;width:77;height:295" type="#_x0000_t75">
              <v:imagedata r:id="rId247" o:title=""/>
            </v:shape>
            <v:shape style="position:absolute;left:3130;top:-623;width:134;height:295" type="#_x0000_t75">
              <v:imagedata r:id="rId248" o:title=""/>
            </v:shape>
            <v:shape style="position:absolute;left:3557;top:-623;width:154;height:295" type="#_x0000_t75">
              <v:imagedata r:id="rId249" o:title=""/>
            </v:shape>
            <v:shape style="position:absolute;left:1908;top:-383;width:2016;height:504" type="#_x0000_t75">
              <v:imagedata r:id="rId250" o:title=""/>
            </v:shape>
            <v:shape style="position:absolute;left:3989;top:-623;width:154;height:295" type="#_x0000_t75">
              <v:imagedata r:id="rId251" o:title=""/>
            </v:shape>
            <v:shape style="position:absolute;left:4430;top:-623;width:134;height:295" type="#_x0000_t75">
              <v:imagedata r:id="rId252" o:title=""/>
            </v:shape>
            <v:shape style="position:absolute;left:4836;top:-623;width:211;height:295" type="#_x0000_t75">
              <v:imagedata r:id="rId253" o:title=""/>
            </v:shape>
            <v:shape style="position:absolute;left:3931;top:-386;width:960;height:518" type="#_x0000_t75">
              <v:imagedata r:id="rId254" o:title=""/>
            </v:shape>
            <w10:wrap type="none"/>
          </v:group>
        </w:pict>
      </w:r>
      <w:r>
        <w:rPr/>
        <w:pict>
          <v:shape style="position:absolute;margin-left:263.760010pt;margin-top:-31.158184pt;width:10.56pt;height:14.76pt;mso-position-horizontal-relative:page;mso-position-vertical-relative:paragraph;z-index:-9121" type="#_x0000_t75">
            <v:imagedata r:id="rId255" o:title=""/>
          </v:shape>
        </w:pic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18"/>
          <w:szCs w:val="18"/>
        </w:rPr>
        <w:sectPr>
          <w:footerReference w:type="default" r:id="rId169"/>
          <w:pgSz w:w="12240" w:h="15840"/>
          <w:pgMar w:footer="993" w:header="216" w:top="1800" w:bottom="1180" w:left="700" w:right="900"/>
          <w:pgNumType w:start="10"/>
          <w:cols w:num="2" w:equalWidth="0">
            <w:col w:w="4787" w:space="907"/>
            <w:col w:w="4946"/>
          </w:cols>
        </w:sectPr>
      </w:pPr>
    </w:p>
    <w:p>
      <w:pPr>
        <w:spacing w:before="9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160.321396pt;margin-top:23.203035pt;width:280.43721pt;height:245.878593pt;mso-position-horizontal-relative:page;mso-position-vertical-relative:paragraph;z-index:-9113" coordorigin="3206,464" coordsize="5609,4918">
            <v:shape style="position:absolute;left:3228;top:474;width:5575;height:4442" type="#_x0000_t75">
              <v:imagedata r:id="rId256" o:title=""/>
            </v:shape>
            <v:group style="position:absolute;left:3214;top:471;width:5594;height:4462" coordorigin="3214,471" coordsize="5594,4462">
              <v:shape style="position:absolute;left:3214;top:471;width:5594;height:4462" coordorigin="3214,471" coordsize="5594,4462" path="m3214,4933l8808,4933,8808,471,3214,471,3214,4933xe" filled="f" stroked="t" strokeweight=".717216pt" strokecolor="#000000">
                <v:path arrowok="t"/>
              </v:shape>
              <v:shape style="position:absolute;left:3842;top:1923;width:132;height:310" type="#_x0000_t75">
                <v:imagedata r:id="rId257" o:title=""/>
              </v:shape>
              <v:shape style="position:absolute;left:4253;top:4054;width:307;height:310" type="#_x0000_t75">
                <v:imagedata r:id="rId258" o:title=""/>
              </v:shape>
              <v:shape style="position:absolute;left:4558;top:4054;width:187;height:317" type="#_x0000_t75">
                <v:imagedata r:id="rId259" o:title=""/>
              </v:shape>
              <v:shape style="position:absolute;left:7418;top:4314;width:307;height:310" type="#_x0000_t75">
                <v:imagedata r:id="rId260" o:title=""/>
              </v:shape>
              <v:shape style="position:absolute;left:7723;top:4314;width:154;height:317" type="#_x0000_t75">
                <v:imagedata r:id="rId261" o:title=""/>
              </v:shape>
              <v:shape style="position:absolute;left:7889;top:4311;width:115;height:324" type="#_x0000_t75">
                <v:imagedata r:id="rId262" o:title=""/>
              </v:shape>
              <v:shape style="position:absolute;left:8182;top:3668;width:480;height:310" type="#_x0000_t75">
                <v:imagedata r:id="rId263" o:title=""/>
              </v:shape>
              <v:shape style="position:absolute;left:3293;top:4962;width:5482;height:420" type="#_x0000_t75">
                <v:imagedata r:id="rId264" o:title="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4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PI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/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DET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5680" w:val="left"/>
        </w:tabs>
        <w:spacing w:before="30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321.839996pt;margin-top:29.861732pt;width:210.0pt;height:220.08pt;mso-position-horizontal-relative:page;mso-position-vertical-relative:paragraph;z-index:-9112" coordorigin="6437,597" coordsize="4200,4402">
            <v:group style="position:absolute;left:10001;top:3660;width:586;height:2" coordorigin="10001,3660" coordsize="586,2">
              <v:shape style="position:absolute;left:10001;top:3660;width:586;height:2" coordorigin="10001,3660" coordsize="586,0" path="m10001,3660l10586,3660e" filled="f" stroked="t" strokeweight="0pt" strokecolor="#000000">
                <v:path arrowok="t"/>
              </v:shape>
            </v:group>
            <v:group style="position:absolute;left:6643;top:3660;width:2597;height:2" coordorigin="6643,3660" coordsize="2597,2">
              <v:shape style="position:absolute;left:6643;top:3660;width:2597;height:2" coordorigin="6643,3660" coordsize="2597,0" path="m6643,3660l9240,3660e" filled="f" stroked="t" strokeweight="0pt" strokecolor="#000000">
                <v:path arrowok="t"/>
              </v:shape>
            </v:group>
            <v:group style="position:absolute;left:6643;top:3280;width:2597;height:2" coordorigin="6643,3280" coordsize="2597,2">
              <v:shape style="position:absolute;left:6643;top:3280;width:2597;height:2" coordorigin="6643,3280" coordsize="2597,0" path="m6643,3280l9240,3280e" filled="f" stroked="t" strokeweight="0pt" strokecolor="#000000">
                <v:path arrowok="t"/>
              </v:shape>
            </v:group>
            <v:group style="position:absolute;left:6643;top:2904;width:3943;height:2" coordorigin="6643,2904" coordsize="3943,2">
              <v:shape style="position:absolute;left:6643;top:2904;width:3943;height:2" coordorigin="6643,2904" coordsize="3943,0" path="m6643,2904l10586,2904e" filled="f" stroked="t" strokeweight="0pt" strokecolor="#000000">
                <v:path arrowok="t"/>
              </v:shape>
            </v:group>
            <v:group style="position:absolute;left:6643;top:2524;width:3943;height:2" coordorigin="6643,2524" coordsize="3943,2">
              <v:shape style="position:absolute;left:6643;top:2524;width:3943;height:2" coordorigin="6643,2524" coordsize="3943,0" path="m6643,2524l10586,2524e" filled="f" stroked="t" strokeweight="0pt" strokecolor="#000000">
                <v:path arrowok="t"/>
              </v:shape>
            </v:group>
            <v:group style="position:absolute;left:6643;top:2155;width:3943;height:2" coordorigin="6643,2155" coordsize="3943,2">
              <v:shape style="position:absolute;left:6643;top:2155;width:3943;height:2" coordorigin="6643,2155" coordsize="3943,0" path="m6643,2155l10586,2155e" filled="f" stroked="t" strokeweight="0pt" strokecolor="#000000">
                <v:path arrowok="t"/>
              </v:shape>
            </v:group>
            <v:group style="position:absolute;left:6643;top:1778;width:3943;height:2" coordorigin="6643,1778" coordsize="3943,2">
              <v:shape style="position:absolute;left:6643;top:1778;width:3943;height:2" coordorigin="6643,1778" coordsize="3943,0" path="m6643,1778l10586,1778e" filled="f" stroked="t" strokeweight="0pt" strokecolor="#000000">
                <v:path arrowok="t"/>
              </v:shape>
            </v:group>
            <v:group style="position:absolute;left:6643;top:1399;width:3943;height:2" coordorigin="6643,1399" coordsize="3943,2">
              <v:shape style="position:absolute;left:6643;top:1399;width:3943;height:2" coordorigin="6643,1399" coordsize="3943,0" path="m6643,1399l10586,1399e" filled="f" stroked="t" strokeweight="0pt" strokecolor="#000000">
                <v:path arrowok="t"/>
              </v:shape>
            </v:group>
            <v:group style="position:absolute;left:6643;top:1022;width:3943;height:2" coordorigin="6643,1022" coordsize="3943,2">
              <v:shape style="position:absolute;left:6643;top:1022;width:3943;height:2" coordorigin="6643,1022" coordsize="3943,0" path="m6643,1022l10586,1022e" filled="f" stroked="t" strokeweight="0pt" strokecolor="#000000">
                <v:path arrowok="t"/>
              </v:shape>
            </v:group>
            <v:group style="position:absolute;left:6643;top:643;width:3943;height:2" coordorigin="6643,643" coordsize="3943,2">
              <v:shape style="position:absolute;left:6643;top:643;width:3943;height:2" coordorigin="6643,643" coordsize="3943,0" path="m6643,643l10586,643e" filled="f" stroked="t" strokeweight="0pt" strokecolor="#000000">
                <v:path arrowok="t"/>
              </v:shape>
            </v:group>
            <v:group style="position:absolute;left:7181;top:643;width:2;height:3449" coordorigin="7181,643" coordsize="2,3449">
              <v:shape style="position:absolute;left:7181;top:643;width:2;height:3449" coordorigin="7181,643" coordsize="0,3449" path="m7181,643l7181,4092e" filled="f" stroked="t" strokeweight="0pt" strokecolor="#000000">
                <v:path arrowok="t"/>
              </v:shape>
            </v:group>
            <v:group style="position:absolute;left:7673;top:643;width:2;height:3449" coordorigin="7673,643" coordsize="2,3449">
              <v:shape style="position:absolute;left:7673;top:643;width:2;height:3449" coordorigin="7673,643" coordsize="0,3449" path="m7673,643l7673,4092e" filled="f" stroked="t" strokeweight="0pt" strokecolor="#000000">
                <v:path arrowok="t"/>
              </v:shape>
            </v:group>
            <v:group style="position:absolute;left:8158;top:643;width:2;height:3449" coordorigin="8158,643" coordsize="2,3449">
              <v:shape style="position:absolute;left:8158;top:643;width:2;height:3449" coordorigin="8158,643" coordsize="0,3449" path="m8158,643l8158,4092e" filled="f" stroked="t" strokeweight="0pt" strokecolor="#000000">
                <v:path arrowok="t"/>
              </v:shape>
            </v:group>
            <v:group style="position:absolute;left:8640;top:643;width:2;height:3449" coordorigin="8640,643" coordsize="2,3449">
              <v:shape style="position:absolute;left:8640;top:643;width:2;height:3449" coordorigin="8640,643" coordsize="0,3449" path="m8640,643l8640,4092e" filled="f" stroked="t" strokeweight="0pt" strokecolor="#000000">
                <v:path arrowok="t"/>
              </v:shape>
            </v:group>
            <v:group style="position:absolute;left:9125;top:643;width:2;height:3449" coordorigin="9125,643" coordsize="2,3449">
              <v:shape style="position:absolute;left:9125;top:643;width:2;height:3449" coordorigin="9125,643" coordsize="0,3449" path="m9125,643l9125,4092e" filled="f" stroked="t" strokeweight="0pt" strokecolor="#000000">
                <v:path arrowok="t"/>
              </v:shape>
            </v:group>
            <v:group style="position:absolute;left:9619;top:643;width:2;height:2352" coordorigin="9619,643" coordsize="2,2352">
              <v:shape style="position:absolute;left:9619;top:643;width:2;height:2352" coordorigin="9619,643" coordsize="0,2352" path="m9619,643l9619,2995e" filled="f" stroked="t" strokeweight="0pt" strokecolor="#000000">
                <v:path arrowok="t"/>
              </v:shape>
            </v:group>
            <v:group style="position:absolute;left:9619;top:3945;width:2;height:146" coordorigin="9619,3945" coordsize="2,146">
              <v:shape style="position:absolute;left:9619;top:3945;width:2;height:146" coordorigin="9619,3945" coordsize="0,146" path="m9619,3945l9619,4092e" filled="f" stroked="t" strokeweight="0pt" strokecolor="#000000">
                <v:path arrowok="t"/>
              </v:shape>
            </v:group>
            <v:group style="position:absolute;left:10001;top:3280;width:586;height:2" coordorigin="10001,3280" coordsize="586,2">
              <v:shape style="position:absolute;left:10001;top:3280;width:586;height:2" coordorigin="10001,3280" coordsize="586,0" path="m10001,3280l10586,3280e" filled="f" stroked="t" strokeweight="0pt" strokecolor="#000000">
                <v:path arrowok="t"/>
              </v:shape>
            </v:group>
            <v:group style="position:absolute;left:10102;top:643;width:2;height:3449" coordorigin="10102,643" coordsize="2,3449">
              <v:shape style="position:absolute;left:10102;top:643;width:2;height:3449" coordorigin="10102,643" coordsize="0,3449" path="m10102,643l10102,4092e" filled="f" stroked="t" strokeweight="0pt" strokecolor="#000000">
                <v:path arrowok="t"/>
              </v:shape>
            </v:group>
            <v:group style="position:absolute;left:10586;top:643;width:2;height:3449" coordorigin="10586,643" coordsize="2,3449">
              <v:shape style="position:absolute;left:10586;top:643;width:2;height:3449" coordorigin="10586,643" coordsize="0,3449" path="m10586,643l10586,4092e" filled="f" stroked="t" strokeweight="0pt" strokecolor="#000000">
                <v:path arrowok="t"/>
              </v:shape>
            </v:group>
            <v:group style="position:absolute;left:6696;top:643;width:2;height:3449" coordorigin="6696,643" coordsize="2,3449">
              <v:shape style="position:absolute;left:6696;top:643;width:2;height:3449" coordorigin="6696,643" coordsize="0,3449" path="m6696,643l6696,4092e" filled="f" stroked="t" strokeweight="0pt" strokecolor="#000000">
                <v:path arrowok="t"/>
              </v:shape>
            </v:group>
            <v:group style="position:absolute;left:6643;top:4039;width:3943;height:2" coordorigin="6643,4039" coordsize="3943,2">
              <v:shape style="position:absolute;left:6643;top:4039;width:3943;height:2" coordorigin="6643,4039" coordsize="3943,0" path="m6643,4039l10586,4039e" filled="f" stroked="t" strokeweight="0pt" strokecolor="#000000">
                <v:path arrowok="t"/>
              </v:shape>
              <v:shape style="position:absolute;left:6518;top:1021;width:3713;height:3268" type="#_x0000_t75">
                <v:imagedata r:id="rId265" o:title=""/>
              </v:shape>
              <v:shape style="position:absolute;left:6444;top:3616;width:134;height:295" type="#_x0000_t75">
                <v:imagedata r:id="rId266" o:title=""/>
              </v:shape>
              <v:shape style="position:absolute;left:6439;top:3237;width:154;height:295" type="#_x0000_t75">
                <v:imagedata r:id="rId267" o:title=""/>
              </v:shape>
              <v:shape style="position:absolute;left:6439;top:2858;width:154;height:295" type="#_x0000_t75">
                <v:imagedata r:id="rId268" o:title=""/>
              </v:shape>
              <v:shape style="position:absolute;left:6437;top:2481;width:154;height:295" type="#_x0000_t75">
                <v:imagedata r:id="rId269" o:title=""/>
              </v:shape>
              <v:shape style="position:absolute;left:6439;top:2112;width:154;height:295" type="#_x0000_t75">
                <v:imagedata r:id="rId270" o:title=""/>
              </v:shape>
              <v:shape style="position:absolute;left:6439;top:1732;width:154;height:295" type="#_x0000_t75">
                <v:imagedata r:id="rId271" o:title=""/>
              </v:shape>
              <v:shape style="position:absolute;left:6439;top:1356;width:154;height:295" type="#_x0000_t75">
                <v:imagedata r:id="rId272" o:title=""/>
              </v:shape>
              <v:shape style="position:absolute;left:6439;top:976;width:154;height:295" type="#_x0000_t75">
                <v:imagedata r:id="rId273" o:title=""/>
              </v:shape>
              <v:shape style="position:absolute;left:6439;top:597;width:154;height:295" type="#_x0000_t75">
                <v:imagedata r:id="rId274" o:title=""/>
              </v:shape>
              <v:shape style="position:absolute;left:6670;top:4190;width:77;height:295" type="#_x0000_t75">
                <v:imagedata r:id="rId275" o:title=""/>
              </v:shape>
              <v:shape style="position:absolute;left:7159;top:4190;width:58;height:288" type="#_x0000_t75">
                <v:imagedata r:id="rId276" o:title=""/>
              </v:shape>
              <v:shape style="position:absolute;left:7646;top:4190;width:77;height:288" type="#_x0000_t75">
                <v:imagedata r:id="rId277" o:title=""/>
              </v:shape>
              <v:shape style="position:absolute;left:8131;top:4190;width:77;height:295" type="#_x0000_t75">
                <v:imagedata r:id="rId278" o:title=""/>
              </v:shape>
              <v:shape style="position:absolute;left:8614;top:4192;width:77;height:281" type="#_x0000_t75">
                <v:imagedata r:id="rId279" o:title=""/>
              </v:shape>
              <v:shape style="position:absolute;left:9098;top:4192;width:77;height:288" type="#_x0000_t75">
                <v:imagedata r:id="rId280" o:title=""/>
              </v:shape>
              <v:shape style="position:absolute;left:9593;top:4190;width:77;height:295" type="#_x0000_t75">
                <v:imagedata r:id="rId281" o:title=""/>
              </v:shape>
              <v:shape style="position:absolute;left:10078;top:4192;width:77;height:281" type="#_x0000_t75">
                <v:imagedata r:id="rId282" o:title=""/>
              </v:shape>
              <v:shape style="position:absolute;left:10560;top:4190;width:77;height:295" type="#_x0000_t75">
                <v:imagedata r:id="rId283" o:title=""/>
              </v:shape>
              <v:shape style="position:absolute;left:8177;top:4466;width:442;height:425" type="#_x0000_t75">
                <v:imagedata r:id="rId284" o:title=""/>
              </v:shape>
              <v:shape style="position:absolute;left:8683;top:4466;width:653;height:533" type="#_x0000_t75">
                <v:imagedata r:id="rId285" o:title=""/>
              </v:shape>
            </v:group>
            <v:group style="position:absolute;left:9240;top:2995;width:761;height:950" coordorigin="9240,2995" coordsize="761,950">
              <v:shape style="position:absolute;left:9240;top:2995;width:761;height:950" coordorigin="9240,2995" coordsize="761,950" path="m9240,3945l10001,3945,10001,2995,9240,2995,9240,3945xe" filled="f" stroked="t" strokeweight="0pt" strokecolor="#000000">
                <v:path arrowok="t"/>
              </v:shape>
            </v:group>
            <v:group style="position:absolute;left:9293;top:3136;width:238;height:2" coordorigin="9293,3136" coordsize="238,2">
              <v:shape style="position:absolute;left:9293;top:3136;width:238;height:2" coordorigin="9293,3136" coordsize="238,0" path="m9293,3136l9530,3136e" filled="f" stroked="t" strokeweight=".504252pt" strokecolor="#00007F">
                <v:path arrowok="t"/>
              </v:shape>
            </v:group>
            <v:group style="position:absolute;left:9382;top:3110;width:53;height:53" coordorigin="9382,3110" coordsize="53,53">
              <v:shape style="position:absolute;left:9382;top:3110;width:53;height:53" coordorigin="9382,3110" coordsize="53,53" path="m9408,3110l9382,3136,9408,3163,9434,3136,9408,3110xe" filled="t" fillcolor="#00007F" stroked="f">
                <v:path arrowok="t"/>
                <v:fill/>
              </v:shape>
            </v:group>
            <v:group style="position:absolute;left:9382;top:3110;width:53;height:53" coordorigin="9382,3110" coordsize="53,53">
              <v:shape style="position:absolute;left:9382;top:3110;width:53;height:53" coordorigin="9382,3110" coordsize="53,53" path="m9408,3110l9434,3136,9408,3163,9382,3136,9408,3110xe" filled="f" stroked="t" strokeweight=".504252pt" strokecolor="#00007F">
                <v:path arrowok="t"/>
              </v:shape>
              <v:shape style="position:absolute;left:9610;top:3057;width:211;height:425" type="#_x0000_t75">
                <v:imagedata r:id="rId286" o:title=""/>
              </v:shape>
              <v:shape style="position:absolute;left:9818;top:3057;width:134;height:418" type="#_x0000_t75">
                <v:imagedata r:id="rId287" o:title=""/>
              </v:shape>
            </v:group>
            <v:group style="position:absolute;left:9293;top:3374;width:238;height:2" coordorigin="9293,3374" coordsize="238,2">
              <v:shape style="position:absolute;left:9293;top:3374;width:238;height:2" coordorigin="9293,3374" coordsize="238,0" path="m9293,3374l9530,3374e" filled="f" stroked="t" strokeweight=".504252pt" strokecolor="#FF00FF">
                <v:path arrowok="t"/>
              </v:shape>
            </v:group>
            <v:group style="position:absolute;left:9382;top:3348;width:43;height:43" coordorigin="9382,3348" coordsize="43,43">
              <v:shape style="position:absolute;left:9382;top:3348;width:43;height:43" coordorigin="9382,3348" coordsize="43,43" path="m9382,3369l9425,3369e" filled="f" stroked="t" strokeweight="2.260pt" strokecolor="#FF00FF">
                <v:path arrowok="t"/>
              </v:shape>
            </v:group>
            <v:group style="position:absolute;left:9382;top:3348;width:43;height:43" coordorigin="9382,3348" coordsize="43,43">
              <v:shape style="position:absolute;left:9382;top:3348;width:43;height:43" coordorigin="9382,3348" coordsize="43,43" path="m9377,3369l9430,3369e" filled="f" stroked="t" strokeweight="2.764252pt" strokecolor="#FF00FF">
                <v:path arrowok="t"/>
              </v:shape>
              <v:shape style="position:absolute;left:9610;top:3295;width:192;height:418" type="#_x0000_t75">
                <v:imagedata r:id="rId288" o:title=""/>
              </v:shape>
              <v:shape style="position:absolute;left:9818;top:3295;width:134;height:418" type="#_x0000_t75">
                <v:imagedata r:id="rId289" o:title=""/>
              </v:shape>
            </v:group>
            <v:group style="position:absolute;left:9293;top:3612;width:238;height:2" coordorigin="9293,3612" coordsize="238,2">
              <v:shape style="position:absolute;left:9293;top:3612;width:238;height:2" coordorigin="9293,3612" coordsize="238,0" path="m9293,3612l9530,3612e" filled="f" stroked="t" strokeweight=".504252pt" strokecolor="#007F00">
                <v:path arrowok="t"/>
              </v:shape>
            </v:group>
            <v:group style="position:absolute;left:9382;top:3585;width:53;height:53" coordorigin="9382,3585" coordsize="53,53">
              <v:shape style="position:absolute;left:9382;top:3585;width:53;height:53" coordorigin="9382,3585" coordsize="53,53" path="m9408,3585l9382,3638,9434,3638,9408,3585xe" filled="t" fillcolor="#007F00" stroked="f">
                <v:path arrowok="t"/>
                <v:fill/>
              </v:shape>
            </v:group>
            <v:group style="position:absolute;left:9382;top:3585;width:53;height:53" coordorigin="9382,3585" coordsize="53,53">
              <v:shape style="position:absolute;left:9382;top:3585;width:53;height:53" coordorigin="9382,3585" coordsize="53,53" path="m9408,3585l9434,3638,9382,3638,9408,3585xe" filled="f" stroked="t" strokeweight=".504252pt" strokecolor="#007F00">
                <v:path arrowok="t"/>
              </v:shape>
              <v:shape style="position:absolute;left:9614;top:3530;width:338;height:420" type="#_x0000_t75">
                <v:imagedata r:id="rId290" o:title=""/>
              </v:shape>
            </v:group>
            <v:group style="position:absolute;left:9293;top:3847;width:238;height:2" coordorigin="9293,3847" coordsize="238,2">
              <v:shape style="position:absolute;left:9293;top:3847;width:238;height:2" coordorigin="9293,3847" coordsize="238,0" path="m9293,3847l9530,3847e" filled="f" stroked="t" strokeweight=".504252pt" strokecolor="#FF0000">
                <v:path arrowok="t"/>
              </v:shape>
            </v:group>
            <v:group style="position:absolute;left:9382;top:3820;width:26;height:26" coordorigin="9382,3820" coordsize="26,26">
              <v:shape style="position:absolute;left:9382;top:3820;width:26;height:26" coordorigin="9382,3820" coordsize="26,26" path="m9408,3847l9382,3820e" filled="f" stroked="t" strokeweight=".504252pt" strokecolor="#FF0000">
                <v:path arrowok="t"/>
              </v:shape>
            </v:group>
            <v:group style="position:absolute;left:9408;top:3847;width:26;height:26" coordorigin="9408,3847" coordsize="26,26">
              <v:shape style="position:absolute;left:9408;top:3847;width:26;height:26" coordorigin="9408,3847" coordsize="26,26" path="m9408,3847l9434,3873e" filled="f" stroked="t" strokeweight=".504252pt" strokecolor="#FF0000">
                <v:path arrowok="t"/>
              </v:shape>
            </v:group>
            <v:group style="position:absolute;left:9382;top:3847;width:26;height:26" coordorigin="9382,3847" coordsize="26,26">
              <v:shape style="position:absolute;left:9382;top:3847;width:26;height:26" coordorigin="9382,3847" coordsize="26,26" path="m9408,3847l9382,3873e" filled="f" stroked="t" strokeweight=".504252pt" strokecolor="#FF0000">
                <v:path arrowok="t"/>
              </v:shape>
              <v:shape style="position:absolute;left:9610;top:3770;width:211;height:410" type="#_x0000_t75">
                <v:imagedata r:id="rId291" o:title=""/>
              </v:shape>
              <v:shape style="position:absolute;left:9818;top:3768;width:134;height:418" type="#_x0000_t75">
                <v:imagedata r:id="rId292" o:title=""/>
              </v:shape>
            </v:group>
            <v:group style="position:absolute;left:9408;top:3820;width:26;height:26" coordorigin="9408,3820" coordsize="26,26">
              <v:shape style="position:absolute;left:9408;top:3820;width:26;height:26" coordorigin="9408,3820" coordsize="26,26" path="m9408,3847l9434,3820e" filled="f" stroked="t" strokeweight=".504252pt" strokecolor="#FF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64.440002pt;margin-top:27.581732pt;width:211.8pt;height:219.72pt;mso-position-horizontal-relative:page;mso-position-vertical-relative:paragraph;z-index:-9111" coordorigin="1289,552" coordsize="4236,4394">
            <v:group style="position:absolute;left:4879;top:3662;width:602;height:2" coordorigin="4879,3662" coordsize="602,2">
              <v:shape style="position:absolute;left:4879;top:3662;width:602;height:2" coordorigin="4879,3662" coordsize="602,0" path="m4879,3662l5482,3662e" filled="f" stroked="t" strokeweight="0pt" strokecolor="#000000">
                <v:path arrowok="t"/>
              </v:shape>
            </v:group>
            <v:group style="position:absolute;left:1488;top:3662;width:2664;height:2" coordorigin="1488,3662" coordsize="2664,2">
              <v:shape style="position:absolute;left:1488;top:3662;width:2664;height:2" coordorigin="1488,3662" coordsize="2664,0" path="m1488,3662l4152,3662e" filled="f" stroked="t" strokeweight="0pt" strokecolor="#000000">
                <v:path arrowok="t"/>
              </v:shape>
            </v:group>
            <v:group style="position:absolute;left:1488;top:3273;width:2664;height:2" coordorigin="1488,3273" coordsize="2664,2">
              <v:shape style="position:absolute;left:1488;top:3273;width:2664;height:2" coordorigin="1488,3273" coordsize="2664,0" path="m1488,3273l4152,3273e" filled="f" stroked="t" strokeweight="0pt" strokecolor="#000000">
                <v:path arrowok="t"/>
              </v:shape>
            </v:group>
            <v:group style="position:absolute;left:1488;top:2894;width:3994;height:2" coordorigin="1488,2894" coordsize="3994,2">
              <v:shape style="position:absolute;left:1488;top:2894;width:3994;height:2" coordorigin="1488,2894" coordsize="3994,0" path="m1488,2894l5482,2894e" filled="f" stroked="t" strokeweight="0pt" strokecolor="#000000">
                <v:path arrowok="t"/>
              </v:shape>
            </v:group>
            <v:group style="position:absolute;left:1488;top:2505;width:3994;height:2" coordorigin="1488,2505" coordsize="3994,2">
              <v:shape style="position:absolute;left:1488;top:2505;width:3994;height:2" coordorigin="1488,2505" coordsize="3994,0" path="m1488,2505l5482,2505e" filled="f" stroked="t" strokeweight="0pt" strokecolor="#000000">
                <v:path arrowok="t"/>
              </v:shape>
            </v:group>
            <v:group style="position:absolute;left:1488;top:2126;width:3994;height:2" coordorigin="1488,2126" coordsize="3994,2">
              <v:shape style="position:absolute;left:1488;top:2126;width:3994;height:2" coordorigin="1488,2126" coordsize="3994,0" path="m1488,2126l5482,2126e" filled="f" stroked="t" strokeweight="0pt" strokecolor="#000000">
                <v:path arrowok="t"/>
              </v:shape>
            </v:group>
            <v:group style="position:absolute;left:1488;top:1737;width:3994;height:2" coordorigin="1488,1737" coordsize="3994,2">
              <v:shape style="position:absolute;left:1488;top:1737;width:3994;height:2" coordorigin="1488,1737" coordsize="3994,0" path="m1488,1737l5482,1737e" filled="f" stroked="t" strokeweight="0pt" strokecolor="#000000">
                <v:path arrowok="t"/>
              </v:shape>
            </v:group>
            <v:group style="position:absolute;left:1488;top:1358;width:3994;height:2" coordorigin="1488,1358" coordsize="3994,2">
              <v:shape style="position:absolute;left:1488;top:1358;width:3994;height:2" coordorigin="1488,1358" coordsize="3994,0" path="m1488,1358l5482,1358e" filled="f" stroked="t" strokeweight="0pt" strokecolor="#000000">
                <v:path arrowok="t"/>
              </v:shape>
            </v:group>
            <v:group style="position:absolute;left:1488;top:972;width:3994;height:2" coordorigin="1488,972" coordsize="3994,2">
              <v:shape style="position:absolute;left:1488;top:972;width:3994;height:2" coordorigin="1488,972" coordsize="3994,0" path="m1488,972l5482,972e" filled="f" stroked="t" strokeweight="0pt" strokecolor="#000000">
                <v:path arrowok="t"/>
              </v:shape>
            </v:group>
            <v:group style="position:absolute;left:1488;top:590;width:3994;height:2" coordorigin="1488,590" coordsize="3994,2">
              <v:shape style="position:absolute;left:1488;top:590;width:3994;height:2" coordorigin="1488,590" coordsize="3994,0" path="m1488,590l5482,590e" filled="f" stroked="t" strokeweight="0pt" strokecolor="#000000">
                <v:path arrowok="t"/>
              </v:shape>
            </v:group>
            <v:group style="position:absolute;left:2040;top:590;width:2;height:3509" coordorigin="2040,590" coordsize="2,3509">
              <v:shape style="position:absolute;left:2040;top:590;width:2;height:3509" coordorigin="2040,590" coordsize="0,3509" path="m2040,590l2040,4099e" filled="f" stroked="t" strokeweight="0pt" strokecolor="#000000">
                <v:path arrowok="t"/>
              </v:shape>
            </v:group>
            <v:group style="position:absolute;left:2527;top:590;width:2;height:3509" coordorigin="2527,590" coordsize="2,3509">
              <v:shape style="position:absolute;left:2527;top:590;width:2;height:3509" coordorigin="2527,590" coordsize="0,3509" path="m2527,590l2527,4099e" filled="f" stroked="t" strokeweight="0pt" strokecolor="#000000">
                <v:path arrowok="t"/>
              </v:shape>
            </v:group>
            <v:group style="position:absolute;left:3024;top:590;width:2;height:3509" coordorigin="3024,590" coordsize="2,3509">
              <v:shape style="position:absolute;left:3024;top:590;width:2;height:3509" coordorigin="3024,590" coordsize="0,3509" path="m3024,590l3024,4099e" filled="f" stroked="t" strokeweight="0pt" strokecolor="#000000">
                <v:path arrowok="t"/>
              </v:shape>
            </v:group>
            <v:group style="position:absolute;left:3511;top:590;width:2;height:3509" coordorigin="3511,590" coordsize="2,3509">
              <v:shape style="position:absolute;left:3511;top:590;width:2;height:3509" coordorigin="3511,590" coordsize="0,3509" path="m3511,590l3511,4099e" filled="f" stroked="t" strokeweight="0pt" strokecolor="#000000">
                <v:path arrowok="t"/>
              </v:shape>
            </v:group>
            <v:group style="position:absolute;left:4010;top:590;width:2;height:3509" coordorigin="4010,590" coordsize="2,3509">
              <v:shape style="position:absolute;left:4010;top:590;width:2;height:3509" coordorigin="4010,590" coordsize="0,3509" path="m4010,590l4010,4099e" filled="f" stroked="t" strokeweight="0pt" strokecolor="#000000">
                <v:path arrowok="t"/>
              </v:shape>
            </v:group>
            <v:group style="position:absolute;left:4498;top:590;width:2;height:2405" coordorigin="4498,590" coordsize="2,2405">
              <v:shape style="position:absolute;left:4498;top:590;width:2;height:2405" coordorigin="4498,590" coordsize="0,2405" path="m4498,590l4498,2995e" filled="f" stroked="t" strokeweight="0pt" strokecolor="#000000">
                <v:path arrowok="t"/>
              </v:shape>
            </v:group>
            <v:group style="position:absolute;left:4498;top:3957;width:2;height:142" coordorigin="4498,3957" coordsize="2,142">
              <v:shape style="position:absolute;left:4498;top:3957;width:2;height:142" coordorigin="4498,3957" coordsize="0,142" path="m4498,3957l4498,4099e" filled="f" stroked="t" strokeweight="0pt" strokecolor="#000000">
                <v:path arrowok="t"/>
              </v:shape>
            </v:group>
            <v:group style="position:absolute;left:4879;top:3273;width:602;height:2" coordorigin="4879,3273" coordsize="602,2">
              <v:shape style="position:absolute;left:4879;top:3273;width:602;height:2" coordorigin="4879,3273" coordsize="602,0" path="m4879,3273l5482,3273e" filled="f" stroked="t" strokeweight="0pt" strokecolor="#000000">
                <v:path arrowok="t"/>
              </v:shape>
            </v:group>
            <v:group style="position:absolute;left:4994;top:590;width:2;height:3509" coordorigin="4994,590" coordsize="2,3509">
              <v:shape style="position:absolute;left:4994;top:590;width:2;height:3509" coordorigin="4994,590" coordsize="0,3509" path="m4994,590l4994,4099e" filled="f" stroked="t" strokeweight="0pt" strokecolor="#000000">
                <v:path arrowok="t"/>
              </v:shape>
            </v:group>
            <v:group style="position:absolute;left:5482;top:590;width:2;height:3509" coordorigin="5482,590" coordsize="2,3509">
              <v:shape style="position:absolute;left:5482;top:590;width:2;height:3509" coordorigin="5482,590" coordsize="0,3509" path="m5482,590l5482,4099e" filled="f" stroked="t" strokeweight="0pt" strokecolor="#000000">
                <v:path arrowok="t"/>
              </v:shape>
            </v:group>
            <v:group style="position:absolute;left:1541;top:590;width:3941;height:3451" coordorigin="1541,590" coordsize="3941,3451">
              <v:shape style="position:absolute;left:1541;top:590;width:3941;height:3451" coordorigin="1541,590" coordsize="3941,3451" path="m1541,4041l5482,4041,5482,590,1541,590,1541,4041xe" filled="f" stroked="t" strokeweight=".5079pt" strokecolor="#7F7F7F">
                <v:path arrowok="t"/>
              </v:shape>
            </v:group>
            <v:group style="position:absolute;left:1541;top:590;width:2;height:3509" coordorigin="1541,590" coordsize="2,3509">
              <v:shape style="position:absolute;left:1541;top:590;width:2;height:3509" coordorigin="1541,590" coordsize="0,3509" path="m1541,590l1541,4099e" filled="f" stroked="t" strokeweight="0pt" strokecolor="#000000">
                <v:path arrowok="t"/>
              </v:shape>
            </v:group>
            <v:group style="position:absolute;left:1488;top:4041;width:3994;height:2" coordorigin="1488,4041" coordsize="3994,2">
              <v:shape style="position:absolute;left:1488;top:4041;width:3994;height:2" coordorigin="1488,4041" coordsize="3994,0" path="m1488,4041l5482,4041e" filled="f" stroked="t" strokeweight="0pt" strokecolor="#000000">
                <v:path arrowok="t"/>
              </v:shape>
              <v:shape style="position:absolute;left:1368;top:794;width:3770;height:3504" type="#_x0000_t75">
                <v:imagedata r:id="rId293" o:title=""/>
              </v:shape>
              <v:shape style="position:absolute;left:1296;top:3624;width:134;height:295" type="#_x0000_t75">
                <v:imagedata r:id="rId294" o:title=""/>
              </v:shape>
              <v:shape style="position:absolute;left:1291;top:3235;width:154;height:295" type="#_x0000_t75">
                <v:imagedata r:id="rId295" o:title=""/>
              </v:shape>
              <v:shape style="position:absolute;left:1291;top:2856;width:154;height:295" type="#_x0000_t75">
                <v:imagedata r:id="rId296" o:title=""/>
              </v:shape>
              <v:shape style="position:absolute;left:1289;top:2467;width:154;height:295" type="#_x0000_t75">
                <v:imagedata r:id="rId297" o:title=""/>
              </v:shape>
              <v:shape style="position:absolute;left:1291;top:2088;width:154;height:295" type="#_x0000_t75">
                <v:imagedata r:id="rId298" o:title=""/>
              </v:shape>
              <v:shape style="position:absolute;left:1291;top:1699;width:154;height:295" type="#_x0000_t75">
                <v:imagedata r:id="rId299" o:title=""/>
              </v:shape>
              <v:shape style="position:absolute;left:1291;top:1320;width:154;height:295" type="#_x0000_t75">
                <v:imagedata r:id="rId300" o:title=""/>
              </v:shape>
              <v:shape style="position:absolute;left:1291;top:931;width:154;height:295" type="#_x0000_t75">
                <v:imagedata r:id="rId301" o:title=""/>
              </v:shape>
              <v:shape style="position:absolute;left:1291;top:552;width:154;height:295" type="#_x0000_t75">
                <v:imagedata r:id="rId302" o:title=""/>
              </v:shape>
              <v:shape style="position:absolute;left:1507;top:4156;width:77;height:295" type="#_x0000_t75">
                <v:imagedata r:id="rId303" o:title=""/>
              </v:shape>
              <v:shape style="position:absolute;left:2009;top:4156;width:58;height:288" type="#_x0000_t75">
                <v:imagedata r:id="rId304" o:title=""/>
              </v:shape>
              <v:shape style="position:absolute;left:2491;top:4156;width:77;height:288" type="#_x0000_t75">
                <v:imagedata r:id="rId305" o:title=""/>
              </v:shape>
              <v:shape style="position:absolute;left:2988;top:4156;width:77;height:295" type="#_x0000_t75">
                <v:imagedata r:id="rId306" o:title=""/>
              </v:shape>
              <v:shape style="position:absolute;left:3475;top:4159;width:77;height:281" type="#_x0000_t75">
                <v:imagedata r:id="rId307" o:title=""/>
              </v:shape>
              <v:shape style="position:absolute;left:3974;top:4159;width:77;height:288" type="#_x0000_t75">
                <v:imagedata r:id="rId308" o:title=""/>
              </v:shape>
              <v:shape style="position:absolute;left:4462;top:4156;width:77;height:295" type="#_x0000_t75">
                <v:imagedata r:id="rId309" o:title=""/>
              </v:shape>
              <v:shape style="position:absolute;left:4958;top:4159;width:77;height:281" type="#_x0000_t75">
                <v:imagedata r:id="rId310" o:title=""/>
              </v:shape>
              <v:shape style="position:absolute;left:5448;top:4156;width:77;height:295" type="#_x0000_t75">
                <v:imagedata r:id="rId311" o:title=""/>
              </v:shape>
              <v:shape style="position:absolute;left:3055;top:4442;width:422;height:403" type="#_x0000_t75">
                <v:imagedata r:id="rId312" o:title=""/>
              </v:shape>
              <v:shape style="position:absolute;left:3538;top:4442;width:624;height:504" type="#_x0000_t75">
                <v:imagedata r:id="rId313" o:title=""/>
              </v:shape>
            </v:group>
            <v:group style="position:absolute;left:4152;top:2995;width:727;height:962" coordorigin="4152,2995" coordsize="727,962">
              <v:shape style="position:absolute;left:4152;top:2995;width:727;height:962" coordorigin="4152,2995" coordsize="727,962" path="m4152,3957l4879,3957,4879,2995,4152,2995,4152,3957xe" filled="t" fillcolor="#FFFFFF" stroked="f">
                <v:path arrowok="t"/>
                <v:fill/>
              </v:shape>
            </v:group>
            <v:group style="position:absolute;left:4152;top:2995;width:727;height:962" coordorigin="4152,2995" coordsize="727,962">
              <v:shape style="position:absolute;left:4152;top:2995;width:727;height:962" coordorigin="4152,2995" coordsize="727,962" path="m4152,3957l4879,3957,4879,2995,4152,2995,4152,3957xe" filled="f" stroked="t" strokeweight="0pt" strokecolor="#000000">
                <v:path arrowok="t"/>
              </v:shape>
            </v:group>
            <v:group style="position:absolute;left:4205;top:3134;width:240;height:2" coordorigin="4205,3134" coordsize="240,2">
              <v:shape style="position:absolute;left:4205;top:3134;width:240;height:2" coordorigin="4205,3134" coordsize="240,0" path="m4205,3134l4445,3134e" filled="f" stroked="t" strokeweight=".5079pt" strokecolor="#00007F">
                <v:path arrowok="t"/>
              </v:shape>
            </v:group>
            <v:group style="position:absolute;left:4294;top:3105;width:53;height:55" coordorigin="4294,3105" coordsize="53,55">
              <v:shape style="position:absolute;left:4294;top:3105;width:53;height:55" coordorigin="4294,3105" coordsize="53,55" path="m4320,3105l4294,3134,4320,3160,4346,3134,4320,3105xe" filled="t" fillcolor="#00007F" stroked="f">
                <v:path arrowok="t"/>
                <v:fill/>
              </v:shape>
            </v:group>
            <v:group style="position:absolute;left:4294;top:3105;width:53;height:55" coordorigin="4294,3105" coordsize="53,55">
              <v:shape style="position:absolute;left:4294;top:3105;width:53;height:55" coordorigin="4294,3105" coordsize="53,55" path="m4320,3105l4346,3134,4320,3160,4294,3134,4320,3105xe" filled="f" stroked="t" strokeweight=".5079pt" strokecolor="#00007F">
                <v:path arrowok="t"/>
              </v:shape>
              <v:shape style="position:absolute;left:4522;top:3062;width:192;height:403" type="#_x0000_t75">
                <v:imagedata r:id="rId314" o:title=""/>
              </v:shape>
              <v:shape style="position:absolute;left:4723;top:3062;width:134;height:396" type="#_x0000_t75">
                <v:imagedata r:id="rId315" o:title=""/>
              </v:shape>
            </v:group>
            <v:group style="position:absolute;left:4205;top:3374;width:240;height:2" coordorigin="4205,3374" coordsize="240,2">
              <v:shape style="position:absolute;left:4205;top:3374;width:240;height:2" coordorigin="4205,3374" coordsize="240,0" path="m4205,3374l4445,3374e" filled="f" stroked="t" strokeweight=".5079pt" strokecolor="#FF00FF">
                <v:path arrowok="t"/>
              </v:shape>
            </v:group>
            <v:group style="position:absolute;left:4294;top:3345;width:46;height:48" coordorigin="4294,3345" coordsize="46,48">
              <v:shape style="position:absolute;left:4294;top:3345;width:46;height:48" coordorigin="4294,3345" coordsize="46,48" path="m4294,3369l4339,3369e" filled="f" stroked="t" strokeweight="2.5pt" strokecolor="#FF00FF">
                <v:path arrowok="t"/>
              </v:shape>
            </v:group>
            <v:group style="position:absolute;left:4294;top:3345;width:46;height:48" coordorigin="4294,3345" coordsize="46,48">
              <v:shape style="position:absolute;left:4294;top:3345;width:46;height:48" coordorigin="4294,3345" coordsize="46,48" path="m4289,3369l4344,3369e" filled="f" stroked="t" strokeweight="3.00790pt" strokecolor="#FF00FF">
                <v:path arrowok="t"/>
              </v:shape>
              <v:shape style="position:absolute;left:4522;top:3304;width:173;height:396" type="#_x0000_t75">
                <v:imagedata r:id="rId316" o:title=""/>
              </v:shape>
              <v:shape style="position:absolute;left:4723;top:3304;width:134;height:396" type="#_x0000_t75">
                <v:imagedata r:id="rId317" o:title=""/>
              </v:shape>
            </v:group>
            <v:group style="position:absolute;left:4205;top:3614;width:240;height:2" coordorigin="4205,3614" coordsize="240,2">
              <v:shape style="position:absolute;left:4205;top:3614;width:240;height:2" coordorigin="4205,3614" coordsize="240,0" path="m4205,3614l4445,3614e" filled="f" stroked="t" strokeweight=".5079pt" strokecolor="#007F00">
                <v:path arrowok="t"/>
              </v:shape>
            </v:group>
            <v:group style="position:absolute;left:4294;top:3588;width:53;height:55" coordorigin="4294,3588" coordsize="53,55">
              <v:shape style="position:absolute;left:4294;top:3588;width:53;height:55" coordorigin="4294,3588" coordsize="53,55" path="m4320,3588l4294,3643,4346,3643,4320,3588xe" filled="t" fillcolor="#007F00" stroked="f">
                <v:path arrowok="t"/>
                <v:fill/>
              </v:shape>
            </v:group>
            <v:group style="position:absolute;left:4294;top:3588;width:53;height:55" coordorigin="4294,3588" coordsize="53,55">
              <v:shape style="position:absolute;left:4294;top:3588;width:53;height:55" coordorigin="4294,3588" coordsize="53,55" path="m4320,3588l4346,3643,4294,3643,4320,3588xe" filled="f" stroked="t" strokeweight=".5079pt" strokecolor="#007F00">
                <v:path arrowok="t"/>
              </v:shape>
              <v:shape style="position:absolute;left:4526;top:3544;width:331;height:398" type="#_x0000_t75">
                <v:imagedata r:id="rId318" o:title=""/>
              </v:shape>
            </v:group>
            <v:group style="position:absolute;left:4205;top:3856;width:240;height:2" coordorigin="4205,3856" coordsize="240,2">
              <v:shape style="position:absolute;left:4205;top:3856;width:240;height:2" coordorigin="4205,3856" coordsize="240,0" path="m4205,3856l4445,3856e" filled="f" stroked="t" strokeweight=".5079pt" strokecolor="#FF0000">
                <v:path arrowok="t"/>
              </v:shape>
            </v:group>
            <v:group style="position:absolute;left:4294;top:3828;width:26;height:29" coordorigin="4294,3828" coordsize="26,29">
              <v:shape style="position:absolute;left:4294;top:3828;width:26;height:29" coordorigin="4294,3828" coordsize="26,29" path="m4320,3856l4294,3828e" filled="f" stroked="t" strokeweight=".5079pt" strokecolor="#FF0000">
                <v:path arrowok="t"/>
              </v:shape>
            </v:group>
            <v:group style="position:absolute;left:4320;top:3856;width:26;height:26" coordorigin="4320,3856" coordsize="26,26">
              <v:shape style="position:absolute;left:4320;top:3856;width:26;height:26" coordorigin="4320,3856" coordsize="26,26" path="m4320,3856l4346,3883e" filled="f" stroked="t" strokeweight=".5079pt" strokecolor="#FF0000">
                <v:path arrowok="t"/>
              </v:shape>
            </v:group>
            <v:group style="position:absolute;left:4294;top:3856;width:26;height:26" coordorigin="4294,3856" coordsize="26,26">
              <v:shape style="position:absolute;left:4294;top:3856;width:26;height:26" coordorigin="4294,3856" coordsize="26,26" path="m4320,3856l4294,3883e" filled="f" stroked="t" strokeweight=".5079pt" strokecolor="#FF0000">
                <v:path arrowok="t"/>
              </v:shape>
              <v:shape style="position:absolute;left:4522;top:3787;width:211;height:389" type="#_x0000_t75">
                <v:imagedata r:id="rId319" o:title=""/>
              </v:shape>
              <v:shape style="position:absolute;left:4723;top:3784;width:134;height:396" type="#_x0000_t75">
                <v:imagedata r:id="rId320" o:title=""/>
              </v:shape>
            </v:group>
            <v:group style="position:absolute;left:4320;top:3828;width:26;height:29" coordorigin="4320,3828" coordsize="26,29">
              <v:shape style="position:absolute;left:4320;top:3828;width:26;height:29" coordorigin="4320,3828" coordsize="26,29" path="m4320,3856l4346,3828e" filled="f" stroked="t" strokeweight=".5079pt" strokecolor="#FF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8.959999pt;margin-top:101.981735pt;width:7.68pt;height:38.28pt;mso-position-horizontal-relative:page;mso-position-vertical-relative:paragraph;z-index:-9110" coordorigin="979,2040" coordsize="154,766">
            <v:shape style="position:absolute;left:979;top:2388;width:154;height:418" type="#_x0000_t75">
              <v:imagedata r:id="rId321" o:title=""/>
            </v:shape>
            <v:shape style="position:absolute;left:979;top:2040;width:146;height:739" type="#_x0000_t75">
              <v:imagedata r:id="rId322" o:title=""/>
            </v:shape>
            <w10:wrap type="none"/>
          </v:group>
        </w:pict>
      </w:r>
      <w:r>
        <w:rPr/>
        <w:pict>
          <v:shape style="position:absolute;margin-left:303.940857pt;margin-top:100.474663pt;width:11.599996pt;height:28.667178pt;mso-position-horizontal-relative:page;mso-position-vertical-relative:paragraph;z-index:-9109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16" w:lineRule="exact"/>
                    <w:ind w:left="20" w:right="-49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>
                    <w:rPr>
                      <w:rFonts w:ascii="Arial" w:hAnsi="Arial" w:cs="Arial" w:eastAsia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%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4"/>
                      <w:w w:val="100"/>
                      <w:sz w:val="19"/>
                      <w:szCs w:val="19"/>
                    </w:rPr>
                    <w:t> 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-1"/>
                      <w:w w:val="101"/>
                      <w:sz w:val="19"/>
                      <w:szCs w:val="19"/>
                    </w:rPr>
                    <w:t>E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-2"/>
                      <w:w w:val="101"/>
                      <w:sz w:val="19"/>
                      <w:szCs w:val="19"/>
                    </w:rPr>
                    <w:t>f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1"/>
                      <w:w w:val="101"/>
                      <w:sz w:val="19"/>
                      <w:szCs w:val="19"/>
                    </w:rPr>
                    <w:t>f</w:t>
                  </w:r>
                  <w:r>
                    <w:rPr>
                      <w:rFonts w:ascii="Arial" w:hAnsi="Arial" w:cs="Arial" w:eastAsia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.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19"/>
                      <w:szCs w:val="19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5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.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0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DC-DC</w:t>
      </w:r>
      <w:r>
        <w:rPr>
          <w:rFonts w:ascii="Arial" w:hAnsi="Arial" w:cs="Arial" w:eastAsia="Arial"/>
          <w:b/>
          <w:bCs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Effi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3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b/>
          <w:bCs/>
          <w:spacing w:val="-1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6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.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0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-E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b/>
          <w:bCs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Effi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3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b/>
          <w:bCs/>
          <w:spacing w:val="-12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18"/>
          <w:szCs w:val="18"/>
        </w:rPr>
        <w:sectPr>
          <w:pgSz w:w="12240" w:h="15840"/>
          <w:pgMar w:header="216" w:footer="993" w:top="1800" w:bottom="1180" w:left="700" w:right="900"/>
        </w:sectPr>
      </w:pPr>
    </w:p>
    <w:p>
      <w:pPr>
        <w:spacing w:before="9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40" w:lineRule="auto"/>
        <w:ind w:left="207" w:right="-67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7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.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0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337.200012pt;margin-top:26.321629pt;width:210.36pt;height:196.56pt;mso-position-horizontal-relative:page;mso-position-vertical-relative:paragraph;z-index:-9106" coordorigin="6744,526" coordsize="4207,3931">
            <v:group style="position:absolute;left:10025;top:3709;width:886;height:2" coordorigin="10025,3709" coordsize="886,2">
              <v:shape style="position:absolute;left:10025;top:3709;width:886;height:2" coordorigin="10025,3709" coordsize="886,0" path="m10025,3709l10910,3709e" filled="f" stroked="t" strokeweight="0pt" strokecolor="#000000">
                <v:path arrowok="t"/>
              </v:shape>
            </v:group>
            <v:group style="position:absolute;left:7027;top:3709;width:2261;height:2" coordorigin="7027,3709" coordsize="2261,2">
              <v:shape style="position:absolute;left:7027;top:3709;width:2261;height:2" coordorigin="7027,3709" coordsize="2261,0" path="m7027,3709l9288,3709e" filled="f" stroked="t" strokeweight="0pt" strokecolor="#000000">
                <v:path arrowok="t"/>
              </v:shape>
            </v:group>
            <v:group style="position:absolute;left:7027;top:3358;width:2261;height:2" coordorigin="7027,3358" coordsize="2261,2">
              <v:shape style="position:absolute;left:7027;top:3358;width:2261;height:2" coordorigin="7027,3358" coordsize="2261,0" path="m7027,3358l9288,3358e" filled="f" stroked="t" strokeweight="0pt" strokecolor="#000000">
                <v:path arrowok="t"/>
              </v:shape>
            </v:group>
            <v:group style="position:absolute;left:7027;top:3015;width:3883;height:2" coordorigin="7027,3015" coordsize="3883,2">
              <v:shape style="position:absolute;left:7027;top:3015;width:3883;height:2" coordorigin="7027,3015" coordsize="3883,0" path="m7027,3015l10910,3015e" filled="f" stroked="t" strokeweight="0pt" strokecolor="#000000">
                <v:path arrowok="t"/>
              </v:shape>
            </v:group>
            <v:group style="position:absolute;left:7027;top:2665;width:3883;height:2" coordorigin="7027,2665" coordsize="3883,2">
              <v:shape style="position:absolute;left:7027;top:2665;width:3883;height:2" coordorigin="7027,2665" coordsize="3883,0" path="m7027,2665l10910,2665e" filled="f" stroked="t" strokeweight="0pt" strokecolor="#000000">
                <v:path arrowok="t"/>
              </v:shape>
            </v:group>
            <v:group style="position:absolute;left:7027;top:2314;width:3883;height:2" coordorigin="7027,2314" coordsize="3883,2">
              <v:shape style="position:absolute;left:7027;top:2314;width:3883;height:2" coordorigin="7027,2314" coordsize="3883,0" path="m7027,2314l10910,2314e" filled="f" stroked="t" strokeweight="0pt" strokecolor="#000000">
                <v:path arrowok="t"/>
              </v:shape>
            </v:group>
            <v:group style="position:absolute;left:7027;top:1964;width:3883;height:2" coordorigin="7027,1964" coordsize="3883,2">
              <v:shape style="position:absolute;left:7027;top:1964;width:3883;height:2" coordorigin="7027,1964" coordsize="3883,0" path="m7027,1964l10910,1964e" filled="f" stroked="t" strokeweight="0pt" strokecolor="#000000">
                <v:path arrowok="t"/>
              </v:shape>
            </v:group>
            <v:group style="position:absolute;left:7027;top:1614;width:3883;height:2" coordorigin="7027,1614" coordsize="3883,2">
              <v:shape style="position:absolute;left:7027;top:1614;width:3883;height:2" coordorigin="7027,1614" coordsize="3883,0" path="m7027,1614l10910,1614e" filled="f" stroked="t" strokeweight="0pt" strokecolor="#000000">
                <v:path arrowok="t"/>
              </v:shape>
            </v:group>
            <v:group style="position:absolute;left:7027;top:1273;width:3883;height:2" coordorigin="7027,1273" coordsize="3883,2">
              <v:shape style="position:absolute;left:7027;top:1273;width:3883;height:2" coordorigin="7027,1273" coordsize="3883,0" path="m7027,1273l10910,1273e" filled="f" stroked="t" strokeweight="0pt" strokecolor="#000000">
                <v:path arrowok="t"/>
              </v:shape>
            </v:group>
            <v:group style="position:absolute;left:7027;top:922;width:3883;height:2" coordorigin="7027,922" coordsize="3883,2">
              <v:shape style="position:absolute;left:7027;top:922;width:3883;height:2" coordorigin="7027,922" coordsize="3883,0" path="m7027,922l10910,922e" filled="f" stroked="t" strokeweight="0pt" strokecolor="#000000">
                <v:path arrowok="t"/>
              </v:shape>
            </v:group>
            <v:group style="position:absolute;left:7027;top:572;width:3883;height:2" coordorigin="7027,572" coordsize="3883,2">
              <v:shape style="position:absolute;left:7027;top:572;width:3883;height:2" coordorigin="7027,572" coordsize="3883,0" path="m7027,572l10910,572e" filled="f" stroked="t" strokeweight="0pt" strokecolor="#000000">
                <v:path arrowok="t"/>
              </v:shape>
            </v:group>
            <v:group style="position:absolute;left:7716;top:572;width:2;height:3540" coordorigin="7716,572" coordsize="2,3540">
              <v:shape style="position:absolute;left:7716;top:572;width:2;height:3540" coordorigin="7716,572" coordsize="0,3540" path="m7716,572l7716,4112e" filled="f" stroked="t" strokeweight="0pt" strokecolor="#000000">
                <v:path arrowok="t"/>
              </v:shape>
            </v:group>
            <v:group style="position:absolute;left:8362;top:572;width:2;height:3540" coordorigin="8362,572" coordsize="2,3540">
              <v:shape style="position:absolute;left:8362;top:572;width:2;height:3540" coordorigin="8362,572" coordsize="0,3540" path="m8362,572l8362,4112e" filled="f" stroked="t" strokeweight="0pt" strokecolor="#000000">
                <v:path arrowok="t"/>
              </v:shape>
            </v:group>
            <v:group style="position:absolute;left:8998;top:572;width:2;height:3540" coordorigin="8998,572" coordsize="2,3540">
              <v:shape style="position:absolute;left:8998;top:572;width:2;height:3540" coordorigin="8998,572" coordsize="0,3540" path="m8998,572l8998,4112e" filled="f" stroked="t" strokeweight="0pt" strokecolor="#000000">
                <v:path arrowok="t"/>
              </v:shape>
            </v:group>
            <v:group style="position:absolute;left:9631;top:572;width:2;height:2474" coordorigin="9631,572" coordsize="2,2474">
              <v:shape style="position:absolute;left:9631;top:572;width:2;height:2474" coordorigin="9631,572" coordsize="0,2474" path="m9631,572l9631,3046e" filled="f" stroked="t" strokeweight="0pt" strokecolor="#000000">
                <v:path arrowok="t"/>
              </v:shape>
            </v:group>
            <v:group style="position:absolute;left:9631;top:4018;width:2;height:94" coordorigin="9631,4018" coordsize="2,94">
              <v:shape style="position:absolute;left:9631;top:4018;width:2;height:94" coordorigin="9631,4018" coordsize="0,94" path="m9631,4018l9631,4112e" filled="f" stroked="t" strokeweight="0pt" strokecolor="#000000">
                <v:path arrowok="t"/>
              </v:shape>
            </v:group>
            <v:group style="position:absolute;left:10025;top:3358;width:886;height:2" coordorigin="10025,3358" coordsize="886,2">
              <v:shape style="position:absolute;left:10025;top:3358;width:886;height:2" coordorigin="10025,3358" coordsize="886,0" path="m10025,3358l10910,3358e" filled="f" stroked="t" strokeweight="0pt" strokecolor="#000000">
                <v:path arrowok="t"/>
              </v:shape>
            </v:group>
            <v:group style="position:absolute;left:10277;top:572;width:2;height:3540" coordorigin="10277,572" coordsize="2,3540">
              <v:shape style="position:absolute;left:10277;top:572;width:2;height:3540" coordorigin="10277,572" coordsize="0,3540" path="m10277,572l10277,4112e" filled="f" stroked="t" strokeweight="0pt" strokecolor="#000000">
                <v:path arrowok="t"/>
              </v:shape>
            </v:group>
            <v:group style="position:absolute;left:10910;top:572;width:2;height:3540" coordorigin="10910,572" coordsize="2,3540">
              <v:shape style="position:absolute;left:10910;top:572;width:2;height:3540" coordorigin="10910,572" coordsize="0,3540" path="m10910,572l10910,4112e" filled="f" stroked="t" strokeweight="0pt" strokecolor="#000000">
                <v:path arrowok="t"/>
              </v:shape>
            </v:group>
            <v:group style="position:absolute;left:7082;top:572;width:3828;height:3487" coordorigin="7082,572" coordsize="3828,3487">
              <v:shape style="position:absolute;left:7082;top:572;width:3828;height:3487" coordorigin="7082,572" coordsize="3828,3487" path="m7082,4059l10910,4059,10910,572,7082,572,7082,4059xe" filled="f" stroked="t" strokeweight=".5022pt" strokecolor="#7F7F7F">
                <v:path arrowok="t"/>
              </v:shape>
            </v:group>
            <v:group style="position:absolute;left:7082;top:572;width:2;height:3540" coordorigin="7082,572" coordsize="2,3540">
              <v:shape style="position:absolute;left:7082;top:572;width:2;height:3540" coordorigin="7082,572" coordsize="0,3540" path="m7082,572l7082,4112e" filled="f" stroked="t" strokeweight="0pt" strokecolor="#000000">
                <v:path arrowok="t"/>
              </v:shape>
            </v:group>
            <v:group style="position:absolute;left:7027;top:4059;width:3883;height:2" coordorigin="7027,4059" coordsize="3883,2">
              <v:shape style="position:absolute;left:7027;top:4059;width:3883;height:2" coordorigin="7027,4059" coordsize="3883,0" path="m7027,4059l10910,4059e" filled="f" stroked="t" strokeweight="0pt" strokecolor="#000000">
                <v:path arrowok="t"/>
              </v:shape>
            </v:group>
            <v:group style="position:absolute;left:7082;top:1011;width:3355;height:3048" coordorigin="7082,1011" coordsize="3355,3048">
              <v:shape style="position:absolute;left:7082;top:1011;width:3355;height:3048" coordorigin="7082,1011" coordsize="3355,3048" path="m7082,4059l7090,3915,7109,3771,7135,3483,7145,3339,7162,3205,7171,3080,7188,2972,7207,2871,7217,2782,7234,2701,7243,2629,7270,2504,7296,2386,7322,2278,7342,2190,7368,2108,7394,2036,7421,1964,7447,1902,7502,1794,7555,1705,7610,1623,7654,1551,7709,1496,7762,1443,7814,1398,7870,1362,7922,1326,8030,1263,8129,1218,8237,1182,8342,1146,8441,1119,8549,1102,8657,1083,8755,1066,8863,1057,8969,1040,9067,1030,9175,1021,9283,1021,9391,1021,9434,1011,9490,1011,9595,1011,10169,1011,10222,1021,10330,1021,10438,1030e" filled="f" stroked="t" strokeweight=".5022pt" strokecolor="#00007F">
                <v:path arrowok="t"/>
              </v:shape>
            </v:group>
            <v:group style="position:absolute;left:7082;top:1004;width:3355;height:3055" coordorigin="7082,1004" coordsize="3355,3055">
              <v:shape style="position:absolute;left:7082;top:1004;width:3355;height:3055" coordorigin="7082,1004" coordsize="3355,3055" path="m7082,4059l7090,3906,7109,3735,7135,3411,7145,3250,7162,3097,7171,2962,7188,2835,7198,2730,7217,2638,7234,2557,7243,2485,7270,2360,7296,2242,7322,2134,7342,2046,7368,1964,7394,1892,7421,1830,7447,1767,7502,1669,7555,1578,7610,1506,7654,1443,7709,1390,7762,1345,7814,1299,7870,1273,7922,1246,8030,1191,8074,1165,8129,1146,8182,1129,8237,1119,8342,1093,8441,1066,8549,1047,8657,1040,8765,1030,8863,1021,8916,1011,8969,1011,9067,1004,9175,1004,9283,1004,9854,1004,9910,1011,10018,1011,10116,1021,10222,1030,10277,1030,10330,1040,10382,1057,10438,1074e" filled="f" stroked="t" strokeweight=".5022pt" strokecolor="#FF00FF">
                <v:path arrowok="t"/>
              </v:shape>
            </v:group>
            <v:group style="position:absolute;left:7082;top:1040;width:3355;height:3019" coordorigin="7082,1040" coordsize="3355,3019">
              <v:shape style="position:absolute;left:7082;top:1040;width:3355;height:3019" coordorigin="7082,1040" coordsize="3355,3019" path="m7082,4059l7109,3817,7135,3565,7145,3447,7162,3330,7171,3222,7188,3123,7207,3034,7217,2953,7234,2881,7243,2809,7270,2694,7296,2576,7322,2468,7342,2377,7368,2298,7394,2216,7421,2144,7447,2082,7502,1964,7555,1866,7610,1784,7654,1705,7709,1640,7762,1587,7814,1532,7870,1489,7922,1453,7968,1417,8021,1381,8129,1326,8237,1282,8342,1237,8441,1201,8549,1174,8657,1146,8765,1129,8863,1110,8916,1102,8969,1093,9067,1083,9175,1074,9283,1066,9391,1057,9490,1047,9595,1047,9650,1040,10330,1040,10438,1040e" filled="f" stroked="t" strokeweight=".5022pt" strokecolor="#007F00">
                <v:path arrowok="t"/>
              </v:shape>
            </v:group>
            <v:group style="position:absolute;left:7082;top:1004;width:3355;height:3055" coordorigin="7082,1004" coordsize="3355,3055">
              <v:shape style="position:absolute;left:7082;top:1004;width:3355;height:3055" coordorigin="7082,1004" coordsize="3355,3055" path="m7082,4059l7090,3906,7109,3752,7135,3447,7145,3294,7162,3150,7171,3015,7188,2900,7207,2799,7217,2701,7234,2622,7243,2550,7270,2422,7296,2307,7322,2199,7342,2108,7368,2026,7394,1954,7421,1885,7447,1830,7502,1722,7555,1633,7610,1561,7654,1496,7709,1434,7762,1390,7814,1345,7870,1309,7922,1282,7975,1246,8030,1218,8129,1174,8182,1155,8237,1146,8290,1129,8342,1110,8388,1102,8441,1093,8549,1074,8657,1057,8765,1047,8863,1030,8916,1021,8969,1021,9067,1011,9175,1011,9283,1011,9336,1004,9854,1004,9910,1011,10018,1011,10116,1011,10222,1021,10330,1030,10438,1040e" filled="f" stroked="t" strokeweight=".5022pt" strokecolor="#FF0000">
                <v:path arrowok="t"/>
              </v:shape>
            </v:group>
            <v:group style="position:absolute;left:7054;top:4030;width:55;height:55" coordorigin="7054,4030" coordsize="55,55">
              <v:shape style="position:absolute;left:7054;top:4030;width:55;height:55" coordorigin="7054,4030" coordsize="55,55" path="m7082,4030l7054,4059,7082,4086,7109,4059,7082,4030xe" filled="t" fillcolor="#00007F" stroked="f">
                <v:path arrowok="t"/>
                <v:fill/>
              </v:shape>
            </v:group>
            <v:group style="position:absolute;left:7054;top:4030;width:55;height:55" coordorigin="7054,4030" coordsize="55,55">
              <v:shape style="position:absolute;left:7054;top:4030;width:55;height:55" coordorigin="7054,4030" coordsize="55,55" path="m7082,4030l7109,4059,7082,4086,7054,4059,7082,4030xe" filled="f" stroked="t" strokeweight=".5022pt" strokecolor="#00007F">
                <v:path arrowok="t"/>
              </v:shape>
            </v:group>
            <v:group style="position:absolute;left:7162;top:2943;width:55;height:55" coordorigin="7162,2943" coordsize="55,55">
              <v:shape style="position:absolute;left:7162;top:2943;width:55;height:55" coordorigin="7162,2943" coordsize="55,55" path="m7188,2943l7162,2972,7188,2998,7217,2972,7188,2943xe" filled="t" fillcolor="#00007F" stroked="f">
                <v:path arrowok="t"/>
                <v:fill/>
              </v:shape>
            </v:group>
            <v:group style="position:absolute;left:7162;top:2943;width:55;height:55" coordorigin="7162,2943" coordsize="55,55">
              <v:shape style="position:absolute;left:7162;top:2943;width:55;height:55" coordorigin="7162,2943" coordsize="55,55" path="m7188,2943l7217,2972,7188,2998,7162,2972,7188,2943xe" filled="f" stroked="t" strokeweight=".5022pt" strokecolor="#00007F">
                <v:path arrowok="t"/>
              </v:shape>
            </v:group>
            <v:group style="position:absolute;left:7270;top:2360;width:53;height:53" coordorigin="7270,2360" coordsize="53,53">
              <v:shape style="position:absolute;left:7270;top:2360;width:53;height:53" coordorigin="7270,2360" coordsize="53,53" path="m7296,2360l7270,2386,7296,2413,7322,2386,7296,2360xe" filled="t" fillcolor="#00007F" stroked="f">
                <v:path arrowok="t"/>
                <v:fill/>
              </v:shape>
            </v:group>
            <v:group style="position:absolute;left:7270;top:2360;width:53;height:53" coordorigin="7270,2360" coordsize="53,53">
              <v:shape style="position:absolute;left:7270;top:2360;width:53;height:53" coordorigin="7270,2360" coordsize="53,53" path="m7296,2360l7322,2386,7296,2413,7270,2386,7296,2360xe" filled="f" stroked="t" strokeweight=".5022pt" strokecolor="#00007F">
                <v:path arrowok="t"/>
              </v:shape>
            </v:group>
            <v:group style="position:absolute;left:7368;top:2010;width:53;height:53" coordorigin="7368,2010" coordsize="53,53">
              <v:shape style="position:absolute;left:7368;top:2010;width:53;height:53" coordorigin="7368,2010" coordsize="53,53" path="m7394,2010l7368,2036,7394,2062,7421,2036,7394,2010xe" filled="t" fillcolor="#00007F" stroked="f">
                <v:path arrowok="t"/>
                <v:fill/>
              </v:shape>
            </v:group>
            <v:group style="position:absolute;left:7368;top:2010;width:53;height:53" coordorigin="7368,2010" coordsize="53,53">
              <v:shape style="position:absolute;left:7368;top:2010;width:53;height:53" coordorigin="7368,2010" coordsize="53,53" path="m7394,2010l7421,2036,7394,2062,7368,2036,7394,2010xe" filled="f" stroked="t" strokeweight=".5022pt" strokecolor="#00007F">
                <v:path arrowok="t"/>
              </v:shape>
              <v:shape style="position:absolute;left:7447;top:946;width:3036;height:879" type="#_x0000_t75">
                <v:imagedata r:id="rId323" o:title=""/>
              </v:shape>
            </v:group>
            <v:group style="position:absolute;left:7054;top:4030;width:46;height:46" coordorigin="7054,4030" coordsize="46,46">
              <v:shape style="position:absolute;left:7054;top:4030;width:46;height:46" coordorigin="7054,4030" coordsize="46,46" path="m7054,4053l7099,4053e" filled="f" stroked="t" strokeweight="2.38pt" strokecolor="#FF00FF">
                <v:path arrowok="t"/>
              </v:shape>
            </v:group>
            <v:group style="position:absolute;left:7054;top:4030;width:46;height:46" coordorigin="7054,4030" coordsize="46,46">
              <v:shape style="position:absolute;left:7054;top:4030;width:46;height:46" coordorigin="7054,4030" coordsize="46,46" path="m7049,4053l7104,4053e" filled="f" stroked="t" strokeweight="2.8822pt" strokecolor="#FF00FF">
                <v:path arrowok="t"/>
              </v:shape>
            </v:group>
            <v:group style="position:absolute;left:7162;top:2809;width:46;height:46" coordorigin="7162,2809" coordsize="46,46">
              <v:shape style="position:absolute;left:7162;top:2809;width:46;height:46" coordorigin="7162,2809" coordsize="46,46" path="m7162,2832l7207,2832e" filled="f" stroked="t" strokeweight="2.38pt" strokecolor="#FF00FF">
                <v:path arrowok="t"/>
              </v:shape>
            </v:group>
            <v:group style="position:absolute;left:7162;top:2809;width:46;height:46" coordorigin="7162,2809" coordsize="46,46">
              <v:shape style="position:absolute;left:7162;top:2809;width:46;height:46" coordorigin="7162,2809" coordsize="46,46" path="m7157,2832l7212,2832e" filled="f" stroked="t" strokeweight="2.8822pt" strokecolor="#FF00FF">
                <v:path arrowok="t"/>
              </v:shape>
            </v:group>
            <v:group style="position:absolute;left:7270;top:2216;width:46;height:46" coordorigin="7270,2216" coordsize="46,46">
              <v:shape style="position:absolute;left:7270;top:2216;width:46;height:46" coordorigin="7270,2216" coordsize="46,46" path="m7270,2239l7315,2239e" filled="f" stroked="t" strokeweight="2.38pt" strokecolor="#FF00FF">
                <v:path arrowok="t"/>
              </v:shape>
            </v:group>
            <v:group style="position:absolute;left:7270;top:2216;width:46;height:46" coordorigin="7270,2216" coordsize="46,46">
              <v:shape style="position:absolute;left:7270;top:2216;width:46;height:46" coordorigin="7270,2216" coordsize="46,46" path="m7265,2239l7320,2239e" filled="f" stroked="t" strokeweight="2.8822pt" strokecolor="#FF00FF">
                <v:path arrowok="t"/>
              </v:shape>
            </v:group>
            <v:group style="position:absolute;left:7368;top:1866;width:46;height:46" coordorigin="7368,1866" coordsize="46,46">
              <v:shape style="position:absolute;left:7368;top:1866;width:46;height:46" coordorigin="7368,1866" coordsize="46,46" path="m7368,1888l7414,1888e" filled="f" stroked="t" strokeweight="2.38pt" strokecolor="#FF00FF">
                <v:path arrowok="t"/>
              </v:shape>
            </v:group>
            <v:group style="position:absolute;left:7368;top:1866;width:46;height:46" coordorigin="7368,1866" coordsize="46,46">
              <v:shape style="position:absolute;left:7368;top:1866;width:46;height:46" coordorigin="7368,1866" coordsize="46,46" path="m7363,1888l7419,1888e" filled="f" stroked="t" strokeweight="2.8822pt" strokecolor="#FF00FF">
                <v:path arrowok="t"/>
              </v:shape>
            </v:group>
            <v:group style="position:absolute;left:7054;top:4030;width:55;height:55" coordorigin="7054,4030" coordsize="55,55">
              <v:shape style="position:absolute;left:7054;top:4030;width:55;height:55" coordorigin="7054,4030" coordsize="55,55" path="m7082,4030l7054,4086,7109,4086,7082,4030xe" filled="t" fillcolor="#007F00" stroked="f">
                <v:path arrowok="t"/>
                <v:fill/>
              </v:shape>
            </v:group>
            <v:group style="position:absolute;left:7054;top:4030;width:55;height:55" coordorigin="7054,4030" coordsize="55,55">
              <v:shape style="position:absolute;left:7054;top:4030;width:55;height:55" coordorigin="7054,4030" coordsize="55,55" path="m7082,4030l7109,4086,7054,4086,7082,4030xe" filled="f" stroked="t" strokeweight=".5022pt" strokecolor="#007F00">
                <v:path arrowok="t"/>
              </v:shape>
            </v:group>
            <v:group style="position:absolute;left:7162;top:3097;width:55;height:53" coordorigin="7162,3097" coordsize="55,53">
              <v:shape style="position:absolute;left:7162;top:3097;width:55;height:53" coordorigin="7162,3097" coordsize="55,53" path="m7188,3097l7162,3150,7217,3150,7188,3097xe" filled="t" fillcolor="#007F00" stroked="f">
                <v:path arrowok="t"/>
                <v:fill/>
              </v:shape>
            </v:group>
            <v:group style="position:absolute;left:7162;top:3097;width:55;height:53" coordorigin="7162,3097" coordsize="55,53">
              <v:shape style="position:absolute;left:7162;top:3097;width:55;height:53" coordorigin="7162,3097" coordsize="55,53" path="m7188,3097l7217,3150,7162,3150,7188,3097xe" filled="f" stroked="t" strokeweight=".5022pt" strokecolor="#007F00">
                <v:path arrowok="t"/>
              </v:shape>
            </v:group>
            <v:group style="position:absolute;left:7270;top:2550;width:53;height:53" coordorigin="7270,2550" coordsize="53,53">
              <v:shape style="position:absolute;left:7270;top:2550;width:53;height:53" coordorigin="7270,2550" coordsize="53,53" path="m7296,2550l7270,2602,7322,2602,7296,2550xe" filled="t" fillcolor="#007F00" stroked="f">
                <v:path arrowok="t"/>
                <v:fill/>
              </v:shape>
            </v:group>
            <v:group style="position:absolute;left:7270;top:2550;width:53;height:53" coordorigin="7270,2550" coordsize="53,53">
              <v:shape style="position:absolute;left:7270;top:2550;width:53;height:53" coordorigin="7270,2550" coordsize="53,53" path="m7296,2550l7322,2602,7270,2602,7296,2550xe" filled="f" stroked="t" strokeweight=".5022pt" strokecolor="#007F00">
                <v:path arrowok="t"/>
              </v:shape>
            </v:group>
            <v:group style="position:absolute;left:7368;top:2190;width:53;height:53" coordorigin="7368,2190" coordsize="53,53">
              <v:shape style="position:absolute;left:7368;top:2190;width:53;height:53" coordorigin="7368,2190" coordsize="53,53" path="m7394,2190l7368,2242,7421,2242,7394,2190xe" filled="t" fillcolor="#007F00" stroked="f">
                <v:path arrowok="t"/>
                <v:fill/>
              </v:shape>
            </v:group>
            <v:group style="position:absolute;left:7368;top:2190;width:53;height:53" coordorigin="7368,2190" coordsize="53,53">
              <v:shape style="position:absolute;left:7368;top:2190;width:53;height:53" coordorigin="7368,2190" coordsize="53,53" path="m7394,2190l7421,2242,7368,2242,7394,2190xe" filled="f" stroked="t" strokeweight=".5022pt" strokecolor="#007F00">
                <v:path arrowok="t"/>
              </v:shape>
            </v:group>
            <v:group style="position:absolute;left:7476;top:1938;width:53;height:53" coordorigin="7476,1938" coordsize="53,53">
              <v:shape style="position:absolute;left:7476;top:1938;width:53;height:53" coordorigin="7476,1938" coordsize="53,53" path="m7502,1938l7476,1990,7529,1990,7502,1938xe" filled="t" fillcolor="#007F00" stroked="f">
                <v:path arrowok="t"/>
                <v:fill/>
              </v:shape>
            </v:group>
            <v:group style="position:absolute;left:7476;top:1938;width:53;height:53" coordorigin="7476,1938" coordsize="53,53">
              <v:shape style="position:absolute;left:7476;top:1938;width:53;height:53" coordorigin="7476,1938" coordsize="53,53" path="m7502,1938l7529,1990,7476,1990,7502,1938xe" filled="f" stroked="t" strokeweight=".5022pt" strokecolor="#007F00">
                <v:path arrowok="t"/>
              </v:shape>
            </v:group>
            <v:group style="position:absolute;left:7054;top:4030;width:29;height:29" coordorigin="7054,4030" coordsize="29,29">
              <v:shape style="position:absolute;left:7054;top:4030;width:29;height:29" coordorigin="7054,4030" coordsize="29,29" path="m7082,4059l7054,4030e" filled="f" stroked="t" strokeweight=".5022pt" strokecolor="#FF0000">
                <v:path arrowok="t"/>
              </v:shape>
            </v:group>
            <v:group style="position:absolute;left:7082;top:4059;width:26;height:26" coordorigin="7082,4059" coordsize="26,26">
              <v:shape style="position:absolute;left:7082;top:4059;width:26;height:26" coordorigin="7082,4059" coordsize="26,26" path="m7082,4059l7109,4086e" filled="f" stroked="t" strokeweight=".5022pt" strokecolor="#FF0000">
                <v:path arrowok="t"/>
              </v:shape>
            </v:group>
            <v:group style="position:absolute;left:7054;top:4059;width:29;height:26" coordorigin="7054,4059" coordsize="29,26">
              <v:shape style="position:absolute;left:7054;top:4059;width:29;height:26" coordorigin="7054,4059" coordsize="29,26" path="m7082,4059l7054,4086e" filled="f" stroked="t" strokeweight=".5022pt" strokecolor="#FF0000">
                <v:path arrowok="t"/>
              </v:shape>
            </v:group>
            <v:group style="position:absolute;left:7082;top:4030;width:26;height:29" coordorigin="7082,4030" coordsize="26,29">
              <v:shape style="position:absolute;left:7082;top:4030;width:26;height:29" coordorigin="7082,4030" coordsize="26,29" path="m7082,4059l7109,4030e" filled="f" stroked="t" strokeweight=".5022pt" strokecolor="#FF0000">
                <v:path arrowok="t"/>
              </v:shape>
            </v:group>
            <v:group style="position:absolute;left:7162;top:2871;width:26;height:29" coordorigin="7162,2871" coordsize="26,29">
              <v:shape style="position:absolute;left:7162;top:2871;width:26;height:29" coordorigin="7162,2871" coordsize="26,29" path="m7188,2900l7162,2871e" filled="f" stroked="t" strokeweight=".5022pt" strokecolor="#FF0000">
                <v:path arrowok="t"/>
              </v:shape>
            </v:group>
            <v:group style="position:absolute;left:7188;top:2900;width:29;height:26" coordorigin="7188,2900" coordsize="29,26">
              <v:shape style="position:absolute;left:7188;top:2900;width:29;height:26" coordorigin="7188,2900" coordsize="29,26" path="m7188,2900l7217,2926e" filled="f" stroked="t" strokeweight=".5022pt" strokecolor="#FF0000">
                <v:path arrowok="t"/>
              </v:shape>
            </v:group>
            <v:group style="position:absolute;left:7162;top:2900;width:26;height:26" coordorigin="7162,2900" coordsize="26,26">
              <v:shape style="position:absolute;left:7162;top:2900;width:26;height:26" coordorigin="7162,2900" coordsize="26,26" path="m7188,2900l7162,2926e" filled="f" stroked="t" strokeweight=".5022pt" strokecolor="#FF0000">
                <v:path arrowok="t"/>
              </v:shape>
            </v:group>
            <v:group style="position:absolute;left:7188;top:2871;width:29;height:29" coordorigin="7188,2871" coordsize="29,29">
              <v:shape style="position:absolute;left:7188;top:2871;width:29;height:29" coordorigin="7188,2871" coordsize="29,29" path="m7188,2900l7217,2871e" filled="f" stroked="t" strokeweight=".5022pt" strokecolor="#FF0000">
                <v:path arrowok="t"/>
              </v:shape>
            </v:group>
            <v:group style="position:absolute;left:7270;top:2278;width:26;height:29" coordorigin="7270,2278" coordsize="26,29">
              <v:shape style="position:absolute;left:7270;top:2278;width:26;height:29" coordorigin="7270,2278" coordsize="26,29" path="m7296,2307l7270,2278e" filled="f" stroked="t" strokeweight=".5022pt" strokecolor="#FF0000">
                <v:path arrowok="t"/>
              </v:shape>
            </v:group>
            <v:group style="position:absolute;left:7296;top:2307;width:26;height:26" coordorigin="7296,2307" coordsize="26,26">
              <v:shape style="position:absolute;left:7296;top:2307;width:26;height:26" coordorigin="7296,2307" coordsize="26,26" path="m7296,2307l7322,2334e" filled="f" stroked="t" strokeweight=".5022pt" strokecolor="#FF0000">
                <v:path arrowok="t"/>
              </v:shape>
            </v:group>
            <v:group style="position:absolute;left:7270;top:2307;width:26;height:26" coordorigin="7270,2307" coordsize="26,26">
              <v:shape style="position:absolute;left:7270;top:2307;width:26;height:26" coordorigin="7270,2307" coordsize="26,26" path="m7296,2307l7270,2334e" filled="f" stroked="t" strokeweight=".5022pt" strokecolor="#FF0000">
                <v:path arrowok="t"/>
              </v:shape>
            </v:group>
            <v:group style="position:absolute;left:7296;top:2278;width:26;height:29" coordorigin="7296,2278" coordsize="26,29">
              <v:shape style="position:absolute;left:7296;top:2278;width:26;height:29" coordorigin="7296,2278" coordsize="26,29" path="m7296,2307l7322,2278e" filled="f" stroked="t" strokeweight=".5022pt" strokecolor="#FF0000">
                <v:path arrowok="t"/>
              </v:shape>
            </v:group>
            <v:group style="position:absolute;left:7368;top:1928;width:26;height:26" coordorigin="7368,1928" coordsize="26,26">
              <v:shape style="position:absolute;left:7368;top:1928;width:26;height:26" coordorigin="7368,1928" coordsize="26,26" path="m7394,1954l7368,1928e" filled="f" stroked="t" strokeweight=".5022pt" strokecolor="#FF0000">
                <v:path arrowok="t"/>
              </v:shape>
            </v:group>
            <v:group style="position:absolute;left:7394;top:1954;width:26;height:29" coordorigin="7394,1954" coordsize="26,29">
              <v:shape style="position:absolute;left:7394;top:1954;width:26;height:29" coordorigin="7394,1954" coordsize="26,29" path="m7394,1954l7421,1983e" filled="f" stroked="t" strokeweight=".5022pt" strokecolor="#FF0000">
                <v:path arrowok="t"/>
              </v:shape>
            </v:group>
            <v:group style="position:absolute;left:7368;top:1954;width:26;height:29" coordorigin="7368,1954" coordsize="26,29">
              <v:shape style="position:absolute;left:7368;top:1954;width:26;height:29" coordorigin="7368,1954" coordsize="26,29" path="m7394,1954l7368,1983e" filled="f" stroked="t" strokeweight=".5022pt" strokecolor="#FF0000">
                <v:path arrowok="t"/>
              </v:shape>
            </v:group>
            <v:group style="position:absolute;left:7394;top:1928;width:26;height:26" coordorigin="7394,1928" coordsize="26,26">
              <v:shape style="position:absolute;left:7394;top:1928;width:26;height:26" coordorigin="7394,1928" coordsize="26,26" path="m7394,1954l7421,1928e" filled="f" stroked="t" strokeweight=".5022pt" strokecolor="#FF0000">
                <v:path arrowok="t"/>
              </v:shape>
              <v:shape style="position:absolute;left:6902;top:4014;width:77;height:295" type="#_x0000_t75">
                <v:imagedata r:id="rId324" o:title=""/>
              </v:shape>
              <v:shape style="position:absolute;left:6826;top:3663;width:134;height:295" type="#_x0000_t75">
                <v:imagedata r:id="rId325" o:title=""/>
              </v:shape>
              <v:shape style="position:absolute;left:6821;top:3313;width:154;height:295" type="#_x0000_t75">
                <v:imagedata r:id="rId326" o:title=""/>
              </v:shape>
              <v:shape style="position:absolute;left:6821;top:2972;width:154;height:295" type="#_x0000_t75">
                <v:imagedata r:id="rId327" o:title=""/>
              </v:shape>
              <v:shape style="position:absolute;left:6818;top:2622;width:154;height:295" type="#_x0000_t75">
                <v:imagedata r:id="rId328" o:title=""/>
              </v:shape>
              <v:shape style="position:absolute;left:6821;top:2271;width:154;height:295" type="#_x0000_t75">
                <v:imagedata r:id="rId329" o:title=""/>
              </v:shape>
              <v:shape style="position:absolute;left:6821;top:1921;width:154;height:295" type="#_x0000_t75">
                <v:imagedata r:id="rId330" o:title=""/>
              </v:shape>
              <v:shape style="position:absolute;left:6821;top:1570;width:154;height:295" type="#_x0000_t75">
                <v:imagedata r:id="rId331" o:title=""/>
              </v:shape>
              <v:shape style="position:absolute;left:6821;top:1230;width:154;height:295" type="#_x0000_t75">
                <v:imagedata r:id="rId332" o:title=""/>
              </v:shape>
              <v:shape style="position:absolute;left:6821;top:877;width:154;height:295" type="#_x0000_t75">
                <v:imagedata r:id="rId333" o:title=""/>
              </v:shape>
              <v:shape style="position:absolute;left:6744;top:526;width:211;height:295" type="#_x0000_t75">
                <v:imagedata r:id="rId334" o:title=""/>
              </v:shape>
              <v:shape style="position:absolute;left:7044;top:4162;width:77;height:295" type="#_x0000_t75">
                <v:imagedata r:id="rId335" o:title=""/>
              </v:shape>
              <v:shape style="position:absolute;left:7685;top:4162;width:58;height:288" type="#_x0000_t75">
                <v:imagedata r:id="rId336" o:title=""/>
              </v:shape>
              <v:shape style="position:absolute;left:8326;top:4162;width:77;height:288" type="#_x0000_t75">
                <v:imagedata r:id="rId337" o:title=""/>
              </v:shape>
              <v:shape style="position:absolute;left:8959;top:4162;width:77;height:295" type="#_x0000_t75">
                <v:imagedata r:id="rId338" o:title=""/>
              </v:shape>
              <v:shape style="position:absolute;left:9593;top:4165;width:77;height:281" type="#_x0000_t75">
                <v:imagedata r:id="rId339" o:title=""/>
              </v:shape>
              <v:shape style="position:absolute;left:10241;top:4165;width:77;height:288" type="#_x0000_t75">
                <v:imagedata r:id="rId340" o:title=""/>
              </v:shape>
              <v:shape style="position:absolute;left:10874;top:4162;width:77;height:295" type="#_x0000_t75">
                <v:imagedata r:id="rId341" o:title=""/>
              </v:shape>
            </v:group>
            <v:group style="position:absolute;left:9288;top:3046;width:737;height:972" coordorigin="9288,3046" coordsize="737,972">
              <v:shape style="position:absolute;left:9288;top:3046;width:737;height:972" coordorigin="9288,3046" coordsize="737,972" path="m9288,4018l10025,4018,10025,3046,9288,3046,9288,4018xe" filled="t" fillcolor="#FFFFFF" stroked="f">
                <v:path arrowok="t"/>
                <v:fill/>
              </v:shape>
            </v:group>
            <v:group style="position:absolute;left:9288;top:3046;width:737;height:972" coordorigin="9288,3046" coordsize="737,972">
              <v:shape style="position:absolute;left:9288;top:3046;width:737;height:972" coordorigin="9288,3046" coordsize="737,972" path="m9288,4018l10025,4018,10025,3046,9288,3046,9288,4018xe" filled="f" stroked="t" strokeweight="0pt" strokecolor="#000000">
                <v:path arrowok="t"/>
              </v:shape>
            </v:group>
            <v:group style="position:absolute;left:9341;top:3190;width:242;height:2" coordorigin="9341,3190" coordsize="242,2">
              <v:shape style="position:absolute;left:9341;top:3190;width:242;height:2" coordorigin="9341,3190" coordsize="242,0" path="m9341,3190l9583,3190e" filled="f" stroked="t" strokeweight=".5022pt" strokecolor="#00007F">
                <v:path arrowok="t"/>
              </v:shape>
            </v:group>
            <v:group style="position:absolute;left:9430;top:3164;width:55;height:53" coordorigin="9430,3164" coordsize="55,53">
              <v:shape style="position:absolute;left:9430;top:3164;width:55;height:53" coordorigin="9430,3164" coordsize="55,53" path="m9458,3164l9430,3190,9458,3217,9485,3190,9458,3164xe" filled="t" fillcolor="#00007F" stroked="f">
                <v:path arrowok="t"/>
                <v:fill/>
              </v:shape>
            </v:group>
            <v:group style="position:absolute;left:9430;top:3164;width:55;height:53" coordorigin="9430,3164" coordsize="55,53">
              <v:shape style="position:absolute;left:9430;top:3164;width:55;height:53" coordorigin="9430,3164" coordsize="55,53" path="m9458,3164l9485,3190,9458,3217,9430,3190,9458,3164xe" filled="f" stroked="t" strokeweight=".5022pt" strokecolor="#00007F">
                <v:path arrowok="t"/>
              </v:shape>
              <v:shape style="position:absolute;left:9665;top:3111;width:211;height:425" type="#_x0000_t75">
                <v:imagedata r:id="rId342" o:title=""/>
              </v:shape>
              <v:shape style="position:absolute;left:9876;top:3111;width:134;height:418" type="#_x0000_t75">
                <v:imagedata r:id="rId343" o:title=""/>
              </v:shape>
            </v:group>
            <v:group style="position:absolute;left:9341;top:3433;width:242;height:2" coordorigin="9341,3433" coordsize="242,2">
              <v:shape style="position:absolute;left:9341;top:3433;width:242;height:2" coordorigin="9341,3433" coordsize="242,0" path="m9341,3433l9583,3433e" filled="f" stroked="t" strokeweight=".5022pt" strokecolor="#FF00FF">
                <v:path arrowok="t"/>
              </v:shape>
            </v:group>
            <v:group style="position:absolute;left:9430;top:3406;width:46;height:46" coordorigin="9430,3406" coordsize="46,46">
              <v:shape style="position:absolute;left:9430;top:3406;width:46;height:46" coordorigin="9430,3406" coordsize="46,46" path="m9430,3429l9475,3429e" filled="f" stroked="t" strokeweight="2.38pt" strokecolor="#FF00FF">
                <v:path arrowok="t"/>
              </v:shape>
            </v:group>
            <v:group style="position:absolute;left:9430;top:3406;width:46;height:46" coordorigin="9430,3406" coordsize="46,46">
              <v:shape style="position:absolute;left:9430;top:3406;width:46;height:46" coordorigin="9430,3406" coordsize="46,46" path="m9425,3429l9480,3429e" filled="f" stroked="t" strokeweight="2.8822pt" strokecolor="#FF00FF">
                <v:path arrowok="t"/>
              </v:shape>
              <v:shape style="position:absolute;left:9665;top:3354;width:192;height:418" type="#_x0000_t75">
                <v:imagedata r:id="rId344" o:title=""/>
              </v:shape>
              <v:shape style="position:absolute;left:9876;top:3354;width:134;height:418" type="#_x0000_t75">
                <v:imagedata r:id="rId345" o:title=""/>
              </v:shape>
            </v:group>
            <v:group style="position:absolute;left:9341;top:3675;width:242;height:2" coordorigin="9341,3675" coordsize="242,2">
              <v:shape style="position:absolute;left:9341;top:3675;width:242;height:2" coordorigin="9341,3675" coordsize="242,0" path="m9341,3675l9583,3675e" filled="f" stroked="t" strokeweight=".5022pt" strokecolor="#007F00">
                <v:path arrowok="t"/>
              </v:shape>
            </v:group>
            <v:group style="position:absolute;left:9430;top:3649;width:55;height:55" coordorigin="9430,3649" coordsize="55,55">
              <v:shape style="position:absolute;left:9430;top:3649;width:55;height:55" coordorigin="9430,3649" coordsize="55,55" path="m9458,3649l9430,3704,9485,3704,9458,3649xe" filled="t" fillcolor="#007F00" stroked="f">
                <v:path arrowok="t"/>
                <v:fill/>
              </v:shape>
            </v:group>
            <v:group style="position:absolute;left:9430;top:3649;width:55;height:55" coordorigin="9430,3649" coordsize="55,55">
              <v:shape style="position:absolute;left:9430;top:3649;width:55;height:55" coordorigin="9430,3649" coordsize="55,55" path="m9458,3649l9485,3704,9430,3704,9458,3649xe" filled="f" stroked="t" strokeweight=".5022pt" strokecolor="#007F00">
                <v:path arrowok="t"/>
              </v:shape>
              <v:shape style="position:absolute;left:9670;top:3596;width:341;height:420" type="#_x0000_t75">
                <v:imagedata r:id="rId346" o:title=""/>
              </v:shape>
            </v:group>
            <v:group style="position:absolute;left:9341;top:3918;width:242;height:2" coordorigin="9341,3918" coordsize="242,2">
              <v:shape style="position:absolute;left:9341;top:3918;width:242;height:2" coordorigin="9341,3918" coordsize="242,0" path="m9341,3918l9583,3918e" filled="f" stroked="t" strokeweight=".5022pt" strokecolor="#FF0000">
                <v:path arrowok="t"/>
              </v:shape>
            </v:group>
            <v:group style="position:absolute;left:9430;top:3891;width:29;height:26" coordorigin="9430,3891" coordsize="29,26">
              <v:shape style="position:absolute;left:9430;top:3891;width:29;height:26" coordorigin="9430,3891" coordsize="29,26" path="m9458,3918l9430,3891e" filled="f" stroked="t" strokeweight=".5022pt" strokecolor="#FF0000">
                <v:path arrowok="t"/>
              </v:shape>
            </v:group>
            <v:group style="position:absolute;left:9458;top:3918;width:26;height:29" coordorigin="9458,3918" coordsize="26,29">
              <v:shape style="position:absolute;left:9458;top:3918;width:26;height:29" coordorigin="9458,3918" coordsize="26,29" path="m9458,3918l9485,3946e" filled="f" stroked="t" strokeweight=".5022pt" strokecolor="#FF0000">
                <v:path arrowok="t"/>
              </v:shape>
            </v:group>
            <v:group style="position:absolute;left:9430;top:3918;width:29;height:29" coordorigin="9430,3918" coordsize="29,29">
              <v:shape style="position:absolute;left:9430;top:3918;width:29;height:29" coordorigin="9430,3918" coordsize="29,29" path="m9458,3918l9430,3946e" filled="f" stroked="t" strokeweight=".5022pt" strokecolor="#FF0000">
                <v:path arrowok="t"/>
              </v:shape>
              <v:shape style="position:absolute;left:9665;top:3841;width:211;height:410" type="#_x0000_t75">
                <v:imagedata r:id="rId347" o:title=""/>
              </v:shape>
              <v:shape style="position:absolute;left:9876;top:3838;width:134;height:418" type="#_x0000_t75">
                <v:imagedata r:id="rId348" o:title=""/>
              </v:shape>
            </v:group>
            <v:group style="position:absolute;left:9458;top:3891;width:26;height:26" coordorigin="9458,3891" coordsize="26,26">
              <v:shape style="position:absolute;left:9458;top:3891;width:26;height:26" coordorigin="9458,3891" coordsize="26,26" path="m9458,3918l9485,3891e" filled="f" stroked="t" strokeweight=".5022pt" strokecolor="#FF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23.399994pt;margin-top:100.841629pt;width:7.68pt;height:39.72pt;mso-position-horizontal-relative:page;mso-position-vertical-relative:paragraph;z-index:-9104" coordorigin="6468,2017" coordsize="154,794">
            <v:shape style="position:absolute;left:6468;top:2372;width:154;height:439" type="#_x0000_t75">
              <v:imagedata r:id="rId349" o:title=""/>
            </v:shape>
            <v:shape style="position:absolute;left:6468;top:2017;width:154;height:758" type="#_x0000_t75">
              <v:imagedata r:id="rId350" o:title=""/>
            </v:shape>
            <w10:wrap type="none"/>
          </v:group>
        </w:pic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9</w:t>
      </w:r>
      <w:r>
        <w:rPr>
          <w:rFonts w:ascii="Arial" w:hAnsi="Arial" w:cs="Arial" w:eastAsia="Arial"/>
          <w:b/>
          <w:bCs/>
          <w:spacing w:val="5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DC-DC</w:t>
      </w:r>
      <w:r>
        <w:rPr>
          <w:rFonts w:ascii="Arial" w:hAnsi="Arial" w:cs="Arial" w:eastAsia="Arial"/>
          <w:b/>
          <w:bCs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ffi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3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b/>
          <w:bCs/>
          <w:spacing w:val="-1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18"/>
          <w:szCs w:val="18"/>
        </w:rPr>
        <w:sectPr>
          <w:pgSz w:w="12240" w:h="15840"/>
          <w:pgMar w:header="216" w:footer="993" w:top="1800" w:bottom="1180" w:left="700" w:right="900"/>
          <w:cols w:num="2" w:equalWidth="0">
            <w:col w:w="3418" w:space="2275"/>
            <w:col w:w="4947"/>
          </w:cols>
        </w:sectPr>
      </w:pPr>
    </w:p>
    <w:p>
      <w:pPr>
        <w:spacing w:before="5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784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1.12pt;height:20.52pt;mso-position-horizontal-relative:char;mso-position-vertical-relative:line" type="#_x0000_t75">
            <v:imagedata r:id="rId35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2240" w:h="15840"/>
          <w:pgMar w:top="720" w:bottom="280" w:left="700" w:right="900"/>
        </w:sectPr>
      </w:pPr>
    </w:p>
    <w:p>
      <w:pPr>
        <w:spacing w:before="8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0" w:after="0" w:line="240" w:lineRule="auto"/>
        <w:ind w:left="207" w:right="-67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65.760002pt;margin-top:-227.478271pt;width:208.32pt;height:217.8pt;mso-position-horizontal-relative:page;mso-position-vertical-relative:paragraph;z-index:-9108" coordorigin="1315,-4550" coordsize="4166,4356">
            <v:group style="position:absolute;left:2981;top:-1461;width:2462;height:2" coordorigin="2981,-1461" coordsize="2462,2">
              <v:shape style="position:absolute;left:2981;top:-1461;width:2462;height:2" coordorigin="2981,-1461" coordsize="2462,0" path="m2981,-1461l5443,-1461e" filled="f" stroked="t" strokeweight="0pt" strokecolor="#000000">
                <v:path arrowok="t"/>
              </v:shape>
            </v:group>
            <v:group style="position:absolute;left:1586;top:-1461;width:679;height:2" coordorigin="1586,-1461" coordsize="679,2">
              <v:shape style="position:absolute;left:1586;top:-1461;width:679;height:2" coordorigin="1586,-1461" coordsize="679,0" path="m1586,-1461l2266,-1461e" filled="f" stroked="t" strokeweight="0pt" strokecolor="#000000">
                <v:path arrowok="t"/>
              </v:shape>
            </v:group>
            <v:group style="position:absolute;left:1586;top:-1797;width:679;height:2" coordorigin="1586,-1797" coordsize="679,2">
              <v:shape style="position:absolute;left:1586;top:-1797;width:679;height:2" coordorigin="1586,-1797" coordsize="679,0" path="m1586,-1797l2266,-1797e" filled="f" stroked="t" strokeweight="0pt" strokecolor="#000000">
                <v:path arrowok="t"/>
              </v:shape>
            </v:group>
            <v:group style="position:absolute;left:1586;top:-2142;width:3857;height:2" coordorigin="1586,-2142" coordsize="3857,2">
              <v:shape style="position:absolute;left:1586;top:-2142;width:3857;height:2" coordorigin="1586,-2142" coordsize="3857,0" path="m1586,-2142l5443,-2142e" filled="f" stroked="t" strokeweight="0pt" strokecolor="#000000">
                <v:path arrowok="t"/>
              </v:shape>
            </v:group>
            <v:group style="position:absolute;left:1586;top:-2478;width:3857;height:2" coordorigin="1586,-2478" coordsize="3857,2">
              <v:shape style="position:absolute;left:1586;top:-2478;width:3857;height:2" coordorigin="1586,-2478" coordsize="3857,0" path="m1586,-2478l5443,-2478e" filled="f" stroked="t" strokeweight="0pt" strokecolor="#000000">
                <v:path arrowok="t"/>
              </v:shape>
            </v:group>
            <v:group style="position:absolute;left:1586;top:-2817;width:3857;height:2" coordorigin="1586,-2817" coordsize="3857,2">
              <v:shape style="position:absolute;left:1586;top:-2817;width:3857;height:2" coordorigin="1586,-2817" coordsize="3857,0" path="m1586,-2817l5443,-2817e" filled="f" stroked="t" strokeweight="0pt" strokecolor="#000000">
                <v:path arrowok="t"/>
              </v:shape>
            </v:group>
            <v:group style="position:absolute;left:1586;top:-3153;width:3857;height:2" coordorigin="1586,-3153" coordsize="3857,2">
              <v:shape style="position:absolute;left:1586;top:-3153;width:3857;height:2" coordorigin="1586,-3153" coordsize="3857,0" path="m1586,-3153l5443,-3153e" filled="f" stroked="t" strokeweight="0pt" strokecolor="#000000">
                <v:path arrowok="t"/>
              </v:shape>
            </v:group>
            <v:group style="position:absolute;left:1586;top:-3489;width:3857;height:2" coordorigin="1586,-3489" coordsize="3857,2">
              <v:shape style="position:absolute;left:1586;top:-3489;width:3857;height:2" coordorigin="1586,-3489" coordsize="3857,0" path="m1586,-3489l5443,-3489e" filled="f" stroked="t" strokeweight="0pt" strokecolor="#000000">
                <v:path arrowok="t"/>
              </v:shape>
            </v:group>
            <v:group style="position:absolute;left:1586;top:-3834;width:3857;height:2" coordorigin="1586,-3834" coordsize="3857,2">
              <v:shape style="position:absolute;left:1586;top:-3834;width:3857;height:2" coordorigin="1586,-3834" coordsize="3857,0" path="m1586,-3834l5443,-3834e" filled="f" stroked="t" strokeweight="0pt" strokecolor="#000000">
                <v:path arrowok="t"/>
              </v:shape>
            </v:group>
            <v:group style="position:absolute;left:1586;top:-4170;width:3857;height:2" coordorigin="1586,-4170" coordsize="3857,2">
              <v:shape style="position:absolute;left:1586;top:-4170;width:3857;height:2" coordorigin="1586,-4170" coordsize="3857,0" path="m1586,-4170l5443,-4170e" filled="f" stroked="t" strokeweight="0pt" strokecolor="#000000">
                <v:path arrowok="t"/>
              </v:shape>
            </v:group>
            <v:group style="position:absolute;left:1586;top:-4509;width:3857;height:2" coordorigin="1586,-4509" coordsize="3857,2">
              <v:shape style="position:absolute;left:1586;top:-4509;width:3857;height:2" coordorigin="1586,-4509" coordsize="3857,0" path="m1586,-4509l5443,-4509e" filled="f" stroked="t" strokeweight="0pt" strokecolor="#000000">
                <v:path arrowok="t"/>
              </v:shape>
            </v:group>
            <v:group style="position:absolute;left:2112;top:-4509;width:2;height:3437" coordorigin="2112,-4509" coordsize="2,3437">
              <v:shape style="position:absolute;left:2112;top:-4509;width:2;height:3437" coordorigin="2112,-4509" coordsize="0,3437" path="m2112,-4509l2112,-1072e" filled="f" stroked="t" strokeweight="0pt" strokecolor="#000000">
                <v:path arrowok="t"/>
              </v:shape>
            </v:group>
            <v:group style="position:absolute;left:2592;top:-4509;width:2;height:2446" coordorigin="2592,-4509" coordsize="2,2446">
              <v:shape style="position:absolute;left:2592;top:-4509;width:2;height:2446" coordorigin="2592,-4509" coordsize="0,2446" path="m2592,-4509l2592,-2063e" filled="f" stroked="t" strokeweight="0pt" strokecolor="#000000">
                <v:path arrowok="t"/>
              </v:shape>
            </v:group>
            <v:group style="position:absolute;left:2592;top:-1166;width:2;height:94" coordorigin="2592,-1166" coordsize="2,94">
              <v:shape style="position:absolute;left:2592;top:-1166;width:2;height:94" coordorigin="2592,-1166" coordsize="0,94" path="m2592,-1166l2592,-1072e" filled="f" stroked="t" strokeweight="0pt" strokecolor="#000000">
                <v:path arrowok="t"/>
              </v:shape>
            </v:group>
            <v:group style="position:absolute;left:2981;top:-1797;width:2462;height:2" coordorigin="2981,-1797" coordsize="2462,2">
              <v:shape style="position:absolute;left:2981;top:-1797;width:2462;height:2" coordorigin="2981,-1797" coordsize="2462,0" path="m2981,-1797l5443,-1797e" filled="f" stroked="t" strokeweight="0pt" strokecolor="#000000">
                <v:path arrowok="t"/>
              </v:shape>
            </v:group>
            <v:group style="position:absolute;left:3065;top:-4509;width:2;height:3437" coordorigin="3065,-4509" coordsize="2,3437">
              <v:shape style="position:absolute;left:3065;top:-4509;width:2;height:3437" coordorigin="3065,-4509" coordsize="0,3437" path="m3065,-4509l3065,-1072e" filled="f" stroked="t" strokeweight="0pt" strokecolor="#000000">
                <v:path arrowok="t"/>
              </v:shape>
            </v:group>
            <v:group style="position:absolute;left:3545;top:-4509;width:2;height:3437" coordorigin="3545,-4509" coordsize="2,3437">
              <v:shape style="position:absolute;left:3545;top:-4509;width:2;height:3437" coordorigin="3545,-4509" coordsize="0,3437" path="m3545,-4509l3545,-1072e" filled="f" stroked="t" strokeweight="0pt" strokecolor="#000000">
                <v:path arrowok="t"/>
              </v:shape>
            </v:group>
            <v:group style="position:absolute;left:4018;top:-4509;width:2;height:3437" coordorigin="4018,-4509" coordsize="2,3437">
              <v:shape style="position:absolute;left:4018;top:-4509;width:2;height:3437" coordorigin="4018,-4509" coordsize="0,3437" path="m4018,-4509l4018,-1072e" filled="f" stroked="t" strokeweight="0pt" strokecolor="#000000">
                <v:path arrowok="t"/>
              </v:shape>
            </v:group>
            <v:group style="position:absolute;left:4490;top:-4509;width:2;height:3437" coordorigin="4490,-4509" coordsize="2,3437">
              <v:shape style="position:absolute;left:4490;top:-4509;width:2;height:3437" coordorigin="4490,-4509" coordsize="0,3437" path="m4490,-4509l4490,-1072e" filled="f" stroked="t" strokeweight="0pt" strokecolor="#000000">
                <v:path arrowok="t"/>
              </v:shape>
            </v:group>
            <v:group style="position:absolute;left:4970;top:-4509;width:2;height:3437" coordorigin="4970,-4509" coordsize="2,3437">
              <v:shape style="position:absolute;left:4970;top:-4509;width:2;height:3437" coordorigin="4970,-4509" coordsize="0,3437" path="m4970,-4509l4970,-1072e" filled="f" stroked="t" strokeweight="0pt" strokecolor="#000000">
                <v:path arrowok="t"/>
              </v:shape>
            </v:group>
            <v:group style="position:absolute;left:5443;top:-4509;width:2;height:3437" coordorigin="5443,-4509" coordsize="2,3437">
              <v:shape style="position:absolute;left:5443;top:-4509;width:2;height:3437" coordorigin="5443,-4509" coordsize="0,3437" path="m5443,-4509l5443,-1072e" filled="f" stroked="t" strokeweight="0pt" strokecolor="#000000">
                <v:path arrowok="t"/>
              </v:shape>
            </v:group>
            <v:group style="position:absolute;left:1639;top:-4509;width:3804;height:3384" coordorigin="1639,-4509" coordsize="3804,3384">
              <v:shape style="position:absolute;left:1639;top:-4509;width:3804;height:3384" coordorigin="1639,-4509" coordsize="3804,3384" path="m1639,-1125l5443,-1125,5443,-4509,1639,-4509,1639,-1125xe" filled="f" stroked="t" strokeweight=".495252pt" strokecolor="#000000">
                <v:path arrowok="t"/>
              </v:shape>
            </v:group>
            <v:group style="position:absolute;left:1639;top:-4509;width:2;height:3437" coordorigin="1639,-4509" coordsize="2,3437">
              <v:shape style="position:absolute;left:1639;top:-4509;width:2;height:3437" coordorigin="1639,-4509" coordsize="0,3437" path="m1639,-4509l1639,-1072e" filled="f" stroked="t" strokeweight="0pt" strokecolor="#000000">
                <v:path arrowok="t"/>
              </v:shape>
            </v:group>
            <v:group style="position:absolute;left:1586;top:-1125;width:3857;height:2" coordorigin="1586,-1125" coordsize="3857,2">
              <v:shape style="position:absolute;left:1586;top:-1125;width:3857;height:2" coordorigin="1586,-1125" coordsize="3857,0" path="m1586,-1125l5443,-1125e" filled="f" stroked="t" strokeweight="0pt" strokecolor="#000000">
                <v:path arrowok="t"/>
              </v:shape>
            </v:group>
            <v:group style="position:absolute;left:1639;top:-4257;width:3420;height:2743" coordorigin="1639,-4257" coordsize="3420,2743">
              <v:shape style="position:absolute;left:1639;top:-4257;width:3420;height:2743" coordorigin="1639,-4257" coordsize="3420,2743" path="m1639,-4257l1745,-4170,1795,-4127,1858,-4084,1963,-3998,2066,-3904,2172,-3818,2225,-3782,2287,-3738,2390,-3654,2496,-3568,2602,-3482,2654,-3438,2714,-3395,2820,-3309,2926,-3222,3029,-3143,3134,-3066,3187,-3023,3247,-2980,3300,-2927,3326,-2903,3353,-2877,3379,-2860,3406,-2850,3432,-2834,3458,-2817,3485,-2790,3511,-2764,3538,-2730,3564,-2704,3590,-2687,3614,-2670,3667,-2644,3720,-2608,3782,-2574,3835,-2541,3886,-2505,3938,-2462,3991,-2418,4097,-2342,4150,-2298,4210,-2255,4315,-2178,4421,-2092,4474,-2039,4524,-1986,4577,-1936,4639,-1883,4745,-1790,4848,-1694,4954,-1607,5059,-1514e" filled="f" stroked="t" strokeweight=".495252pt" strokecolor="#00007F">
                <v:path arrowok="t"/>
              </v:shape>
            </v:group>
            <v:group style="position:absolute;left:1639;top:-4214;width:3209;height:2554" coordorigin="1639,-4214" coordsize="3209,2554">
              <v:shape style="position:absolute;left:1639;top:-4214;width:3209;height:2554" coordorigin="1639,-4214" coordsize="3209,2554" path="m1639,-4214l1745,-4127,1795,-4084,1858,-4041,1910,-3990,1963,-3947,2016,-3904,2066,-3868,2172,-3782,2225,-3738,2287,-3695,2390,-3611,2496,-3525,2602,-3438,2654,-3402,2714,-3359,2820,-3273,2926,-3186,3029,-3110,3082,-3066,3134,-3023,3187,-2990,3247,-2946,3300,-2903,3353,-2860,3458,-2781,3564,-2704,3667,-2618,3720,-2574,3782,-2531,3886,-2445,3991,-2358,4097,-2272,4150,-2238,4210,-2195,4315,-2109,4421,-2013,4524,-1926,4577,-1883,4639,-1840,4745,-1746,4848,-1660e" filled="f" stroked="t" strokeweight=".495252pt" strokecolor="#FF00FF">
                <v:path arrowok="t"/>
              </v:shape>
            </v:group>
            <v:group style="position:absolute;left:1639;top:-4300;width:3420;height:2719" coordorigin="1639,-4300" coordsize="3420,2719">
              <v:shape style="position:absolute;left:1639;top:-4300;width:3420;height:2719" coordorigin="1639,-4300" coordsize="3420,2719" path="m1639,-4300l1745,-4214,1795,-4170,1858,-4127,1963,-4041,2066,-3954,2172,-3868,2225,-3825,2287,-3782,2390,-3695,2496,-3611,2602,-3525,2654,-3489,2714,-3446,2820,-3359,2926,-3273,3029,-3186,3134,-3110,3240,-3023,3293,-2980,3353,-2937,3458,-2860,3511,-2817,3564,-2774,3667,-2694,3720,-2651,3782,-2608,3886,-2522,3991,-2445,4044,-2402,4097,-2358,4150,-2325,4210,-2282,4315,-2195,4421,-2109,4524,-2022,4577,-1979,4639,-1936,4745,-1850,4848,-1754,4954,-1667,5059,-1581e" filled="f" stroked="t" strokeweight=".495252pt" strokecolor="#007F00">
                <v:path arrowok="t"/>
              </v:shape>
            </v:group>
            <v:group style="position:absolute;left:1639;top:-4250;width:3420;height:2719" coordorigin="1639,-4250" coordsize="3420,2719">
              <v:shape style="position:absolute;left:1639;top:-4250;width:3420;height:2719" coordorigin="1639,-4250" coordsize="3420,2719" path="m1639,-4250l1745,-4163,1795,-4110,1858,-4067,1910,-4024,1963,-3990,2066,-3904,2172,-3818,2225,-3774,2287,-3731,2390,-3645,2496,-3568,2602,-3482,2654,-3438,2714,-3395,2820,-3309,2926,-3230,2976,-3186,3029,-3143,3134,-3066,3187,-3023,3240,-2980,3293,-2946,3353,-2903,3406,-2860,3458,-2817,3564,-2738,3667,-2661,3720,-2618,3782,-2574,3886,-2488,3991,-2411,4097,-2325,4150,-2282,4210,-2238,4315,-2152,4421,-2066,4524,-1979,4577,-1936,4639,-1893,4745,-1806,4848,-1710,4954,-1617,5059,-1530e" filled="f" stroked="t" strokeweight=".495252pt" strokecolor="#FF0000">
                <v:path arrowok="t"/>
              </v:shape>
              <v:shape style="position:absolute;left:5405;top:-1012;width:77;height:295" type="#_x0000_t75">
                <v:imagedata r:id="rId352" o:title=""/>
              </v:shape>
              <v:shape style="position:absolute;left:3106;top:-683;width:403;height:389" type="#_x0000_t75">
                <v:imagedata r:id="rId353" o:title=""/>
              </v:shape>
              <v:shape style="position:absolute;left:1315;top:-4550;width:3775;height:4356" type="#_x0000_t75">
                <v:imagedata r:id="rId354" o:title=""/>
              </v:shape>
              <v:shape style="position:absolute;left:3629;top:-683;width:559;height:490" type="#_x0000_t75">
                <v:imagedata r:id="rId355" o:title=""/>
              </v:shape>
            </v:group>
            <v:group style="position:absolute;left:2266;top:-2063;width:715;height:898" coordorigin="2266,-2063" coordsize="715,898">
              <v:shape style="position:absolute;left:2266;top:-2063;width:715;height:898" coordorigin="2266,-2063" coordsize="715,898" path="m2266,-1166l2981,-1166,2981,-2063,2266,-2063,2266,-1166xe" filled="t" fillcolor="#FFFFFF" stroked="f">
                <v:path arrowok="t"/>
                <v:fill/>
              </v:shape>
            </v:group>
            <v:group style="position:absolute;left:2266;top:-2063;width:715;height:898" coordorigin="2266,-2063" coordsize="715,898">
              <v:shape style="position:absolute;left:2266;top:-2063;width:715;height:898" coordorigin="2266,-2063" coordsize="715,898" path="m2266,-1166l2981,-1166,2981,-2063,2266,-2063,2266,-1166xe" filled="f" stroked="t" strokeweight="0pt" strokecolor="#000000">
                <v:path arrowok="t"/>
              </v:shape>
            </v:group>
            <v:group style="position:absolute;left:2318;top:-1934;width:238;height:2" coordorigin="2318,-1934" coordsize="238,2">
              <v:shape style="position:absolute;left:2318;top:-1934;width:238;height:2" coordorigin="2318,-1934" coordsize="238,0" path="m2318,-1934l2556,-1934e" filled="f" stroked="t" strokeweight=".495252pt" strokecolor="#00007F">
                <v:path arrowok="t"/>
              </v:shape>
            </v:group>
            <v:group style="position:absolute;left:2407;top:-1960;width:53;height:53" coordorigin="2407,-1960" coordsize="53,53">
              <v:shape style="position:absolute;left:2407;top:-1960;width:53;height:53" coordorigin="2407,-1960" coordsize="53,53" path="m2434,-1960l2407,-1934,2434,-1907,2460,-1934,2434,-1960xe" filled="t" fillcolor="#00007F" stroked="f">
                <v:path arrowok="t"/>
                <v:fill/>
              </v:shape>
            </v:group>
            <v:group style="position:absolute;left:2407;top:-1960;width:53;height:53" coordorigin="2407,-1960" coordsize="53,53">
              <v:shape style="position:absolute;left:2407;top:-1960;width:53;height:53" coordorigin="2407,-1960" coordsize="53,53" path="m2434,-1960l2460,-1934,2434,-1907,2407,-1934,2434,-1960xe" filled="f" stroked="t" strokeweight=".495252pt" strokecolor="#00007F">
                <v:path arrowok="t"/>
              </v:shape>
              <v:shape style="position:absolute;left:2633;top:-2001;width:192;height:389" type="#_x0000_t75">
                <v:imagedata r:id="rId356" o:title=""/>
              </v:shape>
              <v:shape style="position:absolute;left:2830;top:-2001;width:134;height:382" type="#_x0000_t75">
                <v:imagedata r:id="rId357" o:title=""/>
              </v:shape>
            </v:group>
            <v:group style="position:absolute;left:2318;top:-1710;width:238;height:2" coordorigin="2318,-1710" coordsize="238,2">
              <v:shape style="position:absolute;left:2318;top:-1710;width:238;height:2" coordorigin="2318,-1710" coordsize="238,0" path="m2318,-1710l2556,-1710e" filled="f" stroked="t" strokeweight=".495252pt" strokecolor="#FF00FF">
                <v:path arrowok="t"/>
              </v:shape>
            </v:group>
            <v:group style="position:absolute;left:2407;top:-1734;width:43;height:43" coordorigin="2407,-1734" coordsize="43,43">
              <v:shape style="position:absolute;left:2407;top:-1734;width:43;height:43" coordorigin="2407,-1734" coordsize="43,43" path="m2407,-1713l2450,-1713e" filled="f" stroked="t" strokeweight="2.260pt" strokecolor="#FF00FF">
                <v:path arrowok="t"/>
              </v:shape>
            </v:group>
            <v:group style="position:absolute;left:2407;top:-1734;width:43;height:43" coordorigin="2407,-1734" coordsize="43,43">
              <v:shape style="position:absolute;left:2407;top:-1734;width:43;height:43" coordorigin="2407,-1734" coordsize="43,43" path="m2402,-1713l2455,-1713e" filled="f" stroked="t" strokeweight="2.755252pt" strokecolor="#FF00FF">
                <v:path arrowok="t"/>
              </v:shape>
              <v:shape style="position:absolute;left:2633;top:-1778;width:173;height:382" type="#_x0000_t75">
                <v:imagedata r:id="rId358" o:title=""/>
              </v:shape>
              <v:shape style="position:absolute;left:2830;top:-1778;width:134;height:382" type="#_x0000_t75">
                <v:imagedata r:id="rId359" o:title=""/>
              </v:shape>
            </v:group>
            <v:group style="position:absolute;left:2318;top:-1485;width:238;height:2" coordorigin="2318,-1485" coordsize="238,2">
              <v:shape style="position:absolute;left:2318;top:-1485;width:238;height:2" coordorigin="2318,-1485" coordsize="238,0" path="m2318,-1485l2556,-1485e" filled="f" stroked="t" strokeweight=".495252pt" strokecolor="#007F00">
                <v:path arrowok="t"/>
              </v:shape>
            </v:group>
            <v:group style="position:absolute;left:2407;top:-1511;width:53;height:53" coordorigin="2407,-1511" coordsize="53,53">
              <v:shape style="position:absolute;left:2407;top:-1511;width:53;height:53" coordorigin="2407,-1511" coordsize="53,53" path="m2434,-1511l2407,-1458,2460,-1458,2434,-1511xe" filled="t" fillcolor="#007F00" stroked="f">
                <v:path arrowok="t"/>
                <v:fill/>
              </v:shape>
            </v:group>
            <v:group style="position:absolute;left:2407;top:-1511;width:53;height:53" coordorigin="2407,-1511" coordsize="53,53">
              <v:shape style="position:absolute;left:2407;top:-1511;width:53;height:53" coordorigin="2407,-1511" coordsize="53,53" path="m2434,-1511l2460,-1458,2407,-1458,2434,-1511xe" filled="f" stroked="t" strokeweight=".495252pt" strokecolor="#007F00">
                <v:path arrowok="t"/>
              </v:shape>
              <v:shape style="position:absolute;left:2638;top:-1552;width:326;height:384" type="#_x0000_t75">
                <v:imagedata r:id="rId360" o:title=""/>
              </v:shape>
            </v:group>
            <v:group style="position:absolute;left:2318;top:-1262;width:238;height:2" coordorigin="2318,-1262" coordsize="238,2">
              <v:shape style="position:absolute;left:2318;top:-1262;width:238;height:2" coordorigin="2318,-1262" coordsize="238,0" path="m2318,-1262l2556,-1262e" filled="f" stroked="t" strokeweight=".495252pt" strokecolor="#FF0000">
                <v:path arrowok="t"/>
              </v:shape>
            </v:group>
            <v:group style="position:absolute;left:2407;top:-1286;width:26;height:24" coordorigin="2407,-1286" coordsize="26,24">
              <v:shape style="position:absolute;left:2407;top:-1286;width:26;height:24" coordorigin="2407,-1286" coordsize="26,24" path="m2434,-1262l2407,-1286e" filled="f" stroked="t" strokeweight=".495252pt" strokecolor="#FF0000">
                <v:path arrowok="t"/>
              </v:shape>
            </v:group>
            <v:group style="position:absolute;left:2434;top:-1262;width:26;height:26" coordorigin="2434,-1262" coordsize="26,26">
              <v:shape style="position:absolute;left:2434;top:-1262;width:26;height:26" coordorigin="2434,-1262" coordsize="26,26" path="m2434,-1262l2460,-1235e" filled="f" stroked="t" strokeweight=".495252pt" strokecolor="#FF0000">
                <v:path arrowok="t"/>
              </v:shape>
            </v:group>
            <v:group style="position:absolute;left:2407;top:-1262;width:26;height:26" coordorigin="2407,-1262" coordsize="26,26">
              <v:shape style="position:absolute;left:2407;top:-1262;width:26;height:26" coordorigin="2407,-1262" coordsize="26,26" path="m2434,-1262l2407,-1235e" filled="f" stroked="t" strokeweight=".495252pt" strokecolor="#FF0000">
                <v:path arrowok="t"/>
              </v:shape>
              <v:shape style="position:absolute;left:2633;top:-1326;width:192;height:374" type="#_x0000_t75">
                <v:imagedata r:id="rId361" o:title=""/>
              </v:shape>
              <v:shape style="position:absolute;left:2830;top:-1329;width:134;height:382" type="#_x0000_t75">
                <v:imagedata r:id="rId362" o:title=""/>
              </v:shape>
            </v:group>
            <v:group style="position:absolute;left:2434;top:-1286;width:26;height:24" coordorigin="2434,-1286" coordsize="26,24">
              <v:shape style="position:absolute;left:2434;top:-1286;width:26;height:24" coordorigin="2434,-1286" coordsize="26,24" path="m2434,-1262l2460,-1286e" filled="f" stroked="t" strokeweight=".495252pt" strokecolor="#FF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.560001pt;margin-top:-166.878265pt;width:8.76pt;height:118.08pt;mso-position-horizontal-relative:page;mso-position-vertical-relative:paragraph;z-index:-9107" coordorigin="991,-3338" coordsize="175,2362">
            <v:shape style="position:absolute;left:991;top:-2478;width:134;height:418" type="#_x0000_t75">
              <v:imagedata r:id="rId363" o:title=""/>
            </v:shape>
            <v:shape style="position:absolute;left:994;top:-3338;width:173;height:2362" type="#_x0000_t75">
              <v:imagedata r:id="rId364" o:title=""/>
            </v:shape>
            <w10:wrap type="none"/>
          </v:group>
        </w:pict>
      </w:r>
      <w:r>
        <w:rPr/>
        <w:pict>
          <v:shape style="position:absolute;margin-left:452.160004pt;margin-top:-27.918268pt;width:31.92pt;height:25.92pt;mso-position-horizontal-relative:page;mso-position-vertical-relative:paragraph;z-index:-9105" type="#_x0000_t75">
            <v:imagedata r:id="rId365" o:title=""/>
          </v:shape>
        </w:pict>
      </w:r>
      <w:r>
        <w:rPr/>
        <w:pict>
          <v:group style="position:absolute;margin-left:337.559998pt;margin-top:11.921731pt;width:210.24pt;height:199.92pt;mso-position-horizontal-relative:page;mso-position-vertical-relative:paragraph;z-index:-9103" coordorigin="6751,238" coordsize="4205,3998">
            <v:group style="position:absolute;left:9977;top:3435;width:938;height:2" coordorigin="9977,3435" coordsize="938,2">
              <v:shape style="position:absolute;left:9977;top:3435;width:938;height:2" coordorigin="9977,3435" coordsize="938,0" path="m9977,3435l10915,3435e" filled="f" stroked="t" strokeweight="0pt" strokecolor="#000000">
                <v:path arrowok="t"/>
              </v:shape>
            </v:group>
            <v:group style="position:absolute;left:6924;top:3435;width:2359;height:2" coordorigin="6924,3435" coordsize="2359,2">
              <v:shape style="position:absolute;left:6924;top:3435;width:2359;height:2" coordorigin="6924,3435" coordsize="2359,0" path="m6924,3435l9283,3435e" filled="f" stroked="t" strokeweight="0pt" strokecolor="#000000">
                <v:path arrowok="t"/>
              </v:shape>
            </v:group>
            <v:group style="position:absolute;left:6924;top:3044;width:2359;height:2" coordorigin="6924,3044" coordsize="2359,2">
              <v:shape style="position:absolute;left:6924;top:3044;width:2359;height:2" coordorigin="6924,3044" coordsize="2359,0" path="m6924,3044l9283,3044e" filled="f" stroked="t" strokeweight="0pt" strokecolor="#000000">
                <v:path arrowok="t"/>
              </v:shape>
            </v:group>
            <v:group style="position:absolute;left:6924;top:2257;width:3991;height:2" coordorigin="6924,2257" coordsize="3991,2">
              <v:shape style="position:absolute;left:6924;top:2257;width:3991;height:2" coordorigin="6924,2257" coordsize="3991,0" path="m6924,2257l10915,2257e" filled="f" stroked="t" strokeweight="0pt" strokecolor="#000000">
                <v:path arrowok="t"/>
              </v:shape>
            </v:group>
            <v:group style="position:absolute;left:6924;top:1863;width:3991;height:2" coordorigin="6924,1863" coordsize="3991,2">
              <v:shape style="position:absolute;left:6924;top:1863;width:3991;height:2" coordorigin="6924,1863" coordsize="3991,0" path="m6924,1863l10915,1863e" filled="f" stroked="t" strokeweight="0pt" strokecolor="#000000">
                <v:path arrowok="t"/>
              </v:shape>
            </v:group>
            <v:group style="position:absolute;left:6924;top:1470;width:3991;height:2" coordorigin="6924,1470" coordsize="3991,2">
              <v:shape style="position:absolute;left:6924;top:1470;width:3991;height:2" coordorigin="6924,1470" coordsize="3991,0" path="m6924,1470l10915,1470e" filled="f" stroked="t" strokeweight="0pt" strokecolor="#000000">
                <v:path arrowok="t"/>
              </v:shape>
            </v:group>
            <v:group style="position:absolute;left:6924;top:1076;width:3991;height:2" coordorigin="6924,1076" coordsize="3991,2">
              <v:shape style="position:absolute;left:6924;top:1076;width:3991;height:2" coordorigin="6924,1076" coordsize="3991,0" path="m6924,1076l10915,1076e" filled="f" stroked="t" strokeweight="0pt" strokecolor="#000000">
                <v:path arrowok="t"/>
              </v:shape>
            </v:group>
            <v:group style="position:absolute;left:6924;top:682;width:3991;height:2" coordorigin="6924,682" coordsize="3991,2">
              <v:shape style="position:absolute;left:6924;top:682;width:3991;height:2" coordorigin="6924,682" coordsize="3991,0" path="m6924,682l10915,682e" filled="f" stroked="t" strokeweight="0pt" strokecolor="#000000">
                <v:path arrowok="t"/>
              </v:shape>
            </v:group>
            <v:group style="position:absolute;left:6924;top:291;width:3991;height:2" coordorigin="6924,291" coordsize="3991,2">
              <v:shape style="position:absolute;left:6924;top:291;width:3991;height:2" coordorigin="6924,291" coordsize="3991,0" path="m6924,291l10915,291e" filled="f" stroked="t" strokeweight="0pt" strokecolor="#000000">
                <v:path arrowok="t"/>
              </v:shape>
            </v:group>
            <v:group style="position:absolute;left:7627;top:291;width:2;height:3590" coordorigin="7627,291" coordsize="2,3590">
              <v:shape style="position:absolute;left:7627;top:291;width:2;height:3590" coordorigin="7627,291" coordsize="0,3590" path="m7627,291l7627,3882e" filled="f" stroked="t" strokeweight="0pt" strokecolor="#000000">
                <v:path arrowok="t"/>
              </v:shape>
            </v:group>
            <v:group style="position:absolute;left:8292;top:291;width:2;height:3590" coordorigin="8292,291" coordsize="2,3590">
              <v:shape style="position:absolute;left:8292;top:291;width:2;height:3590" coordorigin="8292,291" coordsize="0,3590" path="m8292,291l8292,3882e" filled="f" stroked="t" strokeweight="0pt" strokecolor="#000000">
                <v:path arrowok="t"/>
              </v:shape>
            </v:group>
            <v:group style="position:absolute;left:8945;top:291;width:2;height:3590" coordorigin="8945,291" coordsize="2,3590">
              <v:shape style="position:absolute;left:8945;top:291;width:2;height:3590" coordorigin="8945,291" coordsize="0,3590" path="m8945,291l8945,3882e" filled="f" stroked="t" strokeweight="0pt" strokecolor="#000000">
                <v:path arrowok="t"/>
              </v:shape>
            </v:group>
            <v:group style="position:absolute;left:9598;top:291;width:2;height:2448" coordorigin="9598,291" coordsize="2,2448">
              <v:shape style="position:absolute;left:9598;top:291;width:2;height:2448" coordorigin="9598,291" coordsize="0,2448" path="m9598,291l9598,2739e" filled="f" stroked="t" strokeweight="0pt" strokecolor="#000000">
                <v:path arrowok="t"/>
              </v:shape>
            </v:group>
            <v:group style="position:absolute;left:9598;top:3730;width:2;height:151" coordorigin="9598,3730" coordsize="2,151">
              <v:shape style="position:absolute;left:9598;top:3730;width:2;height:151" coordorigin="9598,3730" coordsize="0,151" path="m9598,3730l9598,3882e" filled="f" stroked="t" strokeweight="0pt" strokecolor="#000000">
                <v:path arrowok="t"/>
              </v:shape>
            </v:group>
            <v:group style="position:absolute;left:9977;top:3044;width:938;height:2" coordorigin="9977,3044" coordsize="938,2">
              <v:shape style="position:absolute;left:9977;top:3044;width:938;height:2" coordorigin="9977,3044" coordsize="938,0" path="m9977,3044l10915,3044e" filled="f" stroked="t" strokeweight="0pt" strokecolor="#000000">
                <v:path arrowok="t"/>
              </v:shape>
            </v:group>
            <v:group style="position:absolute;left:10262;top:291;width:2;height:3590" coordorigin="10262,291" coordsize="2,3590">
              <v:shape style="position:absolute;left:10262;top:291;width:2;height:3590" coordorigin="10262,291" coordsize="0,3590" path="m10262,291l10262,3882e" filled="f" stroked="t" strokeweight="0pt" strokecolor="#000000">
                <v:path arrowok="t"/>
              </v:shape>
            </v:group>
            <v:group style="position:absolute;left:10915;top:291;width:2;height:3590" coordorigin="10915,291" coordsize="2,3590">
              <v:shape style="position:absolute;left:10915;top:291;width:2;height:3590" coordorigin="10915,291" coordsize="0,3590" path="m10915,291l10915,3882e" filled="f" stroked="t" strokeweight="0pt" strokecolor="#000000">
                <v:path arrowok="t"/>
              </v:shape>
            </v:group>
            <v:group style="position:absolute;left:6974;top:291;width:3941;height:3538" coordorigin="6974,291" coordsize="3941,3538">
              <v:shape style="position:absolute;left:6974;top:291;width:3941;height:3538" coordorigin="6974,291" coordsize="3941,3538" path="m6974,3829l10915,3829,10915,291,6974,291,6974,3829xe" filled="f" stroked="t" strokeweight=".493692pt" strokecolor="#7F7F7F">
                <v:path arrowok="t"/>
              </v:shape>
            </v:group>
            <v:group style="position:absolute;left:6974;top:291;width:2;height:3590" coordorigin="6974,291" coordsize="2,3590">
              <v:shape style="position:absolute;left:6974;top:291;width:2;height:3590" coordorigin="6974,291" coordsize="0,3590" path="m6974,291l6974,3882e" filled="f" stroked="t" strokeweight="0pt" strokecolor="#000000">
                <v:path arrowok="t"/>
              </v:shape>
            </v:group>
            <v:group style="position:absolute;left:6924;top:3829;width:3991;height:2" coordorigin="6924,3829" coordsize="3991,2">
              <v:shape style="position:absolute;left:6924;top:3829;width:3991;height:2" coordorigin="6924,3829" coordsize="3991,0" path="m6924,3829l10915,3829e" filled="f" stroked="t" strokeweight="0pt" strokecolor="#000000">
                <v:path arrowok="t"/>
              </v:shape>
            </v:group>
            <v:group style="position:absolute;left:6924;top:2650;width:3991;height:2" coordorigin="6924,2650" coordsize="3991,2">
              <v:shape style="position:absolute;left:6924;top:2650;width:3991;height:2" coordorigin="6924,2650" coordsize="3991,0" path="m6924,2650l10915,2650e" filled="f" stroked="t" strokeweight="0pt" strokecolor="#000000">
                <v:path arrowok="t"/>
              </v:shape>
            </v:group>
            <v:group style="position:absolute;left:6974;top:579;width:3449;height:3250" coordorigin="6974,579" coordsize="3449,3250">
              <v:shape style="position:absolute;left:6974;top:579;width:3449;height:3250" coordorigin="6974,579" coordsize="3449,3250" path="m6974,3829l6984,3675,7003,3519,7025,3198,7044,3044,7054,2888,7075,2754,7085,2629,7094,2526,7114,2422,7126,2338,7145,2257,7164,2110,7195,1988,7224,1873,7246,1770,7265,1688,7296,1604,7325,1532,7346,1460,7406,1345,7466,1242,7517,1160,7567,1088,7618,1026,7668,973,7728,922,7778,879,7838,848,7949,788,7999,757,8050,735,8100,714,8160,704,8270,673,8371,654,8482,632,8592,610,8702,601,8803,591,8914,591,8974,579,9024,579,9125,579,9235,579,9346,579,9456,579,9506,579,9557,591,9667,591,9730,591,9780,601,9878,601,9991,610,10102,622,10212,632,10313,654,10423,663e" filled="f" stroked="t" strokeweight=".493692pt" strokecolor="#00007F">
                <v:path arrowok="t"/>
              </v:shape>
            </v:group>
            <v:group style="position:absolute;left:6974;top:601;width:3127;height:3228" coordorigin="6974,601" coordsize="3127,3228">
              <v:shape style="position:absolute;left:6974;top:601;width:3127;height:3228" coordorigin="6974,601" coordsize="3127,3228" path="m6974,3829l6984,3654,7003,3478,7025,3116,7044,2950,7054,2785,7075,2629,7085,2494,7094,2382,7114,2276,7126,2185,7145,2101,7164,1957,7195,1832,7224,1719,7246,1616,7265,1532,7296,1460,7325,1388,7346,1326,7406,1222,7466,1129,7517,1057,7567,994,7618,932,7728,838,7778,807,7838,776,7898,757,7949,735,8050,694,8160,663,8270,642,8371,632,8422,622,8482,610,8592,610,8652,601,9125,601,9235,610,9346,622,9456,632,9557,642,9667,654,9780,673,9878,682,9991,704,10102,735e" filled="f" stroked="t" strokeweight=".493692pt" strokecolor="#FF00FF">
                <v:path arrowok="t"/>
              </v:shape>
            </v:group>
            <v:group style="position:absolute;left:6974;top:570;width:3449;height:3259" coordorigin="6974,570" coordsize="3449,3259">
              <v:shape style="position:absolute;left:6974;top:570;width:3449;height:3259" coordorigin="6974,570" coordsize="3449,3259" path="m6974,3829l7003,3560,7025,3282,7044,3157,7054,3022,7075,2907,7085,2794,7094,2701,7114,2607,7145,2454,7164,2307,7195,2185,7224,2070,7246,1966,7265,1885,7296,1801,7346,1645,7406,1522,7466,1419,7517,1326,7567,1242,7618,1170,7668,1107,7728,1057,7838,963,7939,891,8050,829,8160,788,8270,745,8321,726,8371,704,8422,694,8482,682,8532,663,8592,654,8652,642,8702,642,8803,622,8914,610,9024,601,9125,591,9235,591,9286,579,9346,579,9456,579,9506,570,9557,570,9667,570,9780,570,9830,570,9878,579,9991,579,10102,579,10212,591,10313,601,10423,601e" filled="f" stroked="t" strokeweight=".493692pt" strokecolor="#007F00">
                <v:path arrowok="t"/>
              </v:shape>
            </v:group>
            <v:group style="position:absolute;left:6974;top:591;width:3449;height:3238" coordorigin="6974,591" coordsize="3449,3238">
              <v:shape style="position:absolute;left:6974;top:591;width:3449;height:3238" coordorigin="6974,591" coordsize="3449,3238" path="m6974,3829l6984,3663,7003,3498,7025,3157,7044,2991,7054,2835,7075,2691,7085,2557,7094,2442,7114,2338,7126,2257,7145,2173,7164,2029,7195,1904,7224,1791,7246,1688,7265,1604,7296,1522,7325,1450,7346,1388,7406,1273,7466,1179,7517,1098,7567,1035,7618,973,7668,922,7728,879,7838,807,7949,757,8050,714,8160,682,8270,654,8371,632,8482,622,8592,610,8702,601,8803,591,8914,591,9024,591,9125,591,9235,591,9286,591,9346,601,9456,601,9557,610,9667,622,9780,632,9878,642,9991,654,10102,673,10212,694,10313,714,10423,735e" filled="f" stroked="t" strokeweight=".493692pt" strokecolor="#FF0000">
                <v:path arrowok="t"/>
              </v:shape>
            </v:group>
            <v:group style="position:absolute;left:6943;top:3798;width:60;height:62" coordorigin="6943,3798" coordsize="60,62">
              <v:shape style="position:absolute;left:6943;top:3798;width:60;height:62" coordorigin="6943,3798" coordsize="60,62" path="m6974,3798l6943,3829,6974,3860,7003,3829,6974,3798xe" filled="t" fillcolor="#00007F" stroked="f">
                <v:path arrowok="t"/>
                <v:fill/>
              </v:shape>
            </v:group>
            <v:group style="position:absolute;left:6943;top:3798;width:60;height:62" coordorigin="6943,3798" coordsize="60,62">
              <v:shape style="position:absolute;left:6943;top:3798;width:60;height:62" coordorigin="6943,3798" coordsize="60,62" path="m6974,3798l7003,3829,6974,3860,6943,3829,6974,3798xe" filled="f" stroked="t" strokeweight=".493692pt" strokecolor="#00007F">
                <v:path arrowok="t"/>
              </v:shape>
            </v:group>
            <v:group style="position:absolute;left:7054;top:2598;width:60;height:62" coordorigin="7054,2598" coordsize="60,62">
              <v:shape style="position:absolute;left:7054;top:2598;width:60;height:62" coordorigin="7054,2598" coordsize="60,62" path="m7085,2598l7054,2629,7085,2660,7114,2629,7085,2598xe" filled="t" fillcolor="#00007F" stroked="f">
                <v:path arrowok="t"/>
                <v:fill/>
              </v:shape>
            </v:group>
            <v:group style="position:absolute;left:7054;top:2598;width:60;height:62" coordorigin="7054,2598" coordsize="60,62">
              <v:shape style="position:absolute;left:7054;top:2598;width:60;height:62" coordorigin="7054,2598" coordsize="60,62" path="m7085,2598l7114,2629,7085,2660,7054,2629,7085,2598xe" filled="f" stroked="t" strokeweight=".493692pt" strokecolor="#00007F">
                <v:path arrowok="t"/>
              </v:shape>
            </v:group>
            <v:group style="position:absolute;left:7164;top:1957;width:60;height:62" coordorigin="7164,1957" coordsize="60,62">
              <v:shape style="position:absolute;left:7164;top:1957;width:60;height:62" coordorigin="7164,1957" coordsize="60,62" path="m7195,1957l7164,1988,7195,2019,7224,1988,7195,1957xe" filled="t" fillcolor="#00007F" stroked="f">
                <v:path arrowok="t"/>
                <v:fill/>
              </v:shape>
            </v:group>
            <v:group style="position:absolute;left:7164;top:1957;width:60;height:62" coordorigin="7164,1957" coordsize="60,62">
              <v:shape style="position:absolute;left:7164;top:1957;width:60;height:62" coordorigin="7164,1957" coordsize="60,62" path="m7195,1957l7224,1988,7195,2019,7164,1988,7195,1957xe" filled="f" stroked="t" strokeweight=".493692pt" strokecolor="#00007F">
                <v:path arrowok="t"/>
              </v:shape>
            </v:group>
            <v:group style="position:absolute;left:7265;top:1573;width:60;height:62" coordorigin="7265,1573" coordsize="60,62">
              <v:shape style="position:absolute;left:7265;top:1573;width:60;height:62" coordorigin="7265,1573" coordsize="60,62" path="m7296,1573l7265,1604,7296,1635,7325,1604,7296,1573xe" filled="t" fillcolor="#00007F" stroked="f">
                <v:path arrowok="t"/>
                <v:fill/>
              </v:shape>
            </v:group>
            <v:group style="position:absolute;left:7265;top:1573;width:60;height:62" coordorigin="7265,1573" coordsize="60,62">
              <v:shape style="position:absolute;left:7265;top:1573;width:60;height:62" coordorigin="7265,1573" coordsize="60,62" path="m7296,1573l7325,1604,7296,1635,7265,1604,7296,1573xe" filled="f" stroked="t" strokeweight=".493692pt" strokecolor="#00007F">
                <v:path arrowok="t"/>
              </v:shape>
              <v:shape style="position:absolute;left:7344;top:533;width:3113;height:847" type="#_x0000_t75">
                <v:imagedata r:id="rId366" o:title=""/>
              </v:shape>
            </v:group>
            <v:group style="position:absolute;left:6943;top:3798;width:50;height:53" coordorigin="6943,3798" coordsize="50,53">
              <v:shape style="position:absolute;left:6943;top:3798;width:50;height:53" coordorigin="6943,3798" coordsize="50,53" path="m6943,3824l6994,3824e" filled="f" stroked="t" strokeweight="2.74pt" strokecolor="#FF00FF">
                <v:path arrowok="t"/>
              </v:shape>
            </v:group>
            <v:group style="position:absolute;left:6943;top:3798;width:50;height:53" coordorigin="6943,3798" coordsize="50,53">
              <v:shape style="position:absolute;left:6943;top:3798;width:50;height:53" coordorigin="6943,3798" coordsize="50,53" path="m6938,3824l6999,3824e" filled="f" stroked="t" strokeweight="3.233692pt" strokecolor="#FF00FF">
                <v:path arrowok="t"/>
              </v:shape>
            </v:group>
            <v:group style="position:absolute;left:7054;top:2463;width:50;height:53" coordorigin="7054,2463" coordsize="50,53">
              <v:shape style="position:absolute;left:7054;top:2463;width:50;height:53" coordorigin="7054,2463" coordsize="50,53" path="m7054,2490l7104,2490e" filled="f" stroked="t" strokeweight="2.74pt" strokecolor="#FF00FF">
                <v:path arrowok="t"/>
              </v:shape>
            </v:group>
            <v:group style="position:absolute;left:7054;top:2463;width:50;height:53" coordorigin="7054,2463" coordsize="50,53">
              <v:shape style="position:absolute;left:7054;top:2463;width:50;height:53" coordorigin="7054,2463" coordsize="50,53" path="m7049,2490l7109,2490e" filled="f" stroked="t" strokeweight="3.233692pt" strokecolor="#FF00FF">
                <v:path arrowok="t"/>
              </v:shape>
            </v:group>
            <v:group style="position:absolute;left:7164;top:1801;width:50;height:53" coordorigin="7164,1801" coordsize="50,53">
              <v:shape style="position:absolute;left:7164;top:1801;width:50;height:53" coordorigin="7164,1801" coordsize="50,53" path="m7164,1827l7214,1827e" filled="f" stroked="t" strokeweight="2.74pt" strokecolor="#FF00FF">
                <v:path arrowok="t"/>
              </v:shape>
            </v:group>
            <v:group style="position:absolute;left:7164;top:1801;width:50;height:53" coordorigin="7164,1801" coordsize="50,53">
              <v:shape style="position:absolute;left:7164;top:1801;width:50;height:53" coordorigin="7164,1801" coordsize="50,53" path="m7159,1827l7219,1827e" filled="f" stroked="t" strokeweight="3.233692pt" strokecolor="#FF00FF">
                <v:path arrowok="t"/>
              </v:shape>
            </v:group>
            <v:group style="position:absolute;left:7265;top:1429;width:50;height:50" coordorigin="7265,1429" coordsize="50,50">
              <v:shape style="position:absolute;left:7265;top:1429;width:50;height:50" coordorigin="7265,1429" coordsize="50,50" path="m7265,1454l7315,1454e" filled="f" stroked="t" strokeweight="2.62pt" strokecolor="#FF00FF">
                <v:path arrowok="t"/>
              </v:shape>
            </v:group>
            <v:group style="position:absolute;left:7265;top:1429;width:50;height:50" coordorigin="7265,1429" coordsize="50,50">
              <v:shape style="position:absolute;left:7265;top:1429;width:50;height:50" coordorigin="7265,1429" coordsize="50,50" path="m7260,1454l7320,1454e" filled="f" stroked="t" strokeweight="3.113692pt" strokecolor="#FF00FF">
                <v:path arrowok="t"/>
              </v:shape>
            </v:group>
            <v:group style="position:absolute;left:6943;top:3798;width:60;height:62" coordorigin="6943,3798" coordsize="60,62">
              <v:shape style="position:absolute;left:6943;top:3798;width:60;height:62" coordorigin="6943,3798" coordsize="60,62" path="m6974,3798l6943,3860,7003,3860,6974,3798xe" filled="t" fillcolor="#007F00" stroked="f">
                <v:path arrowok="t"/>
                <v:fill/>
              </v:shape>
            </v:group>
            <v:group style="position:absolute;left:6943;top:3798;width:60;height:62" coordorigin="6943,3798" coordsize="60,62">
              <v:shape style="position:absolute;left:6943;top:3798;width:60;height:62" coordorigin="6943,3798" coordsize="60,62" path="m6974,3798l7003,3860,6943,3860,6974,3798xe" filled="f" stroked="t" strokeweight=".493692pt" strokecolor="#007F00">
                <v:path arrowok="t"/>
              </v:shape>
            </v:group>
            <v:group style="position:absolute;left:7054;top:2763;width:60;height:62" coordorigin="7054,2763" coordsize="60,62">
              <v:shape style="position:absolute;left:7054;top:2763;width:60;height:62" coordorigin="7054,2763" coordsize="60,62" path="m7085,2763l7054,2826,7114,2826,7085,2763xe" filled="t" fillcolor="#007F00" stroked="f">
                <v:path arrowok="t"/>
                <v:fill/>
              </v:shape>
            </v:group>
            <v:group style="position:absolute;left:7054;top:2763;width:60;height:62" coordorigin="7054,2763" coordsize="60,62">
              <v:shape style="position:absolute;left:7054;top:2763;width:60;height:62" coordorigin="7054,2763" coordsize="60,62" path="m7085,2763l7114,2826,7054,2826,7085,2763xe" filled="f" stroked="t" strokeweight=".493692pt" strokecolor="#007F00">
                <v:path arrowok="t"/>
              </v:shape>
            </v:group>
            <v:group style="position:absolute;left:7164;top:2154;width:60;height:62" coordorigin="7164,2154" coordsize="60,62">
              <v:shape style="position:absolute;left:7164;top:2154;width:60;height:62" coordorigin="7164,2154" coordsize="60,62" path="m7195,2154l7164,2216,7224,2216,7195,2154xe" filled="t" fillcolor="#007F00" stroked="f">
                <v:path arrowok="t"/>
                <v:fill/>
              </v:shape>
            </v:group>
            <v:group style="position:absolute;left:7164;top:2154;width:60;height:62" coordorigin="7164,2154" coordsize="60,62">
              <v:shape style="position:absolute;left:7164;top:2154;width:60;height:62" coordorigin="7164,2154" coordsize="60,62" path="m7195,2154l7224,2216,7164,2216,7195,2154xe" filled="f" stroked="t" strokeweight=".493692pt" strokecolor="#007F00">
                <v:path arrowok="t"/>
              </v:shape>
            </v:group>
            <v:group style="position:absolute;left:7265;top:1770;width:60;height:62" coordorigin="7265,1770" coordsize="60,62">
              <v:shape style="position:absolute;left:7265;top:1770;width:60;height:62" coordorigin="7265,1770" coordsize="60,62" path="m7296,1770l7265,1832,7325,1832,7296,1770xe" filled="t" fillcolor="#007F00" stroked="f">
                <v:path arrowok="t"/>
                <v:fill/>
              </v:shape>
            </v:group>
            <v:group style="position:absolute;left:7265;top:1770;width:60;height:62" coordorigin="7265,1770" coordsize="60,62">
              <v:shape style="position:absolute;left:7265;top:1770;width:60;height:62" coordorigin="7265,1770" coordsize="60,62" path="m7296,1770l7325,1832,7265,1832,7296,1770xe" filled="f" stroked="t" strokeweight=".493692pt" strokecolor="#007F00">
                <v:path arrowok="t"/>
              </v:shape>
            </v:group>
            <v:group style="position:absolute;left:7375;top:1491;width:60;height:62" coordorigin="7375,1491" coordsize="60,62">
              <v:shape style="position:absolute;left:7375;top:1491;width:60;height:62" coordorigin="7375,1491" coordsize="60,62" path="m7406,1491l7375,1554,7435,1554,7406,1491xe" filled="t" fillcolor="#007F00" stroked="f">
                <v:path arrowok="t"/>
                <v:fill/>
              </v:shape>
            </v:group>
            <v:group style="position:absolute;left:7375;top:1491;width:60;height:62" coordorigin="7375,1491" coordsize="60,62">
              <v:shape style="position:absolute;left:7375;top:1491;width:60;height:62" coordorigin="7375,1491" coordsize="60,62" path="m7406,1491l7435,1554,7375,1554,7406,1491xe" filled="f" stroked="t" strokeweight=".493692pt" strokecolor="#007F00">
                <v:path arrowok="t"/>
              </v:shape>
            </v:group>
            <v:group style="position:absolute;left:6943;top:3798;width:31;height:31" coordorigin="6943,3798" coordsize="31,31">
              <v:shape style="position:absolute;left:6943;top:3798;width:31;height:31" coordorigin="6943,3798" coordsize="31,31" path="m6974,3829l6943,3798e" filled="f" stroked="t" strokeweight=".493692pt" strokecolor="#FF0000">
                <v:path arrowok="t"/>
              </v:shape>
            </v:group>
            <v:group style="position:absolute;left:6974;top:3829;width:29;height:31" coordorigin="6974,3829" coordsize="29,31">
              <v:shape style="position:absolute;left:6974;top:3829;width:29;height:31" coordorigin="6974,3829" coordsize="29,31" path="m6974,3829l7003,3860e" filled="f" stroked="t" strokeweight=".493692pt" strokecolor="#FF0000">
                <v:path arrowok="t"/>
              </v:shape>
            </v:group>
            <v:group style="position:absolute;left:6943;top:3829;width:31;height:31" coordorigin="6943,3829" coordsize="31,31">
              <v:shape style="position:absolute;left:6943;top:3829;width:31;height:31" coordorigin="6943,3829" coordsize="31,31" path="m6974,3829l6943,3860e" filled="f" stroked="t" strokeweight=".493692pt" strokecolor="#FF0000">
                <v:path arrowok="t"/>
              </v:shape>
            </v:group>
            <v:group style="position:absolute;left:6974;top:3798;width:29;height:31" coordorigin="6974,3798" coordsize="29,31">
              <v:shape style="position:absolute;left:6974;top:3798;width:29;height:31" coordorigin="6974,3798" coordsize="29,31" path="m6974,3829l7003,3798e" filled="f" stroked="t" strokeweight=".493692pt" strokecolor="#FF0000">
                <v:path arrowok="t"/>
              </v:shape>
            </v:group>
            <v:group style="position:absolute;left:7054;top:2526;width:31;height:31" coordorigin="7054,2526" coordsize="31,31">
              <v:shape style="position:absolute;left:7054;top:2526;width:31;height:31" coordorigin="7054,2526" coordsize="31,31" path="m7085,2557l7054,2526e" filled="f" stroked="t" strokeweight=".493692pt" strokecolor="#FF0000">
                <v:path arrowok="t"/>
              </v:shape>
            </v:group>
            <v:group style="position:absolute;left:7085;top:2557;width:29;height:31" coordorigin="7085,2557" coordsize="29,31">
              <v:shape style="position:absolute;left:7085;top:2557;width:29;height:31" coordorigin="7085,2557" coordsize="29,31" path="m7085,2557l7114,2588e" filled="f" stroked="t" strokeweight=".493692pt" strokecolor="#FF0000">
                <v:path arrowok="t"/>
              </v:shape>
            </v:group>
            <v:group style="position:absolute;left:7054;top:2557;width:31;height:31" coordorigin="7054,2557" coordsize="31,31">
              <v:shape style="position:absolute;left:7054;top:2557;width:31;height:31" coordorigin="7054,2557" coordsize="31,31" path="m7085,2557l7054,2588e" filled="f" stroked="t" strokeweight=".493692pt" strokecolor="#FF0000">
                <v:path arrowok="t"/>
              </v:shape>
            </v:group>
            <v:group style="position:absolute;left:7085;top:2526;width:29;height:31" coordorigin="7085,2526" coordsize="29,31">
              <v:shape style="position:absolute;left:7085;top:2526;width:29;height:31" coordorigin="7085,2526" coordsize="29,31" path="m7085,2557l7114,2526e" filled="f" stroked="t" strokeweight=".493692pt" strokecolor="#FF0000">
                <v:path arrowok="t"/>
              </v:shape>
            </v:group>
            <v:group style="position:absolute;left:7164;top:1873;width:31;height:31" coordorigin="7164,1873" coordsize="31,31">
              <v:shape style="position:absolute;left:7164;top:1873;width:31;height:31" coordorigin="7164,1873" coordsize="31,31" path="m7195,1904l7164,1873e" filled="f" stroked="t" strokeweight=".493692pt" strokecolor="#FF0000">
                <v:path arrowok="t"/>
              </v:shape>
            </v:group>
            <v:group style="position:absolute;left:7195;top:1904;width:29;height:31" coordorigin="7195,1904" coordsize="29,31">
              <v:shape style="position:absolute;left:7195;top:1904;width:29;height:31" coordorigin="7195,1904" coordsize="29,31" path="m7195,1904l7224,1935e" filled="f" stroked="t" strokeweight=".493692pt" strokecolor="#FF0000">
                <v:path arrowok="t"/>
              </v:shape>
            </v:group>
            <v:group style="position:absolute;left:7164;top:1904;width:31;height:31" coordorigin="7164,1904" coordsize="31,31">
              <v:shape style="position:absolute;left:7164;top:1904;width:31;height:31" coordorigin="7164,1904" coordsize="31,31" path="m7195,1904l7164,1935e" filled="f" stroked="t" strokeweight=".493692pt" strokecolor="#FF0000">
                <v:path arrowok="t"/>
              </v:shape>
            </v:group>
            <v:group style="position:absolute;left:7195;top:1873;width:29;height:31" coordorigin="7195,1873" coordsize="29,31">
              <v:shape style="position:absolute;left:7195;top:1873;width:29;height:31" coordorigin="7195,1873" coordsize="29,31" path="m7195,1904l7224,1873e" filled="f" stroked="t" strokeweight=".493692pt" strokecolor="#FF0000">
                <v:path arrowok="t"/>
              </v:shape>
            </v:group>
            <v:group style="position:absolute;left:7265;top:1491;width:31;height:31" coordorigin="7265,1491" coordsize="31,31">
              <v:shape style="position:absolute;left:7265;top:1491;width:31;height:31" coordorigin="7265,1491" coordsize="31,31" path="m7296,1522l7265,1491e" filled="f" stroked="t" strokeweight=".493692pt" strokecolor="#FF0000">
                <v:path arrowok="t"/>
              </v:shape>
            </v:group>
            <v:group style="position:absolute;left:7296;top:1522;width:29;height:31" coordorigin="7296,1522" coordsize="29,31">
              <v:shape style="position:absolute;left:7296;top:1522;width:29;height:31" coordorigin="7296,1522" coordsize="29,31" path="m7296,1522l7325,1554e" filled="f" stroked="t" strokeweight=".493692pt" strokecolor="#FF0000">
                <v:path arrowok="t"/>
              </v:shape>
            </v:group>
            <v:group style="position:absolute;left:7265;top:1522;width:31;height:31" coordorigin="7265,1522" coordsize="31,31">
              <v:shape style="position:absolute;left:7265;top:1522;width:31;height:31" coordorigin="7265,1522" coordsize="31,31" path="m7296,1522l7265,1554e" filled="f" stroked="t" strokeweight=".493692pt" strokecolor="#FF0000">
                <v:path arrowok="t"/>
              </v:shape>
            </v:group>
            <v:group style="position:absolute;left:7296;top:1491;width:29;height:31" coordorigin="7296,1491" coordsize="29,31">
              <v:shape style="position:absolute;left:7296;top:1491;width:29;height:31" coordorigin="7296,1491" coordsize="29,31" path="m7296,1522l7325,1491e" filled="f" stroked="t" strokeweight=".493692pt" strokecolor="#FF0000">
                <v:path arrowok="t"/>
              </v:shape>
              <v:shape style="position:absolute;left:6758;top:3385;width:134;height:302" type="#_x0000_t75">
                <v:imagedata r:id="rId367" o:title=""/>
              </v:shape>
              <v:shape style="position:absolute;left:6754;top:2991;width:154;height:302" type="#_x0000_t75">
                <v:imagedata r:id="rId368" o:title=""/>
              </v:shape>
              <v:shape style="position:absolute;left:6754;top:2598;width:154;height:302" type="#_x0000_t75">
                <v:imagedata r:id="rId369" o:title=""/>
              </v:shape>
              <v:shape style="position:absolute;left:6751;top:2204;width:154;height:302" type="#_x0000_t75">
                <v:imagedata r:id="rId370" o:title=""/>
              </v:shape>
              <v:shape style="position:absolute;left:6754;top:1810;width:154;height:302" type="#_x0000_t75">
                <v:imagedata r:id="rId371" o:title=""/>
              </v:shape>
              <v:shape style="position:absolute;left:6754;top:1417;width:154;height:302" type="#_x0000_t75">
                <v:imagedata r:id="rId372" o:title=""/>
              </v:shape>
              <v:shape style="position:absolute;left:6754;top:1023;width:154;height:302" type="#_x0000_t75">
                <v:imagedata r:id="rId373" o:title=""/>
              </v:shape>
              <v:shape style="position:absolute;left:6754;top:632;width:154;height:302" type="#_x0000_t75">
                <v:imagedata r:id="rId374" o:title=""/>
              </v:shape>
              <v:shape style="position:absolute;left:6754;top:238;width:154;height:302" type="#_x0000_t75">
                <v:imagedata r:id="rId375" o:title=""/>
              </v:shape>
              <v:shape style="position:absolute;left:6818;top:3776;width:194;height:461" type="#_x0000_t75">
                <v:imagedata r:id="rId376" o:title=""/>
              </v:shape>
              <v:shape style="position:absolute;left:7596;top:3934;width:58;height:295" type="#_x0000_t75">
                <v:imagedata r:id="rId377" o:title=""/>
              </v:shape>
              <v:shape style="position:absolute;left:8254;top:3934;width:77;height:295" type="#_x0000_t75">
                <v:imagedata r:id="rId378" o:title=""/>
              </v:shape>
              <v:shape style="position:absolute;left:8909;top:3934;width:77;height:302" type="#_x0000_t75">
                <v:imagedata r:id="rId379" o:title=""/>
              </v:shape>
              <v:shape style="position:absolute;left:9559;top:3937;width:77;height:288" type="#_x0000_t75">
                <v:imagedata r:id="rId380" o:title=""/>
              </v:shape>
              <v:shape style="position:absolute;left:10224;top:3937;width:77;height:295" type="#_x0000_t75">
                <v:imagedata r:id="rId381" o:title=""/>
              </v:shape>
              <v:shape style="position:absolute;left:10879;top:3934;width:77;height:302" type="#_x0000_t75">
                <v:imagedata r:id="rId382" o:title=""/>
              </v:shape>
            </v:group>
            <v:group style="position:absolute;left:9283;top:2739;width:694;height:991" coordorigin="9283,2739" coordsize="694,991">
              <v:shape style="position:absolute;left:9283;top:2739;width:694;height:991" coordorigin="9283,2739" coordsize="694,991" path="m9283,3730l9977,3730,9977,2739,9283,2739,9283,3730xe" filled="t" fillcolor="#FFFFFF" stroked="f">
                <v:path arrowok="t"/>
                <v:fill/>
              </v:shape>
            </v:group>
            <v:group style="position:absolute;left:9283;top:2739;width:694;height:991" coordorigin="9283,2739" coordsize="694,991">
              <v:shape style="position:absolute;left:9283;top:2739;width:694;height:991" coordorigin="9283,2739" coordsize="694,991" path="m9283,3730l9977,3730,9977,2739,9283,2739,9283,3730xe" filled="f" stroked="t" strokeweight="0pt" strokecolor="#000000">
                <v:path arrowok="t"/>
              </v:shape>
            </v:group>
            <v:group style="position:absolute;left:9343;top:2883;width:271;height:2" coordorigin="9343,2883" coordsize="271,2">
              <v:shape style="position:absolute;left:9343;top:2883;width:271;height:2" coordorigin="9343,2883" coordsize="271,0" path="m9343,2883l9614,2883e" filled="f" stroked="t" strokeweight=".493692pt" strokecolor="#00007F">
                <v:path arrowok="t"/>
              </v:shape>
            </v:group>
            <v:group style="position:absolute;left:9444;top:2852;width:60;height:62" coordorigin="9444,2852" coordsize="60,62">
              <v:shape style="position:absolute;left:9444;top:2852;width:60;height:62" coordorigin="9444,2852" coordsize="60,62" path="m9473,2852l9444,2883,9473,2914,9504,2883,9473,2852xe" filled="t" fillcolor="#00007F" stroked="f">
                <v:path arrowok="t"/>
                <v:fill/>
              </v:shape>
            </v:group>
            <v:group style="position:absolute;left:9444;top:2852;width:60;height:62" coordorigin="9444,2852" coordsize="60,62">
              <v:shape style="position:absolute;left:9444;top:2852;width:60;height:62" coordorigin="9444,2852" coordsize="60,62" path="m9473,2852l9504,2883,9473,2914,9444,2883,9473,2852xe" filled="f" stroked="t" strokeweight=".493692pt" strokecolor="#00007F">
                <v:path arrowok="t"/>
              </v:shape>
              <v:shape style="position:absolute;left:9701;top:2809;width:238;height:360" type="#_x0000_t75">
                <v:imagedata r:id="rId383" o:title=""/>
              </v:shape>
            </v:group>
            <v:group style="position:absolute;left:9343;top:3130;width:271;height:2" coordorigin="9343,3130" coordsize="271,2">
              <v:shape style="position:absolute;left:9343;top:3130;width:271;height:2" coordorigin="9343,3130" coordsize="271,0" path="m9343,3130l9614,3130e" filled="f" stroked="t" strokeweight=".493692pt" strokecolor="#FF00FF">
                <v:path arrowok="t"/>
              </v:shape>
            </v:group>
            <v:group style="position:absolute;left:9444;top:3099;width:48;height:53" coordorigin="9444,3099" coordsize="48,53">
              <v:shape style="position:absolute;left:9444;top:3099;width:48;height:53" coordorigin="9444,3099" coordsize="48,53" path="m9444,3126l9492,3126e" filled="f" stroked="t" strokeweight="2.74pt" strokecolor="#FF00FF">
                <v:path arrowok="t"/>
              </v:shape>
            </v:group>
            <v:group style="position:absolute;left:9444;top:3099;width:48;height:53" coordorigin="9444,3099" coordsize="48,53">
              <v:shape style="position:absolute;left:9444;top:3099;width:48;height:53" coordorigin="9444,3099" coordsize="48,53" path="m9439,3126l9497,3126e" filled="f" stroked="t" strokeweight="3.233692pt" strokecolor="#FF00FF">
                <v:path arrowok="t"/>
              </v:shape>
              <v:shape style="position:absolute;left:9701;top:3058;width:238;height:353" type="#_x0000_t75">
                <v:imagedata r:id="rId384" o:title=""/>
              </v:shape>
            </v:group>
            <v:group style="position:absolute;left:9343;top:3380;width:271;height:2" coordorigin="9343,3380" coordsize="271,2">
              <v:shape style="position:absolute;left:9343;top:3380;width:271;height:2" coordorigin="9343,3380" coordsize="271,0" path="m9343,3380l9614,3380e" filled="f" stroked="t" strokeweight=".493692pt" strokecolor="#007F00">
                <v:path arrowok="t"/>
              </v:shape>
            </v:group>
            <v:group style="position:absolute;left:9444;top:3349;width:60;height:62" coordorigin="9444,3349" coordsize="60,62">
              <v:shape style="position:absolute;left:9444;top:3349;width:60;height:62" coordorigin="9444,3349" coordsize="60,62" path="m9473,3349l9444,3411,9504,3411,9473,3349xe" filled="t" fillcolor="#007F00" stroked="f">
                <v:path arrowok="t"/>
                <v:fill/>
              </v:shape>
            </v:group>
            <v:group style="position:absolute;left:9444;top:3349;width:60;height:62" coordorigin="9444,3349" coordsize="60,62">
              <v:shape style="position:absolute;left:9444;top:3349;width:60;height:62" coordorigin="9444,3349" coordsize="60,62" path="m9473,3349l9504,3411,9444,3411,9473,3349xe" filled="f" stroked="t" strokeweight=".493692pt" strokecolor="#007F00">
                <v:path arrowok="t"/>
              </v:shape>
              <v:shape style="position:absolute;left:9703;top:3306;width:235;height:355" type="#_x0000_t75">
                <v:imagedata r:id="rId385" o:title=""/>
              </v:shape>
            </v:group>
            <v:group style="position:absolute;left:9343;top:3627;width:271;height:2" coordorigin="9343,3627" coordsize="271,2">
              <v:shape style="position:absolute;left:9343;top:3627;width:271;height:2" coordorigin="9343,3627" coordsize="271,0" path="m9343,3627l9614,3627e" filled="f" stroked="t" strokeweight=".493692pt" strokecolor="#FF0000">
                <v:path arrowok="t"/>
              </v:shape>
            </v:group>
            <v:group style="position:absolute;left:9444;top:3596;width:29;height:31" coordorigin="9444,3596" coordsize="29,31">
              <v:shape style="position:absolute;left:9444;top:3596;width:29;height:31" coordorigin="9444,3596" coordsize="29,31" path="m9473,3627l9444,3596e" filled="f" stroked="t" strokeweight=".493692pt" strokecolor="#FF0000">
                <v:path arrowok="t"/>
              </v:shape>
            </v:group>
            <v:group style="position:absolute;left:9473;top:3627;width:31;height:31" coordorigin="9473,3627" coordsize="31,31">
              <v:shape style="position:absolute;left:9473;top:3627;width:31;height:31" coordorigin="9473,3627" coordsize="31,31" path="m9473,3627l9504,3658e" filled="f" stroked="t" strokeweight=".493692pt" strokecolor="#FF0000">
                <v:path arrowok="t"/>
              </v:shape>
            </v:group>
            <v:group style="position:absolute;left:9444;top:3627;width:29;height:31" coordorigin="9444,3627" coordsize="29,31">
              <v:shape style="position:absolute;left:9444;top:3627;width:29;height:31" coordorigin="9444,3627" coordsize="29,31" path="m9473,3627l9444,3658e" filled="f" stroked="t" strokeweight=".493692pt" strokecolor="#FF0000">
                <v:path arrowok="t"/>
              </v:shape>
              <v:shape style="position:absolute;left:9701;top:3555;width:238;height:353" type="#_x0000_t75">
                <v:imagedata r:id="rId386" o:title=""/>
              </v:shape>
            </v:group>
            <v:group style="position:absolute;left:9473;top:3596;width:31;height:31" coordorigin="9473,3596" coordsize="31,31">
              <v:shape style="position:absolute;left:9473;top:3596;width:31;height:31" coordorigin="9473,3596" coordsize="31,31" path="m9473,3627l9504,3596e" filled="f" stroked="t" strokeweight=".493692pt" strokecolor="#FF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22.799988pt;margin-top:87.881729pt;width:7.68pt;height:40.08pt;mso-position-horizontal-relative:page;mso-position-vertical-relative:paragraph;z-index:-9101" coordorigin="6456,1758" coordsize="154,802">
            <v:shape style="position:absolute;left:6456;top:2120;width:154;height:439" type="#_x0000_t75">
              <v:imagedata r:id="rId387" o:title=""/>
            </v:shape>
            <v:shape style="position:absolute;left:6456;top:1758;width:146;height:768" type="#_x0000_t75">
              <v:imagedata r:id="rId388" o:title=""/>
            </v:shape>
            <w10:wrap type="none"/>
          </v:group>
        </w:pict>
      </w:r>
      <w:r>
        <w:rPr/>
        <w:pict>
          <v:group style="position:absolute;margin-left:70.559998pt;margin-top:15.881731pt;width:209.64pt;height:224.16pt;mso-position-horizontal-relative:page;mso-position-vertical-relative:paragraph;z-index:-9100" coordorigin="1411,318" coordsize="4193,4483">
            <v:group style="position:absolute;left:1721;top:3349;width:3804;height:2" coordorigin="1721,3349" coordsize="3804,2">
              <v:shape style="position:absolute;left:1721;top:3349;width:3804;height:2" coordorigin="1721,3349" coordsize="3804,0" path="m1721,3349l5525,3349e" filled="f" stroked="t" strokeweight="0pt" strokecolor="#000000">
                <v:path arrowok="t"/>
              </v:shape>
            </v:group>
            <v:group style="position:absolute;left:1721;top:2850;width:2410;height:2" coordorigin="1721,2850" coordsize="2410,2">
              <v:shape style="position:absolute;left:1721;top:2850;width:2410;height:2" coordorigin="1721,2850" coordsize="2410,0" path="m1721,2850l4130,2850e" filled="f" stroked="t" strokeweight="0pt" strokecolor="#000000">
                <v:path arrowok="t"/>
              </v:shape>
            </v:group>
            <v:group style="position:absolute;left:1721;top:2350;width:3804;height:2" coordorigin="1721,2350" coordsize="3804,2">
              <v:shape style="position:absolute;left:1721;top:2350;width:3804;height:2" coordorigin="1721,2350" coordsize="3804,0" path="m1721,2350l5525,2350e" filled="f" stroked="t" strokeweight="0pt" strokecolor="#000000">
                <v:path arrowok="t"/>
              </v:shape>
            </v:group>
            <v:group style="position:absolute;left:1721;top:1854;width:3804;height:2" coordorigin="1721,1854" coordsize="3804,2">
              <v:shape style="position:absolute;left:1721;top:1854;width:3804;height:2" coordorigin="1721,1854" coordsize="3804,0" path="m1721,1854l5525,1854e" filled="f" stroked="t" strokeweight="0pt" strokecolor="#000000">
                <v:path arrowok="t"/>
              </v:shape>
            </v:group>
            <v:group style="position:absolute;left:1721;top:1354;width:3804;height:2" coordorigin="1721,1354" coordsize="3804,2">
              <v:shape style="position:absolute;left:1721;top:1354;width:3804;height:2" coordorigin="1721,1354" coordsize="3804,0" path="m1721,1354l5525,1354e" filled="f" stroked="t" strokeweight="0pt" strokecolor="#000000">
                <v:path arrowok="t"/>
              </v:shape>
            </v:group>
            <v:group style="position:absolute;left:1721;top:858;width:3804;height:2" coordorigin="1721,858" coordsize="3804,2">
              <v:shape style="position:absolute;left:1721;top:858;width:3804;height:2" coordorigin="1721,858" coordsize="3804,0" path="m1721,858l5525,858e" filled="f" stroked="t" strokeweight="0pt" strokecolor="#000000">
                <v:path arrowok="t"/>
              </v:shape>
            </v:group>
            <v:group style="position:absolute;left:1721;top:358;width:3804;height:2" coordorigin="1721,358" coordsize="3804,2">
              <v:shape style="position:absolute;left:1721;top:358;width:3804;height:2" coordorigin="1721,358" coordsize="3804,0" path="m1721,358l5525,358e" filled="f" stroked="t" strokeweight="0pt" strokecolor="#000000">
                <v:path arrowok="t"/>
              </v:shape>
            </v:group>
            <v:group style="position:absolute;left:2186;top:358;width:2;height:3540" coordorigin="2186,358" coordsize="2,3540">
              <v:shape style="position:absolute;left:2186;top:358;width:2;height:3540" coordorigin="2186,358" coordsize="0,3540" path="m2186,358l2186,3898e" filled="f" stroked="t" strokeweight="0pt" strokecolor="#000000">
                <v:path arrowok="t"/>
              </v:shape>
            </v:group>
            <v:group style="position:absolute;left:2609;top:358;width:2;height:3540" coordorigin="2609,358" coordsize="2,3540">
              <v:shape style="position:absolute;left:2609;top:358;width:2;height:3540" coordorigin="2609,358" coordsize="0,3540" path="m2609,358l2609,3898e" filled="f" stroked="t" strokeweight="0pt" strokecolor="#000000">
                <v:path arrowok="t"/>
              </v:shape>
            </v:group>
            <v:group style="position:absolute;left:3022;top:358;width:2;height:3540" coordorigin="3022,358" coordsize="2,3540">
              <v:shape style="position:absolute;left:3022;top:358;width:2;height:3540" coordorigin="3022,358" coordsize="0,3540" path="m3022,358l3022,3898e" filled="f" stroked="t" strokeweight="0pt" strokecolor="#000000">
                <v:path arrowok="t"/>
              </v:shape>
            </v:group>
            <v:group style="position:absolute;left:3442;top:358;width:2;height:3540" coordorigin="3442,358" coordsize="2,3540">
              <v:shape style="position:absolute;left:3442;top:358;width:2;height:3540" coordorigin="3442,358" coordsize="0,3540" path="m3442,358l3442,3898e" filled="f" stroked="t" strokeweight="0pt" strokecolor="#000000">
                <v:path arrowok="t"/>
              </v:shape>
            </v:group>
            <v:group style="position:absolute;left:3854;top:358;width:2;height:3540" coordorigin="3854,358" coordsize="2,3540">
              <v:shape style="position:absolute;left:3854;top:358;width:2;height:3540" coordorigin="3854,358" coordsize="0,3540" path="m3854,358l3854,3898e" filled="f" stroked="t" strokeweight="0pt" strokecolor="#000000">
                <v:path arrowok="t"/>
              </v:shape>
            </v:group>
            <v:group style="position:absolute;left:4277;top:358;width:2;height:2093" coordorigin="4277,358" coordsize="2,2093">
              <v:shape style="position:absolute;left:4277;top:358;width:2;height:2093" coordorigin="4277,358" coordsize="0,2093" path="m4277,358l4277,2451e" filled="f" stroked="t" strokeweight="0pt" strokecolor="#000000">
                <v:path arrowok="t"/>
              </v:shape>
            </v:group>
            <v:group style="position:absolute;left:4277;top:3145;width:2;height:754" coordorigin="4277,3145" coordsize="2,754">
              <v:shape style="position:absolute;left:4277;top:3145;width:2;height:754" coordorigin="4277,3145" coordsize="0,754" path="m4277,3145l4277,3898e" filled="f" stroked="t" strokeweight="0pt" strokecolor="#000000">
                <v:path arrowok="t"/>
              </v:shape>
            </v:group>
            <v:group style="position:absolute;left:4690;top:358;width:2;height:2093" coordorigin="4690,358" coordsize="2,2093">
              <v:shape style="position:absolute;left:4690;top:358;width:2;height:2093" coordorigin="4690,358" coordsize="0,2093" path="m4690,358l4690,2451e" filled="f" stroked="t" strokeweight="0pt" strokecolor="#000000">
                <v:path arrowok="t"/>
              </v:shape>
            </v:group>
            <v:group style="position:absolute;left:4690;top:3145;width:2;height:754" coordorigin="4690,3145" coordsize="2,754">
              <v:shape style="position:absolute;left:4690;top:3145;width:2;height:754" coordorigin="4690,3145" coordsize="0,754" path="m4690,3145l4690,3898e" filled="f" stroked="t" strokeweight="0pt" strokecolor="#000000">
                <v:path arrowok="t"/>
              </v:shape>
            </v:group>
            <v:group style="position:absolute;left:4927;top:2850;width:598;height:2" coordorigin="4927,2850" coordsize="598,2">
              <v:shape style="position:absolute;left:4927;top:2850;width:598;height:2" coordorigin="4927,2850" coordsize="598,0" path="m4927,2850l5525,2850e" filled="f" stroked="t" strokeweight="0pt" strokecolor="#000000">
                <v:path arrowok="t"/>
              </v:shape>
            </v:group>
            <v:group style="position:absolute;left:5112;top:358;width:2;height:3540" coordorigin="5112,358" coordsize="2,3540">
              <v:shape style="position:absolute;left:5112;top:358;width:2;height:3540" coordorigin="5112,358" coordsize="0,3540" path="m5112,358l5112,3898e" filled="f" stroked="t" strokeweight="0pt" strokecolor="#000000">
                <v:path arrowok="t"/>
              </v:shape>
            </v:group>
            <v:group style="position:absolute;left:5525;top:358;width:2;height:3540" coordorigin="5525,358" coordsize="2,3540">
              <v:shape style="position:absolute;left:5525;top:358;width:2;height:3540" coordorigin="5525,358" coordsize="0,3540" path="m5525,358l5525,3898e" filled="f" stroked="t" strokeweight="0pt" strokecolor="#000000">
                <v:path arrowok="t"/>
              </v:shape>
            </v:group>
            <v:group style="position:absolute;left:1774;top:358;width:3751;height:3487" coordorigin="1774,358" coordsize="3751,3487">
              <v:shape style="position:absolute;left:1774;top:358;width:3751;height:3487" coordorigin="1774,358" coordsize="3751,3487" path="m1774,3846l5525,3846,5525,358,1774,358,1774,3846xe" filled="f" stroked="t" strokeweight=".494028pt" strokecolor="#7F7F7F">
                <v:path arrowok="t"/>
              </v:shape>
            </v:group>
            <v:group style="position:absolute;left:1774;top:358;width:2;height:3540" coordorigin="1774,358" coordsize="2,3540">
              <v:shape style="position:absolute;left:1774;top:358;width:2;height:3540" coordorigin="1774,358" coordsize="0,3540" path="m1774,358l1774,3898e" filled="f" stroked="t" strokeweight="0pt" strokecolor="#000000">
                <v:path arrowok="t"/>
              </v:shape>
            </v:group>
            <v:group style="position:absolute;left:1721;top:3846;width:3804;height:2" coordorigin="1721,3846" coordsize="3804,2">
              <v:shape style="position:absolute;left:1721;top:3846;width:3804;height:2" coordorigin="1721,3846" coordsize="3804,0" path="m1721,3846l5525,3846e" filled="f" stroked="t" strokeweight="0pt" strokecolor="#000000">
                <v:path arrowok="t"/>
              </v:shape>
            </v:group>
            <v:group style="position:absolute;left:1980;top:858;width:3338;height:26" coordorigin="1980,858" coordsize="3338,26">
              <v:shape style="position:absolute;left:1980;top:858;width:3338;height:26" coordorigin="1980,858" coordsize="3338,26" path="m1980,884l2186,874,2402,874,2609,874,2815,874,3022,874,3235,874,3442,874,3542,867,4690,867,4788,858,4896,858,5112,858,5318,858e" filled="f" stroked="t" strokeweight=".494028pt" strokecolor="#00007F">
                <v:path arrowok="t"/>
              </v:shape>
            </v:group>
            <v:group style="position:absolute;left:1980;top:2110;width:3338;height:10" coordorigin="1980,2110" coordsize="3338,10">
              <v:shape style="position:absolute;left:1980;top:2110;width:3338;height:10" coordorigin="1980,2110" coordsize="3338,10" path="m1980,2120l1980,2120,3648,2120,3746,2110,5112,2110,5318,2110e" filled="f" stroked="t" strokeweight=".494028pt" strokecolor="#FF00FF">
                <v:path arrowok="t"/>
              </v:shape>
            </v:group>
            <v:group style="position:absolute;left:1980;top:3277;width:3338;height:36" coordorigin="1980,3277" coordsize="3338,36">
              <v:shape style="position:absolute;left:1980;top:3277;width:3338;height:36" coordorigin="1980,3277" coordsize="3338,36" path="m1980,3313l2186,3313,2402,3313,2510,3303,2609,3303,2815,3303,3022,3303,3235,3303,3343,3294,3442,3294,3648,3294,3854,3294,4061,3294,4169,3286,5112,3286,5318,3277e" filled="f" stroked="t" strokeweight=".494028pt" strokecolor="#007F00">
                <v:path arrowok="t"/>
              </v:shape>
            </v:group>
            <v:group style="position:absolute;left:1954;top:858;width:53;height:53" coordorigin="1954,858" coordsize="53,53">
              <v:shape style="position:absolute;left:1954;top:858;width:53;height:53" coordorigin="1954,858" coordsize="53,53" path="m1980,858l1954,884,1980,910,2006,884,1980,858xe" filled="t" fillcolor="#00007F" stroked="f">
                <v:path arrowok="t"/>
                <v:fill/>
              </v:shape>
            </v:group>
            <v:group style="position:absolute;left:1954;top:858;width:53;height:53" coordorigin="1954,858" coordsize="53,53">
              <v:shape style="position:absolute;left:1954;top:858;width:53;height:53" coordorigin="1954,858" coordsize="53,53" path="m1980,858l2006,884,1980,910,1954,884,1980,858xe" filled="f" stroked="t" strokeweight=".494028pt" strokecolor="#00007F">
                <v:path arrowok="t"/>
              </v:shape>
            </v:group>
            <v:group style="position:absolute;left:2160;top:848;width:53;height:53" coordorigin="2160,848" coordsize="53,53">
              <v:shape style="position:absolute;left:2160;top:848;width:53;height:53" coordorigin="2160,848" coordsize="53,53" path="m2186,848l2160,874,2186,901,2213,874,2186,848xe" filled="t" fillcolor="#00007F" stroked="f">
                <v:path arrowok="t"/>
                <v:fill/>
              </v:shape>
            </v:group>
            <v:group style="position:absolute;left:2160;top:848;width:53;height:53" coordorigin="2160,848" coordsize="53,53">
              <v:shape style="position:absolute;left:2160;top:848;width:53;height:53" coordorigin="2160,848" coordsize="53,53" path="m2186,848l2213,874,2186,901,2160,874,2186,848xe" filled="f" stroked="t" strokeweight=".494028pt" strokecolor="#00007F">
                <v:path arrowok="t"/>
              </v:shape>
            </v:group>
            <v:group style="position:absolute;left:2374;top:848;width:55;height:53" coordorigin="2374,848" coordsize="55,53">
              <v:shape style="position:absolute;left:2374;top:848;width:55;height:53" coordorigin="2374,848" coordsize="55,53" path="m2402,848l2374,874,2402,901,2429,874,2402,848xe" filled="t" fillcolor="#00007F" stroked="f">
                <v:path arrowok="t"/>
                <v:fill/>
              </v:shape>
            </v:group>
            <v:group style="position:absolute;left:2374;top:848;width:55;height:53" coordorigin="2374,848" coordsize="55,53">
              <v:shape style="position:absolute;left:2374;top:848;width:55;height:53" coordorigin="2374,848" coordsize="55,53" path="m2402,848l2429,874,2402,901,2374,874,2402,848xe" filled="f" stroked="t" strokeweight=".494028pt" strokecolor="#00007F">
                <v:path arrowok="t"/>
              </v:shape>
            </v:group>
            <v:group style="position:absolute;left:2580;top:848;width:55;height:53" coordorigin="2580,848" coordsize="55,53">
              <v:shape style="position:absolute;left:2580;top:848;width:55;height:53" coordorigin="2580,848" coordsize="55,53" path="m2609,848l2580,874,2609,901,2635,874,2609,848xe" filled="t" fillcolor="#00007F" stroked="f">
                <v:path arrowok="t"/>
                <v:fill/>
              </v:shape>
            </v:group>
            <v:group style="position:absolute;left:2580;top:848;width:55;height:53" coordorigin="2580,848" coordsize="55,53">
              <v:shape style="position:absolute;left:2580;top:848;width:55;height:53" coordorigin="2580,848" coordsize="55,53" path="m2609,848l2635,874,2609,901,2580,874,2609,848xe" filled="f" stroked="t" strokeweight=".494028pt" strokecolor="#00007F">
                <v:path arrowok="t"/>
              </v:shape>
            </v:group>
            <v:group style="position:absolute;left:2786;top:848;width:55;height:53" coordorigin="2786,848" coordsize="55,53">
              <v:shape style="position:absolute;left:2786;top:848;width:55;height:53" coordorigin="2786,848" coordsize="55,53" path="m2815,848l2786,874,2815,901,2842,874,2815,848xe" filled="t" fillcolor="#00007F" stroked="f">
                <v:path arrowok="t"/>
                <v:fill/>
              </v:shape>
            </v:group>
            <v:group style="position:absolute;left:2786;top:848;width:55;height:53" coordorigin="2786,848" coordsize="55,53">
              <v:shape style="position:absolute;left:2786;top:848;width:55;height:53" coordorigin="2786,848" coordsize="55,53" path="m2815,848l2842,874,2815,901,2786,874,2815,848xe" filled="f" stroked="t" strokeweight=".494028pt" strokecolor="#00007F">
                <v:path arrowok="t"/>
              </v:shape>
            </v:group>
            <v:group style="position:absolute;left:2993;top:848;width:55;height:53" coordorigin="2993,848" coordsize="55,53">
              <v:shape style="position:absolute;left:2993;top:848;width:55;height:53" coordorigin="2993,848" coordsize="55,53" path="m3022,848l2993,874,3022,901,3048,874,3022,848xe" filled="t" fillcolor="#00007F" stroked="f">
                <v:path arrowok="t"/>
                <v:fill/>
              </v:shape>
            </v:group>
            <v:group style="position:absolute;left:2993;top:848;width:55;height:53" coordorigin="2993,848" coordsize="55,53">
              <v:shape style="position:absolute;left:2993;top:848;width:55;height:53" coordorigin="2993,848" coordsize="55,53" path="m3022,848l3048,874,3022,901,2993,874,3022,848xe" filled="f" stroked="t" strokeweight=".494028pt" strokecolor="#00007F">
                <v:path arrowok="t"/>
              </v:shape>
            </v:group>
            <v:group style="position:absolute;left:3209;top:848;width:55;height:53" coordorigin="3209,848" coordsize="55,53">
              <v:shape style="position:absolute;left:3209;top:848;width:55;height:53" coordorigin="3209,848" coordsize="55,53" path="m3235,848l3209,874,3235,901,3264,874,3235,848xe" filled="t" fillcolor="#00007F" stroked="f">
                <v:path arrowok="t"/>
                <v:fill/>
              </v:shape>
            </v:group>
            <v:group style="position:absolute;left:3209;top:848;width:55;height:53" coordorigin="3209,848" coordsize="55,53">
              <v:shape style="position:absolute;left:3209;top:848;width:55;height:53" coordorigin="3209,848" coordsize="55,53" path="m3235,848l3264,874,3235,901,3209,874,3235,848xe" filled="f" stroked="t" strokeweight=".494028pt" strokecolor="#00007F">
                <v:path arrowok="t"/>
              </v:shape>
            </v:group>
            <v:group style="position:absolute;left:3415;top:848;width:55;height:53" coordorigin="3415,848" coordsize="55,53">
              <v:shape style="position:absolute;left:3415;top:848;width:55;height:53" coordorigin="3415,848" coordsize="55,53" path="m3442,848l3415,874,3442,901,3470,874,3442,848xe" filled="t" fillcolor="#00007F" stroked="f">
                <v:path arrowok="t"/>
                <v:fill/>
              </v:shape>
            </v:group>
            <v:group style="position:absolute;left:3415;top:848;width:55;height:53" coordorigin="3415,848" coordsize="55,53">
              <v:shape style="position:absolute;left:3415;top:848;width:55;height:53" coordorigin="3415,848" coordsize="55,53" path="m3442,848l3470,874,3442,901,3415,874,3442,848xe" filled="f" stroked="t" strokeweight=".494028pt" strokecolor="#00007F">
                <v:path arrowok="t"/>
              </v:shape>
            </v:group>
            <v:group style="position:absolute;left:3622;top:838;width:55;height:55" coordorigin="3622,838" coordsize="55,55">
              <v:shape style="position:absolute;left:3622;top:838;width:55;height:55" coordorigin="3622,838" coordsize="55,55" path="m3648,838l3622,867,3648,894,3677,867,3648,838xe" filled="t" fillcolor="#00007F" stroked="f">
                <v:path arrowok="t"/>
                <v:fill/>
              </v:shape>
            </v:group>
            <v:group style="position:absolute;left:3622;top:838;width:55;height:55" coordorigin="3622,838" coordsize="55,55">
              <v:shape style="position:absolute;left:3622;top:838;width:55;height:55" coordorigin="3622,838" coordsize="55,55" path="m3648,838l3677,867,3648,894,3622,867,3648,838xe" filled="f" stroked="t" strokeweight=".494028pt" strokecolor="#00007F">
                <v:path arrowok="t"/>
              </v:shape>
            </v:group>
            <v:group style="position:absolute;left:3828;top:838;width:55;height:55" coordorigin="3828,838" coordsize="55,55">
              <v:shape style="position:absolute;left:3828;top:838;width:55;height:55" coordorigin="3828,838" coordsize="55,55" path="m3854,838l3828,867,3854,894,3883,867,3854,838xe" filled="t" fillcolor="#00007F" stroked="f">
                <v:path arrowok="t"/>
                <v:fill/>
              </v:shape>
            </v:group>
            <v:group style="position:absolute;left:3828;top:838;width:55;height:55" coordorigin="3828,838" coordsize="55,55">
              <v:shape style="position:absolute;left:3828;top:838;width:55;height:55" coordorigin="3828,838" coordsize="55,55" path="m3854,838l3883,867,3854,894,3828,867,3854,838xe" filled="f" stroked="t" strokeweight=".494028pt" strokecolor="#00007F">
                <v:path arrowok="t"/>
              </v:shape>
            </v:group>
            <v:group style="position:absolute;left:4034;top:838;width:55;height:55" coordorigin="4034,838" coordsize="55,55">
              <v:shape style="position:absolute;left:4034;top:838;width:55;height:55" coordorigin="4034,838" coordsize="55,55" path="m4061,838l4034,867,4061,894,4090,867,4061,838xe" filled="t" fillcolor="#00007F" stroked="f">
                <v:path arrowok="t"/>
                <v:fill/>
              </v:shape>
            </v:group>
            <v:group style="position:absolute;left:4034;top:838;width:55;height:55" coordorigin="4034,838" coordsize="55,55">
              <v:shape style="position:absolute;left:4034;top:838;width:55;height:55" coordorigin="4034,838" coordsize="55,55" path="m4061,838l4090,867,4061,894,4034,867,4061,838xe" filled="f" stroked="t" strokeweight=".494028pt" strokecolor="#00007F">
                <v:path arrowok="t"/>
              </v:shape>
            </v:group>
            <v:group style="position:absolute;left:4250;top:838;width:53;height:55" coordorigin="4250,838" coordsize="53,55">
              <v:shape style="position:absolute;left:4250;top:838;width:53;height:55" coordorigin="4250,838" coordsize="53,55" path="m4277,838l4250,867,4277,894,4303,867,4277,838xe" filled="t" fillcolor="#00007F" stroked="f">
                <v:path arrowok="t"/>
                <v:fill/>
              </v:shape>
            </v:group>
            <v:group style="position:absolute;left:4250;top:838;width:53;height:55" coordorigin="4250,838" coordsize="53,55">
              <v:shape style="position:absolute;left:4250;top:838;width:53;height:55" coordorigin="4250,838" coordsize="53,55" path="m4277,838l4303,867,4277,894,4250,867,4277,838xe" filled="f" stroked="t" strokeweight=".494028pt" strokecolor="#00007F">
                <v:path arrowok="t"/>
              </v:shape>
            </v:group>
            <v:group style="position:absolute;left:4457;top:838;width:53;height:55" coordorigin="4457,838" coordsize="53,55">
              <v:shape style="position:absolute;left:4457;top:838;width:53;height:55" coordorigin="4457,838" coordsize="53,55" path="m4483,838l4457,867,4483,894,4510,867,4483,838xe" filled="t" fillcolor="#00007F" stroked="f">
                <v:path arrowok="t"/>
                <v:fill/>
              </v:shape>
            </v:group>
            <v:group style="position:absolute;left:4457;top:838;width:53;height:55" coordorigin="4457,838" coordsize="53,55">
              <v:shape style="position:absolute;left:4457;top:838;width:53;height:55" coordorigin="4457,838" coordsize="53,55" path="m4483,838l4510,867,4483,894,4457,867,4483,838xe" filled="f" stroked="t" strokeweight=".494028pt" strokecolor="#00007F">
                <v:path arrowok="t"/>
              </v:shape>
            </v:group>
            <v:group style="position:absolute;left:4663;top:838;width:53;height:55" coordorigin="4663,838" coordsize="53,55">
              <v:shape style="position:absolute;left:4663;top:838;width:53;height:55" coordorigin="4663,838" coordsize="53,55" path="m4690,838l4663,867,4690,894,4716,867,4690,838xe" filled="t" fillcolor="#00007F" stroked="f">
                <v:path arrowok="t"/>
                <v:fill/>
              </v:shape>
            </v:group>
            <v:group style="position:absolute;left:4663;top:838;width:53;height:55" coordorigin="4663,838" coordsize="53,55">
              <v:shape style="position:absolute;left:4663;top:838;width:53;height:55" coordorigin="4663,838" coordsize="53,55" path="m4690,838l4716,867,4690,894,4663,867,4690,838xe" filled="f" stroked="t" strokeweight=".494028pt" strokecolor="#00007F">
                <v:path arrowok="t"/>
              </v:shape>
            </v:group>
            <v:group style="position:absolute;left:4870;top:831;width:53;height:53" coordorigin="4870,831" coordsize="53,53">
              <v:shape style="position:absolute;left:4870;top:831;width:53;height:53" coordorigin="4870,831" coordsize="53,53" path="m4896,831l4870,858,4896,884,4922,858,4896,831xe" filled="t" fillcolor="#00007F" stroked="f">
                <v:path arrowok="t"/>
                <v:fill/>
              </v:shape>
            </v:group>
            <v:group style="position:absolute;left:4870;top:831;width:53;height:53" coordorigin="4870,831" coordsize="53,53">
              <v:shape style="position:absolute;left:4870;top:831;width:53;height:53" coordorigin="4870,831" coordsize="53,53" path="m4896,831l4922,858,4896,884,4870,858,4896,831xe" filled="f" stroked="t" strokeweight=".494028pt" strokecolor="#00007F">
                <v:path arrowok="t"/>
              </v:shape>
            </v:group>
            <v:group style="position:absolute;left:5086;top:831;width:53;height:53" coordorigin="5086,831" coordsize="53,53">
              <v:shape style="position:absolute;left:5086;top:831;width:53;height:53" coordorigin="5086,831" coordsize="53,53" path="m5112,831l5086,858,5112,884,5138,858,5112,831xe" filled="t" fillcolor="#00007F" stroked="f">
                <v:path arrowok="t"/>
                <v:fill/>
              </v:shape>
            </v:group>
            <v:group style="position:absolute;left:5086;top:831;width:53;height:53" coordorigin="5086,831" coordsize="53,53">
              <v:shape style="position:absolute;left:5086;top:831;width:53;height:53" coordorigin="5086,831" coordsize="53,53" path="m5112,831l5138,858,5112,884,5086,858,5112,831xe" filled="f" stroked="t" strokeweight=".494028pt" strokecolor="#00007F">
                <v:path arrowok="t"/>
              </v:shape>
            </v:group>
            <v:group style="position:absolute;left:5292;top:831;width:53;height:53" coordorigin="5292,831" coordsize="53,53">
              <v:shape style="position:absolute;left:5292;top:831;width:53;height:53" coordorigin="5292,831" coordsize="53,53" path="m5318,831l5292,858,5318,884,5345,858,5318,831xe" filled="t" fillcolor="#00007F" stroked="f">
                <v:path arrowok="t"/>
                <v:fill/>
              </v:shape>
            </v:group>
            <v:group style="position:absolute;left:5292;top:831;width:53;height:53" coordorigin="5292,831" coordsize="53,53">
              <v:shape style="position:absolute;left:5292;top:831;width:53;height:53" coordorigin="5292,831" coordsize="53,53" path="m5318,831l5345,858,5318,884,5292,858,5318,831xe" filled="f" stroked="t" strokeweight=".494028pt" strokecolor="#00007F">
                <v:path arrowok="t"/>
              </v:shape>
            </v:group>
            <v:group style="position:absolute;left:1954;top:2094;width:43;height:46" coordorigin="1954,2094" coordsize="43,46">
              <v:shape style="position:absolute;left:1954;top:2094;width:43;height:46" coordorigin="1954,2094" coordsize="43,46" path="m1954,2116l1997,2116e" filled="f" stroked="t" strokeweight="2.38pt" strokecolor="#FF00FF">
                <v:path arrowok="t"/>
              </v:shape>
            </v:group>
            <v:group style="position:absolute;left:1954;top:2094;width:43;height:46" coordorigin="1954,2094" coordsize="43,46">
              <v:shape style="position:absolute;left:1954;top:2094;width:43;height:46" coordorigin="1954,2094" coordsize="43,46" path="m1949,2116l2002,2116e" filled="f" stroked="t" strokeweight="2.874028pt" strokecolor="#FF00FF">
                <v:path arrowok="t"/>
              </v:shape>
            </v:group>
            <v:group style="position:absolute;left:2160;top:2094;width:43;height:46" coordorigin="2160,2094" coordsize="43,46">
              <v:shape style="position:absolute;left:2160;top:2094;width:43;height:46" coordorigin="2160,2094" coordsize="43,46" path="m2160,2116l2203,2116e" filled="f" stroked="t" strokeweight="2.38pt" strokecolor="#FF00FF">
                <v:path arrowok="t"/>
              </v:shape>
            </v:group>
            <v:group style="position:absolute;left:2160;top:2094;width:43;height:46" coordorigin="2160,2094" coordsize="43,46">
              <v:shape style="position:absolute;left:2160;top:2094;width:43;height:46" coordorigin="2160,2094" coordsize="43,46" path="m2155,2116l2208,2116e" filled="f" stroked="t" strokeweight="2.874028pt" strokecolor="#FF00FF">
                <v:path arrowok="t"/>
              </v:shape>
            </v:group>
            <v:group style="position:absolute;left:2374;top:2094;width:46;height:46" coordorigin="2374,2094" coordsize="46,46">
              <v:shape style="position:absolute;left:2374;top:2094;width:46;height:46" coordorigin="2374,2094" coordsize="46,46" path="m2374,2116l2419,2116e" filled="f" stroked="t" strokeweight="2.38pt" strokecolor="#FF00FF">
                <v:path arrowok="t"/>
              </v:shape>
            </v:group>
            <v:group style="position:absolute;left:2374;top:2094;width:46;height:46" coordorigin="2374,2094" coordsize="46,46">
              <v:shape style="position:absolute;left:2374;top:2094;width:46;height:46" coordorigin="2374,2094" coordsize="46,46" path="m2369,2116l2424,2116e" filled="f" stroked="t" strokeweight="2.874028pt" strokecolor="#FF00FF">
                <v:path arrowok="t"/>
              </v:shape>
            </v:group>
            <v:group style="position:absolute;left:2580;top:2094;width:46;height:46" coordorigin="2580,2094" coordsize="46,46">
              <v:shape style="position:absolute;left:2580;top:2094;width:46;height:46" coordorigin="2580,2094" coordsize="46,46" path="m2580,2116l2626,2116e" filled="f" stroked="t" strokeweight="2.38pt" strokecolor="#FF00FF">
                <v:path arrowok="t"/>
              </v:shape>
            </v:group>
            <v:group style="position:absolute;left:2580;top:2094;width:46;height:46" coordorigin="2580,2094" coordsize="46,46">
              <v:shape style="position:absolute;left:2580;top:2094;width:46;height:46" coordorigin="2580,2094" coordsize="46,46" path="m2575,2116l2631,2116e" filled="f" stroked="t" strokeweight="2.874028pt" strokecolor="#FF00FF">
                <v:path arrowok="t"/>
              </v:shape>
            </v:group>
            <v:group style="position:absolute;left:2786;top:2094;width:46;height:46" coordorigin="2786,2094" coordsize="46,46">
              <v:shape style="position:absolute;left:2786;top:2094;width:46;height:46" coordorigin="2786,2094" coordsize="46,46" path="m2786,2116l2832,2116e" filled="f" stroked="t" strokeweight="2.38pt" strokecolor="#FF00FF">
                <v:path arrowok="t"/>
              </v:shape>
            </v:group>
            <v:group style="position:absolute;left:2786;top:2094;width:46;height:46" coordorigin="2786,2094" coordsize="46,46">
              <v:shape style="position:absolute;left:2786;top:2094;width:46;height:46" coordorigin="2786,2094" coordsize="46,46" path="m2781,2116l2837,2116e" filled="f" stroked="t" strokeweight="2.874028pt" strokecolor="#FF00FF">
                <v:path arrowok="t"/>
              </v:shape>
            </v:group>
            <v:group style="position:absolute;left:2993;top:2094;width:46;height:46" coordorigin="2993,2094" coordsize="46,46">
              <v:shape style="position:absolute;left:2993;top:2094;width:46;height:46" coordorigin="2993,2094" coordsize="46,46" path="m2993,2116l3038,2116e" filled="f" stroked="t" strokeweight="2.38pt" strokecolor="#FF00FF">
                <v:path arrowok="t"/>
              </v:shape>
            </v:group>
            <v:group style="position:absolute;left:2993;top:2094;width:46;height:46" coordorigin="2993,2094" coordsize="46,46">
              <v:shape style="position:absolute;left:2993;top:2094;width:46;height:46" coordorigin="2993,2094" coordsize="46,46" path="m2988,2116l3043,2116e" filled="f" stroked="t" strokeweight="2.874028pt" strokecolor="#FF00FF">
                <v:path arrowok="t"/>
              </v:shape>
            </v:group>
            <v:group style="position:absolute;left:3209;top:2094;width:46;height:46" coordorigin="3209,2094" coordsize="46,46">
              <v:shape style="position:absolute;left:3209;top:2094;width:46;height:46" coordorigin="3209,2094" coordsize="46,46" path="m3209,2116l3254,2116e" filled="f" stroked="t" strokeweight="2.38pt" strokecolor="#FF00FF">
                <v:path arrowok="t"/>
              </v:shape>
            </v:group>
            <v:group style="position:absolute;left:3209;top:2094;width:46;height:46" coordorigin="3209,2094" coordsize="46,46">
              <v:shape style="position:absolute;left:3209;top:2094;width:46;height:46" coordorigin="3209,2094" coordsize="46,46" path="m3204,2116l3259,2116e" filled="f" stroked="t" strokeweight="2.874028pt" strokecolor="#FF00FF">
                <v:path arrowok="t"/>
              </v:shape>
            </v:group>
            <v:group style="position:absolute;left:3415;top:2094;width:46;height:46" coordorigin="3415,2094" coordsize="46,46">
              <v:shape style="position:absolute;left:3415;top:2094;width:46;height:46" coordorigin="3415,2094" coordsize="46,46" path="m3415,2116l3461,2116e" filled="f" stroked="t" strokeweight="2.38pt" strokecolor="#FF00FF">
                <v:path arrowok="t"/>
              </v:shape>
            </v:group>
            <v:group style="position:absolute;left:3415;top:2094;width:46;height:46" coordorigin="3415,2094" coordsize="46,46">
              <v:shape style="position:absolute;left:3415;top:2094;width:46;height:46" coordorigin="3415,2094" coordsize="46,46" path="m3410,2116l3466,2116e" filled="f" stroked="t" strokeweight="2.874028pt" strokecolor="#FF00FF">
                <v:path arrowok="t"/>
              </v:shape>
            </v:group>
            <v:group style="position:absolute;left:3622;top:2094;width:46;height:46" coordorigin="3622,2094" coordsize="46,46">
              <v:shape style="position:absolute;left:3622;top:2094;width:46;height:46" coordorigin="3622,2094" coordsize="46,46" path="m3622,2116l3667,2116e" filled="f" stroked="t" strokeweight="2.38pt" strokecolor="#FF00FF">
                <v:path arrowok="t"/>
              </v:shape>
            </v:group>
            <v:group style="position:absolute;left:3622;top:2094;width:46;height:46" coordorigin="3622,2094" coordsize="46,46">
              <v:shape style="position:absolute;left:3622;top:2094;width:46;height:46" coordorigin="3622,2094" coordsize="46,46" path="m3617,2116l3672,2116e" filled="f" stroked="t" strokeweight="2.874028pt" strokecolor="#FF00FF">
                <v:path arrowok="t"/>
              </v:shape>
            </v:group>
            <v:group style="position:absolute;left:3828;top:2084;width:46;height:46" coordorigin="3828,2084" coordsize="46,46">
              <v:shape style="position:absolute;left:3828;top:2084;width:46;height:46" coordorigin="3828,2084" coordsize="46,46" path="m3828,2107l3874,2107e" filled="f" stroked="t" strokeweight="2.38pt" strokecolor="#FF00FF">
                <v:path arrowok="t"/>
              </v:shape>
            </v:group>
            <v:group style="position:absolute;left:3828;top:2084;width:46;height:46" coordorigin="3828,2084" coordsize="46,46">
              <v:shape style="position:absolute;left:3828;top:2084;width:46;height:46" coordorigin="3828,2084" coordsize="46,46" path="m3823,2107l3879,2107e" filled="f" stroked="t" strokeweight="2.874028pt" strokecolor="#FF00FF">
                <v:path arrowok="t"/>
              </v:shape>
            </v:group>
            <v:group style="position:absolute;left:4034;top:2084;width:46;height:46" coordorigin="4034,2084" coordsize="46,46">
              <v:shape style="position:absolute;left:4034;top:2084;width:46;height:46" coordorigin="4034,2084" coordsize="46,46" path="m4034,2107l4080,2107e" filled="f" stroked="t" strokeweight="2.38pt" strokecolor="#FF00FF">
                <v:path arrowok="t"/>
              </v:shape>
            </v:group>
            <v:group style="position:absolute;left:4034;top:2084;width:46;height:46" coordorigin="4034,2084" coordsize="46,46">
              <v:shape style="position:absolute;left:4034;top:2084;width:46;height:46" coordorigin="4034,2084" coordsize="46,46" path="m4029,2107l4085,2107e" filled="f" stroked="t" strokeweight="2.874028pt" strokecolor="#FF00FF">
                <v:path arrowok="t"/>
              </v:shape>
            </v:group>
            <v:group style="position:absolute;left:4250;top:2084;width:46;height:46" coordorigin="4250,2084" coordsize="46,46">
              <v:shape style="position:absolute;left:4250;top:2084;width:46;height:46" coordorigin="4250,2084" coordsize="46,46" path="m4250,2107l4296,2107e" filled="f" stroked="t" strokeweight="2.38pt" strokecolor="#FF00FF">
                <v:path arrowok="t"/>
              </v:shape>
            </v:group>
            <v:group style="position:absolute;left:4250;top:2084;width:46;height:46" coordorigin="4250,2084" coordsize="46,46">
              <v:shape style="position:absolute;left:4250;top:2084;width:46;height:46" coordorigin="4250,2084" coordsize="46,46" path="m4245,2107l4301,2107e" filled="f" stroked="t" strokeweight="2.874028pt" strokecolor="#FF00FF">
                <v:path arrowok="t"/>
              </v:shape>
            </v:group>
            <v:group style="position:absolute;left:4457;top:2084;width:46;height:46" coordorigin="4457,2084" coordsize="46,46">
              <v:shape style="position:absolute;left:4457;top:2084;width:46;height:46" coordorigin="4457,2084" coordsize="46,46" path="m4457,2107l4502,2107e" filled="f" stroked="t" strokeweight="2.38pt" strokecolor="#FF00FF">
                <v:path arrowok="t"/>
              </v:shape>
            </v:group>
            <v:group style="position:absolute;left:4457;top:2084;width:46;height:46" coordorigin="4457,2084" coordsize="46,46">
              <v:shape style="position:absolute;left:4457;top:2084;width:46;height:46" coordorigin="4457,2084" coordsize="46,46" path="m4452,2107l4507,2107e" filled="f" stroked="t" strokeweight="2.874028pt" strokecolor="#FF00FF">
                <v:path arrowok="t"/>
              </v:shape>
            </v:group>
            <v:group style="position:absolute;left:4663;top:2084;width:46;height:46" coordorigin="4663,2084" coordsize="46,46">
              <v:shape style="position:absolute;left:4663;top:2084;width:46;height:46" coordorigin="4663,2084" coordsize="46,46" path="m4663,2107l4709,2107e" filled="f" stroked="t" strokeweight="2.38pt" strokecolor="#FF00FF">
                <v:path arrowok="t"/>
              </v:shape>
            </v:group>
            <v:group style="position:absolute;left:4663;top:2084;width:46;height:46" coordorigin="4663,2084" coordsize="46,46">
              <v:shape style="position:absolute;left:4663;top:2084;width:46;height:46" coordorigin="4663,2084" coordsize="46,46" path="m4658,2107l4714,2107e" filled="f" stroked="t" strokeweight="2.874028pt" strokecolor="#FF00FF">
                <v:path arrowok="t"/>
              </v:shape>
            </v:group>
            <v:group style="position:absolute;left:4870;top:2084;width:46;height:46" coordorigin="4870,2084" coordsize="46,46">
              <v:shape style="position:absolute;left:4870;top:2084;width:46;height:46" coordorigin="4870,2084" coordsize="46,46" path="m4870,2107l4915,2107e" filled="f" stroked="t" strokeweight="2.38pt" strokecolor="#FF00FF">
                <v:path arrowok="t"/>
              </v:shape>
            </v:group>
            <v:group style="position:absolute;left:4870;top:2084;width:46;height:46" coordorigin="4870,2084" coordsize="46,46">
              <v:shape style="position:absolute;left:4870;top:2084;width:46;height:46" coordorigin="4870,2084" coordsize="46,46" path="m4865,2107l4920,2107e" filled="f" stroked="t" strokeweight="2.874028pt" strokecolor="#FF00FF">
                <v:path arrowok="t"/>
              </v:shape>
            </v:group>
            <v:group style="position:absolute;left:5086;top:2084;width:43;height:46" coordorigin="5086,2084" coordsize="43,46">
              <v:shape style="position:absolute;left:5086;top:2084;width:43;height:46" coordorigin="5086,2084" coordsize="43,46" path="m5086,2107l5129,2107e" filled="f" stroked="t" strokeweight="2.38pt" strokecolor="#FF00FF">
                <v:path arrowok="t"/>
              </v:shape>
            </v:group>
            <v:group style="position:absolute;left:5086;top:2084;width:43;height:46" coordorigin="5086,2084" coordsize="43,46">
              <v:shape style="position:absolute;left:5086;top:2084;width:43;height:46" coordorigin="5086,2084" coordsize="43,46" path="m5081,2107l5134,2107e" filled="f" stroked="t" strokeweight="2.874028pt" strokecolor="#FF00FF">
                <v:path arrowok="t"/>
              </v:shape>
            </v:group>
            <v:group style="position:absolute;left:5292;top:2084;width:43;height:46" coordorigin="5292,2084" coordsize="43,46">
              <v:shape style="position:absolute;left:5292;top:2084;width:43;height:46" coordorigin="5292,2084" coordsize="43,46" path="m5292,2107l5335,2107e" filled="f" stroked="t" strokeweight="2.38pt" strokecolor="#FF00FF">
                <v:path arrowok="t"/>
              </v:shape>
            </v:group>
            <v:group style="position:absolute;left:5292;top:2084;width:43;height:46" coordorigin="5292,2084" coordsize="43,46">
              <v:shape style="position:absolute;left:5292;top:2084;width:43;height:46" coordorigin="5292,2084" coordsize="43,46" path="m5287,2107l5340,2107e" filled="f" stroked="t" strokeweight="2.874028pt" strokecolor="#FF00FF">
                <v:path arrowok="t"/>
              </v:shape>
            </v:group>
            <v:group style="position:absolute;left:1954;top:3286;width:53;height:53" coordorigin="1954,3286" coordsize="53,53">
              <v:shape style="position:absolute;left:1954;top:3286;width:53;height:53" coordorigin="1954,3286" coordsize="53,53" path="m1980,3286l1954,3339,2006,3339,1980,3286xe" filled="t" fillcolor="#007F00" stroked="f">
                <v:path arrowok="t"/>
                <v:fill/>
              </v:shape>
            </v:group>
            <v:group style="position:absolute;left:1954;top:3286;width:53;height:53" coordorigin="1954,3286" coordsize="53,53">
              <v:shape style="position:absolute;left:1954;top:3286;width:53;height:53" coordorigin="1954,3286" coordsize="53,53" path="m1980,3286l2006,3339,1954,3339,1980,3286xe" filled="f" stroked="t" strokeweight=".494028pt" strokecolor="#007F00">
                <v:path arrowok="t"/>
              </v:shape>
            </v:group>
            <v:group style="position:absolute;left:2160;top:3286;width:53;height:53" coordorigin="2160,3286" coordsize="53,53">
              <v:shape style="position:absolute;left:2160;top:3286;width:53;height:53" coordorigin="2160,3286" coordsize="53,53" path="m2186,3286l2160,3339,2213,3339,2186,3286xe" filled="t" fillcolor="#007F00" stroked="f">
                <v:path arrowok="t"/>
                <v:fill/>
              </v:shape>
            </v:group>
            <v:group style="position:absolute;left:2160;top:3286;width:53;height:53" coordorigin="2160,3286" coordsize="53,53">
              <v:shape style="position:absolute;left:2160;top:3286;width:53;height:53" coordorigin="2160,3286" coordsize="53,53" path="m2186,3286l2213,3339,2160,3339,2186,3286xe" filled="f" stroked="t" strokeweight=".494028pt" strokecolor="#007F00">
                <v:path arrowok="t"/>
              </v:shape>
            </v:group>
            <v:group style="position:absolute;left:2374;top:3286;width:55;height:53" coordorigin="2374,3286" coordsize="55,53">
              <v:shape style="position:absolute;left:2374;top:3286;width:55;height:53" coordorigin="2374,3286" coordsize="55,53" path="m2402,3286l2374,3339,2429,3339,2402,3286xe" filled="t" fillcolor="#007F00" stroked="f">
                <v:path arrowok="t"/>
                <v:fill/>
              </v:shape>
            </v:group>
            <v:group style="position:absolute;left:2374;top:3286;width:55;height:53" coordorigin="2374,3286" coordsize="55,53">
              <v:shape style="position:absolute;left:2374;top:3286;width:55;height:53" coordorigin="2374,3286" coordsize="55,53" path="m2402,3286l2429,3339,2374,3339,2402,3286xe" filled="f" stroked="t" strokeweight=".494028pt" strokecolor="#007F00">
                <v:path arrowok="t"/>
              </v:shape>
            </v:group>
            <v:group style="position:absolute;left:2580;top:3277;width:55;height:53" coordorigin="2580,3277" coordsize="55,53">
              <v:shape style="position:absolute;left:2580;top:3277;width:55;height:53" coordorigin="2580,3277" coordsize="55,53" path="m2609,3277l2580,3330,2635,3330,2609,3277xe" filled="t" fillcolor="#007F00" stroked="f">
                <v:path arrowok="t"/>
                <v:fill/>
              </v:shape>
            </v:group>
            <v:group style="position:absolute;left:2580;top:3277;width:55;height:53" coordorigin="2580,3277" coordsize="55,53">
              <v:shape style="position:absolute;left:2580;top:3277;width:55;height:53" coordorigin="2580,3277" coordsize="55,53" path="m2609,3277l2635,3330,2580,3330,2609,3277xe" filled="f" stroked="t" strokeweight=".494028pt" strokecolor="#007F00">
                <v:path arrowok="t"/>
              </v:shape>
            </v:group>
            <v:group style="position:absolute;left:2786;top:3277;width:55;height:53" coordorigin="2786,3277" coordsize="55,53">
              <v:shape style="position:absolute;left:2786;top:3277;width:55;height:53" coordorigin="2786,3277" coordsize="55,53" path="m2815,3277l2786,3330,2842,3330,2815,3277xe" filled="t" fillcolor="#007F00" stroked="f">
                <v:path arrowok="t"/>
                <v:fill/>
              </v:shape>
            </v:group>
            <v:group style="position:absolute;left:2786;top:3277;width:55;height:53" coordorigin="2786,3277" coordsize="55,53">
              <v:shape style="position:absolute;left:2786;top:3277;width:55;height:53" coordorigin="2786,3277" coordsize="55,53" path="m2815,3277l2842,3330,2786,3330,2815,3277xe" filled="f" stroked="t" strokeweight=".494028pt" strokecolor="#007F00">
                <v:path arrowok="t"/>
              </v:shape>
            </v:group>
            <v:group style="position:absolute;left:2993;top:3277;width:55;height:53" coordorigin="2993,3277" coordsize="55,53">
              <v:shape style="position:absolute;left:2993;top:3277;width:55;height:53" coordorigin="2993,3277" coordsize="55,53" path="m3022,3277l2993,3330,3048,3330,3022,3277xe" filled="t" fillcolor="#007F00" stroked="f">
                <v:path arrowok="t"/>
                <v:fill/>
              </v:shape>
            </v:group>
            <v:group style="position:absolute;left:2993;top:3277;width:55;height:53" coordorigin="2993,3277" coordsize="55,53">
              <v:shape style="position:absolute;left:2993;top:3277;width:55;height:53" coordorigin="2993,3277" coordsize="55,53" path="m3022,3277l3048,3330,2993,3330,3022,3277xe" filled="f" stroked="t" strokeweight=".494028pt" strokecolor="#007F00">
                <v:path arrowok="t"/>
              </v:shape>
            </v:group>
            <v:group style="position:absolute;left:3209;top:3277;width:55;height:53" coordorigin="3209,3277" coordsize="55,53">
              <v:shape style="position:absolute;left:3209;top:3277;width:55;height:53" coordorigin="3209,3277" coordsize="55,53" path="m3235,3277l3209,3330,3264,3330,3235,3277xe" filled="t" fillcolor="#007F00" stroked="f">
                <v:path arrowok="t"/>
                <v:fill/>
              </v:shape>
            </v:group>
            <v:group style="position:absolute;left:3209;top:3277;width:55;height:53" coordorigin="3209,3277" coordsize="55,53">
              <v:shape style="position:absolute;left:3209;top:3277;width:55;height:53" coordorigin="3209,3277" coordsize="55,53" path="m3235,3277l3264,3330,3209,3330,3235,3277xe" filled="f" stroked="t" strokeweight=".494028pt" strokecolor="#007F00">
                <v:path arrowok="t"/>
              </v:shape>
            </v:group>
            <v:group style="position:absolute;left:3415;top:3267;width:55;height:55" coordorigin="3415,3267" coordsize="55,55">
              <v:shape style="position:absolute;left:3415;top:3267;width:55;height:55" coordorigin="3415,3267" coordsize="55,55" path="m3442,3267l3415,3322,3470,3322,3442,3267xe" filled="t" fillcolor="#007F00" stroked="f">
                <v:path arrowok="t"/>
                <v:fill/>
              </v:shape>
            </v:group>
            <v:group style="position:absolute;left:3415;top:3267;width:55;height:55" coordorigin="3415,3267" coordsize="55,55">
              <v:shape style="position:absolute;left:3415;top:3267;width:55;height:55" coordorigin="3415,3267" coordsize="55,55" path="m3442,3267l3470,3322,3415,3322,3442,3267xe" filled="f" stroked="t" strokeweight=".494028pt" strokecolor="#007F00">
                <v:path arrowok="t"/>
              </v:shape>
            </v:group>
            <v:group style="position:absolute;left:3622;top:3267;width:55;height:55" coordorigin="3622,3267" coordsize="55,55">
              <v:shape style="position:absolute;left:3622;top:3267;width:55;height:55" coordorigin="3622,3267" coordsize="55,55" path="m3648,3267l3622,3322,3677,3322,3648,3267xe" filled="t" fillcolor="#007F00" stroked="f">
                <v:path arrowok="t"/>
                <v:fill/>
              </v:shape>
            </v:group>
            <v:group style="position:absolute;left:3622;top:3267;width:55;height:55" coordorigin="3622,3267" coordsize="55,55">
              <v:shape style="position:absolute;left:3622;top:3267;width:55;height:55" coordorigin="3622,3267" coordsize="55,55" path="m3648,3267l3677,3322,3622,3322,3648,3267xe" filled="f" stroked="t" strokeweight=".494028pt" strokecolor="#007F00">
                <v:path arrowok="t"/>
              </v:shape>
            </v:group>
            <v:group style="position:absolute;left:3828;top:3267;width:55;height:55" coordorigin="3828,3267" coordsize="55,55">
              <v:shape style="position:absolute;left:3828;top:3267;width:55;height:55" coordorigin="3828,3267" coordsize="55,55" path="m3854,3267l3828,3322,3883,3322,3854,3267xe" filled="t" fillcolor="#007F00" stroked="f">
                <v:path arrowok="t"/>
                <v:fill/>
              </v:shape>
            </v:group>
            <v:group style="position:absolute;left:3828;top:3267;width:55;height:55" coordorigin="3828,3267" coordsize="55,55">
              <v:shape style="position:absolute;left:3828;top:3267;width:55;height:55" coordorigin="3828,3267" coordsize="55,55" path="m3854,3267l3883,3322,3828,3322,3854,3267xe" filled="f" stroked="t" strokeweight=".494028pt" strokecolor="#007F00">
                <v:path arrowok="t"/>
              </v:shape>
            </v:group>
            <v:group style="position:absolute;left:4034;top:3267;width:55;height:55" coordorigin="4034,3267" coordsize="55,55">
              <v:shape style="position:absolute;left:4034;top:3267;width:55;height:55" coordorigin="4034,3267" coordsize="55,55" path="m4061,3267l4034,3322,4090,3322,4061,3267xe" filled="t" fillcolor="#007F00" stroked="f">
                <v:path arrowok="t"/>
                <v:fill/>
              </v:shape>
            </v:group>
            <v:group style="position:absolute;left:4034;top:3267;width:55;height:55" coordorigin="4034,3267" coordsize="55,55">
              <v:shape style="position:absolute;left:4034;top:3267;width:55;height:55" coordorigin="4034,3267" coordsize="55,55" path="m4061,3267l4090,3322,4034,3322,4061,3267xe" filled="f" stroked="t" strokeweight=".494028pt" strokecolor="#007F00">
                <v:path arrowok="t"/>
              </v:shape>
            </v:group>
            <v:group style="position:absolute;left:4250;top:3260;width:53;height:53" coordorigin="4250,3260" coordsize="53,53">
              <v:shape style="position:absolute;left:4250;top:3260;width:53;height:53" coordorigin="4250,3260" coordsize="53,53" path="m4277,3260l4250,3313,4303,3313,4277,3260xe" filled="t" fillcolor="#007F00" stroked="f">
                <v:path arrowok="t"/>
                <v:fill/>
              </v:shape>
            </v:group>
            <v:group style="position:absolute;left:4250;top:3260;width:53;height:53" coordorigin="4250,3260" coordsize="53,53">
              <v:shape style="position:absolute;left:4250;top:3260;width:53;height:53" coordorigin="4250,3260" coordsize="53,53" path="m4277,3260l4303,3313,4250,3313,4277,3260xe" filled="f" stroked="t" strokeweight=".494028pt" strokecolor="#007F00">
                <v:path arrowok="t"/>
              </v:shape>
            </v:group>
            <v:group style="position:absolute;left:4457;top:3260;width:53;height:53" coordorigin="4457,3260" coordsize="53,53">
              <v:shape style="position:absolute;left:4457;top:3260;width:53;height:53" coordorigin="4457,3260" coordsize="53,53" path="m4483,3260l4457,3313,4510,3313,4483,3260xe" filled="t" fillcolor="#007F00" stroked="f">
                <v:path arrowok="t"/>
                <v:fill/>
              </v:shape>
            </v:group>
            <v:group style="position:absolute;left:4457;top:3260;width:53;height:53" coordorigin="4457,3260" coordsize="53,53">
              <v:shape style="position:absolute;left:4457;top:3260;width:53;height:53" coordorigin="4457,3260" coordsize="53,53" path="m4483,3260l4510,3313,4457,3313,4483,3260xe" filled="f" stroked="t" strokeweight=".494028pt" strokecolor="#007F00">
                <v:path arrowok="t"/>
              </v:shape>
            </v:group>
            <v:group style="position:absolute;left:4663;top:3260;width:53;height:53" coordorigin="4663,3260" coordsize="53,53">
              <v:shape style="position:absolute;left:4663;top:3260;width:53;height:53" coordorigin="4663,3260" coordsize="53,53" path="m4690,3260l4663,3313,4716,3313,4690,3260xe" filled="t" fillcolor="#007F00" stroked="f">
                <v:path arrowok="t"/>
                <v:fill/>
              </v:shape>
            </v:group>
            <v:group style="position:absolute;left:4663;top:3260;width:53;height:53" coordorigin="4663,3260" coordsize="53,53">
              <v:shape style="position:absolute;left:4663;top:3260;width:53;height:53" coordorigin="4663,3260" coordsize="53,53" path="m4690,3260l4716,3313,4663,3313,4690,3260xe" filled="f" stroked="t" strokeweight=".494028pt" strokecolor="#007F00">
                <v:path arrowok="t"/>
              </v:shape>
            </v:group>
            <v:group style="position:absolute;left:4870;top:3260;width:53;height:53" coordorigin="4870,3260" coordsize="53,53">
              <v:shape style="position:absolute;left:4870;top:3260;width:53;height:53" coordorigin="4870,3260" coordsize="53,53" path="m4896,3260l4870,3313,4922,3313,4896,3260xe" filled="t" fillcolor="#007F00" stroked="f">
                <v:path arrowok="t"/>
                <v:fill/>
              </v:shape>
            </v:group>
            <v:group style="position:absolute;left:4870;top:3260;width:53;height:53" coordorigin="4870,3260" coordsize="53,53">
              <v:shape style="position:absolute;left:4870;top:3260;width:53;height:53" coordorigin="4870,3260" coordsize="53,53" path="m4896,3260l4922,3313,4870,3313,4896,3260xe" filled="f" stroked="t" strokeweight=".494028pt" strokecolor="#007F00">
                <v:path arrowok="t"/>
              </v:shape>
            </v:group>
            <v:group style="position:absolute;left:5086;top:3260;width:53;height:53" coordorigin="5086,3260" coordsize="53,53">
              <v:shape style="position:absolute;left:5086;top:3260;width:53;height:53" coordorigin="5086,3260" coordsize="53,53" path="m5112,3260l5086,3313,5138,3313,5112,3260xe" filled="t" fillcolor="#007F00" stroked="f">
                <v:path arrowok="t"/>
                <v:fill/>
              </v:shape>
            </v:group>
            <v:group style="position:absolute;left:5086;top:3260;width:53;height:53" coordorigin="5086,3260" coordsize="53,53">
              <v:shape style="position:absolute;left:5086;top:3260;width:53;height:53" coordorigin="5086,3260" coordsize="53,53" path="m5112,3260l5138,3313,5086,3313,5112,3260xe" filled="f" stroked="t" strokeweight=".494028pt" strokecolor="#007F00">
                <v:path arrowok="t"/>
              </v:shape>
            </v:group>
            <v:group style="position:absolute;left:5292;top:3250;width:53;height:53" coordorigin="5292,3250" coordsize="53,53">
              <v:shape style="position:absolute;left:5292;top:3250;width:53;height:53" coordorigin="5292,3250" coordsize="53,53" path="m5318,3250l5292,3303,5345,3303,5318,3250xe" filled="t" fillcolor="#007F00" stroked="f">
                <v:path arrowok="t"/>
                <v:fill/>
              </v:shape>
            </v:group>
            <v:group style="position:absolute;left:5292;top:3250;width:53;height:53" coordorigin="5292,3250" coordsize="53,53">
              <v:shape style="position:absolute;left:5292;top:3250;width:53;height:53" coordorigin="5292,3250" coordsize="53,53" path="m5318,3250l5345,3303,5292,3303,5318,3250xe" filled="f" stroked="t" strokeweight=".494028pt" strokecolor="#007F00">
                <v:path arrowok="t"/>
              </v:shape>
              <v:shape style="position:absolute;left:1411;top:3805;width:98;height:295" type="#_x0000_t75">
                <v:imagedata r:id="rId389" o:title=""/>
              </v:shape>
              <v:shape style="position:absolute;left:1522;top:3805;width:154;height:295" type="#_x0000_t75">
                <v:imagedata r:id="rId390" o:title=""/>
              </v:shape>
              <v:shape style="position:absolute;left:1411;top:3306;width:98;height:295" type="#_x0000_t75">
                <v:imagedata r:id="rId391" o:title=""/>
              </v:shape>
              <v:shape style="position:absolute;left:1522;top:3306;width:154;height:288" type="#_x0000_t75">
                <v:imagedata r:id="rId392" o:title=""/>
              </v:shape>
              <v:shape style="position:absolute;left:1411;top:2809;width:98;height:295" type="#_x0000_t75">
                <v:imagedata r:id="rId393" o:title=""/>
              </v:shape>
              <v:shape style="position:absolute;left:1522;top:2809;width:154;height:295" type="#_x0000_t75">
                <v:imagedata r:id="rId394" o:title=""/>
              </v:shape>
              <v:shape style="position:absolute;left:1411;top:2310;width:98;height:295" type="#_x0000_t75">
                <v:imagedata r:id="rId395" o:title=""/>
              </v:shape>
              <v:shape style="position:absolute;left:1522;top:2310;width:154;height:295" type="#_x0000_t75">
                <v:imagedata r:id="rId396" o:title=""/>
              </v:shape>
              <v:shape style="position:absolute;left:1411;top:1813;width:98;height:295" type="#_x0000_t75">
                <v:imagedata r:id="rId397" o:title=""/>
              </v:shape>
              <v:shape style="position:absolute;left:1522;top:1813;width:154;height:288" type="#_x0000_t75">
                <v:imagedata r:id="rId398" o:title=""/>
              </v:shape>
              <v:shape style="position:absolute;left:1411;top:1314;width:98;height:295" type="#_x0000_t75">
                <v:imagedata r:id="rId399" o:title=""/>
              </v:shape>
              <v:shape style="position:absolute;left:1522;top:1314;width:154;height:295" type="#_x0000_t75">
                <v:imagedata r:id="rId400" o:title=""/>
              </v:shape>
              <v:shape style="position:absolute;left:1411;top:817;width:98;height:295" type="#_x0000_t75">
                <v:imagedata r:id="rId401" o:title=""/>
              </v:shape>
              <v:shape style="position:absolute;left:1522;top:817;width:154;height:295" type="#_x0000_t75">
                <v:imagedata r:id="rId402" o:title=""/>
              </v:shape>
              <v:shape style="position:absolute;left:1488;top:318;width:185;height:295" type="#_x0000_t75">
                <v:imagedata r:id="rId403" o:title=""/>
              </v:shape>
              <v:shape style="position:absolute;left:1699;top:3956;width:154;height:295" type="#_x0000_t75">
                <v:imagedata r:id="rId404" o:title=""/>
              </v:shape>
              <v:shape style="position:absolute;left:2112;top:3956;width:154;height:288" type="#_x0000_t75">
                <v:imagedata r:id="rId405" o:title=""/>
              </v:shape>
              <v:shape style="position:absolute;left:2532;top:3958;width:154;height:281" type="#_x0000_t75">
                <v:imagedata r:id="rId406" o:title=""/>
              </v:shape>
              <v:shape style="position:absolute;left:2945;top:3956;width:154;height:295" type="#_x0000_t75">
                <v:imagedata r:id="rId407" o:title=""/>
              </v:shape>
              <v:shape style="position:absolute;left:3367;top:3956;width:154;height:295" type="#_x0000_t75">
                <v:imagedata r:id="rId408" o:title=""/>
              </v:shape>
              <v:shape style="position:absolute;left:3782;top:3956;width:154;height:295" type="#_x0000_t75">
                <v:imagedata r:id="rId409" o:title=""/>
              </v:shape>
              <v:shape style="position:absolute;left:4205;top:3956;width:134;height:295" type="#_x0000_t75">
                <v:imagedata r:id="rId410" o:title=""/>
              </v:shape>
              <v:shape style="position:absolute;left:4618;top:3958;width:154;height:288" type="#_x0000_t75">
                <v:imagedata r:id="rId411" o:title=""/>
              </v:shape>
              <v:shape style="position:absolute;left:5038;top:3956;width:154;height:295" type="#_x0000_t75">
                <v:imagedata r:id="rId412" o:title=""/>
              </v:shape>
              <v:shape style="position:absolute;left:5450;top:3956;width:154;height:295" type="#_x0000_t75">
                <v:imagedata r:id="rId413" o:title=""/>
              </v:shape>
              <v:shape style="position:absolute;left:3194;top:4304;width:1114;height:497" type="#_x0000_t75">
                <v:imagedata r:id="rId414" o:title=""/>
              </v:shape>
            </v:group>
            <v:group style="position:absolute;left:4130;top:2451;width:797;height:694" coordorigin="4130,2451" coordsize="797,694">
              <v:shape style="position:absolute;left:4130;top:2451;width:797;height:694" coordorigin="4130,2451" coordsize="797,694" path="m4130,3145l4927,3145,4927,2451,4130,2451,4130,3145xe" filled="t" fillcolor="#FFFFFF" stroked="f">
                <v:path arrowok="t"/>
                <v:fill/>
              </v:shape>
            </v:group>
            <v:group style="position:absolute;left:4130;top:2451;width:797;height:694" coordorigin="4130,2451" coordsize="797,694">
              <v:shape style="position:absolute;left:4130;top:2451;width:797;height:694" coordorigin="4130,2451" coordsize="797,694" path="m4130,3145l4927,3145,4927,2451,4130,2451,4130,3145xe" filled="f" stroked="t" strokeweight="0pt" strokecolor="#000000">
                <v:path arrowok="t"/>
              </v:shape>
            </v:group>
            <v:group style="position:absolute;left:4186;top:2586;width:242;height:2" coordorigin="4186,2586" coordsize="242,2">
              <v:shape style="position:absolute;left:4186;top:2586;width:242;height:2" coordorigin="4186,2586" coordsize="242,0" path="m4186,2586l4428,2586e" filled="f" stroked="t" strokeweight=".494028pt" strokecolor="#00007F">
                <v:path arrowok="t"/>
              </v:shape>
            </v:group>
            <v:group style="position:absolute;left:4274;top:2557;width:55;height:55" coordorigin="4274,2557" coordsize="55,55">
              <v:shape style="position:absolute;left:4274;top:2557;width:55;height:55" coordorigin="4274,2557" coordsize="55,55" path="m4301,2557l4274,2586,4301,2612,4330,2586,4301,2557xe" filled="t" fillcolor="#00007F" stroked="f">
                <v:path arrowok="t"/>
                <v:fill/>
              </v:shape>
            </v:group>
            <v:group style="position:absolute;left:4274;top:2557;width:55;height:55" coordorigin="4274,2557" coordsize="55,55">
              <v:shape style="position:absolute;left:4274;top:2557;width:55;height:55" coordorigin="4274,2557" coordsize="55,55" path="m4301,2557l4330,2586,4301,2612,4274,2586,4301,2557xe" filled="f" stroked="t" strokeweight=".494028pt" strokecolor="#00007F">
                <v:path arrowok="t"/>
              </v:shape>
              <v:shape style="position:absolute;left:4514;top:2516;width:96;height:389" type="#_x0000_t75">
                <v:imagedata r:id="rId415" o:title=""/>
              </v:shape>
            </v:group>
            <v:group style="position:absolute;left:4186;top:2816;width:242;height:2" coordorigin="4186,2816" coordsize="242,2">
              <v:shape style="position:absolute;left:4186;top:2816;width:242;height:2" coordorigin="4186,2816" coordsize="242,0" path="m4186,2816l4428,2816e" filled="f" stroked="t" strokeweight=".494028pt" strokecolor="#FF00FF">
                <v:path arrowok="t"/>
              </v:shape>
            </v:group>
            <v:group style="position:absolute;left:4274;top:2790;width:46;height:43" coordorigin="4274,2790" coordsize="46,43">
              <v:shape style="position:absolute;left:4274;top:2790;width:46;height:43" coordorigin="4274,2790" coordsize="46,43" path="m4274,2811l4320,2811e" filled="f" stroked="t" strokeweight="2.260pt" strokecolor="#FF00FF">
                <v:path arrowok="t"/>
              </v:shape>
            </v:group>
            <v:group style="position:absolute;left:4274;top:2790;width:46;height:43" coordorigin="4274,2790" coordsize="46,43">
              <v:shape style="position:absolute;left:4274;top:2790;width:46;height:43" coordorigin="4274,2790" coordsize="46,43" path="m4269,2811l4325,2811e" filled="f" stroked="t" strokeweight="2.754028pt" strokecolor="#FF00FF">
                <v:path arrowok="t"/>
              </v:shape>
              <v:shape style="position:absolute;left:4517;top:2516;width:245;height:622" type="#_x0000_t75">
                <v:imagedata r:id="rId416" o:title=""/>
              </v:shape>
            </v:group>
            <v:group style="position:absolute;left:4186;top:3046;width:242;height:2" coordorigin="4186,3046" coordsize="242,2">
              <v:shape style="position:absolute;left:4186;top:3046;width:242;height:2" coordorigin="4186,3046" coordsize="242,0" path="m4186,3046l4428,3046e" filled="f" stroked="t" strokeweight=".494028pt" strokecolor="#007F00">
                <v:path arrowok="t"/>
              </v:shape>
            </v:group>
            <v:group style="position:absolute;left:4274;top:3020;width:55;height:53" coordorigin="4274,3020" coordsize="55,53">
              <v:shape style="position:absolute;left:4274;top:3020;width:55;height:53" coordorigin="4274,3020" coordsize="55,53" path="m4301,3020l4274,3073,4330,3073,4301,3020xe" filled="t" fillcolor="#007F00" stroked="f">
                <v:path arrowok="t"/>
                <v:fill/>
              </v:shape>
            </v:group>
            <v:group style="position:absolute;left:4274;top:3020;width:55;height:53" coordorigin="4274,3020" coordsize="55,53">
              <v:shape style="position:absolute;left:4274;top:3020;width:55;height:53" coordorigin="4274,3020" coordsize="55,53" path="m4301,3020l4330,3073,4274,3073,4301,3020xe" filled="f" stroked="t" strokeweight=".494028pt" strokecolor="#007F00">
                <v:path arrowok="t"/>
              </v:shape>
              <v:shape style="position:absolute;left:4517;top:2749;width:374;height:619" type="#_x0000_t75">
                <v:imagedata r:id="rId417" o:title=""/>
              </v:shape>
              <v:shape style="position:absolute;left:4757;top:2979;width:134;height:382" type="#_x0000_t75">
                <v:imagedata r:id="rId418" o:title="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.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0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28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>
        <w:rPr/>
        <w:br w:type="column"/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2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0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b/>
          <w:bCs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Effi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3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b/>
          <w:bCs/>
          <w:spacing w:val="-1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720" w:bottom="280" w:left="700" w:right="900"/>
          <w:cols w:num="2" w:equalWidth="0">
            <w:col w:w="3361" w:space="2333"/>
            <w:col w:w="4946"/>
          </w:cols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/>
        <w:pict>
          <v:shape style="position:absolute;margin-left:442.920013pt;margin-top:567.23999pt;width:31.56pt;height:26.28pt;mso-position-horizontal-relative:page;mso-position-vertical-relative:page;z-index:-9102" type="#_x0000_t75">
            <v:imagedata r:id="rId419" o:title=""/>
          </v:shape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37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8.64pt;height:94.68pt;mso-position-horizontal-relative:char;mso-position-vertical-relative:line" type="#_x0000_t75">
            <v:imagedata r:id="rId42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767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1.12pt;height:20.88pt;mso-position-horizontal-relative:char;mso-position-vertical-relative:line" type="#_x0000_t75">
            <v:imagedata r:id="rId42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2240" w:h="15840"/>
          <w:pgMar w:top="720" w:bottom="280" w:left="700" w:right="900"/>
        </w:sectPr>
      </w:pPr>
    </w:p>
    <w:p>
      <w:pPr>
        <w:spacing w:before="9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40" w:lineRule="auto"/>
        <w:ind w:left="207" w:right="-67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64.919998pt;margin-top:25.841629pt;width:210.24pt;height:221.28pt;mso-position-horizontal-relative:page;mso-position-vertical-relative:paragraph;z-index:-9099" coordorigin="1298,517" coordsize="4205,4426">
            <v:group style="position:absolute;left:4526;top:3747;width:936;height:2" coordorigin="4526,3747" coordsize="936,2">
              <v:shape style="position:absolute;left:4526;top:3747;width:936;height:2" coordorigin="4526,3747" coordsize="936,0" path="m4526,3747l5462,3747e" filled="f" stroked="t" strokeweight="0pt" strokecolor="#000000">
                <v:path arrowok="t"/>
              </v:shape>
            </v:group>
            <v:group style="position:absolute;left:1570;top:3747;width:2249;height:2" coordorigin="1570,3747" coordsize="2249,2">
              <v:shape style="position:absolute;left:1570;top:3747;width:2249;height:2" coordorigin="1570,3747" coordsize="2249,0" path="m1570,3747l3818,3747e" filled="f" stroked="t" strokeweight="0pt" strokecolor="#000000">
                <v:path arrowok="t"/>
              </v:shape>
            </v:group>
            <v:group style="position:absolute;left:1570;top:3394;width:2249;height:2" coordorigin="1570,3394" coordsize="2249,2">
              <v:shape style="position:absolute;left:1570;top:3394;width:2249;height:2" coordorigin="1570,3394" coordsize="2249,0" path="m1570,3394l3818,3394e" filled="f" stroked="t" strokeweight="0pt" strokecolor="#000000">
                <v:path arrowok="t"/>
              </v:shape>
            </v:group>
            <v:group style="position:absolute;left:1570;top:3034;width:3893;height:2" coordorigin="1570,3034" coordsize="3893,2">
              <v:shape style="position:absolute;left:1570;top:3034;width:3893;height:2" coordorigin="1570,3034" coordsize="3893,0" path="m1570,3034l5462,3034e" filled="f" stroked="t" strokeweight="0pt" strokecolor="#000000">
                <v:path arrowok="t"/>
              </v:shape>
            </v:group>
            <v:group style="position:absolute;left:1570;top:2682;width:3893;height:2" coordorigin="1570,2682" coordsize="3893,2">
              <v:shape style="position:absolute;left:1570;top:2682;width:3893;height:2" coordorigin="1570,2682" coordsize="3893,0" path="m1570,2682l5462,2682e" filled="f" stroked="t" strokeweight="0pt" strokecolor="#000000">
                <v:path arrowok="t"/>
              </v:shape>
            </v:group>
            <v:group style="position:absolute;left:1570;top:2329;width:3893;height:2" coordorigin="1570,2329" coordsize="3893,2">
              <v:shape style="position:absolute;left:1570;top:2329;width:3893;height:2" coordorigin="1570,2329" coordsize="3893,0" path="m1570,2329l5462,2329e" filled="f" stroked="t" strokeweight="0pt" strokecolor="#000000">
                <v:path arrowok="t"/>
              </v:shape>
            </v:group>
            <v:group style="position:absolute;left:1570;top:1976;width:3893;height:2" coordorigin="1570,1976" coordsize="3893,2">
              <v:shape style="position:absolute;left:1570;top:1976;width:3893;height:2" coordorigin="1570,1976" coordsize="3893,0" path="m1570,1976l5462,1976e" filled="f" stroked="t" strokeweight="0pt" strokecolor="#000000">
                <v:path arrowok="t"/>
              </v:shape>
            </v:group>
            <v:group style="position:absolute;left:1570;top:1626;width:3893;height:2" coordorigin="1570,1626" coordsize="3893,2">
              <v:shape style="position:absolute;left:1570;top:1626;width:3893;height:2" coordorigin="1570,1626" coordsize="3893,0" path="m1570,1626l5462,1626e" filled="f" stroked="t" strokeweight="0pt" strokecolor="#000000">
                <v:path arrowok="t"/>
              </v:shape>
            </v:group>
            <v:group style="position:absolute;left:1570;top:1263;width:3893;height:2" coordorigin="1570,1263" coordsize="3893,2">
              <v:shape style="position:absolute;left:1570;top:1263;width:3893;height:2" coordorigin="1570,1263" coordsize="3893,0" path="m1570,1263l5462,1263e" filled="f" stroked="t" strokeweight="0pt" strokecolor="#000000">
                <v:path arrowok="t"/>
              </v:shape>
            </v:group>
            <v:group style="position:absolute;left:1570;top:910;width:3893;height:2" coordorigin="1570,910" coordsize="3893,2">
              <v:shape style="position:absolute;left:1570;top:910;width:3893;height:2" coordorigin="1570,910" coordsize="3893,0" path="m1570,910l5462,910e" filled="f" stroked="t" strokeweight="0pt" strokecolor="#000000">
                <v:path arrowok="t"/>
              </v:shape>
            </v:group>
            <v:group style="position:absolute;left:1570;top:560;width:3893;height:2" coordorigin="1570,560" coordsize="3893,2">
              <v:shape style="position:absolute;left:1570;top:560;width:3893;height:2" coordorigin="1570,560" coordsize="3893,0" path="m1570,560l5462,560e" filled="f" stroked="t" strokeweight="0pt" strokecolor="#000000">
                <v:path arrowok="t"/>
              </v:shape>
            </v:group>
            <v:group style="position:absolute;left:2268;top:560;width:2;height:3593" coordorigin="2268,560" coordsize="2,3593">
              <v:shape style="position:absolute;left:2268;top:560;width:2;height:3593" coordorigin="2268,560" coordsize="0,3593" path="m2268,560l2268,4153e" filled="f" stroked="t" strokeweight=".4953pt" strokecolor="#000000">
                <v:path arrowok="t"/>
              </v:shape>
            </v:group>
            <v:group style="position:absolute;left:2904;top:560;width:2;height:3593" coordorigin="2904,560" coordsize="2,3593">
              <v:shape style="position:absolute;left:2904;top:560;width:2;height:3593" coordorigin="2904,560" coordsize="0,3593" path="m2904,560l2904,4153e" filled="f" stroked="t" strokeweight=".4953pt" strokecolor="#000000">
                <v:path arrowok="t"/>
              </v:shape>
            </v:group>
            <v:group style="position:absolute;left:3547;top:560;width:2;height:3593" coordorigin="3547,560" coordsize="2,3593">
              <v:shape style="position:absolute;left:3547;top:560;width:2;height:3593" coordorigin="3547,560" coordsize="0,3593" path="m3547,560l3547,4153e" filled="f" stroked="t" strokeweight=".4953pt" strokecolor="#000000">
                <v:path arrowok="t"/>
              </v:shape>
            </v:group>
            <v:group style="position:absolute;left:4183;top:560;width:2;height:2544" coordorigin="4183,560" coordsize="2,2544">
              <v:shape style="position:absolute;left:4183;top:560;width:2;height:2544" coordorigin="4183,560" coordsize="0,2544" path="m4183,560l4183,3104e" filled="f" stroked="t" strokeweight=".4953pt" strokecolor="#000000">
                <v:path arrowok="t"/>
              </v:shape>
            </v:group>
            <v:group style="position:absolute;left:4183;top:4021;width:2;height:132" coordorigin="4183,4021" coordsize="2,132">
              <v:shape style="position:absolute;left:4183;top:4021;width:2;height:132" coordorigin="4183,4021" coordsize="0,132" path="m4183,4021l4183,4153e" filled="f" stroked="t" strokeweight=".4953pt" strokecolor="#000000">
                <v:path arrowok="t"/>
              </v:shape>
            </v:group>
            <v:group style="position:absolute;left:4526;top:3394;width:936;height:2" coordorigin="4526,3394" coordsize="936,2">
              <v:shape style="position:absolute;left:4526;top:3394;width:936;height:2" coordorigin="4526,3394" coordsize="936,0" path="m4526,3394l5462,3394e" filled="f" stroked="t" strokeweight="0pt" strokecolor="#000000">
                <v:path arrowok="t"/>
              </v:shape>
            </v:group>
            <v:group style="position:absolute;left:4826;top:560;width:2;height:3593" coordorigin="4826,560" coordsize="2,3593">
              <v:shape style="position:absolute;left:4826;top:560;width:2;height:3593" coordorigin="4826,560" coordsize="0,3593" path="m4826,560l4826,4153e" filled="f" stroked="t" strokeweight=".4953pt" strokecolor="#000000">
                <v:path arrowok="t"/>
              </v:shape>
            </v:group>
            <v:group style="position:absolute;left:5462;top:560;width:2;height:3593" coordorigin="5462,560" coordsize="2,3593">
              <v:shape style="position:absolute;left:5462;top:560;width:2;height:3593" coordorigin="5462,560" coordsize="0,3593" path="m5462,560l5462,4153e" filled="f" stroked="t" strokeweight=".4953pt" strokecolor="#000000">
                <v:path arrowok="t"/>
              </v:shape>
            </v:group>
            <v:group style="position:absolute;left:1625;top:560;width:3838;height:3540" coordorigin="1625,560" coordsize="3838,3540">
              <v:shape style="position:absolute;left:1625;top:560;width:3838;height:3540" coordorigin="1625,560" coordsize="3838,3540" path="m1625,4100l5462,4100,5462,560,1625,560,1625,4100xe" filled="f" stroked="t" strokeweight=".4953pt" strokecolor="#000000">
                <v:path arrowok="t"/>
              </v:shape>
            </v:group>
            <v:group style="position:absolute;left:1625;top:560;width:2;height:3593" coordorigin="1625,560" coordsize="2,3593">
              <v:shape style="position:absolute;left:1625;top:560;width:2;height:3593" coordorigin="1625,560" coordsize="0,3593" path="m1625,560l1625,4153e" filled="f" stroked="t" strokeweight=".4953pt" strokecolor="#000000">
                <v:path arrowok="t"/>
              </v:shape>
            </v:group>
            <v:group style="position:absolute;left:1570;top:4100;width:3893;height:2" coordorigin="1570,4100" coordsize="3893,2">
              <v:shape style="position:absolute;left:1570;top:4100;width:3893;height:2" coordorigin="1570,4100" coordsize="3893,0" path="m1570,4100l5462,4100e" filled="f" stroked="t" strokeweight=".4953pt" strokecolor="#000000">
                <v:path arrowok="t"/>
              </v:shape>
            </v:group>
            <v:group style="position:absolute;left:1625;top:1633;width:3362;height:1303" coordorigin="1625,1633" coordsize="3362,1303">
              <v:shape style="position:absolute;left:1625;top:1633;width:3362;height:1303" coordorigin="1625,1633" coordsize="3362,1303" path="m1625,1633l1730,1678,1836,1722,1942,1758,2047,1801,2153,1844,2251,1880,2357,1923,2462,1969,2568,2002,2674,2048,2779,2082,2885,2127,2990,2161,3098,2206,3194,2250,3300,2295,3406,2329,3511,2374,3619,2408,3725,2454,3830,2497,3936,2533,4042,2576,4147,2612,4253,2655,4351,2698,4457,2734,4562,2778,4668,2814,4774,2857,4879,2893,4987,2936e" filled="f" stroked="t" strokeweight=".4953pt" strokecolor="#00007F">
                <v:path arrowok="t"/>
              </v:shape>
            </v:group>
            <v:group style="position:absolute;left:1625;top:1659;width:3043;height:1181" coordorigin="1625,1659" coordsize="3043,1181">
              <v:shape style="position:absolute;left:1625;top:1659;width:3043;height:1181" coordorigin="1625,1659" coordsize="3043,1181" path="m1625,1659l1730,1695,1836,1738,1942,1784,2047,1818,2153,1863,2251,1897,2357,1942,2462,1986,2568,2022,2674,2065,2779,2108,2885,2144,2990,2187,3098,2233,3142,2250,3194,2269,3247,2286,3310,2312,3362,2329,3406,2348,3511,2391,3619,2434,3725,2470,3830,2514,3936,2550,4042,2593,4147,2638,4253,2672,4351,2718,4457,2751,4562,2797,4668,2840e" filled="f" stroked="t" strokeweight=".4953pt" strokecolor="#FF00FF">
                <v:path arrowok="t"/>
              </v:shape>
            </v:group>
            <v:group style="position:absolute;left:1625;top:1642;width:3362;height:1294" coordorigin="1625,1642" coordsize="3362,1294">
              <v:shape style="position:absolute;left:1625;top:1642;width:3362;height:1294" coordorigin="1625,1642" coordsize="3362,1294" path="m1625,1642l1730,1678,1836,1722,1942,1765,2047,1801,2153,1844,2251,1890,2357,1923,2462,1969,2568,2002,2674,2048,2779,2091,2885,2127,2990,2170,3098,2206,3142,2223,3194,2250,3247,2269,3310,2286,3362,2302,3406,2329,3511,2374,3619,2408,3725,2454,3830,2487,3936,2533,4042,2566,4147,2612,4253,2655,4351,2691,4457,2734,4562,2770,4668,2814,4774,2857,4879,2893,4987,2936e" filled="f" stroked="t" strokeweight=".4953pt" strokecolor="#007F00">
                <v:path arrowok="t"/>
              </v:shape>
            </v:group>
            <v:group style="position:absolute;left:1625;top:1652;width:3362;height:1310" coordorigin="1625,1652" coordsize="3362,1310">
              <v:shape style="position:absolute;left:1625;top:1652;width:3362;height:1310" coordorigin="1625,1652" coordsize="3362,1310" path="m1625,1652l1730,1695,1836,1738,1942,1774,2047,1818,2153,1863,2251,1897,2357,1942,2462,1986,2568,2022,2674,2065,2779,2108,2885,2144,2990,2187,3098,2223,3142,2242,3194,2269,3247,2295,3310,2312,3362,2329,3406,2348,3511,2391,3619,2427,3725,2470,3830,2514,3936,2559,4042,2593,4147,2638,4253,2672,4351,2718,4457,2751,4562,2797,4668,2840,4774,2876,4879,2919,4987,2962e" filled="f" stroked="t" strokeweight=".4953pt" strokecolor="#FF0000">
                <v:path arrowok="t"/>
              </v:shape>
              <v:shape style="position:absolute;left:1298;top:3354;width:228;height:991" type="#_x0000_t75">
                <v:imagedata r:id="rId422" o:title=""/>
              </v:shape>
              <v:shape style="position:absolute;left:1298;top:1582;width:3720;height:1704" type="#_x0000_t75">
                <v:imagedata r:id="rId423" o:title=""/>
              </v:shape>
              <v:shape style="position:absolute;left:1339;top:870;width:187;height:648" type="#_x0000_t75">
                <v:imagedata r:id="rId424" o:title=""/>
              </v:shape>
              <v:shape style="position:absolute;left:1457;top:517;width:58;height:288" type="#_x0000_t75">
                <v:imagedata r:id="rId425" o:title=""/>
              </v:shape>
              <v:shape style="position:absolute;left:1586;top:4189;width:77;height:295" type="#_x0000_t75">
                <v:imagedata r:id="rId426" o:title=""/>
              </v:shape>
              <v:shape style="position:absolute;left:2237;top:4189;width:58;height:288" type="#_x0000_t75">
                <v:imagedata r:id="rId427" o:title=""/>
              </v:shape>
              <v:shape style="position:absolute;left:2868;top:4189;width:77;height:288" type="#_x0000_t75">
                <v:imagedata r:id="rId428" o:title=""/>
              </v:shape>
              <v:shape style="position:absolute;left:4790;top:4191;width:77;height:288" type="#_x0000_t75">
                <v:imagedata r:id="rId429" o:title=""/>
              </v:shape>
              <v:shape style="position:absolute;left:5426;top:4189;width:77;height:295" type="#_x0000_t75">
                <v:imagedata r:id="rId430" o:title=""/>
              </v:shape>
              <v:shape style="position:absolute;left:3062;top:4453;width:403;height:389" type="#_x0000_t75">
                <v:imagedata r:id="rId431" o:title=""/>
              </v:shape>
              <v:shape style="position:absolute;left:3511;top:4189;width:82;height:754" type="#_x0000_t75">
                <v:imagedata r:id="rId432" o:title=""/>
              </v:shape>
              <v:shape style="position:absolute;left:3586;top:4191;width:636;height:751" type="#_x0000_t75">
                <v:imagedata r:id="rId433" o:title=""/>
              </v:shape>
            </v:group>
            <v:group style="position:absolute;left:3818;top:3104;width:708;height:917" coordorigin="3818,3104" coordsize="708,917">
              <v:shape style="position:absolute;left:3818;top:3104;width:708;height:917" coordorigin="3818,3104" coordsize="708,917" path="m3818,4021l4526,4021,4526,3104,3818,3104,3818,4021xe" filled="t" fillcolor="#FFFFFF" stroked="f">
                <v:path arrowok="t"/>
                <v:fill/>
              </v:shape>
            </v:group>
            <v:group style="position:absolute;left:3818;top:3104;width:708;height:917" coordorigin="3818,3104" coordsize="708,917">
              <v:shape style="position:absolute;left:3818;top:3104;width:708;height:917" coordorigin="3818,3104" coordsize="708,917" path="m3818,4021l4526,4021,4526,3104,3818,3104,3818,4021xe" filled="f" stroked="t" strokeweight="0pt" strokecolor="#000000">
                <v:path arrowok="t"/>
              </v:shape>
            </v:group>
            <v:group style="position:absolute;left:3874;top:3236;width:238;height:2" coordorigin="3874,3236" coordsize="238,2">
              <v:shape style="position:absolute;left:3874;top:3236;width:238;height:2" coordorigin="3874,3236" coordsize="238,0" path="m3874,3236l4111,3236e" filled="f" stroked="t" strokeweight=".4953pt" strokecolor="#00007F">
                <v:path arrowok="t"/>
              </v:shape>
            </v:group>
            <v:group style="position:absolute;left:3960;top:3210;width:53;height:53" coordorigin="3960,3210" coordsize="53,53">
              <v:shape style="position:absolute;left:3960;top:3210;width:53;height:53" coordorigin="3960,3210" coordsize="53,53" path="m3986,3210l3960,3236,3986,3262,4013,3236,3986,3210xe" filled="t" fillcolor="#00007F" stroked="f">
                <v:path arrowok="t"/>
                <v:fill/>
              </v:shape>
            </v:group>
            <v:group style="position:absolute;left:3960;top:3210;width:53;height:53" coordorigin="3960,3210" coordsize="53,53">
              <v:shape style="position:absolute;left:3960;top:3210;width:53;height:53" coordorigin="3960,3210" coordsize="53,53" path="m3986,3210l4013,3236,3986,3262,3960,3236,3986,3210xe" filled="f" stroked="t" strokeweight=".4953pt" strokecolor="#00007F">
                <v:path arrowok="t"/>
              </v:shape>
              <v:shape style="position:absolute;left:4190;top:3169;width:192;height:389" type="#_x0000_t75">
                <v:imagedata r:id="rId434" o:title=""/>
              </v:shape>
              <v:shape style="position:absolute;left:4387;top:3169;width:134;height:382" type="#_x0000_t75">
                <v:imagedata r:id="rId435" o:title=""/>
              </v:shape>
            </v:group>
            <v:group style="position:absolute;left:3874;top:3466;width:238;height:2" coordorigin="3874,3466" coordsize="238,2">
              <v:shape style="position:absolute;left:3874;top:3466;width:238;height:2" coordorigin="3874,3466" coordsize="238,0" path="m3874,3466l4111,3466e" filled="f" stroked="t" strokeweight=".4953pt" strokecolor="#FF00FF">
                <v:path arrowok="t"/>
              </v:shape>
            </v:group>
            <v:group style="position:absolute;left:3960;top:3440;width:46;height:43" coordorigin="3960,3440" coordsize="46,43">
              <v:shape style="position:absolute;left:3960;top:3440;width:46;height:43" coordorigin="3960,3440" coordsize="46,43" path="m3960,3462l4006,3462e" filled="f" stroked="t" strokeweight="2.260pt" strokecolor="#FF00FF">
                <v:path arrowok="t"/>
              </v:shape>
            </v:group>
            <v:group style="position:absolute;left:3960;top:3440;width:46;height:43" coordorigin="3960,3440" coordsize="46,43">
              <v:shape style="position:absolute;left:3960;top:3440;width:46;height:43" coordorigin="3960,3440" coordsize="46,43" path="m3955,3462l4011,3462e" filled="f" stroked="t" strokeweight="2.7553pt" strokecolor="#FF00FF">
                <v:path arrowok="t"/>
              </v:shape>
              <v:shape style="position:absolute;left:4190;top:3399;width:173;height:382" type="#_x0000_t75">
                <v:imagedata r:id="rId436" o:title=""/>
              </v:shape>
              <v:shape style="position:absolute;left:4387;top:3399;width:134;height:382" type="#_x0000_t75">
                <v:imagedata r:id="rId437" o:title=""/>
              </v:shape>
            </v:group>
            <v:group style="position:absolute;left:3874;top:3694;width:238;height:2" coordorigin="3874,3694" coordsize="238,2">
              <v:shape style="position:absolute;left:3874;top:3694;width:238;height:2" coordorigin="3874,3694" coordsize="238,0" path="m3874,3694l4111,3694e" filled="f" stroked="t" strokeweight=".4953pt" strokecolor="#007F00">
                <v:path arrowok="t"/>
              </v:shape>
            </v:group>
            <v:group style="position:absolute;left:3960;top:3668;width:53;height:53" coordorigin="3960,3668" coordsize="53,53">
              <v:shape style="position:absolute;left:3960;top:3668;width:53;height:53" coordorigin="3960,3668" coordsize="53,53" path="m3986,3668l3960,3721,4013,3721,3986,3668xe" filled="t" fillcolor="#007F00" stroked="f">
                <v:path arrowok="t"/>
                <v:fill/>
              </v:shape>
            </v:group>
            <v:group style="position:absolute;left:3960;top:3668;width:53;height:53" coordorigin="3960,3668" coordsize="53,53">
              <v:shape style="position:absolute;left:3960;top:3668;width:53;height:53" coordorigin="3960,3668" coordsize="53,53" path="m3986,3668l4013,3721,3960,3721,3986,3668xe" filled="f" stroked="t" strokeweight=".4953pt" strokecolor="#007F00">
                <v:path arrowok="t"/>
              </v:shape>
              <v:shape style="position:absolute;left:4195;top:3627;width:326;height:384" type="#_x0000_t75">
                <v:imagedata r:id="rId438" o:title=""/>
              </v:shape>
            </v:group>
            <v:group style="position:absolute;left:3874;top:3925;width:238;height:2" coordorigin="3874,3925" coordsize="238,2">
              <v:shape style="position:absolute;left:3874;top:3925;width:238;height:2" coordorigin="3874,3925" coordsize="238,0" path="m3874,3925l4111,3925e" filled="f" stroked="t" strokeweight=".4953pt" strokecolor="#FF0000">
                <v:path arrowok="t"/>
              </v:shape>
            </v:group>
            <v:group style="position:absolute;left:3960;top:3898;width:26;height:26" coordorigin="3960,3898" coordsize="26,26">
              <v:shape style="position:absolute;left:3960;top:3898;width:26;height:26" coordorigin="3960,3898" coordsize="26,26" path="m3986,3925l3960,3898e" filled="f" stroked="t" strokeweight=".4953pt" strokecolor="#FF0000">
                <v:path arrowok="t"/>
              </v:shape>
            </v:group>
            <v:group style="position:absolute;left:3986;top:3925;width:26;height:26" coordorigin="3986,3925" coordsize="26,26">
              <v:shape style="position:absolute;left:3986;top:3925;width:26;height:26" coordorigin="3986,3925" coordsize="26,26" path="m3986,3925l4013,3951e" filled="f" stroked="t" strokeweight=".4953pt" strokecolor="#FF0000">
                <v:path arrowok="t"/>
              </v:shape>
            </v:group>
            <v:group style="position:absolute;left:3960;top:3925;width:26;height:26" coordorigin="3960,3925" coordsize="26,26">
              <v:shape style="position:absolute;left:3960;top:3925;width:26;height:26" coordorigin="3960,3925" coordsize="26,26" path="m3986,3925l3960,3951e" filled="f" stroked="t" strokeweight=".4953pt" strokecolor="#FF0000">
                <v:path arrowok="t"/>
              </v:shape>
              <v:shape style="position:absolute;left:4190;top:3858;width:192;height:374" type="#_x0000_t75">
                <v:imagedata r:id="rId439" o:title=""/>
              </v:shape>
              <v:shape style="position:absolute;left:4387;top:3855;width:134;height:382" type="#_x0000_t75">
                <v:imagedata r:id="rId440" o:title=""/>
              </v:shape>
            </v:group>
            <v:group style="position:absolute;left:3986;top:3898;width:26;height:26" coordorigin="3986,3898" coordsize="26,26">
              <v:shape style="position:absolute;left:3986;top:3898;width:26;height:26" coordorigin="3986,3898" coordsize="26,26" path="m3986,3925l4013,3898e" filled="f" stroked="t" strokeweight=".4953pt" strokecolor="#FF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2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324.119995pt;margin-top:97.121628pt;width:7.68pt;height:39.72pt;mso-position-horizontal-relative:page;mso-position-vertical-relative:paragraph;z-index:-9095" coordorigin="6482,1942" coordsize="154,794">
            <v:shape style="position:absolute;left:6482;top:2298;width:154;height:439" type="#_x0000_t75">
              <v:imagedata r:id="rId441" o:title=""/>
            </v:shape>
            <v:shape style="position:absolute;left:6482;top:1942;width:154;height:758" type="#_x0000_t75">
              <v:imagedata r:id="rId442" o:title=""/>
            </v:shape>
            <w10:wrap type="none"/>
          </v:group>
        </w:pic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2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b/>
          <w:bCs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DC-DC</w:t>
      </w:r>
      <w:r>
        <w:rPr>
          <w:rFonts w:ascii="Arial" w:hAnsi="Arial" w:cs="Arial" w:eastAsia="Arial"/>
          <w:b/>
          <w:bCs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Effi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3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b/>
          <w:bCs/>
          <w:spacing w:val="-1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18"/>
          <w:szCs w:val="18"/>
        </w:rPr>
        <w:sectPr>
          <w:pgSz w:w="12240" w:h="15840"/>
          <w:pgMar w:header="216" w:footer="993" w:top="1800" w:bottom="1180" w:left="700" w:right="900"/>
          <w:cols w:num="2" w:equalWidth="0">
            <w:col w:w="3272" w:space="2422"/>
            <w:col w:w="4946"/>
          </w:cols>
        </w:sectPr>
      </w:pPr>
    </w:p>
    <w:p>
      <w:pPr>
        <w:spacing w:before="0" w:after="0" w:line="180" w:lineRule="exact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after="0"/>
        <w:jc w:val="left"/>
        <w:rPr>
          <w:sz w:val="20"/>
          <w:szCs w:val="20"/>
        </w:rPr>
        <w:sectPr>
          <w:type w:val="continuous"/>
          <w:pgSz w:w="12240" w:h="15840"/>
          <w:pgMar w:top="720" w:bottom="280" w:left="700" w:right="900"/>
        </w:sectPr>
      </w:pPr>
    </w:p>
    <w:p>
      <w:pPr>
        <w:spacing w:before="7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40" w:lineRule="auto"/>
        <w:ind w:left="207" w:right="-67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48.599998pt;margin-top:-176.838272pt;width:8.76pt;height:118.08pt;mso-position-horizontal-relative:page;mso-position-vertical-relative:paragraph;z-index:-9098" coordorigin="972,-3537" coordsize="175,2362">
            <v:shape style="position:absolute;left:972;top:-2678;width:134;height:418" type="#_x0000_t75">
              <v:imagedata r:id="rId443" o:title=""/>
            </v:shape>
            <v:shape style="position:absolute;left:974;top:-3537;width:173;height:2362" type="#_x0000_t75">
              <v:imagedata r:id="rId444" o:title=""/>
            </v:shape>
            <w10:wrap type="none"/>
          </v:group>
        </w:pict>
      </w:r>
      <w:r>
        <w:rPr/>
        <w:pict>
          <v:group style="position:absolute;margin-left:64.440002pt;margin-top:25.721729pt;width:210.96pt;height:207.12pt;mso-position-horizontal-relative:page;mso-position-vertical-relative:paragraph;z-index:-9097" coordorigin="1289,514" coordsize="4219,4142">
            <v:group style="position:absolute;left:1622;top:3452;width:3830;height:2" coordorigin="1622,3452" coordsize="3830,2">
              <v:shape style="position:absolute;left:1622;top:3452;width:3830;height:2" coordorigin="1622,3452" coordsize="3830,0" path="m1622,3452l5453,3452e" filled="f" stroked="t" strokeweight=".185028pt" strokecolor="#000000">
                <v:path arrowok="t"/>
              </v:shape>
            </v:group>
            <v:group style="position:absolute;left:1622;top:2869;width:3830;height:2" coordorigin="1622,2869" coordsize="3830,2">
              <v:shape style="position:absolute;left:1622;top:2869;width:3830;height:2" coordorigin="1622,2869" coordsize="3830,0" path="m1622,2869l5453,2869e" filled="f" stroked="t" strokeweight=".185028pt" strokecolor="#000000">
                <v:path arrowok="t"/>
              </v:shape>
            </v:group>
            <v:group style="position:absolute;left:1622;top:2288;width:3830;height:2" coordorigin="1622,2288" coordsize="3830,2">
              <v:shape style="position:absolute;left:1622;top:2288;width:3830;height:2" coordorigin="1622,2288" coordsize="3830,0" path="m1622,2288l5453,2288e" filled="f" stroked="t" strokeweight=".185028pt" strokecolor="#000000">
                <v:path arrowok="t"/>
              </v:shape>
            </v:group>
            <v:group style="position:absolute;left:1622;top:1714;width:3830;height:2" coordorigin="1622,1714" coordsize="3830,2">
              <v:shape style="position:absolute;left:1622;top:1714;width:3830;height:2" coordorigin="1622,1714" coordsize="3830,0" path="m1622,1714l5453,1714e" filled="f" stroked="t" strokeweight=".185028pt" strokecolor="#000000">
                <v:path arrowok="t"/>
              </v:shape>
            </v:group>
            <v:group style="position:absolute;left:1622;top:1134;width:3830;height:2" coordorigin="1622,1134" coordsize="3830,2">
              <v:shape style="position:absolute;left:1622;top:1134;width:3830;height:2" coordorigin="1622,1134" coordsize="3830,0" path="m1622,1134l5453,1134e" filled="f" stroked="t" strokeweight=".185028pt" strokecolor="#000000">
                <v:path arrowok="t"/>
              </v:shape>
            </v:group>
            <v:group style="position:absolute;left:1622;top:550;width:3830;height:2" coordorigin="1622,550" coordsize="3830,2">
              <v:shape style="position:absolute;left:1622;top:550;width:3830;height:2" coordorigin="1622,550" coordsize="3830,0" path="m1622,550l5453,550e" filled="f" stroked="t" strokeweight=".185028pt" strokecolor="#000000">
                <v:path arrowok="t"/>
              </v:shape>
            </v:group>
            <v:group style="position:absolute;left:2098;top:550;width:2;height:3533" coordorigin="2098,550" coordsize="2,3533">
              <v:shape style="position:absolute;left:2098;top:550;width:2;height:3533" coordorigin="2098,550" coordsize="0,3533" path="m2098,550l2098,4083e" filled="f" stroked="t" strokeweight=".185028pt" strokecolor="#000000">
                <v:path arrowok="t"/>
              </v:shape>
            </v:group>
            <v:group style="position:absolute;left:2518;top:550;width:2;height:3533" coordorigin="2518,550" coordsize="2,3533">
              <v:shape style="position:absolute;left:2518;top:550;width:2;height:3533" coordorigin="2518,550" coordsize="0,3533" path="m2518,550l2518,4083e" filled="f" stroked="t" strokeweight=".185028pt" strokecolor="#000000">
                <v:path arrowok="t"/>
              </v:shape>
            </v:group>
            <v:group style="position:absolute;left:2940;top:550;width:2;height:3533" coordorigin="2940,550" coordsize="2,3533">
              <v:shape style="position:absolute;left:2940;top:550;width:2;height:3533" coordorigin="2940,550" coordsize="0,3533" path="m2940,550l2940,4083e" filled="f" stroked="t" strokeweight=".185028pt" strokecolor="#000000">
                <v:path arrowok="t"/>
              </v:shape>
            </v:group>
            <v:group style="position:absolute;left:3360;top:550;width:2;height:2964" coordorigin="3360,550" coordsize="2,2964">
              <v:shape style="position:absolute;left:3360;top:550;width:2;height:2964" coordorigin="3360,550" coordsize="0,2964" path="m3360,550l3360,3514e" filled="f" stroked="t" strokeweight=".185028pt" strokecolor="#000000">
                <v:path arrowok="t"/>
              </v:shape>
            </v:group>
            <v:group style="position:absolute;left:3360;top:3961;width:2;height:122" coordorigin="3360,3961" coordsize="2,122">
              <v:shape style="position:absolute;left:3360;top:3961;width:2;height:122" coordorigin="3360,3961" coordsize="0,122" path="m3360,3961l3360,4083e" filled="f" stroked="t" strokeweight=".185028pt" strokecolor="#000000">
                <v:path arrowok="t"/>
              </v:shape>
            </v:group>
            <v:group style="position:absolute;left:3770;top:550;width:2;height:2964" coordorigin="3770,550" coordsize="2,2964">
              <v:shape style="position:absolute;left:3770;top:550;width:2;height:2964" coordorigin="3770,550" coordsize="0,2964" path="m3770,550l3770,3514e" filled="f" stroked="t" strokeweight=".185028pt" strokecolor="#000000">
                <v:path arrowok="t"/>
              </v:shape>
            </v:group>
            <v:group style="position:absolute;left:3770;top:3961;width:2;height:122" coordorigin="3770,3961" coordsize="2,122">
              <v:shape style="position:absolute;left:3770;top:3961;width:2;height:122" coordorigin="3770,3961" coordsize="0,122" path="m3770,3961l3770,4083e" filled="f" stroked="t" strokeweight=".185028pt" strokecolor="#000000">
                <v:path arrowok="t"/>
              </v:shape>
            </v:group>
            <v:group style="position:absolute;left:4190;top:550;width:2;height:2964" coordorigin="4190,550" coordsize="2,2964">
              <v:shape style="position:absolute;left:4190;top:550;width:2;height:2964" coordorigin="4190,550" coordsize="0,2964" path="m4190,550l4190,3514e" filled="f" stroked="t" strokeweight=".185028pt" strokecolor="#000000">
                <v:path arrowok="t"/>
              </v:shape>
            </v:group>
            <v:group style="position:absolute;left:4190;top:3961;width:2;height:122" coordorigin="4190,3961" coordsize="2,122">
              <v:shape style="position:absolute;left:4190;top:3961;width:2;height:122" coordorigin="4190,3961" coordsize="0,122" path="m4190,3961l4190,4083e" filled="f" stroked="t" strokeweight=".185028pt" strokecolor="#000000">
                <v:path arrowok="t"/>
              </v:shape>
            </v:group>
            <v:group style="position:absolute;left:4610;top:550;width:2;height:2964" coordorigin="4610,550" coordsize="2,2964">
              <v:shape style="position:absolute;left:4610;top:550;width:2;height:2964" coordorigin="4610,550" coordsize="0,2964" path="m4610,550l4610,3514e" filled="f" stroked="t" strokeweight=".185028pt" strokecolor="#000000">
                <v:path arrowok="t"/>
              </v:shape>
            </v:group>
            <v:group style="position:absolute;left:4610;top:3961;width:2;height:122" coordorigin="4610,3961" coordsize="2,122">
              <v:shape style="position:absolute;left:4610;top:3961;width:2;height:122" coordorigin="4610,3961" coordsize="0,122" path="m4610,3961l4610,4083e" filled="f" stroked="t" strokeweight=".185028pt" strokecolor="#000000">
                <v:path arrowok="t"/>
              </v:shape>
            </v:group>
            <v:group style="position:absolute;left:5033;top:550;width:2;height:3533" coordorigin="5033,550" coordsize="2,3533">
              <v:shape style="position:absolute;left:5033;top:550;width:2;height:3533" coordorigin="5033,550" coordsize="0,3533" path="m5033,550l5033,4083e" filled="f" stroked="t" strokeweight=".185028pt" strokecolor="#000000">
                <v:path arrowok="t"/>
              </v:shape>
            </v:group>
            <v:group style="position:absolute;left:5453;top:550;width:2;height:3533" coordorigin="5453,550" coordsize="2,3533">
              <v:shape style="position:absolute;left:5453;top:550;width:2;height:3533" coordorigin="5453,550" coordsize="0,3533" path="m5453,550l5453,4083e" filled="f" stroked="t" strokeweight=".185028pt" strokecolor="#000000">
                <v:path arrowok="t"/>
              </v:shape>
            </v:group>
            <v:group style="position:absolute;left:1678;top:550;width:3775;height:3482" coordorigin="1678,550" coordsize="3775,3482">
              <v:shape style="position:absolute;left:1678;top:550;width:3775;height:3482" coordorigin="1678,550" coordsize="3775,3482" path="m1678,4033l5453,4033,5453,550,1678,550,1678,4033xe" filled="f" stroked="t" strokeweight=".612912pt" strokecolor="#7F7F7F">
                <v:path arrowok="t"/>
              </v:shape>
            </v:group>
            <v:group style="position:absolute;left:1678;top:550;width:2;height:3533" coordorigin="1678,550" coordsize="2,3533">
              <v:shape style="position:absolute;left:1678;top:550;width:2;height:3533" coordorigin="1678,550" coordsize="0,3533" path="m1678,550l1678,4083e" filled="f" stroked="t" strokeweight=".185028pt" strokecolor="#000000">
                <v:path arrowok="t"/>
              </v:shape>
            </v:group>
            <v:group style="position:absolute;left:1622;top:4033;width:3830;height:2" coordorigin="1622,4033" coordsize="3830,2">
              <v:shape style="position:absolute;left:1622;top:4033;width:3830;height:2" coordorigin="1622,4033" coordsize="3830,0" path="m1622,4033l5453,4033e" filled="f" stroked="t" strokeweight=".185028pt" strokecolor="#000000">
                <v:path arrowok="t"/>
              </v:shape>
            </v:group>
            <v:group style="position:absolute;left:1889;top:1141;width:3353;height:26" coordorigin="1889,1141" coordsize="3353,26">
              <v:shape style="position:absolute;left:1889;top:1141;width:3353;height:26" coordorigin="1889,1141" coordsize="3353,26" path="m1889,1167l2098,1158,2309,1158,2518,1158,3569,1158,3670,1150,4822,1150,4922,1141,5033,1141,5131,1141,5242,1150e" filled="f" stroked="t" strokeweight=".612912pt" strokecolor="#00007F">
                <v:path arrowok="t"/>
              </v:shape>
            </v:group>
            <v:group style="position:absolute;left:1889;top:1942;width:3353;height:24" coordorigin="1889,1942" coordsize="3353,24">
              <v:shape style="position:absolute;left:1889;top:1942;width:3353;height:24" coordorigin="1889,1942" coordsize="3353,24" path="m1889,1966l2098,1959,2309,1959,2518,1959,2729,1959,2830,1950,2940,1950,3149,1950,3360,1950,3569,1950,3770,1950,3871,1942,5033,1942,5242,1942e" filled="f" stroked="t" strokeweight=".612912pt" strokecolor="#FF00FF">
                <v:path arrowok="t"/>
              </v:shape>
            </v:group>
            <v:group style="position:absolute;left:1889;top:2818;width:3353;height:17" coordorigin="1889,2818" coordsize="3353,17">
              <v:shape style="position:absolute;left:1889;top:2818;width:3353;height:17" coordorigin="1889,2818" coordsize="3353,17" path="m1889,2835l2098,2835,2309,2835,2518,2835,2729,2835,2830,2828,2940,2828,3149,2828,3360,2828,3569,2828,3670,2818,5033,2818,5242,2818e" filled="f" stroked="t" strokeweight=".612912pt" strokecolor="#007F00">
                <v:path arrowok="t"/>
              </v:shape>
            </v:group>
            <v:group style="position:absolute;left:1889;top:3157;width:3353;height:7" coordorigin="1889,3157" coordsize="3353,7">
              <v:shape style="position:absolute;left:1889;top:3157;width:3353;height:7" coordorigin="1889,3157" coordsize="3353,7" path="m1889,3164l2098,3164,2309,3164,2518,3164,2729,3164,2830,3157,5033,3157,5242,3157e" filled="f" stroked="t" strokeweight=".612912pt" strokecolor="#FF0000">
                <v:path arrowok="t"/>
              </v:shape>
            </v:group>
            <v:group style="position:absolute;left:1860;top:1141;width:55;height:50" coordorigin="1860,1141" coordsize="55,50">
              <v:shape style="position:absolute;left:1860;top:1141;width:55;height:50" coordorigin="1860,1141" coordsize="55,50" path="m1889,1141l1860,1167,1889,1191,1915,1167,1889,1141xe" filled="t" fillcolor="#00007F" stroked="f">
                <v:path arrowok="t"/>
                <v:fill/>
              </v:shape>
            </v:group>
            <v:group style="position:absolute;left:1860;top:1141;width:55;height:50" coordorigin="1860,1141" coordsize="55,50">
              <v:shape style="position:absolute;left:1860;top:1141;width:55;height:50" coordorigin="1860,1141" coordsize="55,50" path="m1889,1141l1915,1167,1889,1191,1860,1167,1889,1141xe" filled="f" stroked="t" strokeweight=".612912pt" strokecolor="#00007F">
                <v:path arrowok="t"/>
              </v:shape>
            </v:group>
            <v:group style="position:absolute;left:2071;top:1134;width:55;height:50" coordorigin="2071,1134" coordsize="55,50">
              <v:shape style="position:absolute;left:2071;top:1134;width:55;height:50" coordorigin="2071,1134" coordsize="55,50" path="m2098,1134l2071,1158,2098,1184,2126,1158,2098,1134xe" filled="t" fillcolor="#00007F" stroked="f">
                <v:path arrowok="t"/>
                <v:fill/>
              </v:shape>
            </v:group>
            <v:group style="position:absolute;left:2071;top:1134;width:55;height:50" coordorigin="2071,1134" coordsize="55,50">
              <v:shape style="position:absolute;left:2071;top:1134;width:55;height:50" coordorigin="2071,1134" coordsize="55,50" path="m2098,1134l2126,1158,2098,1184,2071,1158,2098,1134xe" filled="f" stroked="t" strokeweight=".612912pt" strokecolor="#00007F">
                <v:path arrowok="t"/>
              </v:shape>
            </v:group>
            <v:group style="position:absolute;left:2282;top:1134;width:53;height:50" coordorigin="2282,1134" coordsize="53,50">
              <v:shape style="position:absolute;left:2282;top:1134;width:53;height:50" coordorigin="2282,1134" coordsize="53,50" path="m2309,1134l2282,1158,2309,1184,2335,1158,2309,1134xe" filled="t" fillcolor="#00007F" stroked="f">
                <v:path arrowok="t"/>
                <v:fill/>
              </v:shape>
            </v:group>
            <v:group style="position:absolute;left:2282;top:1134;width:53;height:50" coordorigin="2282,1134" coordsize="53,50">
              <v:shape style="position:absolute;left:2282;top:1134;width:53;height:50" coordorigin="2282,1134" coordsize="53,50" path="m2309,1134l2335,1158,2309,1184,2282,1158,2309,1134xe" filled="f" stroked="t" strokeweight=".612912pt" strokecolor="#00007F">
                <v:path arrowok="t"/>
              </v:shape>
            </v:group>
            <v:group style="position:absolute;left:2491;top:1134;width:55;height:50" coordorigin="2491,1134" coordsize="55,50">
              <v:shape style="position:absolute;left:2491;top:1134;width:55;height:50" coordorigin="2491,1134" coordsize="55,50" path="m2518,1134l2491,1158,2518,1184,2546,1158,2518,1134xe" filled="t" fillcolor="#00007F" stroked="f">
                <v:path arrowok="t"/>
                <v:fill/>
              </v:shape>
            </v:group>
            <v:group style="position:absolute;left:2491;top:1134;width:55;height:50" coordorigin="2491,1134" coordsize="55,50">
              <v:shape style="position:absolute;left:2491;top:1134;width:55;height:50" coordorigin="2491,1134" coordsize="55,50" path="m2518,1134l2546,1158,2518,1184,2491,1158,2518,1134xe" filled="f" stroked="t" strokeweight=".612912pt" strokecolor="#00007F">
                <v:path arrowok="t"/>
              </v:shape>
            </v:group>
            <v:group style="position:absolute;left:2702;top:1134;width:53;height:50" coordorigin="2702,1134" coordsize="53,50">
              <v:shape style="position:absolute;left:2702;top:1134;width:53;height:50" coordorigin="2702,1134" coordsize="53,50" path="m2729,1134l2702,1158,2729,1184,2755,1158,2729,1134xe" filled="t" fillcolor="#00007F" stroked="f">
                <v:path arrowok="t"/>
                <v:fill/>
              </v:shape>
            </v:group>
            <v:group style="position:absolute;left:2702;top:1134;width:53;height:50" coordorigin="2702,1134" coordsize="53,50">
              <v:shape style="position:absolute;left:2702;top:1134;width:53;height:50" coordorigin="2702,1134" coordsize="53,50" path="m2729,1134l2755,1158,2729,1184,2702,1158,2729,1134xe" filled="f" stroked="t" strokeweight=".612912pt" strokecolor="#00007F">
                <v:path arrowok="t"/>
              </v:shape>
            </v:group>
            <v:group style="position:absolute;left:2911;top:1134;width:55;height:50" coordorigin="2911,1134" coordsize="55,50">
              <v:shape style="position:absolute;left:2911;top:1134;width:55;height:50" coordorigin="2911,1134" coordsize="55,50" path="m2940,1134l2911,1158,2940,1184,2966,1158,2940,1134xe" filled="t" fillcolor="#00007F" stroked="f">
                <v:path arrowok="t"/>
                <v:fill/>
              </v:shape>
            </v:group>
            <v:group style="position:absolute;left:2911;top:1134;width:55;height:50" coordorigin="2911,1134" coordsize="55,50">
              <v:shape style="position:absolute;left:2911;top:1134;width:55;height:50" coordorigin="2911,1134" coordsize="55,50" path="m2940,1134l2966,1158,2940,1184,2911,1158,2940,1134xe" filled="f" stroked="t" strokeweight=".612912pt" strokecolor="#00007F">
                <v:path arrowok="t"/>
              </v:shape>
            </v:group>
            <v:group style="position:absolute;left:3122;top:1134;width:53;height:50" coordorigin="3122,1134" coordsize="53,50">
              <v:shape style="position:absolute;left:3122;top:1134;width:53;height:50" coordorigin="3122,1134" coordsize="53,50" path="m3149,1134l3122,1158,3149,1184,3175,1158,3149,1134xe" filled="t" fillcolor="#00007F" stroked="f">
                <v:path arrowok="t"/>
                <v:fill/>
              </v:shape>
            </v:group>
            <v:group style="position:absolute;left:3122;top:1134;width:53;height:50" coordorigin="3122,1134" coordsize="53,50">
              <v:shape style="position:absolute;left:3122;top:1134;width:53;height:50" coordorigin="3122,1134" coordsize="53,50" path="m3149,1134l3175,1158,3149,1184,3122,1158,3149,1134xe" filled="f" stroked="t" strokeweight=".612912pt" strokecolor="#00007F">
                <v:path arrowok="t"/>
              </v:shape>
            </v:group>
            <v:group style="position:absolute;left:3331;top:1134;width:55;height:50" coordorigin="3331,1134" coordsize="55,50">
              <v:shape style="position:absolute;left:3331;top:1134;width:55;height:50" coordorigin="3331,1134" coordsize="55,50" path="m3360,1134l3331,1158,3360,1184,3386,1158,3360,1134xe" filled="t" fillcolor="#00007F" stroked="f">
                <v:path arrowok="t"/>
                <v:fill/>
              </v:shape>
            </v:group>
            <v:group style="position:absolute;left:3331;top:1134;width:55;height:50" coordorigin="3331,1134" coordsize="55,50">
              <v:shape style="position:absolute;left:3331;top:1134;width:55;height:50" coordorigin="3331,1134" coordsize="55,50" path="m3360,1134l3386,1158,3360,1184,3331,1158,3360,1134xe" filled="f" stroked="t" strokeweight=".612912pt" strokecolor="#00007F">
                <v:path arrowok="t"/>
              </v:shape>
            </v:group>
            <v:group style="position:absolute;left:3542;top:1134;width:55;height:50" coordorigin="3542,1134" coordsize="55,50">
              <v:shape style="position:absolute;left:3542;top:1134;width:55;height:50" coordorigin="3542,1134" coordsize="55,50" path="m3569,1134l3542,1158,3569,1184,3598,1158,3569,1134xe" filled="t" fillcolor="#00007F" stroked="f">
                <v:path arrowok="t"/>
                <v:fill/>
              </v:shape>
            </v:group>
            <v:group style="position:absolute;left:3542;top:1134;width:55;height:50" coordorigin="3542,1134" coordsize="55,50">
              <v:shape style="position:absolute;left:3542;top:1134;width:55;height:50" coordorigin="3542,1134" coordsize="55,50" path="m3569,1134l3598,1158,3569,1184,3542,1158,3569,1134xe" filled="f" stroked="t" strokeweight=".612912pt" strokecolor="#00007F">
                <v:path arrowok="t"/>
              </v:shape>
            </v:group>
            <v:group style="position:absolute;left:3744;top:1124;width:53;height:50" coordorigin="3744,1124" coordsize="53,50">
              <v:shape style="position:absolute;left:3744;top:1124;width:53;height:50" coordorigin="3744,1124" coordsize="53,50" path="m3770,1124l3744,1150,3770,1174,3797,1150,3770,1124xe" filled="t" fillcolor="#00007F" stroked="f">
                <v:path arrowok="t"/>
                <v:fill/>
              </v:shape>
            </v:group>
            <v:group style="position:absolute;left:3744;top:1124;width:53;height:50" coordorigin="3744,1124" coordsize="53,50">
              <v:shape style="position:absolute;left:3744;top:1124;width:53;height:50" coordorigin="3744,1124" coordsize="53,50" path="m3770,1124l3797,1150,3770,1174,3744,1150,3770,1124xe" filled="f" stroked="t" strokeweight=".612912pt" strokecolor="#00007F">
                <v:path arrowok="t"/>
              </v:shape>
            </v:group>
            <v:group style="position:absolute;left:3953;top:1124;width:55;height:50" coordorigin="3953,1124" coordsize="55,50">
              <v:shape style="position:absolute;left:3953;top:1124;width:55;height:50" coordorigin="3953,1124" coordsize="55,50" path="m3982,1124l3953,1150,3982,1174,4008,1150,3982,1124xe" filled="t" fillcolor="#00007F" stroked="f">
                <v:path arrowok="t"/>
                <v:fill/>
              </v:shape>
            </v:group>
            <v:group style="position:absolute;left:3953;top:1124;width:55;height:50" coordorigin="3953,1124" coordsize="55,50">
              <v:shape style="position:absolute;left:3953;top:1124;width:55;height:50" coordorigin="3953,1124" coordsize="55,50" path="m3982,1124l4008,1150,3982,1174,3953,1150,3982,1124xe" filled="f" stroked="t" strokeweight=".612912pt" strokecolor="#00007F">
                <v:path arrowok="t"/>
              </v:shape>
            </v:group>
            <v:group style="position:absolute;left:4164;top:1124;width:55;height:50" coordorigin="4164,1124" coordsize="55,50">
              <v:shape style="position:absolute;left:4164;top:1124;width:55;height:50" coordorigin="4164,1124" coordsize="55,50" path="m4190,1124l4164,1150,4190,1174,4219,1150,4190,1124xe" filled="t" fillcolor="#00007F" stroked="f">
                <v:path arrowok="t"/>
                <v:fill/>
              </v:shape>
            </v:group>
            <v:group style="position:absolute;left:4164;top:1124;width:55;height:50" coordorigin="4164,1124" coordsize="55,50">
              <v:shape style="position:absolute;left:4164;top:1124;width:55;height:50" coordorigin="4164,1124" coordsize="55,50" path="m4190,1124l4219,1150,4190,1174,4164,1150,4190,1124xe" filled="f" stroked="t" strokeweight=".612912pt" strokecolor="#00007F">
                <v:path arrowok="t"/>
              </v:shape>
            </v:group>
            <v:group style="position:absolute;left:4375;top:1124;width:53;height:50" coordorigin="4375,1124" coordsize="53,50">
              <v:shape style="position:absolute;left:4375;top:1124;width:53;height:50" coordorigin="4375,1124" coordsize="53,50" path="m4402,1124l4375,1150,4402,1174,4428,1150,4402,1124xe" filled="t" fillcolor="#00007F" stroked="f">
                <v:path arrowok="t"/>
                <v:fill/>
              </v:shape>
            </v:group>
            <v:group style="position:absolute;left:4375;top:1124;width:53;height:50" coordorigin="4375,1124" coordsize="53,50">
              <v:shape style="position:absolute;left:4375;top:1124;width:53;height:50" coordorigin="4375,1124" coordsize="53,50" path="m4402,1124l4428,1150,4402,1174,4375,1150,4402,1124xe" filled="f" stroked="t" strokeweight=".612912pt" strokecolor="#00007F">
                <v:path arrowok="t"/>
              </v:shape>
            </v:group>
            <v:group style="position:absolute;left:4584;top:1124;width:55;height:50" coordorigin="4584,1124" coordsize="55,50">
              <v:shape style="position:absolute;left:4584;top:1124;width:55;height:50" coordorigin="4584,1124" coordsize="55,50" path="m4610,1124l4584,1150,4610,1174,4639,1150,4610,1124xe" filled="t" fillcolor="#00007F" stroked="f">
                <v:path arrowok="t"/>
                <v:fill/>
              </v:shape>
            </v:group>
            <v:group style="position:absolute;left:4584;top:1124;width:55;height:50" coordorigin="4584,1124" coordsize="55,50">
              <v:shape style="position:absolute;left:4584;top:1124;width:55;height:50" coordorigin="4584,1124" coordsize="55,50" path="m4610,1124l4639,1150,4610,1174,4584,1150,4610,1124xe" filled="f" stroked="t" strokeweight=".612912pt" strokecolor="#00007F">
                <v:path arrowok="t"/>
              </v:shape>
            </v:group>
            <v:group style="position:absolute;left:4795;top:1124;width:55;height:50" coordorigin="4795,1124" coordsize="55,50">
              <v:shape style="position:absolute;left:4795;top:1124;width:55;height:50" coordorigin="4795,1124" coordsize="55,50" path="m4822,1124l4795,1150,4822,1174,4850,1150,4822,1124xe" filled="t" fillcolor="#00007F" stroked="f">
                <v:path arrowok="t"/>
                <v:fill/>
              </v:shape>
            </v:group>
            <v:group style="position:absolute;left:4795;top:1124;width:55;height:50" coordorigin="4795,1124" coordsize="55,50">
              <v:shape style="position:absolute;left:4795;top:1124;width:55;height:50" coordorigin="4795,1124" coordsize="55,50" path="m4822,1124l4850,1150,4822,1174,4795,1150,4822,1124xe" filled="f" stroked="t" strokeweight=".612912pt" strokecolor="#00007F">
                <v:path arrowok="t"/>
              </v:shape>
            </v:group>
            <v:group style="position:absolute;left:5004;top:1117;width:55;height:50" coordorigin="5004,1117" coordsize="55,50">
              <v:shape style="position:absolute;left:5004;top:1117;width:55;height:50" coordorigin="5004,1117" coordsize="55,50" path="m5033,1117l5004,1141,5033,1167,5059,1141,5033,1117xe" filled="t" fillcolor="#00007F" stroked="f">
                <v:path arrowok="t"/>
                <v:fill/>
              </v:shape>
            </v:group>
            <v:group style="position:absolute;left:5004;top:1117;width:55;height:50" coordorigin="5004,1117" coordsize="55,50">
              <v:shape style="position:absolute;left:5004;top:1117;width:55;height:50" coordorigin="5004,1117" coordsize="55,50" path="m5033,1117l5059,1141,5033,1167,5004,1141,5033,1117xe" filled="f" stroked="t" strokeweight=".612912pt" strokecolor="#00007F">
                <v:path arrowok="t"/>
              </v:shape>
            </v:group>
            <v:group style="position:absolute;left:5215;top:1124;width:55;height:50" coordorigin="5215,1124" coordsize="55,50">
              <v:shape style="position:absolute;left:5215;top:1124;width:55;height:50" coordorigin="5215,1124" coordsize="55,50" path="m5242,1124l5215,1150,5242,1174,5270,1150,5242,1124xe" filled="t" fillcolor="#00007F" stroked="f">
                <v:path arrowok="t"/>
                <v:fill/>
              </v:shape>
            </v:group>
            <v:group style="position:absolute;left:5215;top:1124;width:55;height:50" coordorigin="5215,1124" coordsize="55,50">
              <v:shape style="position:absolute;left:5215;top:1124;width:55;height:50" coordorigin="5215,1124" coordsize="55,50" path="m5242,1124l5270,1150,5242,1174,5215,1150,5242,1124xe" filled="f" stroked="t" strokeweight=".612912pt" strokecolor="#00007F">
                <v:path arrowok="t"/>
              </v:shape>
            </v:group>
            <v:group style="position:absolute;left:1860;top:1942;width:46;height:41" coordorigin="1860,1942" coordsize="46,41">
              <v:shape style="position:absolute;left:1860;top:1942;width:46;height:41" coordorigin="1860,1942" coordsize="46,41" path="m1860,1963l1906,1963e" filled="f" stroked="t" strokeweight="2.14pt" strokecolor="#FF00FF">
                <v:path arrowok="t"/>
              </v:shape>
            </v:group>
            <v:group style="position:absolute;left:1860;top:1942;width:46;height:41" coordorigin="1860,1942" coordsize="46,41">
              <v:shape style="position:absolute;left:1860;top:1942;width:46;height:41" coordorigin="1860,1942" coordsize="46,41" path="m1854,1963l1912,1963e" filled="f" stroked="t" strokeweight="2.752912pt" strokecolor="#FF00FF">
                <v:path arrowok="t"/>
              </v:shape>
            </v:group>
            <v:group style="position:absolute;left:2071;top:1933;width:46;height:43" coordorigin="2071,1933" coordsize="46,43">
              <v:shape style="position:absolute;left:2071;top:1933;width:46;height:43" coordorigin="2071,1933" coordsize="46,43" path="m2071,1954l2117,1954e" filled="f" stroked="t" strokeweight="2.260pt" strokecolor="#FF00FF">
                <v:path arrowok="t"/>
              </v:shape>
            </v:group>
            <v:group style="position:absolute;left:2071;top:1933;width:46;height:43" coordorigin="2071,1933" coordsize="46,43">
              <v:shape style="position:absolute;left:2071;top:1933;width:46;height:43" coordorigin="2071,1933" coordsize="46,43" path="m2065,1954l2123,1954e" filled="f" stroked="t" strokeweight="2.872912pt" strokecolor="#FF00FF">
                <v:path arrowok="t"/>
              </v:shape>
            </v:group>
            <v:group style="position:absolute;left:2282;top:1933;width:43;height:43" coordorigin="2282,1933" coordsize="43,43">
              <v:shape style="position:absolute;left:2282;top:1933;width:43;height:43" coordorigin="2282,1933" coordsize="43,43" path="m2282,1954l2326,1954e" filled="f" stroked="t" strokeweight="2.260pt" strokecolor="#FF00FF">
                <v:path arrowok="t"/>
              </v:shape>
            </v:group>
            <v:group style="position:absolute;left:2282;top:1933;width:43;height:43" coordorigin="2282,1933" coordsize="43,43">
              <v:shape style="position:absolute;left:2282;top:1933;width:43;height:43" coordorigin="2282,1933" coordsize="43,43" path="m2276,1954l2332,1954e" filled="f" stroked="t" strokeweight="2.872912pt" strokecolor="#FF00FF">
                <v:path arrowok="t"/>
              </v:shape>
            </v:group>
            <v:group style="position:absolute;left:2491;top:1933;width:46;height:43" coordorigin="2491,1933" coordsize="46,43">
              <v:shape style="position:absolute;left:2491;top:1933;width:46;height:43" coordorigin="2491,1933" coordsize="46,43" path="m2491,1954l2537,1954e" filled="f" stroked="t" strokeweight="2.260pt" strokecolor="#FF00FF">
                <v:path arrowok="t"/>
              </v:shape>
            </v:group>
            <v:group style="position:absolute;left:2491;top:1933;width:46;height:43" coordorigin="2491,1933" coordsize="46,43">
              <v:shape style="position:absolute;left:2491;top:1933;width:46;height:43" coordorigin="2491,1933" coordsize="46,43" path="m2485,1954l2543,1954e" filled="f" stroked="t" strokeweight="2.872912pt" strokecolor="#FF00FF">
                <v:path arrowok="t"/>
              </v:shape>
            </v:group>
            <v:group style="position:absolute;left:2702;top:1933;width:46;height:43" coordorigin="2702,1933" coordsize="46,43">
              <v:shape style="position:absolute;left:2702;top:1933;width:46;height:43" coordorigin="2702,1933" coordsize="46,43" path="m2702,1954l2748,1954e" filled="f" stroked="t" strokeweight="2.260pt" strokecolor="#FF00FF">
                <v:path arrowok="t"/>
              </v:shape>
            </v:group>
            <v:group style="position:absolute;left:2702;top:1933;width:46;height:43" coordorigin="2702,1933" coordsize="46,43">
              <v:shape style="position:absolute;left:2702;top:1933;width:46;height:43" coordorigin="2702,1933" coordsize="46,43" path="m2696,1954l2754,1954e" filled="f" stroked="t" strokeweight="2.872912pt" strokecolor="#FF00FF">
                <v:path arrowok="t"/>
              </v:shape>
            </v:group>
            <v:group style="position:absolute;left:2911;top:1926;width:46;height:41" coordorigin="2911,1926" coordsize="46,41">
              <v:shape style="position:absolute;left:2911;top:1926;width:46;height:41" coordorigin="2911,1926" coordsize="46,41" path="m2911,1946l2957,1946e" filled="f" stroked="t" strokeweight="2.14pt" strokecolor="#FF00FF">
                <v:path arrowok="t"/>
              </v:shape>
            </v:group>
            <v:group style="position:absolute;left:2911;top:1926;width:46;height:41" coordorigin="2911,1926" coordsize="46,41">
              <v:shape style="position:absolute;left:2911;top:1926;width:46;height:41" coordorigin="2911,1926" coordsize="46,41" path="m2905,1946l2963,1946e" filled="f" stroked="t" strokeweight="2.752912pt" strokecolor="#FF00FF">
                <v:path arrowok="t"/>
              </v:shape>
            </v:group>
            <v:group style="position:absolute;left:3122;top:1926;width:46;height:41" coordorigin="3122,1926" coordsize="46,41">
              <v:shape style="position:absolute;left:3122;top:1926;width:46;height:41" coordorigin="3122,1926" coordsize="46,41" path="m3122,1946l3168,1946e" filled="f" stroked="t" strokeweight="2.14pt" strokecolor="#FF00FF">
                <v:path arrowok="t"/>
              </v:shape>
            </v:group>
            <v:group style="position:absolute;left:3122;top:1926;width:46;height:41" coordorigin="3122,1926" coordsize="46,41">
              <v:shape style="position:absolute;left:3122;top:1926;width:46;height:41" coordorigin="3122,1926" coordsize="46,41" path="m3116,1946l3174,1946e" filled="f" stroked="t" strokeweight="2.752912pt" strokecolor="#FF00FF">
                <v:path arrowok="t"/>
              </v:shape>
            </v:group>
            <v:group style="position:absolute;left:3331;top:1926;width:46;height:41" coordorigin="3331,1926" coordsize="46,41">
              <v:shape style="position:absolute;left:3331;top:1926;width:46;height:41" coordorigin="3331,1926" coordsize="46,41" path="m3331,1946l3377,1946e" filled="f" stroked="t" strokeweight="2.14pt" strokecolor="#FF00FF">
                <v:path arrowok="t"/>
              </v:shape>
            </v:group>
            <v:group style="position:absolute;left:3331;top:1926;width:46;height:41" coordorigin="3331,1926" coordsize="46,41">
              <v:shape style="position:absolute;left:3331;top:1926;width:46;height:41" coordorigin="3331,1926" coordsize="46,41" path="m3325,1946l3383,1946e" filled="f" stroked="t" strokeweight="2.752912pt" strokecolor="#FF00FF">
                <v:path arrowok="t"/>
              </v:shape>
            </v:group>
            <v:group style="position:absolute;left:3542;top:1926;width:46;height:41" coordorigin="3542,1926" coordsize="46,41">
              <v:shape style="position:absolute;left:3542;top:1926;width:46;height:41" coordorigin="3542,1926" coordsize="46,41" path="m3542,1946l3588,1946e" filled="f" stroked="t" strokeweight="2.14pt" strokecolor="#FF00FF">
                <v:path arrowok="t"/>
              </v:shape>
            </v:group>
            <v:group style="position:absolute;left:3542;top:1926;width:46;height:41" coordorigin="3542,1926" coordsize="46,41">
              <v:shape style="position:absolute;left:3542;top:1926;width:46;height:41" coordorigin="3542,1926" coordsize="46,41" path="m3536,1946l3594,1946e" filled="f" stroked="t" strokeweight="2.752912pt" strokecolor="#FF00FF">
                <v:path arrowok="t"/>
              </v:shape>
            </v:group>
            <v:group style="position:absolute;left:3744;top:1926;width:46;height:41" coordorigin="3744,1926" coordsize="46,41">
              <v:shape style="position:absolute;left:3744;top:1926;width:46;height:41" coordorigin="3744,1926" coordsize="46,41" path="m3744,1946l3790,1946e" filled="f" stroked="t" strokeweight="2.14pt" strokecolor="#FF00FF">
                <v:path arrowok="t"/>
              </v:shape>
            </v:group>
            <v:group style="position:absolute;left:3744;top:1926;width:46;height:41" coordorigin="3744,1926" coordsize="46,41">
              <v:shape style="position:absolute;left:3744;top:1926;width:46;height:41" coordorigin="3744,1926" coordsize="46,41" path="m3738,1946l3796,1946e" filled="f" stroked="t" strokeweight="2.752912pt" strokecolor="#FF00FF">
                <v:path arrowok="t"/>
              </v:shape>
            </v:group>
            <v:group style="position:absolute;left:3953;top:1916;width:46;height:43" coordorigin="3953,1916" coordsize="46,43">
              <v:shape style="position:absolute;left:3953;top:1916;width:46;height:43" coordorigin="3953,1916" coordsize="46,43" path="m3953,1938l3998,1938e" filled="f" stroked="t" strokeweight="2.260pt" strokecolor="#FF00FF">
                <v:path arrowok="t"/>
              </v:shape>
            </v:group>
            <v:group style="position:absolute;left:3953;top:1916;width:46;height:43" coordorigin="3953,1916" coordsize="46,43">
              <v:shape style="position:absolute;left:3953;top:1916;width:46;height:43" coordorigin="3953,1916" coordsize="46,43" path="m3947,1938l4005,1938e" filled="f" stroked="t" strokeweight="2.872912pt" strokecolor="#FF00FF">
                <v:path arrowok="t"/>
              </v:shape>
            </v:group>
            <v:group style="position:absolute;left:4164;top:1916;width:46;height:43" coordorigin="4164,1916" coordsize="46,43">
              <v:shape style="position:absolute;left:4164;top:1916;width:46;height:43" coordorigin="4164,1916" coordsize="46,43" path="m4164,1938l4210,1938e" filled="f" stroked="t" strokeweight="2.260pt" strokecolor="#FF00FF">
                <v:path arrowok="t"/>
              </v:shape>
            </v:group>
            <v:group style="position:absolute;left:4164;top:1916;width:46;height:43" coordorigin="4164,1916" coordsize="46,43">
              <v:shape style="position:absolute;left:4164;top:1916;width:46;height:43" coordorigin="4164,1916" coordsize="46,43" path="m4158,1938l4216,1938e" filled="f" stroked="t" strokeweight="2.872912pt" strokecolor="#FF00FF">
                <v:path arrowok="t"/>
              </v:shape>
            </v:group>
            <v:group style="position:absolute;left:4375;top:1916;width:43;height:43" coordorigin="4375,1916" coordsize="43,43">
              <v:shape style="position:absolute;left:4375;top:1916;width:43;height:43" coordorigin="4375,1916" coordsize="43,43" path="m4375,1938l4418,1938e" filled="f" stroked="t" strokeweight="2.260pt" strokecolor="#FF00FF">
                <v:path arrowok="t"/>
              </v:shape>
            </v:group>
            <v:group style="position:absolute;left:4375;top:1916;width:43;height:43" coordorigin="4375,1916" coordsize="43,43">
              <v:shape style="position:absolute;left:4375;top:1916;width:43;height:43" coordorigin="4375,1916" coordsize="43,43" path="m4369,1938l4425,1938e" filled="f" stroked="t" strokeweight="2.872912pt" strokecolor="#FF00FF">
                <v:path arrowok="t"/>
              </v:shape>
            </v:group>
            <v:group style="position:absolute;left:4584;top:1916;width:46;height:43" coordorigin="4584,1916" coordsize="46,43">
              <v:shape style="position:absolute;left:4584;top:1916;width:46;height:43" coordorigin="4584,1916" coordsize="46,43" path="m4584,1938l4630,1938e" filled="f" stroked="t" strokeweight="2.260pt" strokecolor="#FF00FF">
                <v:path arrowok="t"/>
              </v:shape>
            </v:group>
            <v:group style="position:absolute;left:4584;top:1916;width:46;height:43" coordorigin="4584,1916" coordsize="46,43">
              <v:shape style="position:absolute;left:4584;top:1916;width:46;height:43" coordorigin="4584,1916" coordsize="46,43" path="m4578,1938l4636,1938e" filled="f" stroked="t" strokeweight="2.872912pt" strokecolor="#FF00FF">
                <v:path arrowok="t"/>
              </v:shape>
            </v:group>
            <v:group style="position:absolute;left:4795;top:1916;width:43;height:43" coordorigin="4795,1916" coordsize="43,43">
              <v:shape style="position:absolute;left:4795;top:1916;width:43;height:43" coordorigin="4795,1916" coordsize="43,43" path="m4795,1938l4838,1938e" filled="f" stroked="t" strokeweight="2.260pt" strokecolor="#FF00FF">
                <v:path arrowok="t"/>
              </v:shape>
            </v:group>
            <v:group style="position:absolute;left:4795;top:1916;width:43;height:43" coordorigin="4795,1916" coordsize="43,43">
              <v:shape style="position:absolute;left:4795;top:1916;width:43;height:43" coordorigin="4795,1916" coordsize="43,43" path="m4789,1938l4845,1938e" filled="f" stroked="t" strokeweight="2.872912pt" strokecolor="#FF00FF">
                <v:path arrowok="t"/>
              </v:shape>
            </v:group>
            <v:group style="position:absolute;left:5004;top:1916;width:46;height:43" coordorigin="5004,1916" coordsize="46,43">
              <v:shape style="position:absolute;left:5004;top:1916;width:46;height:43" coordorigin="5004,1916" coordsize="46,43" path="m5004,1938l5050,1938e" filled="f" stroked="t" strokeweight="2.260pt" strokecolor="#FF00FF">
                <v:path arrowok="t"/>
              </v:shape>
            </v:group>
            <v:group style="position:absolute;left:5004;top:1916;width:46;height:43" coordorigin="5004,1916" coordsize="46,43">
              <v:shape style="position:absolute;left:5004;top:1916;width:46;height:43" coordorigin="5004,1916" coordsize="46,43" path="m4998,1938l5056,1938e" filled="f" stroked="t" strokeweight="2.872912pt" strokecolor="#FF00FF">
                <v:path arrowok="t"/>
              </v:shape>
            </v:group>
            <v:group style="position:absolute;left:5215;top:1916;width:46;height:43" coordorigin="5215,1916" coordsize="46,43">
              <v:shape style="position:absolute;left:5215;top:1916;width:46;height:43" coordorigin="5215,1916" coordsize="46,43" path="m5215,1938l5261,1938e" filled="f" stroked="t" strokeweight="2.260pt" strokecolor="#FF00FF">
                <v:path arrowok="t"/>
              </v:shape>
            </v:group>
            <v:group style="position:absolute;left:5215;top:1916;width:46;height:43" coordorigin="5215,1916" coordsize="46,43">
              <v:shape style="position:absolute;left:5215;top:1916;width:46;height:43" coordorigin="5215,1916" coordsize="46,43" path="m5209,1938l5267,1938e" filled="f" stroked="t" strokeweight="2.872912pt" strokecolor="#FF00FF">
                <v:path arrowok="t"/>
              </v:shape>
            </v:group>
            <v:group style="position:absolute;left:1860;top:2811;width:55;height:50" coordorigin="1860,2811" coordsize="55,50">
              <v:shape style="position:absolute;left:1860;top:2811;width:55;height:50" coordorigin="1860,2811" coordsize="55,50" path="m1889,2811l1860,2862,1915,2862,1889,2811xe" filled="t" fillcolor="#007F00" stroked="f">
                <v:path arrowok="t"/>
                <v:fill/>
              </v:shape>
            </v:group>
            <v:group style="position:absolute;left:1860;top:2811;width:55;height:50" coordorigin="1860,2811" coordsize="55,50">
              <v:shape style="position:absolute;left:1860;top:2811;width:55;height:50" coordorigin="1860,2811" coordsize="55,50" path="m1889,2811l1915,2862,1860,2862,1889,2811xe" filled="f" stroked="t" strokeweight=".612912pt" strokecolor="#007F00">
                <v:path arrowok="t"/>
              </v:shape>
            </v:group>
            <v:group style="position:absolute;left:2071;top:2811;width:55;height:50" coordorigin="2071,2811" coordsize="55,50">
              <v:shape style="position:absolute;left:2071;top:2811;width:55;height:50" coordorigin="2071,2811" coordsize="55,50" path="m2098,2811l2071,2862,2126,2862,2098,2811xe" filled="t" fillcolor="#007F00" stroked="f">
                <v:path arrowok="t"/>
                <v:fill/>
              </v:shape>
            </v:group>
            <v:group style="position:absolute;left:2071;top:2811;width:55;height:50" coordorigin="2071,2811" coordsize="55,50">
              <v:shape style="position:absolute;left:2071;top:2811;width:55;height:50" coordorigin="2071,2811" coordsize="55,50" path="m2098,2811l2126,2862,2071,2862,2098,2811xe" filled="f" stroked="t" strokeweight=".612912pt" strokecolor="#007F00">
                <v:path arrowok="t"/>
              </v:shape>
            </v:group>
            <v:group style="position:absolute;left:2282;top:2811;width:53;height:50" coordorigin="2282,2811" coordsize="53,50">
              <v:shape style="position:absolute;left:2282;top:2811;width:53;height:50" coordorigin="2282,2811" coordsize="53,50" path="m2309,2811l2282,2862,2335,2862,2309,2811xe" filled="t" fillcolor="#007F00" stroked="f">
                <v:path arrowok="t"/>
                <v:fill/>
              </v:shape>
            </v:group>
            <v:group style="position:absolute;left:2282;top:2811;width:53;height:50" coordorigin="2282,2811" coordsize="53,50">
              <v:shape style="position:absolute;left:2282;top:2811;width:53;height:50" coordorigin="2282,2811" coordsize="53,50" path="m2309,2811l2335,2862,2282,2862,2309,2811xe" filled="f" stroked="t" strokeweight=".612912pt" strokecolor="#007F00">
                <v:path arrowok="t"/>
              </v:shape>
            </v:group>
            <v:group style="position:absolute;left:2491;top:2811;width:55;height:50" coordorigin="2491,2811" coordsize="55,50">
              <v:shape style="position:absolute;left:2491;top:2811;width:55;height:50" coordorigin="2491,2811" coordsize="55,50" path="m2518,2811l2491,2862,2546,2862,2518,2811xe" filled="t" fillcolor="#007F00" stroked="f">
                <v:path arrowok="t"/>
                <v:fill/>
              </v:shape>
            </v:group>
            <v:group style="position:absolute;left:2491;top:2811;width:55;height:50" coordorigin="2491,2811" coordsize="55,50">
              <v:shape style="position:absolute;left:2491;top:2811;width:55;height:50" coordorigin="2491,2811" coordsize="55,50" path="m2518,2811l2546,2862,2491,2862,2518,2811xe" filled="f" stroked="t" strokeweight=".612912pt" strokecolor="#007F00">
                <v:path arrowok="t"/>
              </v:shape>
            </v:group>
            <v:group style="position:absolute;left:2702;top:2811;width:53;height:50" coordorigin="2702,2811" coordsize="53,50">
              <v:shape style="position:absolute;left:2702;top:2811;width:53;height:50" coordorigin="2702,2811" coordsize="53,50" path="m2729,2811l2702,2862,2755,2862,2729,2811xe" filled="t" fillcolor="#007F00" stroked="f">
                <v:path arrowok="t"/>
                <v:fill/>
              </v:shape>
            </v:group>
            <v:group style="position:absolute;left:2702;top:2811;width:53;height:50" coordorigin="2702,2811" coordsize="53,50">
              <v:shape style="position:absolute;left:2702;top:2811;width:53;height:50" coordorigin="2702,2811" coordsize="53,50" path="m2729,2811l2755,2862,2702,2862,2729,2811xe" filled="f" stroked="t" strokeweight=".612912pt" strokecolor="#007F00">
                <v:path arrowok="t"/>
              </v:shape>
            </v:group>
            <v:group style="position:absolute;left:2911;top:2802;width:55;height:50" coordorigin="2911,2802" coordsize="55,50">
              <v:shape style="position:absolute;left:2911;top:2802;width:55;height:50" coordorigin="2911,2802" coordsize="55,50" path="m2940,2802l2911,2852,2966,2852,2940,2802xe" filled="t" fillcolor="#007F00" stroked="f">
                <v:path arrowok="t"/>
                <v:fill/>
              </v:shape>
            </v:group>
            <v:group style="position:absolute;left:2911;top:2802;width:55;height:50" coordorigin="2911,2802" coordsize="55,50">
              <v:shape style="position:absolute;left:2911;top:2802;width:55;height:50" coordorigin="2911,2802" coordsize="55,50" path="m2940,2802l2966,2852,2911,2852,2940,2802xe" filled="f" stroked="t" strokeweight=".612912pt" strokecolor="#007F00">
                <v:path arrowok="t"/>
              </v:shape>
            </v:group>
            <v:group style="position:absolute;left:3122;top:2802;width:53;height:50" coordorigin="3122,2802" coordsize="53,50">
              <v:shape style="position:absolute;left:3122;top:2802;width:53;height:50" coordorigin="3122,2802" coordsize="53,50" path="m3149,2802l3122,2852,3175,2852,3149,2802xe" filled="t" fillcolor="#007F00" stroked="f">
                <v:path arrowok="t"/>
                <v:fill/>
              </v:shape>
            </v:group>
            <v:group style="position:absolute;left:3122;top:2802;width:53;height:50" coordorigin="3122,2802" coordsize="53,50">
              <v:shape style="position:absolute;left:3122;top:2802;width:53;height:50" coordorigin="3122,2802" coordsize="53,50" path="m3149,2802l3175,2852,3122,2852,3149,2802xe" filled="f" stroked="t" strokeweight=".612912pt" strokecolor="#007F00">
                <v:path arrowok="t"/>
              </v:shape>
            </v:group>
            <v:group style="position:absolute;left:3331;top:2802;width:55;height:50" coordorigin="3331,2802" coordsize="55,50">
              <v:shape style="position:absolute;left:3331;top:2802;width:55;height:50" coordorigin="3331,2802" coordsize="55,50" path="m3360,2802l3331,2852,3386,2852,3360,2802xe" filled="t" fillcolor="#007F00" stroked="f">
                <v:path arrowok="t"/>
                <v:fill/>
              </v:shape>
            </v:group>
            <v:group style="position:absolute;left:3331;top:2802;width:55;height:50" coordorigin="3331,2802" coordsize="55,50">
              <v:shape style="position:absolute;left:3331;top:2802;width:55;height:50" coordorigin="3331,2802" coordsize="55,50" path="m3360,2802l3386,2852,3331,2852,3360,2802xe" filled="f" stroked="t" strokeweight=".612912pt" strokecolor="#007F00">
                <v:path arrowok="t"/>
              </v:shape>
            </v:group>
            <v:group style="position:absolute;left:3542;top:2802;width:55;height:50" coordorigin="3542,2802" coordsize="55,50">
              <v:shape style="position:absolute;left:3542;top:2802;width:55;height:50" coordorigin="3542,2802" coordsize="55,50" path="m3569,2802l3542,2852,3598,2852,3569,2802xe" filled="t" fillcolor="#007F00" stroked="f">
                <v:path arrowok="t"/>
                <v:fill/>
              </v:shape>
            </v:group>
            <v:group style="position:absolute;left:3542;top:2802;width:55;height:50" coordorigin="3542,2802" coordsize="55,50">
              <v:shape style="position:absolute;left:3542;top:2802;width:55;height:50" coordorigin="3542,2802" coordsize="55,50" path="m3569,2802l3598,2852,3542,2852,3569,2802xe" filled="f" stroked="t" strokeweight=".612912pt" strokecolor="#007F00">
                <v:path arrowok="t"/>
              </v:shape>
            </v:group>
            <v:group style="position:absolute;left:3744;top:2794;width:53;height:50" coordorigin="3744,2794" coordsize="53,50">
              <v:shape style="position:absolute;left:3744;top:2794;width:53;height:50" coordorigin="3744,2794" coordsize="53,50" path="m3770,2794l3744,2845,3797,2845,3770,2794xe" filled="t" fillcolor="#007F00" stroked="f">
                <v:path arrowok="t"/>
                <v:fill/>
              </v:shape>
            </v:group>
            <v:group style="position:absolute;left:3744;top:2794;width:53;height:50" coordorigin="3744,2794" coordsize="53,50">
              <v:shape style="position:absolute;left:3744;top:2794;width:53;height:50" coordorigin="3744,2794" coordsize="53,50" path="m3770,2794l3797,2845,3744,2845,3770,2794xe" filled="f" stroked="t" strokeweight=".612912pt" strokecolor="#007F00">
                <v:path arrowok="t"/>
              </v:shape>
            </v:group>
            <v:group style="position:absolute;left:3953;top:2794;width:55;height:50" coordorigin="3953,2794" coordsize="55,50">
              <v:shape style="position:absolute;left:3953;top:2794;width:55;height:50" coordorigin="3953,2794" coordsize="55,50" path="m3982,2794l3953,2845,4008,2845,3982,2794xe" filled="t" fillcolor="#007F00" stroked="f">
                <v:path arrowok="t"/>
                <v:fill/>
              </v:shape>
            </v:group>
            <v:group style="position:absolute;left:3953;top:2794;width:55;height:50" coordorigin="3953,2794" coordsize="55,50">
              <v:shape style="position:absolute;left:3953;top:2794;width:55;height:50" coordorigin="3953,2794" coordsize="55,50" path="m3982,2794l4008,2845,3953,2845,3982,2794xe" filled="f" stroked="t" strokeweight=".612912pt" strokecolor="#007F00">
                <v:path arrowok="t"/>
              </v:shape>
            </v:group>
            <v:group style="position:absolute;left:4164;top:2794;width:55;height:50" coordorigin="4164,2794" coordsize="55,50">
              <v:shape style="position:absolute;left:4164;top:2794;width:55;height:50" coordorigin="4164,2794" coordsize="55,50" path="m4190,2794l4164,2845,4219,2845,4190,2794xe" filled="t" fillcolor="#007F00" stroked="f">
                <v:path arrowok="t"/>
                <v:fill/>
              </v:shape>
            </v:group>
            <v:group style="position:absolute;left:4164;top:2794;width:55;height:50" coordorigin="4164,2794" coordsize="55,50">
              <v:shape style="position:absolute;left:4164;top:2794;width:55;height:50" coordorigin="4164,2794" coordsize="55,50" path="m4190,2794l4219,2845,4164,2845,4190,2794xe" filled="f" stroked="t" strokeweight=".612912pt" strokecolor="#007F00">
                <v:path arrowok="t"/>
              </v:shape>
            </v:group>
            <v:group style="position:absolute;left:4375;top:2794;width:53;height:50" coordorigin="4375,2794" coordsize="53,50">
              <v:shape style="position:absolute;left:4375;top:2794;width:53;height:50" coordorigin="4375,2794" coordsize="53,50" path="m4402,2794l4375,2845,4428,2845,4402,2794xe" filled="t" fillcolor="#007F00" stroked="f">
                <v:path arrowok="t"/>
                <v:fill/>
              </v:shape>
            </v:group>
            <v:group style="position:absolute;left:4375;top:2794;width:53;height:50" coordorigin="4375,2794" coordsize="53,50">
              <v:shape style="position:absolute;left:4375;top:2794;width:53;height:50" coordorigin="4375,2794" coordsize="53,50" path="m4402,2794l4428,2845,4375,2845,4402,2794xe" filled="f" stroked="t" strokeweight=".612912pt" strokecolor="#007F00">
                <v:path arrowok="t"/>
              </v:shape>
            </v:group>
            <v:group style="position:absolute;left:4584;top:2794;width:55;height:50" coordorigin="4584,2794" coordsize="55,50">
              <v:shape style="position:absolute;left:4584;top:2794;width:55;height:50" coordorigin="4584,2794" coordsize="55,50" path="m4610,2794l4584,2845,4639,2845,4610,2794xe" filled="t" fillcolor="#007F00" stroked="f">
                <v:path arrowok="t"/>
                <v:fill/>
              </v:shape>
            </v:group>
            <v:group style="position:absolute;left:4584;top:2794;width:55;height:50" coordorigin="4584,2794" coordsize="55,50">
              <v:shape style="position:absolute;left:4584;top:2794;width:55;height:50" coordorigin="4584,2794" coordsize="55,50" path="m4610,2794l4639,2845,4584,2845,4610,2794xe" filled="f" stroked="t" strokeweight=".612912pt" strokecolor="#007F00">
                <v:path arrowok="t"/>
              </v:shape>
            </v:group>
            <v:group style="position:absolute;left:4795;top:2794;width:55;height:50" coordorigin="4795,2794" coordsize="55,50">
              <v:shape style="position:absolute;left:4795;top:2794;width:55;height:50" coordorigin="4795,2794" coordsize="55,50" path="m4822,2794l4795,2845,4850,2845,4822,2794xe" filled="t" fillcolor="#007F00" stroked="f">
                <v:path arrowok="t"/>
                <v:fill/>
              </v:shape>
            </v:group>
            <v:group style="position:absolute;left:4795;top:2794;width:55;height:50" coordorigin="4795,2794" coordsize="55,50">
              <v:shape style="position:absolute;left:4795;top:2794;width:55;height:50" coordorigin="4795,2794" coordsize="55,50" path="m4822,2794l4850,2845,4795,2845,4822,2794xe" filled="f" stroked="t" strokeweight=".612912pt" strokecolor="#007F00">
                <v:path arrowok="t"/>
              </v:shape>
            </v:group>
            <v:group style="position:absolute;left:5004;top:2794;width:55;height:50" coordorigin="5004,2794" coordsize="55,50">
              <v:shape style="position:absolute;left:5004;top:2794;width:55;height:50" coordorigin="5004,2794" coordsize="55,50" path="m5033,2794l5004,2845,5059,2845,5033,2794xe" filled="t" fillcolor="#007F00" stroked="f">
                <v:path arrowok="t"/>
                <v:fill/>
              </v:shape>
            </v:group>
            <v:group style="position:absolute;left:5004;top:2794;width:55;height:50" coordorigin="5004,2794" coordsize="55,50">
              <v:shape style="position:absolute;left:5004;top:2794;width:55;height:50" coordorigin="5004,2794" coordsize="55,50" path="m5033,2794l5059,2845,5004,2845,5033,2794xe" filled="f" stroked="t" strokeweight=".612912pt" strokecolor="#007F00">
                <v:path arrowok="t"/>
              </v:shape>
            </v:group>
            <v:group style="position:absolute;left:5215;top:2794;width:55;height:50" coordorigin="5215,2794" coordsize="55,50">
              <v:shape style="position:absolute;left:5215;top:2794;width:55;height:50" coordorigin="5215,2794" coordsize="55,50" path="m5242,2794l5215,2845,5270,2845,5242,2794xe" filled="t" fillcolor="#007F00" stroked="f">
                <v:path arrowok="t"/>
                <v:fill/>
              </v:shape>
            </v:group>
            <v:group style="position:absolute;left:5215;top:2794;width:55;height:50" coordorigin="5215,2794" coordsize="55,50">
              <v:shape style="position:absolute;left:5215;top:2794;width:55;height:50" coordorigin="5215,2794" coordsize="55,50" path="m5242,2794l5270,2845,5215,2845,5242,2794xe" filled="f" stroked="t" strokeweight=".612912pt" strokecolor="#007F00">
                <v:path arrowok="t"/>
              </v:shape>
            </v:group>
            <v:group style="position:absolute;left:1860;top:3140;width:29;height:24" coordorigin="1860,3140" coordsize="29,24">
              <v:shape style="position:absolute;left:1860;top:3140;width:29;height:24" coordorigin="1860,3140" coordsize="29,24" path="m1889,3164l1860,3140e" filled="f" stroked="t" strokeweight=".612912pt" strokecolor="#FF0000">
                <v:path arrowok="t"/>
              </v:shape>
            </v:group>
            <v:group style="position:absolute;left:1889;top:3164;width:26;height:26" coordorigin="1889,3164" coordsize="26,26">
              <v:shape style="position:absolute;left:1889;top:3164;width:26;height:26" coordorigin="1889,3164" coordsize="26,26" path="m1889,3164l1915,3190e" filled="f" stroked="t" strokeweight=".612912pt" strokecolor="#FF0000">
                <v:path arrowok="t"/>
              </v:shape>
            </v:group>
            <v:group style="position:absolute;left:1860;top:3164;width:29;height:26" coordorigin="1860,3164" coordsize="29,26">
              <v:shape style="position:absolute;left:1860;top:3164;width:29;height:26" coordorigin="1860,3164" coordsize="29,26" path="m1889,3164l1860,3190e" filled="f" stroked="t" strokeweight=".612912pt" strokecolor="#FF0000">
                <v:path arrowok="t"/>
              </v:shape>
            </v:group>
            <v:group style="position:absolute;left:1889;top:3140;width:26;height:24" coordorigin="1889,3140" coordsize="26,24">
              <v:shape style="position:absolute;left:1889;top:3140;width:26;height:24" coordorigin="1889,3140" coordsize="26,24" path="m1889,3164l1915,3140e" filled="f" stroked="t" strokeweight=".612912pt" strokecolor="#FF0000">
                <v:path arrowok="t"/>
              </v:shape>
            </v:group>
            <v:group style="position:absolute;left:2071;top:3140;width:26;height:24" coordorigin="2071,3140" coordsize="26,24">
              <v:shape style="position:absolute;left:2071;top:3140;width:26;height:24" coordorigin="2071,3140" coordsize="26,24" path="m2098,3164l2071,3140e" filled="f" stroked="t" strokeweight=".612912pt" strokecolor="#FF0000">
                <v:path arrowok="t"/>
              </v:shape>
            </v:group>
            <v:group style="position:absolute;left:2098;top:3164;width:29;height:26" coordorigin="2098,3164" coordsize="29,26">
              <v:shape style="position:absolute;left:2098;top:3164;width:29;height:26" coordorigin="2098,3164" coordsize="29,26" path="m2098,3164l2126,3190e" filled="f" stroked="t" strokeweight=".612912pt" strokecolor="#FF0000">
                <v:path arrowok="t"/>
              </v:shape>
            </v:group>
            <v:group style="position:absolute;left:2071;top:3164;width:26;height:26" coordorigin="2071,3164" coordsize="26,26">
              <v:shape style="position:absolute;left:2071;top:3164;width:26;height:26" coordorigin="2071,3164" coordsize="26,26" path="m2098,3164l2071,3190e" filled="f" stroked="t" strokeweight=".612912pt" strokecolor="#FF0000">
                <v:path arrowok="t"/>
              </v:shape>
            </v:group>
            <v:group style="position:absolute;left:2098;top:3140;width:29;height:24" coordorigin="2098,3140" coordsize="29,24">
              <v:shape style="position:absolute;left:2098;top:3140;width:29;height:24" coordorigin="2098,3140" coordsize="29,24" path="m2098,3164l2126,3140e" filled="f" stroked="t" strokeweight=".612912pt" strokecolor="#FF0000">
                <v:path arrowok="t"/>
              </v:shape>
            </v:group>
            <v:group style="position:absolute;left:2282;top:3140;width:26;height:24" coordorigin="2282,3140" coordsize="26,24">
              <v:shape style="position:absolute;left:2282;top:3140;width:26;height:24" coordorigin="2282,3140" coordsize="26,24" path="m2309,3164l2282,3140e" filled="f" stroked="t" strokeweight=".612912pt" strokecolor="#FF0000">
                <v:path arrowok="t"/>
              </v:shape>
            </v:group>
            <v:group style="position:absolute;left:2309;top:3164;width:26;height:26" coordorigin="2309,3164" coordsize="26,26">
              <v:shape style="position:absolute;left:2309;top:3164;width:26;height:26" coordorigin="2309,3164" coordsize="26,26" path="m2309,3164l2335,3190e" filled="f" stroked="t" strokeweight=".612912pt" strokecolor="#FF0000">
                <v:path arrowok="t"/>
              </v:shape>
            </v:group>
            <v:group style="position:absolute;left:2282;top:3164;width:26;height:26" coordorigin="2282,3164" coordsize="26,26">
              <v:shape style="position:absolute;left:2282;top:3164;width:26;height:26" coordorigin="2282,3164" coordsize="26,26" path="m2309,3164l2282,3190e" filled="f" stroked="t" strokeweight=".612912pt" strokecolor="#FF0000">
                <v:path arrowok="t"/>
              </v:shape>
            </v:group>
            <v:group style="position:absolute;left:2309;top:3140;width:26;height:24" coordorigin="2309,3140" coordsize="26,24">
              <v:shape style="position:absolute;left:2309;top:3140;width:26;height:24" coordorigin="2309,3140" coordsize="26,24" path="m2309,3164l2335,3140e" filled="f" stroked="t" strokeweight=".612912pt" strokecolor="#FF0000">
                <v:path arrowok="t"/>
              </v:shape>
            </v:group>
            <v:group style="position:absolute;left:2491;top:3140;width:26;height:24" coordorigin="2491,3140" coordsize="26,24">
              <v:shape style="position:absolute;left:2491;top:3140;width:26;height:24" coordorigin="2491,3140" coordsize="26,24" path="m2518,3164l2491,3140e" filled="f" stroked="t" strokeweight=".612912pt" strokecolor="#FF0000">
                <v:path arrowok="t"/>
              </v:shape>
            </v:group>
            <v:group style="position:absolute;left:2518;top:3164;width:29;height:26" coordorigin="2518,3164" coordsize="29,26">
              <v:shape style="position:absolute;left:2518;top:3164;width:29;height:26" coordorigin="2518,3164" coordsize="29,26" path="m2518,3164l2546,3190e" filled="f" stroked="t" strokeweight=".612912pt" strokecolor="#FF0000">
                <v:path arrowok="t"/>
              </v:shape>
            </v:group>
            <v:group style="position:absolute;left:2491;top:3164;width:26;height:26" coordorigin="2491,3164" coordsize="26,26">
              <v:shape style="position:absolute;left:2491;top:3164;width:26;height:26" coordorigin="2491,3164" coordsize="26,26" path="m2518,3164l2491,3190e" filled="f" stroked="t" strokeweight=".612912pt" strokecolor="#FF0000">
                <v:path arrowok="t"/>
              </v:shape>
            </v:group>
            <v:group style="position:absolute;left:2518;top:3140;width:29;height:24" coordorigin="2518,3140" coordsize="29,24">
              <v:shape style="position:absolute;left:2518;top:3140;width:29;height:24" coordorigin="2518,3140" coordsize="29,24" path="m2518,3164l2546,3140e" filled="f" stroked="t" strokeweight=".612912pt" strokecolor="#FF0000">
                <v:path arrowok="t"/>
              </v:shape>
            </v:group>
            <v:group style="position:absolute;left:2702;top:3140;width:26;height:24" coordorigin="2702,3140" coordsize="26,24">
              <v:shape style="position:absolute;left:2702;top:3140;width:26;height:24" coordorigin="2702,3140" coordsize="26,24" path="m2729,3164l2702,3140e" filled="f" stroked="t" strokeweight=".612912pt" strokecolor="#FF0000">
                <v:path arrowok="t"/>
              </v:shape>
            </v:group>
            <v:group style="position:absolute;left:2729;top:3164;width:26;height:26" coordorigin="2729,3164" coordsize="26,26">
              <v:shape style="position:absolute;left:2729;top:3164;width:26;height:26" coordorigin="2729,3164" coordsize="26,26" path="m2729,3164l2755,3190e" filled="f" stroked="t" strokeweight=".612912pt" strokecolor="#FF0000">
                <v:path arrowok="t"/>
              </v:shape>
            </v:group>
            <v:group style="position:absolute;left:2702;top:3164;width:26;height:26" coordorigin="2702,3164" coordsize="26,26">
              <v:shape style="position:absolute;left:2702;top:3164;width:26;height:26" coordorigin="2702,3164" coordsize="26,26" path="m2729,3164l2702,3190e" filled="f" stroked="t" strokeweight=".612912pt" strokecolor="#FF0000">
                <v:path arrowok="t"/>
              </v:shape>
            </v:group>
            <v:group style="position:absolute;left:2729;top:3140;width:26;height:24" coordorigin="2729,3140" coordsize="26,24">
              <v:shape style="position:absolute;left:2729;top:3140;width:26;height:24" coordorigin="2729,3140" coordsize="26,24" path="m2729,3164l2755,3140e" filled="f" stroked="t" strokeweight=".612912pt" strokecolor="#FF0000">
                <v:path arrowok="t"/>
              </v:shape>
            </v:group>
            <v:group style="position:absolute;left:2911;top:3130;width:29;height:26" coordorigin="2911,3130" coordsize="29,26">
              <v:shape style="position:absolute;left:2911;top:3130;width:29;height:26" coordorigin="2911,3130" coordsize="29,26" path="m2940,3157l2911,3130e" filled="f" stroked="t" strokeweight=".612912pt" strokecolor="#FF0000">
                <v:path arrowok="t"/>
              </v:shape>
            </v:group>
            <v:group style="position:absolute;left:2940;top:3157;width:26;height:24" coordorigin="2940,3157" coordsize="26,24">
              <v:shape style="position:absolute;left:2940;top:3157;width:26;height:24" coordorigin="2940,3157" coordsize="26,24" path="m2940,3157l2966,3181e" filled="f" stroked="t" strokeweight=".612912pt" strokecolor="#FF0000">
                <v:path arrowok="t"/>
              </v:shape>
            </v:group>
            <v:group style="position:absolute;left:2911;top:3157;width:29;height:24" coordorigin="2911,3157" coordsize="29,24">
              <v:shape style="position:absolute;left:2911;top:3157;width:29;height:24" coordorigin="2911,3157" coordsize="29,24" path="m2940,3157l2911,3181e" filled="f" stroked="t" strokeweight=".612912pt" strokecolor="#FF0000">
                <v:path arrowok="t"/>
              </v:shape>
            </v:group>
            <v:group style="position:absolute;left:2940;top:3130;width:26;height:26" coordorigin="2940,3130" coordsize="26,26">
              <v:shape style="position:absolute;left:2940;top:3130;width:26;height:26" coordorigin="2940,3130" coordsize="26,26" path="m2940,3157l2966,3130e" filled="f" stroked="t" strokeweight=".612912pt" strokecolor="#FF0000">
                <v:path arrowok="t"/>
              </v:shape>
            </v:group>
            <v:group style="position:absolute;left:3122;top:3130;width:26;height:26" coordorigin="3122,3130" coordsize="26,26">
              <v:shape style="position:absolute;left:3122;top:3130;width:26;height:26" coordorigin="3122,3130" coordsize="26,26" path="m3149,3157l3122,3130e" filled="f" stroked="t" strokeweight=".612912pt" strokecolor="#FF0000">
                <v:path arrowok="t"/>
              </v:shape>
            </v:group>
            <v:group style="position:absolute;left:3149;top:3157;width:26;height:24" coordorigin="3149,3157" coordsize="26,24">
              <v:shape style="position:absolute;left:3149;top:3157;width:26;height:24" coordorigin="3149,3157" coordsize="26,24" path="m3149,3157l3175,3181e" filled="f" stroked="t" strokeweight=".612912pt" strokecolor="#FF0000">
                <v:path arrowok="t"/>
              </v:shape>
            </v:group>
            <v:group style="position:absolute;left:3122;top:3157;width:26;height:24" coordorigin="3122,3157" coordsize="26,24">
              <v:shape style="position:absolute;left:3122;top:3157;width:26;height:24" coordorigin="3122,3157" coordsize="26,24" path="m3149,3157l3122,3181e" filled="f" stroked="t" strokeweight=".612912pt" strokecolor="#FF0000">
                <v:path arrowok="t"/>
              </v:shape>
            </v:group>
            <v:group style="position:absolute;left:3149;top:3130;width:26;height:26" coordorigin="3149,3130" coordsize="26,26">
              <v:shape style="position:absolute;left:3149;top:3130;width:26;height:26" coordorigin="3149,3130" coordsize="26,26" path="m3149,3157l3175,3130e" filled="f" stroked="t" strokeweight=".612912pt" strokecolor="#FF0000">
                <v:path arrowok="t"/>
              </v:shape>
            </v:group>
            <v:group style="position:absolute;left:3331;top:3130;width:29;height:26" coordorigin="3331,3130" coordsize="29,26">
              <v:shape style="position:absolute;left:3331;top:3130;width:29;height:26" coordorigin="3331,3130" coordsize="29,26" path="m3360,3157l3331,3130e" filled="f" stroked="t" strokeweight=".612912pt" strokecolor="#FF0000">
                <v:path arrowok="t"/>
              </v:shape>
            </v:group>
            <v:group style="position:absolute;left:3360;top:3157;width:26;height:24" coordorigin="3360,3157" coordsize="26,24">
              <v:shape style="position:absolute;left:3360;top:3157;width:26;height:24" coordorigin="3360,3157" coordsize="26,24" path="m3360,3157l3386,3181e" filled="f" stroked="t" strokeweight=".612912pt" strokecolor="#FF0000">
                <v:path arrowok="t"/>
              </v:shape>
            </v:group>
            <v:group style="position:absolute;left:3331;top:3157;width:29;height:24" coordorigin="3331,3157" coordsize="29,24">
              <v:shape style="position:absolute;left:3331;top:3157;width:29;height:24" coordorigin="3331,3157" coordsize="29,24" path="m3360,3157l3331,3181e" filled="f" stroked="t" strokeweight=".612912pt" strokecolor="#FF0000">
                <v:path arrowok="t"/>
              </v:shape>
            </v:group>
            <v:group style="position:absolute;left:3360;top:3130;width:26;height:26" coordorigin="3360,3130" coordsize="26,26">
              <v:shape style="position:absolute;left:3360;top:3130;width:26;height:26" coordorigin="3360,3130" coordsize="26,26" path="m3360,3157l3386,3130e" filled="f" stroked="t" strokeweight=".612912pt" strokecolor="#FF0000">
                <v:path arrowok="t"/>
              </v:shape>
            </v:group>
            <v:group style="position:absolute;left:3542;top:3130;width:26;height:26" coordorigin="3542,3130" coordsize="26,26">
              <v:shape style="position:absolute;left:3542;top:3130;width:26;height:26" coordorigin="3542,3130" coordsize="26,26" path="m3569,3157l3542,3130e" filled="f" stroked="t" strokeweight=".612912pt" strokecolor="#FF0000">
                <v:path arrowok="t"/>
              </v:shape>
            </v:group>
            <v:group style="position:absolute;left:3569;top:3157;width:29;height:24" coordorigin="3569,3157" coordsize="29,24">
              <v:shape style="position:absolute;left:3569;top:3157;width:29;height:24" coordorigin="3569,3157" coordsize="29,24" path="m3569,3157l3598,3181e" filled="f" stroked="t" strokeweight=".612912pt" strokecolor="#FF0000">
                <v:path arrowok="t"/>
              </v:shape>
            </v:group>
            <v:group style="position:absolute;left:3542;top:3157;width:26;height:24" coordorigin="3542,3157" coordsize="26,24">
              <v:shape style="position:absolute;left:3542;top:3157;width:26;height:24" coordorigin="3542,3157" coordsize="26,24" path="m3569,3157l3542,3181e" filled="f" stroked="t" strokeweight=".612912pt" strokecolor="#FF0000">
                <v:path arrowok="t"/>
              </v:shape>
            </v:group>
            <v:group style="position:absolute;left:3569;top:3130;width:29;height:26" coordorigin="3569,3130" coordsize="29,26">
              <v:shape style="position:absolute;left:3569;top:3130;width:29;height:26" coordorigin="3569,3130" coordsize="29,26" path="m3569,3157l3598,3130e" filled="f" stroked="t" strokeweight=".612912pt" strokecolor="#FF0000">
                <v:path arrowok="t"/>
              </v:shape>
            </v:group>
            <v:group style="position:absolute;left:3744;top:3130;width:26;height:26" coordorigin="3744,3130" coordsize="26,26">
              <v:shape style="position:absolute;left:3744;top:3130;width:26;height:26" coordorigin="3744,3130" coordsize="26,26" path="m3770,3157l3744,3130e" filled="f" stroked="t" strokeweight=".612912pt" strokecolor="#FF0000">
                <v:path arrowok="t"/>
              </v:shape>
            </v:group>
            <v:group style="position:absolute;left:3770;top:3157;width:26;height:24" coordorigin="3770,3157" coordsize="26,24">
              <v:shape style="position:absolute;left:3770;top:3157;width:26;height:24" coordorigin="3770,3157" coordsize="26,24" path="m3770,3157l3797,3181e" filled="f" stroked="t" strokeweight=".612912pt" strokecolor="#FF0000">
                <v:path arrowok="t"/>
              </v:shape>
            </v:group>
            <v:group style="position:absolute;left:3744;top:3157;width:26;height:24" coordorigin="3744,3157" coordsize="26,24">
              <v:shape style="position:absolute;left:3744;top:3157;width:26;height:24" coordorigin="3744,3157" coordsize="26,24" path="m3770,3157l3744,3181e" filled="f" stroked="t" strokeweight=".612912pt" strokecolor="#FF0000">
                <v:path arrowok="t"/>
              </v:shape>
            </v:group>
            <v:group style="position:absolute;left:3770;top:3130;width:26;height:26" coordorigin="3770,3130" coordsize="26,26">
              <v:shape style="position:absolute;left:3770;top:3130;width:26;height:26" coordorigin="3770,3130" coordsize="26,26" path="m3770,3157l3797,3130e" filled="f" stroked="t" strokeweight=".612912pt" strokecolor="#FF0000">
                <v:path arrowok="t"/>
              </v:shape>
            </v:group>
            <v:group style="position:absolute;left:3953;top:3130;width:29;height:26" coordorigin="3953,3130" coordsize="29,26">
              <v:shape style="position:absolute;left:3953;top:3130;width:29;height:26" coordorigin="3953,3130" coordsize="29,26" path="m3982,3157l3953,3130e" filled="f" stroked="t" strokeweight=".612912pt" strokecolor="#FF0000">
                <v:path arrowok="t"/>
              </v:shape>
            </v:group>
            <v:group style="position:absolute;left:3982;top:3157;width:26;height:24" coordorigin="3982,3157" coordsize="26,24">
              <v:shape style="position:absolute;left:3982;top:3157;width:26;height:24" coordorigin="3982,3157" coordsize="26,24" path="m3982,3157l4008,3181e" filled="f" stroked="t" strokeweight=".612912pt" strokecolor="#FF0000">
                <v:path arrowok="t"/>
              </v:shape>
            </v:group>
            <v:group style="position:absolute;left:3953;top:3157;width:29;height:24" coordorigin="3953,3157" coordsize="29,24">
              <v:shape style="position:absolute;left:3953;top:3157;width:29;height:24" coordorigin="3953,3157" coordsize="29,24" path="m3982,3157l3953,3181e" filled="f" stroked="t" strokeweight=".612912pt" strokecolor="#FF0000">
                <v:path arrowok="t"/>
              </v:shape>
            </v:group>
            <v:group style="position:absolute;left:3982;top:3130;width:26;height:26" coordorigin="3982,3130" coordsize="26,26">
              <v:shape style="position:absolute;left:3982;top:3130;width:26;height:26" coordorigin="3982,3130" coordsize="26,26" path="m3982,3157l4008,3130e" filled="f" stroked="t" strokeweight=".612912pt" strokecolor="#FF0000">
                <v:path arrowok="t"/>
              </v:shape>
            </v:group>
            <v:group style="position:absolute;left:4164;top:3130;width:26;height:26" coordorigin="4164,3130" coordsize="26,26">
              <v:shape style="position:absolute;left:4164;top:3130;width:26;height:26" coordorigin="4164,3130" coordsize="26,26" path="m4190,3157l4164,3130e" filled="f" stroked="t" strokeweight=".612912pt" strokecolor="#FF0000">
                <v:path arrowok="t"/>
              </v:shape>
            </v:group>
            <v:group style="position:absolute;left:4190;top:3157;width:29;height:24" coordorigin="4190,3157" coordsize="29,24">
              <v:shape style="position:absolute;left:4190;top:3157;width:29;height:24" coordorigin="4190,3157" coordsize="29,24" path="m4190,3157l4219,3181e" filled="f" stroked="t" strokeweight=".612912pt" strokecolor="#FF0000">
                <v:path arrowok="t"/>
              </v:shape>
            </v:group>
            <v:group style="position:absolute;left:4164;top:3157;width:26;height:24" coordorigin="4164,3157" coordsize="26,24">
              <v:shape style="position:absolute;left:4164;top:3157;width:26;height:24" coordorigin="4164,3157" coordsize="26,24" path="m4190,3157l4164,3181e" filled="f" stroked="t" strokeweight=".612912pt" strokecolor="#FF0000">
                <v:path arrowok="t"/>
              </v:shape>
            </v:group>
            <v:group style="position:absolute;left:4190;top:3130;width:29;height:26" coordorigin="4190,3130" coordsize="29,26">
              <v:shape style="position:absolute;left:4190;top:3130;width:29;height:26" coordorigin="4190,3130" coordsize="29,26" path="m4190,3157l4219,3130e" filled="f" stroked="t" strokeweight=".612912pt" strokecolor="#FF0000">
                <v:path arrowok="t"/>
              </v:shape>
            </v:group>
            <v:group style="position:absolute;left:4375;top:3130;width:26;height:26" coordorigin="4375,3130" coordsize="26,26">
              <v:shape style="position:absolute;left:4375;top:3130;width:26;height:26" coordorigin="4375,3130" coordsize="26,26" path="m4402,3157l4375,3130e" filled="f" stroked="t" strokeweight=".612912pt" strokecolor="#FF0000">
                <v:path arrowok="t"/>
              </v:shape>
            </v:group>
            <v:group style="position:absolute;left:4402;top:3157;width:26;height:24" coordorigin="4402,3157" coordsize="26,24">
              <v:shape style="position:absolute;left:4402;top:3157;width:26;height:24" coordorigin="4402,3157" coordsize="26,24" path="m4402,3157l4428,3181e" filled="f" stroked="t" strokeweight=".612912pt" strokecolor="#FF0000">
                <v:path arrowok="t"/>
              </v:shape>
            </v:group>
            <v:group style="position:absolute;left:4375;top:3157;width:26;height:24" coordorigin="4375,3157" coordsize="26,24">
              <v:shape style="position:absolute;left:4375;top:3157;width:26;height:24" coordorigin="4375,3157" coordsize="26,24" path="m4402,3157l4375,3181e" filled="f" stroked="t" strokeweight=".612912pt" strokecolor="#FF0000">
                <v:path arrowok="t"/>
              </v:shape>
            </v:group>
            <v:group style="position:absolute;left:4402;top:3130;width:26;height:26" coordorigin="4402,3130" coordsize="26,26">
              <v:shape style="position:absolute;left:4402;top:3130;width:26;height:26" coordorigin="4402,3130" coordsize="26,26" path="m4402,3157l4428,3130e" filled="f" stroked="t" strokeweight=".612912pt" strokecolor="#FF0000">
                <v:path arrowok="t"/>
              </v:shape>
            </v:group>
            <v:group style="position:absolute;left:4584;top:3130;width:26;height:26" coordorigin="4584,3130" coordsize="26,26">
              <v:shape style="position:absolute;left:4584;top:3130;width:26;height:26" coordorigin="4584,3130" coordsize="26,26" path="m4610,3157l4584,3130e" filled="f" stroked="t" strokeweight=".612912pt" strokecolor="#FF0000">
                <v:path arrowok="t"/>
              </v:shape>
            </v:group>
            <v:group style="position:absolute;left:4610;top:3157;width:29;height:24" coordorigin="4610,3157" coordsize="29,24">
              <v:shape style="position:absolute;left:4610;top:3157;width:29;height:24" coordorigin="4610,3157" coordsize="29,24" path="m4610,3157l4639,3181e" filled="f" stroked="t" strokeweight=".612912pt" strokecolor="#FF0000">
                <v:path arrowok="t"/>
              </v:shape>
            </v:group>
            <v:group style="position:absolute;left:4584;top:3157;width:26;height:24" coordorigin="4584,3157" coordsize="26,24">
              <v:shape style="position:absolute;left:4584;top:3157;width:26;height:24" coordorigin="4584,3157" coordsize="26,24" path="m4610,3157l4584,3181e" filled="f" stroked="t" strokeweight=".612912pt" strokecolor="#FF0000">
                <v:path arrowok="t"/>
              </v:shape>
            </v:group>
            <v:group style="position:absolute;left:4610;top:3130;width:29;height:26" coordorigin="4610,3130" coordsize="29,26">
              <v:shape style="position:absolute;left:4610;top:3130;width:29;height:26" coordorigin="4610,3130" coordsize="29,26" path="m4610,3157l4639,3130e" filled="f" stroked="t" strokeweight=".612912pt" strokecolor="#FF0000">
                <v:path arrowok="t"/>
              </v:shape>
            </v:group>
            <v:group style="position:absolute;left:4795;top:3130;width:26;height:26" coordorigin="4795,3130" coordsize="26,26">
              <v:shape style="position:absolute;left:4795;top:3130;width:26;height:26" coordorigin="4795,3130" coordsize="26,26" path="m4822,3157l4795,3130e" filled="f" stroked="t" strokeweight=".612912pt" strokecolor="#FF0000">
                <v:path arrowok="t"/>
              </v:shape>
            </v:group>
            <v:group style="position:absolute;left:4822;top:3157;width:29;height:24" coordorigin="4822,3157" coordsize="29,24">
              <v:shape style="position:absolute;left:4822;top:3157;width:29;height:24" coordorigin="4822,3157" coordsize="29,24" path="m4822,3157l4850,3181e" filled="f" stroked="t" strokeweight=".612912pt" strokecolor="#FF0000">
                <v:path arrowok="t"/>
              </v:shape>
            </v:group>
            <v:group style="position:absolute;left:4795;top:3157;width:26;height:24" coordorigin="4795,3157" coordsize="26,24">
              <v:shape style="position:absolute;left:4795;top:3157;width:26;height:24" coordorigin="4795,3157" coordsize="26,24" path="m4822,3157l4795,3181e" filled="f" stroked="t" strokeweight=".612912pt" strokecolor="#FF0000">
                <v:path arrowok="t"/>
              </v:shape>
            </v:group>
            <v:group style="position:absolute;left:4822;top:3130;width:29;height:26" coordorigin="4822,3130" coordsize="29,26">
              <v:shape style="position:absolute;left:4822;top:3130;width:29;height:26" coordorigin="4822,3130" coordsize="29,26" path="m4822,3157l4850,3130e" filled="f" stroked="t" strokeweight=".612912pt" strokecolor="#FF0000">
                <v:path arrowok="t"/>
              </v:shape>
            </v:group>
            <v:group style="position:absolute;left:5004;top:3130;width:29;height:26" coordorigin="5004,3130" coordsize="29,26">
              <v:shape style="position:absolute;left:5004;top:3130;width:29;height:26" coordorigin="5004,3130" coordsize="29,26" path="m5033,3157l5004,3130e" filled="f" stroked="t" strokeweight=".612912pt" strokecolor="#FF0000">
                <v:path arrowok="t"/>
              </v:shape>
            </v:group>
            <v:group style="position:absolute;left:5033;top:3157;width:26;height:24" coordorigin="5033,3157" coordsize="26,24">
              <v:shape style="position:absolute;left:5033;top:3157;width:26;height:24" coordorigin="5033,3157" coordsize="26,24" path="m5033,3157l5059,3181e" filled="f" stroked="t" strokeweight=".612912pt" strokecolor="#FF0000">
                <v:path arrowok="t"/>
              </v:shape>
            </v:group>
            <v:group style="position:absolute;left:5004;top:3157;width:29;height:24" coordorigin="5004,3157" coordsize="29,24">
              <v:shape style="position:absolute;left:5004;top:3157;width:29;height:24" coordorigin="5004,3157" coordsize="29,24" path="m5033,3157l5004,3181e" filled="f" stroked="t" strokeweight=".612912pt" strokecolor="#FF0000">
                <v:path arrowok="t"/>
              </v:shape>
            </v:group>
            <v:group style="position:absolute;left:5033;top:3130;width:26;height:26" coordorigin="5033,3130" coordsize="26,26">
              <v:shape style="position:absolute;left:5033;top:3130;width:26;height:26" coordorigin="5033,3130" coordsize="26,26" path="m5033,3157l5059,3130e" filled="f" stroked="t" strokeweight=".612912pt" strokecolor="#FF0000">
                <v:path arrowok="t"/>
              </v:shape>
            </v:group>
            <v:group style="position:absolute;left:5215;top:3130;width:26;height:26" coordorigin="5215,3130" coordsize="26,26">
              <v:shape style="position:absolute;left:5215;top:3130;width:26;height:26" coordorigin="5215,3130" coordsize="26,26" path="m5242,3157l5215,3130e" filled="f" stroked="t" strokeweight=".612912pt" strokecolor="#FF0000">
                <v:path arrowok="t"/>
              </v:shape>
            </v:group>
            <v:group style="position:absolute;left:5242;top:3157;width:29;height:24" coordorigin="5242,3157" coordsize="29,24">
              <v:shape style="position:absolute;left:5242;top:3157;width:29;height:24" coordorigin="5242,3157" coordsize="29,24" path="m5242,3157l5270,3181e" filled="f" stroked="t" strokeweight=".612912pt" strokecolor="#FF0000">
                <v:path arrowok="t"/>
              </v:shape>
            </v:group>
            <v:group style="position:absolute;left:5215;top:3157;width:26;height:24" coordorigin="5215,3157" coordsize="26,24">
              <v:shape style="position:absolute;left:5215;top:3157;width:26;height:24" coordorigin="5215,3157" coordsize="26,24" path="m5242,3157l5215,3181e" filled="f" stroked="t" strokeweight=".612912pt" strokecolor="#FF0000">
                <v:path arrowok="t"/>
              </v:shape>
            </v:group>
            <v:group style="position:absolute;left:5242;top:3130;width:29;height:26" coordorigin="5242,3130" coordsize="29,26">
              <v:shape style="position:absolute;left:5242;top:3130;width:29;height:26" coordorigin="5242,3130" coordsize="29,26" path="m5242,3157l5270,3130e" filled="f" stroked="t" strokeweight=".612912pt" strokecolor="#FF0000">
                <v:path arrowok="t"/>
              </v:shape>
              <v:shape style="position:absolute;left:1373;top:3997;width:190;height:281" type="#_x0000_t75">
                <v:imagedata r:id="rId445" o:title=""/>
              </v:shape>
              <v:shape style="position:absolute;left:1289;top:3414;width:98;height:281" type="#_x0000_t75">
                <v:imagedata r:id="rId446" o:title=""/>
              </v:shape>
              <v:shape style="position:absolute;left:1402;top:3414;width:134;height:281" type="#_x0000_t75">
                <v:imagedata r:id="rId447" o:title=""/>
              </v:shape>
              <v:shape style="position:absolute;left:1289;top:2833;width:98;height:281" type="#_x0000_t75">
                <v:imagedata r:id="rId448" o:title=""/>
              </v:shape>
              <v:shape style="position:absolute;left:1402;top:2833;width:134;height:281" type="#_x0000_t75">
                <v:imagedata r:id="rId449" o:title=""/>
              </v:shape>
              <v:shape style="position:absolute;left:1289;top:2252;width:98;height:281" type="#_x0000_t75">
                <v:imagedata r:id="rId450" o:title=""/>
              </v:shape>
              <v:shape style="position:absolute;left:1402;top:2252;width:134;height:281" type="#_x0000_t75">
                <v:imagedata r:id="rId451" o:title=""/>
              </v:shape>
              <v:shape style="position:absolute;left:1289;top:1678;width:98;height:281" type="#_x0000_t75">
                <v:imagedata r:id="rId452" o:title=""/>
              </v:shape>
              <v:shape style="position:absolute;left:1402;top:1678;width:154;height:281" type="#_x0000_t75">
                <v:imagedata r:id="rId453" o:title=""/>
              </v:shape>
              <v:shape style="position:absolute;left:1289;top:1095;width:98;height:281" type="#_x0000_t75">
                <v:imagedata r:id="rId454" o:title=""/>
              </v:shape>
              <v:shape style="position:absolute;left:1402;top:1095;width:134;height:281" type="#_x0000_t75">
                <v:imagedata r:id="rId455" o:title=""/>
              </v:shape>
              <v:shape style="position:absolute;left:1289;top:514;width:98;height:281" type="#_x0000_t75">
                <v:imagedata r:id="rId456" o:title=""/>
              </v:shape>
              <v:shape style="position:absolute;left:1402;top:514;width:134;height:281" type="#_x0000_t75">
                <v:imagedata r:id="rId457" o:title=""/>
              </v:shape>
              <v:shape style="position:absolute;left:1598;top:4117;width:134;height:281" type="#_x0000_t75">
                <v:imagedata r:id="rId458" o:title=""/>
              </v:shape>
              <v:shape style="position:absolute;left:2018;top:4117;width:134;height:281" type="#_x0000_t75">
                <v:imagedata r:id="rId459" o:title=""/>
              </v:shape>
              <v:shape style="position:absolute;left:2441;top:4117;width:154;height:281" type="#_x0000_t75">
                <v:imagedata r:id="rId460" o:title=""/>
              </v:shape>
              <v:shape style="position:absolute;left:2861;top:4117;width:134;height:281" type="#_x0000_t75">
                <v:imagedata r:id="rId461" o:title=""/>
              </v:shape>
              <v:shape style="position:absolute;left:3281;top:4117;width:134;height:281" type="#_x0000_t75">
                <v:imagedata r:id="rId462" o:title=""/>
              </v:shape>
              <v:shape style="position:absolute;left:3694;top:4117;width:134;height:281" type="#_x0000_t75">
                <v:imagedata r:id="rId463" o:title=""/>
              </v:shape>
              <v:shape style="position:absolute;left:4114;top:4117;width:134;height:281" type="#_x0000_t75">
                <v:imagedata r:id="rId464" o:title=""/>
              </v:shape>
              <v:shape style="position:absolute;left:4536;top:4117;width:154;height:281" type="#_x0000_t75">
                <v:imagedata r:id="rId465" o:title=""/>
              </v:shape>
              <v:shape style="position:absolute;left:4956;top:4117;width:134;height:281" type="#_x0000_t75">
                <v:imagedata r:id="rId466" o:title=""/>
              </v:shape>
              <v:shape style="position:absolute;left:5374;top:4117;width:134;height:281" type="#_x0000_t75">
                <v:imagedata r:id="rId467" o:title=""/>
              </v:shape>
              <v:shape style="position:absolute;left:3120;top:4398;width:1152;height:259" type="#_x0000_t75">
                <v:imagedata r:id="rId468" o:title=""/>
              </v:shape>
            </v:group>
            <v:group style="position:absolute;left:3170;top:3514;width:1622;height:446" coordorigin="3170,3514" coordsize="1622,446">
              <v:shape style="position:absolute;left:3170;top:3514;width:1622;height:446" coordorigin="3170,3514" coordsize="1622,446" path="m3170,3514l3170,3961,4793,3961,4793,3514,3170,3514xe" filled="t" fillcolor="#FFFFFF" stroked="f">
                <v:path arrowok="t"/>
                <v:fill/>
              </v:shape>
            </v:group>
            <v:group style="position:absolute;left:3170;top:3514;width:1622;height:446" coordorigin="3170,3514" coordsize="1622,446">
              <v:shape style="position:absolute;left:3170;top:3514;width:1622;height:446" coordorigin="3170,3514" coordsize="1622,446" path="m3170,3961l4793,3961,4793,3514,3170,3514,3170,3961xe" filled="f" stroked="t" strokeweight=".185028pt" strokecolor="#000000">
                <v:path arrowok="t"/>
              </v:shape>
            </v:group>
            <v:group style="position:absolute;left:3223;top:3630;width:247;height:2" coordorigin="3223,3630" coordsize="247,2">
              <v:shape style="position:absolute;left:3223;top:3630;width:247;height:2" coordorigin="3223,3630" coordsize="247,0" path="m3223,3630l3470,3630e" filled="f" stroked="t" strokeweight=".612912pt" strokecolor="#00007F">
                <v:path arrowok="t"/>
              </v:shape>
            </v:group>
            <v:group style="position:absolute;left:3314;top:3606;width:58;height:50" coordorigin="3314,3606" coordsize="58,50">
              <v:shape style="position:absolute;left:3314;top:3606;width:58;height:50" coordorigin="3314,3606" coordsize="58,50" path="m3343,3606l3314,3630,3343,3656,3372,3630,3343,3606xe" filled="t" fillcolor="#00007F" stroked="f">
                <v:path arrowok="t"/>
                <v:fill/>
              </v:shape>
            </v:group>
            <v:group style="position:absolute;left:3314;top:3606;width:58;height:50" coordorigin="3314,3606" coordsize="58,50">
              <v:shape style="position:absolute;left:3314;top:3606;width:58;height:50" coordorigin="3314,3606" coordsize="58,50" path="m3343,3606l3372,3630,3343,3656,3314,3630,3343,3606xe" filled="f" stroked="t" strokeweight=".612912pt" strokecolor="#00007F">
                <v:path arrowok="t"/>
              </v:shape>
              <v:shape style="position:absolute;left:3545;top:3548;width:115;height:468" type="#_x0000_t75">
                <v:imagedata r:id="rId469" o:title=""/>
              </v:shape>
              <v:shape style="position:absolute;left:3655;top:3548;width:154;height:461" type="#_x0000_t75">
                <v:imagedata r:id="rId470" o:title=""/>
              </v:shape>
            </v:group>
            <v:group style="position:absolute;left:3223;top:3858;width:247;height:2" coordorigin="3223,3858" coordsize="247,2">
              <v:shape style="position:absolute;left:3223;top:3858;width:247;height:2" coordorigin="3223,3858" coordsize="247,0" path="m3223,3858l3470,3858e" filled="f" stroked="t" strokeweight=".612912pt" strokecolor="#FF00FF">
                <v:path arrowok="t"/>
              </v:shape>
            </v:group>
            <v:group style="position:absolute;left:3314;top:3834;width:48;height:41" coordorigin="3314,3834" coordsize="48,41">
              <v:shape style="position:absolute;left:3314;top:3834;width:48;height:41" coordorigin="3314,3834" coordsize="48,41" path="m3314,3854l3362,3854e" filled="f" stroked="t" strokeweight="2.14pt" strokecolor="#FF00FF">
                <v:path arrowok="t"/>
              </v:shape>
            </v:group>
            <v:group style="position:absolute;left:3314;top:3834;width:48;height:41" coordorigin="3314,3834" coordsize="48,41">
              <v:shape style="position:absolute;left:3314;top:3834;width:48;height:41" coordorigin="3314,3834" coordsize="48,41" path="m3308,3854l3369,3854e" filled="f" stroked="t" strokeweight="2.752912pt" strokecolor="#FF00FF">
                <v:path arrowok="t"/>
              </v:shape>
              <v:shape style="position:absolute;left:3545;top:3776;width:264;height:461" type="#_x0000_t75">
                <v:imagedata r:id="rId471" o:title=""/>
              </v:shape>
            </v:group>
            <v:group style="position:absolute;left:4056;top:3627;width:245;height:2" coordorigin="4056,3627" coordsize="245,2">
              <v:shape style="position:absolute;left:4056;top:3627;width:245;height:2" coordorigin="4056,3627" coordsize="245,0" path="m4056,3627l4301,3627e" filled="f" stroked="t" strokeweight=".612912pt" strokecolor="#007F00">
                <v:path arrowok="t"/>
              </v:shape>
            </v:group>
            <v:group style="position:absolute;left:4147;top:3603;width:55;height:50" coordorigin="4147,3603" coordsize="55,50">
              <v:shape style="position:absolute;left:4147;top:3603;width:55;height:50" coordorigin="4147,3603" coordsize="55,50" path="m4174,3603l4147,3654,4202,3654,4174,3603xe" filled="t" fillcolor="#007F00" stroked="f">
                <v:path arrowok="t"/>
                <v:fill/>
              </v:shape>
            </v:group>
            <v:group style="position:absolute;left:4147;top:3603;width:55;height:50" coordorigin="4147,3603" coordsize="55,50">
              <v:shape style="position:absolute;left:4147;top:3603;width:55;height:50" coordorigin="4147,3603" coordsize="55,50" path="m4174,3603l4202,3654,4147,3654,4174,3603xe" filled="f" stroked="t" strokeweight=".612912pt" strokecolor="#007F00">
                <v:path arrowok="t"/>
              </v:shape>
              <v:shape style="position:absolute;left:4363;top:3550;width:166;height:454" type="#_x0000_t75">
                <v:imagedata r:id="rId472" o:title=""/>
              </v:shape>
              <v:shape style="position:absolute;left:4546;top:3548;width:264;height:461" type="#_x0000_t75">
                <v:imagedata r:id="rId473" o:title=""/>
              </v:shape>
            </v:group>
            <v:group style="position:absolute;left:4056;top:3855;width:245;height:2" coordorigin="4056,3855" coordsize="245,2">
              <v:shape style="position:absolute;left:4056;top:3855;width:245;height:2" coordorigin="4056,3855" coordsize="245,0" path="m4056,3855l4301,3855e" filled="f" stroked="t" strokeweight=".612912pt" strokecolor="#FF0000">
                <v:path arrowok="t"/>
              </v:shape>
            </v:group>
            <v:group style="position:absolute;left:4147;top:3829;width:26;height:26" coordorigin="4147,3829" coordsize="26,26">
              <v:shape style="position:absolute;left:4147;top:3829;width:26;height:26" coordorigin="4147,3829" coordsize="26,26" path="m4174,3855l4147,3829e" filled="f" stroked="t" strokeweight=".612912pt" strokecolor="#FF0000">
                <v:path arrowok="t"/>
              </v:shape>
            </v:group>
            <v:group style="position:absolute;left:4174;top:3855;width:29;height:24" coordorigin="4174,3855" coordsize="29,24">
              <v:shape style="position:absolute;left:4174;top:3855;width:29;height:24" coordorigin="4174,3855" coordsize="29,24" path="m4174,3855l4202,3879e" filled="f" stroked="t" strokeweight=".612912pt" strokecolor="#FF0000">
                <v:path arrowok="t"/>
              </v:shape>
            </v:group>
            <v:group style="position:absolute;left:4147;top:3855;width:26;height:24" coordorigin="4147,3855" coordsize="26,24">
              <v:shape style="position:absolute;left:4147;top:3855;width:26;height:24" coordorigin="4147,3855" coordsize="26,24" path="m4174,3855l4147,3879e" filled="f" stroked="t" strokeweight=".612912pt" strokecolor="#FF0000">
                <v:path arrowok="t"/>
              </v:shape>
            </v:group>
            <v:group style="position:absolute;left:4174;top:3829;width:29;height:26" coordorigin="4174,3829" coordsize="29,26">
              <v:shape style="position:absolute;left:4174;top:3829;width:29;height:26" coordorigin="4174,3829" coordsize="29,26" path="m4174,3855l4202,3829e" filled="f" stroked="t" strokeweight=".612912pt" strokecolor="#FF0000">
                <v:path arrowok="t"/>
              </v:shape>
              <v:shape style="position:absolute;left:4375;top:3774;width:264;height:463" type="#_x0000_t75">
                <v:imagedata r:id="rId474" o:title=""/>
              </v:shape>
            </v:group>
            <w10:wrap type="none"/>
          </v:group>
        </w:pict>
      </w:r>
      <w:r>
        <w:rPr/>
        <w:pict>
          <v:group style="position:absolute;margin-left:337.200012pt;margin-top:-240.318268pt;width:213.36pt;height:224.52pt;mso-position-horizontal-relative:page;mso-position-vertical-relative:paragraph;z-index:-9096" coordorigin="6744,-4806" coordsize="4267,4490">
            <v:group style="position:absolute;left:9790;top:-1643;width:1118;height:2" coordorigin="9790,-1643" coordsize="1118,2">
              <v:shape style="position:absolute;left:9790;top:-1643;width:1118;height:2" coordorigin="9790,-1643" coordsize="1118,0" path="m9790,-1643l10908,-1643e" filled="f" stroked="t" strokeweight="0pt" strokecolor="#000000">
                <v:path arrowok="t"/>
              </v:shape>
            </v:group>
            <v:group style="position:absolute;left:6998;top:-1643;width:1968;height:2" coordorigin="6998,-1643" coordsize="1968,2">
              <v:shape style="position:absolute;left:6998;top:-1643;width:1968;height:2" coordorigin="6998,-1643" coordsize="1968,0" path="m6998,-1643l8966,-1643e" filled="f" stroked="t" strokeweight="0pt" strokecolor="#000000">
                <v:path arrowok="t"/>
              </v:shape>
            </v:group>
            <v:group style="position:absolute;left:6998;top:-1998;width:1968;height:2" coordorigin="6998,-1998" coordsize="1968,2">
              <v:shape style="position:absolute;left:6998;top:-1998;width:1968;height:2" coordorigin="6998,-1998" coordsize="1968,0" path="m6998,-1998l8966,-1998e" filled="f" stroked="t" strokeweight="0pt" strokecolor="#000000">
                <v:path arrowok="t"/>
              </v:shape>
            </v:group>
            <v:group style="position:absolute;left:6998;top:-2339;width:1968;height:2" coordorigin="6998,-2339" coordsize="1968,2">
              <v:shape style="position:absolute;left:6998;top:-2339;width:1968;height:2" coordorigin="6998,-2339" coordsize="1968,0" path="m6998,-2339l8966,-2339e" filled="f" stroked="t" strokeweight="0pt" strokecolor="#000000">
                <v:path arrowok="t"/>
              </v:shape>
            </v:group>
            <v:group style="position:absolute;left:6998;top:-2682;width:3910;height:2" coordorigin="6998,-2682" coordsize="3910,2">
              <v:shape style="position:absolute;left:6998;top:-2682;width:3910;height:2" coordorigin="6998,-2682" coordsize="3910,0" path="m6998,-2682l10908,-2682e" filled="f" stroked="t" strokeweight="0pt" strokecolor="#000000">
                <v:path arrowok="t"/>
              </v:shape>
            </v:group>
            <v:group style="position:absolute;left:6998;top:-3023;width:3910;height:2" coordorigin="6998,-3023" coordsize="3910,2">
              <v:shape style="position:absolute;left:6998;top:-3023;width:3910;height:2" coordorigin="6998,-3023" coordsize="3910,0" path="m6998,-3023l10908,-3023e" filled="f" stroked="t" strokeweight="0pt" strokecolor="#000000">
                <v:path arrowok="t"/>
              </v:shape>
            </v:group>
            <v:group style="position:absolute;left:6998;top:-3378;width:3910;height:2" coordorigin="6998,-3378" coordsize="3910,2">
              <v:shape style="position:absolute;left:6998;top:-3378;width:3910;height:2" coordorigin="6998,-3378" coordsize="3910,0" path="m6998,-3378l10908,-3378e" filled="f" stroked="t" strokeweight="0pt" strokecolor="#000000">
                <v:path arrowok="t"/>
              </v:shape>
            </v:group>
            <v:group style="position:absolute;left:6998;top:-3722;width:3910;height:2" coordorigin="6998,-3722" coordsize="3910,2">
              <v:shape style="position:absolute;left:6998;top:-3722;width:3910;height:2" coordorigin="6998,-3722" coordsize="3910,0" path="m6998,-3722l10908,-3722e" filled="f" stroked="t" strokeweight="0pt" strokecolor="#000000">
                <v:path arrowok="t"/>
              </v:shape>
            </v:group>
            <v:group style="position:absolute;left:6998;top:-4062;width:3910;height:2" coordorigin="6998,-4062" coordsize="3910,2">
              <v:shape style="position:absolute;left:6998;top:-4062;width:3910;height:2" coordorigin="6998,-4062" coordsize="3910,0" path="m6998,-4062l10908,-4062e" filled="f" stroked="t" strokeweight="0pt" strokecolor="#000000">
                <v:path arrowok="t"/>
              </v:shape>
            </v:group>
            <v:group style="position:absolute;left:6998;top:-4418;width:3910;height:2" coordorigin="6998,-4418" coordsize="3910,2">
              <v:shape style="position:absolute;left:6998;top:-4418;width:3910;height:2" coordorigin="6998,-4418" coordsize="3910,0" path="m6998,-4418l10908,-4418e" filled="f" stroked="t" strokeweight="0pt" strokecolor="#000000">
                <v:path arrowok="t"/>
              </v:shape>
            </v:group>
            <v:group style="position:absolute;left:6998;top:-4761;width:3910;height:2" coordorigin="6998,-4761" coordsize="3910,2">
              <v:shape style="position:absolute;left:6998;top:-4761;width:3910;height:2" coordorigin="6998,-4761" coordsize="3910,0" path="m6998,-4761l10908,-4761e" filled="f" stroked="t" strokeweight="0pt" strokecolor="#000000">
                <v:path arrowok="t"/>
              </v:shape>
            </v:group>
            <v:group style="position:absolute;left:7822;top:-4761;width:2;height:3509" coordorigin="7822,-4761" coordsize="2,3509">
              <v:shape style="position:absolute;left:7822;top:-4761;width:2;height:3509" coordorigin="7822,-4761" coordsize="0,3509" path="m7822,-4761l7822,-1252e" filled="f" stroked="t" strokeweight="0pt" strokecolor="#000000">
                <v:path arrowok="t"/>
              </v:shape>
            </v:group>
            <v:group style="position:absolute;left:8592;top:-4761;width:2;height:3509" coordorigin="8592,-4761" coordsize="2,3509">
              <v:shape style="position:absolute;left:8592;top:-4761;width:2;height:3509" coordorigin="8592,-4761" coordsize="0,3509" path="m8592,-4761l8592,-1252e" filled="f" stroked="t" strokeweight="0pt" strokecolor="#000000">
                <v:path arrowok="t"/>
              </v:shape>
            </v:group>
            <v:group style="position:absolute;left:9365;top:-4761;width:2;height:2237" coordorigin="9365,-4761" coordsize="2,2237">
              <v:shape style="position:absolute;left:9365;top:-4761;width:2;height:2237" coordorigin="9365,-4761" coordsize="0,2237" path="m9365,-4761l9365,-2524e" filled="f" stroked="t" strokeweight="0pt" strokecolor="#000000">
                <v:path arrowok="t"/>
              </v:shape>
            </v:group>
            <v:group style="position:absolute;left:9365;top:-1458;width:2;height:206" coordorigin="9365,-1458" coordsize="2,206">
              <v:shape style="position:absolute;left:9365;top:-1458;width:2;height:206" coordorigin="9365,-1458" coordsize="0,206" path="m9365,-1458l9365,-1252e" filled="f" stroked="t" strokeweight="0pt" strokecolor="#000000">
                <v:path arrowok="t"/>
              </v:shape>
            </v:group>
            <v:group style="position:absolute;left:9790;top:-1998;width:1118;height:2" coordorigin="9790,-1998" coordsize="1118,2">
              <v:shape style="position:absolute;left:9790;top:-1998;width:1118;height:2" coordorigin="9790,-1998" coordsize="1118,0" path="m9790,-1998l10908,-1998e" filled="f" stroked="t" strokeweight="0pt" strokecolor="#000000">
                <v:path arrowok="t"/>
              </v:shape>
            </v:group>
            <v:group style="position:absolute;left:9790;top:-2339;width:1118;height:2" coordorigin="9790,-2339" coordsize="1118,2">
              <v:shape style="position:absolute;left:9790;top:-2339;width:1118;height:2" coordorigin="9790,-2339" coordsize="1118,0" path="m9790,-2339l10908,-2339e" filled="f" stroked="t" strokeweight="0pt" strokecolor="#000000">
                <v:path arrowok="t"/>
              </v:shape>
            </v:group>
            <v:group style="position:absolute;left:10135;top:-4761;width:2;height:3509" coordorigin="10135,-4761" coordsize="2,3509">
              <v:shape style="position:absolute;left:10135;top:-4761;width:2;height:3509" coordorigin="10135,-4761" coordsize="0,3509" path="m10135,-4761l10135,-1252e" filled="f" stroked="t" strokeweight="0pt" strokecolor="#000000">
                <v:path arrowok="t"/>
              </v:shape>
            </v:group>
            <v:group style="position:absolute;left:10908;top:-4761;width:2;height:3509" coordorigin="10908,-4761" coordsize="2,3509">
              <v:shape style="position:absolute;left:10908;top:-4761;width:2;height:3509" coordorigin="10908,-4761" coordsize="0,3509" path="m10908,-4761l10908,-1252e" filled="f" stroked="t" strokeweight="0pt" strokecolor="#000000">
                <v:path arrowok="t"/>
              </v:shape>
            </v:group>
            <v:group style="position:absolute;left:7049;top:-4761;width:3859;height:3458" coordorigin="7049,-4761" coordsize="3859,3458">
              <v:shape style="position:absolute;left:7049;top:-4761;width:3859;height:3458" coordorigin="7049,-4761" coordsize="3859,3458" path="m7049,-1302l10908,-1302,10908,-4761,7049,-4761,7049,-1302xe" filled="f" stroked="t" strokeweight=".508632pt" strokecolor="#7F7F7F">
                <v:path arrowok="t"/>
              </v:shape>
            </v:group>
            <v:group style="position:absolute;left:7049;top:-4761;width:2;height:3509" coordorigin="7049,-4761" coordsize="2,3509">
              <v:shape style="position:absolute;left:7049;top:-4761;width:2;height:3509" coordorigin="7049,-4761" coordsize="0,3509" path="m7049,-4761l7049,-1252e" filled="f" stroked="t" strokeweight="0pt" strokecolor="#000000">
                <v:path arrowok="t"/>
              </v:shape>
            </v:group>
            <v:group style="position:absolute;left:6998;top:-1302;width:3910;height:2" coordorigin="6998,-1302" coordsize="3910,2">
              <v:shape style="position:absolute;left:6998;top:-1302;width:3910;height:2" coordorigin="6998,-1302" coordsize="3910,0" path="m6998,-1302l10908,-1302e" filled="f" stroked="t" strokeweight="0pt" strokecolor="#000000">
                <v:path arrowok="t"/>
              </v:shape>
            </v:group>
            <v:group style="position:absolute;left:7049;top:-4278;width:3403;height:2976" coordorigin="7049,-4278" coordsize="3403,2976">
              <v:shape style="position:absolute;left:7049;top:-4278;width:3403;height:2976" coordorigin="7049,-4278" coordsize="3403,2976" path="m7049,-1302l7061,-1504,7075,-1720,7111,-2150,7126,-2354,7138,-2543,7150,-2721,7162,-2884,7176,-3023,7188,-3138,7200,-3251,7212,-3354,7226,-3429,7238,-3518,7265,-3645,7289,-3722,7315,-3784,7366,-3873,7390,-3935,7416,-4000,7454,-4062,7478,-4101,7505,-4113,7529,-4101,7555,-4089,7579,-4077,7694,-4077,7745,-4101,7795,-4127,7846,-4151,7896,-4163,7946,-4178,8011,-4178,8112,-4202,8213,-4228,8263,-4240,8326,-4240,8429,-4240,8530,-4252,8580,-4266,8642,-4266,8743,-4266,8794,-4278,8858,-4278,8959,-4278,10339,-4278,10452,-4278e" filled="f" stroked="t" strokeweight=".508632pt" strokecolor="#00007F">
                <v:path arrowok="t"/>
              </v:shape>
            </v:group>
            <v:group style="position:absolute;left:7049;top:-4278;width:3403;height:2976" coordorigin="7049,-4278" coordsize="3403,2976">
              <v:shape style="position:absolute;left:7049;top:-4278;width:3403;height:2976" coordorigin="7049,-4278" coordsize="3403,2976" path="m7049,-1302l7061,-1516,7075,-1744,7111,-2200,7126,-2416,7138,-2620,7150,-2810,7162,-2973,7176,-3100,7188,-3227,7200,-3328,7212,-3417,7226,-3506,7238,-3582,7265,-3707,7289,-3822,7315,-3911,7339,-3974,7366,-4024,7390,-4050,7478,-4050,7529,-4050,7579,-4062,7630,-4089,7694,-4113,7745,-4139,7795,-4163,7846,-4178,7896,-4190,7946,-4202,8011,-4216,8112,-4228,8162,-4240,8213,-4252,8326,-4252,8429,-4252,8479,-4266,8530,-4266,8642,-4266,8693,-4278,8743,-4278,8858,-4278,10073,-4278,10123,-4266,10236,-4266,10339,-4266,10452,-4252e" filled="f" stroked="t" strokeweight=".508632pt" strokecolor="#FF00FF">
                <v:path arrowok="t"/>
              </v:shape>
            </v:group>
            <v:group style="position:absolute;left:7049;top:-4278;width:3403;height:2976" coordorigin="7049,-4278" coordsize="3403,2976">
              <v:shape style="position:absolute;left:7049;top:-4278;width:3403;height:2976" coordorigin="7049,-4278" coordsize="3403,2976" path="m7049,-1302l7061,-1492,7075,-1682,7111,-2075,7126,-2265,7138,-2428,7150,-2594,7162,-2721,7176,-2795,7188,-2872,7212,-2987,7238,-3088,7265,-3177,7289,-3316,7315,-3479,7339,-3621,7351,-3695,7366,-3746,7390,-3834,7416,-3899,7454,-3950,7478,-3988,7529,-4062,7555,-4101,7579,-4113,7606,-4113,7630,-4101,7668,-4077,7694,-4062,7745,-4062,7795,-4077,7846,-4089,7896,-4113,7946,-4127,8011,-4139,8112,-4163,8213,-4190,8263,-4202,8326,-4202,8429,-4216,8479,-4228,8530,-4240,8642,-4240,8693,-4252,8743,-4252,8858,-4252,8971,-4252,9022,-4266,9072,-4266,9175,-4266,9288,-4266,9389,-4266,9439,-4278,9490,-4278,9542,-4278,9605,-4266,9655,-4266,9706,-4278,9806,-4278,9922,-4278,10022,-4278,10123,-4278,10174,-4266,10236,-4266,10289,-4278,10339,-4278,10390,-4278,10452,-4266e" filled="f" stroked="t" strokeweight=".508632pt" strokecolor="#007F00">
                <v:path arrowok="t"/>
              </v:shape>
            </v:group>
            <v:group style="position:absolute;left:7049;top:-4278;width:3403;height:2976" coordorigin="7049,-4278" coordsize="3403,2976">
              <v:shape style="position:absolute;left:7049;top:-4278;width:3403;height:2976" coordorigin="7049,-4278" coordsize="3403,2976" path="m7049,-1302l7061,-1516,7075,-1732,7111,-2188,7126,-2404,7138,-2620,7150,-2795,7162,-2961,7176,-3088,7188,-3201,7200,-3304,7212,-3393,7226,-3467,7238,-3544,7265,-3671,7289,-3772,7315,-3849,7339,-3911,7390,-4000,7454,-4062,7478,-4077,7529,-4077,7555,-4062,7579,-4062,7630,-4077,7694,-4089,7745,-4127,7795,-4151,7846,-4163,7896,-4178,7946,-4190,8011,-4202,8112,-4216,8213,-4240,8263,-4252,8326,-4252,8429,-4252,8479,-4266,8542,-4266,8642,-4266,8693,-4278,8743,-4278,8858,-4278,10174,-4278,10236,-4266,10339,-4266,10452,-4266e" filled="f" stroked="t" strokeweight=".508632pt" strokecolor="#FF0000">
                <v:path arrowok="t"/>
              </v:shape>
            </v:group>
            <v:group style="position:absolute;left:7010;top:-1341;width:77;height:77" coordorigin="7010,-1341" coordsize="77,77">
              <v:shape style="position:absolute;left:7010;top:-1341;width:77;height:77" coordorigin="7010,-1341" coordsize="77,77" path="m7049,-1341l7010,-1302,7049,-1264,7087,-1302,7049,-1341xe" filled="t" fillcolor="#00007F" stroked="f">
                <v:path arrowok="t"/>
                <v:fill/>
              </v:shape>
            </v:group>
            <v:group style="position:absolute;left:7010;top:-1341;width:77;height:77" coordorigin="7010,-1341" coordsize="77,77">
              <v:shape style="position:absolute;left:7010;top:-1341;width:77;height:77" coordorigin="7010,-1341" coordsize="77,77" path="m7049,-1341l7087,-1302,7049,-1264,7010,-1302,7049,-1341xe" filled="f" stroked="t" strokeweight=".508632pt" strokecolor="#00007F">
                <v:path arrowok="t"/>
              </v:shape>
            </v:group>
            <v:group style="position:absolute;left:7126;top:-2922;width:74;height:74" coordorigin="7126,-2922" coordsize="74,74">
              <v:shape style="position:absolute;left:7126;top:-2922;width:74;height:74" coordorigin="7126,-2922" coordsize="74,74" path="m7162,-2922l7126,-2884,7162,-2848,7200,-2884,7162,-2922xe" filled="t" fillcolor="#00007F" stroked="f">
                <v:path arrowok="t"/>
                <v:fill/>
              </v:shape>
            </v:group>
            <v:group style="position:absolute;left:7126;top:-2922;width:74;height:74" coordorigin="7126,-2922" coordsize="74,74">
              <v:shape style="position:absolute;left:7126;top:-2922;width:74;height:74" coordorigin="7126,-2922" coordsize="74,74" path="m7162,-2922l7200,-2884,7162,-2848,7126,-2884,7162,-2922xe" filled="f" stroked="t" strokeweight=".508632pt" strokecolor="#00007F">
                <v:path arrowok="t"/>
              </v:shape>
              <v:shape style="position:absolute;left:7189;top:-4355;width:3327;height:754" type="#_x0000_t75">
                <v:imagedata r:id="rId475" o:title=""/>
              </v:shape>
            </v:group>
            <v:group style="position:absolute;left:7010;top:-1341;width:65;height:65" coordorigin="7010,-1341" coordsize="65,65">
              <v:shape style="position:absolute;left:7010;top:-1341;width:65;height:65" coordorigin="7010,-1341" coordsize="65,65" path="m7010,-1308l7075,-1308e" filled="f" stroked="t" strokeweight="3.34pt" strokecolor="#FF00FF">
                <v:path arrowok="t"/>
              </v:shape>
            </v:group>
            <v:group style="position:absolute;left:7010;top:-1341;width:65;height:65" coordorigin="7010,-1341" coordsize="65,65">
              <v:shape style="position:absolute;left:7010;top:-1341;width:65;height:65" coordorigin="7010,-1341" coordsize="65,65" path="m7005,-1308l7080,-1308e" filled="f" stroked="t" strokeweight="3.848632pt" strokecolor="#FF00FF">
                <v:path arrowok="t"/>
              </v:shape>
            </v:group>
            <v:group style="position:absolute;left:7126;top:-3011;width:62;height:62" coordorigin="7126,-3011" coordsize="62,62">
              <v:shape style="position:absolute;left:7126;top:-3011;width:62;height:62" coordorigin="7126,-3011" coordsize="62,62" path="m7126,-2980l7188,-2980e" filled="f" stroked="t" strokeweight="3.22pt" strokecolor="#FF00FF">
                <v:path arrowok="t"/>
              </v:shape>
            </v:group>
            <v:group style="position:absolute;left:7126;top:-3011;width:62;height:62" coordorigin="7126,-3011" coordsize="62,62">
              <v:shape style="position:absolute;left:7126;top:-3011;width:62;height:62" coordorigin="7126,-3011" coordsize="62,62" path="m7121,-2980l7193,-2980e" filled="f" stroked="t" strokeweight="3.728632pt" strokecolor="#FF00FF">
                <v:path arrowok="t"/>
              </v:shape>
            </v:group>
            <v:group style="position:absolute;left:7010;top:-1341;width:77;height:77" coordorigin="7010,-1341" coordsize="77,77">
              <v:shape style="position:absolute;left:7010;top:-1341;width:77;height:77" coordorigin="7010,-1341" coordsize="77,77" path="m7049,-1341l7010,-1264,7087,-1264,7049,-1341xe" filled="t" fillcolor="#007F00" stroked="f">
                <v:path arrowok="t"/>
                <v:fill/>
              </v:shape>
            </v:group>
            <v:group style="position:absolute;left:7010;top:-1341;width:77;height:77" coordorigin="7010,-1341" coordsize="77,77">
              <v:shape style="position:absolute;left:7010;top:-1341;width:77;height:77" coordorigin="7010,-1341" coordsize="77,77" path="m7049,-1341l7087,-1264,7010,-1264,7049,-1341xe" filled="f" stroked="t" strokeweight=".508632pt" strokecolor="#007F00">
                <v:path arrowok="t"/>
              </v:shape>
            </v:group>
            <v:group style="position:absolute;left:7126;top:-2759;width:74;height:77" coordorigin="7126,-2759" coordsize="74,77">
              <v:shape style="position:absolute;left:7126;top:-2759;width:74;height:77" coordorigin="7126,-2759" coordsize="74,77" path="m7162,-2759l7126,-2682,7200,-2682,7162,-2759xe" filled="t" fillcolor="#007F00" stroked="f">
                <v:path arrowok="t"/>
                <v:fill/>
              </v:shape>
            </v:group>
            <v:group style="position:absolute;left:7126;top:-2759;width:74;height:77" coordorigin="7126,-2759" coordsize="74,77">
              <v:shape style="position:absolute;left:7126;top:-2759;width:74;height:77" coordorigin="7126,-2759" coordsize="74,77" path="m7162,-2759l7200,-2682,7126,-2682,7162,-2759xe" filled="f" stroked="t" strokeweight=".508632pt" strokecolor="#007F00">
                <v:path arrowok="t"/>
              </v:shape>
            </v:group>
            <v:group style="position:absolute;left:7226;top:-3215;width:74;height:77" coordorigin="7226,-3215" coordsize="74,77">
              <v:shape style="position:absolute;left:7226;top:-3215;width:74;height:77" coordorigin="7226,-3215" coordsize="74,77" path="m7265,-3215l7226,-3138,7301,-3138,7265,-3215xe" filled="t" fillcolor="#007F00" stroked="f">
                <v:path arrowok="t"/>
                <v:fill/>
              </v:shape>
            </v:group>
            <v:group style="position:absolute;left:7226;top:-3215;width:74;height:77" coordorigin="7226,-3215" coordsize="74,77">
              <v:shape style="position:absolute;left:7226;top:-3215;width:74;height:77" coordorigin="7226,-3215" coordsize="74,77" path="m7265,-3215l7301,-3138,7226,-3138,7265,-3215xe" filled="f" stroked="t" strokeweight=".508632pt" strokecolor="#007F00">
                <v:path arrowok="t"/>
              </v:shape>
            </v:group>
            <v:group style="position:absolute;left:7010;top:-1341;width:38;height:38" coordorigin="7010,-1341" coordsize="38,38">
              <v:shape style="position:absolute;left:7010;top:-1341;width:38;height:38" coordorigin="7010,-1341" coordsize="38,38" path="m7049,-1302l7010,-1341e" filled="f" stroked="t" strokeweight=".508632pt" strokecolor="#FF0000">
                <v:path arrowok="t"/>
              </v:shape>
            </v:group>
            <v:group style="position:absolute;left:7049;top:-1302;width:38;height:38" coordorigin="7049,-1302" coordsize="38,38">
              <v:shape style="position:absolute;left:7049;top:-1302;width:38;height:38" coordorigin="7049,-1302" coordsize="38,38" path="m7049,-1302l7087,-1264e" filled="f" stroked="t" strokeweight=".508632pt" strokecolor="#FF0000">
                <v:path arrowok="t"/>
              </v:shape>
            </v:group>
            <v:group style="position:absolute;left:7010;top:-1302;width:38;height:38" coordorigin="7010,-1302" coordsize="38,38">
              <v:shape style="position:absolute;left:7010;top:-1302;width:38;height:38" coordorigin="7010,-1302" coordsize="38,38" path="m7049,-1302l7010,-1264e" filled="f" stroked="t" strokeweight=".508632pt" strokecolor="#FF0000">
                <v:path arrowok="t"/>
              </v:shape>
            </v:group>
            <v:group style="position:absolute;left:7049;top:-1341;width:38;height:38" coordorigin="7049,-1341" coordsize="38,38">
              <v:shape style="position:absolute;left:7049;top:-1341;width:38;height:38" coordorigin="7049,-1341" coordsize="38,38" path="m7049,-1302l7087,-1341e" filled="f" stroked="t" strokeweight=".508632pt" strokecolor="#FF0000">
                <v:path arrowok="t"/>
              </v:shape>
            </v:group>
            <v:group style="position:absolute;left:7126;top:-2999;width:36;height:38" coordorigin="7126,-2999" coordsize="36,38">
              <v:shape style="position:absolute;left:7126;top:-2999;width:36;height:38" coordorigin="7126,-2999" coordsize="36,38" path="m7162,-2961l7126,-2999e" filled="f" stroked="t" strokeweight=".508632pt" strokecolor="#FF0000">
                <v:path arrowok="t"/>
              </v:shape>
            </v:group>
            <v:group style="position:absolute;left:7162;top:-2961;width:38;height:38" coordorigin="7162,-2961" coordsize="38,38">
              <v:shape style="position:absolute;left:7162;top:-2961;width:38;height:38" coordorigin="7162,-2961" coordsize="38,38" path="m7162,-2961l7200,-2922e" filled="f" stroked="t" strokeweight=".508632pt" strokecolor="#FF0000">
                <v:path arrowok="t"/>
              </v:shape>
            </v:group>
            <v:group style="position:absolute;left:7126;top:-2961;width:36;height:38" coordorigin="7126,-2961" coordsize="36,38">
              <v:shape style="position:absolute;left:7126;top:-2961;width:36;height:38" coordorigin="7126,-2961" coordsize="36,38" path="m7162,-2961l7126,-2922e" filled="f" stroked="t" strokeweight=".508632pt" strokecolor="#FF0000">
                <v:path arrowok="t"/>
              </v:shape>
            </v:group>
            <v:group style="position:absolute;left:7162;top:-2999;width:38;height:38" coordorigin="7162,-2999" coordsize="38,38">
              <v:shape style="position:absolute;left:7162;top:-2999;width:38;height:38" coordorigin="7162,-2999" coordsize="38,38" path="m7162,-2961l7200,-2999e" filled="f" stroked="t" strokeweight=".508632pt" strokecolor="#FF0000">
                <v:path arrowok="t"/>
              </v:shape>
              <v:shape style="position:absolute;left:6816;top:-1691;width:134;height:295" type="#_x0000_t75">
                <v:imagedata r:id="rId476" o:title=""/>
              </v:shape>
              <v:shape style="position:absolute;left:6811;top:-2044;width:154;height:295" type="#_x0000_t75">
                <v:imagedata r:id="rId477" o:title=""/>
              </v:shape>
              <v:shape style="position:absolute;left:6811;top:-2387;width:154;height:295" type="#_x0000_t75">
                <v:imagedata r:id="rId478" o:title=""/>
              </v:shape>
              <v:shape style="position:absolute;left:6809;top:-2728;width:154;height:295" type="#_x0000_t75">
                <v:imagedata r:id="rId479" o:title=""/>
              </v:shape>
              <v:shape style="position:absolute;left:6811;top:-3071;width:154;height:295" type="#_x0000_t75">
                <v:imagedata r:id="rId480" o:title=""/>
              </v:shape>
              <v:shape style="position:absolute;left:6811;top:-3426;width:154;height:295" type="#_x0000_t75">
                <v:imagedata r:id="rId481" o:title=""/>
              </v:shape>
              <v:shape style="position:absolute;left:6811;top:-3767;width:154;height:295" type="#_x0000_t75">
                <v:imagedata r:id="rId482" o:title=""/>
              </v:shape>
              <v:shape style="position:absolute;left:6811;top:-4110;width:154;height:295" type="#_x0000_t75">
                <v:imagedata r:id="rId483" o:title=""/>
              </v:shape>
              <v:shape style="position:absolute;left:6811;top:-4463;width:154;height:295" type="#_x0000_t75">
                <v:imagedata r:id="rId484" o:title=""/>
              </v:shape>
              <v:shape style="position:absolute;left:6744;top:-4806;width:211;height:295" type="#_x0000_t75">
                <v:imagedata r:id="rId485" o:title=""/>
              </v:shape>
              <v:shape style="position:absolute;left:6886;top:-1348;width:206;height:468" type="#_x0000_t75">
                <v:imagedata r:id="rId486" o:title=""/>
              </v:shape>
              <v:shape style="position:absolute;left:7733;top:-1175;width:190;height:295" type="#_x0000_t75">
                <v:imagedata r:id="rId487" o:title=""/>
              </v:shape>
              <v:shape style="position:absolute;left:8563;top:-1175;width:58;height:288" type="#_x0000_t75">
                <v:imagedata r:id="rId488" o:title=""/>
              </v:shape>
              <v:shape style="position:absolute;left:10102;top:-1175;width:77;height:288" type="#_x0000_t75">
                <v:imagedata r:id="rId489" o:title=""/>
              </v:shape>
              <v:shape style="position:absolute;left:10822;top:-1175;width:190;height:290" type="#_x0000_t75">
                <v:imagedata r:id="rId490" o:title=""/>
              </v:shape>
              <v:shape style="position:absolute;left:8362;top:-842;width:442;height:418" type="#_x0000_t75">
                <v:imagedata r:id="rId491" o:title=""/>
              </v:shape>
              <v:shape style="position:absolute;left:8863;top:-1175;width:646;height:859" type="#_x0000_t75">
                <v:imagedata r:id="rId492" o:title=""/>
              </v:shape>
            </v:group>
            <v:group style="position:absolute;left:8966;top:-2524;width:823;height:1066" coordorigin="8966,-2524" coordsize="823,1066">
              <v:shape style="position:absolute;left:8966;top:-2524;width:823;height:1066" coordorigin="8966,-2524" coordsize="823,1066" path="m8966,-1458l9790,-1458,9790,-2524,8966,-2524,8966,-1458xe" filled="t" fillcolor="#FFFFFF" stroked="f">
                <v:path arrowok="t"/>
                <v:fill/>
              </v:shape>
            </v:group>
            <v:group style="position:absolute;left:8966;top:-2524;width:823;height:1066" coordorigin="8966,-2524" coordsize="823,1066">
              <v:shape style="position:absolute;left:8966;top:-2524;width:823;height:1066" coordorigin="8966,-2524" coordsize="823,1066" path="m8966,-1458l9790,-1458,9790,-2524,8966,-2524,8966,-1458xe" filled="f" stroked="t" strokeweight="0pt" strokecolor="#000000">
                <v:path arrowok="t"/>
              </v:shape>
            </v:group>
            <v:group style="position:absolute;left:9031;top:-2370;width:341;height:2" coordorigin="9031,-2370" coordsize="341,2">
              <v:shape style="position:absolute;left:9031;top:-2370;width:341;height:2" coordorigin="9031,-2370" coordsize="341,0" path="m9031,-2370l9372,-2370e" filled="f" stroked="t" strokeweight=".508632pt" strokecolor="#00007F">
                <v:path arrowok="t"/>
              </v:shape>
            </v:group>
            <v:group style="position:absolute;left:9156;top:-2409;width:77;height:74" coordorigin="9156,-2409" coordsize="77,74">
              <v:shape style="position:absolute;left:9156;top:-2409;width:77;height:74" coordorigin="9156,-2409" coordsize="77,74" path="m9194,-2409l9156,-2370,9194,-2334,9233,-2370,9194,-2409xe" filled="t" fillcolor="#00007F" stroked="f">
                <v:path arrowok="t"/>
                <v:fill/>
              </v:shape>
            </v:group>
            <v:group style="position:absolute;left:9156;top:-2409;width:77;height:74" coordorigin="9156,-2409" coordsize="77,74">
              <v:shape style="position:absolute;left:9156;top:-2409;width:77;height:74" coordorigin="9156,-2409" coordsize="77,74" path="m9194,-2409l9233,-2370,9194,-2334,9156,-2370,9194,-2409xe" filled="f" stroked="t" strokeweight=".508632pt" strokecolor="#00007F">
                <v:path arrowok="t"/>
              </v:shape>
              <v:shape style="position:absolute;left:9494;top:-2430;width:242;height:295" type="#_x0000_t75">
                <v:imagedata r:id="rId493" o:title=""/>
              </v:shape>
            </v:group>
            <v:group style="position:absolute;left:9031;top:-2106;width:341;height:2" coordorigin="9031,-2106" coordsize="341,2">
              <v:shape style="position:absolute;left:9031;top:-2106;width:341;height:2" coordorigin="9031,-2106" coordsize="341,0" path="m9031,-2106l9372,-2106e" filled="f" stroked="t" strokeweight=".508632pt" strokecolor="#FF00FF">
                <v:path arrowok="t"/>
              </v:shape>
            </v:group>
            <v:group style="position:absolute;left:9156;top:-2142;width:65;height:62" coordorigin="9156,-2142" coordsize="65,62">
              <v:shape style="position:absolute;left:9156;top:-2142;width:65;height:62" coordorigin="9156,-2142" coordsize="65,62" path="m9156,-2111l9221,-2111e" filled="f" stroked="t" strokeweight="3.22pt" strokecolor="#FF00FF">
                <v:path arrowok="t"/>
              </v:shape>
            </v:group>
            <v:group style="position:absolute;left:9156;top:-2142;width:65;height:62" coordorigin="9156,-2142" coordsize="65,62">
              <v:shape style="position:absolute;left:9156;top:-2142;width:65;height:62" coordorigin="9156,-2142" coordsize="65,62" path="m9151,-2111l9226,-2111e" filled="f" stroked="t" strokeweight="3.728632pt" strokecolor="#FF00FF">
                <v:path arrowok="t"/>
              </v:shape>
              <v:shape style="position:absolute;left:9494;top:-2166;width:242;height:288" type="#_x0000_t75">
                <v:imagedata r:id="rId494" o:title=""/>
              </v:shape>
            </v:group>
            <v:group style="position:absolute;left:9031;top:-1840;width:341;height:2" coordorigin="9031,-1840" coordsize="341,2">
              <v:shape style="position:absolute;left:9031;top:-1840;width:341;height:2" coordorigin="9031,-1840" coordsize="341,0" path="m9031,-1840l9372,-1840e" filled="f" stroked="t" strokeweight=".508632pt" strokecolor="#007F00">
                <v:path arrowok="t"/>
              </v:shape>
            </v:group>
            <v:group style="position:absolute;left:9156;top:-1878;width:77;height:77" coordorigin="9156,-1878" coordsize="77,77">
              <v:shape style="position:absolute;left:9156;top:-1878;width:77;height:77" coordorigin="9156,-1878" coordsize="77,77" path="m9194,-1878l9156,-1802,9233,-1802,9194,-1878xe" filled="t" fillcolor="#007F00" stroked="f">
                <v:path arrowok="t"/>
                <v:fill/>
              </v:shape>
            </v:group>
            <v:group style="position:absolute;left:9156;top:-1878;width:77;height:77" coordorigin="9156,-1878" coordsize="77,77">
              <v:shape style="position:absolute;left:9156;top:-1878;width:77;height:77" coordorigin="9156,-1878" coordsize="77,77" path="m9194,-1878l9233,-1802,9156,-1802,9194,-1878xe" filled="f" stroked="t" strokeweight=".508632pt" strokecolor="#007F00">
                <v:path arrowok="t"/>
              </v:shape>
              <v:shape style="position:absolute;left:9497;top:-1900;width:240;height:290" type="#_x0000_t75">
                <v:imagedata r:id="rId495" o:title=""/>
              </v:shape>
            </v:group>
            <v:group style="position:absolute;left:9031;top:-1574;width:341;height:2" coordorigin="9031,-1574" coordsize="341,2">
              <v:shape style="position:absolute;left:9031;top:-1574;width:341;height:2" coordorigin="9031,-1574" coordsize="341,0" path="m9031,-1574l9372,-1574e" filled="f" stroked="t" strokeweight=".508632pt" strokecolor="#FF0000">
                <v:path arrowok="t"/>
              </v:shape>
            </v:group>
            <v:group style="position:absolute;left:9156;top:-1612;width:38;height:38" coordorigin="9156,-1612" coordsize="38,38">
              <v:shape style="position:absolute;left:9156;top:-1612;width:38;height:38" coordorigin="9156,-1612" coordsize="38,38" path="m9194,-1574l9156,-1612e" filled="f" stroked="t" strokeweight=".508632pt" strokecolor="#FF0000">
                <v:path arrowok="t"/>
              </v:shape>
            </v:group>
            <v:group style="position:absolute;left:9194;top:-1574;width:38;height:38" coordorigin="9194,-1574" coordsize="38,38">
              <v:shape style="position:absolute;left:9194;top:-1574;width:38;height:38" coordorigin="9194,-1574" coordsize="38,38" path="m9194,-1574l9233,-1535e" filled="f" stroked="t" strokeweight=".508632pt" strokecolor="#FF0000">
                <v:path arrowok="t"/>
              </v:shape>
            </v:group>
            <v:group style="position:absolute;left:9156;top:-1574;width:38;height:38" coordorigin="9156,-1574" coordsize="38,38">
              <v:shape style="position:absolute;left:9156;top:-1574;width:38;height:38" coordorigin="9156,-1574" coordsize="38,38" path="m9194,-1574l9156,-1535e" filled="f" stroked="t" strokeweight=".508632pt" strokecolor="#FF0000">
                <v:path arrowok="t"/>
              </v:shape>
              <v:shape style="position:absolute;left:9494;top:-1634;width:242;height:288" type="#_x0000_t75">
                <v:imagedata r:id="rId496" o:title=""/>
              </v:shape>
            </v:group>
            <v:group style="position:absolute;left:9194;top:-1612;width:38;height:38" coordorigin="9194,-1612" coordsize="38,38">
              <v:shape style="position:absolute;left:9194;top:-1612;width:38;height:38" coordorigin="9194,-1612" coordsize="38,38" path="m9194,-1574l9233,-1612e" filled="f" stroked="t" strokeweight=".508632pt" strokecolor="#FF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37.920013pt;margin-top:25.84173pt;width:210.72pt;height:221.64pt;mso-position-horizontal-relative:page;mso-position-vertical-relative:paragraph;z-index:-9094" coordorigin="6758,517" coordsize="4214,4433">
            <v:group style="position:absolute;left:9662;top:3229;width:1200;height:2" coordorigin="9662,3229" coordsize="1200,2">
              <v:shape style="position:absolute;left:9662;top:3229;width:1200;height:2" coordorigin="9662,3229" coordsize="1200,0" path="m9662,3229l10862,3229e" filled="f" stroked="t" strokeweight="0pt" strokecolor="#000000">
                <v:path arrowok="t"/>
              </v:shape>
            </v:group>
            <v:group style="position:absolute;left:6948;top:3229;width:2040;height:2" coordorigin="6948,3229" coordsize="2040,2">
              <v:shape style="position:absolute;left:6948;top:3229;width:2040;height:2" coordorigin="6948,3229" coordsize="2040,0" path="m6948,3229l8988,3229e" filled="f" stroked="t" strokeweight="0pt" strokecolor="#000000">
                <v:path arrowok="t"/>
              </v:shape>
            </v:group>
            <v:group style="position:absolute;left:6948;top:2852;width:3914;height:2" coordorigin="6948,2852" coordsize="3914,2">
              <v:shape style="position:absolute;left:6948;top:2852;width:3914;height:2" coordorigin="6948,2852" coordsize="3914,0" path="m6948,2852l10862,2852e" filled="f" stroked="t" strokeweight="0pt" strokecolor="#000000">
                <v:path arrowok="t"/>
              </v:shape>
            </v:group>
            <v:group style="position:absolute;left:6948;top:2473;width:3914;height:2" coordorigin="6948,2473" coordsize="3914,2">
              <v:shape style="position:absolute;left:6948;top:2473;width:3914;height:2" coordorigin="6948,2473" coordsize="3914,0" path="m6948,2473l10862,2473e" filled="f" stroked="t" strokeweight="0pt" strokecolor="#000000">
                <v:path arrowok="t"/>
              </v:shape>
            </v:group>
            <v:group style="position:absolute;left:6948;top:2084;width:3914;height:2" coordorigin="6948,2084" coordsize="3914,2">
              <v:shape style="position:absolute;left:6948;top:2084;width:3914;height:2" coordorigin="6948,2084" coordsize="3914,0" path="m6948,2084l10862,2084e" filled="f" stroked="t" strokeweight="0pt" strokecolor="#000000">
                <v:path arrowok="t"/>
              </v:shape>
            </v:group>
            <v:group style="position:absolute;left:6948;top:1705;width:3914;height:2" coordorigin="6948,1705" coordsize="3914,2">
              <v:shape style="position:absolute;left:6948;top:1705;width:3914;height:2" coordorigin="6948,1705" coordsize="3914,0" path="m6948,1705l10862,1705e" filled="f" stroked="t" strokeweight="0pt" strokecolor="#000000">
                <v:path arrowok="t"/>
              </v:shape>
            </v:group>
            <v:group style="position:absolute;left:6948;top:1326;width:3914;height:2" coordorigin="6948,1326" coordsize="3914,2">
              <v:shape style="position:absolute;left:6948;top:1326;width:3914;height:2" coordorigin="6948,1326" coordsize="3914,0" path="m6948,1326l10862,1326e" filled="f" stroked="t" strokeweight="0pt" strokecolor="#000000">
                <v:path arrowok="t"/>
              </v:shape>
            </v:group>
            <v:group style="position:absolute;left:6948;top:939;width:3914;height:2" coordorigin="6948,939" coordsize="3914,2">
              <v:shape style="position:absolute;left:6948;top:939;width:3914;height:2" coordorigin="6948,939" coordsize="3914,0" path="m6948,939l10862,939e" filled="f" stroked="t" strokeweight="0pt" strokecolor="#000000">
                <v:path arrowok="t"/>
              </v:shape>
            </v:group>
            <v:group style="position:absolute;left:6948;top:560;width:3914;height:2" coordorigin="6948,560" coordsize="3914,2">
              <v:shape style="position:absolute;left:6948;top:560;width:3914;height:2" coordorigin="6948,560" coordsize="3914,0" path="m6948,560l10862,560e" filled="f" stroked="t" strokeweight="0pt" strokecolor="#000000">
                <v:path arrowok="t"/>
              </v:shape>
            </v:group>
            <v:group style="position:absolute;left:7769;top:560;width:2;height:3490" coordorigin="7769,560" coordsize="2,3490">
              <v:shape style="position:absolute;left:7769;top:560;width:2;height:3490" coordorigin="7769,560" coordsize="0,3490" path="m7769,560l7769,4050e" filled="f" stroked="t" strokeweight="0pt" strokecolor="#000000">
                <v:path arrowok="t"/>
              </v:shape>
            </v:group>
            <v:group style="position:absolute;left:8546;top:560;width:2;height:3490" coordorigin="8546,560" coordsize="2,3490">
              <v:shape style="position:absolute;left:8546;top:560;width:2;height:3490" coordorigin="8546,560" coordsize="0,3490" path="m8546,560l8546,4050e" filled="f" stroked="t" strokeweight="0pt" strokecolor="#000000">
                <v:path arrowok="t"/>
              </v:shape>
            </v:group>
            <v:group style="position:absolute;left:9314;top:560;width:2;height:2398" coordorigin="9314,560" coordsize="2,2398">
              <v:shape style="position:absolute;left:9314;top:560;width:2;height:2398" coordorigin="9314,560" coordsize="0,2398" path="m9314,560l9314,2958e" filled="f" stroked="t" strokeweight="0pt" strokecolor="#000000">
                <v:path arrowok="t"/>
              </v:shape>
            </v:group>
            <v:group style="position:absolute;left:9314;top:3874;width:2;height:175" coordorigin="9314,3874" coordsize="2,175">
              <v:shape style="position:absolute;left:9314;top:3874;width:2;height:175" coordorigin="9314,3874" coordsize="0,175" path="m9314,3874l9314,4050e" filled="f" stroked="t" strokeweight="0pt" strokecolor="#000000">
                <v:path arrowok="t"/>
              </v:shape>
            </v:group>
            <v:group style="position:absolute;left:10092;top:560;width:2;height:3490" coordorigin="10092,560" coordsize="2,3490">
              <v:shape style="position:absolute;left:10092;top:560;width:2;height:3490" coordorigin="10092,560" coordsize="0,3490" path="m10092,560l10092,4050e" filled="f" stroked="t" strokeweight="0pt" strokecolor="#000000">
                <v:path arrowok="t"/>
              </v:shape>
            </v:group>
            <v:group style="position:absolute;left:10862;top:560;width:2;height:3490" coordorigin="10862,560" coordsize="2,3490">
              <v:shape style="position:absolute;left:10862;top:560;width:2;height:3490" coordorigin="10862,560" coordsize="0,3490" path="m10862,560l10862,4050e" filled="f" stroked="t" strokeweight="0pt" strokecolor="#000000">
                <v:path arrowok="t"/>
              </v:shape>
            </v:group>
            <v:group style="position:absolute;left:6998;top:560;width:3864;height:3437" coordorigin="6998,560" coordsize="3864,3437">
              <v:shape style="position:absolute;left:6998;top:560;width:3864;height:3437" coordorigin="6998,560" coordsize="3864,3437" path="m6998,3997l10862,3997,10862,560,6998,560,6998,3997xe" filled="f" stroked="t" strokeweight=".490044pt" strokecolor="#7F7F7F">
                <v:path arrowok="t"/>
              </v:shape>
            </v:group>
            <v:group style="position:absolute;left:6998;top:560;width:2;height:3490" coordorigin="6998,560" coordsize="2,3490">
              <v:shape style="position:absolute;left:6998;top:560;width:2;height:3490" coordorigin="6998,560" coordsize="0,3490" path="m6998,560l6998,4050e" filled="f" stroked="t" strokeweight="0pt" strokecolor="#000000">
                <v:path arrowok="t"/>
              </v:shape>
            </v:group>
            <v:group style="position:absolute;left:6948;top:3997;width:3914;height:2" coordorigin="6948,3997" coordsize="3914,2">
              <v:shape style="position:absolute;left:6948;top:3997;width:3914;height:2" coordorigin="6948,3997" coordsize="3914,0" path="m6948,3997l10862,3997e" filled="f" stroked="t" strokeweight="0pt" strokecolor="#000000">
                <v:path arrowok="t"/>
              </v:shape>
            </v:group>
            <v:group style="position:absolute;left:9662;top:3618;width:1200;height:2" coordorigin="9662,3618" coordsize="1200,2">
              <v:shape style="position:absolute;left:9662;top:3618;width:1200;height:2" coordorigin="9662,3618" coordsize="1200,0" path="m9662,3618l10862,3618e" filled="f" stroked="t" strokeweight="0pt" strokecolor="#000000">
                <v:path arrowok="t"/>
              </v:shape>
            </v:group>
            <v:group style="position:absolute;left:6948;top:3618;width:2040;height:2" coordorigin="6948,3618" coordsize="2040,2">
              <v:shape style="position:absolute;left:6948;top:3618;width:2040;height:2" coordorigin="6948,3618" coordsize="2040,0" path="m6948,3618l8988,3618e" filled="f" stroked="t" strokeweight="0pt" strokecolor="#000000">
                <v:path arrowok="t"/>
              </v:shape>
            </v:group>
            <v:group style="position:absolute;left:7006;top:824;width:3396;height:3173" coordorigin="7006,824" coordsize="3396,3173">
              <v:shape style="position:absolute;left:7006;top:824;width:3396;height:3173" coordorigin="7006,824" coordsize="3396,3173" path="m7006,3997l7015,3776,7032,3548,7039,3318,7056,3090,7066,2859,7082,2648,7090,2454,7099,2367,7106,2286,7123,2137,7133,2005,7150,1890,7157,1784,7174,1688,7190,1599,7200,1530,7217,1458,7224,1414,7241,1371,7265,1309,7291,1256,7315,1210,7342,1141,7366,1078,7399,1018,7409,992,7426,973,7442,966,7450,966,7476,973,7510,999,7534,1009,7591,1018,7642,1009,7668,999,7692,982,7742,956,7850,920,7901,903,7961,894,8018,886,8069,886,8119,867,8170,860,8220,850,8278,850,8386,841,8486,834,8597,834,8645,824,9180,824,9230,834,9341,834,9442,834,9557,834,9658,834,9766,841,9876,850,9977,850,10025,850,10085,860,10193,860,10294,867,10402,877e" filled="f" stroked="t" strokeweight=".490044pt" strokecolor="#00007F">
                <v:path arrowok="t"/>
              </v:shape>
            </v:group>
            <v:group style="position:absolute;left:7006;top:841;width:3070;height:3156" coordorigin="7006,841" coordsize="3070,3156">
              <v:shape style="position:absolute;left:7006;top:841;width:3070;height:3156" coordorigin="7006,841" coordsize="3070,3156" path="m7006,3997l7015,3766,7032,3522,7039,3274,7056,3027,7066,2790,7082,2569,7090,2367,7099,2278,7106,2190,7116,2048,7133,1926,7150,1810,7157,1714,7174,1626,7190,1546,7207,1477,7217,1405,7241,1290,7265,1194,7291,1124,7325,1052,7366,1035,7426,1035,7476,1035,7534,1026,7591,1009,7642,982,7692,956,7793,913,7961,886,8069,877,8170,860,8278,850,8386,850,8436,841,8863,841,8921,850,9022,850,9132,850,9230,860,9281,867,9341,867,9442,867,9499,867,9557,877,9607,877,9658,886,9766,894,9876,903,9977,920,10075,939e" filled="f" stroked="t" strokeweight=".490044pt" strokecolor="#FF00FF">
                <v:path arrowok="t"/>
              </v:shape>
            </v:group>
            <v:group style="position:absolute;left:6998;top:805;width:3403;height:3192" coordorigin="6998,805" coordsize="3403,3192">
              <v:shape style="position:absolute;left:6998;top:805;width:3403;height:3192" coordorigin="6998,805" coordsize="3403,3192" path="m6998,3997l7015,3793,7022,3582,7039,3370,7049,3159,7066,2958,7082,2763,7090,2674,7090,2595,7099,2526,7106,2454,7116,2367,7133,2286,7150,2216,7166,2163,7190,2058,7217,1952,7234,1882,7241,1794,7265,1626,7274,1546,7291,1467,7298,1398,7315,1335,7332,1290,7342,1246,7375,1184,7409,1131,7433,1088,7459,1045,7483,999,7510,966,7534,946,7558,946,7584,973,7618,992,7642,1009,7692,1009,7742,992,7793,973,7850,956,7961,930,8069,903,8170,877,8278,860,8386,850,8436,841,8486,834,8597,834,8645,824,8695,814,8806,814,8921,814,8971,805,9022,805,9132,805,9180,805,9230,814,10025,814,10075,824,10193,824,10294,824,10402,834e" filled="f" stroked="t" strokeweight=".490044pt" strokecolor="#007F00">
                <v:path arrowok="t"/>
              </v:shape>
            </v:group>
            <v:group style="position:absolute;left:6998;top:834;width:3403;height:3163" coordorigin="6998,834" coordsize="3403,3163">
              <v:shape style="position:absolute;left:6998;top:834;width:3403;height:3163" coordorigin="6998,834" coordsize="3403,3163" path="m6998,3997l7015,3766,7022,3529,7039,3282,7049,3037,7066,2806,7082,2586,7090,2384,7099,2295,7106,2206,7123,2067,7133,1942,7150,1837,7166,1731,7174,1642,7190,1563,7207,1494,7217,1431,7224,1378,7241,1326,7265,1246,7291,1184,7315,1131,7342,1088,7366,1045,7399,1018,7426,999,7450,999,7476,1009,7510,1018,7534,1026,7558,1026,7591,1018,7642,992,7692,966,7742,939,7793,920,7850,913,7901,894,7961,886,8018,877,8069,877,8119,860,8170,850,8278,850,8386,841,8496,834,8597,834,8695,834,8806,834,8914,834,9022,834,9082,834,9132,841,9230,841,9281,841,9341,850,9442,850,9499,850,9557,860,9658,860,9766,867,9876,877,9977,877,10025,886,10075,894,10135,894,10193,903,10243,913,10294,920,10402,939e" filled="f" stroked="t" strokeweight=".490044pt" strokecolor="#FF0000">
                <v:path arrowok="t"/>
              </v:shape>
            </v:group>
            <v:group style="position:absolute;left:6982;top:3970;width:50;height:53" coordorigin="6982,3970" coordsize="50,53">
              <v:shape style="position:absolute;left:6982;top:3970;width:50;height:53" coordorigin="6982,3970" coordsize="50,53" path="m7006,3970l6982,3997,7006,4023,7032,3997,7006,3970xe" filled="t" fillcolor="#00007F" stroked="f">
                <v:path arrowok="t"/>
                <v:fill/>
              </v:shape>
            </v:group>
            <v:group style="position:absolute;left:6982;top:3970;width:50;height:53" coordorigin="6982,3970" coordsize="50,53">
              <v:shape style="position:absolute;left:6982;top:3970;width:50;height:53" coordorigin="6982,3970" coordsize="50,53" path="m7006,3970l7032,3997,7006,4023,6982,3997,7006,3970xe" filled="f" stroked="t" strokeweight=".490044pt" strokecolor="#00007F">
                <v:path arrowok="t"/>
              </v:shape>
            </v:group>
            <v:group style="position:absolute;left:7082;top:2259;width:50;height:53" coordorigin="7082,2259" coordsize="50,53">
              <v:shape style="position:absolute;left:7082;top:2259;width:50;height:53" coordorigin="7082,2259" coordsize="50,53" path="m7106,2259l7082,2286,7106,2312,7133,2286,7106,2259xe" filled="t" fillcolor="#00007F" stroked="f">
                <v:path arrowok="t"/>
                <v:fill/>
              </v:shape>
            </v:group>
            <v:group style="position:absolute;left:7082;top:2259;width:50;height:53" coordorigin="7082,2259" coordsize="50,53">
              <v:shape style="position:absolute;left:7082;top:2259;width:50;height:53" coordorigin="7082,2259" coordsize="50,53" path="m7106,2259l7133,2286,7106,2312,7082,2286,7106,2259xe" filled="f" stroked="t" strokeweight=".490044pt" strokecolor="#00007F">
                <v:path arrowok="t"/>
              </v:shape>
            </v:group>
            <v:group style="position:absolute;left:7190;top:1431;width:50;height:53" coordorigin="7190,1431" coordsize="50,53">
              <v:shape style="position:absolute;left:7190;top:1431;width:50;height:53" coordorigin="7190,1431" coordsize="50,53" path="m7217,1431l7190,1458,7217,1484,7241,1458,7217,1431xe" filled="t" fillcolor="#00007F" stroked="f">
                <v:path arrowok="t"/>
                <v:fill/>
              </v:shape>
            </v:group>
            <v:group style="position:absolute;left:7190;top:1431;width:50;height:53" coordorigin="7190,1431" coordsize="50,53">
              <v:shape style="position:absolute;left:7190;top:1431;width:50;height:53" coordorigin="7190,1431" coordsize="50,53" path="m7217,1431l7241,1458,7217,1484,7190,1458,7217,1431xe" filled="f" stroked="t" strokeweight=".490044pt" strokecolor="#00007F">
                <v:path arrowok="t"/>
              </v:shape>
              <v:shape style="position:absolute;left:7264;top:774;width:3169;height:593" type="#_x0000_t75">
                <v:imagedata r:id="rId497" o:title=""/>
              </v:shape>
            </v:group>
            <v:group style="position:absolute;left:6982;top:3970;width:41;height:43" coordorigin="6982,3970" coordsize="41,43">
              <v:shape style="position:absolute;left:6982;top:3970;width:41;height:43" coordorigin="6982,3970" coordsize="41,43" path="m6982,3992l7022,3992e" filled="f" stroked="t" strokeweight="2.260pt" strokecolor="#FF00FF">
                <v:path arrowok="t"/>
              </v:shape>
            </v:group>
            <v:group style="position:absolute;left:6982;top:3970;width:41;height:43" coordorigin="6982,3970" coordsize="41,43">
              <v:shape style="position:absolute;left:6982;top:3970;width:41;height:43" coordorigin="6982,3970" coordsize="41,43" path="m6977,3992l7027,3992e" filled="f" stroked="t" strokeweight="2.750044pt" strokecolor="#FF00FF">
                <v:path arrowok="t"/>
              </v:shape>
            </v:group>
            <v:group style="position:absolute;left:7082;top:2163;width:41;height:43" coordorigin="7082,2163" coordsize="41,43">
              <v:shape style="position:absolute;left:7082;top:2163;width:41;height:43" coordorigin="7082,2163" coordsize="41,43" path="m7082,2185l7123,2185e" filled="f" stroked="t" strokeweight="2.260pt" strokecolor="#FF00FF">
                <v:path arrowok="t"/>
              </v:shape>
            </v:group>
            <v:group style="position:absolute;left:7082;top:2163;width:41;height:43" coordorigin="7082,2163" coordsize="41,43">
              <v:shape style="position:absolute;left:7082;top:2163;width:41;height:43" coordorigin="7082,2163" coordsize="41,43" path="m7077,2185l7128,2185e" filled="f" stroked="t" strokeweight="2.750044pt" strokecolor="#FF00FF">
                <v:path arrowok="t"/>
              </v:shape>
            </v:group>
            <v:group style="position:absolute;left:7190;top:1378;width:43;height:46" coordorigin="7190,1378" coordsize="43,46">
              <v:shape style="position:absolute;left:7190;top:1378;width:43;height:46" coordorigin="7190,1378" coordsize="43,46" path="m7190,1401l7234,1401e" filled="f" stroked="t" strokeweight="2.38pt" strokecolor="#FF00FF">
                <v:path arrowok="t"/>
              </v:shape>
            </v:group>
            <v:group style="position:absolute;left:7190;top:1378;width:43;height:46" coordorigin="7190,1378" coordsize="43,46">
              <v:shape style="position:absolute;left:7190;top:1378;width:43;height:46" coordorigin="7190,1378" coordsize="43,46" path="m7185,1401l7239,1401e" filled="f" stroked="t" strokeweight="2.870044pt" strokecolor="#FF00FF">
                <v:path arrowok="t"/>
              </v:shape>
            </v:group>
            <v:group style="position:absolute;left:6972;top:3970;width:50;height:53" coordorigin="6972,3970" coordsize="50,53">
              <v:shape style="position:absolute;left:6972;top:3970;width:50;height:53" coordorigin="6972,3970" coordsize="50,53" path="m6998,3970l6972,4023,7022,4023,6998,3970xe" filled="t" fillcolor="#007F00" stroked="f">
                <v:path arrowok="t"/>
                <v:fill/>
              </v:shape>
            </v:group>
            <v:group style="position:absolute;left:6972;top:3970;width:50;height:53" coordorigin="6972,3970" coordsize="50,53">
              <v:shape style="position:absolute;left:6972;top:3970;width:50;height:53" coordorigin="6972,3970" coordsize="50,53" path="m6998,3970l7022,4023,6972,4023,6998,3970xe" filled="f" stroked="t" strokeweight=".490044pt" strokecolor="#007F00">
                <v:path arrowok="t"/>
              </v:shape>
            </v:group>
            <v:group style="position:absolute;left:7082;top:2427;width:50;height:53" coordorigin="7082,2427" coordsize="50,53">
              <v:shape style="position:absolute;left:7082;top:2427;width:50;height:53" coordorigin="7082,2427" coordsize="50,53" path="m7106,2427l7082,2480,7133,2480,7106,2427xe" filled="t" fillcolor="#007F00" stroked="f">
                <v:path arrowok="t"/>
                <v:fill/>
              </v:shape>
            </v:group>
            <v:group style="position:absolute;left:7082;top:2427;width:50;height:53" coordorigin="7082,2427" coordsize="50,53">
              <v:shape style="position:absolute;left:7082;top:2427;width:50;height:53" coordorigin="7082,2427" coordsize="50,53" path="m7106,2427l7133,2480,7082,2480,7106,2427xe" filled="f" stroked="t" strokeweight=".490044pt" strokecolor="#007F00">
                <v:path arrowok="t"/>
              </v:shape>
            </v:group>
            <v:group style="position:absolute;left:7190;top:1926;width:50;height:53" coordorigin="7190,1926" coordsize="50,53">
              <v:shape style="position:absolute;left:7190;top:1926;width:50;height:53" coordorigin="7190,1926" coordsize="50,53" path="m7217,1926l7190,1978,7241,1978,7217,1926xe" filled="t" fillcolor="#007F00" stroked="f">
                <v:path arrowok="t"/>
                <v:fill/>
              </v:shape>
            </v:group>
            <v:group style="position:absolute;left:7190;top:1926;width:50;height:53" coordorigin="7190,1926" coordsize="50,53">
              <v:shape style="position:absolute;left:7190;top:1926;width:50;height:53" coordorigin="7190,1926" coordsize="50,53" path="m7217,1926l7241,1978,7190,1978,7217,1926xe" filled="f" stroked="t" strokeweight=".490044pt" strokecolor="#007F00">
                <v:path arrowok="t"/>
              </v:shape>
            </v:group>
            <v:group style="position:absolute;left:6972;top:3970;width:26;height:26" coordorigin="6972,3970" coordsize="26,26">
              <v:shape style="position:absolute;left:6972;top:3970;width:26;height:26" coordorigin="6972,3970" coordsize="26,26" path="m6998,3997l6972,3970e" filled="f" stroked="t" strokeweight=".490044pt" strokecolor="#FF0000">
                <v:path arrowok="t"/>
              </v:shape>
            </v:group>
            <v:group style="position:absolute;left:6998;top:3997;width:24;height:26" coordorigin="6998,3997" coordsize="24,26">
              <v:shape style="position:absolute;left:6998;top:3997;width:24;height:26" coordorigin="6998,3997" coordsize="24,26" path="m6998,3997l7022,4023e" filled="f" stroked="t" strokeweight=".490044pt" strokecolor="#FF0000">
                <v:path arrowok="t"/>
              </v:shape>
            </v:group>
            <v:group style="position:absolute;left:6972;top:3997;width:26;height:26" coordorigin="6972,3997" coordsize="26,26">
              <v:shape style="position:absolute;left:6972;top:3997;width:26;height:26" coordorigin="6972,3997" coordsize="26,26" path="m6998,3997l6972,4023e" filled="f" stroked="t" strokeweight=".490044pt" strokecolor="#FF0000">
                <v:path arrowok="t"/>
              </v:shape>
            </v:group>
            <v:group style="position:absolute;left:6998;top:3970;width:24;height:26" coordorigin="6998,3970" coordsize="24,26">
              <v:shape style="position:absolute;left:6998;top:3970;width:24;height:26" coordorigin="6998,3970" coordsize="24,26" path="m6998,3997l7022,3970e" filled="f" stroked="t" strokeweight=".490044pt" strokecolor="#FF0000">
                <v:path arrowok="t"/>
              </v:shape>
            </v:group>
            <v:group style="position:absolute;left:7082;top:2180;width:24;height:26" coordorigin="7082,2180" coordsize="24,26">
              <v:shape style="position:absolute;left:7082;top:2180;width:24;height:26" coordorigin="7082,2180" coordsize="24,26" path="m7106,2206l7082,2180e" filled="f" stroked="t" strokeweight=".490044pt" strokecolor="#FF0000">
                <v:path arrowok="t"/>
              </v:shape>
            </v:group>
            <v:group style="position:absolute;left:7106;top:2206;width:26;height:26" coordorigin="7106,2206" coordsize="26,26">
              <v:shape style="position:absolute;left:7106;top:2206;width:26;height:26" coordorigin="7106,2206" coordsize="26,26" path="m7106,2206l7133,2233e" filled="f" stroked="t" strokeweight=".490044pt" strokecolor="#FF0000">
                <v:path arrowok="t"/>
              </v:shape>
            </v:group>
            <v:group style="position:absolute;left:7082;top:2206;width:24;height:26" coordorigin="7082,2206" coordsize="24,26">
              <v:shape style="position:absolute;left:7082;top:2206;width:24;height:26" coordorigin="7082,2206" coordsize="24,26" path="m7106,2206l7082,2233e" filled="f" stroked="t" strokeweight=".490044pt" strokecolor="#FF0000">
                <v:path arrowok="t"/>
              </v:shape>
            </v:group>
            <v:group style="position:absolute;left:7106;top:2180;width:26;height:26" coordorigin="7106,2180" coordsize="26,26">
              <v:shape style="position:absolute;left:7106;top:2180;width:26;height:26" coordorigin="7106,2180" coordsize="26,26" path="m7106,2206l7133,2180e" filled="f" stroked="t" strokeweight=".490044pt" strokecolor="#FF0000">
                <v:path arrowok="t"/>
              </v:shape>
            </v:group>
            <v:group style="position:absolute;left:7190;top:1405;width:26;height:26" coordorigin="7190,1405" coordsize="26,26">
              <v:shape style="position:absolute;left:7190;top:1405;width:26;height:26" coordorigin="7190,1405" coordsize="26,26" path="m7217,1431l7190,1405e" filled="f" stroked="t" strokeweight=".490044pt" strokecolor="#FF0000">
                <v:path arrowok="t"/>
              </v:shape>
            </v:group>
            <v:group style="position:absolute;left:7217;top:1431;width:24;height:26" coordorigin="7217,1431" coordsize="24,26">
              <v:shape style="position:absolute;left:7217;top:1431;width:24;height:26" coordorigin="7217,1431" coordsize="24,26" path="m7217,1431l7241,1458e" filled="f" stroked="t" strokeweight=".490044pt" strokecolor="#FF0000">
                <v:path arrowok="t"/>
              </v:shape>
            </v:group>
            <v:group style="position:absolute;left:7190;top:1431;width:26;height:26" coordorigin="7190,1431" coordsize="26,26">
              <v:shape style="position:absolute;left:7190;top:1431;width:26;height:26" coordorigin="7190,1431" coordsize="26,26" path="m7217,1431l7190,1458e" filled="f" stroked="t" strokeweight=".490044pt" strokecolor="#FF0000">
                <v:path arrowok="t"/>
              </v:shape>
            </v:group>
            <v:group style="position:absolute;left:7217;top:1405;width:24;height:26" coordorigin="7217,1405" coordsize="24,26">
              <v:shape style="position:absolute;left:7217;top:1405;width:24;height:26" coordorigin="7217,1405" coordsize="24,26" path="m7217,1431l7241,1405e" filled="f" stroked="t" strokeweight=".490044pt" strokecolor="#FF0000">
                <v:path arrowok="t"/>
              </v:shape>
              <v:shape style="position:absolute;left:6766;top:3577;width:134;height:295" type="#_x0000_t75">
                <v:imagedata r:id="rId498" o:title=""/>
              </v:shape>
              <v:shape style="position:absolute;left:6761;top:3188;width:154;height:295" type="#_x0000_t75">
                <v:imagedata r:id="rId499" o:title=""/>
              </v:shape>
              <v:shape style="position:absolute;left:6761;top:2809;width:154;height:295" type="#_x0000_t75">
                <v:imagedata r:id="rId500" o:title=""/>
              </v:shape>
              <v:shape style="position:absolute;left:6758;top:2430;width:154;height:295" type="#_x0000_t75">
                <v:imagedata r:id="rId501" o:title=""/>
              </v:shape>
              <v:shape style="position:absolute;left:6761;top:2043;width:154;height:295" type="#_x0000_t75">
                <v:imagedata r:id="rId502" o:title=""/>
              </v:shape>
              <v:shape style="position:absolute;left:6761;top:1664;width:154;height:295" type="#_x0000_t75">
                <v:imagedata r:id="rId503" o:title=""/>
              </v:shape>
              <v:shape style="position:absolute;left:6761;top:1285;width:154;height:295" type="#_x0000_t75">
                <v:imagedata r:id="rId504" o:title=""/>
              </v:shape>
              <v:shape style="position:absolute;left:6761;top:896;width:154;height:295" type="#_x0000_t75">
                <v:imagedata r:id="rId505" o:title=""/>
              </v:shape>
              <v:shape style="position:absolute;left:6761;top:517;width:154;height:295" type="#_x0000_t75">
                <v:imagedata r:id="rId506" o:title=""/>
              </v:shape>
              <v:shape style="position:absolute;left:6833;top:3954;width:209;height:444" type="#_x0000_t75">
                <v:imagedata r:id="rId507" o:title=""/>
              </v:shape>
              <v:shape style="position:absolute;left:7692;top:4102;width:187;height:295" type="#_x0000_t75">
                <v:imagedata r:id="rId508" o:title=""/>
              </v:shape>
              <v:shape style="position:absolute;left:8518;top:4102;width:58;height:288" type="#_x0000_t75">
                <v:imagedata r:id="rId509" o:title=""/>
              </v:shape>
              <v:shape style="position:absolute;left:9245;top:4102;width:182;height:290" type="#_x0000_t75">
                <v:imagedata r:id="rId510" o:title=""/>
              </v:shape>
              <v:shape style="position:absolute;left:10058;top:4102;width:77;height:288" type="#_x0000_t75">
                <v:imagedata r:id="rId511" o:title=""/>
              </v:shape>
              <v:shape style="position:absolute;left:10788;top:4102;width:185;height:290" type="#_x0000_t75">
                <v:imagedata r:id="rId512" o:title=""/>
              </v:shape>
              <v:shape style="position:absolute;left:8441;top:4446;width:422;height:403" type="#_x0000_t75">
                <v:imagedata r:id="rId513" o:title=""/>
              </v:shape>
              <v:shape style="position:absolute;left:8926;top:4446;width:624;height:504" type="#_x0000_t75">
                <v:imagedata r:id="rId514" o:title=""/>
              </v:shape>
            </v:group>
            <v:group style="position:absolute;left:8988;top:2958;width:674;height:917" coordorigin="8988,2958" coordsize="674,917">
              <v:shape style="position:absolute;left:8988;top:2958;width:674;height:917" coordorigin="8988,2958" coordsize="674,917" path="m8988,3874l9662,3874,9662,2958,8988,2958,8988,3874xe" filled="t" fillcolor="#FFFFFF" stroked="f">
                <v:path arrowok="t"/>
                <v:fill/>
              </v:shape>
            </v:group>
            <v:group style="position:absolute;left:8988;top:2958;width:674;height:917" coordorigin="8988,2958" coordsize="674,917">
              <v:shape style="position:absolute;left:8988;top:2958;width:674;height:917" coordorigin="8988,2958" coordsize="674,917" path="m8988,3874l9662,3874,9662,2958,8988,2958,8988,3874xe" filled="f" stroked="t" strokeweight="0pt" strokecolor="#000000">
                <v:path arrowok="t"/>
              </v:shape>
            </v:group>
            <v:group style="position:absolute;left:9038;top:3090;width:226;height:2" coordorigin="9038,3090" coordsize="226,2">
              <v:shape style="position:absolute;left:9038;top:3090;width:226;height:2" coordorigin="9038,3090" coordsize="226,0" path="m9038,3090l9264,3090e" filled="f" stroked="t" strokeweight=".490044pt" strokecolor="#00007F">
                <v:path arrowok="t"/>
              </v:shape>
            </v:group>
            <v:group style="position:absolute;left:9122;top:3063;width:50;height:53" coordorigin="9122,3063" coordsize="50,53">
              <v:shape style="position:absolute;left:9122;top:3063;width:50;height:53" coordorigin="9122,3063" coordsize="50,53" path="m9146,3063l9122,3090,9146,3116,9173,3090,9146,3063xe" filled="t" fillcolor="#00007F" stroked="f">
                <v:path arrowok="t"/>
                <v:fill/>
              </v:shape>
            </v:group>
            <v:group style="position:absolute;left:9122;top:3063;width:50;height:53" coordorigin="9122,3063" coordsize="50,53">
              <v:shape style="position:absolute;left:9122;top:3063;width:50;height:53" coordorigin="9122,3063" coordsize="50,53" path="m9146,3063l9173,3090,9146,3116,9122,3090,9146,3063xe" filled="f" stroked="t" strokeweight=".490044pt" strokecolor="#00007F">
                <v:path arrowok="t"/>
              </v:shape>
              <v:shape style="position:absolute;left:9350;top:3030;width:173;height:346" type="#_x0000_t75">
                <v:imagedata r:id="rId515" o:title=""/>
              </v:shape>
              <v:shape style="position:absolute;left:9523;top:3030;width:115;height:338" type="#_x0000_t75">
                <v:imagedata r:id="rId516" o:title=""/>
              </v:shape>
            </v:group>
            <v:group style="position:absolute;left:9038;top:3318;width:226;height:2" coordorigin="9038,3318" coordsize="226,2">
              <v:shape style="position:absolute;left:9038;top:3318;width:226;height:2" coordorigin="9038,3318" coordsize="226,0" path="m9038,3318l9264,3318e" filled="f" stroked="t" strokeweight=".490044pt" strokecolor="#FF00FF">
                <v:path arrowok="t"/>
              </v:shape>
            </v:group>
            <v:group style="position:absolute;left:9122;top:3291;width:41;height:46" coordorigin="9122,3291" coordsize="41,46">
              <v:shape style="position:absolute;left:9122;top:3291;width:41;height:46" coordorigin="9122,3291" coordsize="41,46" path="m9122,3314l9163,3314e" filled="f" stroked="t" strokeweight="2.38pt" strokecolor="#FF00FF">
                <v:path arrowok="t"/>
              </v:shape>
            </v:group>
            <v:group style="position:absolute;left:9122;top:3291;width:41;height:46" coordorigin="9122,3291" coordsize="41,46">
              <v:shape style="position:absolute;left:9122;top:3291;width:41;height:46" coordorigin="9122,3291" coordsize="41,46" path="m9117,3314l9168,3314e" filled="f" stroked="t" strokeweight="2.870044pt" strokecolor="#FF00FF">
                <v:path arrowok="t"/>
              </v:shape>
              <v:shape style="position:absolute;left:9350;top:3260;width:154;height:338" type="#_x0000_t75">
                <v:imagedata r:id="rId517" o:title=""/>
              </v:shape>
              <v:shape style="position:absolute;left:9523;top:3260;width:115;height:338" type="#_x0000_t75">
                <v:imagedata r:id="rId518" o:title=""/>
              </v:shape>
            </v:group>
            <v:group style="position:absolute;left:9038;top:3548;width:226;height:2" coordorigin="9038,3548" coordsize="226,2">
              <v:shape style="position:absolute;left:9038;top:3548;width:226;height:2" coordorigin="9038,3548" coordsize="226,0" path="m9038,3548l9264,3548e" filled="f" stroked="t" strokeweight=".490044pt" strokecolor="#007F00">
                <v:path arrowok="t"/>
              </v:shape>
            </v:group>
            <v:group style="position:absolute;left:9122;top:3522;width:50;height:53" coordorigin="9122,3522" coordsize="50,53">
              <v:shape style="position:absolute;left:9122;top:3522;width:50;height:53" coordorigin="9122,3522" coordsize="50,53" path="m9146,3522l9122,3574,9173,3574,9146,3522xe" filled="t" fillcolor="#007F00" stroked="f">
                <v:path arrowok="t"/>
                <v:fill/>
              </v:shape>
            </v:group>
            <v:group style="position:absolute;left:9122;top:3522;width:50;height:53" coordorigin="9122,3522" coordsize="50,53">
              <v:shape style="position:absolute;left:9122;top:3522;width:50;height:53" coordorigin="9122,3522" coordsize="50,53" path="m9146,3522l9173,3574,9122,3574,9146,3522xe" filled="f" stroked="t" strokeweight=".490044pt" strokecolor="#007F00">
                <v:path arrowok="t"/>
              </v:shape>
              <v:shape style="position:absolute;left:9355;top:3490;width:173;height:338" type="#_x0000_t75">
                <v:imagedata r:id="rId519" o:title=""/>
              </v:shape>
              <v:shape style="position:absolute;left:9523;top:3488;width:115;height:338" type="#_x0000_t75">
                <v:imagedata r:id="rId520" o:title=""/>
              </v:shape>
            </v:group>
            <v:group style="position:absolute;left:9038;top:3776;width:226;height:2" coordorigin="9038,3776" coordsize="226,2">
              <v:shape style="position:absolute;left:9038;top:3776;width:226;height:2" coordorigin="9038,3776" coordsize="226,0" path="m9038,3776l9264,3776e" filled="f" stroked="t" strokeweight=".490044pt" strokecolor="#FF0000">
                <v:path arrowok="t"/>
              </v:shape>
            </v:group>
            <v:group style="position:absolute;left:9122;top:3750;width:24;height:26" coordorigin="9122,3750" coordsize="24,26">
              <v:shape style="position:absolute;left:9122;top:3750;width:24;height:26" coordorigin="9122,3750" coordsize="24,26" path="m9146,3776l9122,3750e" filled="f" stroked="t" strokeweight=".490044pt" strokecolor="#FF0000">
                <v:path arrowok="t"/>
              </v:shape>
            </v:group>
            <v:group style="position:absolute;left:9146;top:3776;width:26;height:26" coordorigin="9146,3776" coordsize="26,26">
              <v:shape style="position:absolute;left:9146;top:3776;width:26;height:26" coordorigin="9146,3776" coordsize="26,26" path="m9146,3776l9173,3802e" filled="f" stroked="t" strokeweight=".490044pt" strokecolor="#FF0000">
                <v:path arrowok="t"/>
              </v:shape>
            </v:group>
            <v:group style="position:absolute;left:9122;top:3776;width:24;height:26" coordorigin="9122,3776" coordsize="24,26">
              <v:shape style="position:absolute;left:9122;top:3776;width:24;height:26" coordorigin="9122,3776" coordsize="24,26" path="m9146,3776l9122,3802e" filled="f" stroked="t" strokeweight=".490044pt" strokecolor="#FF0000">
                <v:path arrowok="t"/>
              </v:shape>
              <v:shape style="position:absolute;left:9350;top:3721;width:173;height:331" type="#_x0000_t75">
                <v:imagedata r:id="rId521" o:title=""/>
              </v:shape>
              <v:shape style="position:absolute;left:9523;top:3718;width:115;height:338" type="#_x0000_t75">
                <v:imagedata r:id="rId522" o:title=""/>
              </v:shape>
            </v:group>
            <v:group style="position:absolute;left:9146;top:3750;width:26;height:26" coordorigin="9146,3750" coordsize="26,26">
              <v:shape style="position:absolute;left:9146;top:3750;width:26;height:26" coordorigin="9146,3750" coordsize="26,26" path="m9146,3776l9173,3750e" filled="f" stroked="t" strokeweight=".490044pt" strokecolor="#FF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23.279999pt;margin-top:77.561729pt;width:8.64pt;height:127.44pt;mso-position-horizontal-relative:page;mso-position-vertical-relative:paragraph;z-index:-9093" coordorigin="6466,1551" coordsize="173,2549">
            <v:shape style="position:absolute;left:6466;top:2482;width:154;height:418" type="#_x0000_t75">
              <v:imagedata r:id="rId523" o:title=""/>
            </v:shape>
            <v:shape style="position:absolute;left:6466;top:1551;width:173;height:2549" type="#_x0000_t75">
              <v:imagedata r:id="rId524" o:title=""/>
            </v:shape>
            <w10:wrap type="none"/>
          </v:group>
        </w:pic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2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30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>
        <w:rPr/>
        <w:br w:type="column"/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2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4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b/>
          <w:bCs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-E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b/>
          <w:bCs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Effi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3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b/>
          <w:bCs/>
          <w:spacing w:val="-12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720" w:bottom="280" w:left="700" w:right="900"/>
          <w:cols w:num="2" w:equalWidth="0">
            <w:col w:w="3209" w:space="2484"/>
            <w:col w:w="4947"/>
          </w:cols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29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8.64pt;height:97.2pt;mso-position-horizontal-relative:char;mso-position-vertical-relative:line" type="#_x0000_t75">
            <v:imagedata r:id="rId52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2240" w:h="15840"/>
          <w:pgMar w:top="720" w:bottom="280" w:left="700" w:right="900"/>
        </w:sectPr>
      </w:pPr>
    </w:p>
    <w:p>
      <w:pPr>
        <w:spacing w:before="9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40" w:lineRule="auto"/>
        <w:ind w:left="207" w:right="-67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2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5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b/>
          <w:bCs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b/>
          <w:bCs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2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6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b/>
          <w:bCs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18"/>
          <w:szCs w:val="18"/>
        </w:rPr>
        <w:sectPr>
          <w:footerReference w:type="default" r:id="rId526"/>
          <w:pgSz w:w="12240" w:h="15840"/>
          <w:pgMar w:footer="993" w:header="216" w:top="1800" w:bottom="1180" w:left="700" w:right="900"/>
          <w:pgNumType w:start="14"/>
          <w:cols w:num="2" w:equalWidth="0">
            <w:col w:w="3370" w:space="2323"/>
            <w:col w:w="4947"/>
          </w:cols>
        </w:sectPr>
      </w:pPr>
    </w:p>
    <w:p>
      <w:pPr>
        <w:spacing w:before="4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45" w:after="0" w:line="147" w:lineRule="exact"/>
        <w:ind w:left="726" w:right="-20"/>
        <w:jc w:val="left"/>
        <w:rPr>
          <w:rFonts w:ascii="Arial" w:hAnsi="Arial" w:cs="Arial" w:eastAsia="Arial"/>
          <w:sz w:val="13"/>
          <w:szCs w:val="13"/>
        </w:rPr>
      </w:pPr>
      <w:r>
        <w:rPr/>
        <w:pict>
          <v:group style="position:absolute;margin-left:77.151909pt;margin-top:5.338582pt;width:192.856172pt;height:177.736172pt;mso-position-horizontal-relative:page;mso-position-vertical-relative:paragraph;z-index:-9092" coordorigin="1543,107" coordsize="3857,3555">
            <v:group style="position:absolute;left:4234;top:3251;width:1162;height:2" coordorigin="4234,3251" coordsize="1162,2">
              <v:shape style="position:absolute;left:4234;top:3251;width:1162;height:2" coordorigin="4234,3251" coordsize="1162,0" path="m4234,3251l5395,3251e" filled="f" stroked="t" strokeweight="0pt" strokecolor="#000000">
                <v:path arrowok="t"/>
              </v:shape>
            </v:group>
            <v:group style="position:absolute;left:1548;top:3251;width:1963;height:2" coordorigin="1548,3251" coordsize="1963,2">
              <v:shape style="position:absolute;left:1548;top:3251;width:1963;height:2" coordorigin="1548,3251" coordsize="1963,0" path="m1548,3251l3511,3251e" filled="f" stroked="t" strokeweight="0pt" strokecolor="#000000">
                <v:path arrowok="t"/>
              </v:shape>
            </v:group>
            <v:group style="position:absolute;left:1548;top:2908;width:1963;height:2" coordorigin="1548,2908" coordsize="1963,2">
              <v:shape style="position:absolute;left:1548;top:2908;width:1963;height:2" coordorigin="1548,2908" coordsize="1963,0" path="m1548,2908l3511,2908e" filled="f" stroked="t" strokeweight="0pt" strokecolor="#000000">
                <v:path arrowok="t"/>
              </v:shape>
            </v:group>
            <v:group style="position:absolute;left:1548;top:2555;width:3847;height:2" coordorigin="1548,2555" coordsize="3847,2">
              <v:shape style="position:absolute;left:1548;top:2555;width:3847;height:2" coordorigin="1548,2555" coordsize="3847,0" path="m1548,2555l5395,2555e" filled="f" stroked="t" strokeweight="0pt" strokecolor="#000000">
                <v:path arrowok="t"/>
              </v:shape>
            </v:group>
            <v:group style="position:absolute;left:1548;top:2205;width:3847;height:2" coordorigin="1548,2205" coordsize="3847,2">
              <v:shape style="position:absolute;left:1548;top:2205;width:3847;height:2" coordorigin="1548,2205" coordsize="3847,0" path="m1548,2205l5395,2205e" filled="f" stroked="t" strokeweight="0pt" strokecolor="#000000">
                <v:path arrowok="t"/>
              </v:shape>
            </v:group>
            <v:group style="position:absolute;left:1548;top:1861;width:3847;height:2" coordorigin="1548,1861" coordsize="3847,2">
              <v:shape style="position:absolute;left:1548;top:1861;width:3847;height:2" coordorigin="1548,1861" coordsize="3847,0" path="m1548,1861l5395,1861e" filled="f" stroked="t" strokeweight="0pt" strokecolor="#000000">
                <v:path arrowok="t"/>
              </v:shape>
            </v:group>
            <v:group style="position:absolute;left:1548;top:1511;width:3847;height:2" coordorigin="1548,1511" coordsize="3847,2">
              <v:shape style="position:absolute;left:1548;top:1511;width:3847;height:2" coordorigin="1548,1511" coordsize="3847,0" path="m1548,1511l5395,1511e" filled="f" stroked="t" strokeweight="0pt" strokecolor="#000000">
                <v:path arrowok="t"/>
              </v:shape>
            </v:group>
            <v:group style="position:absolute;left:1548;top:1158;width:3847;height:2" coordorigin="1548,1158" coordsize="3847,2">
              <v:shape style="position:absolute;left:1548;top:1158;width:3847;height:2" coordorigin="1548,1158" coordsize="3847,0" path="m1548,1158l5395,1158e" filled="f" stroked="t" strokeweight="0pt" strokecolor="#000000">
                <v:path arrowok="t"/>
              </v:shape>
            </v:group>
            <v:group style="position:absolute;left:1548;top:808;width:3847;height:2" coordorigin="1548,808" coordsize="3847,2">
              <v:shape style="position:absolute;left:1548;top:808;width:3847;height:2" coordorigin="1548,808" coordsize="3847,0" path="m1548,808l5395,808e" filled="f" stroked="t" strokeweight="0pt" strokecolor="#000000">
                <v:path arrowok="t"/>
              </v:shape>
            </v:group>
            <v:group style="position:absolute;left:1548;top:465;width:3847;height:2" coordorigin="1548,465" coordsize="3847,2">
              <v:shape style="position:absolute;left:1548;top:465;width:3847;height:2" coordorigin="1548,465" coordsize="3847,0" path="m1548,465l5395,465e" filled="f" stroked="t" strokeweight="0pt" strokecolor="#000000">
                <v:path arrowok="t"/>
              </v:shape>
            </v:group>
            <v:group style="position:absolute;left:1548;top:112;width:3847;height:2" coordorigin="1548,112" coordsize="3847,2">
              <v:shape style="position:absolute;left:1548;top:112;width:3847;height:2" coordorigin="1548,112" coordsize="3847,0" path="m1548,112l5395,112e" filled="f" stroked="t" strokeweight="0pt" strokecolor="#000000">
                <v:path arrowok="t"/>
              </v:shape>
            </v:group>
            <v:group style="position:absolute;left:2362;top:112;width:2;height:3545" coordorigin="2362,112" coordsize="2,3545">
              <v:shape style="position:absolute;left:2362;top:112;width:2;height:3545" coordorigin="2362,112" coordsize="0,3545" path="m2362,112l2362,3657e" filled="f" stroked="t" strokeweight=".496176pt" strokecolor="#000000">
                <v:path arrowok="t"/>
              </v:shape>
            </v:group>
            <v:group style="position:absolute;left:3122;top:112;width:2;height:3545" coordorigin="3122,112" coordsize="2,3545">
              <v:shape style="position:absolute;left:3122;top:112;width:2;height:3545" coordorigin="3122,112" coordsize="0,3545" path="m3122,112l3122,3657e" filled="f" stroked="t" strokeweight=".496176pt" strokecolor="#000000">
                <v:path arrowok="t"/>
              </v:shape>
            </v:group>
            <v:group style="position:absolute;left:3874;top:112;width:2;height:2501" coordorigin="3874,112" coordsize="2,2501">
              <v:shape style="position:absolute;left:3874;top:112;width:2;height:2501" coordorigin="3874,112" coordsize="0,2501" path="m3874,112l3874,2613e" filled="f" stroked="t" strokeweight=".496176pt" strokecolor="#000000">
                <v:path arrowok="t"/>
              </v:shape>
            </v:group>
            <v:group style="position:absolute;left:3874;top:3551;width:2;height:106" coordorigin="3874,3551" coordsize="2,106">
              <v:shape style="position:absolute;left:3874;top:3551;width:2;height:106" coordorigin="3874,3551" coordsize="0,106" path="m3874,3551l3874,3657e" filled="f" stroked="t" strokeweight=".496176pt" strokecolor="#000000">
                <v:path arrowok="t"/>
              </v:shape>
            </v:group>
            <v:group style="position:absolute;left:4234;top:2908;width:1162;height:2" coordorigin="4234,2908" coordsize="1162,2">
              <v:shape style="position:absolute;left:4234;top:2908;width:1162;height:2" coordorigin="4234,2908" coordsize="1162,0" path="m4234,2908l5395,2908e" filled="f" stroked="t" strokeweight="0pt" strokecolor="#000000">
                <v:path arrowok="t"/>
              </v:shape>
            </v:group>
            <v:group style="position:absolute;left:4634;top:112;width:2;height:3545" coordorigin="4634,112" coordsize="2,3545">
              <v:shape style="position:absolute;left:4634;top:112;width:2;height:3545" coordorigin="4634,112" coordsize="0,3545" path="m4634,112l4634,3657e" filled="f" stroked="t" strokeweight=".496176pt" strokecolor="#000000">
                <v:path arrowok="t"/>
              </v:shape>
            </v:group>
            <v:group style="position:absolute;left:5395;top:112;width:2;height:3545" coordorigin="5395,112" coordsize="2,3545">
              <v:shape style="position:absolute;left:5395;top:112;width:2;height:3545" coordorigin="5395,112" coordsize="0,3545" path="m5395,112l5395,3657e" filled="f" stroked="t" strokeweight=".496176pt" strokecolor="#000000">
                <v:path arrowok="t"/>
              </v:shape>
            </v:group>
            <v:group style="position:absolute;left:1603;top:112;width:3792;height:3490" coordorigin="1603,112" coordsize="3792,3490">
              <v:shape style="position:absolute;left:1603;top:112;width:3792;height:3490" coordorigin="1603,112" coordsize="3792,3490" path="m1603,3601l5395,3601,5395,112,1603,112,1603,3601xe" filled="f" stroked="t" strokeweight=".496176pt" strokecolor="#7F7F7F">
                <v:path arrowok="t"/>
              </v:shape>
            </v:group>
            <v:group style="position:absolute;left:1603;top:112;width:2;height:3545" coordorigin="1603,112" coordsize="2,3545">
              <v:shape style="position:absolute;left:1603;top:112;width:2;height:3545" coordorigin="1603,112" coordsize="0,3545" path="m1603,112l1603,3657e" filled="f" stroked="t" strokeweight=".496176pt" strokecolor="#000000">
                <v:path arrowok="t"/>
              </v:shape>
            </v:group>
            <v:group style="position:absolute;left:1548;top:3601;width:3847;height:2" coordorigin="1548,3601" coordsize="3847,2">
              <v:shape style="position:absolute;left:1548;top:3601;width:3847;height:2" coordorigin="1548,3601" coordsize="3847,0" path="m1548,3601l5395,3601e" filled="f" stroked="t" strokeweight=".496176pt" strokecolor="#000000">
                <v:path arrowok="t"/>
              </v:shape>
            </v:group>
            <v:group style="position:absolute;left:1610;top:1609;width:3334;height:442" coordorigin="1610,1609" coordsize="3334,442">
              <v:shape style="position:absolute;left:1610;top:1609;width:3334;height:442" coordorigin="1610,1609" coordsize="3334,442" path="m1610,1609l1716,1619,1814,1636,1920,1655,2026,1672,2124,1691,2230,1708,2335,1717,2443,1737,2549,1753,2654,1763,2750,1773,2858,1789,2964,1809,3007,1809,3060,1816,3115,1825,3175,1835,3228,1835,3274,1845,3379,1861,3485,1871,3583,1888,3689,1897,3794,1917,3900,1924,3946,1924,3998,1933,4051,1943,4114,1953,4166,1953,4210,1960,4315,1979,4423,1989,4466,1998,4519,2005,4572,2005,4634,2015,4740,2034,4838,2041,4944,2051e" filled="f" stroked="t" strokeweight=".496176pt" strokecolor="#00007F">
                <v:path arrowok="t"/>
              </v:shape>
            </v:group>
            <v:group style="position:absolute;left:1610;top:1619;width:3130;height:422" coordorigin="1610,1619" coordsize="3130,422">
              <v:shape style="position:absolute;left:1610;top:1619;width:3130;height:422" coordorigin="1610,1619" coordsize="3130,422" path="m1610,1619l1716,1626,1814,1645,1920,1665,1973,1681,2026,1691,2071,1701,2124,1701,2230,1717,2335,1727,2443,1744,2486,1744,2539,1753,2592,1763,2654,1773,2707,1773,2750,1780,2858,1799,2964,1809,3007,1816,3060,1825,3115,1825,3175,1835,3228,1845,3274,1852,3379,1861,3485,1881,3583,1897,3689,1907,3794,1917,3900,1933,3946,1933,3998,1943,4051,1953,4114,1960,4166,1960,4210,1969,4315,1989,4423,1998,4519,2015,4625,2025,4740,2041e" filled="f" stroked="t" strokeweight=".496176pt" strokecolor="#FF00FF">
                <v:path arrowok="t"/>
              </v:shape>
            </v:group>
            <v:group style="position:absolute;left:1603;top:1626;width:3341;height:425" coordorigin="1603,1626" coordsize="3341,425">
              <v:shape style="position:absolute;left:1603;top:1626;width:3341;height:425" coordorigin="1603,1626" coordsize="3341,425" path="m1603,1626l1716,1626,1771,1626,1814,1636,1867,1645,1920,1665,1973,1672,2026,1672,2124,1691,2230,1708,2335,1727,2443,1737,2549,1753,2654,1763,2750,1780,2858,1789,2964,1809,3007,1809,3060,1816,3115,1825,3175,1835,3228,1835,3274,1845,3379,1861,3485,1871,3583,1888,3689,1897,3794,1907,3900,1924,3946,1933,3998,1943,4051,1953,4114,1953,4166,1953,4210,1960,4315,1979,4423,1989,4519,1998,4625,2015,4687,2025,4740,2034,4793,2041,4838,2041,4944,2051e" filled="f" stroked="t" strokeweight=".496176pt" strokecolor="#007F00">
                <v:path arrowok="t"/>
              </v:shape>
            </v:group>
            <v:group style="position:absolute;left:1603;top:1619;width:3341;height:451" coordorigin="1603,1619" coordsize="3341,451">
              <v:shape style="position:absolute;left:1603;top:1619;width:3341;height:451" coordorigin="1603,1619" coordsize="3341,451" path="m1603,1619l1663,1619,1716,1626,1771,1636,1814,1645,1920,1665,1973,1681,2026,1691,2071,1701,2124,1701,2230,1717,2335,1727,2443,1744,2486,1744,2539,1753,2592,1763,2654,1773,2707,1773,2750,1780,2858,1799,2964,1809,3070,1825,3175,1835,3274,1845,3379,1861,3485,1881,3583,1888,3689,1907,3794,1917,3900,1933,3946,1943,3998,1953,4051,1960,4114,1960,4166,1960,4210,1969,4315,1979,4423,1998,4529,2015,4572,2015,4625,2025,4680,2034,4740,2041,4793,2041,4838,2051,4944,2070e" filled="f" stroked="t" strokeweight=".496176pt" strokecolor="#FF0000">
                <v:path arrowok="t"/>
              </v:shape>
              <v:shape style="position:absolute;left:1555;top:1561;width:3420;height:540" type="#_x0000_t75">
                <v:imagedata r:id="rId527" o:title=""/>
              </v:shape>
            </v:group>
            <v:group style="position:absolute;left:3511;top:2613;width:722;height:938" coordorigin="3511,2613" coordsize="722,938">
              <v:shape style="position:absolute;left:3511;top:2613;width:722;height:938" coordorigin="3511,2613" coordsize="722,938" path="m3511,3551l4234,3551,4234,2613,3511,2613,3511,3551xe" filled="t" fillcolor="#FFFFFF" stroked="f">
                <v:path arrowok="t"/>
                <v:fill/>
              </v:shape>
            </v:group>
            <v:group style="position:absolute;left:3511;top:2613;width:722;height:938" coordorigin="3511,2613" coordsize="722,938">
              <v:shape style="position:absolute;left:3511;top:2613;width:722;height:938" coordorigin="3511,2613" coordsize="722,938" path="m3511,3551l4234,3551,4234,2613,3511,2613,3511,3551xe" filled="f" stroked="t" strokeweight="0pt" strokecolor="#000000">
                <v:path arrowok="t"/>
              </v:shape>
            </v:group>
            <v:group style="position:absolute;left:3564;top:2749;width:238;height:2" coordorigin="3564,2749" coordsize="238,2">
              <v:shape style="position:absolute;left:3564;top:2749;width:238;height:2" coordorigin="3564,2749" coordsize="238,0" path="m3564,2749l3802,2749e" filled="f" stroked="t" strokeweight=".496176pt" strokecolor="#00007F">
                <v:path arrowok="t"/>
              </v:shape>
            </v:group>
            <v:group style="position:absolute;left:3653;top:2723;width:53;height:53" coordorigin="3653,2723" coordsize="53,53">
              <v:shape style="position:absolute;left:3653;top:2723;width:53;height:53" coordorigin="3653,2723" coordsize="53,53" path="m3679,2723l3653,2749,3679,2776,3706,2749,3679,2723xe" filled="t" fillcolor="#00007F" stroked="f">
                <v:path arrowok="t"/>
                <v:fill/>
              </v:shape>
            </v:group>
            <v:group style="position:absolute;left:3653;top:2723;width:53;height:53" coordorigin="3653,2723" coordsize="53,53">
              <v:shape style="position:absolute;left:3653;top:2723;width:53;height:53" coordorigin="3653,2723" coordsize="53,53" path="m3679,2723l3706,2749,3679,2776,3653,2749,3679,2723xe" filled="f" stroked="t" strokeweight=".496176pt" strokecolor="#00007F">
                <v:path arrowok="t"/>
              </v:shape>
            </v:group>
            <v:group style="position:absolute;left:3564;top:2982;width:238;height:2" coordorigin="3564,2982" coordsize="238,2">
              <v:shape style="position:absolute;left:3564;top:2982;width:238;height:2" coordorigin="3564,2982" coordsize="238,0" path="m3564,2982l3802,2982e" filled="f" stroked="t" strokeweight=".496176pt" strokecolor="#FF00FF">
                <v:path arrowok="t"/>
              </v:shape>
            </v:group>
            <v:group style="position:absolute;left:3653;top:2956;width:43;height:46" coordorigin="3653,2956" coordsize="43,46">
              <v:shape style="position:absolute;left:3653;top:2956;width:43;height:46" coordorigin="3653,2956" coordsize="43,46" path="m3653,2979l3696,2979e" filled="f" stroked="t" strokeweight="2.38pt" strokecolor="#FF00FF">
                <v:path arrowok="t"/>
              </v:shape>
            </v:group>
            <v:group style="position:absolute;left:3653;top:2956;width:43;height:46" coordorigin="3653,2956" coordsize="43,46">
              <v:shape style="position:absolute;left:3653;top:2956;width:43;height:46" coordorigin="3653,2956" coordsize="43,46" path="m3648,2979l3701,2979e" filled="f" stroked="t" strokeweight="2.876176pt" strokecolor="#FF00FF">
                <v:path arrowok="t"/>
              </v:shape>
            </v:group>
            <v:group style="position:absolute;left:3564;top:3217;width:238;height:2" coordorigin="3564,3217" coordsize="238,2">
              <v:shape style="position:absolute;left:3564;top:3217;width:238;height:2" coordorigin="3564,3217" coordsize="238,0" path="m3564,3217l3802,3217e" filled="f" stroked="t" strokeweight=".496176pt" strokecolor="#007F00">
                <v:path arrowok="t"/>
              </v:shape>
            </v:group>
            <v:group style="position:absolute;left:3653;top:3191;width:53;height:53" coordorigin="3653,3191" coordsize="53,53">
              <v:shape style="position:absolute;left:3653;top:3191;width:53;height:53" coordorigin="3653,3191" coordsize="53,53" path="m3679,3191l3653,3244,3706,3244,3679,3191xe" filled="t" fillcolor="#007F00" stroked="f">
                <v:path arrowok="t"/>
                <v:fill/>
              </v:shape>
            </v:group>
            <v:group style="position:absolute;left:3653;top:3191;width:53;height:53" coordorigin="3653,3191" coordsize="53,53">
              <v:shape style="position:absolute;left:3653;top:3191;width:53;height:53" coordorigin="3653,3191" coordsize="53,53" path="m3679,3191l3706,3244,3653,3244,3679,3191xe" filled="f" stroked="t" strokeweight=".496176pt" strokecolor="#007F00">
                <v:path arrowok="t"/>
              </v:shape>
            </v:group>
            <v:group style="position:absolute;left:3564;top:3453;width:238;height:2" coordorigin="3564,3453" coordsize="238,2">
              <v:shape style="position:absolute;left:3564;top:3453;width:238;height:2" coordorigin="3564,3453" coordsize="238,0" path="m3564,3453l3802,3453e" filled="f" stroked="t" strokeweight=".496176pt" strokecolor="#FF0000">
                <v:path arrowok="t"/>
              </v:shape>
            </v:group>
            <v:group style="position:absolute;left:3653;top:3426;width:26;height:26" coordorigin="3653,3426" coordsize="26,26">
              <v:shape style="position:absolute;left:3653;top:3426;width:26;height:26" coordorigin="3653,3426" coordsize="26,26" path="m3679,3453l3653,3426e" filled="f" stroked="t" strokeweight=".496176pt" strokecolor="#FF0000">
                <v:path arrowok="t"/>
              </v:shape>
            </v:group>
            <v:group style="position:absolute;left:3679;top:3453;width:26;height:26" coordorigin="3679,3453" coordsize="26,26">
              <v:shape style="position:absolute;left:3679;top:3453;width:26;height:26" coordorigin="3679,3453" coordsize="26,26" path="m3679,3453l3706,3479e" filled="f" stroked="t" strokeweight=".496176pt" strokecolor="#FF0000">
                <v:path arrowok="t"/>
              </v:shape>
            </v:group>
            <v:group style="position:absolute;left:3653;top:3453;width:26;height:26" coordorigin="3653,3453" coordsize="26,26">
              <v:shape style="position:absolute;left:3653;top:3453;width:26;height:26" coordorigin="3653,3453" coordsize="26,26" path="m3679,3453l3653,3479e" filled="f" stroked="t" strokeweight=".496176pt" strokecolor="#FF0000">
                <v:path arrowok="t"/>
              </v:shape>
            </v:group>
            <v:group style="position:absolute;left:3679;top:3426;width:26;height:26" coordorigin="3679,3426" coordsize="26,26">
              <v:shape style="position:absolute;left:3679;top:3426;width:26;height:26" coordorigin="3679,3426" coordsize="26,26" path="m3679,3453l3706,3426e" filled="f" stroked="t" strokeweight=".496176pt" strokecolor="#FF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21.959991pt;margin-top:4.506655pt;width:225.013632pt;height:177.720011pt;mso-position-horizontal-relative:page;mso-position-vertical-relative:paragraph;z-index:-9090" coordorigin="6439,90" coordsize="4500,3554">
            <v:group style="position:absolute;left:7094;top:3162;width:3840;height:2" coordorigin="7094,3162" coordsize="3840,2">
              <v:shape style="position:absolute;left:7094;top:3162;width:3840;height:2" coordorigin="7094,3162" coordsize="3840,0" path="m7094,3162l10934,3162e" filled="f" stroked="t" strokeweight="0pt" strokecolor="#000000">
                <v:path arrowok="t"/>
              </v:shape>
            </v:group>
            <v:group style="position:absolute;left:7094;top:2723;width:3840;height:2" coordorigin="7094,2723" coordsize="3840,2">
              <v:shape style="position:absolute;left:7094;top:2723;width:3840;height:2" coordorigin="7094,2723" coordsize="3840,0" path="m7094,2723l10934,2723e" filled="f" stroked="t" strokeweight="0pt" strokecolor="#000000">
                <v:path arrowok="t"/>
              </v:shape>
            </v:group>
            <v:group style="position:absolute;left:7094;top:2291;width:2669;height:2" coordorigin="7094,2291" coordsize="2669,2">
              <v:shape style="position:absolute;left:7094;top:2291;width:2669;height:2" coordorigin="7094,2291" coordsize="2669,0" path="m7094,2291l9763,2291e" filled="f" stroked="t" strokeweight="0pt" strokecolor="#000000">
                <v:path arrowok="t"/>
              </v:shape>
            </v:group>
            <v:group style="position:absolute;left:7094;top:1861;width:3840;height:2" coordorigin="7094,1861" coordsize="3840,2">
              <v:shape style="position:absolute;left:7094;top:1861;width:3840;height:2" coordorigin="7094,1861" coordsize="3840,0" path="m7094,1861l10934,1861e" filled="f" stroked="t" strokeweight="0pt" strokecolor="#000000">
                <v:path arrowok="t"/>
              </v:shape>
            </v:group>
            <v:group style="position:absolute;left:7094;top:1429;width:3840;height:2" coordorigin="7094,1429" coordsize="3840,2">
              <v:shape style="position:absolute;left:7094;top:1429;width:3840;height:2" coordorigin="7094,1429" coordsize="3840,0" path="m7094,1429l10934,1429e" filled="f" stroked="t" strokeweight="0pt" strokecolor="#000000">
                <v:path arrowok="t"/>
              </v:shape>
            </v:group>
            <v:group style="position:absolute;left:7094;top:990;width:3840;height:2" coordorigin="7094,990" coordsize="3840,2">
              <v:shape style="position:absolute;left:7094;top:990;width:3840;height:2" coordorigin="7094,990" coordsize="3840,0" path="m7094,990l10934,990e" filled="f" stroked="t" strokeweight="0pt" strokecolor="#000000">
                <v:path arrowok="t"/>
              </v:shape>
            </v:group>
            <v:group style="position:absolute;left:7094;top:561;width:3840;height:2" coordorigin="7094,561" coordsize="3840,2">
              <v:shape style="position:absolute;left:7094;top:561;width:3840;height:2" coordorigin="7094,561" coordsize="3840,0" path="m7094,561l10934,561e" filled="f" stroked="t" strokeweight="0pt" strokecolor="#000000">
                <v:path arrowok="t"/>
              </v:shape>
            </v:group>
            <v:group style="position:absolute;left:7094;top:131;width:3840;height:2" coordorigin="7094,131" coordsize="3840,2">
              <v:shape style="position:absolute;left:7094;top:131;width:3840;height:2" coordorigin="7094,131" coordsize="3840,0" path="m7094,131l10934,131e" filled="f" stroked="t" strokeweight="0pt" strokecolor="#000000">
                <v:path arrowok="t"/>
              </v:shape>
            </v:group>
            <v:group style="position:absolute;left:7570;top:131;width:2;height:3514" coordorigin="7570,131" coordsize="2,3514">
              <v:shape style="position:absolute;left:7570;top:131;width:2;height:3514" coordorigin="7570,131" coordsize="0,3514" path="m7570,131l7570,3645e" filled="f" stroked="t" strokeweight="0pt" strokecolor="#000000">
                <v:path arrowok="t"/>
              </v:shape>
            </v:group>
            <v:group style="position:absolute;left:7990;top:131;width:2;height:3514" coordorigin="7990,131" coordsize="2,3514">
              <v:shape style="position:absolute;left:7990;top:131;width:2;height:3514" coordorigin="7990,131" coordsize="0,3514" path="m7990,131l7990,3645e" filled="f" stroked="t" strokeweight="0pt" strokecolor="#000000">
                <v:path arrowok="t"/>
              </v:shape>
            </v:group>
            <v:group style="position:absolute;left:8412;top:131;width:2;height:3514" coordorigin="8412,131" coordsize="2,3514">
              <v:shape style="position:absolute;left:8412;top:131;width:2;height:3514" coordorigin="8412,131" coordsize="0,3514" path="m8412,131l8412,3645e" filled="f" stroked="t" strokeweight="0pt" strokecolor="#000000">
                <v:path arrowok="t"/>
              </v:shape>
            </v:group>
            <v:group style="position:absolute;left:8832;top:131;width:2;height:3514" coordorigin="8832,131" coordsize="2,3514">
              <v:shape style="position:absolute;left:8832;top:131;width:2;height:3514" coordorigin="8832,131" coordsize="0,3514" path="m8832,131l8832,3645e" filled="f" stroked="t" strokeweight="0pt" strokecolor="#000000">
                <v:path arrowok="t"/>
              </v:shape>
            </v:group>
            <v:group style="position:absolute;left:9252;top:131;width:2;height:3514" coordorigin="9252,131" coordsize="2,3514">
              <v:shape style="position:absolute;left:9252;top:131;width:2;height:3514" coordorigin="9252,131" coordsize="0,3514" path="m9252,131l9252,3645e" filled="f" stroked="t" strokeweight="0pt" strokecolor="#000000">
                <v:path arrowok="t"/>
              </v:shape>
            </v:group>
            <v:group style="position:absolute;left:9672;top:131;width:2;height:3514" coordorigin="9672,131" coordsize="2,3514">
              <v:shape style="position:absolute;left:9672;top:131;width:2;height:3514" coordorigin="9672,131" coordsize="0,3514" path="m9672,131l9672,3645e" filled="f" stroked="t" strokeweight="0pt" strokecolor="#000000">
                <v:path arrowok="t"/>
              </v:shape>
            </v:group>
            <v:group style="position:absolute;left:10092;top:131;width:2;height:1814" coordorigin="10092,131" coordsize="2,1814">
              <v:shape style="position:absolute;left:10092;top:131;width:2;height:1814" coordorigin="10092,131" coordsize="0,1814" path="m10092,131l10092,1945e" filled="f" stroked="t" strokeweight="0pt" strokecolor="#000000">
                <v:path arrowok="t"/>
              </v:shape>
            </v:group>
            <v:group style="position:absolute;left:10092;top:2644;width:2;height:1001" coordorigin="10092,2644" coordsize="2,1001">
              <v:shape style="position:absolute;left:10092;top:2644;width:2;height:1001" coordorigin="10092,2644" coordsize="0,1001" path="m10092,2644l10092,3645e" filled="f" stroked="t" strokeweight="0pt" strokecolor="#000000">
                <v:path arrowok="t"/>
              </v:shape>
            </v:group>
            <v:group style="position:absolute;left:10414;top:2291;width:521;height:2" coordorigin="10414,2291" coordsize="521,2">
              <v:shape style="position:absolute;left:10414;top:2291;width:521;height:2" coordorigin="10414,2291" coordsize="521,0" path="m10414,2291l10934,2291e" filled="f" stroked="t" strokeweight="0pt" strokecolor="#000000">
                <v:path arrowok="t"/>
              </v:shape>
            </v:group>
            <v:group style="position:absolute;left:10512;top:131;width:2;height:3514" coordorigin="10512,131" coordsize="2,3514">
              <v:shape style="position:absolute;left:10512;top:131;width:2;height:3514" coordorigin="10512,131" coordsize="0,3514" path="m10512,131l10512,3645e" filled="f" stroked="t" strokeweight="0pt" strokecolor="#000000">
                <v:path arrowok="t"/>
              </v:shape>
            </v:group>
            <v:group style="position:absolute;left:10934;top:131;width:2;height:3514" coordorigin="10934,131" coordsize="2,3514">
              <v:shape style="position:absolute;left:10934;top:131;width:2;height:3514" coordorigin="10934,131" coordsize="0,3514" path="m10934,131l10934,3645e" filled="f" stroked="t" strokeweight="0pt" strokecolor="#000000">
                <v:path arrowok="t"/>
              </v:shape>
            </v:group>
            <v:group style="position:absolute;left:7150;top:131;width:3785;height:3461" coordorigin="7150,131" coordsize="3785,3461">
              <v:shape style="position:absolute;left:7150;top:131;width:3785;height:3461" coordorigin="7150,131" coordsize="3785,3461" path="m7150,3592l10934,3592,10934,131,7150,131,7150,3592xe" filled="f" stroked="t" strokeweight=".507288pt" strokecolor="#7F7F7F">
                <v:path arrowok="t"/>
              </v:shape>
            </v:group>
            <v:group style="position:absolute;left:7150;top:131;width:2;height:3514" coordorigin="7150,131" coordsize="2,3514">
              <v:shape style="position:absolute;left:7150;top:131;width:2;height:3514" coordorigin="7150,131" coordsize="0,3514" path="m7150,131l7150,3645e" filled="f" stroked="t" strokeweight="0pt" strokecolor="#000000">
                <v:path arrowok="t"/>
              </v:shape>
            </v:group>
            <v:group style="position:absolute;left:7094;top:3592;width:3840;height:2" coordorigin="7094,3592" coordsize="3840,2">
              <v:shape style="position:absolute;left:7094;top:3592;width:3840;height:2" coordorigin="7094,3592" coordsize="3840,0" path="m7094,3592l10934,3592e" filled="f" stroked="t" strokeweight="0pt" strokecolor="#000000">
                <v:path arrowok="t"/>
              </v:shape>
            </v:group>
            <v:group style="position:absolute;left:7361;top:551;width:3362;height:26" coordorigin="7361,551" coordsize="3362,26">
              <v:shape style="position:absolute;left:7361;top:551;width:3362;height:26" coordorigin="7361,551" coordsize="3362,26" path="m7361,561l7462,551,7570,551,7670,561,7781,570,7990,570,8090,561,8201,551,8302,561,8412,570,8621,570,8832,570,9041,570,9252,570,9353,577,9463,577,9562,577,9672,570,9883,570,9984,561,10092,551,10147,561,10193,561,10248,570,10303,577,10404,570,10512,561,10723,561e" filled="f" stroked="t" strokeweight=".507288pt" strokecolor="#00007F">
                <v:path arrowok="t"/>
              </v:shape>
            </v:group>
            <v:group style="position:absolute;left:7361;top:1665;width:3362;height:134" coordorigin="7361,1665" coordsize="3362,134">
              <v:shape style="position:absolute;left:7361;top:1665;width:3362;height:134" coordorigin="7361,1665" coordsize="3362,134" path="m7361,1799l7570,1799,7670,1780,7781,1770,7990,1770,8090,1780,8201,1780,8302,1770,8412,1753,8513,1744,8621,1744,8722,1737,8832,1737,8933,1737,9041,1744,9142,1744,9252,1737,9353,1717,9408,1708,9463,1701,9562,1701,9672,1708,9773,1708,9883,1701,10092,1701,10193,1691,10303,1691,10512,1691,10613,1681,10723,1665e" filled="f" stroked="t" strokeweight=".507288pt" strokecolor="#FF00FF">
                <v:path arrowok="t"/>
              </v:shape>
            </v:group>
            <v:group style="position:absolute;left:7361;top:2802;width:3362;height:98" coordorigin="7361,2802" coordsize="3362,98">
              <v:shape style="position:absolute;left:7361;top:2802;width:3362;height:98" coordorigin="7361,2802" coordsize="3362,98" path="m7361,2901l7462,2893,7570,2884,7625,2884,7670,2893,7726,2901,7781,2901,7836,2893,7882,2884,7937,2874,7990,2865,8090,2857,8201,2857,8302,2857,8412,2865,8621,2857,8722,2848,8832,2838,9041,2838,9142,2829,9252,2821,9463,2821,9672,2821,9883,2821,9984,2812,10092,2812,10193,2821,10303,2821,10404,2812,10512,2802,10613,2802,10723,2812e" filled="f" stroked="t" strokeweight=".507288pt" strokecolor="#007F00">
                <v:path arrowok="t"/>
              </v:shape>
            </v:group>
            <v:group style="position:absolute;left:7332;top:534;width:55;height:53" coordorigin="7332,534" coordsize="55,53">
              <v:shape style="position:absolute;left:7332;top:534;width:55;height:53" coordorigin="7332,534" coordsize="55,53" path="m7361,534l7332,561,7361,587,7387,561,7361,534xe" filled="t" fillcolor="#00007F" stroked="f">
                <v:path arrowok="t"/>
                <v:fill/>
              </v:shape>
            </v:group>
            <v:group style="position:absolute;left:7332;top:534;width:55;height:53" coordorigin="7332,534" coordsize="55,53">
              <v:shape style="position:absolute;left:7332;top:534;width:55;height:53" coordorigin="7332,534" coordsize="55,53" path="m7361,534l7387,561,7361,587,7332,561,7361,534xe" filled="f" stroked="t" strokeweight=".507288pt" strokecolor="#00007F">
                <v:path arrowok="t"/>
              </v:shape>
            </v:group>
            <v:group style="position:absolute;left:7543;top:525;width:55;height:53" coordorigin="7543,525" coordsize="55,53">
              <v:shape style="position:absolute;left:7543;top:525;width:55;height:53" coordorigin="7543,525" coordsize="55,53" path="m7570,525l7543,551,7570,577,7598,551,7570,525xe" filled="t" fillcolor="#00007F" stroked="f">
                <v:path arrowok="t"/>
                <v:fill/>
              </v:shape>
            </v:group>
            <v:group style="position:absolute;left:7543;top:525;width:55;height:53" coordorigin="7543,525" coordsize="55,53">
              <v:shape style="position:absolute;left:7543;top:525;width:55;height:53" coordorigin="7543,525" coordsize="55,53" path="m7570,525l7598,551,7570,577,7543,551,7570,525xe" filled="f" stroked="t" strokeweight=".507288pt" strokecolor="#00007F">
                <v:path arrowok="t"/>
              </v:shape>
            </v:group>
            <v:group style="position:absolute;left:7752;top:544;width:55;height:53" coordorigin="7752,544" coordsize="55,53">
              <v:shape style="position:absolute;left:7752;top:544;width:55;height:53" coordorigin="7752,544" coordsize="55,53" path="m7781,544l7752,570,7781,597,7807,570,7781,544xe" filled="t" fillcolor="#00007F" stroked="f">
                <v:path arrowok="t"/>
                <v:fill/>
              </v:shape>
            </v:group>
            <v:group style="position:absolute;left:7752;top:544;width:55;height:53" coordorigin="7752,544" coordsize="55,53">
              <v:shape style="position:absolute;left:7752;top:544;width:55;height:53" coordorigin="7752,544" coordsize="55,53" path="m7781,544l7807,570,7781,597,7752,570,7781,544xe" filled="f" stroked="t" strokeweight=".507288pt" strokecolor="#00007F">
                <v:path arrowok="t"/>
              </v:shape>
            </v:group>
            <v:group style="position:absolute;left:7963;top:544;width:55;height:53" coordorigin="7963,544" coordsize="55,53">
              <v:shape style="position:absolute;left:7963;top:544;width:55;height:53" coordorigin="7963,544" coordsize="55,53" path="m7990,544l7963,570,7990,597,8018,570,7990,544xe" filled="t" fillcolor="#00007F" stroked="f">
                <v:path arrowok="t"/>
                <v:fill/>
              </v:shape>
            </v:group>
            <v:group style="position:absolute;left:7963;top:544;width:55;height:53" coordorigin="7963,544" coordsize="55,53">
              <v:shape style="position:absolute;left:7963;top:544;width:55;height:53" coordorigin="7963,544" coordsize="55,53" path="m7990,544l8018,570,7990,597,7963,570,7990,544xe" filled="f" stroked="t" strokeweight=".507288pt" strokecolor="#00007F">
                <v:path arrowok="t"/>
              </v:shape>
            </v:group>
            <v:group style="position:absolute;left:8174;top:525;width:53;height:53" coordorigin="8174,525" coordsize="53,53">
              <v:shape style="position:absolute;left:8174;top:525;width:53;height:53" coordorigin="8174,525" coordsize="53,53" path="m8201,525l8174,551,8201,577,8227,551,8201,525xe" filled="t" fillcolor="#00007F" stroked="f">
                <v:path arrowok="t"/>
                <v:fill/>
              </v:shape>
            </v:group>
            <v:group style="position:absolute;left:8174;top:525;width:53;height:53" coordorigin="8174,525" coordsize="53,53">
              <v:shape style="position:absolute;left:8174;top:525;width:53;height:53" coordorigin="8174,525" coordsize="53,53" path="m8201,525l8227,551,8201,577,8174,551,8201,525xe" filled="f" stroked="t" strokeweight=".507288pt" strokecolor="#00007F">
                <v:path arrowok="t"/>
              </v:shape>
            </v:group>
            <v:group style="position:absolute;left:8383;top:544;width:55;height:53" coordorigin="8383,544" coordsize="55,53">
              <v:shape style="position:absolute;left:8383;top:544;width:55;height:53" coordorigin="8383,544" coordsize="55,53" path="m8412,544l8383,570,8412,597,8438,570,8412,544xe" filled="t" fillcolor="#00007F" stroked="f">
                <v:path arrowok="t"/>
                <v:fill/>
              </v:shape>
            </v:group>
            <v:group style="position:absolute;left:8383;top:544;width:55;height:53" coordorigin="8383,544" coordsize="55,53">
              <v:shape style="position:absolute;left:8383;top:544;width:55;height:53" coordorigin="8383,544" coordsize="55,53" path="m8412,544l8438,570,8412,597,8383,570,8412,544xe" filled="f" stroked="t" strokeweight=".507288pt" strokecolor="#00007F">
                <v:path arrowok="t"/>
              </v:shape>
            </v:group>
            <v:group style="position:absolute;left:8594;top:544;width:55;height:53" coordorigin="8594,544" coordsize="55,53">
              <v:shape style="position:absolute;left:8594;top:544;width:55;height:53" coordorigin="8594,544" coordsize="55,53" path="m8621,544l8594,570,8621,597,8650,570,8621,544xe" filled="t" fillcolor="#00007F" stroked="f">
                <v:path arrowok="t"/>
                <v:fill/>
              </v:shape>
            </v:group>
            <v:group style="position:absolute;left:8594;top:544;width:55;height:53" coordorigin="8594,544" coordsize="55,53">
              <v:shape style="position:absolute;left:8594;top:544;width:55;height:53" coordorigin="8594,544" coordsize="55,53" path="m8621,544l8650,570,8621,597,8594,570,8621,544xe" filled="f" stroked="t" strokeweight=".507288pt" strokecolor="#00007F">
                <v:path arrowok="t"/>
              </v:shape>
            </v:group>
            <v:group style="position:absolute;left:8803;top:544;width:55;height:53" coordorigin="8803,544" coordsize="55,53">
              <v:shape style="position:absolute;left:8803;top:544;width:55;height:53" coordorigin="8803,544" coordsize="55,53" path="m8832,544l8803,570,8832,597,8858,570,8832,544xe" filled="t" fillcolor="#00007F" stroked="f">
                <v:path arrowok="t"/>
                <v:fill/>
              </v:shape>
            </v:group>
            <v:group style="position:absolute;left:8803;top:544;width:55;height:53" coordorigin="8803,544" coordsize="55,53">
              <v:shape style="position:absolute;left:8803;top:544;width:55;height:53" coordorigin="8803,544" coordsize="55,53" path="m8832,544l8858,570,8832,597,8803,570,8832,544xe" filled="f" stroked="t" strokeweight=".507288pt" strokecolor="#00007F">
                <v:path arrowok="t"/>
              </v:shape>
            </v:group>
            <v:group style="position:absolute;left:9014;top:544;width:55;height:53" coordorigin="9014,544" coordsize="55,53">
              <v:shape style="position:absolute;left:9014;top:544;width:55;height:53" coordorigin="9014,544" coordsize="55,53" path="m9041,544l9014,570,9041,597,9070,570,9041,544xe" filled="t" fillcolor="#00007F" stroked="f">
                <v:path arrowok="t"/>
                <v:fill/>
              </v:shape>
            </v:group>
            <v:group style="position:absolute;left:9014;top:544;width:55;height:53" coordorigin="9014,544" coordsize="55,53">
              <v:shape style="position:absolute;left:9014;top:544;width:55;height:53" coordorigin="9014,544" coordsize="55,53" path="m9041,544l9070,570,9041,597,9014,570,9041,544xe" filled="f" stroked="t" strokeweight=".507288pt" strokecolor="#00007F">
                <v:path arrowok="t"/>
              </v:shape>
            </v:group>
            <v:group style="position:absolute;left:9226;top:544;width:53;height:53" coordorigin="9226,544" coordsize="53,53">
              <v:shape style="position:absolute;left:9226;top:544;width:53;height:53" coordorigin="9226,544" coordsize="53,53" path="m9252,544l9226,570,9252,597,9278,570,9252,544xe" filled="t" fillcolor="#00007F" stroked="f">
                <v:path arrowok="t"/>
                <v:fill/>
              </v:shape>
            </v:group>
            <v:group style="position:absolute;left:9226;top:544;width:53;height:53" coordorigin="9226,544" coordsize="53,53">
              <v:shape style="position:absolute;left:9226;top:544;width:53;height:53" coordorigin="9226,544" coordsize="53,53" path="m9252,544l9278,570,9252,597,9226,570,9252,544xe" filled="f" stroked="t" strokeweight=".507288pt" strokecolor="#00007F">
                <v:path arrowok="t"/>
              </v:shape>
            </v:group>
            <v:group style="position:absolute;left:9434;top:551;width:55;height:55" coordorigin="9434,551" coordsize="55,55">
              <v:shape style="position:absolute;left:9434;top:551;width:55;height:55" coordorigin="9434,551" coordsize="55,55" path="m9463,551l9434,577,9463,606,9490,577,9463,551xe" filled="t" fillcolor="#00007F" stroked="f">
                <v:path arrowok="t"/>
                <v:fill/>
              </v:shape>
            </v:group>
            <v:group style="position:absolute;left:9434;top:551;width:55;height:55" coordorigin="9434,551" coordsize="55,55">
              <v:shape style="position:absolute;left:9434;top:551;width:55;height:55" coordorigin="9434,551" coordsize="55,55" path="m9463,551l9490,577,9463,606,9434,577,9463,551xe" filled="f" stroked="t" strokeweight=".507288pt" strokecolor="#00007F">
                <v:path arrowok="t"/>
              </v:shape>
            </v:group>
            <v:group style="position:absolute;left:9646;top:544;width:55;height:53" coordorigin="9646,544" coordsize="55,53">
              <v:shape style="position:absolute;left:9646;top:544;width:55;height:53" coordorigin="9646,544" coordsize="55,53" path="m9672,544l9646,570,9672,597,9701,570,9672,544xe" filled="t" fillcolor="#00007F" stroked="f">
                <v:path arrowok="t"/>
                <v:fill/>
              </v:shape>
            </v:group>
            <v:group style="position:absolute;left:9646;top:544;width:55;height:53" coordorigin="9646,544" coordsize="55,53">
              <v:shape style="position:absolute;left:9646;top:544;width:55;height:53" coordorigin="9646,544" coordsize="55,53" path="m9672,544l9701,570,9672,597,9646,570,9672,544xe" filled="f" stroked="t" strokeweight=".507288pt" strokecolor="#00007F">
                <v:path arrowok="t"/>
              </v:shape>
            </v:group>
            <v:group style="position:absolute;left:9854;top:544;width:55;height:53" coordorigin="9854,544" coordsize="55,53">
              <v:shape style="position:absolute;left:9854;top:544;width:55;height:53" coordorigin="9854,544" coordsize="55,53" path="m9883,544l9854,570,9883,597,9910,570,9883,544xe" filled="t" fillcolor="#00007F" stroked="f">
                <v:path arrowok="t"/>
                <v:fill/>
              </v:shape>
            </v:group>
            <v:group style="position:absolute;left:9854;top:544;width:55;height:53" coordorigin="9854,544" coordsize="55,53">
              <v:shape style="position:absolute;left:9854;top:544;width:55;height:53" coordorigin="9854,544" coordsize="55,53" path="m9883,544l9910,570,9883,597,9854,570,9883,544xe" filled="f" stroked="t" strokeweight=".507288pt" strokecolor="#00007F">
                <v:path arrowok="t"/>
              </v:shape>
            </v:group>
            <v:group style="position:absolute;left:10066;top:525;width:55;height:53" coordorigin="10066,525" coordsize="55,53">
              <v:shape style="position:absolute;left:10066;top:525;width:55;height:53" coordorigin="10066,525" coordsize="55,53" path="m10092,525l10066,551,10092,577,10121,551,10092,525xe" filled="t" fillcolor="#00007F" stroked="f">
                <v:path arrowok="t"/>
                <v:fill/>
              </v:shape>
            </v:group>
            <v:group style="position:absolute;left:10066;top:525;width:55;height:53" coordorigin="10066,525" coordsize="55,53">
              <v:shape style="position:absolute;left:10066;top:525;width:55;height:53" coordorigin="10066,525" coordsize="55,53" path="m10092,525l10121,551,10092,577,10066,551,10092,525xe" filled="f" stroked="t" strokeweight=".507288pt" strokecolor="#00007F">
                <v:path arrowok="t"/>
              </v:shape>
            </v:group>
            <v:group style="position:absolute;left:10274;top:551;width:55;height:55" coordorigin="10274,551" coordsize="55,55">
              <v:shape style="position:absolute;left:10274;top:551;width:55;height:55" coordorigin="10274,551" coordsize="55,55" path="m10303,551l10274,577,10303,606,10330,577,10303,551xe" filled="t" fillcolor="#00007F" stroked="f">
                <v:path arrowok="t"/>
                <v:fill/>
              </v:shape>
            </v:group>
            <v:group style="position:absolute;left:10274;top:551;width:55;height:55" coordorigin="10274,551" coordsize="55,55">
              <v:shape style="position:absolute;left:10274;top:551;width:55;height:55" coordorigin="10274,551" coordsize="55,55" path="m10303,551l10330,577,10303,606,10274,577,10303,551xe" filled="f" stroked="t" strokeweight=".507288pt" strokecolor="#00007F">
                <v:path arrowok="t"/>
              </v:shape>
            </v:group>
            <v:group style="position:absolute;left:10486;top:534;width:55;height:53" coordorigin="10486,534" coordsize="55,53">
              <v:shape style="position:absolute;left:10486;top:534;width:55;height:53" coordorigin="10486,534" coordsize="55,53" path="m10512,534l10486,561,10512,587,10541,561,10512,534xe" filled="t" fillcolor="#00007F" stroked="f">
                <v:path arrowok="t"/>
                <v:fill/>
              </v:shape>
            </v:group>
            <v:group style="position:absolute;left:10486;top:534;width:55;height:53" coordorigin="10486,534" coordsize="55,53">
              <v:shape style="position:absolute;left:10486;top:534;width:55;height:53" coordorigin="10486,534" coordsize="55,53" path="m10512,534l10541,561,10512,587,10486,561,10512,534xe" filled="f" stroked="t" strokeweight=".507288pt" strokecolor="#00007F">
                <v:path arrowok="t"/>
              </v:shape>
            </v:group>
            <v:group style="position:absolute;left:10697;top:534;width:53;height:53" coordorigin="10697,534" coordsize="53,53">
              <v:shape style="position:absolute;left:10697;top:534;width:53;height:53" coordorigin="10697,534" coordsize="53,53" path="m10723,534l10697,561,10723,587,10750,561,10723,534xe" filled="t" fillcolor="#00007F" stroked="f">
                <v:path arrowok="t"/>
                <v:fill/>
              </v:shape>
            </v:group>
            <v:group style="position:absolute;left:10697;top:534;width:53;height:53" coordorigin="10697,534" coordsize="53,53">
              <v:shape style="position:absolute;left:10697;top:534;width:53;height:53" coordorigin="10697,534" coordsize="53,53" path="m10723,534l10750,561,10723,587,10697,561,10723,534xe" filled="f" stroked="t" strokeweight=".507288pt" strokecolor="#00007F">
                <v:path arrowok="t"/>
              </v:shape>
            </v:group>
            <v:group style="position:absolute;left:7332;top:1770;width:46;height:46" coordorigin="7332,1770" coordsize="46,46">
              <v:shape style="position:absolute;left:7332;top:1770;width:46;height:46" coordorigin="7332,1770" coordsize="46,46" path="m7332,1793l7378,1793e" filled="f" stroked="t" strokeweight="2.38pt" strokecolor="#FF00FF">
                <v:path arrowok="t"/>
              </v:shape>
            </v:group>
            <v:group style="position:absolute;left:7332;top:1770;width:46;height:46" coordorigin="7332,1770" coordsize="46,46">
              <v:shape style="position:absolute;left:7332;top:1770;width:46;height:46" coordorigin="7332,1770" coordsize="46,46" path="m7327,1793l7383,1793e" filled="f" stroked="t" strokeweight="2.887288pt" strokecolor="#FF00FF">
                <v:path arrowok="t"/>
              </v:shape>
            </v:group>
            <v:group style="position:absolute;left:7543;top:1770;width:46;height:46" coordorigin="7543,1770" coordsize="46,46">
              <v:shape style="position:absolute;left:7543;top:1770;width:46;height:46" coordorigin="7543,1770" coordsize="46,46" path="m7543,1793l7589,1793e" filled="f" stroked="t" strokeweight="2.38pt" strokecolor="#FF00FF">
                <v:path arrowok="t"/>
              </v:shape>
            </v:group>
            <v:group style="position:absolute;left:7543;top:1770;width:46;height:46" coordorigin="7543,1770" coordsize="46,46">
              <v:shape style="position:absolute;left:7543;top:1770;width:46;height:46" coordorigin="7543,1770" coordsize="46,46" path="m7538,1793l7594,1793e" filled="f" stroked="t" strokeweight="2.887288pt" strokecolor="#FF00FF">
                <v:path arrowok="t"/>
              </v:shape>
            </v:group>
            <v:group style="position:absolute;left:7752;top:1744;width:46;height:46" coordorigin="7752,1744" coordsize="46,46">
              <v:shape style="position:absolute;left:7752;top:1744;width:46;height:46" coordorigin="7752,1744" coordsize="46,46" path="m7752,1767l7798,1767e" filled="f" stroked="t" strokeweight="2.38pt" strokecolor="#FF00FF">
                <v:path arrowok="t"/>
              </v:shape>
            </v:group>
            <v:group style="position:absolute;left:7752;top:1744;width:46;height:46" coordorigin="7752,1744" coordsize="46,46">
              <v:shape style="position:absolute;left:7752;top:1744;width:46;height:46" coordorigin="7752,1744" coordsize="46,46" path="m7747,1767l7803,1767e" filled="f" stroked="t" strokeweight="2.887288pt" strokecolor="#FF00FF">
                <v:path arrowok="t"/>
              </v:shape>
            </v:group>
            <v:group style="position:absolute;left:7963;top:1744;width:46;height:46" coordorigin="7963,1744" coordsize="46,46">
              <v:shape style="position:absolute;left:7963;top:1744;width:46;height:46" coordorigin="7963,1744" coordsize="46,46" path="m7963,1767l8009,1767e" filled="f" stroked="t" strokeweight="2.38pt" strokecolor="#FF00FF">
                <v:path arrowok="t"/>
              </v:shape>
            </v:group>
            <v:group style="position:absolute;left:7963;top:1744;width:46;height:46" coordorigin="7963,1744" coordsize="46,46">
              <v:shape style="position:absolute;left:7963;top:1744;width:46;height:46" coordorigin="7963,1744" coordsize="46,46" path="m7958,1767l8014,1767e" filled="f" stroked="t" strokeweight="2.887288pt" strokecolor="#FF00FF">
                <v:path arrowok="t"/>
              </v:shape>
            </v:group>
            <v:group style="position:absolute;left:8174;top:1753;width:46;height:46" coordorigin="8174,1753" coordsize="46,46">
              <v:shape style="position:absolute;left:8174;top:1753;width:46;height:46" coordorigin="8174,1753" coordsize="46,46" path="m8174,1776l8220,1776e" filled="f" stroked="t" strokeweight="2.38pt" strokecolor="#FF00FF">
                <v:path arrowok="t"/>
              </v:shape>
            </v:group>
            <v:group style="position:absolute;left:8174;top:1753;width:46;height:46" coordorigin="8174,1753" coordsize="46,46">
              <v:shape style="position:absolute;left:8174;top:1753;width:46;height:46" coordorigin="8174,1753" coordsize="46,46" path="m8169,1776l8225,1776e" filled="f" stroked="t" strokeweight="2.887288pt" strokecolor="#FF00FF">
                <v:path arrowok="t"/>
              </v:shape>
            </v:group>
            <v:group style="position:absolute;left:8383;top:1727;width:46;height:43" coordorigin="8383,1727" coordsize="46,43">
              <v:shape style="position:absolute;left:8383;top:1727;width:46;height:43" coordorigin="8383,1727" coordsize="46,43" path="m8383,1749l8429,1749e" filled="f" stroked="t" strokeweight="2.260pt" strokecolor="#FF00FF">
                <v:path arrowok="t"/>
              </v:shape>
            </v:group>
            <v:group style="position:absolute;left:8383;top:1727;width:46;height:43" coordorigin="8383,1727" coordsize="46,43">
              <v:shape style="position:absolute;left:8383;top:1727;width:46;height:43" coordorigin="8383,1727" coordsize="46,43" path="m8378,1749l8434,1749e" filled="f" stroked="t" strokeweight="2.767288pt" strokecolor="#FF00FF">
                <v:path arrowok="t"/>
              </v:shape>
            </v:group>
            <v:group style="position:absolute;left:8594;top:1717;width:46;height:46" coordorigin="8594,1717" coordsize="46,46">
              <v:shape style="position:absolute;left:8594;top:1717;width:46;height:46" coordorigin="8594,1717" coordsize="46,46" path="m8594,1740l8640,1740e" filled="f" stroked="t" strokeweight="2.38pt" strokecolor="#FF00FF">
                <v:path arrowok="t"/>
              </v:shape>
            </v:group>
            <v:group style="position:absolute;left:8594;top:1717;width:46;height:46" coordorigin="8594,1717" coordsize="46,46">
              <v:shape style="position:absolute;left:8594;top:1717;width:46;height:46" coordorigin="8594,1717" coordsize="46,46" path="m8589,1740l8645,1740e" filled="f" stroked="t" strokeweight="2.887288pt" strokecolor="#FF00FF">
                <v:path arrowok="t"/>
              </v:shape>
            </v:group>
            <v:group style="position:absolute;left:8803;top:1708;width:46;height:46" coordorigin="8803,1708" coordsize="46,46">
              <v:shape style="position:absolute;left:8803;top:1708;width:46;height:46" coordorigin="8803,1708" coordsize="46,46" path="m8803,1731l8849,1731e" filled="f" stroked="t" strokeweight="2.38pt" strokecolor="#FF00FF">
                <v:path arrowok="t"/>
              </v:shape>
            </v:group>
            <v:group style="position:absolute;left:8803;top:1708;width:46;height:46" coordorigin="8803,1708" coordsize="46,46">
              <v:shape style="position:absolute;left:8803;top:1708;width:46;height:46" coordorigin="8803,1708" coordsize="46,46" path="m8798,1731l8854,1731e" filled="f" stroked="t" strokeweight="2.887288pt" strokecolor="#FF00FF">
                <v:path arrowok="t"/>
              </v:shape>
            </v:group>
            <v:group style="position:absolute;left:9014;top:1717;width:46;height:46" coordorigin="9014,1717" coordsize="46,46">
              <v:shape style="position:absolute;left:9014;top:1717;width:46;height:46" coordorigin="9014,1717" coordsize="46,46" path="m9014,1740l9060,1740e" filled="f" stroked="t" strokeweight="2.38pt" strokecolor="#FF00FF">
                <v:path arrowok="t"/>
              </v:shape>
            </v:group>
            <v:group style="position:absolute;left:9014;top:1717;width:46;height:46" coordorigin="9014,1717" coordsize="46,46">
              <v:shape style="position:absolute;left:9014;top:1717;width:46;height:46" coordorigin="9014,1717" coordsize="46,46" path="m9009,1740l9065,1740e" filled="f" stroked="t" strokeweight="2.887288pt" strokecolor="#FF00FF">
                <v:path arrowok="t"/>
              </v:shape>
            </v:group>
            <v:group style="position:absolute;left:9226;top:1708;width:46;height:46" coordorigin="9226,1708" coordsize="46,46">
              <v:shape style="position:absolute;left:9226;top:1708;width:46;height:46" coordorigin="9226,1708" coordsize="46,46" path="m9226,1731l9271,1731e" filled="f" stroked="t" strokeweight="2.38pt" strokecolor="#FF00FF">
                <v:path arrowok="t"/>
              </v:shape>
            </v:group>
            <v:group style="position:absolute;left:9226;top:1708;width:46;height:46" coordorigin="9226,1708" coordsize="46,46">
              <v:shape style="position:absolute;left:9226;top:1708;width:46;height:46" coordorigin="9226,1708" coordsize="46,46" path="m9221,1731l9276,1731e" filled="f" stroked="t" strokeweight="2.887288pt" strokecolor="#FF00FF">
                <v:path arrowok="t"/>
              </v:shape>
            </v:group>
            <v:group style="position:absolute;left:9434;top:1672;width:46;height:46" coordorigin="9434,1672" coordsize="46,46">
              <v:shape style="position:absolute;left:9434;top:1672;width:46;height:46" coordorigin="9434,1672" coordsize="46,46" path="m9434,1695l9480,1695e" filled="f" stroked="t" strokeweight="2.38pt" strokecolor="#FF00FF">
                <v:path arrowok="t"/>
              </v:shape>
            </v:group>
            <v:group style="position:absolute;left:9434;top:1672;width:46;height:46" coordorigin="9434,1672" coordsize="46,46">
              <v:shape style="position:absolute;left:9434;top:1672;width:46;height:46" coordorigin="9434,1672" coordsize="46,46" path="m9429,1695l9485,1695e" filled="f" stroked="t" strokeweight="2.887288pt" strokecolor="#FF00FF">
                <v:path arrowok="t"/>
              </v:shape>
            </v:group>
            <v:group style="position:absolute;left:9646;top:1681;width:46;height:46" coordorigin="9646,1681" coordsize="46,46">
              <v:shape style="position:absolute;left:9646;top:1681;width:46;height:46" coordorigin="9646,1681" coordsize="46,46" path="m9646,1704l9691,1704e" filled="f" stroked="t" strokeweight="2.38pt" strokecolor="#FF00FF">
                <v:path arrowok="t"/>
              </v:shape>
            </v:group>
            <v:group style="position:absolute;left:9646;top:1681;width:46;height:46" coordorigin="9646,1681" coordsize="46,46">
              <v:shape style="position:absolute;left:9646;top:1681;width:46;height:46" coordorigin="9646,1681" coordsize="46,46" path="m9641,1704l9696,1704e" filled="f" stroked="t" strokeweight="2.887288pt" strokecolor="#FF00FF">
                <v:path arrowok="t"/>
              </v:shape>
            </v:group>
            <v:group style="position:absolute;left:9854;top:1672;width:46;height:46" coordorigin="9854,1672" coordsize="46,46">
              <v:shape style="position:absolute;left:9854;top:1672;width:46;height:46" coordorigin="9854,1672" coordsize="46,46" path="m9854,1695l9900,1695e" filled="f" stroked="t" strokeweight="2.38pt" strokecolor="#FF00FF">
                <v:path arrowok="t"/>
              </v:shape>
            </v:group>
            <v:group style="position:absolute;left:9854;top:1672;width:46;height:46" coordorigin="9854,1672" coordsize="46,46">
              <v:shape style="position:absolute;left:9854;top:1672;width:46;height:46" coordorigin="9854,1672" coordsize="46,46" path="m9849,1695l9905,1695e" filled="f" stroked="t" strokeweight="2.887288pt" strokecolor="#FF00FF">
                <v:path arrowok="t"/>
              </v:shape>
            </v:group>
            <v:group style="position:absolute;left:10066;top:1672;width:46;height:46" coordorigin="10066,1672" coordsize="46,46">
              <v:shape style="position:absolute;left:10066;top:1672;width:46;height:46" coordorigin="10066,1672" coordsize="46,46" path="m10066,1695l10111,1695e" filled="f" stroked="t" strokeweight="2.38pt" strokecolor="#FF00FF">
                <v:path arrowok="t"/>
              </v:shape>
            </v:group>
            <v:group style="position:absolute;left:10066;top:1672;width:46;height:46" coordorigin="10066,1672" coordsize="46,46">
              <v:shape style="position:absolute;left:10066;top:1672;width:46;height:46" coordorigin="10066,1672" coordsize="46,46" path="m10061,1695l10116,1695e" filled="f" stroked="t" strokeweight="2.887288pt" strokecolor="#FF00FF">
                <v:path arrowok="t"/>
              </v:shape>
            </v:group>
            <v:group style="position:absolute;left:10274;top:1665;width:46;height:43" coordorigin="10274,1665" coordsize="46,43">
              <v:shape style="position:absolute;left:10274;top:1665;width:46;height:43" coordorigin="10274,1665" coordsize="46,43" path="m10274,1686l10320,1686e" filled="f" stroked="t" strokeweight="2.260pt" strokecolor="#FF00FF">
                <v:path arrowok="t"/>
              </v:shape>
            </v:group>
            <v:group style="position:absolute;left:10274;top:1665;width:46;height:43" coordorigin="10274,1665" coordsize="46,43">
              <v:shape style="position:absolute;left:10274;top:1665;width:46;height:43" coordorigin="10274,1665" coordsize="46,43" path="m10269,1686l10325,1686e" filled="f" stroked="t" strokeweight="2.767288pt" strokecolor="#FF00FF">
                <v:path arrowok="t"/>
              </v:shape>
            </v:group>
            <v:group style="position:absolute;left:10486;top:1665;width:46;height:43" coordorigin="10486,1665" coordsize="46,43">
              <v:shape style="position:absolute;left:10486;top:1665;width:46;height:43" coordorigin="10486,1665" coordsize="46,43" path="m10486,1686l10531,1686e" filled="f" stroked="t" strokeweight="2.260pt" strokecolor="#FF00FF">
                <v:path arrowok="t"/>
              </v:shape>
            </v:group>
            <v:group style="position:absolute;left:10486;top:1665;width:46;height:43" coordorigin="10486,1665" coordsize="46,43">
              <v:shape style="position:absolute;left:10486;top:1665;width:46;height:43" coordorigin="10486,1665" coordsize="46,43" path="m10481,1686l10536,1686e" filled="f" stroked="t" strokeweight="2.767288pt" strokecolor="#FF00FF">
                <v:path arrowok="t"/>
              </v:shape>
            </v:group>
            <v:group style="position:absolute;left:7332;top:2874;width:55;height:55" coordorigin="7332,2874" coordsize="55,55">
              <v:shape style="position:absolute;left:7332;top:2874;width:55;height:55" coordorigin="7332,2874" coordsize="55,55" path="m7361,2874l7332,2929,7387,2929,7361,2874xe" filled="t" fillcolor="#007F00" stroked="f">
                <v:path arrowok="t"/>
                <v:fill/>
              </v:shape>
            </v:group>
            <v:group style="position:absolute;left:7332;top:2874;width:55;height:55" coordorigin="7332,2874" coordsize="55,55">
              <v:shape style="position:absolute;left:7332;top:2874;width:55;height:55" coordorigin="7332,2874" coordsize="55,55" path="m7361,2874l7387,2929,7332,2929,7361,2874xe" filled="f" stroked="t" strokeweight=".507288pt" strokecolor="#007F00">
                <v:path arrowok="t"/>
              </v:shape>
            </v:group>
            <v:group style="position:absolute;left:7543;top:2857;width:55;height:53" coordorigin="7543,2857" coordsize="55,53">
              <v:shape style="position:absolute;left:7543;top:2857;width:55;height:53" coordorigin="7543,2857" coordsize="55,53" path="m7570,2857l7543,2910,7598,2910,7570,2857xe" filled="t" fillcolor="#007F00" stroked="f">
                <v:path arrowok="t"/>
                <v:fill/>
              </v:shape>
            </v:group>
            <v:group style="position:absolute;left:7543;top:2857;width:55;height:53" coordorigin="7543,2857" coordsize="55,53">
              <v:shape style="position:absolute;left:7543;top:2857;width:55;height:53" coordorigin="7543,2857" coordsize="55,53" path="m7570,2857l7598,2910,7543,2910,7570,2857xe" filled="f" stroked="t" strokeweight=".507288pt" strokecolor="#007F00">
                <v:path arrowok="t"/>
              </v:shape>
            </v:group>
            <v:group style="position:absolute;left:7752;top:2874;width:55;height:55" coordorigin="7752,2874" coordsize="55,55">
              <v:shape style="position:absolute;left:7752;top:2874;width:55;height:55" coordorigin="7752,2874" coordsize="55,55" path="m7781,2874l7752,2929,7807,2929,7781,2874xe" filled="t" fillcolor="#007F00" stroked="f">
                <v:path arrowok="t"/>
                <v:fill/>
              </v:shape>
            </v:group>
            <v:group style="position:absolute;left:7752;top:2874;width:55;height:55" coordorigin="7752,2874" coordsize="55,55">
              <v:shape style="position:absolute;left:7752;top:2874;width:55;height:55" coordorigin="7752,2874" coordsize="55,55" path="m7781,2874l7807,2929,7752,2929,7781,2874xe" filled="f" stroked="t" strokeweight=".507288pt" strokecolor="#007F00">
                <v:path arrowok="t"/>
              </v:shape>
            </v:group>
            <v:group style="position:absolute;left:7963;top:2838;width:55;height:55" coordorigin="7963,2838" coordsize="55,55">
              <v:shape style="position:absolute;left:7963;top:2838;width:55;height:55" coordorigin="7963,2838" coordsize="55,55" path="m7990,2838l7963,2893,8018,2893,7990,2838xe" filled="t" fillcolor="#007F00" stroked="f">
                <v:path arrowok="t"/>
                <v:fill/>
              </v:shape>
            </v:group>
            <v:group style="position:absolute;left:7963;top:2838;width:55;height:55" coordorigin="7963,2838" coordsize="55,55">
              <v:shape style="position:absolute;left:7963;top:2838;width:55;height:55" coordorigin="7963,2838" coordsize="55,55" path="m7990,2838l8018,2893,7963,2893,7990,2838xe" filled="f" stroked="t" strokeweight=".507288pt" strokecolor="#007F00">
                <v:path arrowok="t"/>
              </v:shape>
            </v:group>
            <v:group style="position:absolute;left:8174;top:2829;width:53;height:55" coordorigin="8174,2829" coordsize="53,55">
              <v:shape style="position:absolute;left:8174;top:2829;width:53;height:55" coordorigin="8174,2829" coordsize="53,55" path="m8201,2829l8174,2884,8227,2884,8201,2829xe" filled="t" fillcolor="#007F00" stroked="f">
                <v:path arrowok="t"/>
                <v:fill/>
              </v:shape>
            </v:group>
            <v:group style="position:absolute;left:8174;top:2829;width:53;height:55" coordorigin="8174,2829" coordsize="53,55">
              <v:shape style="position:absolute;left:8174;top:2829;width:53;height:55" coordorigin="8174,2829" coordsize="53,55" path="m8201,2829l8227,2884,8174,2884,8201,2829xe" filled="f" stroked="t" strokeweight=".507288pt" strokecolor="#007F00">
                <v:path arrowok="t"/>
              </v:shape>
            </v:group>
            <v:group style="position:absolute;left:8383;top:2838;width:55;height:55" coordorigin="8383,2838" coordsize="55,55">
              <v:shape style="position:absolute;left:8383;top:2838;width:55;height:55" coordorigin="8383,2838" coordsize="55,55" path="m8412,2838l8383,2893,8438,2893,8412,2838xe" filled="t" fillcolor="#007F00" stroked="f">
                <v:path arrowok="t"/>
                <v:fill/>
              </v:shape>
            </v:group>
            <v:group style="position:absolute;left:8383;top:2838;width:55;height:55" coordorigin="8383,2838" coordsize="55,55">
              <v:shape style="position:absolute;left:8383;top:2838;width:55;height:55" coordorigin="8383,2838" coordsize="55,55" path="m8412,2838l8438,2893,8383,2893,8412,2838xe" filled="f" stroked="t" strokeweight=".507288pt" strokecolor="#007F00">
                <v:path arrowok="t"/>
              </v:shape>
            </v:group>
            <v:group style="position:absolute;left:8594;top:2829;width:55;height:55" coordorigin="8594,2829" coordsize="55,55">
              <v:shape style="position:absolute;left:8594;top:2829;width:55;height:55" coordorigin="8594,2829" coordsize="55,55" path="m8621,2829l8594,2884,8650,2884,8621,2829xe" filled="t" fillcolor="#007F00" stroked="f">
                <v:path arrowok="t"/>
                <v:fill/>
              </v:shape>
            </v:group>
            <v:group style="position:absolute;left:8594;top:2829;width:55;height:55" coordorigin="8594,2829" coordsize="55,55">
              <v:shape style="position:absolute;left:8594;top:2829;width:55;height:55" coordorigin="8594,2829" coordsize="55,55" path="m8621,2829l8650,2884,8594,2884,8621,2829xe" filled="f" stroked="t" strokeweight=".507288pt" strokecolor="#007F00">
                <v:path arrowok="t"/>
              </v:shape>
            </v:group>
            <v:group style="position:absolute;left:8803;top:2812;width:55;height:53" coordorigin="8803,2812" coordsize="55,53">
              <v:shape style="position:absolute;left:8803;top:2812;width:55;height:53" coordorigin="8803,2812" coordsize="55,53" path="m8832,2812l8803,2865,8858,2865,8832,2812xe" filled="t" fillcolor="#007F00" stroked="f">
                <v:path arrowok="t"/>
                <v:fill/>
              </v:shape>
            </v:group>
            <v:group style="position:absolute;left:8803;top:2812;width:55;height:53" coordorigin="8803,2812" coordsize="55,53">
              <v:shape style="position:absolute;left:8803;top:2812;width:55;height:53" coordorigin="8803,2812" coordsize="55,53" path="m8832,2812l8858,2865,8803,2865,8832,2812xe" filled="f" stroked="t" strokeweight=".507288pt" strokecolor="#007F00">
                <v:path arrowok="t"/>
              </v:shape>
            </v:group>
            <v:group style="position:absolute;left:9014;top:2812;width:55;height:53" coordorigin="9014,2812" coordsize="55,53">
              <v:shape style="position:absolute;left:9014;top:2812;width:55;height:53" coordorigin="9014,2812" coordsize="55,53" path="m9041,2812l9014,2865,9070,2865,9041,2812xe" filled="t" fillcolor="#007F00" stroked="f">
                <v:path arrowok="t"/>
                <v:fill/>
              </v:shape>
            </v:group>
            <v:group style="position:absolute;left:9014;top:2812;width:55;height:53" coordorigin="9014,2812" coordsize="55,53">
              <v:shape style="position:absolute;left:9014;top:2812;width:55;height:53" coordorigin="9014,2812" coordsize="55,53" path="m9041,2812l9070,2865,9014,2865,9041,2812xe" filled="f" stroked="t" strokeweight=".507288pt" strokecolor="#007F00">
                <v:path arrowok="t"/>
              </v:shape>
            </v:group>
            <v:group style="position:absolute;left:9226;top:2793;width:53;height:55" coordorigin="9226,2793" coordsize="53,55">
              <v:shape style="position:absolute;left:9226;top:2793;width:53;height:55" coordorigin="9226,2793" coordsize="53,55" path="m9252,2793l9226,2848,9278,2848,9252,2793xe" filled="t" fillcolor="#007F00" stroked="f">
                <v:path arrowok="t"/>
                <v:fill/>
              </v:shape>
            </v:group>
            <v:group style="position:absolute;left:9226;top:2793;width:53;height:55" coordorigin="9226,2793" coordsize="53,55">
              <v:shape style="position:absolute;left:9226;top:2793;width:53;height:55" coordorigin="9226,2793" coordsize="53,55" path="m9252,2793l9278,2848,9226,2848,9252,2793xe" filled="f" stroked="t" strokeweight=".507288pt" strokecolor="#007F00">
                <v:path arrowok="t"/>
              </v:shape>
            </v:group>
            <v:group style="position:absolute;left:9434;top:2793;width:55;height:55" coordorigin="9434,2793" coordsize="55,55">
              <v:shape style="position:absolute;left:9434;top:2793;width:55;height:55" coordorigin="9434,2793" coordsize="55,55" path="m9463,2793l9434,2848,9490,2848,9463,2793xe" filled="t" fillcolor="#007F00" stroked="f">
                <v:path arrowok="t"/>
                <v:fill/>
              </v:shape>
            </v:group>
            <v:group style="position:absolute;left:9434;top:2793;width:55;height:55" coordorigin="9434,2793" coordsize="55,55">
              <v:shape style="position:absolute;left:9434;top:2793;width:55;height:55" coordorigin="9434,2793" coordsize="55,55" path="m9463,2793l9490,2848,9434,2848,9463,2793xe" filled="f" stroked="t" strokeweight=".507288pt" strokecolor="#007F00">
                <v:path arrowok="t"/>
              </v:shape>
            </v:group>
            <v:group style="position:absolute;left:9646;top:2793;width:55;height:55" coordorigin="9646,2793" coordsize="55,55">
              <v:shape style="position:absolute;left:9646;top:2793;width:55;height:55" coordorigin="9646,2793" coordsize="55,55" path="m9672,2793l9646,2848,9701,2848,9672,2793xe" filled="t" fillcolor="#007F00" stroked="f">
                <v:path arrowok="t"/>
                <v:fill/>
              </v:shape>
            </v:group>
            <v:group style="position:absolute;left:9646;top:2793;width:55;height:55" coordorigin="9646,2793" coordsize="55,55">
              <v:shape style="position:absolute;left:9646;top:2793;width:55;height:55" coordorigin="9646,2793" coordsize="55,55" path="m9672,2793l9701,2848,9646,2848,9672,2793xe" filled="f" stroked="t" strokeweight=".507288pt" strokecolor="#007F00">
                <v:path arrowok="t"/>
              </v:shape>
            </v:group>
            <v:group style="position:absolute;left:9854;top:2793;width:55;height:55" coordorigin="9854,2793" coordsize="55,55">
              <v:shape style="position:absolute;left:9854;top:2793;width:55;height:55" coordorigin="9854,2793" coordsize="55,55" path="m9883,2793l9854,2848,9910,2848,9883,2793xe" filled="t" fillcolor="#007F00" stroked="f">
                <v:path arrowok="t"/>
                <v:fill/>
              </v:shape>
            </v:group>
            <v:group style="position:absolute;left:9854;top:2793;width:55;height:55" coordorigin="9854,2793" coordsize="55,55">
              <v:shape style="position:absolute;left:9854;top:2793;width:55;height:55" coordorigin="9854,2793" coordsize="55,55" path="m9883,2793l9910,2848,9854,2848,9883,2793xe" filled="f" stroked="t" strokeweight=".507288pt" strokecolor="#007F00">
                <v:path arrowok="t"/>
              </v:shape>
            </v:group>
            <v:group style="position:absolute;left:10066;top:2785;width:55;height:53" coordorigin="10066,2785" coordsize="55,53">
              <v:shape style="position:absolute;left:10066;top:2785;width:55;height:53" coordorigin="10066,2785" coordsize="55,53" path="m10092,2785l10066,2838,10121,2838,10092,2785xe" filled="t" fillcolor="#007F00" stroked="f">
                <v:path arrowok="t"/>
                <v:fill/>
              </v:shape>
            </v:group>
            <v:group style="position:absolute;left:10066;top:2785;width:55;height:53" coordorigin="10066,2785" coordsize="55,53">
              <v:shape style="position:absolute;left:10066;top:2785;width:55;height:53" coordorigin="10066,2785" coordsize="55,53" path="m10092,2785l10121,2838,10066,2838,10092,2785xe" filled="f" stroked="t" strokeweight=".507288pt" strokecolor="#007F00">
                <v:path arrowok="t"/>
              </v:shape>
            </v:group>
            <v:group style="position:absolute;left:10274;top:2793;width:55;height:55" coordorigin="10274,2793" coordsize="55,55">
              <v:shape style="position:absolute;left:10274;top:2793;width:55;height:55" coordorigin="10274,2793" coordsize="55,55" path="m10303,2793l10274,2848,10330,2848,10303,2793xe" filled="t" fillcolor="#007F00" stroked="f">
                <v:path arrowok="t"/>
                <v:fill/>
              </v:shape>
            </v:group>
            <v:group style="position:absolute;left:10274;top:2793;width:55;height:55" coordorigin="10274,2793" coordsize="55,55">
              <v:shape style="position:absolute;left:10274;top:2793;width:55;height:55" coordorigin="10274,2793" coordsize="55,55" path="m10303,2793l10330,2848,10274,2848,10303,2793xe" filled="f" stroked="t" strokeweight=".507288pt" strokecolor="#007F00">
                <v:path arrowok="t"/>
              </v:shape>
            </v:group>
            <v:group style="position:absolute;left:10486;top:2776;width:55;height:53" coordorigin="10486,2776" coordsize="55,53">
              <v:shape style="position:absolute;left:10486;top:2776;width:55;height:53" coordorigin="10486,2776" coordsize="55,53" path="m10512,2776l10486,2829,10541,2829,10512,2776xe" filled="t" fillcolor="#007F00" stroked="f">
                <v:path arrowok="t"/>
                <v:fill/>
              </v:shape>
            </v:group>
            <v:group style="position:absolute;left:10486;top:2776;width:55;height:53" coordorigin="10486,2776" coordsize="55,53">
              <v:shape style="position:absolute;left:10486;top:2776;width:55;height:53" coordorigin="10486,2776" coordsize="55,53" path="m10512,2776l10541,2829,10486,2829,10512,2776xe" filled="f" stroked="t" strokeweight=".507288pt" strokecolor="#007F00">
                <v:path arrowok="t"/>
              </v:shape>
            </v:group>
            <v:group style="position:absolute;left:10697;top:2785;width:53;height:53" coordorigin="10697,2785" coordsize="53,53">
              <v:shape style="position:absolute;left:10697;top:2785;width:53;height:53" coordorigin="10697,2785" coordsize="53,53" path="m10723,2785l10697,2838,10750,2838,10723,2785xe" filled="t" fillcolor="#007F00" stroked="f">
                <v:path arrowok="t"/>
                <v:fill/>
              </v:shape>
            </v:group>
            <v:group style="position:absolute;left:10697;top:2785;width:53;height:53" coordorigin="10697,2785" coordsize="53,53">
              <v:shape style="position:absolute;left:10697;top:2785;width:53;height:53" coordorigin="10697,2785" coordsize="53,53" path="m10723,2785l10750,2838,10697,2838,10723,2785xe" filled="f" stroked="t" strokeweight=".507288pt" strokecolor="#007F00">
                <v:path arrowok="t"/>
              </v:shape>
              <v:shape style="position:absolute;left:6634;top:3121;width:168;height:288" type="#_x0000_t75">
                <v:imagedata r:id="rId528" o:title=""/>
              </v:shape>
              <v:shape style="position:absolute;left:6816;top:3121;width:230;height:295" type="#_x0000_t75">
                <v:imagedata r:id="rId529" o:title=""/>
              </v:shape>
              <v:shape style="position:absolute;left:6708;top:2682;width:170;height:288" type="#_x0000_t75">
                <v:imagedata r:id="rId530" o:title=""/>
              </v:shape>
              <v:shape style="position:absolute;left:6893;top:2682;width:154;height:295" type="#_x0000_t75">
                <v:imagedata r:id="rId531" o:title=""/>
              </v:shape>
              <v:shape style="position:absolute;left:6634;top:2250;width:168;height:288" type="#_x0000_t75">
                <v:imagedata r:id="rId532" o:title=""/>
              </v:shape>
              <v:shape style="position:absolute;left:6816;top:2250;width:230;height:295" type="#_x0000_t75">
                <v:imagedata r:id="rId533" o:title=""/>
              </v:shape>
              <v:shape style="position:absolute;left:6708;top:1821;width:170;height:288" type="#_x0000_t75">
                <v:imagedata r:id="rId534" o:title=""/>
              </v:shape>
              <v:shape style="position:absolute;left:6893;top:1821;width:154;height:295" type="#_x0000_t75">
                <v:imagedata r:id="rId535" o:title=""/>
              </v:shape>
              <v:shape style="position:absolute;left:6634;top:1391;width:168;height:288" type="#_x0000_t75">
                <v:imagedata r:id="rId536" o:title=""/>
              </v:shape>
              <v:shape style="position:absolute;left:6816;top:1391;width:230;height:295" type="#_x0000_t75">
                <v:imagedata r:id="rId537" o:title=""/>
              </v:shape>
              <v:shape style="position:absolute;left:6708;top:949;width:170;height:288" type="#_x0000_t75">
                <v:imagedata r:id="rId538" o:title=""/>
              </v:shape>
              <v:shape style="position:absolute;left:6893;top:949;width:154;height:295" type="#_x0000_t75">
                <v:imagedata r:id="rId539" o:title=""/>
              </v:shape>
              <v:shape style="position:absolute;left:6634;top:520;width:168;height:288" type="#_x0000_t75">
                <v:imagedata r:id="rId540" o:title=""/>
              </v:shape>
              <v:shape style="position:absolute;left:6816;top:520;width:230;height:295" type="#_x0000_t75">
                <v:imagedata r:id="rId541" o:title=""/>
              </v:shape>
              <v:shape style="position:absolute;left:6708;top:90;width:170;height:288" type="#_x0000_t75">
                <v:imagedata r:id="rId542" o:title=""/>
              </v:shape>
              <v:shape style="position:absolute;left:6893;top:90;width:154;height:295" type="#_x0000_t75">
                <v:imagedata r:id="rId543" o:title=""/>
              </v:shape>
              <v:shape style="position:absolute;left:6439;top:1146;width:192;height:2009" type="#_x0000_t75">
                <v:imagedata r:id="rId544" o:title=""/>
              </v:shape>
            </v:group>
            <v:group style="position:absolute;left:9763;top:1945;width:650;height:698" coordorigin="9763,1945" coordsize="650,698">
              <v:shape style="position:absolute;left:9763;top:1945;width:650;height:698" coordorigin="9763,1945" coordsize="650,698" path="m9763,2644l10414,2644,10414,1945,9763,1945,9763,2644xe" filled="t" fillcolor="#FFFFFF" stroked="f">
                <v:path arrowok="t"/>
                <v:fill/>
              </v:shape>
            </v:group>
            <v:group style="position:absolute;left:9763;top:1945;width:650;height:698" coordorigin="9763,1945" coordsize="650,698">
              <v:shape style="position:absolute;left:9763;top:1945;width:650;height:698" coordorigin="9763,1945" coordsize="650,698" path="m9763,2644l10414,2644,10414,1945,9763,1945,9763,2644xe" filled="f" stroked="t" strokeweight="0pt" strokecolor="#000000">
                <v:path arrowok="t"/>
              </v:shape>
            </v:group>
            <v:group style="position:absolute;left:9818;top:2080;width:245;height:2" coordorigin="9818,2080" coordsize="245,2">
              <v:shape style="position:absolute;left:9818;top:2080;width:245;height:2" coordorigin="9818,2080" coordsize="245,0" path="m9818,2080l10063,2080e" filled="f" stroked="t" strokeweight=".507288pt" strokecolor="#00007F">
                <v:path arrowok="t"/>
              </v:shape>
            </v:group>
            <v:group style="position:absolute;left:9910;top:2053;width:55;height:53" coordorigin="9910,2053" coordsize="55,53">
              <v:shape style="position:absolute;left:9910;top:2053;width:55;height:53" coordorigin="9910,2053" coordsize="55,53" path="m9936,2053l9910,2080,9936,2106,9965,2080,9936,2053xe" filled="t" fillcolor="#00007F" stroked="f">
                <v:path arrowok="t"/>
                <v:fill/>
              </v:shape>
            </v:group>
            <v:group style="position:absolute;left:9910;top:2053;width:55;height:53" coordorigin="9910,2053" coordsize="55,53">
              <v:shape style="position:absolute;left:9910;top:2053;width:55;height:53" coordorigin="9910,2053" coordsize="55,53" path="m9936,2053l9965,2080,9936,2106,9910,2080,9936,2053xe" filled="f" stroked="t" strokeweight=".507288pt" strokecolor="#00007F">
                <v:path arrowok="t"/>
              </v:shape>
              <v:shape style="position:absolute;left:10152;top:2008;width:96;height:403" type="#_x0000_t75">
                <v:imagedata r:id="rId545" o:title=""/>
              </v:shape>
            </v:group>
            <v:group style="position:absolute;left:9818;top:2313;width:245;height:2" coordorigin="9818,2313" coordsize="245,2">
              <v:shape style="position:absolute;left:9818;top:2313;width:245;height:2" coordorigin="9818,2313" coordsize="245,0" path="m9818,2313l10063,2313e" filled="f" stroked="t" strokeweight=".507288pt" strokecolor="#FF00FF">
                <v:path arrowok="t"/>
              </v:shape>
            </v:group>
            <v:group style="position:absolute;left:9910;top:2286;width:46;height:46" coordorigin="9910,2286" coordsize="46,46">
              <v:shape style="position:absolute;left:9910;top:2286;width:46;height:46" coordorigin="9910,2286" coordsize="46,46" path="m9910,2309l9955,2309e" filled="f" stroked="t" strokeweight="2.38pt" strokecolor="#FF00FF">
                <v:path arrowok="t"/>
              </v:shape>
            </v:group>
            <v:group style="position:absolute;left:9910;top:2286;width:46;height:46" coordorigin="9910,2286" coordsize="46,46">
              <v:shape style="position:absolute;left:9910;top:2286;width:46;height:46" coordorigin="9910,2286" coordsize="46,46" path="m9905,2309l9960,2309e" filled="f" stroked="t" strokeweight="2.887288pt" strokecolor="#FF00FF">
                <v:path arrowok="t"/>
              </v:shape>
              <v:shape style="position:absolute;left:10159;top:2008;width:221;height:629" type="#_x0000_t75">
                <v:imagedata r:id="rId546" o:title=""/>
              </v:shape>
            </v:group>
            <v:group style="position:absolute;left:9818;top:2545;width:245;height:2" coordorigin="9818,2545" coordsize="245,2">
              <v:shape style="position:absolute;left:9818;top:2545;width:245;height:2" coordorigin="9818,2545" coordsize="245,0" path="m9818,2545l10063,2545e" filled="f" stroked="t" strokeweight=".507288pt" strokecolor="#007F00">
                <v:path arrowok="t"/>
              </v:shape>
            </v:group>
            <v:group style="position:absolute;left:9910;top:2519;width:55;height:55" coordorigin="9910,2519" coordsize="55,55">
              <v:shape style="position:absolute;left:9910;top:2519;width:55;height:55" coordorigin="9910,2519" coordsize="55,55" path="m9936,2519l9910,2574,9965,2574,9936,2519xe" filled="t" fillcolor="#007F00" stroked="f">
                <v:path arrowok="t"/>
                <v:fill/>
              </v:shape>
            </v:group>
            <v:group style="position:absolute;left:9910;top:2519;width:55;height:55" coordorigin="9910,2519" coordsize="55,55">
              <v:shape style="position:absolute;left:9910;top:2519;width:55;height:55" coordorigin="9910,2519" coordsize="55,55" path="m9936,2519l9965,2574,9910,2574,9936,2519xe" filled="f" stroked="t" strokeweight=".507288pt" strokecolor="#007F00">
                <v:path arrowok="t"/>
              </v:shape>
              <v:shape style="position:absolute;left:10152;top:2241;width:228;height:631" type="#_x0000_t75">
                <v:imagedata r:id="rId547" o:title=""/>
              </v:shape>
              <v:shape style="position:absolute;left:10246;top:2476;width:134;height:396" type="#_x0000_t75">
                <v:imagedata r:id="rId548" o:title="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101"/>
          <w:sz w:val="13"/>
          <w:szCs w:val="13"/>
        </w:rPr>
        <w:t>1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45" w:after="0" w:line="147" w:lineRule="exact"/>
        <w:ind w:left="613" w:right="-2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0</w:t>
      </w:r>
      <w:r>
        <w:rPr>
          <w:rFonts w:ascii="Arial" w:hAnsi="Arial" w:cs="Arial" w:eastAsia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cs="Arial" w:eastAsia="Arial"/>
          <w:b/>
          <w:bCs/>
          <w:spacing w:val="0"/>
          <w:w w:val="101"/>
          <w:sz w:val="13"/>
          <w:szCs w:val="13"/>
        </w:rPr>
        <w:t>8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45" w:after="0" w:line="147" w:lineRule="exact"/>
        <w:ind w:left="613" w:right="-2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0</w:t>
      </w:r>
      <w:r>
        <w:rPr>
          <w:rFonts w:ascii="Arial" w:hAnsi="Arial" w:cs="Arial" w:eastAsia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cs="Arial" w:eastAsia="Arial"/>
          <w:b/>
          <w:bCs/>
          <w:spacing w:val="0"/>
          <w:w w:val="101"/>
          <w:sz w:val="13"/>
          <w:szCs w:val="13"/>
        </w:rPr>
        <w:t>6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45" w:after="0" w:line="147" w:lineRule="exact"/>
        <w:ind w:left="613" w:right="-2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0</w:t>
      </w:r>
      <w:r>
        <w:rPr>
          <w:rFonts w:ascii="Arial" w:hAnsi="Arial" w:cs="Arial" w:eastAsia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cs="Arial" w:eastAsia="Arial"/>
          <w:b/>
          <w:bCs/>
          <w:spacing w:val="0"/>
          <w:w w:val="101"/>
          <w:sz w:val="13"/>
          <w:szCs w:val="13"/>
        </w:rPr>
        <w:t>4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45" w:after="0" w:line="147" w:lineRule="exact"/>
        <w:ind w:left="613" w:right="-20"/>
        <w:jc w:val="left"/>
        <w:rPr>
          <w:rFonts w:ascii="Arial" w:hAnsi="Arial" w:cs="Arial" w:eastAsia="Arial"/>
          <w:sz w:val="13"/>
          <w:szCs w:val="13"/>
        </w:rPr>
      </w:pPr>
      <w:r>
        <w:rPr/>
        <w:pict>
          <v:group style="position:absolute;margin-left:51.720001pt;margin-top:-3.413311pt;width:8.76pt;height:122.76pt;mso-position-horizontal-relative:page;mso-position-vertical-relative:paragraph;z-index:-9091" coordorigin="1034,-68" coordsize="175,2455">
            <v:shape style="position:absolute;left:1034;top:827;width:154;height:439" type="#_x0000_t75">
              <v:imagedata r:id="rId549" o:title=""/>
            </v:shape>
            <v:shape style="position:absolute;left:1037;top:-68;width:173;height:2455" type="#_x0000_t75">
              <v:imagedata r:id="rId550" o:title=""/>
            </v:shape>
            <w10:wrap type="none"/>
          </v:group>
        </w:pict>
      </w: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0</w:t>
      </w:r>
      <w:r>
        <w:rPr>
          <w:rFonts w:ascii="Arial" w:hAnsi="Arial" w:cs="Arial" w:eastAsia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cs="Arial" w:eastAsia="Arial"/>
          <w:b/>
          <w:bCs/>
          <w:spacing w:val="0"/>
          <w:w w:val="101"/>
          <w:sz w:val="13"/>
          <w:szCs w:val="13"/>
        </w:rPr>
        <w:t>2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45" w:after="0" w:line="147" w:lineRule="exact"/>
        <w:ind w:left="726" w:right="-2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b/>
          <w:bCs/>
          <w:spacing w:val="0"/>
          <w:w w:val="101"/>
          <w:sz w:val="13"/>
          <w:szCs w:val="13"/>
        </w:rPr>
        <w:t>0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45" w:after="0" w:line="147" w:lineRule="exact"/>
        <w:ind w:left="570" w:right="-2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b/>
          <w:bCs/>
          <w:spacing w:val="-1"/>
          <w:w w:val="101"/>
          <w:sz w:val="13"/>
          <w:szCs w:val="13"/>
        </w:rPr>
        <w:t>-</w:t>
      </w: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0</w:t>
      </w:r>
      <w:r>
        <w:rPr>
          <w:rFonts w:ascii="Arial" w:hAnsi="Arial" w:cs="Arial" w:eastAsia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cs="Arial" w:eastAsia="Arial"/>
          <w:b/>
          <w:bCs/>
          <w:spacing w:val="0"/>
          <w:w w:val="101"/>
          <w:sz w:val="13"/>
          <w:szCs w:val="13"/>
        </w:rPr>
        <w:t>2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150" w:lineRule="exact" w:after="0"/>
        <w:jc w:val="left"/>
        <w:rPr>
          <w:sz w:val="15"/>
          <w:szCs w:val="15"/>
        </w:rPr>
        <w:sectPr>
          <w:type w:val="continuous"/>
          <w:pgSz w:w="12240" w:h="15840"/>
          <w:pgMar w:top="720" w:bottom="280" w:left="700" w:right="900"/>
        </w:sectPr>
      </w:pPr>
    </w:p>
    <w:p>
      <w:pPr>
        <w:spacing w:before="45" w:after="0" w:line="240" w:lineRule="auto"/>
        <w:ind w:right="-20"/>
        <w:jc w:val="righ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b/>
          <w:bCs/>
          <w:spacing w:val="-1"/>
          <w:w w:val="101"/>
          <w:sz w:val="13"/>
          <w:szCs w:val="13"/>
        </w:rPr>
        <w:t>-</w:t>
      </w: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0</w:t>
      </w:r>
      <w:r>
        <w:rPr>
          <w:rFonts w:ascii="Arial" w:hAnsi="Arial" w:cs="Arial" w:eastAsia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cs="Arial" w:eastAsia="Arial"/>
          <w:b/>
          <w:bCs/>
          <w:spacing w:val="0"/>
          <w:w w:val="101"/>
          <w:sz w:val="13"/>
          <w:szCs w:val="13"/>
        </w:rPr>
        <w:t>4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b/>
          <w:bCs/>
          <w:spacing w:val="-1"/>
          <w:w w:val="101"/>
          <w:sz w:val="13"/>
          <w:szCs w:val="13"/>
        </w:rPr>
        <w:t>-</w:t>
      </w: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0</w:t>
      </w:r>
      <w:r>
        <w:rPr>
          <w:rFonts w:ascii="Arial" w:hAnsi="Arial" w:cs="Arial" w:eastAsia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cs="Arial" w:eastAsia="Arial"/>
          <w:b/>
          <w:bCs/>
          <w:spacing w:val="0"/>
          <w:w w:val="101"/>
          <w:sz w:val="13"/>
          <w:szCs w:val="13"/>
        </w:rPr>
        <w:t>6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b/>
          <w:bCs/>
          <w:spacing w:val="-1"/>
          <w:w w:val="101"/>
          <w:sz w:val="13"/>
          <w:szCs w:val="13"/>
        </w:rPr>
        <w:t>-</w:t>
      </w: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0</w:t>
      </w:r>
      <w:r>
        <w:rPr>
          <w:rFonts w:ascii="Arial" w:hAnsi="Arial" w:cs="Arial" w:eastAsia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cs="Arial" w:eastAsia="Arial"/>
          <w:b/>
          <w:bCs/>
          <w:spacing w:val="0"/>
          <w:w w:val="101"/>
          <w:sz w:val="13"/>
          <w:szCs w:val="13"/>
        </w:rPr>
        <w:t>8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b/>
          <w:bCs/>
          <w:spacing w:val="-1"/>
          <w:w w:val="101"/>
          <w:sz w:val="13"/>
          <w:szCs w:val="13"/>
        </w:rPr>
        <w:t>-</w:t>
      </w:r>
      <w:r>
        <w:rPr>
          <w:rFonts w:ascii="Arial" w:hAnsi="Arial" w:cs="Arial" w:eastAsia="Arial"/>
          <w:b/>
          <w:bCs/>
          <w:spacing w:val="0"/>
          <w:w w:val="101"/>
          <w:sz w:val="13"/>
          <w:szCs w:val="13"/>
        </w:rPr>
        <w:t>1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left="2318" w:right="-2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b/>
          <w:bCs/>
          <w:spacing w:val="0"/>
          <w:w w:val="104"/>
          <w:sz w:val="17"/>
          <w:szCs w:val="17"/>
        </w:rPr>
        <w:t>48V</w:t>
      </w:r>
      <w:r>
        <w:rPr>
          <w:rFonts w:ascii="Arial" w:hAnsi="Arial" w:cs="Arial" w:eastAsia="Arial"/>
          <w:spacing w:val="0"/>
          <w:w w:val="100"/>
          <w:sz w:val="17"/>
          <w:szCs w:val="17"/>
        </w:rPr>
      </w:r>
    </w:p>
    <w:p>
      <w:pPr>
        <w:spacing w:before="37" w:after="0" w:line="240" w:lineRule="auto"/>
        <w:ind w:left="2318" w:right="-2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b/>
          <w:bCs/>
          <w:spacing w:val="0"/>
          <w:w w:val="104"/>
          <w:sz w:val="17"/>
          <w:szCs w:val="17"/>
        </w:rPr>
        <w:t>41V</w:t>
      </w:r>
      <w:r>
        <w:rPr>
          <w:rFonts w:ascii="Arial" w:hAnsi="Arial" w:cs="Arial" w:eastAsia="Arial"/>
          <w:spacing w:val="0"/>
          <w:w w:val="100"/>
          <w:sz w:val="17"/>
          <w:szCs w:val="17"/>
        </w:rPr>
      </w:r>
    </w:p>
    <w:p>
      <w:pPr>
        <w:spacing w:before="39" w:after="0" w:line="240" w:lineRule="auto"/>
        <w:ind w:left="2318" w:right="-2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b/>
          <w:bCs/>
          <w:spacing w:val="0"/>
          <w:w w:val="104"/>
          <w:sz w:val="17"/>
          <w:szCs w:val="17"/>
        </w:rPr>
        <w:t>57V</w:t>
      </w:r>
      <w:r>
        <w:rPr>
          <w:rFonts w:ascii="Arial" w:hAnsi="Arial" w:cs="Arial" w:eastAsia="Arial"/>
          <w:spacing w:val="0"/>
          <w:w w:val="100"/>
          <w:sz w:val="17"/>
          <w:szCs w:val="17"/>
        </w:rPr>
      </w:r>
    </w:p>
    <w:p>
      <w:pPr>
        <w:spacing w:before="39" w:after="0" w:line="240" w:lineRule="auto"/>
        <w:ind w:left="2318" w:right="-20"/>
        <w:jc w:val="left"/>
        <w:rPr>
          <w:rFonts w:ascii="Arial" w:hAnsi="Arial" w:cs="Arial" w:eastAsia="Arial"/>
          <w:sz w:val="17"/>
          <w:szCs w:val="17"/>
        </w:rPr>
      </w:pPr>
      <w:r>
        <w:rPr/>
        <w:pict>
          <v:group style="position:absolute;margin-left:335.399994pt;margin-top:11.842694pt;width:26.04pt;height:23.04pt;mso-position-horizontal-relative:page;mso-position-vertical-relative:paragraph;z-index:-9089" coordorigin="6708,237" coordsize="521,461">
            <v:shape style="position:absolute;left:6708;top:237;width:170;height:288" type="#_x0000_t75">
              <v:imagedata r:id="rId551" o:title=""/>
            </v:shape>
            <v:shape style="position:absolute;left:6893;top:237;width:134;height:295" type="#_x0000_t75">
              <v:imagedata r:id="rId552" o:title=""/>
            </v:shape>
            <v:shape style="position:absolute;left:7075;top:402;width:154;height:295" type="#_x0000_t75">
              <v:imagedata r:id="rId553" o:title=""/>
            </v:shape>
            <w10:wrap type="none"/>
          </v:group>
        </w:pict>
      </w:r>
      <w:r>
        <w:rPr>
          <w:rFonts w:ascii="Arial" w:hAnsi="Arial" w:cs="Arial" w:eastAsia="Arial"/>
          <w:b/>
          <w:bCs/>
          <w:spacing w:val="0"/>
          <w:w w:val="104"/>
          <w:sz w:val="17"/>
          <w:szCs w:val="17"/>
        </w:rPr>
        <w:t>44V</w:t>
      </w:r>
      <w:r>
        <w:rPr>
          <w:rFonts w:ascii="Arial" w:hAnsi="Arial" w:cs="Arial" w:eastAsia="Arial"/>
          <w:spacing w:val="0"/>
          <w:w w:val="100"/>
          <w:sz w:val="17"/>
          <w:szCs w:val="17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tabs>
          <w:tab w:pos="720" w:val="left"/>
          <w:tab w:pos="1520" w:val="left"/>
          <w:tab w:pos="2220" w:val="left"/>
          <w:tab w:pos="3020" w:val="left"/>
          <w:tab w:pos="3740" w:val="left"/>
          <w:tab w:pos="5920" w:val="left"/>
        </w:tabs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/>
        <w:pict>
          <v:group style="position:absolute;margin-left:427.679993pt;margin-top:.816737pt;width:60pt;height:29.88pt;mso-position-horizontal-relative:page;mso-position-vertical-relative:paragraph;z-index:-9088" coordorigin="8554,16" coordsize="1200,598">
            <v:shape style="position:absolute;left:8755;top:16;width:154;height:295" type="#_x0000_t75">
              <v:imagedata r:id="rId554" o:title=""/>
            </v:shape>
            <v:shape style="position:absolute;left:9180;top:16;width:154;height:295" type="#_x0000_t75">
              <v:imagedata r:id="rId555" o:title=""/>
            </v:shape>
            <v:shape style="position:absolute;left:9600;top:16;width:154;height:295" type="#_x0000_t75">
              <v:imagedata r:id="rId556" o:title=""/>
            </v:shape>
            <v:shape style="position:absolute;left:8554;top:348;width:1190;height:266" type="#_x0000_t75">
              <v:imagedata r:id="rId557" o:title=""/>
            </v:shape>
            <w10:wrap type="none"/>
          </v:group>
        </w:pict>
      </w:r>
      <w:r>
        <w:rPr>
          <w:rFonts w:ascii="Arial" w:hAnsi="Arial" w:cs="Arial" w:eastAsia="Arial"/>
          <w:b/>
          <w:bCs/>
          <w:w w:val="101"/>
          <w:sz w:val="13"/>
          <w:szCs w:val="13"/>
        </w:rPr>
        <w:t>0</w:t>
      </w:r>
      <w:r>
        <w:rPr>
          <w:rFonts w:ascii="Arial" w:hAnsi="Arial" w:cs="Arial" w:eastAsia="Arial"/>
          <w:b/>
          <w:bCs/>
          <w:w w:val="100"/>
          <w:sz w:val="13"/>
          <w:szCs w:val="13"/>
        </w:rPr>
        <w:tab/>
      </w: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0</w:t>
      </w:r>
      <w:r>
        <w:rPr>
          <w:rFonts w:ascii="Arial" w:hAnsi="Arial" w:cs="Arial" w:eastAsia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cs="Arial" w:eastAsia="Arial"/>
          <w:b/>
          <w:bCs/>
          <w:spacing w:val="0"/>
          <w:w w:val="101"/>
          <w:sz w:val="13"/>
          <w:szCs w:val="13"/>
        </w:rPr>
        <w:t>5</w:t>
      </w:r>
      <w:r>
        <w:rPr>
          <w:rFonts w:ascii="Arial" w:hAnsi="Arial" w:cs="Arial" w:eastAsia="Arial"/>
          <w:b/>
          <w:bCs/>
          <w:spacing w:val="0"/>
          <w:w w:val="100"/>
          <w:sz w:val="13"/>
          <w:szCs w:val="13"/>
        </w:rPr>
        <w:tab/>
      </w:r>
      <w:r>
        <w:rPr>
          <w:rFonts w:ascii="Arial" w:hAnsi="Arial" w:cs="Arial" w:eastAsia="Arial"/>
          <w:b/>
          <w:bCs/>
          <w:spacing w:val="0"/>
          <w:w w:val="101"/>
          <w:sz w:val="13"/>
          <w:szCs w:val="13"/>
        </w:rPr>
        <w:t>1</w:t>
      </w:r>
      <w:r>
        <w:rPr>
          <w:rFonts w:ascii="Arial" w:hAnsi="Arial" w:cs="Arial" w:eastAsia="Arial"/>
          <w:b/>
          <w:bCs/>
          <w:spacing w:val="0"/>
          <w:w w:val="100"/>
          <w:sz w:val="13"/>
          <w:szCs w:val="13"/>
        </w:rPr>
        <w:tab/>
      </w:r>
      <w:r>
        <w:rPr>
          <w:rFonts w:ascii="Arial" w:hAnsi="Arial" w:cs="Arial" w:eastAsia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cs="Arial" w:eastAsia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cs="Arial" w:eastAsia="Arial"/>
          <w:b/>
          <w:bCs/>
          <w:spacing w:val="0"/>
          <w:w w:val="101"/>
          <w:sz w:val="13"/>
          <w:szCs w:val="13"/>
        </w:rPr>
        <w:t>5</w:t>
      </w:r>
      <w:r>
        <w:rPr>
          <w:rFonts w:ascii="Arial" w:hAnsi="Arial" w:cs="Arial" w:eastAsia="Arial"/>
          <w:b/>
          <w:bCs/>
          <w:spacing w:val="0"/>
          <w:w w:val="100"/>
          <w:sz w:val="13"/>
          <w:szCs w:val="13"/>
        </w:rPr>
        <w:tab/>
      </w:r>
      <w:r>
        <w:rPr>
          <w:rFonts w:ascii="Arial" w:hAnsi="Arial" w:cs="Arial" w:eastAsia="Arial"/>
          <w:b/>
          <w:bCs/>
          <w:spacing w:val="0"/>
          <w:w w:val="101"/>
          <w:sz w:val="13"/>
          <w:szCs w:val="13"/>
        </w:rPr>
        <w:t>2</w:t>
      </w:r>
      <w:r>
        <w:rPr>
          <w:rFonts w:ascii="Arial" w:hAnsi="Arial" w:cs="Arial" w:eastAsia="Arial"/>
          <w:b/>
          <w:bCs/>
          <w:spacing w:val="0"/>
          <w:w w:val="100"/>
          <w:sz w:val="13"/>
          <w:szCs w:val="13"/>
        </w:rPr>
        <w:tab/>
      </w:r>
      <w:r>
        <w:rPr>
          <w:rFonts w:ascii="Arial" w:hAnsi="Arial" w:cs="Arial" w:eastAsia="Arial"/>
          <w:b/>
          <w:bCs/>
          <w:spacing w:val="-1"/>
          <w:w w:val="101"/>
          <w:sz w:val="13"/>
          <w:szCs w:val="13"/>
        </w:rPr>
        <w:t>2</w:t>
      </w:r>
      <w:r>
        <w:rPr>
          <w:rFonts w:ascii="Arial" w:hAnsi="Arial" w:cs="Arial" w:eastAsia="Arial"/>
          <w:b/>
          <w:bCs/>
          <w:spacing w:val="2"/>
          <w:w w:val="101"/>
          <w:sz w:val="13"/>
          <w:szCs w:val="13"/>
        </w:rPr>
        <w:t>.</w:t>
      </w:r>
      <w:r>
        <w:rPr>
          <w:rFonts w:ascii="Arial" w:hAnsi="Arial" w:cs="Arial" w:eastAsia="Arial"/>
          <w:b/>
          <w:bCs/>
          <w:spacing w:val="0"/>
          <w:w w:val="101"/>
          <w:sz w:val="13"/>
          <w:szCs w:val="13"/>
        </w:rPr>
        <w:t>5</w:t>
      </w:r>
      <w:r>
        <w:rPr>
          <w:rFonts w:ascii="Arial" w:hAnsi="Arial" w:cs="Arial" w:eastAsia="Arial"/>
          <w:b/>
          <w:bCs/>
          <w:spacing w:val="0"/>
          <w:w w:val="100"/>
          <w:sz w:val="13"/>
          <w:szCs w:val="13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13"/>
          <w:szCs w:val="13"/>
        </w:rPr>
        <w:pict>
          <v:shape style="width:7.68pt;height:14.4pt;mso-position-horizontal-relative:char;mso-position-vertical-relative:line" type="#_x0000_t75">
            <v:imagedata r:id="rId558" o:title=""/>
          </v:shape>
        </w:pic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13"/>
          <w:szCs w:val="13"/>
        </w:rPr>
        <w:t>       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13"/>
          <w:szCs w:val="13"/>
        </w:rPr>
        <w:pict>
          <v:shape style="width:7.68pt;height:14.04pt;mso-position-horizontal-relative:char;mso-position-vertical-relative:line" type="#_x0000_t75">
            <v:imagedata r:id="rId559" o:title=""/>
          </v:shape>
        </w:pic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position w:val="-18"/>
          <w:sz w:val="13"/>
          <w:szCs w:val="13"/>
        </w:rPr>
        <w:t>       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position w:val="-18"/>
          <w:sz w:val="13"/>
          <w:szCs w:val="13"/>
        </w:rPr>
        <w:pict>
          <v:shape style="width:7.68pt;height:14.76pt;mso-position-horizontal-relative:char;mso-position-vertical-relative:line" type="#_x0000_t75">
            <v:imagedata r:id="rId560" o:title=""/>
          </v:shape>
        </w:pic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position w:val="-17"/>
          <w:sz w:val="13"/>
          <w:szCs w:val="13"/>
        </w:rPr>
        <w:t>                                              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position w:val="-17"/>
          <w:sz w:val="13"/>
          <w:szCs w:val="13"/>
        </w:rPr>
        <w:pict>
          <v:shape style="width:7.68pt;height:14.4pt;mso-position-horizontal-relative:char;mso-position-vertical-relative:line" type="#_x0000_t75">
            <v:imagedata r:id="rId561" o:title=""/>
          </v:shape>
        </w:pic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position w:val="-18"/>
          <w:sz w:val="13"/>
          <w:szCs w:val="13"/>
        </w:rPr>
        <w:t>       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position w:val="-18"/>
          <w:sz w:val="13"/>
          <w:szCs w:val="13"/>
        </w:rPr>
        <w:pict>
          <v:shape style="width:7.68pt;height:14.76pt;mso-position-horizontal-relative:char;mso-position-vertical-relative:line" type="#_x0000_t75">
            <v:imagedata r:id="rId562" o:title=""/>
          </v:shape>
        </w:pic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position w:val="-18"/>
          <w:sz w:val="13"/>
          <w:szCs w:val="13"/>
        </w:rPr>
        <w:t>       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position w:val="-18"/>
          <w:sz w:val="13"/>
          <w:szCs w:val="13"/>
        </w:rPr>
        <w:pict>
          <v:shape style="width:7.68pt;height:14.76pt;mso-position-horizontal-relative:char;mso-position-vertical-relative:line" type="#_x0000_t75">
            <v:imagedata r:id="rId563" o:title=""/>
          </v:shape>
        </w:pic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13"/>
          <w:szCs w:val="13"/>
        </w:rPr>
      </w:r>
    </w:p>
    <w:p>
      <w:pPr>
        <w:spacing w:before="16" w:after="0" w:line="240" w:lineRule="auto"/>
        <w:ind w:left="1380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spacing w:val="2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oad</w:t>
      </w:r>
      <w:r>
        <w:rPr>
          <w:rFonts w:ascii="Arial" w:hAnsi="Arial" w:cs="Arial" w:eastAsia="Arial"/>
          <w:b/>
          <w:bCs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2"/>
          <w:sz w:val="18"/>
          <w:szCs w:val="18"/>
        </w:rPr>
        <w:t>(</w:t>
      </w:r>
      <w:r>
        <w:rPr>
          <w:rFonts w:ascii="Arial" w:hAnsi="Arial" w:cs="Arial" w:eastAsia="Arial"/>
          <w:b/>
          <w:bCs/>
          <w:spacing w:val="1"/>
          <w:w w:val="102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-1"/>
          <w:w w:val="102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2"/>
          <w:w w:val="102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-2"/>
          <w:w w:val="102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0"/>
          <w:w w:val="102"/>
          <w:sz w:val="18"/>
          <w:szCs w:val="18"/>
        </w:rPr>
        <w:t>)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720" w:bottom="280" w:left="700" w:right="900"/>
          <w:cols w:num="2" w:equalWidth="0">
            <w:col w:w="797" w:space="65"/>
            <w:col w:w="9778"/>
          </w:cols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0" w:after="0" w:line="240" w:lineRule="auto"/>
        <w:ind w:left="207" w:right="1261"/>
        <w:jc w:val="both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45.360001pt;margin-top:12.995588pt;width:238.2pt;height:.1pt;mso-position-horizontal-relative:page;mso-position-vertical-relative:paragraph;z-index:-9087" coordorigin="907,260" coordsize="4764,2">
            <v:shape style="position:absolute;left:907;top:260;width:4764;height:2" coordorigin="907,260" coordsize="4764,0" path="m907,260l5671,260e" filled="f" stroked="t" strokeweight=".94pt" strokecolor="#2268AE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2268AE"/>
          <w:spacing w:val="10"/>
          <w:w w:val="100"/>
          <w:sz w:val="24"/>
          <w:szCs w:val="24"/>
        </w:rPr>
        <w:t>F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U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N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C</w:t>
      </w:r>
      <w:r>
        <w:rPr>
          <w:rFonts w:ascii="Arial" w:hAnsi="Arial" w:cs="Arial" w:eastAsia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cs="Arial" w:eastAsia="Arial"/>
          <w:color w:val="2268AE"/>
          <w:spacing w:val="10"/>
          <w:w w:val="100"/>
          <w:sz w:val="24"/>
          <w:szCs w:val="24"/>
        </w:rPr>
        <w:t>I</w:t>
      </w:r>
      <w:r>
        <w:rPr>
          <w:rFonts w:ascii="Arial" w:hAnsi="Arial" w:cs="Arial" w:eastAsia="Arial"/>
          <w:color w:val="2268AE"/>
          <w:spacing w:val="10"/>
          <w:w w:val="100"/>
          <w:sz w:val="24"/>
          <w:szCs w:val="24"/>
        </w:rPr>
        <w:t>O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N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L</w:t>
      </w:r>
      <w:r>
        <w:rPr>
          <w:rFonts w:ascii="Arial" w:hAnsi="Arial" w:cs="Arial" w:eastAsia="Arial"/>
          <w:color w:val="2268AE"/>
          <w:spacing w:val="6"/>
          <w:w w:val="100"/>
          <w:sz w:val="24"/>
          <w:szCs w:val="24"/>
        </w:rPr>
        <w:t> 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D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S</w:t>
      </w:r>
      <w:r>
        <w:rPr>
          <w:rFonts w:ascii="Arial" w:hAnsi="Arial" w:cs="Arial" w:eastAsia="Arial"/>
          <w:color w:val="2268AE"/>
          <w:spacing w:val="12"/>
          <w:w w:val="100"/>
          <w:sz w:val="24"/>
          <w:szCs w:val="24"/>
        </w:rPr>
        <w:t>C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R</w:t>
      </w:r>
      <w:r>
        <w:rPr>
          <w:rFonts w:ascii="Arial" w:hAnsi="Arial" w:cs="Arial" w:eastAsia="Arial"/>
          <w:color w:val="2268AE"/>
          <w:spacing w:val="10"/>
          <w:w w:val="100"/>
          <w:sz w:val="24"/>
          <w:szCs w:val="24"/>
        </w:rPr>
        <w:t>I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P</w:t>
      </w:r>
      <w:r>
        <w:rPr>
          <w:rFonts w:ascii="Arial" w:hAnsi="Arial" w:cs="Arial" w:eastAsia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cs="Arial" w:eastAsia="Arial"/>
          <w:color w:val="2268AE"/>
          <w:spacing w:val="10"/>
          <w:w w:val="100"/>
          <w:sz w:val="24"/>
          <w:szCs w:val="24"/>
        </w:rPr>
        <w:t>I</w:t>
      </w:r>
      <w:r>
        <w:rPr>
          <w:rFonts w:ascii="Arial" w:hAnsi="Arial" w:cs="Arial" w:eastAsia="Arial"/>
          <w:color w:val="2268AE"/>
          <w:spacing w:val="10"/>
          <w:w w:val="100"/>
          <w:sz w:val="24"/>
          <w:szCs w:val="24"/>
        </w:rPr>
        <w:t>O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N</w:t>
      </w:r>
      <w:r>
        <w:rPr>
          <w:rFonts w:ascii="Arial" w:hAnsi="Arial" w:cs="Arial" w:eastAsia="Arial"/>
          <w:color w:val="000000"/>
          <w:spacing w:val="0"/>
          <w:w w:val="100"/>
          <w:sz w:val="24"/>
          <w:szCs w:val="24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207" w:right="-17"/>
        <w:jc w:val="both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i/>
          <w:color w:val="2268AE"/>
          <w:sz w:val="22"/>
          <w:szCs w:val="22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O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v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e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r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  <w:t>v</w:t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i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e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w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o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f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  <w:t>P</w:t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o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E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                                                </w:t>
      </w:r>
      <w:r>
        <w:rPr>
          <w:rFonts w:ascii="Arial" w:hAnsi="Arial" w:cs="Arial" w:eastAsia="Arial"/>
          <w:b/>
          <w:bCs/>
          <w:i/>
          <w:color w:val="2268AE"/>
          <w:spacing w:val="-2"/>
          <w:sz w:val="22"/>
          <w:szCs w:val="22"/>
          <w:u w:val="thick" w:color="2268AE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-2"/>
          <w:sz w:val="22"/>
          <w:szCs w:val="22"/>
        </w:rPr>
      </w:r>
      <w:r>
        <w:rPr>
          <w:rFonts w:ascii="Arial" w:hAnsi="Arial" w:cs="Arial" w:eastAsia="Arial"/>
          <w:color w:val="000000"/>
          <w:spacing w:val="0"/>
          <w:sz w:val="22"/>
          <w:szCs w:val="22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207" w:right="-51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(P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E)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rk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ty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(PD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)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IEEE®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fy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PDs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(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).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tabs>
          <w:tab w:pos="2720" w:val="left"/>
          <w:tab w:pos="4160" w:val="left"/>
        </w:tabs>
        <w:spacing w:before="0" w:after="0" w:line="227" w:lineRule="exact"/>
        <w:ind w:right="-2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3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 </w:t>
      </w:r>
      <w:r>
        <w:rPr>
          <w:rFonts w:ascii="Arial" w:hAnsi="Arial" w:cs="Arial" w:eastAsia="Arial"/>
          <w:spacing w:val="3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gn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 </w:t>
      </w:r>
      <w:r>
        <w:rPr>
          <w:rFonts w:ascii="Arial" w:hAnsi="Arial" w:cs="Arial" w:eastAsia="Arial"/>
          <w:spacing w:val="2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 </w:t>
      </w:r>
      <w:r>
        <w:rPr>
          <w:rFonts w:ascii="Arial" w:hAnsi="Arial" w:cs="Arial" w:eastAsia="Arial"/>
          <w:spacing w:val="2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6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-6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ab/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ng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 </w:t>
      </w:r>
      <w:r>
        <w:rPr>
          <w:rFonts w:ascii="Arial" w:hAnsi="Arial" w:cs="Arial" w:eastAsia="Arial"/>
          <w:spacing w:val="2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ab/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®</w:t>
      </w:r>
      <w:r>
        <w:rPr>
          <w:rFonts w:ascii="Arial" w:hAnsi="Arial" w:cs="Arial" w:eastAsia="Arial"/>
          <w:spacing w:val="0"/>
          <w:w w:val="100"/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tanda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,</w:t>
      </w:r>
      <w:r>
        <w:rPr>
          <w:rFonts w:ascii="Arial" w:hAnsi="Arial" w:cs="Arial" w:eastAsia="Arial"/>
          <w:spacing w:val="-9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he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g</w:t>
      </w:r>
      <w:r>
        <w:rPr>
          <w:rFonts w:ascii="Arial" w:hAnsi="Arial" w:cs="Arial" w:eastAsia="Arial"/>
          <w:spacing w:val="-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nts</w:t>
      </w:r>
      <w:r>
        <w:rPr>
          <w:rFonts w:ascii="Arial" w:hAnsi="Arial" w:cs="Arial" w:eastAsia="Arial"/>
          <w:spacing w:val="-9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:</w:t>
      </w:r>
      <w:r>
        <w:rPr>
          <w:rFonts w:ascii="Arial" w:hAnsi="Arial" w:cs="Arial" w:eastAsia="Arial"/>
          <w:spacing w:val="0"/>
          <w:w w:val="100"/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108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cs="Arial" w:eastAsia="Arial"/>
          <w:b/>
          <w:bCs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6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q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ir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tabs>
          <w:tab w:pos="3460" w:val="left"/>
          <w:tab w:pos="3760" w:val="left"/>
          <w:tab w:pos="3820" w:val="left"/>
        </w:tabs>
        <w:spacing w:before="4" w:after="0" w:line="324" w:lineRule="auto"/>
        <w:ind w:left="108" w:right="504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319.619995pt;margin-top:10.50164pt;width:240.239995pt;height:14.52pt;mso-position-horizontal-relative:page;mso-position-vertical-relative:paragraph;z-index:-9086" coordorigin="6392,210" coordsize="4805,290">
            <v:group style="position:absolute;left:9655;top:211;width:108;height:288" coordorigin="9655,211" coordsize="108,288">
              <v:shape style="position:absolute;left:9655;top:211;width:108;height:288" coordorigin="9655,211" coordsize="108,288" path="m9655,499l9763,499,9763,211,9655,211,9655,499xe" filled="t" fillcolor="#C6D9F1" stroked="f">
                <v:path arrowok="t"/>
                <v:fill/>
              </v:shape>
            </v:group>
            <v:group style="position:absolute;left:6394;top:211;width:108;height:288" coordorigin="6394,211" coordsize="108,288">
              <v:shape style="position:absolute;left:6394;top:211;width:108;height:288" coordorigin="6394,211" coordsize="108,288" path="m6394,499l6502,499,6502,211,6394,211,6394,499xe" filled="t" fillcolor="#C6D9F1" stroked="f">
                <v:path arrowok="t"/>
                <v:fill/>
              </v:shape>
            </v:group>
            <v:group style="position:absolute;left:6502;top:211;width:3154;height:288" coordorigin="6502,211" coordsize="3154,288">
              <v:shape style="position:absolute;left:6502;top:211;width:3154;height:288" coordorigin="6502,211" coordsize="3154,288" path="m6502,499l9655,499,9655,211,6502,211,6502,499xe" filled="t" fillcolor="#C6D9F1" stroked="f">
                <v:path arrowok="t"/>
                <v:fill/>
              </v:shape>
            </v:group>
            <v:group style="position:absolute;left:9763;top:211;width:108;height:288" coordorigin="9763,211" coordsize="108,288">
              <v:shape style="position:absolute;left:9763;top:211;width:108;height:288" coordorigin="9763,211" coordsize="108,288" path="m9763,499l9871,499,9871,211,9763,211,9763,499xe" filled="t" fillcolor="#C6D9F1" stroked="f">
                <v:path arrowok="t"/>
                <v:fill/>
              </v:shape>
            </v:group>
            <v:group style="position:absolute;left:11088;top:211;width:108;height:288" coordorigin="11088,211" coordsize="108,288">
              <v:shape style="position:absolute;left:11088;top:211;width:108;height:288" coordorigin="11088,211" coordsize="108,288" path="m11088,499l11196,499,11196,211,11088,211,11088,499xe" filled="t" fillcolor="#C6D9F1" stroked="f">
                <v:path arrowok="t"/>
                <v:fill/>
              </v:shape>
            </v:group>
            <v:group style="position:absolute;left:9871;top:211;width:1217;height:288" coordorigin="9871,211" coordsize="1217,288">
              <v:shape style="position:absolute;left:9871;top:211;width:1217;height:288" coordorigin="9871,211" coordsize="1217,288" path="m9871,499l11088,499,11088,211,9871,211,9871,499xe" filled="t" fillcolor="#C6D9F1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319.619995pt;margin-top:39.181641pt;width:240.239995pt;height:14.52pt;mso-position-horizontal-relative:page;mso-position-vertical-relative:paragraph;z-index:-9085" coordorigin="6392,784" coordsize="4805,290">
            <v:group style="position:absolute;left:9655;top:785;width:108;height:288" coordorigin="9655,785" coordsize="108,288">
              <v:shape style="position:absolute;left:9655;top:785;width:108;height:288" coordorigin="9655,785" coordsize="108,288" path="m9655,1073l9763,1073,9763,785,9655,785,9655,1073xe" filled="t" fillcolor="#C6D9F1" stroked="f">
                <v:path arrowok="t"/>
                <v:fill/>
              </v:shape>
            </v:group>
            <v:group style="position:absolute;left:6394;top:785;width:108;height:288" coordorigin="6394,785" coordsize="108,288">
              <v:shape style="position:absolute;left:6394;top:785;width:108;height:288" coordorigin="6394,785" coordsize="108,288" path="m6394,1073l6502,1073,6502,785,6394,785,6394,1073xe" filled="t" fillcolor="#C6D9F1" stroked="f">
                <v:path arrowok="t"/>
                <v:fill/>
              </v:shape>
            </v:group>
            <v:group style="position:absolute;left:6502;top:785;width:3154;height:288" coordorigin="6502,785" coordsize="3154,288">
              <v:shape style="position:absolute;left:6502;top:785;width:3154;height:288" coordorigin="6502,785" coordsize="3154,288" path="m6502,1073l9655,1073,9655,785,6502,785,6502,1073xe" filled="t" fillcolor="#C6D9F1" stroked="f">
                <v:path arrowok="t"/>
                <v:fill/>
              </v:shape>
            </v:group>
            <v:group style="position:absolute;left:9763;top:785;width:108;height:288" coordorigin="9763,785" coordsize="108,288">
              <v:shape style="position:absolute;left:9763;top:785;width:108;height:288" coordorigin="9763,785" coordsize="108,288" path="m9763,1073l9871,1073,9871,785,9763,785,9763,1073xe" filled="t" fillcolor="#C6D9F1" stroked="f">
                <v:path arrowok="t"/>
                <v:fill/>
              </v:shape>
            </v:group>
            <v:group style="position:absolute;left:11088;top:785;width:108;height:288" coordorigin="11088,785" coordsize="108,288">
              <v:shape style="position:absolute;left:11088;top:785;width:108;height:288" coordorigin="11088,785" coordsize="108,288" path="m11088,1073l11196,1073,11196,785,11088,785,11088,1073xe" filled="t" fillcolor="#C6D9F1" stroked="f">
                <v:path arrowok="t"/>
                <v:fill/>
              </v:shape>
            </v:group>
            <v:group style="position:absolute;left:9871;top:785;width:1217;height:288" coordorigin="9871,785" coordsize="1217,288">
              <v:shape style="position:absolute;left:9871;top:785;width:1217;height:288" coordorigin="9871,785" coordsize="1217,288" path="m9871,1073l11088,1073,11088,785,9871,785,9871,1073xe" filled="t" fillcolor="#C6D9F1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  <w:tab/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  <w:tab/>
        <w:tab/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  <w:tab/>
      </w:r>
      <w:r>
        <w:rPr>
          <w:rFonts w:ascii="Arial" w:hAnsi="Arial" w:cs="Arial" w:eastAsia="Arial"/>
          <w:spacing w:val="0"/>
          <w:w w:val="39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7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tabs>
          <w:tab w:pos="3780" w:val="left"/>
        </w:tabs>
        <w:spacing w:before="10" w:after="0" w:line="240" w:lineRule="auto"/>
        <w:ind w:left="108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7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18"/>
          <w:szCs w:val="18"/>
        </w:rPr>
        <w:sectPr>
          <w:footerReference w:type="default" r:id="rId564"/>
          <w:pgSz w:w="12240" w:h="15840"/>
          <w:pgMar w:footer="993" w:header="216" w:top="1800" w:bottom="1180" w:left="700" w:right="900"/>
          <w:cols w:num="2" w:equalWidth="0">
            <w:col w:w="4976" w:space="717"/>
            <w:col w:w="4947"/>
          </w:cols>
        </w:sectPr>
      </w:pPr>
    </w:p>
    <w:p>
      <w:pPr>
        <w:spacing w:before="0" w:after="0" w:line="192" w:lineRule="exact"/>
        <w:ind w:left="207" w:right="-4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4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4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3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4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3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4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3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4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6" w:after="0" w:line="206" w:lineRule="exact"/>
        <w:ind w:left="207" w:right="-51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4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4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By</w:t>
      </w:r>
      <w:r>
        <w:rPr>
          <w:rFonts w:ascii="Arial" w:hAnsi="Arial" w:cs="Arial" w:eastAsia="Arial"/>
          <w:spacing w:val="4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3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4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3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z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78" w:after="0" w:line="242" w:lineRule="auto"/>
        <w:ind w:right="-51"/>
        <w:jc w:val="left"/>
        <w:rPr>
          <w:rFonts w:ascii="Arial" w:hAnsi="Arial" w:cs="Arial" w:eastAsia="Arial"/>
          <w:sz w:val="18"/>
          <w:szCs w:val="18"/>
        </w:rPr>
      </w:pPr>
      <w:r>
        <w:rPr/>
        <w:br w:type="column"/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@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PSE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77" w:after="0" w:line="242" w:lineRule="auto"/>
        <w:ind w:right="-51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319.619995pt;margin-top:-23.888325pt;width:240.239995pt;height:24.839999pt;mso-position-horizontal-relative:page;mso-position-vertical-relative:paragraph;z-index:-9084" coordorigin="6392,-478" coordsize="4805,497">
            <v:group style="position:absolute;left:6394;top:-477;width:3370;height:494" coordorigin="6394,-477" coordsize="3370,494">
              <v:shape style="position:absolute;left:6394;top:-477;width:3370;height:494" coordorigin="6394,-477" coordsize="3370,494" path="m6394,18l9763,18,9763,-477,6394,-477,6394,18xe" filled="t" fillcolor="#C6D9F1" stroked="f">
                <v:path arrowok="t"/>
                <v:fill/>
              </v:shape>
            </v:group>
            <v:group style="position:absolute;left:6502;top:-477;width:3154;height:269" coordorigin="6502,-477" coordsize="3154,269">
              <v:shape style="position:absolute;left:6502;top:-477;width:3154;height:269" coordorigin="6502,-477" coordsize="3154,269" path="m6502,-208l9655,-208,9655,-477,6502,-477,6502,-208xe" filled="t" fillcolor="#C6D9F1" stroked="f">
                <v:path arrowok="t"/>
                <v:fill/>
              </v:shape>
            </v:group>
            <v:group style="position:absolute;left:6502;top:-208;width:3154;height:226" coordorigin="6502,-208" coordsize="3154,226">
              <v:shape style="position:absolute;left:6502;top:-208;width:3154;height:226" coordorigin="6502,-208" coordsize="3154,226" path="m6502,18l9655,18,9655,-208,6502,-208,6502,18xe" filled="t" fillcolor="#C6D9F1" stroked="f">
                <v:path arrowok="t"/>
                <v:fill/>
              </v:shape>
            </v:group>
            <v:group style="position:absolute;left:9763;top:-477;width:1433;height:494" coordorigin="9763,-477" coordsize="1433,494">
              <v:shape style="position:absolute;left:9763;top:-477;width:1433;height:494" coordorigin="9763,-477" coordsize="1433,494" path="m9763,18l11196,18,11196,-477,9763,-477,9763,18xe" filled="t" fillcolor="#C6D9F1" stroked="f">
                <v:path arrowok="t"/>
                <v:fill/>
              </v:shape>
            </v:group>
            <v:group style="position:absolute;left:9871;top:-477;width:1217;height:288" coordorigin="9871,-477" coordsize="1217,288">
              <v:shape style="position:absolute;left:9871;top:-477;width:1217;height:288" coordorigin="9871,-477" coordsize="1217,288" path="m9871,-189l11088,-189,11088,-477,9871,-477,9871,-189xe" filled="t" fillcolor="#C6D9F1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@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PSE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78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>
        <w:rPr/>
        <w:br w:type="column"/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6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720" w:bottom="280" w:left="700" w:right="900"/>
          <w:cols w:num="3" w:equalWidth="0">
            <w:col w:w="4976" w:space="826"/>
            <w:col w:w="2716" w:space="975"/>
            <w:col w:w="1147"/>
          </w:cols>
        </w:sectPr>
      </w:pPr>
    </w:p>
    <w:p>
      <w:pPr>
        <w:spacing w:before="5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207" w:right="-51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4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4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4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4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3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4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3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te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(PSE).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(PD)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r.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IEEE®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ts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PSE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ry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&lt;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(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44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PD).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IEEE®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&gt;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(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4362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PD).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6" w:lineRule="exact"/>
        <w:ind w:left="207" w:right="-5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PSE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PD,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: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560" w:val="left"/>
        </w:tabs>
        <w:spacing w:before="0" w:after="0" w:line="244" w:lineRule="auto"/>
        <w:ind w:left="567" w:right="-48" w:hanging="36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color w:val="2268AE"/>
          <w:spacing w:val="0"/>
          <w:w w:val="137"/>
          <w:sz w:val="18"/>
          <w:szCs w:val="18"/>
        </w:rPr>
        <w:t>·</w:t>
      </w:r>
      <w:r>
        <w:rPr>
          <w:rFonts w:ascii="Arial" w:hAnsi="Arial" w:cs="Arial" w:eastAsia="Arial"/>
          <w:color w:val="2268AE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color w:val="2268AE"/>
          <w:spacing w:val="0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color w:val="000000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color w:val="000000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—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color w:val="000000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color w:val="000000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fr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color w:val="000000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color w:val="000000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color w:val="000000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color w:val="000000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color w:val="000000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</w:r>
    </w:p>
    <w:p>
      <w:pPr>
        <w:spacing w:before="0" w:after="0" w:line="198" w:lineRule="exact"/>
        <w:ind w:left="207" w:right="62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color w:val="2268AE"/>
          <w:spacing w:val="0"/>
          <w:w w:val="137"/>
          <w:sz w:val="18"/>
          <w:szCs w:val="18"/>
        </w:rPr>
        <w:t>·</w:t>
      </w:r>
      <w:r>
        <w:rPr>
          <w:rFonts w:ascii="Arial" w:hAnsi="Arial" w:cs="Arial" w:eastAsia="Arial"/>
          <w:color w:val="2268AE"/>
          <w:spacing w:val="0"/>
          <w:w w:val="137"/>
          <w:sz w:val="18"/>
          <w:szCs w:val="18"/>
        </w:rPr>
        <w:t>   </w:t>
      </w:r>
      <w:r>
        <w:rPr>
          <w:rFonts w:ascii="Arial" w:hAnsi="Arial" w:cs="Arial" w:eastAsia="Arial"/>
          <w:color w:val="2268AE"/>
          <w:spacing w:val="4"/>
          <w:w w:val="137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18"/>
          <w:szCs w:val="18"/>
        </w:rPr>
        <w:t>Si</w:t>
      </w:r>
      <w:r>
        <w:rPr>
          <w:rFonts w:ascii="Arial" w:hAnsi="Arial" w:cs="Arial" w:eastAsia="Arial"/>
          <w:b/>
          <w:bCs/>
          <w:color w:val="000000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color w:val="000000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b/>
          <w:bCs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18"/>
          <w:szCs w:val="18"/>
        </w:rPr>
        <w:t>ti</w:t>
      </w:r>
      <w:r>
        <w:rPr>
          <w:rFonts w:ascii="Arial" w:hAnsi="Arial" w:cs="Arial" w:eastAsia="Arial"/>
          <w:b/>
          <w:bCs/>
          <w:color w:val="000000"/>
          <w:spacing w:val="-2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color w:val="000000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—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PSE</w:t>
      </w:r>
      <w:r>
        <w:rPr>
          <w:rFonts w:ascii="Arial" w:hAnsi="Arial" w:cs="Arial" w:eastAsia="Arial"/>
          <w:color w:val="000000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ts</w:t>
      </w:r>
      <w:r>
        <w:rPr>
          <w:rFonts w:ascii="Arial" w:hAnsi="Arial" w:cs="Arial" w:eastAsia="Arial"/>
          <w:color w:val="000000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</w:r>
    </w:p>
    <w:p>
      <w:pPr>
        <w:spacing w:before="6" w:after="0" w:line="240" w:lineRule="auto"/>
        <w:ind w:left="56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2" w:lineRule="exact"/>
        <w:ind w:left="207" w:right="85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color w:val="2268AE"/>
          <w:spacing w:val="0"/>
          <w:w w:val="137"/>
          <w:sz w:val="18"/>
          <w:szCs w:val="18"/>
        </w:rPr>
        <w:t>·</w:t>
      </w:r>
      <w:r>
        <w:rPr>
          <w:rFonts w:ascii="Arial" w:hAnsi="Arial" w:cs="Arial" w:eastAsia="Arial"/>
          <w:color w:val="2268AE"/>
          <w:spacing w:val="0"/>
          <w:w w:val="137"/>
          <w:sz w:val="18"/>
          <w:szCs w:val="18"/>
        </w:rPr>
        <w:t>   </w:t>
      </w:r>
      <w:r>
        <w:rPr>
          <w:rFonts w:ascii="Arial" w:hAnsi="Arial" w:cs="Arial" w:eastAsia="Arial"/>
          <w:color w:val="2268AE"/>
          <w:spacing w:val="4"/>
          <w:w w:val="137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18"/>
          <w:szCs w:val="18"/>
        </w:rPr>
        <w:t>Cl</w:t>
      </w:r>
      <w:r>
        <w:rPr>
          <w:rFonts w:ascii="Arial" w:hAnsi="Arial" w:cs="Arial" w:eastAsia="Arial"/>
          <w:b/>
          <w:bCs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color w:val="000000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color w:val="000000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18"/>
          <w:szCs w:val="18"/>
        </w:rPr>
        <w:t>ifi</w:t>
      </w:r>
      <w:r>
        <w:rPr>
          <w:rFonts w:ascii="Arial" w:hAnsi="Arial" w:cs="Arial" w:eastAsia="Arial"/>
          <w:b/>
          <w:bCs/>
          <w:color w:val="000000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18"/>
          <w:szCs w:val="18"/>
        </w:rPr>
        <w:t>ti</w:t>
      </w:r>
      <w:r>
        <w:rPr>
          <w:rFonts w:ascii="Arial" w:hAnsi="Arial" w:cs="Arial" w:eastAsia="Arial"/>
          <w:b/>
          <w:bCs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color w:val="000000"/>
          <w:spacing w:val="-11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—</w:t>
      </w:r>
      <w:r>
        <w:rPr>
          <w:rFonts w:ascii="Arial" w:hAnsi="Arial" w:cs="Arial" w:eastAsia="Arial"/>
          <w:color w:val="000000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PSE</w:t>
      </w:r>
      <w:r>
        <w:rPr>
          <w:rFonts w:ascii="Arial" w:hAnsi="Arial" w:cs="Arial" w:eastAsia="Arial"/>
          <w:color w:val="000000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color w:val="000000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</w:r>
    </w:p>
    <w:p>
      <w:pPr>
        <w:spacing w:before="4" w:after="0" w:line="240" w:lineRule="auto"/>
        <w:ind w:left="567" w:right="14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PD.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PSE.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IEEE®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rd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f-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IEEE®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rd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t-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-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2" w:after="0" w:line="240" w:lineRule="auto"/>
        <w:ind w:left="56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PSE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fy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2" w:lineRule="exact"/>
        <w:ind w:left="207" w:right="636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color w:val="2268AE"/>
          <w:spacing w:val="0"/>
          <w:w w:val="137"/>
          <w:sz w:val="18"/>
          <w:szCs w:val="18"/>
        </w:rPr>
        <w:t>·</w:t>
      </w:r>
      <w:r>
        <w:rPr>
          <w:rFonts w:ascii="Arial" w:hAnsi="Arial" w:cs="Arial" w:eastAsia="Arial"/>
          <w:color w:val="2268AE"/>
          <w:spacing w:val="0"/>
          <w:w w:val="137"/>
          <w:sz w:val="18"/>
          <w:szCs w:val="18"/>
        </w:rPr>
        <w:t>   </w:t>
      </w:r>
      <w:r>
        <w:rPr>
          <w:rFonts w:ascii="Arial" w:hAnsi="Arial" w:cs="Arial" w:eastAsia="Arial"/>
          <w:color w:val="2268AE"/>
          <w:spacing w:val="4"/>
          <w:w w:val="137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color w:val="000000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—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color w:val="000000"/>
          <w:spacing w:val="-10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color w:val="000000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color w:val="000000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color w:val="000000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PSE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</w:r>
    </w:p>
    <w:p>
      <w:pPr>
        <w:spacing w:before="4" w:after="0" w:line="240" w:lineRule="auto"/>
        <w:ind w:left="56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6" w:lineRule="exact"/>
        <w:ind w:left="207" w:right="-5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4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PSE.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It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tabs>
          <w:tab w:pos="3660" w:val="left"/>
          <w:tab w:pos="3840" w:val="left"/>
        </w:tabs>
        <w:spacing w:before="44" w:after="0" w:line="332" w:lineRule="auto"/>
        <w:ind w:left="108" w:right="384"/>
        <w:jc w:val="left"/>
        <w:rPr>
          <w:rFonts w:ascii="Arial" w:hAnsi="Arial" w:cs="Arial" w:eastAsia="Arial"/>
          <w:sz w:val="18"/>
          <w:szCs w:val="18"/>
        </w:rPr>
      </w:pPr>
      <w:r>
        <w:rPr/>
        <w:br w:type="column"/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  <w:tab/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Ω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0"/>
          <w:w w:val="119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7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7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V-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7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180" w:lineRule="exact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2776"/>
        <w:jc w:val="both"/>
        <w:rPr>
          <w:rFonts w:ascii="Arial" w:hAnsi="Arial" w:cs="Arial" w:eastAsia="Arial"/>
          <w:sz w:val="22"/>
          <w:szCs w:val="22"/>
        </w:rPr>
      </w:pPr>
      <w:r>
        <w:rPr/>
        <w:pict>
          <v:group style="position:absolute;margin-left:319.619995pt;margin-top:-74.942276pt;width:240.239995pt;height:14.52pt;mso-position-horizontal-relative:page;mso-position-vertical-relative:paragraph;z-index:-9083" coordorigin="6392,-1499" coordsize="4805,290">
            <v:group style="position:absolute;left:9655;top:-1498;width:108;height:288" coordorigin="9655,-1498" coordsize="108,288">
              <v:shape style="position:absolute;left:9655;top:-1498;width:108;height:288" coordorigin="9655,-1498" coordsize="108,288" path="m9655,-1210l9763,-1210,9763,-1498,9655,-1498,9655,-1210xe" filled="t" fillcolor="#C6D9F1" stroked="f">
                <v:path arrowok="t"/>
                <v:fill/>
              </v:shape>
            </v:group>
            <v:group style="position:absolute;left:6394;top:-1498;width:108;height:288" coordorigin="6394,-1498" coordsize="108,288">
              <v:shape style="position:absolute;left:6394;top:-1498;width:108;height:288" coordorigin="6394,-1498" coordsize="108,288" path="m6394,-1210l6502,-1210,6502,-1498,6394,-1498,6394,-1210xe" filled="t" fillcolor="#C6D9F1" stroked="f">
                <v:path arrowok="t"/>
                <v:fill/>
              </v:shape>
            </v:group>
            <v:group style="position:absolute;left:6502;top:-1498;width:3154;height:288" coordorigin="6502,-1498" coordsize="3154,288">
              <v:shape style="position:absolute;left:6502;top:-1498;width:3154;height:288" coordorigin="6502,-1498" coordsize="3154,288" path="m6502,-1210l9655,-1210,9655,-1498,6502,-1498,6502,-1210xe" filled="t" fillcolor="#C6D9F1" stroked="f">
                <v:path arrowok="t"/>
                <v:fill/>
              </v:shape>
            </v:group>
            <v:group style="position:absolute;left:9763;top:-1498;width:108;height:288" coordorigin="9763,-1498" coordsize="108,288">
              <v:shape style="position:absolute;left:9763;top:-1498;width:108;height:288" coordorigin="9763,-1498" coordsize="108,288" path="m9763,-1210l9871,-1210,9871,-1498,9763,-1498,9763,-1210xe" filled="t" fillcolor="#C6D9F1" stroked="f">
                <v:path arrowok="t"/>
                <v:fill/>
              </v:shape>
            </v:group>
            <v:group style="position:absolute;left:11088;top:-1498;width:108;height:288" coordorigin="11088,-1498" coordsize="108,288">
              <v:shape style="position:absolute;left:11088;top:-1498;width:108;height:288" coordorigin="11088,-1498" coordsize="108,288" path="m11088,-1210l11196,-1210,11196,-1498,11088,-1498,11088,-1210xe" filled="t" fillcolor="#C6D9F1" stroked="f">
                <v:path arrowok="t"/>
                <v:fill/>
              </v:shape>
            </v:group>
            <v:group style="position:absolute;left:9871;top:-1498;width:1217;height:288" coordorigin="9871,-1498" coordsize="1217,288">
              <v:shape style="position:absolute;left:9871;top:-1498;width:1217;height:288" coordorigin="9871,-1498" coordsize="1217,288" path="m9871,-1210l11088,-1210,11088,-1498,9871,-1498,9871,-1210xe" filled="t" fillcolor="#C6D9F1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319.619995pt;margin-top:-46.26228pt;width:240.239995pt;height:27.839999pt;mso-position-horizontal-relative:page;mso-position-vertical-relative:paragraph;z-index:-9082" coordorigin="6392,-925" coordsize="4805,557">
            <v:group style="position:absolute;left:6394;top:-924;width:3370;height:554" coordorigin="6394,-924" coordsize="3370,554">
              <v:shape style="position:absolute;left:6394;top:-924;width:3370;height:554" coordorigin="6394,-924" coordsize="3370,554" path="m6394,-370l9763,-370,9763,-924,6394,-924,6394,-370xe" filled="t" fillcolor="#C6D9F1" stroked="f">
                <v:path arrowok="t"/>
                <v:fill/>
              </v:shape>
            </v:group>
            <v:group style="position:absolute;left:6502;top:-924;width:3154;height:288" coordorigin="6502,-924" coordsize="3154,288">
              <v:shape style="position:absolute;left:6502;top:-924;width:3154;height:288" coordorigin="6502,-924" coordsize="3154,288" path="m6502,-636l9655,-636,9655,-924,6502,-924,6502,-636xe" filled="t" fillcolor="#C6D9F1" stroked="f">
                <v:path arrowok="t"/>
                <v:fill/>
              </v:shape>
            </v:group>
            <v:group style="position:absolute;left:9763;top:-924;width:1433;height:554" coordorigin="9763,-924" coordsize="1433,554">
              <v:shape style="position:absolute;left:9763;top:-924;width:1433;height:554" coordorigin="9763,-924" coordsize="1433,554" path="m9763,-370l11196,-370,11196,-924,9763,-924,9763,-370xe" filled="t" fillcolor="#C6D9F1" stroked="f">
                <v:path arrowok="t"/>
                <v:fill/>
              </v:shape>
            </v:group>
            <v:group style="position:absolute;left:9871;top:-924;width:1217;height:288" coordorigin="9871,-924" coordsize="1217,288">
              <v:shape style="position:absolute;left:9871;top:-924;width:1217;height:288" coordorigin="9871,-924" coordsize="1217,288" path="m9871,-636l11088,-636,11088,-924,9871,-924,9871,-636xe" filled="t" fillcolor="#C6D9F1" stroked="f">
                <v:path arrowok="t"/>
                <v:fill/>
              </v:shape>
            </v:group>
            <v:group style="position:absolute;left:9871;top:-636;width:1217;height:266" coordorigin="9871,-636" coordsize="1217,266">
              <v:shape style="position:absolute;left:9871;top:-636;width:1217;height:266" coordorigin="9871,-636" coordsize="1217,266" path="m9871,-370l11088,-370,11088,-636,9871,-636,9871,-370xe" filled="t" fillcolor="#C6D9F1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319.679993pt;margin-top:12.117711pt;width:237.24pt;height:.1pt;mso-position-horizontal-relative:page;mso-position-vertical-relative:paragraph;z-index:-9081" coordorigin="6394,242" coordsize="4745,2">
            <v:shape style="position:absolute;left:6394;top:242;width:4745;height:2" coordorigin="6394,242" coordsize="4745,0" path="m6394,242l11138,242e" filled="f" stroked="t" strokeweight="1.3pt" strokecolor="#2268AE">
              <v:path arrowok="t"/>
            </v:shape>
            <w10:wrap type="none"/>
          </v:group>
        </w:pict>
      </w:r>
      <w:r>
        <w:rPr>
          <w:rFonts w:ascii="Arial" w:hAnsi="Arial" w:cs="Arial" w:eastAsia="Arial"/>
          <w:b/>
          <w:bCs/>
          <w:i/>
          <w:color w:val="2268AE"/>
          <w:spacing w:val="-1"/>
          <w:w w:val="100"/>
          <w:sz w:val="22"/>
          <w:szCs w:val="22"/>
        </w:rPr>
        <w:t>A</w:t>
      </w:r>
      <w:r>
        <w:rPr>
          <w:rFonts w:ascii="Arial" w:hAnsi="Arial" w:cs="Arial" w:eastAsia="Arial"/>
          <w:b/>
          <w:bCs/>
          <w:i/>
          <w:color w:val="2268AE"/>
          <w:spacing w:val="-1"/>
          <w:w w:val="100"/>
          <w:sz w:val="22"/>
          <w:szCs w:val="22"/>
        </w:rPr>
        <w:t>S</w:t>
      </w:r>
      <w:r>
        <w:rPr>
          <w:rFonts w:ascii="Arial" w:hAnsi="Arial" w:cs="Arial" w:eastAsia="Arial"/>
          <w:b/>
          <w:bCs/>
          <w:i/>
          <w:color w:val="2268AE"/>
          <w:spacing w:val="0"/>
          <w:w w:val="100"/>
          <w:sz w:val="22"/>
          <w:szCs w:val="22"/>
        </w:rPr>
        <w:t>1138</w:t>
      </w:r>
      <w:r>
        <w:rPr>
          <w:rFonts w:ascii="Arial" w:hAnsi="Arial" w:cs="Arial" w:eastAsia="Arial"/>
          <w:b/>
          <w:bCs/>
          <w:i/>
          <w:color w:val="2268AE"/>
          <w:spacing w:val="1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-1"/>
          <w:w w:val="100"/>
          <w:sz w:val="22"/>
          <w:szCs w:val="22"/>
        </w:rPr>
        <w:t>P</w:t>
      </w:r>
      <w:r>
        <w:rPr>
          <w:rFonts w:ascii="Arial" w:hAnsi="Arial" w:cs="Arial" w:eastAsia="Arial"/>
          <w:b/>
          <w:bCs/>
          <w:i/>
          <w:color w:val="2268AE"/>
          <w:spacing w:val="1"/>
          <w:w w:val="100"/>
          <w:sz w:val="22"/>
          <w:szCs w:val="22"/>
        </w:rPr>
        <w:t>O</w:t>
      </w:r>
      <w:r>
        <w:rPr>
          <w:rFonts w:ascii="Arial" w:hAnsi="Arial" w:cs="Arial" w:eastAsia="Arial"/>
          <w:b/>
          <w:bCs/>
          <w:i/>
          <w:color w:val="2268AE"/>
          <w:spacing w:val="0"/>
          <w:w w:val="100"/>
          <w:sz w:val="22"/>
          <w:szCs w:val="22"/>
        </w:rPr>
        <w:t>E</w:t>
      </w:r>
      <w:r>
        <w:rPr>
          <w:rFonts w:ascii="Arial" w:hAnsi="Arial" w:cs="Arial" w:eastAsia="Arial"/>
          <w:b/>
          <w:bCs/>
          <w:i/>
          <w:color w:val="2268AE"/>
          <w:spacing w:val="1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-1"/>
          <w:w w:val="100"/>
          <w:sz w:val="22"/>
          <w:szCs w:val="22"/>
        </w:rPr>
        <w:t>D</w:t>
      </w:r>
      <w:r>
        <w:rPr>
          <w:rFonts w:ascii="Arial" w:hAnsi="Arial" w:cs="Arial" w:eastAsia="Arial"/>
          <w:b/>
          <w:bCs/>
          <w:i/>
          <w:color w:val="2268AE"/>
          <w:spacing w:val="0"/>
          <w:w w:val="100"/>
          <w:sz w:val="22"/>
          <w:szCs w:val="22"/>
        </w:rPr>
        <w:t>e</w:t>
      </w:r>
      <w:r>
        <w:rPr>
          <w:rFonts w:ascii="Arial" w:hAnsi="Arial" w:cs="Arial" w:eastAsia="Arial"/>
          <w:b/>
          <w:bCs/>
          <w:i/>
          <w:color w:val="2268AE"/>
          <w:spacing w:val="-3"/>
          <w:w w:val="100"/>
          <w:sz w:val="22"/>
          <w:szCs w:val="22"/>
        </w:rPr>
        <w:t>s</w:t>
      </w:r>
      <w:r>
        <w:rPr>
          <w:rFonts w:ascii="Arial" w:hAnsi="Arial" w:cs="Arial" w:eastAsia="Arial"/>
          <w:b/>
          <w:bCs/>
          <w:i/>
          <w:color w:val="2268AE"/>
          <w:spacing w:val="1"/>
          <w:w w:val="100"/>
          <w:sz w:val="22"/>
          <w:szCs w:val="22"/>
        </w:rPr>
        <w:t>i</w:t>
      </w:r>
      <w:r>
        <w:rPr>
          <w:rFonts w:ascii="Arial" w:hAnsi="Arial" w:cs="Arial" w:eastAsia="Arial"/>
          <w:b/>
          <w:bCs/>
          <w:i/>
          <w:color w:val="2268AE"/>
          <w:spacing w:val="0"/>
          <w:w w:val="100"/>
          <w:sz w:val="22"/>
          <w:szCs w:val="22"/>
        </w:rPr>
        <w:t>gn</w:t>
      </w:r>
      <w:r>
        <w:rPr>
          <w:rFonts w:ascii="Arial" w:hAnsi="Arial" w:cs="Arial" w:eastAsia="Arial"/>
          <w:color w:val="000000"/>
          <w:spacing w:val="0"/>
          <w:w w:val="100"/>
          <w:sz w:val="22"/>
          <w:szCs w:val="22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06" w:lineRule="exact"/>
        <w:ind w:right="12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2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2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2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2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2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2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3" w:lineRule="exact"/>
        <w:ind w:right="132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4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6" w:after="0" w:line="206" w:lineRule="exact"/>
        <w:ind w:right="126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ts</w:t>
      </w:r>
      <w:r>
        <w:rPr>
          <w:rFonts w:ascii="Arial" w:hAnsi="Arial" w:cs="Arial" w:eastAsia="Arial"/>
          <w:spacing w:val="3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4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IEEE®</w:t>
      </w:r>
      <w:r>
        <w:rPr>
          <w:rFonts w:ascii="Arial" w:hAnsi="Arial" w:cs="Arial" w:eastAsia="Arial"/>
          <w:spacing w:val="3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.3</w:t>
      </w:r>
      <w:r>
        <w:rPr>
          <w:rFonts w:ascii="Arial" w:hAnsi="Arial" w:cs="Arial" w:eastAsia="Arial"/>
          <w:spacing w:val="4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rd</w:t>
      </w:r>
      <w:r>
        <w:rPr>
          <w:rFonts w:ascii="Arial" w:hAnsi="Arial" w:cs="Arial" w:eastAsia="Arial"/>
          <w:spacing w:val="3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4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IEEE®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rd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t-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39" w:lineRule="auto"/>
        <w:ind w:right="12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ts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PSE,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1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1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2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2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2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2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2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ET</w:t>
      </w:r>
      <w:r>
        <w:rPr>
          <w:rFonts w:ascii="Arial" w:hAnsi="Arial" w:cs="Arial" w:eastAsia="Arial"/>
          <w:spacing w:val="2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3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2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2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ts</w:t>
      </w:r>
      <w:r>
        <w:rPr>
          <w:rFonts w:ascii="Arial" w:hAnsi="Arial" w:cs="Arial" w:eastAsia="Arial"/>
          <w:spacing w:val="2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2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132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2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2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2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2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right="131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IEC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6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3" w:after="0" w:line="206" w:lineRule="exact"/>
        <w:ind w:right="12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CISP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CC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line="206" w:lineRule="exact" w:after="0"/>
        <w:jc w:val="both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720" w:bottom="280" w:left="700" w:right="900"/>
          <w:cols w:num="2" w:equalWidth="0">
            <w:col w:w="4976" w:space="717"/>
            <w:col w:w="4947"/>
          </w:cols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0" w:after="0" w:line="240" w:lineRule="auto"/>
        <w:ind w:left="207" w:right="-45"/>
        <w:jc w:val="both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45.360001pt;margin-top:12.995588pt;width:238.32pt;height:.1pt;mso-position-horizontal-relative:page;mso-position-vertical-relative:paragraph;z-index:-9080" coordorigin="907,260" coordsize="4766,2">
            <v:shape style="position:absolute;left:907;top:260;width:4766;height:2" coordorigin="907,260" coordsize="4766,0" path="m907,260l5674,260e" filled="f" stroked="t" strokeweight=".94pt" strokecolor="#2268AE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</w:rPr>
        <w:t>P</w:t>
      </w:r>
      <w:r>
        <w:rPr>
          <w:rFonts w:ascii="Arial" w:hAnsi="Arial" w:cs="Arial" w:eastAsia="Arial"/>
          <w:color w:val="2268AE"/>
          <w:spacing w:val="6"/>
          <w:w w:val="99"/>
          <w:sz w:val="24"/>
          <w:szCs w:val="24"/>
        </w:rPr>
        <w:t>O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</w:rPr>
        <w:t>W</w:t>
      </w:r>
      <w:r>
        <w:rPr>
          <w:rFonts w:ascii="Arial" w:hAnsi="Arial" w:cs="Arial" w:eastAsia="Arial"/>
          <w:color w:val="2268AE"/>
          <w:spacing w:val="-48"/>
          <w:w w:val="100"/>
          <w:sz w:val="24"/>
          <w:szCs w:val="24"/>
        </w:rPr>
        <w:t> 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R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  </w:t>
      </w:r>
      <w:r>
        <w:rPr>
          <w:rFonts w:ascii="Arial" w:hAnsi="Arial" w:cs="Arial" w:eastAsia="Arial"/>
          <w:color w:val="2268AE"/>
          <w:spacing w:val="29"/>
          <w:w w:val="100"/>
          <w:sz w:val="24"/>
          <w:szCs w:val="24"/>
        </w:rPr>
        <w:t> </w:t>
      </w:r>
      <w:r>
        <w:rPr>
          <w:rFonts w:ascii="Arial" w:hAnsi="Arial" w:cs="Arial" w:eastAsia="Arial"/>
          <w:color w:val="2268AE"/>
          <w:spacing w:val="10"/>
          <w:w w:val="100"/>
          <w:sz w:val="24"/>
          <w:szCs w:val="24"/>
        </w:rPr>
        <w:t>F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D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  </w:t>
      </w:r>
      <w:r>
        <w:rPr>
          <w:rFonts w:ascii="Arial" w:hAnsi="Arial" w:cs="Arial" w:eastAsia="Arial"/>
          <w:color w:val="2268AE"/>
          <w:spacing w:val="26"/>
          <w:w w:val="100"/>
          <w:sz w:val="24"/>
          <w:szCs w:val="24"/>
        </w:rPr>
        <w:t> 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cs="Arial" w:eastAsia="Arial"/>
          <w:color w:val="2268AE"/>
          <w:spacing w:val="8"/>
          <w:w w:val="100"/>
          <w:sz w:val="24"/>
          <w:szCs w:val="24"/>
        </w:rPr>
        <w:t>L</w:t>
      </w:r>
      <w:r>
        <w:rPr>
          <w:rFonts w:ascii="Arial" w:hAnsi="Arial" w:cs="Arial" w:eastAsia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R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N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cs="Arial" w:eastAsia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cs="Arial" w:eastAsia="Arial"/>
          <w:color w:val="2268AE"/>
          <w:spacing w:val="10"/>
          <w:w w:val="100"/>
          <w:sz w:val="24"/>
          <w:szCs w:val="24"/>
        </w:rPr>
        <w:t>I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V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S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  </w:t>
      </w:r>
      <w:r>
        <w:rPr>
          <w:rFonts w:ascii="Arial" w:hAnsi="Arial" w:cs="Arial" w:eastAsia="Arial"/>
          <w:color w:val="2268AE"/>
          <w:spacing w:val="16"/>
          <w:w w:val="100"/>
          <w:sz w:val="24"/>
          <w:szCs w:val="24"/>
        </w:rPr>
        <w:t> </w:t>
      </w:r>
      <w:r>
        <w:rPr>
          <w:rFonts w:ascii="Arial" w:hAnsi="Arial" w:cs="Arial" w:eastAsia="Arial"/>
          <w:color w:val="2268AE"/>
          <w:spacing w:val="10"/>
          <w:w w:val="100"/>
          <w:sz w:val="24"/>
          <w:szCs w:val="24"/>
        </w:rPr>
        <w:t>F</w:t>
      </w:r>
      <w:r>
        <w:rPr>
          <w:rFonts w:ascii="Arial" w:hAnsi="Arial" w:cs="Arial" w:eastAsia="Arial"/>
          <w:color w:val="2268AE"/>
          <w:spacing w:val="10"/>
          <w:w w:val="100"/>
          <w:sz w:val="24"/>
          <w:szCs w:val="24"/>
        </w:rPr>
        <w:t>O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24"/>
          <w:szCs w:val="24"/>
        </w:rPr>
      </w:r>
    </w:p>
    <w:p>
      <w:pPr>
        <w:spacing w:before="0" w:after="0" w:line="240" w:lineRule="auto"/>
        <w:ind w:left="207" w:right="533"/>
        <w:jc w:val="both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45.360001pt;margin-top:12.995601pt;width:236.4pt;height:.1pt;mso-position-horizontal-relative:page;mso-position-vertical-relative:paragraph;z-index:-9079" coordorigin="907,260" coordsize="4728,2">
            <v:shape style="position:absolute;left:907;top:260;width:4728;height:2" coordorigin="907,260" coordsize="4728,0" path="m907,260l5635,260e" filled="f" stroked="t" strokeweight=".94pt" strokecolor="#2268AE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1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0</w:t>
      </w:r>
      <w:r>
        <w:rPr>
          <w:rFonts w:ascii="Arial" w:hAnsi="Arial" w:cs="Arial" w:eastAsia="Arial"/>
          <w:color w:val="2268AE"/>
          <w:spacing w:val="10"/>
          <w:w w:val="100"/>
          <w:sz w:val="24"/>
          <w:szCs w:val="24"/>
        </w:rPr>
        <w:t>/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1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0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0</w:t>
      </w:r>
      <w:r>
        <w:rPr>
          <w:rFonts w:ascii="Arial" w:hAnsi="Arial" w:cs="Arial" w:eastAsia="Arial"/>
          <w:color w:val="2268AE"/>
          <w:spacing w:val="10"/>
          <w:w w:val="100"/>
          <w:sz w:val="24"/>
          <w:szCs w:val="24"/>
        </w:rPr>
        <w:t>/</w:t>
      </w:r>
      <w:r>
        <w:rPr>
          <w:rFonts w:ascii="Arial" w:hAnsi="Arial" w:cs="Arial" w:eastAsia="Arial"/>
          <w:color w:val="2268AE"/>
          <w:spacing w:val="8"/>
          <w:w w:val="100"/>
          <w:sz w:val="24"/>
          <w:szCs w:val="24"/>
        </w:rPr>
        <w:t>1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0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0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0</w:t>
      </w:r>
      <w:r>
        <w:rPr>
          <w:rFonts w:ascii="Arial" w:hAnsi="Arial" w:cs="Arial" w:eastAsia="Arial"/>
          <w:color w:val="2268AE"/>
          <w:spacing w:val="8"/>
          <w:w w:val="100"/>
          <w:sz w:val="24"/>
          <w:szCs w:val="24"/>
        </w:rPr>
        <w:t> </w:t>
      </w:r>
      <w:r>
        <w:rPr>
          <w:rFonts w:ascii="Arial" w:hAnsi="Arial" w:cs="Arial" w:eastAsia="Arial"/>
          <w:color w:val="2268AE"/>
          <w:spacing w:val="8"/>
          <w:w w:val="100"/>
          <w:sz w:val="24"/>
          <w:szCs w:val="24"/>
        </w:rPr>
        <w:t>E</w:t>
      </w:r>
      <w:r>
        <w:rPr>
          <w:rFonts w:ascii="Arial" w:hAnsi="Arial" w:cs="Arial" w:eastAsia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H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R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N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T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 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S</w:t>
      </w:r>
      <w:r>
        <w:rPr>
          <w:rFonts w:ascii="Arial" w:hAnsi="Arial" w:cs="Arial" w:eastAsia="Arial"/>
          <w:color w:val="2268AE"/>
          <w:spacing w:val="8"/>
          <w:w w:val="100"/>
          <w:sz w:val="24"/>
          <w:szCs w:val="24"/>
        </w:rPr>
        <w:t>Y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S</w:t>
      </w:r>
      <w:r>
        <w:rPr>
          <w:rFonts w:ascii="Arial" w:hAnsi="Arial" w:cs="Arial" w:eastAsia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M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24"/>
          <w:szCs w:val="24"/>
        </w:rPr>
      </w:r>
    </w:p>
    <w:p>
      <w:pPr>
        <w:spacing w:before="3" w:after="0" w:line="240" w:lineRule="auto"/>
        <w:ind w:left="207" w:right="-51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(PSE)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2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2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3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PSE</w:t>
      </w:r>
      <w:r>
        <w:rPr>
          <w:rFonts w:ascii="Arial" w:hAnsi="Arial" w:cs="Arial" w:eastAsia="Arial"/>
          <w:spacing w:val="2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2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2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ta</w:t>
      </w:r>
      <w:r>
        <w:rPr>
          <w:rFonts w:ascii="Arial" w:hAnsi="Arial" w:cs="Arial" w:eastAsia="Arial"/>
          <w:spacing w:val="2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PSE,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PSE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DIs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PSE.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1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7</w:t>
      </w:r>
      <w:r>
        <w:rPr>
          <w:rFonts w:ascii="Arial" w:hAnsi="Arial" w:cs="Arial" w:eastAsia="Arial"/>
          <w:spacing w:val="1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10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-1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rd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/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/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-4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In</w:t>
      </w:r>
      <w:r>
        <w:rPr>
          <w:rFonts w:ascii="Arial" w:hAnsi="Arial" w:cs="Arial" w:eastAsia="Arial"/>
          <w:spacing w:val="1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A,</w:t>
      </w:r>
      <w:r>
        <w:rPr>
          <w:rFonts w:ascii="Arial" w:hAnsi="Arial" w:cs="Arial" w:eastAsia="Arial"/>
          <w:spacing w:val="1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PSE</w:t>
      </w:r>
      <w:r>
        <w:rPr>
          <w:rFonts w:ascii="Arial" w:hAnsi="Arial" w:cs="Arial" w:eastAsia="Arial"/>
          <w:spacing w:val="1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rs</w:t>
      </w:r>
      <w:r>
        <w:rPr>
          <w:rFonts w:ascii="Arial" w:hAnsi="Arial" w:cs="Arial" w:eastAsia="Arial"/>
          <w:spacing w:val="1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132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1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1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2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1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1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1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1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1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3" w:after="0" w:line="206" w:lineRule="exact"/>
        <w:ind w:right="12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/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/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2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3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3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3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3" w:after="0" w:line="206" w:lineRule="exact"/>
        <w:ind w:right="12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PD,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6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right="12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In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B,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PSE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rs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7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In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/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/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3" w:after="0" w:line="206" w:lineRule="exact"/>
        <w:ind w:right="12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r.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/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4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4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4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4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4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4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line="206" w:lineRule="exact" w:after="0"/>
        <w:jc w:val="both"/>
        <w:rPr>
          <w:rFonts w:ascii="Arial" w:hAnsi="Arial" w:cs="Arial" w:eastAsia="Arial"/>
          <w:sz w:val="18"/>
          <w:szCs w:val="18"/>
        </w:rPr>
        <w:sectPr>
          <w:footerReference w:type="default" r:id="rId565"/>
          <w:pgSz w:w="12240" w:h="15840"/>
          <w:pgMar w:footer="993" w:header="216" w:top="1800" w:bottom="1180" w:left="700" w:right="900"/>
          <w:cols w:num="2" w:equalWidth="0">
            <w:col w:w="4976" w:space="718"/>
            <w:col w:w="4946"/>
          </w:cols>
        </w:sectPr>
      </w:pPr>
    </w:p>
    <w:p>
      <w:pPr>
        <w:spacing w:before="2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30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195.672363pt;margin-top:19.421667pt;width:291.695249pt;height:129.96pt;mso-position-horizontal-relative:page;mso-position-vertical-relative:paragraph;z-index:-9078" coordorigin="3913,388" coordsize="5834,2599">
            <v:shape style="position:absolute;left:3913;top:750;width:5834;height:2037" type="#_x0000_t75">
              <v:imagedata r:id="rId566" o:title=""/>
            </v:shape>
            <v:shape style="position:absolute;left:4752;top:1538;width:326;height:230" type="#_x0000_t75">
              <v:imagedata r:id="rId567" o:title=""/>
            </v:shape>
            <v:shape style="position:absolute;left:4678;top:1668;width:461;height:295" type="#_x0000_t75">
              <v:imagedata r:id="rId568" o:title=""/>
            </v:shape>
            <v:shape style="position:absolute;left:4637;top:1797;width:538;height:427" type="#_x0000_t75">
              <v:imagedata r:id="rId569" o:title=""/>
            </v:shape>
            <v:shape style="position:absolute;left:4805;top:1929;width:247;height:295" type="#_x0000_t75">
              <v:imagedata r:id="rId570" o:title=""/>
            </v:shape>
            <v:group style="position:absolute;left:7644;top:1024;width:317;height:2" coordorigin="7644,1024" coordsize="317,2">
              <v:shape style="position:absolute;left:7644;top:1024;width:317;height:2" coordorigin="7644,1024" coordsize="317,0" path="m7644,1024l7961,1024e" filled="f" stroked="t" strokeweight=".633156pt" strokecolor="#000000">
                <v:path arrowok="t"/>
              </v:shape>
            </v:group>
            <v:group style="position:absolute;left:7644;top:1269;width:317;height:2" coordorigin="7644,1269" coordsize="317,2">
              <v:shape style="position:absolute;left:7644;top:1269;width:317;height:2" coordorigin="7644,1269" coordsize="317,0" path="m7644,1269l7961,1269e" filled="f" stroked="t" strokeweight=".633156pt" strokecolor="#000000">
                <v:path arrowok="t"/>
              </v:shape>
            </v:group>
            <v:group style="position:absolute;left:5686;top:1005;width:137;height:2" coordorigin="5686,1005" coordsize="137,2">
              <v:shape style="position:absolute;left:5686;top:1005;width:137;height:2" coordorigin="5686,1005" coordsize="137,0" path="m5822,1005l5686,1005e" filled="f" stroked="t" strokeweight=".633156pt" strokecolor="#000000">
                <v:path arrowok="t"/>
              </v:shape>
            </v:group>
            <v:group style="position:absolute;left:5686;top:1250;width:137;height:2" coordorigin="5686,1250" coordsize="137,2">
              <v:shape style="position:absolute;left:5686;top:1250;width:137;height:2" coordorigin="5686,1250" coordsize="137,0" path="m5822,1250l5686,1250e" filled="f" stroked="t" strokeweight=".633156pt" strokecolor="#000000">
                <v:path arrowok="t"/>
              </v:shape>
            </v:group>
            <v:group style="position:absolute;left:5681;top:2347;width:137;height:2" coordorigin="5681,2347" coordsize="137,2">
              <v:shape style="position:absolute;left:5681;top:2347;width:137;height:2" coordorigin="5681,2347" coordsize="137,0" path="m5818,2347l5681,2347e" filled="f" stroked="t" strokeweight=".633156pt" strokecolor="#000000">
                <v:path arrowok="t"/>
              </v:shape>
            </v:group>
            <v:group style="position:absolute;left:5681;top:2592;width:137;height:2" coordorigin="5681,2592" coordsize="137,2">
              <v:shape style="position:absolute;left:5681;top:2592;width:137;height:2" coordorigin="5681,2592" coordsize="137,0" path="m5818,2592l5681,2592e" filled="f" stroked="t" strokeweight=".633156pt" strokecolor="#000000">
                <v:path arrowok="t"/>
              </v:shape>
            </v:group>
            <v:group style="position:absolute;left:7639;top:2368;width:322;height:2" coordorigin="7639,2368" coordsize="322,2">
              <v:shape style="position:absolute;left:7639;top:2368;width:322;height:2" coordorigin="7639,2368" coordsize="322,0" path="m7639,2368l7961,2368e" filled="f" stroked="t" strokeweight=".633156pt" strokecolor="#000000">
                <v:path arrowok="t"/>
              </v:shape>
            </v:group>
            <v:group style="position:absolute;left:7639;top:2613;width:322;height:2" coordorigin="7639,2613" coordsize="322,2">
              <v:shape style="position:absolute;left:7639;top:2613;width:322;height:2" coordorigin="7639,2613" coordsize="322,0" path="m7639,2613l7961,2613e" filled="f" stroked="t" strokeweight=".633156pt" strokecolor="#000000">
                <v:path arrowok="t"/>
              </v:shape>
            </v:group>
            <v:group style="position:absolute;left:5290;top:1128;width:377;height:406" coordorigin="5290,1128" coordsize="377,406">
              <v:shape style="position:absolute;left:5290;top:1128;width:377;height:406" coordorigin="5290,1128" coordsize="377,406" path="m5587,1128l5666,1128,5666,1533,5290,1533e" filled="f" stroked="t" strokeweight=".633156pt" strokecolor="#000000">
                <v:path arrowok="t"/>
              </v:shape>
            </v:group>
            <v:group style="position:absolute;left:5290;top:2023;width:391;height:446" coordorigin="5290,2023" coordsize="391,446">
              <v:shape style="position:absolute;left:5290;top:2023;width:391;height:446" coordorigin="5290,2023" coordsize="391,446" path="m5580,2469l5681,2469,5681,2023,5290,2023e" filled="f" stroked="t" strokeweight=".633156pt" strokecolor="#000000">
                <v:path arrowok="t"/>
              </v:shape>
            </v:group>
            <v:group style="position:absolute;left:7762;top:1492;width:122;height:125" coordorigin="7762,1492" coordsize="122,125">
              <v:shape style="position:absolute;left:7762;top:1492;width:122;height:125" coordorigin="7762,1492" coordsize="122,125" path="m7762,1492l7884,1617e" filled="f" stroked="t" strokeweight=".633156pt" strokecolor="#000000">
                <v:path arrowok="t"/>
              </v:shape>
            </v:group>
            <v:group style="position:absolute;left:7762;top:1610;width:396;height:127" coordorigin="7762,1610" coordsize="396,127">
              <v:shape style="position:absolute;left:7762;top:1610;width:396;height:127" coordorigin="7762,1610" coordsize="396,127" path="m7762,1737l7889,1610,8158,1615e" filled="f" stroked="t" strokeweight=".633156pt" strokecolor="#000000">
                <v:path arrowok="t"/>
              </v:shape>
            </v:group>
            <v:group style="position:absolute;left:7783;top:1922;width:120;height:125" coordorigin="7783,1922" coordsize="120,125">
              <v:shape style="position:absolute;left:7783;top:1922;width:120;height:125" coordorigin="7783,1922" coordsize="120,125" path="m7783,1922l7903,2047e" filled="f" stroked="t" strokeweight=".633156pt" strokecolor="#000000">
                <v:path arrowok="t"/>
              </v:shape>
            </v:group>
            <v:group style="position:absolute;left:7781;top:2042;width:377;height:125" coordorigin="7781,2042" coordsize="377,125">
              <v:shape style="position:absolute;left:7781;top:2042;width:377;height:125" coordorigin="7781,2042" coordsize="377,125" path="m7781,2167l7901,2042,8158,2042e" filled="f" stroked="t" strokeweight=".633156pt" strokecolor="#000000">
                <v:path arrowok="t"/>
              </v:shape>
            </v:group>
            <v:group style="position:absolute;left:4517;top:964;width:773;height:324" coordorigin="4517,964" coordsize="773,324">
              <v:shape style="position:absolute;left:4517;top:964;width:773;height:324" coordorigin="4517,964" coordsize="773,324" path="m4517,1288l5290,1288,5290,964,4517,964,4517,1288xe" filled="t" fillcolor="#FFFFFF" stroked="f">
                <v:path arrowok="t"/>
                <v:fill/>
              </v:shape>
            </v:group>
            <v:group style="position:absolute;left:4517;top:964;width:773;height:324" coordorigin="4517,964" coordsize="773,324">
              <v:shape style="position:absolute;left:4517;top:964;width:773;height:324" coordorigin="4517,964" coordsize="773,324" path="m4517,1288l5290,1288,5290,964,4517,964,4517,1288xe" filled="f" stroked="t" strokeweight=".211044pt" strokecolor="#000000">
                <v:path arrowok="t"/>
              </v:shape>
              <v:shape style="position:absolute;left:4978;top:1017;width:211;height:230" type="#_x0000_t75">
                <v:imagedata r:id="rId571" o:title=""/>
              </v:shape>
              <v:shape style="position:absolute;left:4627;top:1017;width:319;height:425" type="#_x0000_t75">
                <v:imagedata r:id="rId572" o:title=""/>
              </v:shape>
              <v:shape style="position:absolute;left:4841;top:1147;width:173;height:295" type="#_x0000_t75">
                <v:imagedata r:id="rId573" o:title=""/>
              </v:shape>
            </v:group>
            <v:group style="position:absolute;left:4517;top:2306;width:773;height:326" coordorigin="4517,2306" coordsize="773,326">
              <v:shape style="position:absolute;left:4517;top:2306;width:773;height:326" coordorigin="4517,2306" coordsize="773,326" path="m4517,2632l5290,2632,5290,2306,4517,2306,4517,2632xe" filled="t" fillcolor="#FFFFFF" stroked="f">
                <v:path arrowok="t"/>
                <v:fill/>
              </v:shape>
            </v:group>
            <v:group style="position:absolute;left:4517;top:2306;width:773;height:326" coordorigin="4517,2306" coordsize="773,326">
              <v:shape style="position:absolute;left:4517;top:2306;width:773;height:326" coordorigin="4517,2306" coordsize="773,326" path="m4517,2632l5290,2632,5290,2306,4517,2306,4517,2632xe" filled="f" stroked="t" strokeweight=".211044pt" strokecolor="#000000">
                <v:path arrowok="t"/>
              </v:shape>
              <v:shape style="position:absolute;left:4978;top:2359;width:211;height:230" type="#_x0000_t75">
                <v:imagedata r:id="rId574" o:title=""/>
              </v:shape>
              <v:shape style="position:absolute;left:4627;top:2359;width:319;height:427" type="#_x0000_t75">
                <v:imagedata r:id="rId575" o:title=""/>
              </v:shape>
              <v:shape style="position:absolute;left:4836;top:2491;width:182;height:295" type="#_x0000_t75">
                <v:imagedata r:id="rId576" o:title=""/>
              </v:shape>
            </v:group>
            <v:group style="position:absolute;left:7644;top:1737;width:118;height:2" coordorigin="7644,1737" coordsize="118,2">
              <v:shape style="position:absolute;left:7644;top:1737;width:118;height:2" coordorigin="7644,1737" coordsize="118,0" path="m7644,1737l7762,1737e" filled="f" stroked="t" strokeweight=".633156pt" strokecolor="#000000">
                <v:path arrowok="t"/>
              </v:shape>
            </v:group>
            <v:group style="position:absolute;left:7642;top:1922;width:142;height:2" coordorigin="7642,1922" coordsize="142,2">
              <v:shape style="position:absolute;left:7642;top:1922;width:142;height:2" coordorigin="7642,1922" coordsize="142,0" path="m7642,1922l7783,1922e" filled="f" stroked="t" strokeweight=".633156pt" strokecolor="#000000">
                <v:path arrowok="t"/>
              </v:shape>
            </v:group>
            <v:group style="position:absolute;left:7642;top:2167;width:139;height:2" coordorigin="7642,2167" coordsize="139,2">
              <v:shape style="position:absolute;left:7642;top:2167;width:139;height:2" coordorigin="7642,2167" coordsize="139,0" path="m7642,2167l7781,2167e" filled="f" stroked="t" strokeweight=".633156pt" strokecolor="#000000">
                <v:path arrowok="t"/>
              </v:shape>
            </v:group>
            <v:group style="position:absolute;left:7642;top:1492;width:120;height:2" coordorigin="7642,1492" coordsize="120,2">
              <v:shape style="position:absolute;left:7642;top:1492;width:120;height:2" coordorigin="7642,1492" coordsize="120,0" path="m7642,1492l7762,1492e" filled="f" stroked="t" strokeweight=".633156pt" strokecolor="#000000">
                <v:path arrowok="t"/>
              </v:shape>
              <v:shape style="position:absolute;left:6031;top:753;width:211;height:230" type="#_x0000_t75">
                <v:imagedata r:id="rId577" o:title=""/>
              </v:shape>
              <v:shape style="position:absolute;left:6048;top:885;width:192;height:230" type="#_x0000_t75">
                <v:imagedata r:id="rId578" o:title=""/>
              </v:shape>
              <v:shape style="position:absolute;left:5998;top:2628;width:211;height:230" type="#_x0000_t75">
                <v:imagedata r:id="rId579" o:title=""/>
              </v:shape>
              <v:shape style="position:absolute;left:6014;top:2757;width:192;height:230" type="#_x0000_t75">
                <v:imagedata r:id="rId580" o:title=""/>
              </v:shape>
              <v:shape style="position:absolute;left:4740;top:820;width:403;height:324" type="#_x0000_t75">
                <v:imagedata r:id="rId581" o:title=""/>
              </v:shape>
              <v:shape style="position:absolute;left:8102;top:806;width:1306;height:324" type="#_x0000_t75">
                <v:imagedata r:id="rId582" o:title=""/>
              </v:shape>
            </v:group>
            <v:group style="position:absolute;left:4097;top:1778;width:264;height:2" coordorigin="4097,1778" coordsize="264,2">
              <v:shape style="position:absolute;left:4097;top:1778;width:264;height:2" coordorigin="4097,1778" coordsize="264,0" path="m4361,1778l4097,1778e" filled="f" stroked="t" strokeweight=".633156pt" strokecolor="#000000">
                <v:path arrowok="t"/>
              </v:shape>
            </v:group>
            <v:group style="position:absolute;left:4346;top:1720;width:170;height:115" coordorigin="4346,1720" coordsize="170,115">
              <v:shape style="position:absolute;left:4346;top:1720;width:170;height:115" coordorigin="4346,1720" coordsize="170,115" path="m4346,1720l4346,1836,4517,1778,4346,1720xe" filled="t" fillcolor="#000000" stroked="f">
                <v:path arrowok="t"/>
                <v:fill/>
              </v:shape>
              <v:shape style="position:absolute;left:4106;top:1567;width:173;height:360" type="#_x0000_t75">
                <v:imagedata r:id="rId583" o:title=""/>
              </v:shape>
              <v:shape style="position:absolute;left:4277;top:1567;width:115;height:353" type="#_x0000_t75">
                <v:imagedata r:id="rId584" o:title=""/>
              </v:shape>
              <v:shape style="position:absolute;left:6463;top:542;width:446;height:403" type="#_x0000_t75">
                <v:imagedata r:id="rId585" o:title=""/>
              </v:shape>
              <v:shape style="position:absolute;left:6962;top:542;width:442;height:403" type="#_x0000_t75">
                <v:imagedata r:id="rId586" o:title=""/>
              </v:shape>
            </v:group>
            <v:group style="position:absolute;left:6660;top:720;width:139;height:163" coordorigin="6660,720" coordsize="139,163">
              <v:shape style="position:absolute;left:6660;top:720;width:139;height:163" coordorigin="6660,720" coordsize="139,163" path="m6660,883l6799,720e" filled="f" stroked="t" strokeweight=".633156pt" strokecolor="#000000">
                <v:path arrowok="t"/>
              </v:shape>
            </v:group>
            <v:group style="position:absolute;left:6557;top:835;width:154;height:170" coordorigin="6557,835" coordsize="154,170">
              <v:shape style="position:absolute;left:6557;top:835;width:154;height:170" coordorigin="6557,835" coordsize="154,170" path="m6626,835l6557,1005,6710,912,6626,835xe" filled="t" fillcolor="#000000" stroked="f">
                <v:path arrowok="t"/>
                <v:fill/>
              </v:shape>
            </v:group>
            <v:group style="position:absolute;left:7524;top:556;width:238;height:2362" coordorigin="7524,556" coordsize="238,2362">
              <v:shape style="position:absolute;left:7524;top:556;width:238;height:2362" coordorigin="7524,556" coordsize="238,2362" path="m7524,2918l7762,2918,7762,556,7524,556,7524,2918xe" filled="f" stroked="t" strokeweight=".633156pt" strokecolor="#000000">
                <v:path arrowok="t"/>
                <v:stroke dashstyle="longDash"/>
              </v:shape>
              <v:shape style="position:absolute;left:5611;top:388;width:173;height:360" type="#_x0000_t75">
                <v:imagedata r:id="rId587" o:title=""/>
              </v:shape>
              <v:shape style="position:absolute;left:5794;top:391;width:173;height:353" type="#_x0000_t75">
                <v:imagedata r:id="rId588" o:title=""/>
              </v:shape>
              <v:shape style="position:absolute;left:7507;top:388;width:173;height:360" type="#_x0000_t75">
                <v:imagedata r:id="rId589" o:title=""/>
              </v:shape>
              <v:shape style="position:absolute;left:7692;top:391;width:173;height:353" type="#_x0000_t75">
                <v:imagedata r:id="rId590" o:title=""/>
              </v:shape>
            </v:group>
            <v:group style="position:absolute;left:5705;top:556;width:238;height:2362" coordorigin="5705,556" coordsize="238,2362">
              <v:shape style="position:absolute;left:5705;top:556;width:238;height:2362" coordorigin="5705,556" coordsize="238,2362" path="m5705,2918l5942,2918,5942,556,5705,556,5705,2918xe" filled="f" stroked="t" strokeweight=".633156pt" strokecolor="#000000">
                <v:path arrowok="t"/>
                <v:stroke dashstyle="longDash"/>
              </v:shape>
            </v:group>
            <v:group style="position:absolute;left:4097;top:1128;width:264;height:2" coordorigin="4097,1128" coordsize="264,2">
              <v:shape style="position:absolute;left:4097;top:1128;width:264;height:2" coordorigin="4097,1128" coordsize="264,0" path="m4361,1128l4097,1128e" filled="f" stroked="t" strokeweight=".633156pt" strokecolor="#000000">
                <v:path arrowok="t"/>
              </v:shape>
            </v:group>
            <v:group style="position:absolute;left:4346;top:1068;width:170;height:118" coordorigin="4346,1068" coordsize="170,118">
              <v:shape style="position:absolute;left:4346;top:1068;width:170;height:118" coordorigin="4346,1068" coordsize="170,118" path="m4346,1068l4346,1185,4517,1128,4346,1068xe" filled="t" fillcolor="#000000" stroked="f">
                <v:path arrowok="t"/>
                <v:fill/>
              </v:shape>
              <v:shape style="position:absolute;left:4099;top:955;width:211;height:353" type="#_x0000_t75">
                <v:imagedata r:id="rId591" o:title=""/>
              </v:shape>
            </v:group>
            <v:group style="position:absolute;left:4248;top:2469;width:269;height:2" coordorigin="4248,2469" coordsize="269,2">
              <v:shape style="position:absolute;left:4248;top:2469;width:269;height:2" coordorigin="4248,2469" coordsize="269,0" path="m4517,2469l4248,2469e" filled="f" stroked="t" strokeweight=".633156pt" strokecolor="#000000">
                <v:path arrowok="t"/>
              </v:shape>
            </v:group>
            <v:group style="position:absolute;left:4092;top:2412;width:170;height:118" coordorigin="4092,2412" coordsize="170,118">
              <v:shape style="position:absolute;left:4092;top:2412;width:170;height:118" coordorigin="4092,2412" coordsize="170,118" path="m4262,2412l4092,2469,4262,2529,4262,2412xe" filled="t" fillcolor="#000000" stroked="f">
                <v:path arrowok="t"/>
                <v:fill/>
              </v:shape>
              <v:shape style="position:absolute;left:4099;top:2277;width:211;height:353" type="#_x0000_t75">
                <v:imagedata r:id="rId592" o:title=""/>
              </v:shape>
            </v:group>
            <v:group style="position:absolute;left:8208;top:1024;width:149;height:245" coordorigin="8208,1024" coordsize="149,245">
              <v:shape style="position:absolute;left:8208;top:1024;width:149;height:245" coordorigin="8208,1024" coordsize="149,245" path="m8357,1024l8258,1024,8232,1029,8214,1040,8208,1056,8215,1071,8233,1083,8258,1087,8232,1091,8214,1102,8208,1116,8215,1131,8233,1143,8258,1147,8232,1151,8214,1163,8208,1178,8215,1194,8233,1205,8258,1209,8232,1213,8214,1224,8208,1238,8215,1254,8233,1265,8258,1269,8357,1269e" filled="f" stroked="t" strokeweight=".633156pt" strokecolor="#000000">
                <v:path arrowok="t"/>
              </v:shape>
            </v:group>
            <v:group style="position:absolute;left:7961;top:1024;width:149;height:245" coordorigin="7961,1024" coordsize="149,245">
              <v:shape style="position:absolute;left:7961;top:1024;width:149;height:245" coordorigin="7961,1024" coordsize="149,245" path="m7961,1024l8059,1024,8084,1029,8103,1040,8110,1056,8102,1071,8083,1083,8059,1087,8085,1091,8103,1102,8110,1116,8102,1131,8083,1143,8059,1147,8084,1151,8103,1163,8110,1178,8102,1194,8083,1205,8059,1209,8085,1213,8103,1224,8110,1238,8102,1254,8083,1265,8059,1269,7961,1269e" filled="f" stroked="t" strokeweight=".633156pt" strokecolor="#000000">
                <v:path arrowok="t"/>
              </v:shape>
            </v:group>
            <v:group style="position:absolute;left:8146;top:1024;width:2;height:245" coordorigin="8146,1024" coordsize="2,245">
              <v:shape style="position:absolute;left:8146;top:1024;width:2;height:245" coordorigin="8146,1024" coordsize="0,245" path="m8146,1024l8146,1269e" filled="f" stroked="t" strokeweight=".633156pt" strokecolor="#000000">
                <v:path arrowok="t"/>
              </v:shape>
            </v:group>
            <v:group style="position:absolute;left:8172;top:1024;width:2;height:245" coordorigin="8172,1024" coordsize="2,245">
              <v:shape style="position:absolute;left:8172;top:1024;width:2;height:245" coordorigin="8172,1024" coordsize="0,245" path="m8172,1024l8172,1269e" filled="f" stroked="t" strokeweight=".633156pt" strokecolor="#000000">
                <v:path arrowok="t"/>
              </v:shape>
            </v:group>
            <v:group style="position:absolute;left:8208;top:2368;width:149;height:245" coordorigin="8208,2368" coordsize="149,245">
              <v:shape style="position:absolute;left:8208;top:2368;width:149;height:245" coordorigin="8208,2368" coordsize="149,245" path="m8357,2368l8258,2368,8232,2373,8214,2384,8208,2400,8215,2415,8234,2425,8258,2428,8232,2433,8214,2444,8208,2460,8215,2475,8233,2487,8258,2491,8232,2495,8214,2507,8208,2522,8215,2537,8234,2548,8258,2551,8232,2555,8214,2567,8208,2582,8215,2598,8233,2609,8258,2613,8357,2613e" filled="f" stroked="t" strokeweight=".633156pt" strokecolor="#000000">
                <v:path arrowok="t"/>
              </v:shape>
            </v:group>
            <v:group style="position:absolute;left:7961;top:2368;width:149;height:245" coordorigin="7961,2368" coordsize="149,245">
              <v:shape style="position:absolute;left:7961;top:2368;width:149;height:245" coordorigin="7961,2368" coordsize="149,245" path="m7961,2368l8059,2368,8084,2373,8103,2384,8110,2400,8102,2415,8082,2425,8059,2428,8084,2433,8103,2444,8110,2460,8102,2475,8083,2487,8059,2491,8084,2495,8103,2507,8110,2522,8102,2537,8082,2548,8059,2551,8084,2555,8103,2567,8110,2582,8102,2598,8083,2609,8059,2613,7961,2613e" filled="f" stroked="t" strokeweight=".633156pt" strokecolor="#000000">
                <v:path arrowok="t"/>
              </v:shape>
            </v:group>
            <v:group style="position:absolute;left:8146;top:2368;width:2;height:245" coordorigin="8146,2368" coordsize="2,245">
              <v:shape style="position:absolute;left:8146;top:2368;width:2;height:245" coordorigin="8146,2368" coordsize="0,245" path="m8146,2368l8146,2613e" filled="f" stroked="t" strokeweight=".633156pt" strokecolor="#000000">
                <v:path arrowok="t"/>
              </v:shape>
            </v:group>
            <v:group style="position:absolute;left:8172;top:2368;width:2;height:245" coordorigin="8172,2368" coordsize="2,245">
              <v:shape style="position:absolute;left:8172;top:2368;width:2;height:245" coordorigin="8172,2368" coordsize="0,245" path="m8172,2368l8172,2613e" filled="f" stroked="t" strokeweight=".633156pt" strokecolor="#000000">
                <v:path arrowok="t"/>
              </v:shape>
            </v:group>
            <v:group style="position:absolute;left:8347;top:984;width:770;height:326" coordorigin="8347,984" coordsize="770,326">
              <v:shape style="position:absolute;left:8347;top:984;width:770;height:326" coordorigin="8347,984" coordsize="770,326" path="m8347,1310l9118,1310,9118,984,8347,984,8347,1310xe" filled="t" fillcolor="#FFFFFF" stroked="f">
                <v:path arrowok="t"/>
                <v:fill/>
              </v:shape>
            </v:group>
            <v:group style="position:absolute;left:8347;top:984;width:770;height:326" coordorigin="8347,984" coordsize="770,326">
              <v:shape style="position:absolute;left:8347;top:984;width:770;height:326" coordorigin="8347,984" coordsize="770,326" path="m8347,1310l9118,1310,9118,984,8347,984,8347,1310xe" filled="f" stroked="t" strokeweight=".211044pt" strokecolor="#000000">
                <v:path arrowok="t"/>
              </v:shape>
              <v:shape style="position:absolute;left:8455;top:1036;width:322;height:230" type="#_x0000_t75">
                <v:imagedata r:id="rId593" o:title=""/>
              </v:shape>
              <v:shape style="position:absolute;left:8806;top:1036;width:211;height:230" type="#_x0000_t75">
                <v:imagedata r:id="rId594" o:title=""/>
              </v:shape>
              <v:shape style="position:absolute;left:8633;top:1166;width:38;height:295" type="#_x0000_t75">
                <v:imagedata r:id="rId595" o:title=""/>
              </v:shape>
              <v:shape style="position:absolute;left:8669;top:1166;width:173;height:295" type="#_x0000_t75">
                <v:imagedata r:id="rId596" o:title=""/>
              </v:shape>
            </v:group>
            <v:group style="position:absolute;left:8357;top:2328;width:770;height:326" coordorigin="8357,2328" coordsize="770,326">
              <v:shape style="position:absolute;left:8357;top:2328;width:770;height:326" coordorigin="8357,2328" coordsize="770,326" path="m8357,2654l9127,2654,9127,2328,8357,2328,8357,2654xe" filled="t" fillcolor="#FFFFFF" stroked="f">
                <v:path arrowok="t"/>
                <v:fill/>
              </v:shape>
            </v:group>
            <v:group style="position:absolute;left:8357;top:2328;width:770;height:326" coordorigin="8357,2328" coordsize="770,326">
              <v:shape style="position:absolute;left:8357;top:2328;width:770;height:326" coordorigin="8357,2328" coordsize="770,326" path="m8357,2654l9127,2654,9127,2328,8357,2328,8357,2654xe" filled="f" stroked="t" strokeweight=".211044pt" strokecolor="#000000">
                <v:path arrowok="t"/>
              </v:shape>
              <v:shape style="position:absolute;left:8467;top:2380;width:319;height:230" type="#_x0000_t75">
                <v:imagedata r:id="rId597" o:title=""/>
              </v:shape>
              <v:shape style="position:absolute;left:8815;top:2380;width:211;height:230" type="#_x0000_t75">
                <v:imagedata r:id="rId598" o:title=""/>
              </v:shape>
              <v:shape style="position:absolute;left:8638;top:2510;width:38;height:295" type="#_x0000_t75">
                <v:imagedata r:id="rId599" o:title=""/>
              </v:shape>
              <v:shape style="position:absolute;left:8676;top:2510;width:182;height:295" type="#_x0000_t75">
                <v:imagedata r:id="rId600" o:title=""/>
              </v:shape>
            </v:group>
            <v:group style="position:absolute;left:9118;top:1147;width:218;height:2" coordorigin="9118,1147" coordsize="218,2">
              <v:shape style="position:absolute;left:9118;top:1147;width:218;height:2" coordorigin="9118,1147" coordsize="218,0" path="m9336,1147l9118,1147e" filled="f" stroked="t" strokeweight=".633156pt" strokecolor="#000000">
                <v:path arrowok="t"/>
              </v:shape>
            </v:group>
            <v:group style="position:absolute;left:9324;top:1089;width:170;height:118" coordorigin="9324,1089" coordsize="170,118">
              <v:shape style="position:absolute;left:9324;top:1089;width:170;height:118" coordorigin="9324,1089" coordsize="170,118" path="m9324,1089l9324,1207,9494,1147,9324,1089xe" filled="t" fillcolor="#000000" stroked="f">
                <v:path arrowok="t"/>
                <v:fill/>
              </v:shape>
              <v:shape style="position:absolute;left:9293;top:955;width:211;height:353" type="#_x0000_t75">
                <v:imagedata r:id="rId601" o:title=""/>
              </v:shape>
            </v:group>
            <v:group style="position:absolute;left:9295;top:2491;width:199;height:2" coordorigin="9295,2491" coordsize="199,2">
              <v:shape style="position:absolute;left:9295;top:2491;width:199;height:2" coordorigin="9295,2491" coordsize="199,0" path="m9494,2491l9295,2491e" filled="f" stroked="t" strokeweight=".633156pt" strokecolor="#000000">
                <v:path arrowok="t"/>
              </v:shape>
            </v:group>
            <v:group style="position:absolute;left:9137;top:2431;width:173;height:118" coordorigin="9137,2431" coordsize="173,118">
              <v:shape style="position:absolute;left:9137;top:2431;width:173;height:118" coordorigin="9137,2431" coordsize="173,118" path="m9310,2431l9137,2491,9310,2548,9310,2431xe" filled="t" fillcolor="#000000" stroked="f">
                <v:path arrowok="t"/>
                <v:fill/>
              </v:shape>
              <v:shape style="position:absolute;left:9293;top:2299;width:211;height:353" type="#_x0000_t75">
                <v:imagedata r:id="rId602" o:title=""/>
              </v:shape>
            </v:group>
            <v:group style="position:absolute;left:9154;top:1850;width:190;height:2" coordorigin="9154,1850" coordsize="190,2">
              <v:shape style="position:absolute;left:9154;top:1850;width:190;height:2" coordorigin="9154,1850" coordsize="190,0" path="m9343,1850l9154,1850e" filled="f" stroked="t" strokeweight=".633156pt" strokecolor="#000000">
                <v:path arrowok="t"/>
              </v:shape>
            </v:group>
            <v:group style="position:absolute;left:9329;top:1790;width:170;height:118" coordorigin="9329,1790" coordsize="170,118">
              <v:shape style="position:absolute;left:9329;top:1790;width:170;height:118" coordorigin="9329,1790" coordsize="170,118" path="m9329,1790l9329,1908,9499,1850,9329,1790xe" filled="t" fillcolor="#000000" stroked="f">
                <v:path arrowok="t"/>
                <v:fill/>
              </v:shape>
              <v:shape style="position:absolute;left:9290;top:1658;width:173;height:360" type="#_x0000_t75">
                <v:imagedata r:id="rId603" o:title=""/>
              </v:shape>
              <v:shape style="position:absolute;left:9461;top:1658;width:115;height:353" type="#_x0000_t75">
                <v:imagedata r:id="rId604" o:title=""/>
              </v:shape>
            </v:group>
            <v:group style="position:absolute;left:8105;top:1615;width:266;height:2" coordorigin="8105,1615" coordsize="266,2">
              <v:shape style="position:absolute;left:8105;top:1615;width:266;height:2" coordorigin="8105,1615" coordsize="266,0" path="m8105,1615l8371,1615e" filled="f" stroked="t" strokeweight=".633156pt" strokecolor="#000000">
                <v:path arrowok="t"/>
              </v:shape>
            </v:group>
            <v:group style="position:absolute;left:8105;top:2042;width:266;height:2" coordorigin="8105,2042" coordsize="266,2">
              <v:shape style="position:absolute;left:8105;top:2042;width:266;height:2" coordorigin="8105,2042" coordsize="266,0" path="m8105,2042l8371,2042e" filled="f" stroked="t" strokeweight=".633156pt" strokecolor="#000000">
                <v:path arrowok="t"/>
              </v:shape>
            </v:group>
            <v:group style="position:absolute;left:8006;top:1147;width:701;height:358" coordorigin="8006,1147" coordsize="701,358">
              <v:shape style="position:absolute;left:8006;top:1147;width:701;height:358" coordorigin="8006,1147" coordsize="701,358" path="m8054,1147l8006,1147,8006,1401,8707,1401,8707,1504e" filled="f" stroked="t" strokeweight=".633156pt" strokecolor="#000000">
                <v:path arrowok="t"/>
              </v:shape>
            </v:group>
            <v:group style="position:absolute;left:8009;top:2145;width:703;height:346" coordorigin="8009,2145" coordsize="703,346">
              <v:shape style="position:absolute;left:8009;top:2145;width:703;height:346" coordorigin="8009,2145" coordsize="703,346" path="m8059,2491l8009,2491,8009,2244,8712,2244,8712,2145e" filled="f" stroked="t" strokeweight=".633156pt" strokecolor="#000000">
                <v:path arrowok="t"/>
              </v:shape>
            </v:group>
            <v:group style="position:absolute;left:8371;top:1492;width:773;height:653" coordorigin="8371,1492" coordsize="773,653">
              <v:shape style="position:absolute;left:8371;top:1492;width:773;height:653" coordorigin="8371,1492" coordsize="773,653" path="m8371,2145l9144,2145,9144,1492,8371,1492,8371,2145xe" filled="t" fillcolor="#FFFFFF" stroked="f">
                <v:path arrowok="t"/>
                <v:fill/>
              </v:shape>
            </v:group>
            <v:group style="position:absolute;left:8371;top:1492;width:773;height:653" coordorigin="8371,1492" coordsize="773,653">
              <v:shape style="position:absolute;left:8371;top:1492;width:773;height:653" coordorigin="8371,1492" coordsize="773,653" path="m8371,2145l9144,2145,9144,1492,8371,1492,8371,2145xe" filled="f" stroked="t" strokeweight=".211044pt" strokecolor="#000000">
                <v:path arrowok="t"/>
              </v:shape>
              <v:shape style="position:absolute;left:8544;top:1644;width:442;height:230" type="#_x0000_t75">
                <v:imagedata r:id="rId605" o:title=""/>
              </v:shape>
              <v:shape style="position:absolute;left:8594;top:1773;width:346;height:425" type="#_x0000_t75">
                <v:imagedata r:id="rId606" o:title=""/>
              </v:shape>
              <v:shape style="position:absolute;left:8690;top:1903;width:182;height:295" type="#_x0000_t75">
                <v:imagedata r:id="rId607" o:title=""/>
              </v:shape>
            </v:group>
            <v:group style="position:absolute;left:7603;top:1228;width:79;height:82" coordorigin="7603,1228" coordsize="79,82">
              <v:shape style="position:absolute;left:7603;top:1228;width:79;height:82" coordorigin="7603,1228" coordsize="79,82" path="m7643,1228l7643,1310e" filled="f" stroked="t" strokeweight="4.060000pt" strokecolor="#FFFFFF">
                <v:path arrowok="t"/>
              </v:shape>
            </v:group>
            <v:group style="position:absolute;left:7603;top:1228;width:79;height:82" coordorigin="7603,1228" coordsize="79,82">
              <v:shape style="position:absolute;left:7603;top:1228;width:79;height:82" coordorigin="7603,1228" coordsize="79,82" path="m7603,1310l7682,1310,7682,1228,7603,1228,7603,1310xe" filled="f" stroked="t" strokeweight=".211044pt" strokecolor="#000000">
                <v:path arrowok="t"/>
              </v:shape>
            </v:group>
            <v:group style="position:absolute;left:7603;top:984;width:79;height:82" coordorigin="7603,984" coordsize="79,82">
              <v:shape style="position:absolute;left:7603;top:984;width:79;height:82" coordorigin="7603,984" coordsize="79,82" path="m7643,984l7643,1065e" filled="f" stroked="t" strokeweight="4.060000pt" strokecolor="#FFFFFF">
                <v:path arrowok="t"/>
              </v:shape>
            </v:group>
            <v:group style="position:absolute;left:7603;top:984;width:79;height:82" coordorigin="7603,984" coordsize="79,82">
              <v:shape style="position:absolute;left:7603;top:984;width:79;height:82" coordorigin="7603,984" coordsize="79,82" path="m7603,1065l7682,1065,7682,984,7603,984,7603,1065xe" filled="f" stroked="t" strokeweight=".211044pt" strokecolor="#000000">
                <v:path arrowok="t"/>
              </v:shape>
            </v:group>
            <v:group style="position:absolute;left:7603;top:1696;width:79;height:82" coordorigin="7603,1696" coordsize="79,82">
              <v:shape style="position:absolute;left:7603;top:1696;width:79;height:82" coordorigin="7603,1696" coordsize="79,82" path="m7643,1696l7643,1778e" filled="f" stroked="t" strokeweight="4.060000pt" strokecolor="#FFFFFF">
                <v:path arrowok="t"/>
              </v:shape>
            </v:group>
            <v:group style="position:absolute;left:7603;top:1696;width:79;height:82" coordorigin="7603,1696" coordsize="79,82">
              <v:shape style="position:absolute;left:7603;top:1696;width:79;height:82" coordorigin="7603,1696" coordsize="79,82" path="m7603,1778l7682,1778,7682,1696,7603,1696,7603,1778xe" filled="f" stroked="t" strokeweight=".211044pt" strokecolor="#000000">
                <v:path arrowok="t"/>
              </v:shape>
            </v:group>
            <v:group style="position:absolute;left:7601;top:1452;width:79;height:82" coordorigin="7601,1452" coordsize="79,82">
              <v:shape style="position:absolute;left:7601;top:1452;width:79;height:82" coordorigin="7601,1452" coordsize="79,82" path="m7640,1452l7640,1533e" filled="f" stroked="t" strokeweight="4.060000pt" strokecolor="#FFFFFF">
                <v:path arrowok="t"/>
              </v:shape>
            </v:group>
            <v:group style="position:absolute;left:7601;top:1452;width:79;height:82" coordorigin="7601,1452" coordsize="79,82">
              <v:shape style="position:absolute;left:7601;top:1452;width:79;height:82" coordorigin="7601,1452" coordsize="79,82" path="m7601,1533l7680,1533,7680,1452,7601,1452,7601,1533xe" filled="f" stroked="t" strokeweight=".211044pt" strokecolor="#000000">
                <v:path arrowok="t"/>
              </v:shape>
            </v:group>
            <v:group style="position:absolute;left:7601;top:2126;width:79;height:82" coordorigin="7601,2126" coordsize="79,82">
              <v:shape style="position:absolute;left:7601;top:2126;width:79;height:82" coordorigin="7601,2126" coordsize="79,82" path="m7640,2126l7640,2208e" filled="f" stroked="t" strokeweight="4.060000pt" strokecolor="#FFFFFF">
                <v:path arrowok="t"/>
              </v:shape>
            </v:group>
            <v:group style="position:absolute;left:7601;top:2126;width:79;height:82" coordorigin="7601,2126" coordsize="79,82">
              <v:shape style="position:absolute;left:7601;top:2126;width:79;height:82" coordorigin="7601,2126" coordsize="79,82" path="m7601,2208l7680,2208,7680,2126,7601,2126,7601,2208xe" filled="f" stroked="t" strokeweight=".211044pt" strokecolor="#000000">
                <v:path arrowok="t"/>
              </v:shape>
            </v:group>
            <v:group style="position:absolute;left:7601;top:1881;width:79;height:82" coordorigin="7601,1881" coordsize="79,82">
              <v:shape style="position:absolute;left:7601;top:1881;width:79;height:82" coordorigin="7601,1881" coordsize="79,82" path="m7640,1881l7640,1963e" filled="f" stroked="t" strokeweight="4.060000pt" strokecolor="#FFFFFF">
                <v:path arrowok="t"/>
              </v:shape>
            </v:group>
            <v:group style="position:absolute;left:7601;top:1881;width:79;height:82" coordorigin="7601,1881" coordsize="79,82">
              <v:shape style="position:absolute;left:7601;top:1881;width:79;height:82" coordorigin="7601,1881" coordsize="79,82" path="m7601,1963l7680,1963,7680,1881,7601,1881,7601,1963xe" filled="f" stroked="t" strokeweight=".211044pt" strokecolor="#000000">
                <v:path arrowok="t"/>
              </v:shape>
            </v:group>
            <v:group style="position:absolute;left:7598;top:2572;width:79;height:82" coordorigin="7598,2572" coordsize="79,82">
              <v:shape style="position:absolute;left:7598;top:2572;width:79;height:82" coordorigin="7598,2572" coordsize="79,82" path="m7638,2572l7638,2654e" filled="f" stroked="t" strokeweight="4.060000pt" strokecolor="#FFFFFF">
                <v:path arrowok="t"/>
              </v:shape>
            </v:group>
            <v:group style="position:absolute;left:7598;top:2572;width:79;height:82" coordorigin="7598,2572" coordsize="79,82">
              <v:shape style="position:absolute;left:7598;top:2572;width:79;height:82" coordorigin="7598,2572" coordsize="79,82" path="m7598,2654l7678,2654,7678,2572,7598,2572,7598,2654xe" filled="f" stroked="t" strokeweight=".211044pt" strokecolor="#000000">
                <v:path arrowok="t"/>
              </v:shape>
            </v:group>
            <v:group style="position:absolute;left:7598;top:2328;width:79;height:82" coordorigin="7598,2328" coordsize="79,82">
              <v:shape style="position:absolute;left:7598;top:2328;width:79;height:82" coordorigin="7598,2328" coordsize="79,82" path="m7638,2328l7638,2409e" filled="f" stroked="t" strokeweight="4.060000pt" strokecolor="#FFFFFF">
                <v:path arrowok="t"/>
              </v:shape>
            </v:group>
            <v:group style="position:absolute;left:7598;top:2328;width:79;height:82" coordorigin="7598,2328" coordsize="79,82">
              <v:shape style="position:absolute;left:7598;top:2328;width:79;height:82" coordorigin="7598,2328" coordsize="79,82" path="m7598,2409l7678,2409,7678,2328,7598,2328,7598,2409xe" filled="f" stroked="t" strokeweight=".211044pt" strokecolor="#000000">
                <v:path arrowok="t"/>
              </v:shape>
            </v:group>
            <v:group style="position:absolute;left:5784;top:1209;width:79;height:79" coordorigin="5784,1209" coordsize="79,79">
              <v:shape style="position:absolute;left:5784;top:1209;width:79;height:79" coordorigin="5784,1209" coordsize="79,79" path="m5784,1249l5863,1249e" filled="f" stroked="t" strokeweight="4.060000pt" strokecolor="#FFFFFF">
                <v:path arrowok="t"/>
              </v:shape>
            </v:group>
            <v:group style="position:absolute;left:5784;top:1209;width:79;height:79" coordorigin="5784,1209" coordsize="79,79">
              <v:shape style="position:absolute;left:5784;top:1209;width:79;height:79" coordorigin="5784,1209" coordsize="79,79" path="m5784,1288l5863,1288,5863,1209,5784,1209,5784,1288xe" filled="f" stroked="t" strokeweight=".211044pt" strokecolor="#000000">
                <v:path arrowok="t"/>
              </v:shape>
            </v:group>
            <v:group style="position:absolute;left:5784;top:964;width:79;height:82" coordorigin="5784,964" coordsize="79,82">
              <v:shape style="position:absolute;left:5784;top:964;width:79;height:82" coordorigin="5784,964" coordsize="79,82" path="m5824,964l5824,1046e" filled="f" stroked="t" strokeweight="4.060000pt" strokecolor="#FFFFFF">
                <v:path arrowok="t"/>
              </v:shape>
            </v:group>
            <v:group style="position:absolute;left:5784;top:964;width:79;height:82" coordorigin="5784,964" coordsize="79,82">
              <v:shape style="position:absolute;left:5784;top:964;width:79;height:82" coordorigin="5784,964" coordsize="79,82" path="m5784,1046l5863,1046,5863,964,5784,964,5784,1046xe" filled="f" stroked="t" strokeweight=".211044pt" strokecolor="#000000">
                <v:path arrowok="t"/>
              </v:shape>
            </v:group>
            <v:group style="position:absolute;left:5782;top:1677;width:79;height:82" coordorigin="5782,1677" coordsize="79,82">
              <v:shape style="position:absolute;left:5782;top:1677;width:79;height:82" coordorigin="5782,1677" coordsize="79,82" path="m5821,1677l5821,1759e" filled="f" stroked="t" strokeweight="4.060000pt" strokecolor="#FFFFFF">
                <v:path arrowok="t"/>
              </v:shape>
            </v:group>
            <v:group style="position:absolute;left:5782;top:1677;width:79;height:82" coordorigin="5782,1677" coordsize="79,82">
              <v:shape style="position:absolute;left:5782;top:1677;width:79;height:82" coordorigin="5782,1677" coordsize="79,82" path="m5782,1759l5861,1759,5861,1677,5782,1677,5782,1759xe" filled="f" stroked="t" strokeweight=".211044pt" strokecolor="#000000">
                <v:path arrowok="t"/>
              </v:shape>
            </v:group>
            <v:group style="position:absolute;left:5782;top:1432;width:79;height:82" coordorigin="5782,1432" coordsize="79,82">
              <v:shape style="position:absolute;left:5782;top:1432;width:79;height:82" coordorigin="5782,1432" coordsize="79,82" path="m5821,1432l5821,1514e" filled="f" stroked="t" strokeweight="4.060000pt" strokecolor="#FFFFFF">
                <v:path arrowok="t"/>
              </v:shape>
            </v:group>
            <v:group style="position:absolute;left:5782;top:1432;width:79;height:82" coordorigin="5782,1432" coordsize="79,82">
              <v:shape style="position:absolute;left:5782;top:1432;width:79;height:82" coordorigin="5782,1432" coordsize="79,82" path="m5782,1514l5861,1514,5861,1432,5782,1432,5782,1514xe" filled="f" stroked="t" strokeweight=".211044pt" strokecolor="#000000">
                <v:path arrowok="t"/>
              </v:shape>
            </v:group>
            <v:group style="position:absolute;left:5782;top:2107;width:79;height:82" coordorigin="5782,2107" coordsize="79,82">
              <v:shape style="position:absolute;left:5782;top:2107;width:79;height:82" coordorigin="5782,2107" coordsize="79,82" path="m5821,2107l5821,2188e" filled="f" stroked="t" strokeweight="4.060000pt" strokecolor="#FFFFFF">
                <v:path arrowok="t"/>
              </v:shape>
            </v:group>
            <v:group style="position:absolute;left:5782;top:2107;width:79;height:82" coordorigin="5782,2107" coordsize="79,82">
              <v:shape style="position:absolute;left:5782;top:2107;width:79;height:82" coordorigin="5782,2107" coordsize="79,82" path="m5782,2188l5861,2188,5861,2107,5782,2107,5782,2188xe" filled="f" stroked="t" strokeweight=".211044pt" strokecolor="#000000">
                <v:path arrowok="t"/>
              </v:shape>
            </v:group>
            <v:group style="position:absolute;left:5782;top:1862;width:79;height:82" coordorigin="5782,1862" coordsize="79,82">
              <v:shape style="position:absolute;left:5782;top:1862;width:79;height:82" coordorigin="5782,1862" coordsize="79,82" path="m5821,1862l5821,1944e" filled="f" stroked="t" strokeweight="4.060000pt" strokecolor="#FFFFFF">
                <v:path arrowok="t"/>
              </v:shape>
            </v:group>
            <v:group style="position:absolute;left:5782;top:1862;width:79;height:82" coordorigin="5782,1862" coordsize="79,82">
              <v:shape style="position:absolute;left:5782;top:1862;width:79;height:82" coordorigin="5782,1862" coordsize="79,82" path="m5782,1944l5861,1944,5861,1862,5782,1862,5782,1944xe" filled="f" stroked="t" strokeweight=".211044pt" strokecolor="#000000">
                <v:path arrowok="t"/>
              </v:shape>
            </v:group>
            <v:group style="position:absolute;left:5779;top:2551;width:79;height:82" coordorigin="5779,2551" coordsize="79,82">
              <v:shape style="position:absolute;left:5779;top:2551;width:79;height:82" coordorigin="5779,2551" coordsize="79,82" path="m5819,2551l5819,2632e" filled="f" stroked="t" strokeweight="4.060000pt" strokecolor="#FFFFFF">
                <v:path arrowok="t"/>
              </v:shape>
            </v:group>
            <v:group style="position:absolute;left:5779;top:2551;width:79;height:82" coordorigin="5779,2551" coordsize="79,82">
              <v:shape style="position:absolute;left:5779;top:2551;width:79;height:82" coordorigin="5779,2551" coordsize="79,82" path="m5779,2632l5858,2632,5858,2551,5779,2551,5779,2632xe" filled="f" stroked="t" strokeweight=".211044pt" strokecolor="#000000">
                <v:path arrowok="t"/>
              </v:shape>
            </v:group>
            <v:group style="position:absolute;left:5779;top:2306;width:79;height:82" coordorigin="5779,2306" coordsize="79,82">
              <v:shape style="position:absolute;left:5779;top:2306;width:79;height:82" coordorigin="5779,2306" coordsize="79,82" path="m5819,2306l5819,2388e" filled="f" stroked="t" strokeweight="4.060000pt" strokecolor="#FFFFFF">
                <v:path arrowok="t"/>
              </v:shape>
            </v:group>
            <v:group style="position:absolute;left:5779;top:2306;width:79;height:82" coordorigin="5779,2306" coordsize="79,82">
              <v:shape style="position:absolute;left:5779;top:2306;width:79;height:82" coordorigin="5779,2306" coordsize="79,82" path="m5779,2388l5858,2388,5858,2306,5779,2306,5779,2388xe" filled="f" stroked="t" strokeweight=".211044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2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7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IEEE®</w:t>
      </w:r>
      <w:r>
        <w:rPr>
          <w:rFonts w:ascii="Arial" w:hAnsi="Arial" w:cs="Arial" w:eastAsia="Arial"/>
          <w:b/>
          <w:bCs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St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b/>
          <w:bCs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.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t-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9</w:t>
      </w:r>
      <w:r>
        <w:rPr>
          <w:rFonts w:ascii="Arial" w:hAnsi="Arial" w:cs="Arial" w:eastAsia="Arial"/>
          <w:b/>
          <w:bCs/>
          <w:spacing w:val="-12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2"/>
          <w:w w:val="100"/>
          <w:sz w:val="18"/>
          <w:szCs w:val="18"/>
        </w:rPr>
        <w:t>w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/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0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3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-9"/>
          <w:w w:val="100"/>
          <w:sz w:val="18"/>
          <w:szCs w:val="18"/>
        </w:rPr>
        <w:t>y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9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60.48pt;height:11.88pt;mso-position-horizontal-relative:char;mso-position-vertical-relative:line" type="#_x0000_t75">
            <v:imagedata r:id="rId60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19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59.52pt;height:11.88pt;mso-position-horizontal-relative:char;mso-position-vertical-relative:line" type="#_x0000_t75">
            <v:imagedata r:id="rId60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after="0"/>
        <w:jc w:val="left"/>
        <w:rPr>
          <w:sz w:val="20"/>
          <w:szCs w:val="20"/>
        </w:rPr>
        <w:sectPr>
          <w:type w:val="continuous"/>
          <w:pgSz w:w="12240" w:h="15840"/>
          <w:pgMar w:top="720" w:bottom="280" w:left="700" w:right="900"/>
        </w:sectPr>
      </w:pPr>
    </w:p>
    <w:p>
      <w:pPr>
        <w:spacing w:before="30" w:after="0" w:line="240" w:lineRule="auto"/>
        <w:ind w:left="207" w:right="-51"/>
        <w:jc w:val="both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195.672363pt;margin-top:-123.545784pt;width:292.655249pt;height:122.884203pt;mso-position-horizontal-relative:page;mso-position-vertical-relative:paragraph;z-index:-9077" coordorigin="3913,-2471" coordsize="5853,2458">
            <v:group style="position:absolute;left:3924;top:-2297;width:1898;height:2117" coordorigin="3924,-2297" coordsize="1898,2117">
              <v:shape style="position:absolute;left:3924;top:-2297;width:1898;height:2117" coordorigin="3924,-2297" coordsize="1898,2117" path="m3924,-180l5822,-180,5822,-2297,3924,-2297,3924,-180xe" filled="t" fillcolor="#FFFFCC" stroked="f">
                <v:path arrowok="t"/>
                <v:fill/>
              </v:shape>
            </v:group>
            <v:group style="position:absolute;left:3924;top:-2297;width:1898;height:2117" coordorigin="3924,-2297" coordsize="1898,2117">
              <v:shape style="position:absolute;left:3924;top:-2297;width:1898;height:2117" coordorigin="3924,-2297" coordsize="1898,2117" path="m3924,-180l5822,-180,5822,-2297,3924,-2297,3924,-180xe" filled="f" stroked="t" strokeweight="1.055256pt" strokecolor="#0000FF">
                <v:path arrowok="t"/>
              </v:shape>
            </v:group>
            <v:group style="position:absolute;left:5537;top:-1952;width:149;height:245" coordorigin="5537,-1952" coordsize="149,245">
              <v:shape style="position:absolute;left:5537;top:-1952;width:149;height:245" coordorigin="5537,-1952" coordsize="149,245" path="m5686,-1952l5587,-1952,5561,-1947,5543,-1936,5537,-1920,5544,-1905,5563,-1895,5587,-1892,5561,-1887,5543,-1876,5537,-1860,5544,-1845,5562,-1833,5587,-1829,5561,-1825,5543,-1814,5537,-1800,5544,-1784,5562,-1773,5587,-1769,5561,-1765,5543,-1753,5537,-1738,5544,-1722,5562,-1711,5587,-1707,5686,-1707e" filled="f" stroked="t" strokeweight=".633156pt" strokecolor="#000000">
                <v:path arrowok="t"/>
              </v:shape>
            </v:group>
            <v:group style="position:absolute;left:5290;top:-1952;width:149;height:245" coordorigin="5290,-1952" coordsize="149,245">
              <v:shape style="position:absolute;left:5290;top:-1952;width:149;height:245" coordorigin="5290,-1952" coordsize="149,245" path="m5290,-1952l5388,-1952,5413,-1947,5432,-1936,5438,-1920,5431,-1905,5411,-1895,5388,-1892,5413,-1887,5432,-1876,5438,-1860,5431,-1845,5412,-1833,5388,-1829,5414,-1825,5432,-1814,5438,-1800,5431,-1784,5412,-1773,5388,-1769,5413,-1765,5432,-1753,5438,-1738,5431,-1722,5412,-1711,5388,-1707,5290,-1707e" filled="f" stroked="t" strokeweight=".633156pt" strokecolor="#000000">
                <v:path arrowok="t"/>
              </v:shape>
            </v:group>
            <v:group style="position:absolute;left:5474;top:-1952;width:2;height:245" coordorigin="5474,-1952" coordsize="2,245">
              <v:shape style="position:absolute;left:5474;top:-1952;width:2;height:245" coordorigin="5474,-1952" coordsize="0,245" path="m5474,-1952l5474,-1707e" filled="f" stroked="t" strokeweight=".633156pt" strokecolor="#000000">
                <v:path arrowok="t"/>
              </v:shape>
            </v:group>
            <v:group style="position:absolute;left:5503;top:-1952;width:2;height:245" coordorigin="5503,-1952" coordsize="2,245">
              <v:shape style="position:absolute;left:5503;top:-1952;width:2;height:245" coordorigin="5503,-1952" coordsize="0,245" path="m5503,-1952l5503,-1707e" filled="f" stroked="t" strokeweight=".633156pt" strokecolor="#000000">
                <v:path arrowok="t"/>
              </v:shape>
            </v:group>
            <v:group style="position:absolute;left:6022;top:-1951;width:355;height:243" coordorigin="6022,-1951" coordsize="355,243">
              <v:shape style="position:absolute;left:6022;top:-1951;width:355;height:243" coordorigin="6022,-1951" coordsize="355,243" path="m6022,-1829l6051,-1897,6105,-1933,6178,-1951,6208,-1950,6285,-1934,6341,-1901,6376,-1841,6377,-1829,6375,-1811,6332,-1748,6271,-1717,6220,-1708,6191,-1709,6113,-1725,6057,-1757,6022,-1817,6022,-1829xe" filled="f" stroked="t" strokeweight=".633156pt" strokecolor="#000000">
                <v:path arrowok="t"/>
              </v:shape>
            </v:group>
            <v:group style="position:absolute;left:5844;top:-1951;width:178;height:244" coordorigin="5844,-1951" coordsize="178,244">
              <v:shape style="position:absolute;left:5844;top:-1951;width:178;height:244" coordorigin="5844,-1951" coordsize="178,244" path="m5844,-1707l5920,-1719,5980,-1751,6020,-1815,6022,-1829,6020,-1848,5977,-1911,5915,-1941,5891,-1947,5865,-1951e" filled="f" stroked="t" strokeweight=".633156pt" strokecolor="#000000">
                <v:path arrowok="t"/>
              </v:shape>
            </v:group>
            <v:group style="position:absolute;left:6019;top:-1483;width:355;height:243" coordorigin="6019,-1483" coordsize="355,243">
              <v:shape style="position:absolute;left:6019;top:-1483;width:355;height:243" coordorigin="6019,-1483" coordsize="355,243" path="m6019,-1361l6049,-1429,6103,-1465,6176,-1483,6205,-1482,6283,-1466,6339,-1433,6374,-1373,6374,-1361,6372,-1343,6329,-1280,6268,-1249,6218,-1240,6188,-1241,6111,-1257,6055,-1289,6020,-1349,6019,-1361xe" filled="f" stroked="t" strokeweight=".633156pt" strokecolor="#000000">
                <v:path arrowok="t"/>
              </v:shape>
            </v:group>
            <v:group style="position:absolute;left:5842;top:-1483;width:178;height:244" coordorigin="5842,-1483" coordsize="178,244">
              <v:shape style="position:absolute;left:5842;top:-1483;width:178;height:244" coordorigin="5842,-1483" coordsize="178,244" path="m5842,-1239l5918,-1251,5978,-1283,6018,-1347,6019,-1361,6017,-1380,5974,-1443,5913,-1473,5889,-1479,5863,-1483e" filled="f" stroked="t" strokeweight=".633156pt" strokecolor="#000000">
                <v:path arrowok="t"/>
              </v:shape>
            </v:group>
            <v:group style="position:absolute;left:6019;top:-1053;width:355;height:243" coordorigin="6019,-1053" coordsize="355,243">
              <v:shape style="position:absolute;left:6019;top:-1053;width:355;height:243" coordorigin="6019,-1053" coordsize="355,243" path="m6019,-932l6049,-999,6103,-1035,6176,-1053,6205,-1052,6283,-1036,6339,-1004,6374,-943,6374,-932,6372,-913,6329,-850,6268,-819,6218,-810,6188,-811,6111,-827,6055,-859,6020,-920,6019,-932xe" filled="f" stroked="t" strokeweight=".633156pt" strokecolor="#000000">
                <v:path arrowok="t"/>
              </v:shape>
            </v:group>
            <v:group style="position:absolute;left:5842;top:-1053;width:178;height:244" coordorigin="5842,-1053" coordsize="178,244">
              <v:shape style="position:absolute;left:5842;top:-1053;width:178;height:244" coordorigin="5842,-1053" coordsize="178,244" path="m5842,-809l5918,-821,5978,-853,6018,-917,6019,-932,6017,-950,5974,-1013,5913,-1044,5889,-1050,5863,-1053e" filled="f" stroked="t" strokeweight=".633156pt" strokecolor="#000000">
                <v:path arrowok="t"/>
              </v:shape>
            </v:group>
            <v:group style="position:absolute;left:5532;top:-608;width:149;height:242" coordorigin="5532,-608" coordsize="149,242">
              <v:shape style="position:absolute;left:5532;top:-608;width:149;height:242" coordorigin="5532,-608" coordsize="149,242" path="m5681,-608l5580,-608,5554,-603,5537,-592,5532,-579,5539,-563,5558,-551,5580,-548,5555,-543,5537,-531,5532,-516,5540,-501,5559,-490,5580,-488,5555,-483,5537,-471,5532,-456,5539,-440,5558,-429,5580,-425,5555,-420,5537,-408,5532,-394,5540,-378,5559,-368,5580,-365,5681,-365e" filled="f" stroked="t" strokeweight=".633156pt" strokecolor="#000000">
                <v:path arrowok="t"/>
              </v:shape>
            </v:group>
            <v:group style="position:absolute;left:5285;top:-608;width:149;height:242" coordorigin="5285,-608" coordsize="149,242">
              <v:shape style="position:absolute;left:5285;top:-608;width:149;height:242" coordorigin="5285,-608" coordsize="149,242" path="m5285,-608l5383,-608,5409,-604,5427,-593,5434,-579,5426,-563,5407,-552,5383,-548,5408,-543,5427,-532,5434,-516,5426,-501,5406,-491,5383,-488,5408,-483,5427,-472,5434,-456,5426,-441,5407,-429,5383,-425,5408,-421,5427,-409,5434,-394,5426,-379,5406,-368,5383,-365,5285,-365e" filled="f" stroked="t" strokeweight=".633156pt" strokecolor="#000000">
                <v:path arrowok="t"/>
              </v:shape>
            </v:group>
            <v:group style="position:absolute;left:5470;top:-608;width:2;height:242" coordorigin="5470,-608" coordsize="2,242">
              <v:shape style="position:absolute;left:5470;top:-608;width:2;height:242" coordorigin="5470,-608" coordsize="0,242" path="m5470,-608l5470,-365e" filled="f" stroked="t" strokeweight=".633156pt" strokecolor="#000000">
                <v:path arrowok="t"/>
              </v:shape>
            </v:group>
            <v:group style="position:absolute;left:5496;top:-608;width:2;height:242" coordorigin="5496,-608" coordsize="2,242">
              <v:shape style="position:absolute;left:5496;top:-608;width:2;height:242" coordorigin="5496,-608" coordsize="0,242" path="m5496,-608l5496,-365e" filled="f" stroked="t" strokeweight=".633156pt" strokecolor="#000000">
                <v:path arrowok="t"/>
              </v:shape>
            </v:group>
            <v:group style="position:absolute;left:6017;top:-607;width:355;height:241" coordorigin="6017,-607" coordsize="355,241">
              <v:shape style="position:absolute;left:6017;top:-607;width:355;height:241" coordorigin="6017,-607" coordsize="355,241" path="m6017,-488l6047,-555,6101,-590,6175,-607,6205,-606,6282,-590,6338,-558,6371,-497,6372,-488,6370,-469,6327,-405,6266,-375,6216,-366,6186,-367,6109,-382,6053,-414,6018,-475,6017,-488xe" filled="f" stroked="t" strokeweight=".633156pt" strokecolor="#000000">
                <v:path arrowok="t"/>
              </v:shape>
            </v:group>
            <v:group style="position:absolute;left:5839;top:-607;width:178;height:242" coordorigin="5839,-607" coordsize="178,242">
              <v:shape style="position:absolute;left:5839;top:-607;width:178;height:242" coordorigin="5839,-607" coordsize="178,242" path="m5839,-365l5916,-377,5975,-408,6016,-473,6017,-488,6015,-506,5971,-568,5909,-598,5885,-604,5859,-607e" filled="f" stroked="t" strokeweight=".633156pt" strokecolor="#000000">
                <v:path arrowok="t"/>
              </v:shape>
            </v:group>
            <v:group style="position:absolute;left:5686;top:-1952;width:137;height:2" coordorigin="5686,-1952" coordsize="137,2">
              <v:shape style="position:absolute;left:5686;top:-1952;width:137;height:2" coordorigin="5686,-1952" coordsize="137,0" path="m5822,-1952l5686,-1952e" filled="f" stroked="t" strokeweight=".633156pt" strokecolor="#000000">
                <v:path arrowok="t"/>
              </v:shape>
            </v:group>
            <v:group style="position:absolute;left:5686;top:-1707;width:137;height:2" coordorigin="5686,-1707" coordsize="137,2">
              <v:shape style="position:absolute;left:5686;top:-1707;width:137;height:2" coordorigin="5686,-1707" coordsize="137,0" path="m5822,-1707l5686,-1707e" filled="f" stroked="t" strokeweight=".633156pt" strokecolor="#000000">
                <v:path arrowok="t"/>
              </v:shape>
            </v:group>
            <v:group style="position:absolute;left:5681;top:-608;width:137;height:2" coordorigin="5681,-608" coordsize="137,2">
              <v:shape style="position:absolute;left:5681;top:-608;width:137;height:2" coordorigin="5681,-608" coordsize="137,0" path="m5818,-608l5681,-608e" filled="f" stroked="t" strokeweight=".633156pt" strokecolor="#000000">
                <v:path arrowok="t"/>
              </v:shape>
            </v:group>
            <v:group style="position:absolute;left:5681;top:-365;width:137;height:2" coordorigin="5681,-365" coordsize="137,2">
              <v:shape style="position:absolute;left:5681;top:-365;width:137;height:2" coordorigin="5681,-365" coordsize="137,0" path="m5818,-365l5681,-365e" filled="f" stroked="t" strokeweight=".633156pt" strokecolor="#000000">
                <v:path arrowok="t"/>
              </v:shape>
              <v:shape style="position:absolute;left:4430;top:-2220;width:290;height:317" type="#_x0000_t75">
                <v:imagedata r:id="rId610" o:title=""/>
              </v:shape>
              <v:shape style="position:absolute;left:4735;top:-2223;width:730;height:324" type="#_x0000_t75">
                <v:imagedata r:id="rId611" o:title=""/>
              </v:shape>
            </v:group>
            <v:group style="position:absolute;left:4097;top:-1829;width:283;height:2" coordorigin="4097,-1829" coordsize="283,2">
              <v:shape style="position:absolute;left:4097;top:-1829;width:283;height:2" coordorigin="4097,-1829" coordsize="283,0" path="m4380,-1829l4097,-1829e" filled="f" stroked="t" strokeweight=".633156pt" strokecolor="#000000">
                <v:path arrowok="t"/>
              </v:shape>
            </v:group>
            <v:group style="position:absolute;left:4366;top:-1889;width:173;height:118" coordorigin="4366,-1889" coordsize="173,118">
              <v:shape style="position:absolute;left:4366;top:-1889;width:173;height:118" coordorigin="4366,-1889" coordsize="173,118" path="m4366,-1889l4366,-1772,4538,-1829,4366,-1889xe" filled="t" fillcolor="#000000" stroked="f">
                <v:path arrowok="t"/>
                <v:fill/>
              </v:shape>
              <v:shape style="position:absolute;left:4099;top:-2021;width:211;height:353" type="#_x0000_t75">
                <v:imagedata r:id="rId612" o:title=""/>
              </v:shape>
            </v:group>
            <v:group style="position:absolute;left:4248;top:-488;width:266;height:2" coordorigin="4248,-488" coordsize="266,2">
              <v:shape style="position:absolute;left:4248;top:-488;width:266;height:2" coordorigin="4248,-488" coordsize="266,0" path="m4514,-488l4248,-488e" filled="f" stroked="t" strokeweight=".633156pt" strokecolor="#000000">
                <v:path arrowok="t"/>
              </v:shape>
            </v:group>
            <v:group style="position:absolute;left:4092;top:-545;width:170;height:118" coordorigin="4092,-545" coordsize="170,118">
              <v:shape style="position:absolute;left:4092;top:-545;width:170;height:118" coordorigin="4092,-545" coordsize="170,118" path="m4262,-545l4092,-488,4262,-428,4262,-545xe" filled="t" fillcolor="#000000" stroked="f">
                <v:path arrowok="t"/>
                <v:fill/>
              </v:shape>
              <v:shape style="position:absolute;left:4099;top:-680;width:211;height:353" type="#_x0000_t75">
                <v:imagedata r:id="rId613" o:title=""/>
              </v:shape>
            </v:group>
            <v:group style="position:absolute;left:7090;top:-1951;width:355;height:243" coordorigin="7090,-1951" coordsize="355,243">
              <v:shape style="position:absolute;left:7090;top:-1951;width:355;height:243" coordorigin="7090,-1951" coordsize="355,243" path="m7090,-1829l7119,-1897,7173,-1933,7246,-1951,7276,-1950,7353,-1934,7409,-1901,7444,-1841,7445,-1829,7443,-1811,7400,-1748,7339,-1717,7288,-1708,7259,-1709,7181,-1725,7125,-1757,7090,-1817,7090,-1829xe" filled="f" stroked="t" strokeweight=".633156pt" strokecolor="#000000">
                <v:path arrowok="t"/>
              </v:shape>
            </v:group>
            <v:group style="position:absolute;left:7445;top:-1950;width:180;height:244" coordorigin="7445,-1950" coordsize="180,244">
              <v:shape style="position:absolute;left:7445;top:-1950;width:180;height:244" coordorigin="7445,-1950" coordsize="180,244" path="m7625,-1707l7549,-1718,7488,-1750,7446,-1813,7445,-1829,7447,-1847,7490,-1910,7551,-1941,7576,-1947,7601,-1950e" filled="f" stroked="t" strokeweight=".633156pt" strokecolor="#000000">
                <v:path arrowok="t"/>
              </v:shape>
            </v:group>
            <v:group style="position:absolute;left:7087;top:-1483;width:355;height:243" coordorigin="7087,-1483" coordsize="355,243">
              <v:shape style="position:absolute;left:7087;top:-1483;width:355;height:243" coordorigin="7087,-1483" coordsize="355,243" path="m7087,-1361l7117,-1429,7171,-1465,7244,-1483,7273,-1482,7351,-1466,7407,-1433,7442,-1373,7442,-1361,7440,-1343,7397,-1280,7336,-1249,7286,-1240,7256,-1241,7179,-1257,7123,-1289,7088,-1349,7087,-1361xe" filled="f" stroked="t" strokeweight=".633156pt" strokecolor="#000000">
                <v:path arrowok="t"/>
              </v:shape>
            </v:group>
            <v:group style="position:absolute;left:7442;top:-1482;width:180;height:244" coordorigin="7442,-1482" coordsize="180,244">
              <v:shape style="position:absolute;left:7442;top:-1482;width:180;height:244" coordorigin="7442,-1482" coordsize="180,244" path="m7622,-1239l7546,-1250,7486,-1282,7444,-1345,7442,-1361,7444,-1379,7488,-1442,7549,-1473,7573,-1479,7599,-1482e" filled="f" stroked="t" strokeweight=".633156pt" strokecolor="#000000">
                <v:path arrowok="t"/>
              </v:shape>
            </v:group>
            <v:group style="position:absolute;left:7087;top:-1053;width:355;height:243" coordorigin="7087,-1053" coordsize="355,243">
              <v:shape style="position:absolute;left:7087;top:-1053;width:355;height:243" coordorigin="7087,-1053" coordsize="355,243" path="m7087,-932l7117,-999,7171,-1035,7244,-1053,7273,-1052,7351,-1036,7407,-1004,7442,-943,7442,-932,7440,-913,7397,-850,7336,-819,7286,-810,7256,-811,7179,-827,7123,-859,7088,-920,7087,-932xe" filled="f" stroked="t" strokeweight=".633156pt" strokecolor="#000000">
                <v:path arrowok="t"/>
              </v:shape>
            </v:group>
            <v:group style="position:absolute;left:7442;top:-1053;width:180;height:244" coordorigin="7442,-1053" coordsize="180,244">
              <v:shape style="position:absolute;left:7442;top:-1053;width:180;height:244" coordorigin="7442,-1053" coordsize="180,244" path="m7622,-809l7546,-821,7486,-852,7444,-915,7442,-932,7444,-950,7488,-1012,7549,-1043,7573,-1049,7599,-1053e" filled="f" stroked="t" strokeweight=".633156pt" strokecolor="#000000">
                <v:path arrowok="t"/>
              </v:shape>
            </v:group>
            <v:group style="position:absolute;left:7085;top:-607;width:355;height:241" coordorigin="7085,-607" coordsize="355,241">
              <v:shape style="position:absolute;left:7085;top:-607;width:355;height:241" coordorigin="7085,-607" coordsize="355,241" path="m7085,-488l7115,-555,7169,-590,7243,-607,7273,-606,7350,-590,7406,-558,7439,-497,7440,-488,7438,-469,7395,-405,7334,-375,7284,-366,7254,-367,7177,-382,7121,-414,7086,-475,7085,-488xe" filled="f" stroked="t" strokeweight=".633156pt" strokecolor="#000000">
                <v:path arrowok="t"/>
              </v:shape>
            </v:group>
            <v:group style="position:absolute;left:7440;top:-607;width:180;height:242" coordorigin="7440,-607" coordsize="180,242">
              <v:shape style="position:absolute;left:7440;top:-607;width:180;height:242" coordorigin="7440,-607" coordsize="180,242" path="m7620,-365l7544,-376,7483,-407,7442,-471,7440,-488,7442,-506,7486,-568,7548,-598,7572,-603,7598,-607e" filled="f" stroked="t" strokeweight=".633156pt" strokecolor="#000000">
                <v:path arrowok="t"/>
              </v:shape>
            </v:group>
            <v:group style="position:absolute;left:7644;top:-2297;width:2112;height:2066" coordorigin="7644,-2297" coordsize="2112,2066">
              <v:shape style="position:absolute;left:7644;top:-2297;width:2112;height:2066" coordorigin="7644,-2297" coordsize="2112,2066" path="m7644,-231l9756,-231,9756,-2297,7644,-2297,7644,-231xe" filled="t" fillcolor="#FFFFCC" stroked="f">
                <v:path arrowok="t"/>
                <v:fill/>
              </v:shape>
            </v:group>
            <v:group style="position:absolute;left:7644;top:-2297;width:2112;height:2066" coordorigin="7644,-2297" coordsize="2112,2066">
              <v:shape style="position:absolute;left:7644;top:-2297;width:2112;height:2066" coordorigin="7644,-2297" coordsize="2112,2066" path="m7644,-231l9756,-231,9756,-2297,7644,-2297,7644,-231xe" filled="f" stroked="t" strokeweight="1.055256pt" strokecolor="#0000FF">
                <v:path arrowok="t"/>
              </v:shape>
            </v:group>
            <v:group style="position:absolute;left:7644;top:-1961;width:317;height:2" coordorigin="7644,-1961" coordsize="317,2">
              <v:shape style="position:absolute;left:7644;top:-1961;width:317;height:2" coordorigin="7644,-1961" coordsize="317,0" path="m7644,-1961l7961,-1961e" filled="f" stroked="t" strokeweight=".633156pt" strokecolor="#000000">
                <v:path arrowok="t"/>
              </v:shape>
            </v:group>
            <v:group style="position:absolute;left:7644;top:-1716;width:317;height:2" coordorigin="7644,-1716" coordsize="317,2">
              <v:shape style="position:absolute;left:7644;top:-1716;width:317;height:2" coordorigin="7644,-1716" coordsize="317,0" path="m7644,-1716l7961,-1716e" filled="f" stroked="t" strokeweight=".633156pt" strokecolor="#000000">
                <v:path arrowok="t"/>
              </v:shape>
            </v:group>
            <v:group style="position:absolute;left:7639;top:-617;width:322;height:2" coordorigin="7639,-617" coordsize="322,2">
              <v:shape style="position:absolute;left:7639;top:-617;width:322;height:2" coordorigin="7639,-617" coordsize="322,0" path="m7639,-617l7961,-617e" filled="f" stroked="t" strokeweight=".633156pt" strokecolor="#000000">
                <v:path arrowok="t"/>
              </v:shape>
            </v:group>
            <v:group style="position:absolute;left:7762;top:-1493;width:122;height:125" coordorigin="7762,-1493" coordsize="122,125">
              <v:shape style="position:absolute;left:7762;top:-1493;width:122;height:125" coordorigin="7762,-1493" coordsize="122,125" path="m7762,-1493l7884,-1368e" filled="f" stroked="t" strokeweight=".633156pt" strokecolor="#000000">
                <v:path arrowok="t"/>
              </v:shape>
            </v:group>
            <v:group style="position:absolute;left:7762;top:-1376;width:396;height:127" coordorigin="7762,-1376" coordsize="396,127">
              <v:shape style="position:absolute;left:7762;top:-1376;width:396;height:127" coordorigin="7762,-1376" coordsize="396,127" path="m7762,-1248l7889,-1376,8158,-1371e" filled="f" stroked="t" strokeweight=".633156pt" strokecolor="#000000">
                <v:path arrowok="t"/>
              </v:shape>
            </v:group>
            <v:group style="position:absolute;left:7783;top:-1064;width:120;height:125" coordorigin="7783,-1064" coordsize="120,125">
              <v:shape style="position:absolute;left:7783;top:-1064;width:120;height:125" coordorigin="7783,-1064" coordsize="120,125" path="m7783,-1064l7903,-939e" filled="f" stroked="t" strokeweight=".633156pt" strokecolor="#000000">
                <v:path arrowok="t"/>
              </v:shape>
            </v:group>
            <v:group style="position:absolute;left:7781;top:-944;width:377;height:125" coordorigin="7781,-944" coordsize="377,125">
              <v:shape style="position:absolute;left:7781;top:-944;width:377;height:125" coordorigin="7781,-944" coordsize="377,125" path="m7781,-819l7901,-944,8158,-944e" filled="f" stroked="t" strokeweight=".633156pt" strokecolor="#000000">
                <v:path arrowok="t"/>
              </v:shape>
            </v:group>
            <v:group style="position:absolute;left:7644;top:-1248;width:118;height:2" coordorigin="7644,-1248" coordsize="118,2">
              <v:shape style="position:absolute;left:7644;top:-1248;width:118;height:2" coordorigin="7644,-1248" coordsize="118,0" path="m7644,-1248l7762,-1248e" filled="f" stroked="t" strokeweight=".633156pt" strokecolor="#000000">
                <v:path arrowok="t"/>
              </v:shape>
            </v:group>
            <v:group style="position:absolute;left:7642;top:-1064;width:142;height:2" coordorigin="7642,-1064" coordsize="142,2">
              <v:shape style="position:absolute;left:7642;top:-1064;width:142;height:2" coordorigin="7642,-1064" coordsize="142,0" path="m7642,-1064l7783,-1064e" filled="f" stroked="t" strokeweight=".633156pt" strokecolor="#000000">
                <v:path arrowok="t"/>
              </v:shape>
            </v:group>
            <v:group style="position:absolute;left:7642;top:-819;width:139;height:2" coordorigin="7642,-819" coordsize="139,2">
              <v:shape style="position:absolute;left:7642;top:-819;width:139;height:2" coordorigin="7642,-819" coordsize="139,0" path="m7642,-819l7781,-819e" filled="f" stroked="t" strokeweight=".633156pt" strokecolor="#000000">
                <v:path arrowok="t"/>
              </v:shape>
            </v:group>
            <v:group style="position:absolute;left:7642;top:-1493;width:120;height:2" coordorigin="7642,-1493" coordsize="120,2">
              <v:shape style="position:absolute;left:7642;top:-1493;width:120;height:2" coordorigin="7642,-1493" coordsize="120,0" path="m7642,-1493l7762,-1493e" filled="f" stroked="t" strokeweight=".633156pt" strokecolor="#000000">
                <v:path arrowok="t"/>
              </v:shape>
              <v:shape style="position:absolute;left:8102;top:-2223;width:1306;height:324" type="#_x0000_t75">
                <v:imagedata r:id="rId614" o:title=""/>
              </v:shape>
            </v:group>
            <v:group style="position:absolute;left:8208;top:-1961;width:149;height:245" coordorigin="8208,-1961" coordsize="149,245">
              <v:shape style="position:absolute;left:8208;top:-1961;width:149;height:245" coordorigin="8208,-1961" coordsize="149,245" path="m8357,-1961l8258,-1961,8232,-1957,8214,-1945,8208,-1930,8215,-1914,8233,-1903,8258,-1899,8232,-1895,8214,-1884,8208,-1870,8215,-1854,8233,-1843,8258,-1839,8232,-1834,8214,-1823,8208,-1808,8215,-1792,8234,-1782,8258,-1779,8232,-1774,8214,-1763,8208,-1748,8215,-1732,8233,-1721,8258,-1716,8357,-1716e" filled="f" stroked="t" strokeweight=".633156pt" strokecolor="#000000">
                <v:path arrowok="t"/>
              </v:shape>
            </v:group>
            <v:group style="position:absolute;left:7961;top:-1961;width:149;height:245" coordorigin="7961,-1961" coordsize="149,245">
              <v:shape style="position:absolute;left:7961;top:-1961;width:149;height:245" coordorigin="7961,-1961" coordsize="149,245" path="m7961,-1961l8059,-1961,8084,-1957,8103,-1945,8110,-1930,8102,-1914,8083,-1903,8059,-1899,8085,-1895,8103,-1884,8110,-1870,8102,-1854,8083,-1843,8059,-1839,8084,-1834,8103,-1823,8110,-1808,8102,-1792,8082,-1782,8059,-1779,8084,-1774,8103,-1763,8110,-1748,8102,-1732,8083,-1721,8059,-1716,7961,-1716e" filled="f" stroked="t" strokeweight=".633156pt" strokecolor="#000000">
                <v:path arrowok="t"/>
              </v:shape>
            </v:group>
            <v:group style="position:absolute;left:8146;top:-1961;width:2;height:245" coordorigin="8146,-1961" coordsize="2,245">
              <v:shape style="position:absolute;left:8146;top:-1961;width:2;height:245" coordorigin="8146,-1961" coordsize="0,245" path="m8146,-1961l8146,-1716e" filled="f" stroked="t" strokeweight=".633156pt" strokecolor="#000000">
                <v:path arrowok="t"/>
              </v:shape>
            </v:group>
            <v:group style="position:absolute;left:8172;top:-1961;width:2;height:245" coordorigin="8172,-1961" coordsize="2,245">
              <v:shape style="position:absolute;left:8172;top:-1961;width:2;height:245" coordorigin="8172,-1961" coordsize="0,245" path="m8172,-1961l8172,-1716e" filled="f" stroked="t" strokeweight=".633156pt" strokecolor="#000000">
                <v:path arrowok="t"/>
              </v:shape>
            </v:group>
            <v:group style="position:absolute;left:8208;top:-617;width:149;height:245" coordorigin="8208,-617" coordsize="149,245">
              <v:shape style="position:absolute;left:8208;top:-617;width:149;height:245" coordorigin="8208,-617" coordsize="149,245" path="m8357,-617l8258,-617,8232,-613,8214,-602,8208,-586,8215,-571,8234,-560,8258,-557,8232,-553,8214,-541,8208,-526,8215,-510,8233,-499,8258,-495,8232,-491,8214,-480,8208,-466,8215,-450,8233,-439,8258,-435,8232,-430,8214,-419,8208,-404,8215,-388,8233,-377,8258,-372,8357,-372e" filled="f" stroked="t" strokeweight=".633156pt" strokecolor="#000000">
                <v:path arrowok="t"/>
              </v:shape>
            </v:group>
            <v:group style="position:absolute;left:7961;top:-617;width:149;height:245" coordorigin="7961,-617" coordsize="149,245">
              <v:shape style="position:absolute;left:7961;top:-617;width:149;height:245" coordorigin="7961,-617" coordsize="149,245" path="m7961,-617l8059,-617,8084,-613,8103,-602,8110,-586,8102,-571,8082,-560,8059,-557,8084,-553,8103,-541,8110,-526,8102,-510,8083,-499,8059,-495,8085,-491,8103,-480,8110,-466,8102,-450,8083,-439,8059,-435,8084,-430,8103,-419,8110,-404,8102,-388,8083,-377,8059,-372,7961,-372e" filled="f" stroked="t" strokeweight=".633156pt" strokecolor="#000000">
                <v:path arrowok="t"/>
              </v:shape>
            </v:group>
            <v:group style="position:absolute;left:8146;top:-617;width:2;height:245" coordorigin="8146,-617" coordsize="2,245">
              <v:shape style="position:absolute;left:8146;top:-617;width:2;height:245" coordorigin="8146,-617" coordsize="0,245" path="m8146,-617l8146,-372e" filled="f" stroked="t" strokeweight=".633156pt" strokecolor="#000000">
                <v:path arrowok="t"/>
              </v:shape>
            </v:group>
            <v:group style="position:absolute;left:8172;top:-617;width:2;height:245" coordorigin="8172,-617" coordsize="2,245">
              <v:shape style="position:absolute;left:8172;top:-617;width:2;height:245" coordorigin="8172,-617" coordsize="0,245" path="m8172,-617l8172,-372e" filled="f" stroked="t" strokeweight=".633156pt" strokecolor="#000000">
                <v:path arrowok="t"/>
              </v:shape>
            </v:group>
            <v:group style="position:absolute;left:9137;top:-1839;width:199;height:2" coordorigin="9137,-1839" coordsize="199,2">
              <v:shape style="position:absolute;left:9137;top:-1839;width:199;height:2" coordorigin="9137,-1839" coordsize="199,0" path="m9336,-1839l9137,-1839e" filled="f" stroked="t" strokeweight=".633156pt" strokecolor="#000000">
                <v:path arrowok="t"/>
              </v:shape>
            </v:group>
            <v:group style="position:absolute;left:9324;top:-1896;width:170;height:115" coordorigin="9324,-1896" coordsize="170,115">
              <v:shape style="position:absolute;left:9324;top:-1896;width:170;height:115" coordorigin="9324,-1896" coordsize="170,115" path="m9324,-1896l9324,-1781,9494,-1839,9324,-1896xe" filled="t" fillcolor="#000000" stroked="f">
                <v:path arrowok="t"/>
                <v:fill/>
              </v:shape>
              <v:shape style="position:absolute;left:9310;top:-2031;width:211;height:353" type="#_x0000_t75">
                <v:imagedata r:id="rId615" o:title=""/>
              </v:shape>
            </v:group>
            <v:group style="position:absolute;left:9295;top:-495;width:199;height:2" coordorigin="9295,-495" coordsize="199,2">
              <v:shape style="position:absolute;left:9295;top:-495;width:199;height:2" coordorigin="9295,-495" coordsize="199,0" path="m9494,-495l9295,-495e" filled="f" stroked="t" strokeweight=".633156pt" strokecolor="#000000">
                <v:path arrowok="t"/>
              </v:shape>
            </v:group>
            <v:group style="position:absolute;left:9137;top:-555;width:173;height:118" coordorigin="9137,-555" coordsize="173,118">
              <v:shape style="position:absolute;left:9137;top:-555;width:173;height:118" coordorigin="9137,-555" coordsize="173,118" path="m9310,-555l9137,-495,9310,-437,9310,-555xe" filled="t" fillcolor="#000000" stroked="f">
                <v:path arrowok="t"/>
                <v:fill/>
              </v:shape>
              <v:shape style="position:absolute;left:9310;top:-687;width:211;height:353" type="#_x0000_t75">
                <v:imagedata r:id="rId616" o:title=""/>
              </v:shape>
            </v:group>
            <v:group style="position:absolute;left:9144;top:-1169;width:192;height:2" coordorigin="9144,-1169" coordsize="192,2">
              <v:shape style="position:absolute;left:9144;top:-1169;width:192;height:2" coordorigin="9144,-1169" coordsize="192,0" path="m9336,-1169l9144,-1169e" filled="f" stroked="t" strokeweight=".633156pt" strokecolor="#000000">
                <v:path arrowok="t"/>
              </v:shape>
            </v:group>
            <v:group style="position:absolute;left:9324;top:-1227;width:170;height:118" coordorigin="9324,-1227" coordsize="170,118">
              <v:shape style="position:absolute;left:9324;top:-1227;width:170;height:118" coordorigin="9324,-1227" coordsize="170,118" path="m9324,-1227l9324,-1109,9494,-1169,9324,-1227xe" filled="t" fillcolor="#000000" stroked="f">
                <v:path arrowok="t"/>
                <v:fill/>
              </v:shape>
              <v:shape style="position:absolute;left:9226;top:-1361;width:173;height:360" type="#_x0000_t75">
                <v:imagedata r:id="rId617" o:title=""/>
              </v:shape>
              <v:shape style="position:absolute;left:9398;top:-1361;width:115;height:353" type="#_x0000_t75">
                <v:imagedata r:id="rId618" o:title=""/>
              </v:shape>
            </v:group>
            <v:group style="position:absolute;left:8035;top:-944;width:336;height:2" coordorigin="8035,-944" coordsize="336,2">
              <v:shape style="position:absolute;left:8035;top:-944;width:336;height:2" coordorigin="8035,-944" coordsize="336,0" path="m8035,-944l8371,-944e" filled="f" stroked="t" strokeweight=".633156pt" strokecolor="#000000">
                <v:path arrowok="t"/>
              </v:shape>
            </v:group>
            <v:group style="position:absolute;left:8035;top:-1371;width:336;height:2" coordorigin="8035,-1371" coordsize="336,2">
              <v:shape style="position:absolute;left:8035;top:-1371;width:336;height:2" coordorigin="8035,-1371" coordsize="336,0" path="m8035,-1371l8371,-1371e" filled="f" stroked="t" strokeweight=".633156pt" strokecolor="#000000">
                <v:path arrowok="t"/>
              </v:shape>
            </v:group>
            <v:group style="position:absolute;left:6204;top:-2460;width:1039;height:2246" coordorigin="6204,-2460" coordsize="1039,2246">
              <v:shape style="position:absolute;left:6204;top:-2460;width:1039;height:2246" coordorigin="6204,-2460" coordsize="1039,2246" path="m6204,-214l7243,-214,7243,-2460,6204,-2460,6204,-214xe" filled="t" fillcolor="#FFFFCC" stroked="f">
                <v:path arrowok="t"/>
                <v:fill/>
              </v:shape>
            </v:group>
            <v:group style="position:absolute;left:6204;top:-2460;width:1039;height:2246" coordorigin="6204,-2460" coordsize="1039,2246">
              <v:shape style="position:absolute;left:6204;top:-2460;width:1039;height:2246" coordorigin="6204,-2460" coordsize="1039,2246" path="m6204,-214l7243,-214,7243,-2460,6204,-2460,6204,-214xe" filled="f" stroked="t" strokeweight="1.055256pt" strokecolor="#0000FF">
                <v:path arrowok="t"/>
              </v:shape>
            </v:group>
            <v:group style="position:absolute;left:6228;top:-1944;width:1008;height:2" coordorigin="6228,-1944" coordsize="1008,2">
              <v:shape style="position:absolute;left:6228;top:-1944;width:1008;height:2" coordorigin="6228,-1944" coordsize="1008,0" path="m6228,-1944l7236,-1944e" filled="f" stroked="t" strokeweight=".633156pt" strokecolor="#000000">
                <v:path arrowok="t"/>
              </v:shape>
            </v:group>
            <v:group style="position:absolute;left:6228;top:-1702;width:1008;height:2" coordorigin="6228,-1702" coordsize="1008,2">
              <v:shape style="position:absolute;left:6228;top:-1702;width:1008;height:2" coordorigin="6228,-1702" coordsize="1008,0" path="m6228,-1702l7236,-1702e" filled="f" stroked="t" strokeweight=".633156pt" strokecolor="#000000">
                <v:path arrowok="t"/>
              </v:shape>
            </v:group>
            <v:group style="position:absolute;left:6209;top:-603;width:1049;height:2" coordorigin="6209,-603" coordsize="1049,2">
              <v:shape style="position:absolute;left:6209;top:-603;width:1049;height:2" coordorigin="6209,-603" coordsize="1049,0" path="m6209,-603l7258,-603e" filled="f" stroked="t" strokeweight=".633156pt" strokecolor="#000000">
                <v:path arrowok="t"/>
              </v:shape>
            </v:group>
            <v:group style="position:absolute;left:6209;top:-358;width:1049;height:2" coordorigin="6209,-358" coordsize="1049,2">
              <v:shape style="position:absolute;left:6209;top:-358;width:1049;height:2" coordorigin="6209,-358" coordsize="1049,0" path="m6209,-358l7258,-358e" filled="f" stroked="t" strokeweight=".633156pt" strokecolor="#000000">
                <v:path arrowok="t"/>
              </v:shape>
            </v:group>
            <v:group style="position:absolute;left:6173;top:-1740;width:79;height:79" coordorigin="6173,-1740" coordsize="79,79">
              <v:shape style="position:absolute;left:6173;top:-1740;width:79;height:79" coordorigin="6173,-1740" coordsize="79,79" path="m6173,-1701l6252,-1701e" filled="f" stroked="t" strokeweight="4.060000pt" strokecolor="#FFFFFF">
                <v:path arrowok="t"/>
              </v:shape>
            </v:group>
            <v:group style="position:absolute;left:6173;top:-1740;width:79;height:79" coordorigin="6173,-1740" coordsize="79,79">
              <v:shape style="position:absolute;left:6173;top:-1740;width:79;height:79" coordorigin="6173,-1740" coordsize="79,79" path="m6173,-1661l6252,-1661,6252,-1740,6173,-1740,6173,-1661xe" filled="f" stroked="t" strokeweight=".211044pt" strokecolor="#000000">
                <v:path arrowok="t"/>
              </v:shape>
            </v:group>
            <v:group style="position:absolute;left:6173;top:-1985;width:79;height:82" coordorigin="6173,-1985" coordsize="79,82">
              <v:shape style="position:absolute;left:6173;top:-1985;width:79;height:82" coordorigin="6173,-1985" coordsize="79,82" path="m6212,-1985l6212,-1904e" filled="f" stroked="t" strokeweight="4.060000pt" strokecolor="#FFFFFF">
                <v:path arrowok="t"/>
              </v:shape>
            </v:group>
            <v:group style="position:absolute;left:6173;top:-1985;width:79;height:82" coordorigin="6173,-1985" coordsize="79,82">
              <v:shape style="position:absolute;left:6173;top:-1985;width:79;height:82" coordorigin="6173,-1985" coordsize="79,82" path="m6173,-1904l6252,-1904,6252,-1985,6173,-1985,6173,-1904xe" filled="f" stroked="t" strokeweight=".211044pt" strokecolor="#000000">
                <v:path arrowok="t"/>
              </v:shape>
            </v:group>
            <v:group style="position:absolute;left:6173;top:-1272;width:79;height:79" coordorigin="6173,-1272" coordsize="79,79">
              <v:shape style="position:absolute;left:6173;top:-1272;width:79;height:79" coordorigin="6173,-1272" coordsize="79,79" path="m6173,-1233l6252,-1233e" filled="f" stroked="t" strokeweight="4.060000pt" strokecolor="#FFFFFF">
                <v:path arrowok="t"/>
              </v:shape>
            </v:group>
            <v:group style="position:absolute;left:6173;top:-1272;width:79;height:79" coordorigin="6173,-1272" coordsize="79,79">
              <v:shape style="position:absolute;left:6173;top:-1272;width:79;height:79" coordorigin="6173,-1272" coordsize="79,79" path="m6173,-1193l6252,-1193,6252,-1272,6173,-1272,6173,-1193xe" filled="f" stroked="t" strokeweight=".211044pt" strokecolor="#000000">
                <v:path arrowok="t"/>
              </v:shape>
            </v:group>
            <v:group style="position:absolute;left:6170;top:-1517;width:79;height:82" coordorigin="6170,-1517" coordsize="79,82">
              <v:shape style="position:absolute;left:6170;top:-1517;width:79;height:82" coordorigin="6170,-1517" coordsize="79,82" path="m6210,-1517l6210,-1436e" filled="f" stroked="t" strokeweight="4.060000pt" strokecolor="#FFFFFF">
                <v:path arrowok="t"/>
              </v:shape>
            </v:group>
            <v:group style="position:absolute;left:6170;top:-1517;width:79;height:82" coordorigin="6170,-1517" coordsize="79,82">
              <v:shape style="position:absolute;left:6170;top:-1517;width:79;height:82" coordorigin="6170,-1517" coordsize="79,82" path="m6170,-1436l6250,-1436,6250,-1517,6170,-1517,6170,-1436xe" filled="f" stroked="t" strokeweight=".211044pt" strokecolor="#000000">
                <v:path arrowok="t"/>
              </v:shape>
            </v:group>
            <v:group style="position:absolute;left:6170;top:-843;width:79;height:82" coordorigin="6170,-843" coordsize="79,82">
              <v:shape style="position:absolute;left:6170;top:-843;width:79;height:82" coordorigin="6170,-843" coordsize="79,82" path="m6210,-843l6210,-761e" filled="f" stroked="t" strokeweight="4.060000pt" strokecolor="#FFFFFF">
                <v:path arrowok="t"/>
              </v:shape>
            </v:group>
            <v:group style="position:absolute;left:6170;top:-843;width:79;height:82" coordorigin="6170,-843" coordsize="79,82">
              <v:shape style="position:absolute;left:6170;top:-843;width:79;height:82" coordorigin="6170,-843" coordsize="79,82" path="m6170,-761l6250,-761,6250,-843,6170,-843,6170,-761xe" filled="f" stroked="t" strokeweight=".211044pt" strokecolor="#000000">
                <v:path arrowok="t"/>
              </v:shape>
            </v:group>
            <v:group style="position:absolute;left:6170;top:-1088;width:79;height:82" coordorigin="6170,-1088" coordsize="79,82">
              <v:shape style="position:absolute;left:6170;top:-1088;width:79;height:82" coordorigin="6170,-1088" coordsize="79,82" path="m6210,-1088l6210,-1006e" filled="f" stroked="t" strokeweight="4.060000pt" strokecolor="#FFFFFF">
                <v:path arrowok="t"/>
              </v:shape>
            </v:group>
            <v:group style="position:absolute;left:6170;top:-1088;width:79;height:82" coordorigin="6170,-1088" coordsize="79,82">
              <v:shape style="position:absolute;left:6170;top:-1088;width:79;height:82" coordorigin="6170,-1088" coordsize="79,82" path="m6170,-1006l6250,-1006,6250,-1088,6170,-1088,6170,-1006xe" filled="f" stroked="t" strokeweight=".211044pt" strokecolor="#000000">
                <v:path arrowok="t"/>
              </v:shape>
            </v:group>
            <v:group style="position:absolute;left:6168;top:-399;width:79;height:82" coordorigin="6168,-399" coordsize="79,82">
              <v:shape style="position:absolute;left:6168;top:-399;width:79;height:82" coordorigin="6168,-399" coordsize="79,82" path="m6208,-399l6208,-317e" filled="f" stroked="t" strokeweight="4.060000pt" strokecolor="#FFFFFF">
                <v:path arrowok="t"/>
              </v:shape>
            </v:group>
            <v:group style="position:absolute;left:6168;top:-399;width:79;height:82" coordorigin="6168,-399" coordsize="79,82">
              <v:shape style="position:absolute;left:6168;top:-399;width:79;height:82" coordorigin="6168,-399" coordsize="79,82" path="m6168,-317l6247,-317,6247,-399,6168,-399,6168,-317xe" filled="f" stroked="t" strokeweight=".211044pt" strokecolor="#000000">
                <v:path arrowok="t"/>
              </v:shape>
            </v:group>
            <v:group style="position:absolute;left:6168;top:-644;width:79;height:82" coordorigin="6168,-644" coordsize="79,82">
              <v:shape style="position:absolute;left:6168;top:-644;width:79;height:82" coordorigin="6168,-644" coordsize="79,82" path="m6208,-644l6208,-562e" filled="f" stroked="t" strokeweight="4.060000pt" strokecolor="#FFFFFF">
                <v:path arrowok="t"/>
              </v:shape>
            </v:group>
            <v:group style="position:absolute;left:6168;top:-644;width:79;height:82" coordorigin="6168,-644" coordsize="79,82">
              <v:shape style="position:absolute;left:6168;top:-644;width:79;height:82" coordorigin="6168,-644" coordsize="79,82" path="m6168,-562l6247,-562,6247,-644,6168,-644,6168,-562xe" filled="f" stroked="t" strokeweight=".211044pt" strokecolor="#000000">
                <v:path arrowok="t"/>
              </v:shape>
              <v:shape style="position:absolute;left:6528;top:-514;width:442;height:230" type="#_x0000_t75">
                <v:imagedata r:id="rId619" o:title=""/>
              </v:shape>
              <v:shape style="position:absolute;left:6509;top:-1858;width:442;height:230" type="#_x0000_t75">
                <v:imagedata r:id="rId620" o:title=""/>
              </v:shape>
              <v:shape style="position:absolute;left:6526;top:-2398;width:422;height:295" type="#_x0000_t75">
                <v:imagedata r:id="rId621" o:title=""/>
              </v:shape>
              <v:shape style="position:absolute;left:6343;top:-2268;width:787;height:230" type="#_x0000_t75">
                <v:imagedata r:id="rId622" o:title=""/>
              </v:shape>
              <v:shape style="position:absolute;left:6466;top:-2136;width:538;height:295" type="#_x0000_t75">
                <v:imagedata r:id="rId623" o:title=""/>
              </v:shape>
            </v:group>
            <v:group style="position:absolute;left:7169;top:-1484;width:79;height:2" coordorigin="7169,-1484" coordsize="79,2">
              <v:shape style="position:absolute;left:7169;top:-1484;width:79;height:2" coordorigin="7169,-1484" coordsize="79,0" path="m7248,-1484l7169,-1484e" filled="f" stroked="t" strokeweight=".633156pt" strokecolor="#000000">
                <v:path arrowok="t"/>
              </v:shape>
            </v:group>
            <v:group style="position:absolute;left:7169;top:-1227;width:79;height:2" coordorigin="7169,-1227" coordsize="79,2">
              <v:shape style="position:absolute;left:7169;top:-1227;width:79;height:2" coordorigin="7169,-1227" coordsize="79,0" path="m7248,-1227l7169,-1227e" filled="f" stroked="t" strokeweight=".633156pt" strokecolor="#000000">
                <v:path arrowok="t"/>
              </v:shape>
            </v:group>
            <v:group style="position:absolute;left:7044;top:-1359;width:120;height:125" coordorigin="7044,-1359" coordsize="120,125">
              <v:shape style="position:absolute;left:7044;top:-1359;width:120;height:125" coordorigin="7044,-1359" coordsize="120,125" path="m7164,-1234l7044,-1359e" filled="f" stroked="t" strokeweight=".633156pt" strokecolor="#000000">
                <v:path arrowok="t"/>
              </v:shape>
            </v:group>
            <v:group style="position:absolute;left:7044;top:-1481;width:120;height:125" coordorigin="7044,-1481" coordsize="120,125">
              <v:shape style="position:absolute;left:7044;top:-1481;width:120;height:125" coordorigin="7044,-1481" coordsize="120,125" path="m7164,-1481l7044,-1356e" filled="f" stroked="t" strokeweight=".633156pt" strokecolor="#000000">
                <v:path arrowok="t"/>
              </v:shape>
            </v:group>
            <v:group style="position:absolute;left:6970;top:-1354;width:70;height:2" coordorigin="6970,-1354" coordsize="70,2">
              <v:shape style="position:absolute;left:6970;top:-1354;width:70;height:2" coordorigin="6970,-1354" coordsize="70,0" path="m7039,-1354l6970,-1354e" filled="f" stroked="t" strokeweight=".633156pt" strokecolor="#000000">
                <v:path arrowok="t"/>
              </v:shape>
            </v:group>
            <v:group style="position:absolute;left:7169;top:-1047;width:79;height:2" coordorigin="7169,-1047" coordsize="79,2">
              <v:shape style="position:absolute;left:7169;top:-1047;width:79;height:2" coordorigin="7169,-1047" coordsize="79,0" path="m7248,-1047l7169,-1047e" filled="f" stroked="t" strokeweight=".633156pt" strokecolor="#000000">
                <v:path arrowok="t"/>
              </v:shape>
            </v:group>
            <v:group style="position:absolute;left:7169;top:-802;width:79;height:2" coordorigin="7169,-802" coordsize="79,2">
              <v:shape style="position:absolute;left:7169;top:-802;width:79;height:2" coordorigin="7169,-802" coordsize="79,0" path="m7248,-802l7169,-802e" filled="f" stroked="t" strokeweight=".633156pt" strokecolor="#000000">
                <v:path arrowok="t"/>
              </v:shape>
            </v:group>
            <v:group style="position:absolute;left:7044;top:-924;width:120;height:125" coordorigin="7044,-924" coordsize="120,125">
              <v:shape style="position:absolute;left:7044;top:-924;width:120;height:125" coordorigin="7044,-924" coordsize="120,125" path="m7164,-800l7044,-924e" filled="f" stroked="t" strokeweight=".633156pt" strokecolor="#000000">
                <v:path arrowok="t"/>
              </v:shape>
            </v:group>
            <v:group style="position:absolute;left:7044;top:-1049;width:120;height:125" coordorigin="7044,-1049" coordsize="120,125">
              <v:shape style="position:absolute;left:7044;top:-1049;width:120;height:125" coordorigin="7044,-1049" coordsize="120,125" path="m7164,-1049l7044,-924e" filled="f" stroked="t" strokeweight=".633156pt" strokecolor="#000000">
                <v:path arrowok="t"/>
              </v:shape>
            </v:group>
            <v:group style="position:absolute;left:6970;top:-922;width:70;height:2" coordorigin="6970,-922" coordsize="70,2">
              <v:shape style="position:absolute;left:6970;top:-922;width:70;height:2" coordorigin="6970,-922" coordsize="70,0" path="m7039,-922l6970,-922e" filled="f" stroked="t" strokeweight=".633156pt" strokecolor="#000000">
                <v:path arrowok="t"/>
              </v:shape>
            </v:group>
            <v:group style="position:absolute;left:7217;top:-1740;width:79;height:79" coordorigin="7217,-1740" coordsize="79,79">
              <v:shape style="position:absolute;left:7217;top:-1740;width:79;height:79" coordorigin="7217,-1740" coordsize="79,79" path="m7217,-1701l7296,-1701e" filled="f" stroked="t" strokeweight="4.060000pt" strokecolor="#FFFFFF">
                <v:path arrowok="t"/>
              </v:shape>
            </v:group>
            <v:group style="position:absolute;left:7217;top:-1740;width:79;height:79" coordorigin="7217,-1740" coordsize="79,79">
              <v:shape style="position:absolute;left:7217;top:-1740;width:79;height:79" coordorigin="7217,-1740" coordsize="79,79" path="m7217,-1661l7296,-1661,7296,-1740,7217,-1740,7217,-1661xe" filled="f" stroked="t" strokeweight=".211044pt" strokecolor="#000000">
                <v:path arrowok="t"/>
              </v:shape>
            </v:group>
            <v:group style="position:absolute;left:7217;top:-1985;width:79;height:82" coordorigin="7217,-1985" coordsize="79,82">
              <v:shape style="position:absolute;left:7217;top:-1985;width:79;height:82" coordorigin="7217,-1985" coordsize="79,82" path="m7256,-1985l7256,-1904e" filled="f" stroked="t" strokeweight="4.060000pt" strokecolor="#FFFFFF">
                <v:path arrowok="t"/>
              </v:shape>
            </v:group>
            <v:group style="position:absolute;left:7217;top:-1985;width:79;height:82" coordorigin="7217,-1985" coordsize="79,82">
              <v:shape style="position:absolute;left:7217;top:-1985;width:79;height:82" coordorigin="7217,-1985" coordsize="79,82" path="m7217,-1904l7296,-1904,7296,-1985,7217,-1985,7217,-1904xe" filled="f" stroked="t" strokeweight=".211044pt" strokecolor="#000000">
                <v:path arrowok="t"/>
              </v:shape>
            </v:group>
            <v:group style="position:absolute;left:7217;top:-1272;width:79;height:79" coordorigin="7217,-1272" coordsize="79,79">
              <v:shape style="position:absolute;left:7217;top:-1272;width:79;height:79" coordorigin="7217,-1272" coordsize="79,79" path="m7217,-1233l7296,-1233e" filled="f" stroked="t" strokeweight="4.060000pt" strokecolor="#FFFFFF">
                <v:path arrowok="t"/>
              </v:shape>
            </v:group>
            <v:group style="position:absolute;left:7217;top:-1272;width:79;height:79" coordorigin="7217,-1272" coordsize="79,79">
              <v:shape style="position:absolute;left:7217;top:-1272;width:79;height:79" coordorigin="7217,-1272" coordsize="79,79" path="m7217,-1193l7296,-1193,7296,-1272,7217,-1272,7217,-1193xe" filled="f" stroked="t" strokeweight=".211044pt" strokecolor="#000000">
                <v:path arrowok="t"/>
              </v:shape>
            </v:group>
            <v:group style="position:absolute;left:7214;top:-1517;width:79;height:82" coordorigin="7214,-1517" coordsize="79,82">
              <v:shape style="position:absolute;left:7214;top:-1517;width:79;height:82" coordorigin="7214,-1517" coordsize="79,82" path="m7254,-1517l7254,-1436e" filled="f" stroked="t" strokeweight="4.060000pt" strokecolor="#FFFFFF">
                <v:path arrowok="t"/>
              </v:shape>
            </v:group>
            <v:group style="position:absolute;left:7214;top:-1517;width:79;height:82" coordorigin="7214,-1517" coordsize="79,82">
              <v:shape style="position:absolute;left:7214;top:-1517;width:79;height:82" coordorigin="7214,-1517" coordsize="79,82" path="m7214,-1436l7294,-1436,7294,-1517,7214,-1517,7214,-1436xe" filled="f" stroked="t" strokeweight=".211044pt" strokecolor="#000000">
                <v:path arrowok="t"/>
              </v:shape>
            </v:group>
            <v:group style="position:absolute;left:7214;top:-843;width:79;height:82" coordorigin="7214,-843" coordsize="79,82">
              <v:shape style="position:absolute;left:7214;top:-843;width:79;height:82" coordorigin="7214,-843" coordsize="79,82" path="m7254,-843l7254,-761e" filled="f" stroked="t" strokeweight="4.060000pt" strokecolor="#FFFFFF">
                <v:path arrowok="t"/>
              </v:shape>
            </v:group>
            <v:group style="position:absolute;left:7214;top:-843;width:79;height:82" coordorigin="7214,-843" coordsize="79,82">
              <v:shape style="position:absolute;left:7214;top:-843;width:79;height:82" coordorigin="7214,-843" coordsize="79,82" path="m7214,-761l7294,-761,7294,-843,7214,-843,7214,-761xe" filled="f" stroked="t" strokeweight=".211044pt" strokecolor="#000000">
                <v:path arrowok="t"/>
              </v:shape>
            </v:group>
            <v:group style="position:absolute;left:7214;top:-1088;width:79;height:82" coordorigin="7214,-1088" coordsize="79,82">
              <v:shape style="position:absolute;left:7214;top:-1088;width:79;height:82" coordorigin="7214,-1088" coordsize="79,82" path="m7254,-1088l7254,-1006e" filled="f" stroked="t" strokeweight="4.060000pt" strokecolor="#FFFFFF">
                <v:path arrowok="t"/>
              </v:shape>
            </v:group>
            <v:group style="position:absolute;left:7214;top:-1088;width:79;height:82" coordorigin="7214,-1088" coordsize="79,82">
              <v:shape style="position:absolute;left:7214;top:-1088;width:79;height:82" coordorigin="7214,-1088" coordsize="79,82" path="m7214,-1006l7294,-1006,7294,-1088,7214,-1088,7214,-1006xe" filled="f" stroked="t" strokeweight=".211044pt" strokecolor="#000000">
                <v:path arrowok="t"/>
              </v:shape>
            </v:group>
            <v:group style="position:absolute;left:7212;top:-399;width:79;height:82" coordorigin="7212,-399" coordsize="79,82">
              <v:shape style="position:absolute;left:7212;top:-399;width:79;height:82" coordorigin="7212,-399" coordsize="79,82" path="m7252,-399l7252,-317e" filled="f" stroked="t" strokeweight="4.060000pt" strokecolor="#FFFFFF">
                <v:path arrowok="t"/>
              </v:shape>
            </v:group>
            <v:group style="position:absolute;left:7212;top:-399;width:79;height:82" coordorigin="7212,-399" coordsize="79,82">
              <v:shape style="position:absolute;left:7212;top:-399;width:79;height:82" coordorigin="7212,-399" coordsize="79,82" path="m7212,-317l7291,-317,7291,-399,7212,-399,7212,-317xe" filled="f" stroked="t" strokeweight=".211044pt" strokecolor="#000000">
                <v:path arrowok="t"/>
              </v:shape>
            </v:group>
            <v:group style="position:absolute;left:7212;top:-644;width:79;height:82" coordorigin="7212,-644" coordsize="79,82">
              <v:shape style="position:absolute;left:7212;top:-644;width:79;height:82" coordorigin="7212,-644" coordsize="79,82" path="m7252,-644l7252,-562e" filled="f" stroked="t" strokeweight="4.060000pt" strokecolor="#FFFFFF">
                <v:path arrowok="t"/>
              </v:shape>
            </v:group>
            <v:group style="position:absolute;left:7212;top:-644;width:79;height:82" coordorigin="7212,-644" coordsize="79,82">
              <v:shape style="position:absolute;left:7212;top:-644;width:79;height:82" coordorigin="7212,-644" coordsize="79,82" path="m7212,-562l7291,-562,7291,-644,7212,-644,7212,-562xe" filled="f" stroked="t" strokeweight=".211044pt" strokecolor="#000000">
                <v:path arrowok="t"/>
              </v:shape>
            </v:group>
            <v:group style="position:absolute;left:7639;top:-372;width:322;height:2" coordorigin="7639,-372" coordsize="322,2">
              <v:shape style="position:absolute;left:7639;top:-372;width:322;height:2" coordorigin="7639,-372" coordsize="322,0" path="m7639,-372l7961,-372e" filled="f" stroked="t" strokeweight=".633156pt" strokecolor="#000000">
                <v:path arrowok="t"/>
              </v:shape>
            </v:group>
            <v:group style="position:absolute;left:7598;top:-413;width:79;height:82" coordorigin="7598,-413" coordsize="79,82">
              <v:shape style="position:absolute;left:7598;top:-413;width:79;height:82" coordorigin="7598,-413" coordsize="79,82" path="m7638,-413l7638,-332e" filled="f" stroked="t" strokeweight="4.060000pt" strokecolor="#FFFFFF">
                <v:path arrowok="t"/>
              </v:shape>
            </v:group>
            <v:group style="position:absolute;left:7598;top:-413;width:79;height:82" coordorigin="7598,-413" coordsize="79,82">
              <v:shape style="position:absolute;left:7598;top:-413;width:79;height:82" coordorigin="7598,-413" coordsize="79,82" path="m7598,-332l7678,-332,7678,-413,7598,-413,7598,-332xe" filled="f" stroked="t" strokeweight=".211044pt" strokecolor="#000000">
                <v:path arrowok="t"/>
              </v:shape>
            </v:group>
            <v:group style="position:absolute;left:7603;top:-1757;width:79;height:82" coordorigin="7603,-1757" coordsize="79,82">
              <v:shape style="position:absolute;left:7603;top:-1757;width:79;height:82" coordorigin="7603,-1757" coordsize="79,82" path="m7643,-1757l7643,-1676e" filled="f" stroked="t" strokeweight="4.060000pt" strokecolor="#FFFFFF">
                <v:path arrowok="t"/>
              </v:shape>
            </v:group>
            <v:group style="position:absolute;left:7603;top:-1757;width:79;height:82" coordorigin="7603,-1757" coordsize="79,82">
              <v:shape style="position:absolute;left:7603;top:-1757;width:79;height:82" coordorigin="7603,-1757" coordsize="79,82" path="m7603,-1676l7682,-1676,7682,-1757,7603,-1757,7603,-1676xe" filled="f" stroked="t" strokeweight=".211044pt" strokecolor="#000000">
                <v:path arrowok="t"/>
              </v:shape>
            </v:group>
            <v:group style="position:absolute;left:7603;top:-2002;width:79;height:82" coordorigin="7603,-2002" coordsize="79,82">
              <v:shape style="position:absolute;left:7603;top:-2002;width:79;height:82" coordorigin="7603,-2002" coordsize="79,82" path="m7643,-2002l7643,-1920e" filled="f" stroked="t" strokeweight="4.060000pt" strokecolor="#FFFFFF">
                <v:path arrowok="t"/>
              </v:shape>
            </v:group>
            <v:group style="position:absolute;left:7603;top:-2002;width:79;height:82" coordorigin="7603,-2002" coordsize="79,82">
              <v:shape style="position:absolute;left:7603;top:-2002;width:79;height:82" coordorigin="7603,-2002" coordsize="79,82" path="m7603,-1920l7682,-1920,7682,-2002,7603,-2002,7603,-1920xe" filled="f" stroked="t" strokeweight=".211044pt" strokecolor="#000000">
                <v:path arrowok="t"/>
              </v:shape>
            </v:group>
            <v:group style="position:absolute;left:7603;top:-1289;width:79;height:82" coordorigin="7603,-1289" coordsize="79,82">
              <v:shape style="position:absolute;left:7603;top:-1289;width:79;height:82" coordorigin="7603,-1289" coordsize="79,82" path="m7643,-1289l7643,-1208e" filled="f" stroked="t" strokeweight="4.060000pt" strokecolor="#FFFFFF">
                <v:path arrowok="t"/>
              </v:shape>
            </v:group>
            <v:group style="position:absolute;left:7603;top:-1289;width:79;height:82" coordorigin="7603,-1289" coordsize="79,82">
              <v:shape style="position:absolute;left:7603;top:-1289;width:79;height:82" coordorigin="7603,-1289" coordsize="79,82" path="m7603,-1208l7682,-1208,7682,-1289,7603,-1289,7603,-1208xe" filled="f" stroked="t" strokeweight=".211044pt" strokecolor="#000000">
                <v:path arrowok="t"/>
              </v:shape>
            </v:group>
            <v:group style="position:absolute;left:7601;top:-1534;width:79;height:82" coordorigin="7601,-1534" coordsize="79,82">
              <v:shape style="position:absolute;left:7601;top:-1534;width:79;height:82" coordorigin="7601,-1534" coordsize="79,82" path="m7640,-1534l7640,-1452e" filled="f" stroked="t" strokeweight="4.060000pt" strokecolor="#FFFFFF">
                <v:path arrowok="t"/>
              </v:shape>
            </v:group>
            <v:group style="position:absolute;left:7601;top:-1534;width:79;height:82" coordorigin="7601,-1534" coordsize="79,82">
              <v:shape style="position:absolute;left:7601;top:-1534;width:79;height:82" coordorigin="7601,-1534" coordsize="79,82" path="m7601,-1452l7680,-1452,7680,-1534,7601,-1534,7601,-1452xe" filled="f" stroked="t" strokeweight=".211044pt" strokecolor="#000000">
                <v:path arrowok="t"/>
              </v:shape>
            </v:group>
            <v:group style="position:absolute;left:7601;top:-860;width:79;height:82" coordorigin="7601,-860" coordsize="79,82">
              <v:shape style="position:absolute;left:7601;top:-860;width:79;height:82" coordorigin="7601,-860" coordsize="79,82" path="m7640,-860l7640,-778e" filled="f" stroked="t" strokeweight="4.060000pt" strokecolor="#FFFFFF">
                <v:path arrowok="t"/>
              </v:shape>
            </v:group>
            <v:group style="position:absolute;left:7601;top:-860;width:79;height:82" coordorigin="7601,-860" coordsize="79,82">
              <v:shape style="position:absolute;left:7601;top:-860;width:79;height:82" coordorigin="7601,-860" coordsize="79,82" path="m7601,-778l7680,-778,7680,-860,7601,-860,7601,-778xe" filled="f" stroked="t" strokeweight=".211044pt" strokecolor="#000000">
                <v:path arrowok="t"/>
              </v:shape>
            </v:group>
            <v:group style="position:absolute;left:7601;top:-1104;width:79;height:82" coordorigin="7601,-1104" coordsize="79,82">
              <v:shape style="position:absolute;left:7601;top:-1104;width:79;height:82" coordorigin="7601,-1104" coordsize="79,82" path="m7640,-1104l7640,-1023e" filled="f" stroked="t" strokeweight="4.060000pt" strokecolor="#FFFFFF">
                <v:path arrowok="t"/>
              </v:shape>
            </v:group>
            <v:group style="position:absolute;left:7601;top:-1104;width:79;height:82" coordorigin="7601,-1104" coordsize="79,82">
              <v:shape style="position:absolute;left:7601;top:-1104;width:79;height:82" coordorigin="7601,-1104" coordsize="79,82" path="m7601,-1023l7680,-1023,7680,-1104,7601,-1104,7601,-1023xe" filled="f" stroked="t" strokeweight=".211044pt" strokecolor="#000000">
                <v:path arrowok="t"/>
              </v:shape>
            </v:group>
            <v:group style="position:absolute;left:7598;top:-658;width:79;height:82" coordorigin="7598,-658" coordsize="79,82">
              <v:shape style="position:absolute;left:7598;top:-658;width:79;height:82" coordorigin="7598,-658" coordsize="79,82" path="m7638,-658l7638,-576e" filled="f" stroked="t" strokeweight="4.060000pt" strokecolor="#FFFFFF">
                <v:path arrowok="t"/>
              </v:shape>
            </v:group>
            <v:group style="position:absolute;left:7598;top:-658;width:79;height:82" coordorigin="7598,-658" coordsize="79,82">
              <v:shape style="position:absolute;left:7598;top:-658;width:79;height:82" coordorigin="7598,-658" coordsize="79,82" path="m7598,-576l7678,-576,7678,-658,7598,-658,7598,-576xe" filled="f" stroked="t" strokeweight=".211044pt" strokecolor="#000000">
                <v:path arrowok="t"/>
              </v:shape>
              <v:shape style="position:absolute;left:6326;top:-1644;width:192;height:230" type="#_x0000_t75">
                <v:imagedata r:id="rId624" o:title=""/>
              </v:shape>
            </v:group>
            <v:group style="position:absolute;left:6533;top:-1616;width:137;height:113" coordorigin="6533,-1616" coordsize="137,113">
              <v:shape style="position:absolute;left:6533;top:-1616;width:137;height:113" coordorigin="6533,-1616" coordsize="137,113" path="m6533,-1616l6670,-1616,6670,-1503e" filled="f" stroked="t" strokeweight=".211044pt" strokecolor="#000000">
                <v:path arrowok="t"/>
              </v:shape>
            </v:group>
            <v:group style="position:absolute;left:6641;top:-1509;width:60;height:67" coordorigin="6641,-1509" coordsize="60,67">
              <v:shape style="position:absolute;left:6641;top:-1509;width:60;height:67" coordorigin="6641,-1509" coordsize="60,67" path="m6679,-1509l6660,-1509,6641,-1503,6670,-1443,6701,-1503,6698,-1504,6679,-1509xe" filled="t" fillcolor="#000000" stroked="f">
                <v:path arrowok="t"/>
                <v:fill/>
              </v:shape>
            </v:group>
            <v:group style="position:absolute;left:5784;top:-1748;width:79;height:82" coordorigin="5784,-1748" coordsize="79,82">
              <v:shape style="position:absolute;left:5784;top:-1748;width:79;height:82" coordorigin="5784,-1748" coordsize="79,82" path="m5824,-1748l5824,-1666e" filled="f" stroked="t" strokeweight="4.060000pt" strokecolor="#FFFFFF">
                <v:path arrowok="t"/>
              </v:shape>
            </v:group>
            <v:group style="position:absolute;left:5784;top:-1748;width:79;height:82" coordorigin="5784,-1748" coordsize="79,82">
              <v:shape style="position:absolute;left:5784;top:-1748;width:79;height:82" coordorigin="5784,-1748" coordsize="79,82" path="m5784,-1666l5863,-1666,5863,-1748,5784,-1748,5784,-1666xe" filled="f" stroked="t" strokeweight=".211044pt" strokecolor="#000000">
                <v:path arrowok="t"/>
              </v:shape>
            </v:group>
            <v:group style="position:absolute;left:5784;top:-1992;width:79;height:82" coordorigin="5784,-1992" coordsize="79,82">
              <v:shape style="position:absolute;left:5784;top:-1992;width:79;height:82" coordorigin="5784,-1992" coordsize="79,82" path="m5824,-1992l5824,-1911e" filled="f" stroked="t" strokeweight="4.060000pt" strokecolor="#FFFFFF">
                <v:path arrowok="t"/>
              </v:shape>
            </v:group>
            <v:group style="position:absolute;left:5784;top:-1992;width:79;height:82" coordorigin="5784,-1992" coordsize="79,82">
              <v:shape style="position:absolute;left:5784;top:-1992;width:79;height:82" coordorigin="5784,-1992" coordsize="79,82" path="m5784,-1911l5863,-1911,5863,-1992,5784,-1992,5784,-1911xe" filled="f" stroked="t" strokeweight=".211044pt" strokecolor="#000000">
                <v:path arrowok="t"/>
              </v:shape>
            </v:group>
            <v:group style="position:absolute;left:5782;top:-1280;width:79;height:82" coordorigin="5782,-1280" coordsize="79,82">
              <v:shape style="position:absolute;left:5782;top:-1280;width:79;height:82" coordorigin="5782,-1280" coordsize="79,82" path="m5821,-1280l5821,-1198e" filled="f" stroked="t" strokeweight="4.060000pt" strokecolor="#FFFFFF">
                <v:path arrowok="t"/>
              </v:shape>
            </v:group>
            <v:group style="position:absolute;left:5782;top:-1280;width:79;height:82" coordorigin="5782,-1280" coordsize="79,82">
              <v:shape style="position:absolute;left:5782;top:-1280;width:79;height:82" coordorigin="5782,-1280" coordsize="79,82" path="m5782,-1198l5861,-1198,5861,-1280,5782,-1280,5782,-1198xe" filled="f" stroked="t" strokeweight=".211044pt" strokecolor="#000000">
                <v:path arrowok="t"/>
              </v:shape>
            </v:group>
            <v:group style="position:absolute;left:5782;top:-1524;width:79;height:82" coordorigin="5782,-1524" coordsize="79,82">
              <v:shape style="position:absolute;left:5782;top:-1524;width:79;height:82" coordorigin="5782,-1524" coordsize="79,82" path="m5821,-1524l5821,-1443e" filled="f" stroked="t" strokeweight="4.060000pt" strokecolor="#FFFFFF">
                <v:path arrowok="t"/>
              </v:shape>
            </v:group>
            <v:group style="position:absolute;left:5782;top:-1524;width:79;height:82" coordorigin="5782,-1524" coordsize="79,82">
              <v:shape style="position:absolute;left:5782;top:-1524;width:79;height:82" coordorigin="5782,-1524" coordsize="79,82" path="m5782,-1443l5861,-1443,5861,-1524,5782,-1524,5782,-1443xe" filled="f" stroked="t" strokeweight=".211044pt" strokecolor="#000000">
                <v:path arrowok="t"/>
              </v:shape>
            </v:group>
            <v:group style="position:absolute;left:5782;top:-850;width:79;height:82" coordorigin="5782,-850" coordsize="79,82">
              <v:shape style="position:absolute;left:5782;top:-850;width:79;height:82" coordorigin="5782,-850" coordsize="79,82" path="m5821,-850l5821,-768e" filled="f" stroked="t" strokeweight="4.060000pt" strokecolor="#FFFFFF">
                <v:path arrowok="t"/>
              </v:shape>
            </v:group>
            <v:group style="position:absolute;left:5782;top:-850;width:79;height:82" coordorigin="5782,-850" coordsize="79,82">
              <v:shape style="position:absolute;left:5782;top:-850;width:79;height:82" coordorigin="5782,-850" coordsize="79,82" path="m5782,-768l5861,-768,5861,-850,5782,-850,5782,-768xe" filled="f" stroked="t" strokeweight=".211044pt" strokecolor="#000000">
                <v:path arrowok="t"/>
              </v:shape>
            </v:group>
            <v:group style="position:absolute;left:5782;top:-1095;width:79;height:82" coordorigin="5782,-1095" coordsize="79,82">
              <v:shape style="position:absolute;left:5782;top:-1095;width:79;height:82" coordorigin="5782,-1095" coordsize="79,82" path="m5821,-1095l5821,-1013e" filled="f" stroked="t" strokeweight="4.060000pt" strokecolor="#FFFFFF">
                <v:path arrowok="t"/>
              </v:shape>
            </v:group>
            <v:group style="position:absolute;left:5782;top:-1095;width:79;height:82" coordorigin="5782,-1095" coordsize="79,82">
              <v:shape style="position:absolute;left:5782;top:-1095;width:79;height:82" coordorigin="5782,-1095" coordsize="79,82" path="m5782,-1013l5861,-1013,5861,-1095,5782,-1095,5782,-1013xe" filled="f" stroked="t" strokeweight=".211044pt" strokecolor="#000000">
                <v:path arrowok="t"/>
              </v:shape>
            </v:group>
            <v:group style="position:absolute;left:5779;top:-406;width:79;height:82" coordorigin="5779,-406" coordsize="79,82">
              <v:shape style="position:absolute;left:5779;top:-406;width:79;height:82" coordorigin="5779,-406" coordsize="79,82" path="m5819,-406l5819,-324e" filled="f" stroked="t" strokeweight="4.060000pt" strokecolor="#FFFFFF">
                <v:path arrowok="t"/>
              </v:shape>
            </v:group>
            <v:group style="position:absolute;left:5779;top:-406;width:79;height:82" coordorigin="5779,-406" coordsize="79,82">
              <v:shape style="position:absolute;left:5779;top:-406;width:79;height:82" coordorigin="5779,-406" coordsize="79,82" path="m5779,-324l5858,-324,5858,-406,5779,-406,5779,-324xe" filled="f" stroked="t" strokeweight=".211044pt" strokecolor="#000000">
                <v:path arrowok="t"/>
              </v:shape>
            </v:group>
            <v:group style="position:absolute;left:5779;top:-648;width:79;height:82" coordorigin="5779,-648" coordsize="79,82">
              <v:shape style="position:absolute;left:5779;top:-648;width:79;height:82" coordorigin="5779,-648" coordsize="79,82" path="m5819,-648l5819,-567e" filled="f" stroked="t" strokeweight="4.060000pt" strokecolor="#FFFFFF">
                <v:path arrowok="t"/>
              </v:shape>
            </v:group>
            <v:group style="position:absolute;left:5779;top:-648;width:79;height:82" coordorigin="5779,-648" coordsize="79,82">
              <v:shape style="position:absolute;left:5779;top:-648;width:79;height:82" coordorigin="5779,-648" coordsize="79,82" path="m5779,-567l5858,-567,5858,-648,5779,-648,5779,-567xe" filled="f" stroked="t" strokeweight=".211044pt" strokecolor="#000000">
                <v:path arrowok="t"/>
              </v:shape>
            </v:group>
            <v:group style="position:absolute;left:6319;top:-1445;width:672;height:662" coordorigin="6319,-1445" coordsize="672,662">
              <v:shape style="position:absolute;left:6319;top:-1445;width:672;height:662" coordorigin="6319,-1445" coordsize="672,662" path="m6319,-783l6991,-783,6991,-1445,6319,-1445,6319,-783xe" filled="t" fillcolor="#FFFFFF" stroked="f">
                <v:path arrowok="t"/>
                <v:fill/>
              </v:shape>
            </v:group>
            <v:group style="position:absolute;left:6319;top:-1445;width:672;height:662" coordorigin="6319,-1445" coordsize="672,662">
              <v:shape style="position:absolute;left:6319;top:-1445;width:672;height:662" coordorigin="6319,-1445" coordsize="672,662" path="m6319,-783l6991,-783,6991,-1445,6319,-1445,6319,-783xe" filled="f" stroked="t" strokeweight=".211044pt" strokecolor="#000000">
                <v:path arrowok="t"/>
              </v:shape>
            </v:group>
            <v:group style="position:absolute;left:6374;top:-1373;width:547;height:521" coordorigin="6374,-1373" coordsize="547,521">
              <v:shape style="position:absolute;left:6374;top:-1373;width:547;height:521" coordorigin="6374,-1373" coordsize="547,521" path="m6374,-852l6922,-852,6922,-1373,6374,-1373,6374,-852xe" filled="t" fillcolor="#FFFFFF" stroked="f">
                <v:path arrowok="t"/>
                <v:fill/>
              </v:shape>
              <v:shape style="position:absolute;left:6502;top:-1354;width:326;height:230" type="#_x0000_t75">
                <v:imagedata r:id="rId625" o:title=""/>
              </v:shape>
              <v:shape style="position:absolute;left:6430;top:-1224;width:461;height:295" type="#_x0000_t75">
                <v:imagedata r:id="rId626" o:title=""/>
              </v:shape>
              <v:shape style="position:absolute;left:6389;top:-1092;width:538;height:425" type="#_x0000_t75">
                <v:imagedata r:id="rId627" o:title=""/>
              </v:shape>
              <v:shape style="position:absolute;left:6554;top:-963;width:247;height:295" type="#_x0000_t75">
                <v:imagedata r:id="rId628" o:title=""/>
              </v:shape>
            </v:group>
            <v:group style="position:absolute;left:5705;top:-2379;width:238;height:2359" coordorigin="5705,-2379" coordsize="238,2359">
              <v:shape style="position:absolute;left:5705;top:-2379;width:238;height:2359" coordorigin="5705,-2379" coordsize="238,2359" path="m5705,-20l5942,-20,5942,-2379,5705,-2379,5705,-20xe" filled="f" stroked="t" strokeweight=".633156pt" strokecolor="#000000">
                <v:path arrowok="t"/>
                <v:stroke dashstyle="longDash"/>
              </v:shape>
            </v:group>
            <v:group style="position:absolute;left:7524;top:-2379;width:238;height:2359" coordorigin="7524,-2379" coordsize="238,2359">
              <v:shape style="position:absolute;left:7524;top:-2379;width:238;height:2359" coordorigin="7524,-2379" coordsize="238,2359" path="m7524,-20l7762,-20,7762,-2379,7524,-2379,7524,-20xe" filled="f" stroked="t" strokeweight=".633156pt" strokecolor="#000000">
                <v:path arrowok="t"/>
                <v:stroke dashstyle="longDash"/>
              </v:shape>
            </v:group>
            <v:group style="position:absolute;left:8014;top:-1836;width:703;height:355" coordorigin="8014,-1836" coordsize="703,355">
              <v:shape style="position:absolute;left:8014;top:-1836;width:703;height:355" coordorigin="8014,-1836" coordsize="703,355" path="m8062,-1836l8014,-1836,8014,-1582,8717,-1582,8717,-1481e" filled="f" stroked="t" strokeweight=".633156pt" strokecolor="#000000">
                <v:path arrowok="t"/>
              </v:shape>
            </v:group>
            <v:group style="position:absolute;left:8016;top:-840;width:703;height:348" coordorigin="8016,-840" coordsize="703,348">
              <v:shape style="position:absolute;left:8016;top:-840;width:703;height:348" coordorigin="8016,-840" coordsize="703,348" path="m8066,-492l8016,-492,8016,-740,8719,-740,8719,-840e" filled="f" stroked="t" strokeweight=".633156pt" strokecolor="#000000">
                <v:path arrowok="t"/>
              </v:shape>
            </v:group>
            <v:group style="position:absolute;left:8371;top:-1491;width:773;height:650" coordorigin="8371,-1491" coordsize="773,650">
              <v:shape style="position:absolute;left:8371;top:-1491;width:773;height:650" coordorigin="8371,-1491" coordsize="773,650" path="m8371,-840l9144,-840,9144,-1491,8371,-1491,8371,-840xe" filled="t" fillcolor="#FFFFFF" stroked="f">
                <v:path arrowok="t"/>
                <v:fill/>
              </v:shape>
            </v:group>
            <v:group style="position:absolute;left:8371;top:-1491;width:773;height:650" coordorigin="8371,-1491" coordsize="773,650">
              <v:shape style="position:absolute;left:8371;top:-1491;width:773;height:650" coordorigin="8371,-1491" coordsize="773,650" path="m8371,-840l9144,-840,9144,-1491,8371,-1491,8371,-840xe" filled="f" stroked="t" strokeweight=".211044pt" strokecolor="#000000">
                <v:path arrowok="t"/>
              </v:shape>
              <v:shape style="position:absolute;left:8544;top:-1340;width:442;height:230" type="#_x0000_t75">
                <v:imagedata r:id="rId629" o:title=""/>
              </v:shape>
              <v:shape style="position:absolute;left:8594;top:-1210;width:346;height:425" type="#_x0000_t75">
                <v:imagedata r:id="rId630" o:title=""/>
              </v:shape>
              <v:shape style="position:absolute;left:8690;top:-1080;width:182;height:295" type="#_x0000_t75">
                <v:imagedata r:id="rId631" o:title=""/>
              </v:shape>
            </v:group>
            <v:group style="position:absolute;left:4517;top:-1992;width:773;height:326" coordorigin="4517,-1992" coordsize="773,326">
              <v:shape style="position:absolute;left:4517;top:-1992;width:773;height:326" coordorigin="4517,-1992" coordsize="773,326" path="m4517,-1666l5290,-1666,5290,-1992,4517,-1992,4517,-1666xe" filled="t" fillcolor="#FFFFFF" stroked="f">
                <v:path arrowok="t"/>
                <v:fill/>
              </v:shape>
            </v:group>
            <v:group style="position:absolute;left:4517;top:-1992;width:773;height:326" coordorigin="4517,-1992" coordsize="773,326">
              <v:shape style="position:absolute;left:4517;top:-1992;width:773;height:326" coordorigin="4517,-1992" coordsize="773,326" path="m4517,-1666l5290,-1666,5290,-1992,4517,-1992,4517,-1666xe" filled="f" stroked="t" strokeweight=".211044pt" strokecolor="#000000">
                <v:path arrowok="t"/>
              </v:shape>
              <v:shape style="position:absolute;left:4978;top:-1940;width:211;height:230" type="#_x0000_t75">
                <v:imagedata r:id="rId632" o:title=""/>
              </v:shape>
              <v:shape style="position:absolute;left:4627;top:-1940;width:319;height:425" type="#_x0000_t75">
                <v:imagedata r:id="rId633" o:title=""/>
              </v:shape>
              <v:shape style="position:absolute;left:4841;top:-1810;width:173;height:295" type="#_x0000_t75">
                <v:imagedata r:id="rId634" o:title=""/>
              </v:shape>
            </v:group>
            <v:group style="position:absolute;left:4517;top:-648;width:773;height:324" coordorigin="4517,-648" coordsize="773,324">
              <v:shape style="position:absolute;left:4517;top:-648;width:773;height:324" coordorigin="4517,-648" coordsize="773,324" path="m4517,-324l5290,-324,5290,-648,4517,-648,4517,-324xe" filled="t" fillcolor="#FFFFFF" stroked="f">
                <v:path arrowok="t"/>
                <v:fill/>
              </v:shape>
            </v:group>
            <v:group style="position:absolute;left:4517;top:-648;width:773;height:324" coordorigin="4517,-648" coordsize="773,324">
              <v:shape style="position:absolute;left:4517;top:-648;width:773;height:324" coordorigin="4517,-648" coordsize="773,324" path="m4517,-324l5290,-324,5290,-648,4517,-648,4517,-324xe" filled="f" stroked="t" strokeweight=".211044pt" strokecolor="#000000">
                <v:path arrowok="t"/>
              </v:shape>
              <v:shape style="position:absolute;left:4978;top:-598;width:211;height:230" type="#_x0000_t75">
                <v:imagedata r:id="rId635" o:title=""/>
              </v:shape>
              <v:shape style="position:absolute;left:4627;top:-598;width:319;height:427" type="#_x0000_t75">
                <v:imagedata r:id="rId636" o:title=""/>
              </v:shape>
              <v:shape style="position:absolute;left:4836;top:-466;width:182;height:295" type="#_x0000_t75">
                <v:imagedata r:id="rId637" o:title=""/>
              </v:shape>
            </v:group>
            <v:group style="position:absolute;left:8357;top:-2002;width:770;height:326" coordorigin="8357,-2002" coordsize="770,326">
              <v:shape style="position:absolute;left:8357;top:-2002;width:770;height:326" coordorigin="8357,-2002" coordsize="770,326" path="m8357,-1676l9127,-1676,9127,-2002,8357,-2002,8357,-1676xe" filled="t" fillcolor="#FFFFFF" stroked="f">
                <v:path arrowok="t"/>
                <v:fill/>
              </v:shape>
            </v:group>
            <v:group style="position:absolute;left:8357;top:-2002;width:770;height:326" coordorigin="8357,-2002" coordsize="770,326">
              <v:shape style="position:absolute;left:8357;top:-2002;width:770;height:326" coordorigin="8357,-2002" coordsize="770,326" path="m8357,-1676l9127,-1676,9127,-2002,8357,-2002,8357,-1676xe" filled="f" stroked="t" strokeweight=".211044pt" strokecolor="#000000">
                <v:path arrowok="t"/>
              </v:shape>
              <v:shape style="position:absolute;left:8467;top:-1949;width:319;height:230" type="#_x0000_t75">
                <v:imagedata r:id="rId638" o:title=""/>
              </v:shape>
              <v:shape style="position:absolute;left:8815;top:-1949;width:211;height:230" type="#_x0000_t75">
                <v:imagedata r:id="rId639" o:title=""/>
              </v:shape>
              <v:shape style="position:absolute;left:8642;top:-1820;width:38;height:295" type="#_x0000_t75">
                <v:imagedata r:id="rId640" o:title=""/>
              </v:shape>
              <v:shape style="position:absolute;left:8678;top:-1820;width:173;height:295" type="#_x0000_t75">
                <v:imagedata r:id="rId641" o:title=""/>
              </v:shape>
            </v:group>
            <v:group style="position:absolute;left:8357;top:-658;width:770;height:326" coordorigin="8357,-658" coordsize="770,326">
              <v:shape style="position:absolute;left:8357;top:-658;width:770;height:326" coordorigin="8357,-658" coordsize="770,326" path="m8357,-332l9127,-332,9127,-658,8357,-658,8357,-332xe" filled="t" fillcolor="#FFFFFF" stroked="f">
                <v:path arrowok="t"/>
                <v:fill/>
              </v:shape>
            </v:group>
            <v:group style="position:absolute;left:8357;top:-658;width:770;height:326" coordorigin="8357,-658" coordsize="770,326">
              <v:shape style="position:absolute;left:8357;top:-658;width:770;height:326" coordorigin="8357,-658" coordsize="770,326" path="m8357,-332l9127,-332,9127,-658,8357,-658,8357,-332xe" filled="f" stroked="t" strokeweight=".211044pt" strokecolor="#000000">
                <v:path arrowok="t"/>
              </v:shape>
              <v:shape style="position:absolute;left:8467;top:-605;width:319;height:230" type="#_x0000_t75">
                <v:imagedata r:id="rId642" o:title=""/>
              </v:shape>
              <v:shape style="position:absolute;left:8815;top:-605;width:211;height:230" type="#_x0000_t75">
                <v:imagedata r:id="rId643" o:title=""/>
              </v:shape>
              <v:shape style="position:absolute;left:8638;top:-476;width:38;height:295" type="#_x0000_t75">
                <v:imagedata r:id="rId644" o:title=""/>
              </v:shape>
              <v:shape style="position:absolute;left:8676;top:-476;width:182;height:295" type="#_x0000_t75">
                <v:imagedata r:id="rId645" o:title=""/>
              </v:shape>
            </v:group>
            <w10:wrap type="none"/>
          </v:group>
        </w:pict>
      </w:r>
      <w:r>
        <w:rPr/>
        <w:pict>
          <v:group style="position:absolute;margin-left:123pt;margin-top:-72.018166pt;width:63.36pt;height:24.96pt;mso-position-horizontal-relative:page;mso-position-vertical-relative:paragraph;z-index:-9076" coordorigin="2460,-1440" coordsize="1267,499">
            <v:shape style="position:absolute;left:2460;top:-1440;width:1267;height:302" type="#_x0000_t75">
              <v:imagedata r:id="rId646" o:title=""/>
            </v:shape>
            <v:shape style="position:absolute;left:2484;top:-1179;width:1190;height:238" type="#_x0000_t75">
              <v:imagedata r:id="rId647" o:title=""/>
            </v:shape>
            <w10:wrap type="none"/>
          </v:group>
        </w:pict>
      </w:r>
      <w:r>
        <w:rPr/>
        <w:pict>
          <v:group style="position:absolute;margin-left:195.672363pt;margin-top:370.843445pt;width:292.655249pt;height:120.796569pt;mso-position-horizontal-relative:page;mso-position-vertical-relative:page;z-index:-9075" coordorigin="3913,7417" coordsize="5853,2416">
            <v:shape style="position:absolute;left:3913;top:7573;width:3718;height:2056" type="#_x0000_t75">
              <v:imagedata r:id="rId648" o:title=""/>
            </v:shape>
            <v:shape style="position:absolute;left:6031;top:7598;width:211;height:230" type="#_x0000_t75">
              <v:imagedata r:id="rId649" o:title=""/>
            </v:shape>
            <v:shape style="position:absolute;left:6048;top:7730;width:192;height:230" type="#_x0000_t75">
              <v:imagedata r:id="rId650" o:title=""/>
            </v:shape>
            <v:shape style="position:absolute;left:5998;top:9470;width:211;height:230" type="#_x0000_t75">
              <v:imagedata r:id="rId651" o:title=""/>
            </v:shape>
            <v:shape style="position:absolute;left:6014;top:9602;width:192;height:230" type="#_x0000_t75">
              <v:imagedata r:id="rId652" o:title=""/>
            </v:shape>
            <v:shape style="position:absolute;left:4740;top:7644;width:403;height:324" type="#_x0000_t75">
              <v:imagedata r:id="rId653" o:title=""/>
            </v:shape>
            <v:group style="position:absolute;left:5671;top:8318;width:149;height:2" coordorigin="5671,8318" coordsize="149,2">
              <v:shape style="position:absolute;left:5671;top:8318;width:149;height:2" coordorigin="5671,8318" coordsize="149,0" path="m5820,8318l5671,8318e" filled="f" stroked="t" strokeweight=".633156pt" strokecolor="#000000">
                <v:path arrowok="t"/>
              </v:shape>
            </v:group>
            <v:group style="position:absolute;left:5674;top:8561;width:149;height:2" coordorigin="5674,8561" coordsize="149,2">
              <v:shape style="position:absolute;left:5674;top:8561;width:149;height:2" coordorigin="5674,8561" coordsize="149,0" path="m5822,8561l5674,8561e" filled="f" stroked="t" strokeweight=".633156pt" strokecolor="#000000">
                <v:path arrowok="t"/>
              </v:shape>
            </v:group>
            <v:group style="position:absolute;left:5674;top:8993;width:149;height:2" coordorigin="5674,8993" coordsize="149,2">
              <v:shape style="position:absolute;left:5674;top:8993;width:149;height:2" coordorigin="5674,8993" coordsize="149,0" path="m5822,8993l5674,8993e" filled="f" stroked="t" strokeweight=".633156pt" strokecolor="#000000">
                <v:path arrowok="t"/>
              </v:shape>
            </v:group>
            <v:group style="position:absolute;left:5674;top:8746;width:149;height:2" coordorigin="5674,8746" coordsize="149,2">
              <v:shape style="position:absolute;left:5674;top:8746;width:149;height:2" coordorigin="5674,8746" coordsize="149,0" path="m5822,8746l5674,8746e" filled="f" stroked="t" strokeweight=".633156pt" strokecolor="#000000">
                <v:path arrowok="t"/>
              </v:shape>
            </v:group>
            <v:group style="position:absolute;left:5546;top:8746;width:127;height:98" coordorigin="5546,8746" coordsize="127,98">
              <v:shape style="position:absolute;left:5546;top:8746;width:127;height:98" coordorigin="5546,8746" coordsize="127,98" path="m5674,8746l5546,8844e" filled="f" stroked="t" strokeweight=".633156pt" strokecolor="#000000">
                <v:path arrowok="t"/>
              </v:shape>
            </v:group>
            <v:group style="position:absolute;left:5261;top:8844;width:415;height:149" coordorigin="5261,8844" coordsize="415,149">
              <v:shape style="position:absolute;left:5261;top:8844;width:415;height:149" coordorigin="5261,8844" coordsize="415,149" path="m5676,8993l5549,8844,5261,8846e" filled="f" stroked="t" strokeweight=".633156pt" strokecolor="#000000">
                <v:path arrowok="t"/>
              </v:shape>
            </v:group>
            <v:group style="position:absolute;left:4097;top:8623;width:264;height:2" coordorigin="4097,8623" coordsize="264,2">
              <v:shape style="position:absolute;left:4097;top:8623;width:264;height:2" coordorigin="4097,8623" coordsize="264,0" path="m4361,8623l4097,8623e" filled="f" stroked="t" strokeweight=".633156pt" strokecolor="#000000">
                <v:path arrowok="t"/>
              </v:shape>
            </v:group>
            <v:group style="position:absolute;left:4346;top:8566;width:170;height:115" coordorigin="4346,8566" coordsize="170,115">
              <v:shape style="position:absolute;left:4346;top:8566;width:170;height:115" coordorigin="4346,8566" coordsize="170,115" path="m4346,8566l4346,8681,4517,8623,4346,8566xe" filled="t" fillcolor="#000000" stroked="f">
                <v:path arrowok="t"/>
                <v:fill/>
              </v:shape>
              <v:shape style="position:absolute;left:4106;top:8410;width:173;height:360" type="#_x0000_t75">
                <v:imagedata r:id="rId654" o:title=""/>
              </v:shape>
              <v:shape style="position:absolute;left:4277;top:8410;width:115;height:353" type="#_x0000_t75">
                <v:imagedata r:id="rId655" o:title=""/>
              </v:shape>
            </v:group>
            <v:group style="position:absolute;left:4097;top:7973;width:283;height:2" coordorigin="4097,7973" coordsize="283,2">
              <v:shape style="position:absolute;left:4097;top:7973;width:283;height:2" coordorigin="4097,7973" coordsize="283,0" path="m4380,7973l4097,7973e" filled="f" stroked="t" strokeweight=".633156pt" strokecolor="#000000">
                <v:path arrowok="t"/>
              </v:shape>
            </v:group>
            <v:group style="position:absolute;left:4366;top:7913;width:173;height:118" coordorigin="4366,7913" coordsize="173,118">
              <v:shape style="position:absolute;left:4366;top:7913;width:173;height:118" coordorigin="4366,7913" coordsize="173,118" path="m4366,7913l4366,8030,4538,7973,4366,7913xe" filled="t" fillcolor="#000000" stroked="f">
                <v:path arrowok="t"/>
                <v:fill/>
              </v:shape>
              <v:shape style="position:absolute;left:4099;top:7781;width:211;height:353" type="#_x0000_t75">
                <v:imagedata r:id="rId656" o:title=""/>
              </v:shape>
            </v:group>
            <v:group style="position:absolute;left:4248;top:9314;width:266;height:2" coordorigin="4248,9314" coordsize="266,2">
              <v:shape style="position:absolute;left:4248;top:9314;width:266;height:2" coordorigin="4248,9314" coordsize="266,0" path="m4514,9314l4248,9314e" filled="f" stroked="t" strokeweight=".633156pt" strokecolor="#000000">
                <v:path arrowok="t"/>
              </v:shape>
            </v:group>
            <v:group style="position:absolute;left:4092;top:9257;width:170;height:118" coordorigin="4092,9257" coordsize="170,118">
              <v:shape style="position:absolute;left:4092;top:9257;width:170;height:118" coordorigin="4092,9257" coordsize="170,118" path="m4262,9257l4092,9314,4262,9374,4262,9257xe" filled="t" fillcolor="#000000" stroked="f">
                <v:path arrowok="t"/>
                <v:fill/>
              </v:shape>
              <v:shape style="position:absolute;left:4099;top:9122;width:211;height:353" type="#_x0000_t75">
                <v:imagedata r:id="rId657" o:title=""/>
              </v:shape>
            </v:group>
            <v:group style="position:absolute;left:5705;top:7423;width:238;height:2359" coordorigin="5705,7423" coordsize="238,2359">
              <v:shape style="position:absolute;left:5705;top:7423;width:238;height:2359" coordorigin="5705,7423" coordsize="238,2359" path="m5705,9782l5942,9782,5942,7423,5705,7423,5705,9782xe" filled="f" stroked="t" strokeweight=".633156pt" strokecolor="#000000">
                <v:path arrowok="t"/>
                <v:stroke dashstyle="longDash"/>
              </v:shape>
            </v:group>
            <v:group style="position:absolute;left:7644;top:7596;width:2112;height:1994" coordorigin="7644,7596" coordsize="2112,1994">
              <v:shape style="position:absolute;left:7644;top:7596;width:2112;height:1994" coordorigin="7644,7596" coordsize="2112,1994" path="m7644,9590l9756,9590,9756,7596,7644,7596,7644,9590xe" filled="t" fillcolor="#FFFFCC" stroked="f">
                <v:path arrowok="t"/>
                <v:fill/>
              </v:shape>
            </v:group>
            <v:group style="position:absolute;left:7644;top:7596;width:2112;height:1994" coordorigin="7644,7596" coordsize="2112,1994">
              <v:shape style="position:absolute;left:7644;top:7596;width:2112;height:1994" coordorigin="7644,7596" coordsize="2112,1994" path="m7644,9590l9756,9590,9756,7596,7644,7596,7644,9590xe" filled="f" stroked="t" strokeweight="1.055256pt" strokecolor="#0000FF">
                <v:path arrowok="t"/>
              </v:shape>
            </v:group>
            <v:group style="position:absolute;left:7644;top:7860;width:317;height:2" coordorigin="7644,7860" coordsize="317,2">
              <v:shape style="position:absolute;left:7644;top:7860;width:317;height:2" coordorigin="7644,7860" coordsize="317,0" path="m7644,7860l7961,7860e" filled="f" stroked="t" strokeweight=".633156pt" strokecolor="#000000">
                <v:path arrowok="t"/>
              </v:shape>
            </v:group>
            <v:group style="position:absolute;left:7644;top:8105;width:317;height:2" coordorigin="7644,8105" coordsize="317,2">
              <v:shape style="position:absolute;left:7644;top:8105;width:317;height:2" coordorigin="7644,8105" coordsize="317,0" path="m7644,8105l7961,8105e" filled="f" stroked="t" strokeweight=".633156pt" strokecolor="#000000">
                <v:path arrowok="t"/>
              </v:shape>
            </v:group>
            <v:group style="position:absolute;left:7639;top:9204;width:322;height:2" coordorigin="7639,9204" coordsize="322,2">
              <v:shape style="position:absolute;left:7639;top:9204;width:322;height:2" coordorigin="7639,9204" coordsize="322,0" path="m7639,9204l7961,9204e" filled="f" stroked="t" strokeweight=".633156pt" strokecolor="#000000">
                <v:path arrowok="t"/>
              </v:shape>
            </v:group>
            <v:group style="position:absolute;left:7639;top:9449;width:322;height:2" coordorigin="7639,9449" coordsize="322,2">
              <v:shape style="position:absolute;left:7639;top:9449;width:322;height:2" coordorigin="7639,9449" coordsize="322,0" path="m7639,9449l7961,9449e" filled="f" stroked="t" strokeweight=".633156pt" strokecolor="#000000">
                <v:path arrowok="t"/>
              </v:shape>
            </v:group>
            <v:group style="position:absolute;left:7644;top:8573;width:118;height:2" coordorigin="7644,8573" coordsize="118,2">
              <v:shape style="position:absolute;left:7644;top:8573;width:118;height:2" coordorigin="7644,8573" coordsize="118,0" path="m7644,8573l7762,8573e" filled="f" stroked="t" strokeweight=".633156pt" strokecolor="#000000">
                <v:path arrowok="t"/>
              </v:shape>
            </v:group>
            <v:group style="position:absolute;left:7642;top:8760;width:142;height:2" coordorigin="7642,8760" coordsize="142,2">
              <v:shape style="position:absolute;left:7642;top:8760;width:142;height:2" coordorigin="7642,8760" coordsize="142,0" path="m7642,8760l7783,8760e" filled="f" stroked="t" strokeweight=".633156pt" strokecolor="#000000">
                <v:path arrowok="t"/>
              </v:shape>
            </v:group>
            <v:group style="position:absolute;left:7642;top:9002;width:139;height:2" coordorigin="7642,9002" coordsize="139,2">
              <v:shape style="position:absolute;left:7642;top:9002;width:139;height:2" coordorigin="7642,9002" coordsize="139,0" path="m7642,9002l7781,9002e" filled="f" stroked="t" strokeweight=".633156pt" strokecolor="#000000">
                <v:path arrowok="t"/>
              </v:shape>
            </v:group>
            <v:group style="position:absolute;left:7642;top:8328;width:120;height:2" coordorigin="7642,8328" coordsize="120,2">
              <v:shape style="position:absolute;left:7642;top:8328;width:120;height:2" coordorigin="7642,8328" coordsize="120,0" path="m7642,8328l7762,8328e" filled="f" stroked="t" strokeweight=".633156pt" strokecolor="#000000">
                <v:path arrowok="t"/>
              </v:shape>
              <v:shape style="position:absolute;left:8102;top:7637;width:1306;height:324" type="#_x0000_t75">
                <v:imagedata r:id="rId658" o:title=""/>
              </v:shape>
            </v:group>
            <v:group style="position:absolute;left:7524;top:7423;width:238;height:2359" coordorigin="7524,7423" coordsize="238,2359">
              <v:shape style="position:absolute;left:7524;top:7423;width:238;height:2359" coordorigin="7524,7423" coordsize="238,2359" path="m7524,9782l7762,9782,7762,7423,7524,7423,7524,9782xe" filled="f" stroked="t" strokeweight=".633156pt" strokecolor="#000000">
                <v:path arrowok="t"/>
                <v:stroke dashstyle="longDash"/>
              </v:shape>
            </v:group>
            <v:group style="position:absolute;left:8208;top:7860;width:149;height:245" coordorigin="8208,7860" coordsize="149,245">
              <v:shape style="position:absolute;left:8208;top:7860;width:149;height:245" coordorigin="8208,7860" coordsize="149,245" path="m8357,7860l8258,7860,8232,7864,8214,7876,8208,7891,8215,7907,8233,7918,8258,7922,8232,7927,8214,7938,8208,7954,8215,7969,8234,7979,8258,7982,8232,7987,8214,7998,8208,8014,8215,8029,8233,8041,8258,8045,8232,8049,8214,8060,8208,8074,8215,8089,8233,8101,8258,8105,8357,8105e" filled="f" stroked="t" strokeweight=".633156pt" strokecolor="#000000">
                <v:path arrowok="t"/>
              </v:shape>
            </v:group>
            <v:group style="position:absolute;left:7961;top:7860;width:149;height:245" coordorigin="7961,7860" coordsize="149,245">
              <v:shape style="position:absolute;left:7961;top:7860;width:149;height:245" coordorigin="7961,7860" coordsize="149,245" path="m7961,7860l8059,7860,8084,7864,8103,7876,8110,7891,8102,7907,8083,7918,8059,7922,8084,7927,8103,7938,8110,7954,8102,7969,8082,7979,8059,7982,8084,7987,8103,7998,8110,8014,8102,8029,8083,8041,8059,8045,8085,8049,8103,8060,8110,8074,8102,8089,8083,8101,8059,8105,7961,8105e" filled="f" stroked="t" strokeweight=".633156pt" strokecolor="#000000">
                <v:path arrowok="t"/>
              </v:shape>
            </v:group>
            <v:group style="position:absolute;left:8146;top:7860;width:2;height:245" coordorigin="8146,7860" coordsize="2,245">
              <v:shape style="position:absolute;left:8146;top:7860;width:2;height:245" coordorigin="8146,7860" coordsize="0,245" path="m8146,7860l8146,8105e" filled="f" stroked="t" strokeweight=".633156pt" strokecolor="#000000">
                <v:path arrowok="t"/>
              </v:shape>
            </v:group>
            <v:group style="position:absolute;left:8172;top:7860;width:2;height:245" coordorigin="8172,7860" coordsize="2,245">
              <v:shape style="position:absolute;left:8172;top:7860;width:2;height:245" coordorigin="8172,7860" coordsize="0,245" path="m8172,7860l8172,8105e" filled="f" stroked="t" strokeweight=".633156pt" strokecolor="#000000">
                <v:path arrowok="t"/>
              </v:shape>
            </v:group>
            <v:group style="position:absolute;left:8208;top:9204;width:149;height:245" coordorigin="8208,9204" coordsize="149,245">
              <v:shape style="position:absolute;left:8208;top:9204;width:149;height:245" coordorigin="8208,9204" coordsize="149,245" path="m8357,9204l8258,9204,8232,9208,8214,9220,8208,9235,8215,9251,8233,9262,8258,9266,8232,9270,8214,9281,8208,9295,8215,9311,8233,9322,8258,9326,8232,9331,8214,9342,8208,9358,8215,9373,8234,9383,8258,9386,8232,9391,8214,9402,8208,9418,8215,9433,8233,9445,8258,9449,8357,9449e" filled="f" stroked="t" strokeweight=".633156pt" strokecolor="#000000">
                <v:path arrowok="t"/>
              </v:shape>
            </v:group>
            <v:group style="position:absolute;left:7961;top:9204;width:149;height:245" coordorigin="7961,9204" coordsize="149,245">
              <v:shape style="position:absolute;left:7961;top:9204;width:149;height:245" coordorigin="7961,9204" coordsize="149,245" path="m7961,9204l8059,9204,8084,9208,8103,9220,8110,9235,8102,9251,8083,9262,8059,9266,8085,9270,8103,9281,8110,9295,8102,9311,8083,9322,8059,9326,8084,9331,8103,9342,8110,9358,8102,9373,8082,9383,8059,9386,8084,9391,8103,9402,8110,9418,8102,9433,8083,9445,8059,9449,7961,9449e" filled="f" stroked="t" strokeweight=".633156pt" strokecolor="#000000">
                <v:path arrowok="t"/>
              </v:shape>
            </v:group>
            <v:group style="position:absolute;left:8146;top:9204;width:2;height:245" coordorigin="8146,9204" coordsize="2,245">
              <v:shape style="position:absolute;left:8146;top:9204;width:2;height:245" coordorigin="8146,9204" coordsize="0,245" path="m8146,9204l8146,9449e" filled="f" stroked="t" strokeweight=".633156pt" strokecolor="#000000">
                <v:path arrowok="t"/>
              </v:shape>
            </v:group>
            <v:group style="position:absolute;left:8172;top:9204;width:2;height:245" coordorigin="8172,9204" coordsize="2,245">
              <v:shape style="position:absolute;left:8172;top:9204;width:2;height:245" coordorigin="8172,9204" coordsize="0,245" path="m8172,9204l8172,9449e" filled="f" stroked="t" strokeweight=".633156pt" strokecolor="#000000">
                <v:path arrowok="t"/>
              </v:shape>
            </v:group>
            <v:group style="position:absolute;left:8357;top:9163;width:770;height:326" coordorigin="8357,9163" coordsize="770,326">
              <v:shape style="position:absolute;left:8357;top:9163;width:770;height:326" coordorigin="8357,9163" coordsize="770,326" path="m8357,9490l9127,9490,9127,9163,8357,9163,8357,9490xe" filled="t" fillcolor="#FFFFFF" stroked="f">
                <v:path arrowok="t"/>
                <v:fill/>
              </v:shape>
            </v:group>
            <v:group style="position:absolute;left:8357;top:9163;width:770;height:326" coordorigin="8357,9163" coordsize="770,326">
              <v:shape style="position:absolute;left:8357;top:9163;width:770;height:326" coordorigin="8357,9163" coordsize="770,326" path="m8357,9490l9127,9490,9127,9163,8357,9163,8357,9490xe" filled="f" stroked="t" strokeweight=".211044pt" strokecolor="#000000">
                <v:path arrowok="t"/>
              </v:shape>
              <v:shape style="position:absolute;left:8467;top:9216;width:319;height:230" type="#_x0000_t75">
                <v:imagedata r:id="rId659" o:title=""/>
              </v:shape>
              <v:shape style="position:absolute;left:8815;top:9216;width:211;height:230" type="#_x0000_t75">
                <v:imagedata r:id="rId660" o:title=""/>
              </v:shape>
              <v:shape style="position:absolute;left:8638;top:9346;width:38;height:295" type="#_x0000_t75">
                <v:imagedata r:id="rId661" o:title=""/>
              </v:shape>
              <v:shape style="position:absolute;left:8676;top:9346;width:182;height:295" type="#_x0000_t75">
                <v:imagedata r:id="rId662" o:title=""/>
              </v:shape>
            </v:group>
            <v:group style="position:absolute;left:9137;top:7982;width:199;height:2" coordorigin="9137,7982" coordsize="199,2">
              <v:shape style="position:absolute;left:9137;top:7982;width:199;height:2" coordorigin="9137,7982" coordsize="199,0" path="m9336,7982l9137,7982e" filled="f" stroked="t" strokeweight=".633156pt" strokecolor="#000000">
                <v:path arrowok="t"/>
              </v:shape>
            </v:group>
            <v:group style="position:absolute;left:9324;top:7925;width:170;height:118" coordorigin="9324,7925" coordsize="170,118">
              <v:shape style="position:absolute;left:9324;top:7925;width:170;height:118" coordorigin="9324,7925" coordsize="170,118" path="m9324,7925l9324,8042,9494,7982,9324,7925xe" filled="t" fillcolor="#000000" stroked="f">
                <v:path arrowok="t"/>
                <v:fill/>
              </v:shape>
              <v:shape style="position:absolute;left:9310;top:7790;width:211;height:353" type="#_x0000_t75">
                <v:imagedata r:id="rId663" o:title=""/>
              </v:shape>
            </v:group>
            <v:group style="position:absolute;left:9295;top:9326;width:199;height:2" coordorigin="9295,9326" coordsize="199,2">
              <v:shape style="position:absolute;left:9295;top:9326;width:199;height:2" coordorigin="9295,9326" coordsize="199,0" path="m9494,9326l9295,9326e" filled="f" stroked="t" strokeweight=".633156pt" strokecolor="#000000">
                <v:path arrowok="t"/>
              </v:shape>
            </v:group>
            <v:group style="position:absolute;left:9137;top:9269;width:173;height:115" coordorigin="9137,9269" coordsize="173,115">
              <v:shape style="position:absolute;left:9137;top:9269;width:173;height:115" coordorigin="9137,9269" coordsize="173,115" path="m9310,9269l9137,9326,9310,9384,9310,9269xe" filled="t" fillcolor="#000000" stroked="f">
                <v:path arrowok="t"/>
                <v:fill/>
              </v:shape>
              <v:shape style="position:absolute;left:9310;top:9134;width:211;height:353" type="#_x0000_t75">
                <v:imagedata r:id="rId664" o:title=""/>
              </v:shape>
            </v:group>
            <v:group style="position:absolute;left:9144;top:8654;width:192;height:2" coordorigin="9144,8654" coordsize="192,2">
              <v:shape style="position:absolute;left:9144;top:8654;width:192;height:2" coordorigin="9144,8654" coordsize="192,0" path="m9336,8654l9144,8654e" filled="f" stroked="t" strokeweight=".633156pt" strokecolor="#000000">
                <v:path arrowok="t"/>
              </v:shape>
            </v:group>
            <v:group style="position:absolute;left:9324;top:8594;width:170;height:118" coordorigin="9324,8594" coordsize="170,118">
              <v:shape style="position:absolute;left:9324;top:8594;width:170;height:118" coordorigin="9324,8594" coordsize="170,118" path="m9324,8594l9324,8712,9494,8654,9324,8594xe" filled="t" fillcolor="#000000" stroked="f">
                <v:path arrowok="t"/>
                <v:fill/>
              </v:shape>
              <v:shape style="position:absolute;left:9226;top:8462;width:173;height:360" type="#_x0000_t75">
                <v:imagedata r:id="rId665" o:title=""/>
              </v:shape>
              <v:shape style="position:absolute;left:9398;top:8462;width:115;height:353" type="#_x0000_t75">
                <v:imagedata r:id="rId666" o:title=""/>
              </v:shape>
            </v:group>
            <v:group style="position:absolute;left:4517;top:7810;width:773;height:324" coordorigin="4517,7810" coordsize="773,324">
              <v:shape style="position:absolute;left:4517;top:7810;width:773;height:324" coordorigin="4517,7810" coordsize="773,324" path="m4517,8134l5290,8134,5290,7810,4517,7810,4517,8134xe" filled="t" fillcolor="#FFFFFF" stroked="f">
                <v:path arrowok="t"/>
                <v:fill/>
              </v:shape>
            </v:group>
            <v:group style="position:absolute;left:4517;top:7810;width:773;height:324" coordorigin="4517,7810" coordsize="773,324">
              <v:shape style="position:absolute;left:4517;top:7810;width:773;height:324" coordorigin="4517,7810" coordsize="773,324" path="m4517,8134l5290,8134,5290,7810,4517,7810,4517,8134xe" filled="f" stroked="t" strokeweight=".211044pt" strokecolor="#000000">
                <v:path arrowok="t"/>
              </v:shape>
              <v:shape style="position:absolute;left:4978;top:7862;width:211;height:230" type="#_x0000_t75">
                <v:imagedata r:id="rId667" o:title=""/>
              </v:shape>
              <v:shape style="position:absolute;left:4627;top:7862;width:319;height:425" type="#_x0000_t75">
                <v:imagedata r:id="rId668" o:title=""/>
              </v:shape>
              <v:shape style="position:absolute;left:4841;top:7992;width:173;height:295" type="#_x0000_t75">
                <v:imagedata r:id="rId669" o:title=""/>
              </v:shape>
            </v:group>
            <v:group style="position:absolute;left:4517;top:9151;width:773;height:326" coordorigin="4517,9151" coordsize="773,326">
              <v:shape style="position:absolute;left:4517;top:9151;width:773;height:326" coordorigin="4517,9151" coordsize="773,326" path="m4517,9478l5290,9478,5290,9151,4517,9151,4517,9478xe" filled="t" fillcolor="#FFFFFF" stroked="f">
                <v:path arrowok="t"/>
                <v:fill/>
              </v:shape>
            </v:group>
            <v:group style="position:absolute;left:4517;top:9151;width:773;height:326" coordorigin="4517,9151" coordsize="773,326">
              <v:shape style="position:absolute;left:4517;top:9151;width:773;height:326" coordorigin="4517,9151" coordsize="773,326" path="m4517,9478l5290,9478,5290,9151,4517,9151,4517,9478xe" filled="f" stroked="t" strokeweight=".211044pt" strokecolor="#000000">
                <v:path arrowok="t"/>
              </v:shape>
              <v:shape style="position:absolute;left:4978;top:9204;width:211;height:230" type="#_x0000_t75">
                <v:imagedata r:id="rId670" o:title=""/>
              </v:shape>
              <v:shape style="position:absolute;left:4627;top:9204;width:319;height:427" type="#_x0000_t75">
                <v:imagedata r:id="rId671" o:title=""/>
              </v:shape>
              <v:shape style="position:absolute;left:4836;top:9336;width:182;height:295" type="#_x0000_t75">
                <v:imagedata r:id="rId672" o:title=""/>
              </v:shape>
            </v:group>
            <v:group style="position:absolute;left:8014;top:7985;width:703;height:358" coordorigin="8014,7985" coordsize="703,358">
              <v:shape style="position:absolute;left:8014;top:7985;width:703;height:358" coordorigin="8014,7985" coordsize="703,358" path="m8062,7985l8014,7985,8014,8239,8717,8239,8717,8342e" filled="f" stroked="t" strokeweight=".633156pt" strokecolor="#000000">
                <v:path arrowok="t"/>
              </v:shape>
            </v:group>
            <v:group style="position:absolute;left:8016;top:8983;width:703;height:346" coordorigin="8016,8983" coordsize="703,346">
              <v:shape style="position:absolute;left:8016;top:8983;width:703;height:346" coordorigin="8016,8983" coordsize="703,346" path="m8066,9329l8016,9329,8016,9082,8719,9082,8719,8983e" filled="f" stroked="t" strokeweight=".633156pt" strokecolor="#000000">
                <v:path arrowok="t"/>
              </v:shape>
            </v:group>
            <v:group style="position:absolute;left:5546;top:8318;width:120;height:122" coordorigin="5546,8318" coordsize="120,122">
              <v:shape style="position:absolute;left:5546;top:8318;width:120;height:122" coordorigin="5546,8318" coordsize="120,122" path="m5666,8318l5546,8441e" filled="f" stroked="t" strokeweight=".633156pt" strokecolor="#000000">
                <v:path arrowok="t"/>
              </v:shape>
            </v:group>
            <v:group style="position:absolute;left:5261;top:8441;width:415;height:120" coordorigin="5261,8441" coordsize="415,120">
              <v:shape style="position:absolute;left:5261;top:8441;width:415;height:120" coordorigin="5261,8441" coordsize="415,120" path="m5676,8561l5556,8441,5261,8441e" filled="f" stroked="t" strokeweight=".633156pt" strokecolor="#000000">
                <v:path arrowok="t"/>
              </v:shape>
            </v:group>
            <v:group style="position:absolute;left:8078;top:8875;width:293;height:2" coordorigin="8078,8875" coordsize="293,2">
              <v:shape style="position:absolute;left:8078;top:8875;width:293;height:2" coordorigin="8078,8875" coordsize="293,0" path="m8078,8875l8371,8875e" filled="f" stroked="t" strokeweight=".633156pt" strokecolor="#000000">
                <v:path arrowok="t"/>
              </v:shape>
            </v:group>
            <v:group style="position:absolute;left:7793;top:8875;width:118;height:120" coordorigin="7793,8875" coordsize="118,120">
              <v:shape style="position:absolute;left:7793;top:8875;width:118;height:120" coordorigin="7793,8875" coordsize="118,120" path="m7793,8995l7910,8875e" filled="f" stroked="t" strokeweight=".633156pt" strokecolor="#000000">
                <v:path arrowok="t"/>
              </v:shape>
            </v:group>
            <v:group style="position:absolute;left:7783;top:8753;width:415;height:122" coordorigin="7783,8753" coordsize="415,122">
              <v:shape style="position:absolute;left:7783;top:8753;width:415;height:122" coordorigin="7783,8753" coordsize="415,122" path="m7783,8753l7901,8875,8198,8875e" filled="f" stroked="t" strokeweight=".633156pt" strokecolor="#000000">
                <v:path arrowok="t"/>
              </v:shape>
            </v:group>
            <v:group style="position:absolute;left:8059;top:8446;width:336;height:2" coordorigin="8059,8446" coordsize="336,2">
              <v:shape style="position:absolute;left:8059;top:8446;width:336;height:2" coordorigin="8059,8446" coordsize="336,0" path="m8059,8446l8395,8446e" filled="f" stroked="t" strokeweight=".633156pt" strokecolor="#000000">
                <v:path arrowok="t"/>
              </v:shape>
            </v:group>
            <v:group style="position:absolute;left:7774;top:8446;width:118;height:122" coordorigin="7774,8446" coordsize="118,122">
              <v:shape style="position:absolute;left:7774;top:8446;width:118;height:122" coordorigin="7774,8446" coordsize="118,122" path="m7774,8568l7891,8446e" filled="f" stroked="t" strokeweight=".633156pt" strokecolor="#000000">
                <v:path arrowok="t"/>
              </v:shape>
            </v:group>
            <v:group style="position:absolute;left:7762;top:8326;width:418;height:120" coordorigin="7762,8326" coordsize="418,120">
              <v:shape style="position:absolute;left:7762;top:8326;width:418;height:120" coordorigin="7762,8326" coordsize="418,120" path="m7762,8326l7882,8446,8179,8446e" filled="f" stroked="t" strokeweight=".633156pt" strokecolor="#000000">
                <v:path arrowok="t"/>
              </v:shape>
            </v:group>
            <v:group style="position:absolute;left:8371;top:8326;width:773;height:650" coordorigin="8371,8326" coordsize="773,650">
              <v:shape style="position:absolute;left:8371;top:8326;width:773;height:650" coordorigin="8371,8326" coordsize="773,650" path="m8371,8976l9144,8976,9144,8326,8371,8326,8371,8976xe" filled="t" fillcolor="#FFFFFF" stroked="f">
                <v:path arrowok="t"/>
                <v:fill/>
              </v:shape>
            </v:group>
            <v:group style="position:absolute;left:8371;top:8326;width:773;height:650" coordorigin="8371,8326" coordsize="773,650">
              <v:shape style="position:absolute;left:8371;top:8326;width:773;height:650" coordorigin="8371,8326" coordsize="773,650" path="m8371,8976l9144,8976,9144,8326,8371,8326,8371,8976xe" filled="f" stroked="t" strokeweight=".211044pt" strokecolor="#000000">
                <v:path arrowok="t"/>
              </v:shape>
              <v:shape style="position:absolute;left:8544;top:8474;width:442;height:230" type="#_x0000_t75">
                <v:imagedata r:id="rId673" o:title=""/>
              </v:shape>
              <v:shape style="position:absolute;left:8594;top:8604;width:346;height:427" type="#_x0000_t75">
                <v:imagedata r:id="rId674" o:title=""/>
              </v:shape>
              <v:shape style="position:absolute;left:8690;top:8736;width:182;height:295" type="#_x0000_t75">
                <v:imagedata r:id="rId675" o:title=""/>
              </v:shape>
            </v:group>
            <v:group style="position:absolute;left:4517;top:8297;width:773;height:653" coordorigin="4517,8297" coordsize="773,653">
              <v:shape style="position:absolute;left:4517;top:8297;width:773;height:653" coordorigin="4517,8297" coordsize="773,653" path="m4517,8950l5290,8950,5290,8297,4517,8297,4517,8950xe" filled="t" fillcolor="#FFFFFF" stroked="f">
                <v:path arrowok="t"/>
                <v:fill/>
              </v:shape>
            </v:group>
            <v:group style="position:absolute;left:4517;top:8297;width:773;height:653" coordorigin="4517,8297" coordsize="773,653">
              <v:shape style="position:absolute;left:4517;top:8297;width:773;height:653" coordorigin="4517,8297" coordsize="773,653" path="m4517,8950l5290,8950,5290,8297,4517,8297,4517,8950xe" filled="f" stroked="t" strokeweight=".211044pt" strokecolor="#000000">
                <v:path arrowok="t"/>
              </v:shape>
              <v:shape style="position:absolute;left:4752;top:8383;width:326;height:230" type="#_x0000_t75">
                <v:imagedata r:id="rId676" o:title=""/>
              </v:shape>
              <v:shape style="position:absolute;left:4678;top:8513;width:461;height:295" type="#_x0000_t75">
                <v:imagedata r:id="rId677" o:title=""/>
              </v:shape>
              <v:shape style="position:absolute;left:4637;top:8642;width:538;height:425" type="#_x0000_t75">
                <v:imagedata r:id="rId678" o:title=""/>
              </v:shape>
              <v:shape style="position:absolute;left:4805;top:8772;width:247;height:295" type="#_x0000_t75">
                <v:imagedata r:id="rId679" o:title=""/>
              </v:shape>
            </v:group>
            <v:group style="position:absolute;left:8357;top:7814;width:770;height:324" coordorigin="8357,7814" coordsize="770,324">
              <v:shape style="position:absolute;left:8357;top:7814;width:770;height:324" coordorigin="8357,7814" coordsize="770,324" path="m8357,8138l9127,8138,9127,7814,8357,7814,8357,8138xe" filled="t" fillcolor="#FFFFFF" stroked="f">
                <v:path arrowok="t"/>
                <v:fill/>
              </v:shape>
            </v:group>
            <v:group style="position:absolute;left:8357;top:7814;width:770;height:324" coordorigin="8357,7814" coordsize="770,324">
              <v:shape style="position:absolute;left:8357;top:7814;width:770;height:324" coordorigin="8357,7814" coordsize="770,324" path="m8357,8138l9127,8138,9127,7814,8357,7814,8357,8138xe" filled="f" stroked="t" strokeweight=".211044pt" strokecolor="#000000">
                <v:path arrowok="t"/>
              </v:shape>
              <v:shape style="position:absolute;left:8467;top:7865;width:319;height:230" type="#_x0000_t75">
                <v:imagedata r:id="rId680" o:title=""/>
              </v:shape>
              <v:shape style="position:absolute;left:8815;top:7865;width:211;height:230" type="#_x0000_t75">
                <v:imagedata r:id="rId681" o:title=""/>
              </v:shape>
              <v:shape style="position:absolute;left:8642;top:7997;width:38;height:295" type="#_x0000_t75">
                <v:imagedata r:id="rId682" o:title=""/>
              </v:shape>
              <v:shape style="position:absolute;left:8678;top:7997;width:173;height:295" type="#_x0000_t75">
                <v:imagedata r:id="rId683" o:title=""/>
              </v:shape>
            </v:group>
            <v:group style="position:absolute;left:5784;top:8052;width:79;height:82" coordorigin="5784,8052" coordsize="79,82">
              <v:shape style="position:absolute;left:5784;top:8052;width:79;height:82" coordorigin="5784,8052" coordsize="79,82" path="m5824,8052l5824,8134e" filled="f" stroked="t" strokeweight="4.060000pt" strokecolor="#FFFFFF">
                <v:path arrowok="t"/>
              </v:shape>
            </v:group>
            <v:group style="position:absolute;left:5784;top:8052;width:79;height:82" coordorigin="5784,8052" coordsize="79,82">
              <v:shape style="position:absolute;left:5784;top:8052;width:79;height:82" coordorigin="5784,8052" coordsize="79,82" path="m5784,8134l5863,8134,5863,8052,5784,8052,5784,8134xe" filled="f" stroked="t" strokeweight=".211044pt" strokecolor="#000000">
                <v:path arrowok="t"/>
              </v:shape>
            </v:group>
            <v:group style="position:absolute;left:5784;top:7810;width:79;height:82" coordorigin="5784,7810" coordsize="79,82">
              <v:shape style="position:absolute;left:5784;top:7810;width:79;height:82" coordorigin="5784,7810" coordsize="79,82" path="m5824,7810l5824,7891e" filled="f" stroked="t" strokeweight="4.060000pt" strokecolor="#FFFFFF">
                <v:path arrowok="t"/>
              </v:shape>
            </v:group>
            <v:group style="position:absolute;left:5784;top:7810;width:79;height:82" coordorigin="5784,7810" coordsize="79,82">
              <v:shape style="position:absolute;left:5784;top:7810;width:79;height:82" coordorigin="5784,7810" coordsize="79,82" path="m5784,7891l5863,7891,5863,7810,5784,7810,5784,7891xe" filled="f" stroked="t" strokeweight=".211044pt" strokecolor="#000000">
                <v:path arrowok="t"/>
              </v:shape>
            </v:group>
            <v:group style="position:absolute;left:5782;top:8522;width:79;height:79" coordorigin="5782,8522" coordsize="79,79">
              <v:shape style="position:absolute;left:5782;top:8522;width:79;height:79" coordorigin="5782,8522" coordsize="79,79" path="m5782,8562l5861,8562e" filled="f" stroked="t" strokeweight="4.060000pt" strokecolor="#FFFFFF">
                <v:path arrowok="t"/>
              </v:shape>
            </v:group>
            <v:group style="position:absolute;left:5782;top:8522;width:79;height:79" coordorigin="5782,8522" coordsize="79,79">
              <v:shape style="position:absolute;left:5782;top:8522;width:79;height:79" coordorigin="5782,8522" coordsize="79,79" path="m5782,8602l5861,8602,5861,8522,5782,8522,5782,8602xe" filled="f" stroked="t" strokeweight=".211044pt" strokecolor="#000000">
                <v:path arrowok="t"/>
              </v:shape>
            </v:group>
            <v:group style="position:absolute;left:5782;top:8278;width:79;height:82" coordorigin="5782,8278" coordsize="79,82">
              <v:shape style="position:absolute;left:5782;top:8278;width:79;height:82" coordorigin="5782,8278" coordsize="79,82" path="m5821,8278l5821,8359e" filled="f" stroked="t" strokeweight="4.060000pt" strokecolor="#FFFFFF">
                <v:path arrowok="t"/>
              </v:shape>
            </v:group>
            <v:group style="position:absolute;left:5782;top:8278;width:79;height:82" coordorigin="5782,8278" coordsize="79,82">
              <v:shape style="position:absolute;left:5782;top:8278;width:79;height:82" coordorigin="5782,8278" coordsize="79,82" path="m5782,8359l5861,8359,5861,8278,5782,8278,5782,8359xe" filled="f" stroked="t" strokeweight=".211044pt" strokecolor="#000000">
                <v:path arrowok="t"/>
              </v:shape>
            </v:group>
            <v:group style="position:absolute;left:5782;top:8952;width:79;height:82" coordorigin="5782,8952" coordsize="79,82">
              <v:shape style="position:absolute;left:5782;top:8952;width:79;height:82" coordorigin="5782,8952" coordsize="79,82" path="m5821,8952l5821,9034e" filled="f" stroked="t" strokeweight="4.060000pt" strokecolor="#FFFFFF">
                <v:path arrowok="t"/>
              </v:shape>
            </v:group>
            <v:group style="position:absolute;left:5782;top:8952;width:79;height:82" coordorigin="5782,8952" coordsize="79,82">
              <v:shape style="position:absolute;left:5782;top:8952;width:79;height:82" coordorigin="5782,8952" coordsize="79,82" path="m5782,9034l5861,9034,5861,8952,5782,8952,5782,9034xe" filled="f" stroked="t" strokeweight=".211044pt" strokecolor="#000000">
                <v:path arrowok="t"/>
              </v:shape>
            </v:group>
            <v:group style="position:absolute;left:5782;top:8707;width:79;height:82" coordorigin="5782,8707" coordsize="79,82">
              <v:shape style="position:absolute;left:5782;top:8707;width:79;height:82" coordorigin="5782,8707" coordsize="79,82" path="m5821,8707l5821,8789e" filled="f" stroked="t" strokeweight="4.060000pt" strokecolor="#FFFFFF">
                <v:path arrowok="t"/>
              </v:shape>
            </v:group>
            <v:group style="position:absolute;left:5782;top:8707;width:79;height:82" coordorigin="5782,8707" coordsize="79,82">
              <v:shape style="position:absolute;left:5782;top:8707;width:79;height:82" coordorigin="5782,8707" coordsize="79,82" path="m5782,8789l5861,8789,5861,8707,5782,8707,5782,8789xe" filled="f" stroked="t" strokeweight=".211044pt" strokecolor="#000000">
                <v:path arrowok="t"/>
              </v:shape>
            </v:group>
            <v:group style="position:absolute;left:5779;top:9396;width:79;height:82" coordorigin="5779,9396" coordsize="79,82">
              <v:shape style="position:absolute;left:5779;top:9396;width:79;height:82" coordorigin="5779,9396" coordsize="79,82" path="m5819,9396l5819,9478e" filled="f" stroked="t" strokeweight="4.060000pt" strokecolor="#FFFFFF">
                <v:path arrowok="t"/>
              </v:shape>
            </v:group>
            <v:group style="position:absolute;left:5779;top:9396;width:79;height:82" coordorigin="5779,9396" coordsize="79,82">
              <v:shape style="position:absolute;left:5779;top:9396;width:79;height:82" coordorigin="5779,9396" coordsize="79,82" path="m5779,9478l5858,9478,5858,9396,5779,9396,5779,9478xe" filled="f" stroked="t" strokeweight=".211044pt" strokecolor="#000000">
                <v:path arrowok="t"/>
              </v:shape>
            </v:group>
            <v:group style="position:absolute;left:5779;top:9151;width:79;height:82" coordorigin="5779,9151" coordsize="79,82">
              <v:shape style="position:absolute;left:5779;top:9151;width:79;height:82" coordorigin="5779,9151" coordsize="79,82" path="m5819,9151l5819,9233e" filled="f" stroked="t" strokeweight="4.060000pt" strokecolor="#FFFFFF">
                <v:path arrowok="t"/>
              </v:shape>
            </v:group>
            <v:group style="position:absolute;left:5779;top:9151;width:79;height:82" coordorigin="5779,9151" coordsize="79,82">
              <v:shape style="position:absolute;left:5779;top:9151;width:79;height:82" coordorigin="5779,9151" coordsize="79,82" path="m5779,9233l5858,9233,5858,9151,5779,9151,5779,9233xe" filled="f" stroked="t" strokeweight=".211044pt" strokecolor="#000000">
                <v:path arrowok="t"/>
              </v:shape>
            </v:group>
            <v:group style="position:absolute;left:7603;top:8064;width:79;height:82" coordorigin="7603,8064" coordsize="79,82">
              <v:shape style="position:absolute;left:7603;top:8064;width:79;height:82" coordorigin="7603,8064" coordsize="79,82" path="m7643,8064l7643,8146e" filled="f" stroked="t" strokeweight="4.060000pt" strokecolor="#FFFFFF">
                <v:path arrowok="t"/>
              </v:shape>
            </v:group>
            <v:group style="position:absolute;left:7603;top:8064;width:79;height:82" coordorigin="7603,8064" coordsize="79,82">
              <v:shape style="position:absolute;left:7603;top:8064;width:79;height:82" coordorigin="7603,8064" coordsize="79,82" path="m7603,8146l7682,8146,7682,8064,7603,8064,7603,8146xe" filled="f" stroked="t" strokeweight=".211044pt" strokecolor="#000000">
                <v:path arrowok="t"/>
              </v:shape>
            </v:group>
            <v:group style="position:absolute;left:7603;top:7819;width:79;height:82" coordorigin="7603,7819" coordsize="79,82">
              <v:shape style="position:absolute;left:7603;top:7819;width:79;height:82" coordorigin="7603,7819" coordsize="79,82" path="m7643,7819l7643,7901e" filled="f" stroked="t" strokeweight="4.060000pt" strokecolor="#FFFFFF">
                <v:path arrowok="t"/>
              </v:shape>
            </v:group>
            <v:group style="position:absolute;left:7603;top:7819;width:79;height:82" coordorigin="7603,7819" coordsize="79,82">
              <v:shape style="position:absolute;left:7603;top:7819;width:79;height:82" coordorigin="7603,7819" coordsize="79,82" path="m7603,7901l7682,7901,7682,7819,7603,7819,7603,7901xe" filled="f" stroked="t" strokeweight=".211044pt" strokecolor="#000000">
                <v:path arrowok="t"/>
              </v:shape>
            </v:group>
            <v:group style="position:absolute;left:7603;top:8532;width:79;height:82" coordorigin="7603,8532" coordsize="79,82">
              <v:shape style="position:absolute;left:7603;top:8532;width:79;height:82" coordorigin="7603,8532" coordsize="79,82" path="m7643,8532l7643,8614e" filled="f" stroked="t" strokeweight="4.060000pt" strokecolor="#FFFFFF">
                <v:path arrowok="t"/>
              </v:shape>
            </v:group>
            <v:group style="position:absolute;left:7603;top:8532;width:79;height:82" coordorigin="7603,8532" coordsize="79,82">
              <v:shape style="position:absolute;left:7603;top:8532;width:79;height:82" coordorigin="7603,8532" coordsize="79,82" path="m7603,8614l7682,8614,7682,8532,7603,8532,7603,8614xe" filled="f" stroked="t" strokeweight=".211044pt" strokecolor="#000000">
                <v:path arrowok="t"/>
              </v:shape>
            </v:group>
            <v:group style="position:absolute;left:7601;top:8287;width:79;height:82" coordorigin="7601,8287" coordsize="79,82">
              <v:shape style="position:absolute;left:7601;top:8287;width:79;height:82" coordorigin="7601,8287" coordsize="79,82" path="m7640,8287l7640,8369e" filled="f" stroked="t" strokeweight="4.060000pt" strokecolor="#FFFFFF">
                <v:path arrowok="t"/>
              </v:shape>
            </v:group>
            <v:group style="position:absolute;left:7601;top:8287;width:79;height:82" coordorigin="7601,8287" coordsize="79,82">
              <v:shape style="position:absolute;left:7601;top:8287;width:79;height:82" coordorigin="7601,8287" coordsize="79,82" path="m7601,8369l7680,8369,7680,8287,7601,8287,7601,8369xe" filled="f" stroked="t" strokeweight=".211044pt" strokecolor="#000000">
                <v:path arrowok="t"/>
              </v:shape>
            </v:group>
            <v:group style="position:absolute;left:7601;top:8962;width:79;height:82" coordorigin="7601,8962" coordsize="79,82">
              <v:shape style="position:absolute;left:7601;top:8962;width:79;height:82" coordorigin="7601,8962" coordsize="79,82" path="m7640,8962l7640,9043e" filled="f" stroked="t" strokeweight="4.060000pt" strokecolor="#FFFFFF">
                <v:path arrowok="t"/>
              </v:shape>
            </v:group>
            <v:group style="position:absolute;left:7601;top:8962;width:79;height:82" coordorigin="7601,8962" coordsize="79,82">
              <v:shape style="position:absolute;left:7601;top:8962;width:79;height:82" coordorigin="7601,8962" coordsize="79,82" path="m7601,9043l7680,9043,7680,8962,7601,8962,7601,9043xe" filled="f" stroked="t" strokeweight=".211044pt" strokecolor="#000000">
                <v:path arrowok="t"/>
              </v:shape>
            </v:group>
            <v:group style="position:absolute;left:7601;top:8719;width:79;height:79" coordorigin="7601,8719" coordsize="79,79">
              <v:shape style="position:absolute;left:7601;top:8719;width:79;height:79" coordorigin="7601,8719" coordsize="79,79" path="m7601,8759l7680,8759e" filled="f" stroked="t" strokeweight="4.060000pt" strokecolor="#FFFFFF">
                <v:path arrowok="t"/>
              </v:shape>
            </v:group>
            <v:group style="position:absolute;left:7601;top:8719;width:79;height:79" coordorigin="7601,8719" coordsize="79,79">
              <v:shape style="position:absolute;left:7601;top:8719;width:79;height:79" coordorigin="7601,8719" coordsize="79,79" path="m7601,8798l7680,8798,7680,8719,7601,8719,7601,8798xe" filled="f" stroked="t" strokeweight=".211044pt" strokecolor="#000000">
                <v:path arrowok="t"/>
              </v:shape>
            </v:group>
            <v:group style="position:absolute;left:7598;top:9408;width:79;height:82" coordorigin="7598,9408" coordsize="79,82">
              <v:shape style="position:absolute;left:7598;top:9408;width:79;height:82" coordorigin="7598,9408" coordsize="79,82" path="m7638,9408l7638,9490e" filled="f" stroked="t" strokeweight="4.060000pt" strokecolor="#FFFFFF">
                <v:path arrowok="t"/>
              </v:shape>
            </v:group>
            <v:group style="position:absolute;left:7598;top:9408;width:79;height:82" coordorigin="7598,9408" coordsize="79,82">
              <v:shape style="position:absolute;left:7598;top:9408;width:79;height:82" coordorigin="7598,9408" coordsize="79,82" path="m7598,9490l7678,9490,7678,9408,7598,9408,7598,9490xe" filled="f" stroked="t" strokeweight=".211044pt" strokecolor="#000000">
                <v:path arrowok="t"/>
              </v:shape>
            </v:group>
            <v:group style="position:absolute;left:7598;top:9163;width:79;height:82" coordorigin="7598,9163" coordsize="79,82">
              <v:shape style="position:absolute;left:7598;top:9163;width:79;height:82" coordorigin="7598,9163" coordsize="79,82" path="m7638,9163l7638,9245e" filled="f" stroked="t" strokeweight="4.060000pt" strokecolor="#FFFFFF">
                <v:path arrowok="t"/>
              </v:shape>
            </v:group>
            <v:group style="position:absolute;left:7598;top:9163;width:79;height:82" coordorigin="7598,9163" coordsize="79,82">
              <v:shape style="position:absolute;left:7598;top:9163;width:79;height:82" coordorigin="7598,9163" coordsize="79,82" path="m7598,9245l7678,9245,7678,9163,7598,9163,7598,9245xe" filled="f" stroked="t" strokeweight=".211044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IEEE®</w:t>
      </w:r>
      <w:r>
        <w:rPr>
          <w:rFonts w:ascii="Arial" w:hAnsi="Arial" w:cs="Arial" w:eastAsia="Arial"/>
          <w:spacing w:val="2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2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2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rd</w:t>
      </w:r>
      <w:r>
        <w:rPr>
          <w:rFonts w:ascii="Arial" w:hAnsi="Arial" w:cs="Arial" w:eastAsia="Arial"/>
          <w:spacing w:val="2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3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2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3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2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2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3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t,</w:t>
      </w:r>
      <w:r>
        <w:rPr>
          <w:rFonts w:ascii="Arial" w:hAnsi="Arial" w:cs="Arial" w:eastAsia="Arial"/>
          <w:spacing w:val="2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2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3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2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2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3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3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4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4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4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30" w:after="0" w:line="240" w:lineRule="auto"/>
        <w:ind w:right="132"/>
        <w:jc w:val="both"/>
        <w:rPr>
          <w:rFonts w:ascii="Arial" w:hAnsi="Arial" w:cs="Arial" w:eastAsia="Arial"/>
          <w:sz w:val="18"/>
          <w:szCs w:val="18"/>
        </w:rPr>
      </w:pPr>
      <w:r>
        <w:rPr/>
        <w:br w:type="column"/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4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(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4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6" w:after="0" w:line="206" w:lineRule="exact"/>
        <w:ind w:right="12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)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7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(S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ty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tra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)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line="206" w:lineRule="exact" w:after="0"/>
        <w:jc w:val="both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720" w:bottom="280" w:left="700" w:right="900"/>
          <w:cols w:num="2" w:equalWidth="0">
            <w:col w:w="4976" w:space="718"/>
            <w:col w:w="4946"/>
          </w:cols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0" w:after="0" w:line="240" w:lineRule="auto"/>
        <w:ind w:left="207" w:right="5554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268AE"/>
          <w:w w:val="99"/>
          <w:sz w:val="24"/>
          <w:szCs w:val="24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S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1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1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3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8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6"/>
          <w:w w:val="100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6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V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V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3"/>
          <w:w w:val="99"/>
          <w:sz w:val="24"/>
          <w:szCs w:val="24"/>
          <w:u w:val="single" w:color="2268AE"/>
        </w:rPr>
        <w:t>E</w:t>
      </w:r>
      <w:r>
        <w:rPr>
          <w:rFonts w:ascii="Arial" w:hAnsi="Arial" w:cs="Arial" w:eastAsia="Arial"/>
          <w:color w:val="2268AE"/>
          <w:spacing w:val="3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W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  <w:u w:val="single" w:color="2268AE"/>
        </w:rPr>
        <w:t>                                  </w:t>
      </w:r>
      <w:r>
        <w:rPr>
          <w:rFonts w:ascii="Arial" w:hAnsi="Arial" w:cs="Arial" w:eastAsia="Arial"/>
          <w:color w:val="2268AE"/>
          <w:spacing w:val="-10"/>
          <w:w w:val="100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10"/>
          <w:w w:val="100"/>
          <w:sz w:val="24"/>
          <w:szCs w:val="24"/>
        </w:rPr>
      </w:r>
      <w:r>
        <w:rPr>
          <w:rFonts w:ascii="Arial" w:hAnsi="Arial" w:cs="Arial" w:eastAsia="Arial"/>
          <w:color w:val="000000"/>
          <w:spacing w:val="0"/>
          <w:w w:val="100"/>
          <w:sz w:val="24"/>
          <w:szCs w:val="24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207" w:right="5533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ty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r-Et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(P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E)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z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207" w:right="6481"/>
        <w:jc w:val="both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45.943333pt;margin-top:22.704975pt;width:510.993325pt;height:341.073328pt;mso-position-horizontal-relative:page;mso-position-vertical-relative:paragraph;z-index:-9073" coordorigin="919,454" coordsize="10220,6821">
            <v:group style="position:absolute;left:1673;top:459;width:8712;height:6811" coordorigin="1673,459" coordsize="8712,6811">
              <v:shape style="position:absolute;left:1673;top:459;width:8712;height:6811" coordorigin="1673,459" coordsize="8712,6811" path="m1673,7270l10385,7270,10385,459,1673,459,1673,7270xe" filled="t" fillcolor="#FFF7CE" stroked="f">
                <v:path arrowok="t"/>
                <v:fill/>
              </v:shape>
            </v:group>
            <v:group style="position:absolute;left:1673;top:459;width:8712;height:6811" coordorigin="1673,459" coordsize="8712,6811">
              <v:shape style="position:absolute;left:1673;top:459;width:8712;height:6811" coordorigin="1673,459" coordsize="8712,6811" path="m1673,7270l10385,7270,10385,459,1673,459,1673,7270xe" filled="f" stroked="t" strokeweight=".513336pt" strokecolor="#FFCC00">
                <v:path arrowok="t"/>
              </v:shape>
            </v:group>
            <v:group style="position:absolute;left:5998;top:5907;width:322;height:370" coordorigin="5998,5907" coordsize="322,370">
              <v:shape style="position:absolute;left:5998;top:5907;width:322;height:370" coordorigin="5998,5907" coordsize="322,370" path="m6319,5907l5998,6092,6319,6277,6319,5907xe" filled="t" fillcolor="#FFF7CE" stroked="f">
                <v:path arrowok="t"/>
                <v:fill/>
              </v:shape>
            </v:group>
            <v:group style="position:absolute;left:5998;top:5907;width:322;height:370" coordorigin="5998,5907" coordsize="322,370">
              <v:shape style="position:absolute;left:5998;top:5907;width:322;height:370" coordorigin="5998,5907" coordsize="322,370" path="m6319,6277l6319,5907,5998,6092,6319,6277xe" filled="f" stroked="t" strokeweight=".513336pt" strokecolor="#000000">
                <v:path arrowok="t"/>
              </v:shape>
            </v:group>
            <v:group style="position:absolute;left:6319;top:6001;width:312;height:2" coordorigin="6319,6001" coordsize="312,2">
              <v:shape style="position:absolute;left:6319;top:6001;width:312;height:2" coordorigin="6319,6001" coordsize="312,0" path="m6319,6001l6631,6001e" filled="f" stroked="t" strokeweight=".513336pt" strokecolor="#000000">
                <v:path arrowok="t"/>
              </v:shape>
            </v:group>
            <v:group style="position:absolute;left:6319;top:6186;width:46;height:2" coordorigin="6319,6186" coordsize="46,2">
              <v:shape style="position:absolute;left:6319;top:6186;width:46;height:2" coordorigin="6319,6186" coordsize="46,0" path="m6319,6186l6365,6186e" filled="f" stroked="t" strokeweight=".513336pt" strokecolor="#000000">
                <v:path arrowok="t"/>
              </v:shape>
            </v:group>
            <v:group style="position:absolute;left:5738;top:6092;width:254;height:2" coordorigin="5738,6092" coordsize="254,2">
              <v:shape style="position:absolute;left:5738;top:6092;width:254;height:2" coordorigin="5738,6092" coordsize="254,0" path="m5738,6092l5993,6092e" filled="f" stroked="t" strokeweight=".513336pt" strokecolor="#000000">
                <v:path arrowok="t"/>
              </v:shape>
            </v:group>
            <v:group style="position:absolute;left:4070;top:4962;width:322;height:370" coordorigin="4070,4962" coordsize="322,370">
              <v:shape style="position:absolute;left:4070;top:4962;width:322;height:370" coordorigin="4070,4962" coordsize="322,370" path="m4070,4962l4070,5331,4392,5146,4070,4962xe" filled="t" fillcolor="#FFF7CE" stroked="f">
                <v:path arrowok="t"/>
                <v:fill/>
              </v:shape>
            </v:group>
            <v:group style="position:absolute;left:4070;top:4962;width:322;height:370" coordorigin="4070,4962" coordsize="322,370">
              <v:shape style="position:absolute;left:4070;top:4962;width:322;height:370" coordorigin="4070,4962" coordsize="322,370" path="m4070,5331l4070,4962,4392,5146,4070,5331xe" filled="f" stroked="t" strokeweight=".513336pt" strokecolor="#000000">
                <v:path arrowok="t"/>
              </v:shape>
            </v:group>
            <v:group style="position:absolute;left:3660;top:5055;width:410;height:2" coordorigin="3660,5055" coordsize="410,2">
              <v:shape style="position:absolute;left:3660;top:5055;width:410;height:2" coordorigin="3660,5055" coordsize="410,0" path="m3660,5055l4070,5055e" filled="f" stroked="t" strokeweight=".513336pt" strokecolor="#000000">
                <v:path arrowok="t"/>
              </v:shape>
            </v:group>
            <v:group style="position:absolute;left:4022;top:5240;width:48;height:2" coordorigin="4022,5240" coordsize="48,2">
              <v:shape style="position:absolute;left:4022;top:5240;width:48;height:2" coordorigin="4022,5240" coordsize="48,0" path="m4070,5240l4022,5240e" filled="f" stroked="t" strokeweight=".513336pt" strokecolor="#000000">
                <v:path arrowok="t"/>
              </v:shape>
            </v:group>
            <v:group style="position:absolute;left:4397;top:5146;width:89;height:2" coordorigin="4397,5146" coordsize="89,2">
              <v:shape style="position:absolute;left:4397;top:5146;width:89;height:2" coordorigin="4397,5146" coordsize="89,0" path="m4397,5146l4486,5146e" filled="f" stroked="t" strokeweight=".513336pt" strokecolor="#000000">
                <v:path arrowok="t"/>
              </v:shape>
            </v:group>
            <v:group style="position:absolute;left:4154;top:2041;width:98;height:48" coordorigin="4154,2041" coordsize="98,48">
              <v:shape style="position:absolute;left:4154;top:2041;width:98;height:48" coordorigin="4154,2041" coordsize="98,48" path="m4253,2041l4154,2041,4202,2089,4253,2041xe" filled="t" fillcolor="#FFF7CE" stroked="f">
                <v:path arrowok="t"/>
                <v:fill/>
              </v:shape>
            </v:group>
            <v:group style="position:absolute;left:4154;top:2041;width:98;height:48" coordorigin="4154,2041" coordsize="98,48">
              <v:shape style="position:absolute;left:4154;top:2041;width:98;height:48" coordorigin="4154,2041" coordsize="98,48" path="m4253,2041l4154,2041,4202,2089,4253,2041xe" filled="f" stroked="t" strokeweight=".51402pt" strokecolor="#000000">
                <v:path arrowok="t"/>
              </v:shape>
            </v:group>
            <v:group style="position:absolute;left:2993;top:5523;width:149;height:74" coordorigin="2993,5523" coordsize="149,74">
              <v:shape style="position:absolute;left:2993;top:5523;width:149;height:74" coordorigin="2993,5523" coordsize="149,74" path="m3142,5523l2993,5523,3067,5598,3142,5523xe" filled="t" fillcolor="#DBEEF3" stroked="f">
                <v:path arrowok="t"/>
                <v:fill/>
              </v:shape>
            </v:group>
            <v:group style="position:absolute;left:2993;top:5523;width:149;height:74" coordorigin="2993,5523" coordsize="149,74">
              <v:shape style="position:absolute;left:2993;top:5523;width:149;height:74" coordorigin="2993,5523" coordsize="149,74" path="m3142,5523l2993,5523,3067,5598,3142,5523xe" filled="f" stroked="t" strokeweight=".51402pt" strokecolor="#000000">
                <v:path arrowok="t"/>
              </v:shape>
            </v:group>
            <v:group style="position:absolute;left:3067;top:5403;width:2;height:120" coordorigin="3067,5403" coordsize="2,120">
              <v:shape style="position:absolute;left:3067;top:5403;width:2;height:120" coordorigin="3067,5403" coordsize="0,120" path="m3067,5403l3067,5523e" filled="f" stroked="t" strokeweight=".51402pt" strokecolor="#000000">
                <v:path arrowok="t"/>
              </v:shape>
            </v:group>
            <v:group style="position:absolute;left:6833;top:6282;width:149;height:72" coordorigin="6833,6282" coordsize="149,72">
              <v:shape style="position:absolute;left:6833;top:6282;width:149;height:72" coordorigin="6833,6282" coordsize="149,72" path="m6982,6282l6833,6282,6907,6354,6982,6282xe" filled="t" fillcolor="#FFF7CE" stroked="f">
                <v:path arrowok="t"/>
                <v:fill/>
              </v:shape>
            </v:group>
            <v:group style="position:absolute;left:6833;top:6282;width:149;height:72" coordorigin="6833,6282" coordsize="149,72">
              <v:shape style="position:absolute;left:6833;top:6282;width:149;height:72" coordorigin="6833,6282" coordsize="149,72" path="m6833,6282l6982,6282,6907,6354,6833,6282xe" filled="f" stroked="t" strokeweight=".51402pt" strokecolor="#000000">
                <v:path arrowok="t"/>
              </v:shape>
            </v:group>
            <v:group style="position:absolute;left:6907;top:6147;width:2;height:134" coordorigin="6907,6147" coordsize="2,134">
              <v:shape style="position:absolute;left:6907;top:6147;width:2;height:134" coordorigin="6907,6147" coordsize="0,134" path="m6907,6147l6907,6282e" filled="f" stroked="t" strokeweight=".51402pt" strokecolor="#000000">
                <v:path arrowok="t"/>
              </v:shape>
            </v:group>
            <v:group style="position:absolute;left:934;top:3464;width:689;height:199" coordorigin="934,3464" coordsize="689,199">
              <v:shape style="position:absolute;left:934;top:3464;width:689;height:199" coordorigin="934,3464" coordsize="689,199" path="m934,3663l1622,3663,1622,3464,934,3464,934,3663xe" filled="t" fillcolor="#C6D8F0" stroked="f">
                <v:path arrowok="t"/>
                <v:fill/>
              </v:shape>
            </v:group>
            <v:group style="position:absolute;left:934;top:3464;width:689;height:199" coordorigin="934,3464" coordsize="689,199">
              <v:shape style="position:absolute;left:934;top:3464;width:689;height:199" coordorigin="934,3464" coordsize="689,199" path="m934,3663l1622,3663,1622,3464,934,3464,934,3663xe" filled="f" stroked="t" strokeweight=".513336pt" strokecolor="#000000">
                <v:path arrowok="t"/>
              </v:shape>
            </v:group>
            <v:group style="position:absolute;left:2952;top:858;width:2;height:862" coordorigin="2952,858" coordsize="2,862">
              <v:shape style="position:absolute;left:2952;top:858;width:2;height:862" coordorigin="2952,858" coordsize="0,862" path="m2952,858l2952,1719e" filled="f" stroked="t" strokeweight=".51402pt" strokecolor="#000000">
                <v:path arrowok="t"/>
              </v:shape>
            </v:group>
            <v:group style="position:absolute;left:2921;top:1270;width:62;height:60" coordorigin="2921,1270" coordsize="62,60">
              <v:shape style="position:absolute;left:2921;top:1270;width:62;height:60" coordorigin="2921,1270" coordsize="62,60" path="m2952,1270l2921,1330,2983,1330,2952,1270xe" filled="t" fillcolor="#000000" stroked="f">
                <v:path arrowok="t"/>
                <v:fill/>
              </v:shape>
            </v:group>
            <v:group style="position:absolute;left:2921;top:1270;width:62;height:60" coordorigin="2921,1270" coordsize="62,60">
              <v:shape style="position:absolute;left:2921;top:1270;width:62;height:60" coordorigin="2921,1270" coordsize="62,60" path="m2952,1330l2921,1330,2952,1270,2983,1330,2952,1330xe" filled="f" stroked="t" strokeweight=".51402pt" strokecolor="#000000">
                <v:path arrowok="t"/>
              </v:shape>
            </v:group>
            <v:group style="position:absolute;left:2906;top:1246;width:91;height:46" coordorigin="2906,1246" coordsize="91,46">
              <v:shape style="position:absolute;left:2906;top:1246;width:91;height:46" coordorigin="2906,1246" coordsize="91,46" path="m2906,1246l2906,1270,2998,1270,2998,1292e" filled="f" stroked="t" strokeweight=".51402pt" strokecolor="#000000">
                <v:path arrowok="t"/>
              </v:shape>
            </v:group>
            <v:group style="position:absolute;left:10435;top:5689;width:689;height:197" coordorigin="10435,5689" coordsize="689,197">
              <v:shape style="position:absolute;left:10435;top:5689;width:689;height:197" coordorigin="10435,5689" coordsize="689,197" path="m10435,5886l11124,5886,11124,5689,10435,5689,10435,5886xe" filled="t" fillcolor="#C6D8F0" stroked="f">
                <v:path arrowok="t"/>
                <v:fill/>
              </v:shape>
            </v:group>
            <v:group style="position:absolute;left:10435;top:5689;width:689;height:197" coordorigin="10435,5689" coordsize="689,197">
              <v:shape style="position:absolute;left:10435;top:5689;width:689;height:197" coordorigin="10435,5689" coordsize="689,197" path="m10435,5886l11124,5886,11124,5689,10435,5689,10435,5886xe" filled="f" stroked="t" strokeweight=".513336pt" strokecolor="#000000">
                <v:path arrowok="t"/>
              </v:shape>
            </v:group>
            <v:group style="position:absolute;left:10435;top:3618;width:689;height:197" coordorigin="10435,3618" coordsize="689,197">
              <v:shape style="position:absolute;left:10435;top:3618;width:689;height:197" coordorigin="10435,3618" coordsize="689,197" path="m10435,3814l11124,3814,11124,3618,10435,3618,10435,3814xe" filled="t" fillcolor="#C6D8F0" stroked="f">
                <v:path arrowok="t"/>
                <v:fill/>
              </v:shape>
            </v:group>
            <v:group style="position:absolute;left:10435;top:3618;width:689;height:197" coordorigin="10435,3618" coordsize="689,197">
              <v:shape style="position:absolute;left:10435;top:3618;width:689;height:197" coordorigin="10435,3618" coordsize="689,197" path="m10435,3814l11124,3814,11124,3618,10435,3618,10435,3814xe" filled="f" stroked="t" strokeweight=".513336pt" strokecolor="#000000">
                <v:path arrowok="t"/>
              </v:shape>
            </v:group>
            <v:group style="position:absolute;left:10435;top:4002;width:689;height:197" coordorigin="10435,4002" coordsize="689,197">
              <v:shape style="position:absolute;left:10435;top:4002;width:689;height:197" coordorigin="10435,4002" coordsize="689,197" path="m10435,4198l11124,4198,11124,4002,10435,4002,10435,4198xe" filled="t" fillcolor="#C6D8F0" stroked="f">
                <v:path arrowok="t"/>
                <v:fill/>
              </v:shape>
            </v:group>
            <v:group style="position:absolute;left:10435;top:4002;width:689;height:197" coordorigin="10435,4002" coordsize="689,197">
              <v:shape style="position:absolute;left:10435;top:4002;width:689;height:197" coordorigin="10435,4002" coordsize="689,197" path="m10435,4198l11124,4198,11124,4002,10435,4002,10435,4198xe" filled="f" stroked="t" strokeweight=".513336pt" strokecolor="#000000">
                <v:path arrowok="t"/>
              </v:shape>
            </v:group>
            <v:group style="position:absolute;left:934;top:1942;width:689;height:197" coordorigin="934,1942" coordsize="689,197">
              <v:shape style="position:absolute;left:934;top:1942;width:689;height:197" coordorigin="934,1942" coordsize="689,197" path="m934,2139l1622,2139,1622,1942,934,1942,934,2139xe" filled="t" fillcolor="#C6D8F0" stroked="f">
                <v:path arrowok="t"/>
                <v:fill/>
              </v:shape>
            </v:group>
            <v:group style="position:absolute;left:934;top:1942;width:689;height:197" coordorigin="934,1942" coordsize="689,197">
              <v:shape style="position:absolute;left:934;top:1942;width:689;height:197" coordorigin="934,1942" coordsize="689,197" path="m934,2139l1622,2139,1622,1942,934,1942,934,2139xe" filled="f" stroked="t" strokeweight=".513336pt" strokecolor="#000000">
                <v:path arrowok="t"/>
              </v:shape>
            </v:group>
            <v:group style="position:absolute;left:10435;top:5343;width:689;height:197" coordorigin="10435,5343" coordsize="689,197">
              <v:shape style="position:absolute;left:10435;top:5343;width:689;height:197" coordorigin="10435,5343" coordsize="689,197" path="m10435,5540l11124,5540,11124,5343,10435,5343,10435,5540xe" filled="t" fillcolor="#C6D8F0" stroked="f">
                <v:path arrowok="t"/>
                <v:fill/>
              </v:shape>
            </v:group>
            <v:group style="position:absolute;left:10435;top:5343;width:689;height:197" coordorigin="10435,5343" coordsize="689,197">
              <v:shape style="position:absolute;left:10435;top:5343;width:689;height:197" coordorigin="10435,5343" coordsize="689,197" path="m10435,5540l11124,5540,11124,5343,10435,5343,10435,5540xe" filled="f" stroked="t" strokeweight=".513336pt" strokecolor="#000000">
                <v:path arrowok="t"/>
              </v:shape>
            </v:group>
            <v:group style="position:absolute;left:934;top:3901;width:689;height:197" coordorigin="934,3901" coordsize="689,197">
              <v:shape style="position:absolute;left:934;top:3901;width:689;height:197" coordorigin="934,3901" coordsize="689,197" path="m934,4098l1622,4098,1622,3901,934,3901,934,4098xe" filled="t" fillcolor="#C6D8F0" stroked="f">
                <v:path arrowok="t"/>
                <v:fill/>
              </v:shape>
            </v:group>
            <v:group style="position:absolute;left:934;top:3901;width:689;height:197" coordorigin="934,3901" coordsize="689,197">
              <v:shape style="position:absolute;left:934;top:3901;width:689;height:197" coordorigin="934,3901" coordsize="689,197" path="m934,4098l1622,4098,1622,3901,934,3901,934,4098xe" filled="f" stroked="t" strokeweight=".513336pt" strokecolor="#000000">
                <v:path arrowok="t"/>
              </v:shape>
            </v:group>
            <v:group style="position:absolute;left:934;top:759;width:689;height:197" coordorigin="934,759" coordsize="689,197">
              <v:shape style="position:absolute;left:934;top:759;width:689;height:197" coordorigin="934,759" coordsize="689,197" path="m934,956l1622,956,1622,759,934,759,934,956xe" filled="t" fillcolor="#C6D8F0" stroked="f">
                <v:path arrowok="t"/>
                <v:fill/>
              </v:shape>
            </v:group>
            <v:group style="position:absolute;left:934;top:759;width:689;height:197" coordorigin="934,759" coordsize="689,197">
              <v:shape style="position:absolute;left:934;top:759;width:689;height:197" coordorigin="934,759" coordsize="689,197" path="m934,956l1622,956,1622,759,934,759,934,956xe" filled="f" stroked="t" strokeweight=".513336pt" strokecolor="#000000">
                <v:path arrowok="t"/>
              </v:shape>
            </v:group>
            <v:group style="position:absolute;left:10435;top:2139;width:689;height:197" coordorigin="10435,2139" coordsize="689,197">
              <v:shape style="position:absolute;left:10435;top:2139;width:689;height:197" coordorigin="10435,2139" coordsize="689,197" path="m10435,2336l11124,2336,11124,2139,10435,2139,10435,2336xe" filled="t" fillcolor="#C6D8F0" stroked="f">
                <v:path arrowok="t"/>
                <v:fill/>
              </v:shape>
            </v:group>
            <v:group style="position:absolute;left:10435;top:2139;width:689;height:197" coordorigin="10435,2139" coordsize="689,197">
              <v:shape style="position:absolute;left:10435;top:2139;width:689;height:197" coordorigin="10435,2139" coordsize="689,197" path="m10435,2336l11124,2336,11124,2139,10435,2139,10435,2336xe" filled="f" stroked="t" strokeweight=".513336pt" strokecolor="#000000">
                <v:path arrowok="t"/>
              </v:shape>
            </v:group>
            <v:group style="position:absolute;left:10435;top:759;width:689;height:197" coordorigin="10435,759" coordsize="689,197">
              <v:shape style="position:absolute;left:10435;top:759;width:689;height:197" coordorigin="10435,759" coordsize="689,197" path="m10435,956l11124,956,11124,759,10435,759,10435,956xe" filled="t" fillcolor="#C6D8F0" stroked="f">
                <v:path arrowok="t"/>
                <v:fill/>
              </v:shape>
            </v:group>
            <v:group style="position:absolute;left:10435;top:759;width:689;height:197" coordorigin="10435,759" coordsize="689,197">
              <v:shape style="position:absolute;left:10435;top:759;width:689;height:197" coordorigin="10435,759" coordsize="689,197" path="m10435,956l11124,956,11124,759,10435,759,10435,956xe" filled="f" stroked="t" strokeweight=".513336pt" strokecolor="#000000">
                <v:path arrowok="t"/>
              </v:shape>
            </v:group>
            <v:group style="position:absolute;left:1622;top:853;width:4675;height:5" coordorigin="1622,853" coordsize="4675,5">
              <v:shape style="position:absolute;left:1622;top:853;width:4675;height:5" coordorigin="1622,853" coordsize="4675,5" path="m1622,858l6298,853e" filled="f" stroked="t" strokeweight=".513336pt" strokecolor="#000000">
                <v:path arrowok="t"/>
              </v:shape>
            </v:group>
            <v:group style="position:absolute;left:934;top:5835;width:689;height:197" coordorigin="934,5835" coordsize="689,197">
              <v:shape style="position:absolute;left:934;top:5835;width:689;height:197" coordorigin="934,5835" coordsize="689,197" path="m934,6032l1622,6032,1622,5835,934,5835,934,6032xe" filled="t" fillcolor="#C6D8F0" stroked="f">
                <v:path arrowok="t"/>
                <v:fill/>
              </v:shape>
            </v:group>
            <v:group style="position:absolute;left:934;top:5835;width:689;height:197" coordorigin="934,5835" coordsize="689,197">
              <v:shape style="position:absolute;left:934;top:5835;width:689;height:197" coordorigin="934,5835" coordsize="689,197" path="m934,6032l1622,6032,1622,5835,934,5835,934,6032xe" filled="f" stroked="t" strokeweight=".513336pt" strokecolor="#000000">
                <v:path arrowok="t"/>
              </v:shape>
            </v:group>
            <v:group style="position:absolute;left:934;top:2391;width:689;height:197" coordorigin="934,2391" coordsize="689,197">
              <v:shape style="position:absolute;left:934;top:2391;width:689;height:197" coordorigin="934,2391" coordsize="689,197" path="m934,2588l1622,2588,1622,2391,934,2391,934,2588xe" filled="t" fillcolor="#C6D8F0" stroked="f">
                <v:path arrowok="t"/>
                <v:fill/>
              </v:shape>
            </v:group>
            <v:group style="position:absolute;left:934;top:2391;width:689;height:197" coordorigin="934,2391" coordsize="689,197">
              <v:shape style="position:absolute;left:934;top:2391;width:689;height:197" coordorigin="934,2391" coordsize="689,197" path="m934,2588l1622,2588,1622,2391,934,2391,934,2588xe" filled="f" stroked="t" strokeweight=".513336pt" strokecolor="#000000">
                <v:path arrowok="t"/>
              </v:shape>
            </v:group>
            <v:group style="position:absolute;left:6576;top:853;width:168;height:202" coordorigin="6576,853" coordsize="168,202">
              <v:shape style="position:absolute;left:6576;top:853;width:168;height:202" coordorigin="6576,853" coordsize="168,202" path="m6576,853l6744,853,6744,1054e" filled="f" stroked="t" strokeweight=".513336pt" strokecolor="#000000">
                <v:path arrowok="t"/>
              </v:shape>
            </v:group>
            <v:group style="position:absolute;left:6744;top:889;width:2;height:166" coordorigin="6744,889" coordsize="2,166">
              <v:shape style="position:absolute;left:6744;top:889;width:2;height:166" coordorigin="6744,889" coordsize="0,166" path="m6744,889l6744,1054e" filled="f" stroked="t" strokeweight=".513336pt" strokecolor="#000000">
                <v:path arrowok="t"/>
              </v:shape>
            </v:group>
            <v:group style="position:absolute;left:6576;top:1098;width:334;height:425" coordorigin="6576,1098" coordsize="334,425">
              <v:shape style="position:absolute;left:6576;top:1098;width:334;height:425" coordorigin="6576,1098" coordsize="334,425" path="m6576,1522l6576,1098,6910,1098e" filled="f" stroked="t" strokeweight=".513336pt" strokecolor="#000000">
                <v:path arrowok="t"/>
              </v:shape>
            </v:group>
            <v:group style="position:absolute;left:6910;top:853;width:278;height:202" coordorigin="6910,853" coordsize="278,202">
              <v:shape style="position:absolute;left:6910;top:853;width:278;height:202" coordorigin="6910,853" coordsize="278,202" path="m6910,1054l6910,853,7188,853e" filled="f" stroked="t" strokeweight=".513336pt" strokecolor="#000000">
                <v:path arrowok="t"/>
              </v:shape>
            </v:group>
            <v:group style="position:absolute;left:6298;top:853;width:278;height:202" coordorigin="6298,853" coordsize="278,202">
              <v:shape style="position:absolute;left:6298;top:853;width:278;height:202" coordorigin="6298,853" coordsize="278,202" path="m6576,1054l6576,853,6298,853e" filled="f" stroked="t" strokeweight=".513336pt" strokecolor="#000000">
                <v:path arrowok="t"/>
              </v:shape>
            </v:group>
            <v:group style="position:absolute;left:6859;top:1054;width:101;height:2" coordorigin="6859,1054" coordsize="101,2">
              <v:shape style="position:absolute;left:6859;top:1054;width:101;height:2" coordorigin="6859,1054" coordsize="101,0" path="m6960,1054l6859,1054e" filled="f" stroked="t" strokeweight=".513336pt" strokecolor="#000000">
                <v:path arrowok="t"/>
              </v:shape>
            </v:group>
            <v:group style="position:absolute;left:6694;top:1054;width:98;height:2" coordorigin="6694,1054" coordsize="98,2">
              <v:shape style="position:absolute;left:6694;top:1054;width:98;height:2" coordorigin="6694,1054" coordsize="98,0" path="m6694,1054l6792,1054e" filled="f" stroked="t" strokeweight=".513336pt" strokecolor="#000000">
                <v:path arrowok="t"/>
              </v:shape>
            </v:group>
            <v:group style="position:absolute;left:6526;top:1054;width:101;height:2" coordorigin="6526,1054" coordsize="101,2">
              <v:shape style="position:absolute;left:6526;top:1054;width:101;height:2" coordorigin="6526,1054" coordsize="101,0" path="m6526,1054l6626,1054e" filled="f" stroked="t" strokeweight=".513336pt" strokecolor="#000000">
                <v:path arrowok="t"/>
              </v:shape>
            </v:group>
            <v:group style="position:absolute;left:6698;top:879;width:89;height:91" coordorigin="6698,879" coordsize="89,91">
              <v:shape style="position:absolute;left:6698;top:879;width:89;height:91" coordorigin="6698,879" coordsize="89,91" path="m6744,879l6698,970,6787,970,6744,879xe" filled="t" fillcolor="#000000" stroked="f">
                <v:path arrowok="t"/>
                <v:fill/>
              </v:shape>
            </v:group>
            <v:group style="position:absolute;left:6698;top:879;width:89;height:91" coordorigin="6698,879" coordsize="89,91">
              <v:shape style="position:absolute;left:6698;top:879;width:89;height:91" coordorigin="6698,879" coordsize="89,91" path="m6698,970l6744,879,6787,970,6698,970xe" filled="f" stroked="t" strokeweight=".513336pt" strokecolor="#000000">
                <v:path arrowok="t"/>
              </v:shape>
            </v:group>
            <v:group style="position:absolute;left:9554;top:4052;width:245;height:98" coordorigin="9554,4052" coordsize="245,98">
              <v:shape style="position:absolute;left:9554;top:4052;width:245;height:98" coordorigin="9554,4052" coordsize="245,98" path="m9554,4100l9574,4052,9614,4150,9658,4052,9698,4150,9739,4052,9780,4150,9799,4100e" filled="f" stroked="t" strokeweight=".513336pt" strokecolor="#000000">
                <v:path arrowok="t"/>
              </v:shape>
            </v:group>
            <v:group style="position:absolute;left:9799;top:4100;width:636;height:2" coordorigin="9799,4100" coordsize="636,2">
              <v:shape style="position:absolute;left:9799;top:4100;width:636;height:2" coordorigin="9799,4100" coordsize="636,0" path="m9799,4100l10435,4100e" filled="f" stroked="t" strokeweight=".513336pt" strokecolor="#000000">
                <v:path arrowok="t"/>
              </v:shape>
            </v:group>
            <v:group style="position:absolute;left:9631;top:2602;width:156;height:79" coordorigin="9631,2602" coordsize="156,79">
              <v:shape style="position:absolute;left:9631;top:2602;width:156;height:79" coordorigin="9631,2602" coordsize="156,79" path="m9787,2602l9631,2602,9710,2682,9787,2602xe" filled="t" fillcolor="#FFF7CE" stroked="f">
                <v:path arrowok="t"/>
                <v:fill/>
              </v:shape>
            </v:group>
            <v:group style="position:absolute;left:9631;top:2602;width:156;height:79" coordorigin="9631,2602" coordsize="156,79">
              <v:shape style="position:absolute;left:9631;top:2602;width:156;height:79" coordorigin="9631,2602" coordsize="156,79" path="m9787,2602l9631,2602,9710,2682,9787,2602xe" filled="f" stroked="t" strokeweight=".51402pt" strokecolor="#000000">
                <v:path arrowok="t"/>
              </v:shape>
            </v:group>
            <v:group style="position:absolute;left:9710;top:2365;width:2;height:238" coordorigin="9710,2365" coordsize="2,238">
              <v:shape style="position:absolute;left:9710;top:2365;width:2;height:238" coordorigin="9710,2365" coordsize="0,238" path="m9710,2461l9710,2365,9710,2602e" filled="f" stroked="t" strokeweight=".51402pt" strokecolor="#000000">
                <v:path arrowok="t"/>
              </v:shape>
            </v:group>
            <v:group style="position:absolute;left:8366;top:3716;width:2069;height:494" coordorigin="8366,3716" coordsize="2069,494">
              <v:shape style="position:absolute;left:8366;top:3716;width:2069;height:494" coordorigin="8366,3716" coordsize="2069,494" path="m10435,3716l8366,3716,8366,4210e" filled="f" stroked="t" strokeweight=".513336pt" strokecolor="#000000">
                <v:path arrowok="t"/>
              </v:shape>
            </v:group>
            <v:group style="position:absolute;left:5611;top:3027;width:787;height:600" coordorigin="5611,3027" coordsize="787,600">
              <v:shape style="position:absolute;left:5611;top:3027;width:787;height:600" coordorigin="5611,3027" coordsize="787,600" path="m5611,3627l6398,3627,6398,3027,5611,3027,5611,3627xe" filled="t" fillcolor="#BFCFE2" stroked="f">
                <v:path arrowok="t"/>
                <v:fill/>
              </v:shape>
            </v:group>
            <v:group style="position:absolute;left:5611;top:3027;width:787;height:600" coordorigin="5611,3027" coordsize="787,600">
              <v:shape style="position:absolute;left:5611;top:3027;width:787;height:600" coordorigin="5611,3027" coordsize="787,600" path="m5611,3627l6398,3627,6398,3027,5611,3027,5611,3627xe" filled="f" stroked="t" strokeweight=".513336pt" strokecolor="#000000">
                <v:path arrowok="t"/>
              </v:shape>
            </v:group>
            <v:group style="position:absolute;left:7217;top:2175;width:247;height:2" coordorigin="7217,2175" coordsize="247,2">
              <v:shape style="position:absolute;left:7217;top:2175;width:247;height:2" coordorigin="7217,2175" coordsize="247,0" path="m7217,2175l7464,2175e" filled="f" stroked="t" strokeweight=".513336pt" strokecolor="#000000">
                <v:path arrowok="t"/>
              </v:shape>
            </v:group>
            <v:group style="position:absolute;left:7217;top:2300;width:247;height:2" coordorigin="7217,2300" coordsize="247,2">
              <v:shape style="position:absolute;left:7217;top:2300;width:247;height:2" coordorigin="7217,2300" coordsize="247,0" path="m7217,2300l7464,2300e" filled="f" stroked="t" strokeweight=".513336pt" strokecolor="#000000">
                <v:path arrowok="t"/>
              </v:shape>
            </v:group>
            <v:group style="position:absolute;left:7464;top:2238;width:631;height:2" coordorigin="7464,2238" coordsize="631,2">
              <v:shape style="position:absolute;left:7464;top:2238;width:631;height:2" coordorigin="7464,2238" coordsize="631,0" path="m7464,2238l8095,2238e" filled="f" stroked="t" strokeweight=".573336pt" strokecolor="#000000">
                <v:path arrowok="t"/>
              </v:shape>
            </v:group>
            <v:group style="position:absolute;left:7303;top:2115;width:319;height:245" coordorigin="7303,2115" coordsize="319,245">
              <v:shape style="position:absolute;left:7303;top:2115;width:319;height:245" coordorigin="7303,2115" coordsize="319,245" path="m7399,2115l7311,2126,7322,2143,7331,2161,7338,2179,7344,2197,7347,2216,7348,2234,7348,2253,7326,2325,7303,2360,7417,2357,7484,2338,7542,2311,7601,2265,7622,2238,7616,2227,7564,2176,7510,2146,7446,2124,7423,2119,7399,2115xe" filled="t" fillcolor="#FFF7CE" stroked="f">
                <v:path arrowok="t"/>
                <v:fill/>
              </v:shape>
            </v:group>
            <v:group style="position:absolute;left:7303;top:2115;width:319;height:245" coordorigin="7303,2115" coordsize="319,245">
              <v:shape style="position:absolute;left:7303;top:2115;width:319;height:245" coordorigin="7303,2115" coordsize="319,245" path="m7622,2238l7574,2289,7504,2330,7440,2352,7303,2360,7315,2343,7326,2325,7348,2253,7348,2234,7347,2216,7322,2143,7311,2126,7399,2115,7469,2130,7529,2155,7593,2200,7616,2227,7622,2238xe" filled="f" stroked="t" strokeweight=".513336pt" strokecolor="#000000">
                <v:path arrowok="t"/>
              </v:shape>
            </v:group>
            <v:group style="position:absolute;left:7303;top:2115;width:318;height:245" coordorigin="7303,2115" coordsize="318,245">
              <v:shape style="position:absolute;left:7303;top:2115;width:318;height:245" coordorigin="7303,2115" coordsize="318,245" path="m7500,2115l7303,2115,7303,2360,7500,2360,7505,2360,7564,2341,7606,2293,7621,2223,7617,2201,7581,2146,7523,2117,7500,2115xe" filled="t" fillcolor="#FFF7CE" stroked="f">
                <v:path arrowok="t"/>
                <v:fill/>
              </v:shape>
            </v:group>
            <v:group style="position:absolute;left:7303;top:2115;width:318;height:245" coordorigin="7303,2115" coordsize="318,245">
              <v:shape style="position:absolute;left:7303;top:2115;width:318;height:245" coordorigin="7303,2115" coordsize="318,245" path="m7500,2360l7303,2360,7303,2115,7500,2115,7523,2117,7581,2146,7617,2201,7621,2223,7620,2248,7595,2312,7546,2351,7500,2360xe" filled="f" stroked="t" strokeweight=".513336pt" strokecolor="#000000">
                <v:path arrowok="t"/>
              </v:shape>
            </v:group>
            <v:group style="position:absolute;left:10042;top:2238;width:394;height:2" coordorigin="10042,2238" coordsize="394,2">
              <v:shape style="position:absolute;left:10042;top:2238;width:394;height:2" coordorigin="10042,2238" coordsize="394,2" path="m10042,2240l10435,2238e" filled="f" stroked="t" strokeweight=".513336pt" strokecolor="#000000">
                <v:path arrowok="t"/>
              </v:shape>
            </v:group>
            <v:group style="position:absolute;left:9696;top:1803;width:2;height:355" coordorigin="9696,1803" coordsize="2,355">
              <v:shape style="position:absolute;left:9696;top:1803;width:2;height:355" coordorigin="9696,1803" coordsize="0,355" path="m9696,1803l9696,2158e" filled="f" stroked="t" strokeweight=".51402pt" strokecolor="#000000">
                <v:path arrowok="t"/>
              </v:shape>
            </v:group>
            <v:group style="position:absolute;left:5513;top:4554;width:984;height:396" coordorigin="5513,4554" coordsize="984,396">
              <v:shape style="position:absolute;left:5513;top:4554;width:984;height:396" coordorigin="5513,4554" coordsize="984,396" path="m5513,4950l6497,4950,6497,4554,5513,4554,5513,4950xe" filled="t" fillcolor="#BFCFE2" stroked="f">
                <v:path arrowok="t"/>
                <v:fill/>
              </v:shape>
            </v:group>
            <v:group style="position:absolute;left:5513;top:4554;width:984;height:396" coordorigin="5513,4554" coordsize="984,396">
              <v:shape style="position:absolute;left:5513;top:4554;width:984;height:396" coordorigin="5513,4554" coordsize="984,396" path="m5513,4950l6497,4950,6497,4554,5513,4554,5513,4950xe" filled="f" stroked="t" strokeweight=".513336pt" strokecolor="#000000">
                <v:path arrowok="t"/>
              </v:shape>
            </v:group>
            <v:group style="position:absolute;left:7925;top:4160;width:245;height:98" coordorigin="7925,4160" coordsize="245,98">
              <v:shape style="position:absolute;left:7925;top:4160;width:245;height:98" coordorigin="7925,4160" coordsize="245,98" path="m7925,4210l7944,4160,7985,4258,8028,4160,8069,4258,8110,4160,8150,4258,8170,4210e" filled="f" stroked="t" strokeweight=".513336pt" strokecolor="#000000">
                <v:path arrowok="t"/>
              </v:shape>
            </v:group>
            <v:group style="position:absolute;left:7728;top:4357;width:98;height:247" coordorigin="7728,4357" coordsize="98,247">
              <v:shape style="position:absolute;left:7728;top:4357;width:98;height:247" coordorigin="7728,4357" coordsize="98,247" path="m7776,4357l7826,4378,7728,4419,7826,4460,7728,4501,7826,4542,7728,4582,7776,4604e" filled="f" stroked="t" strokeweight=".51402pt" strokecolor="#000000">
                <v:path arrowok="t"/>
              </v:shape>
            </v:group>
            <v:group style="position:absolute;left:2878;top:1719;width:149;height:74" coordorigin="2878,1719" coordsize="149,74">
              <v:shape style="position:absolute;left:2878;top:1719;width:149;height:74" coordorigin="2878,1719" coordsize="149,74" path="m3026,1719l2878,1719,2952,1794,3026,1719xe" filled="t" fillcolor="#FFF7CE" stroked="f">
                <v:path arrowok="t"/>
                <v:fill/>
              </v:shape>
            </v:group>
            <v:group style="position:absolute;left:2878;top:1719;width:149;height:74" coordorigin="2878,1719" coordsize="149,74">
              <v:shape style="position:absolute;left:2878;top:1719;width:149;height:74" coordorigin="2878,1719" coordsize="149,74" path="m3026,1719l2878,1719,2952,1794,3026,1719xe" filled="f" stroked="t" strokeweight=".51402pt" strokecolor="#000000">
                <v:path arrowok="t"/>
              </v:shape>
            </v:group>
            <v:group style="position:absolute;left:2928;top:831;width:48;height:50" coordorigin="2928,831" coordsize="48,50">
              <v:shape style="position:absolute;left:2928;top:831;width:48;height:50" coordorigin="2928,831" coordsize="48,50" path="m2966,831l2938,831,2928,843,2928,870,2938,882,2966,882,2976,870,2976,843,2966,831xe" filled="t" fillcolor="#000000" stroked="f">
                <v:path arrowok="t"/>
                <v:fill/>
              </v:shape>
            </v:group>
            <v:group style="position:absolute;left:2928;top:831;width:48;height:50" coordorigin="2928,831" coordsize="48,50">
              <v:shape style="position:absolute;left:2928;top:831;width:48;height:50" coordorigin="2928,831" coordsize="48,50" path="m2928,858l2928,843,2938,831,2952,831,2966,831,2976,843,2976,858,2976,870,2966,882,2952,882,2938,882,2928,870,2928,858xe" filled="f" stroked="t" strokeweight=".513336pt" strokecolor="#000000">
                <v:path arrowok="t"/>
              </v:shape>
            </v:group>
            <v:group style="position:absolute;left:7709;top:4810;width:137;height:70" coordorigin="7709,4810" coordsize="137,70">
              <v:shape style="position:absolute;left:7709;top:4810;width:137;height:70" coordorigin="7709,4810" coordsize="137,70" path="m7846,4810l7709,4810,7776,4880,7846,4810xe" filled="t" fillcolor="#FFF7CE" stroked="f">
                <v:path arrowok="t"/>
                <v:fill/>
              </v:shape>
            </v:group>
            <v:group style="position:absolute;left:7709;top:4810;width:137;height:70" coordorigin="7709,4810" coordsize="137,70">
              <v:shape style="position:absolute;left:7709;top:4810;width:137;height:70" coordorigin="7709,4810" coordsize="137,70" path="m7846,4810l7709,4810,7776,4880,7846,4810xe" filled="f" stroked="t" strokeweight=".51402pt" strokecolor="#000000">
                <v:path arrowok="t"/>
              </v:shape>
            </v:group>
            <v:group style="position:absolute;left:7776;top:4604;width:2;height:206" coordorigin="7776,4604" coordsize="2,206">
              <v:shape style="position:absolute;left:7776;top:4604;width:2;height:206" coordorigin="7776,4604" coordsize="0,206" path="m7776,4686l7776,4604,7776,4810e" filled="f" stroked="t" strokeweight=".51402pt" strokecolor="#000000">
                <v:path arrowok="t"/>
              </v:shape>
            </v:group>
            <v:group style="position:absolute;left:8170;top:4210;width:739;height:2" coordorigin="8170,4210" coordsize="739,2">
              <v:shape style="position:absolute;left:8170;top:4210;width:739;height:2" coordorigin="8170,4210" coordsize="739,0" path="m8170,4210l8909,4210e" filled="f" stroked="t" strokeweight=".513336pt" strokecolor="#000000">
                <v:path arrowok="t"/>
              </v:shape>
            </v:group>
            <v:group style="position:absolute;left:7238;top:4210;width:686;height:2" coordorigin="7238,4210" coordsize="686,2">
              <v:shape style="position:absolute;left:7238;top:4210;width:686;height:2" coordorigin="7238,4210" coordsize="686,0" path="m7238,4210l7925,4210e" filled="f" stroked="t" strokeweight=".513336pt" strokecolor="#000000">
                <v:path arrowok="t"/>
              </v:shape>
            </v:group>
            <v:group style="position:absolute;left:7776;top:3421;width:2;height:936" coordorigin="7776,3421" coordsize="2,936">
              <v:shape style="position:absolute;left:7776;top:3421;width:2;height:936" coordorigin="7776,3421" coordsize="0,936" path="m7776,3421l7776,4357e" filled="f" stroked="t" strokeweight=".51402pt" strokecolor="#000000">
                <v:path arrowok="t"/>
              </v:shape>
            </v:group>
            <v:group style="position:absolute;left:7752;top:4189;width:50;height:48" coordorigin="7752,4189" coordsize="50,48">
              <v:shape style="position:absolute;left:7752;top:4189;width:50;height:48" coordorigin="7752,4189" coordsize="50,48" path="m7790,4189l7764,4189,7752,4198,7752,4227,7764,4237,7790,4237,7802,4227,7802,4198,7790,4189xe" filled="t" fillcolor="#000000" stroked="f">
                <v:path arrowok="t"/>
                <v:fill/>
              </v:shape>
            </v:group>
            <v:group style="position:absolute;left:7752;top:4189;width:50;height:48" coordorigin="7752,4189" coordsize="50,48">
              <v:shape style="position:absolute;left:7752;top:4189;width:50;height:48" coordorigin="7752,4189" coordsize="50,48" path="m7752,4213l7752,4198,7764,4189,7776,4189,7790,4189,7802,4198,7802,4213,7802,4227,7790,4237,7776,4237,7764,4237,7752,4227,7752,4213xe" filled="f" stroked="t" strokeweight=".513336pt" strokecolor="#000000">
                <v:path arrowok="t"/>
              </v:shape>
            </v:group>
            <v:group style="position:absolute;left:8342;top:4184;width:50;height:50" coordorigin="8342,4184" coordsize="50,50">
              <v:shape style="position:absolute;left:8342;top:4184;width:50;height:50" coordorigin="8342,4184" coordsize="50,50" path="m8381,4184l8354,4184,8342,4196,8342,4222,8354,4234,8381,4234,8393,4222,8393,4196,8381,4184xe" filled="t" fillcolor="#000000" stroked="f">
                <v:path arrowok="t"/>
                <v:fill/>
              </v:shape>
            </v:group>
            <v:group style="position:absolute;left:8342;top:4184;width:50;height:50" coordorigin="8342,4184" coordsize="50,50">
              <v:shape style="position:absolute;left:8342;top:4184;width:50;height:50" coordorigin="8342,4184" coordsize="50,50" path="m8342,4210l8342,4196,8354,4184,8366,4184,8381,4184,8393,4196,8393,4210,8393,4222,8381,4234,8366,4234,8354,4234,8342,4222,8342,4210xe" filled="f" stroked="t" strokeweight=".513336pt" strokecolor="#000000">
                <v:path arrowok="t"/>
              </v:shape>
            </v:group>
            <v:group style="position:absolute;left:3614;top:3980;width:98;height:245" coordorigin="3614,3980" coordsize="98,245">
              <v:shape style="position:absolute;left:3614;top:3980;width:98;height:245" coordorigin="3614,3980" coordsize="98,245" path="m3662,3980l3713,3999,3614,4040,3713,4081,3614,4122,3713,4165,3614,4206,3662,4225e" filled="f" stroked="t" strokeweight=".51402pt" strokecolor="#000000">
                <v:path arrowok="t"/>
              </v:shape>
            </v:group>
            <v:group style="position:absolute;left:3614;top:4508;width:98;height:247" coordorigin="3614,4508" coordsize="98,247">
              <v:shape style="position:absolute;left:3614;top:4508;width:98;height:247" coordorigin="3614,4508" coordsize="98,247" path="m3662,4508l3713,4527,3614,4570,3713,4611,3614,4652,3713,4693,3614,4734,3662,4755e" filled="f" stroked="t" strokeweight=".51402pt" strokecolor="#000000">
                <v:path arrowok="t"/>
              </v:shape>
            </v:group>
            <v:group style="position:absolute;left:3662;top:3421;width:2;height:559" coordorigin="3662,3421" coordsize="2,559">
              <v:shape style="position:absolute;left:3662;top:3421;width:2;height:559" coordorigin="3662,3421" coordsize="0,559" path="m3662,3421l3662,3980e" filled="f" stroked="t" strokeweight=".51402pt" strokecolor="#000000">
                <v:path arrowok="t"/>
              </v:shape>
            </v:group>
            <v:group style="position:absolute;left:3614;top:3174;width:98;height:247" coordorigin="3614,3174" coordsize="98,247">
              <v:shape style="position:absolute;left:3614;top:3174;width:98;height:247" coordorigin="3614,3174" coordsize="98,247" path="m3662,3174l3713,3195,3614,3236,3713,3277,3614,3318,3713,3358,3614,3399,3662,3421e" filled="f" stroked="t" strokeweight=".51402pt" strokecolor="#000000">
                <v:path arrowok="t"/>
              </v:shape>
            </v:group>
            <v:group style="position:absolute;left:3612;top:5365;width:98;height:247" coordorigin="3612,5365" coordsize="98,247">
              <v:shape style="position:absolute;left:3612;top:5365;width:98;height:247" coordorigin="3612,5365" coordsize="98,247" path="m3662,5365l3710,5386,3612,5427,3710,5468,3612,5509,3710,5550,3612,5590,3662,5612e" filled="f" stroked="t" strokeweight=".51402pt" strokecolor="#000000">
                <v:path arrowok="t"/>
              </v:shape>
            </v:group>
            <v:group style="position:absolute;left:3661;top:4755;width:2;height:610" coordorigin="3661,4755" coordsize="2,610">
              <v:shape style="position:absolute;left:3661;top:4755;width:2;height:610" coordorigin="3661,4755" coordsize="0,610" path="m3661,4755l3661,5365e" filled="f" stroked="t" strokeweight=".51402pt" strokecolor="#000000">
                <v:path arrowok="t"/>
              </v:shape>
            </v:group>
            <v:group style="position:absolute;left:3636;top:3781;width:50;height:48" coordorigin="3636,3781" coordsize="50,48">
              <v:shape style="position:absolute;left:3636;top:3781;width:50;height:48" coordorigin="3636,3781" coordsize="50,48" path="m3674,3781l3648,3781,3636,3790,3636,3819,3648,3829,3674,3829,3686,3819,3686,3790,3674,3781xe" filled="t" fillcolor="#000000" stroked="f">
                <v:path arrowok="t"/>
                <v:fill/>
              </v:shape>
            </v:group>
            <v:group style="position:absolute;left:3636;top:3781;width:50;height:48" coordorigin="3636,3781" coordsize="50,48">
              <v:shape style="position:absolute;left:3636;top:3781;width:50;height:48" coordorigin="3636,3781" coordsize="50,48" path="m3636,3805l3636,3790,3648,3781,3662,3781,3674,3781,3686,3790,3686,3805,3686,3819,3674,3829,3662,3829,3648,3829,3636,3819,3636,3805xe" filled="f" stroked="t" strokeweight=".513336pt" strokecolor="#000000">
                <v:path arrowok="t"/>
              </v:shape>
            </v:group>
            <v:group style="position:absolute;left:3638;top:4364;width:50;height:48" coordorigin="3638,4364" coordsize="50,48">
              <v:shape style="position:absolute;left:3638;top:4364;width:50;height:48" coordorigin="3638,4364" coordsize="50,48" path="m3677,4364l3650,4364,3638,4374,3638,4402,3650,4412,3677,4412,3689,4402,3689,4374,3677,4364xe" filled="t" fillcolor="#000000" stroked="f">
                <v:path arrowok="t"/>
                <v:fill/>
              </v:shape>
            </v:group>
            <v:group style="position:absolute;left:3638;top:4364;width:50;height:48" coordorigin="3638,4364" coordsize="50,48">
              <v:shape style="position:absolute;left:3638;top:4364;width:50;height:48" coordorigin="3638,4364" coordsize="50,48" path="m3638,4388l3638,4374,3650,4364,3665,4364,3677,4364,3689,4374,3689,4388,3689,4402,3677,4412,3665,4412,3650,4412,3638,4402,3638,4388xe" filled="f" stroked="t" strokeweight=".513336pt" strokecolor="#000000">
                <v:path arrowok="t"/>
              </v:shape>
            </v:group>
            <v:group style="position:absolute;left:3636;top:5029;width:50;height:50" coordorigin="3636,5029" coordsize="50,50">
              <v:shape style="position:absolute;left:3636;top:5029;width:50;height:50" coordorigin="3636,5029" coordsize="50,50" path="m3674,5029l3648,5029,3636,5041,3636,5067,3648,5079,3674,5079,3686,5067,3686,5041,3674,5029xe" filled="t" fillcolor="#000000" stroked="f">
                <v:path arrowok="t"/>
                <v:fill/>
              </v:shape>
            </v:group>
            <v:group style="position:absolute;left:3636;top:5029;width:50;height:50" coordorigin="3636,5029" coordsize="50,50">
              <v:shape style="position:absolute;left:3636;top:5029;width:50;height:50" coordorigin="3636,5029" coordsize="50,50" path="m3636,5055l3636,5041,3648,5029,3660,5029,3674,5029,3686,5041,3686,5055,3686,5067,3674,5079,3660,5079,3648,5079,3636,5067,3636,5055xe" filled="f" stroked="t" strokeweight=".513336pt" strokecolor="#000000">
                <v:path arrowok="t"/>
              </v:shape>
            </v:group>
            <v:group style="position:absolute;left:3866;top:4570;width:2;height:672" coordorigin="3866,4570" coordsize="2,672">
              <v:shape style="position:absolute;left:3866;top:4570;width:2;height:672" coordorigin="3866,4570" coordsize="0,672" path="m3866,4570l3866,5242e" filled="f" stroked="t" strokeweight=".51402pt" strokecolor="#000000">
                <v:path arrowok="t"/>
              </v:shape>
            </v:group>
            <v:group style="position:absolute;left:3586;top:5835;width:146;height:72" coordorigin="3586,5835" coordsize="146,72">
              <v:shape style="position:absolute;left:3586;top:5835;width:146;height:72" coordorigin="3586,5835" coordsize="146,72" path="m3732,5835l3586,5835,3660,5907,3732,5835xe" filled="t" fillcolor="#FFF7CE" stroked="f">
                <v:path arrowok="t"/>
                <v:fill/>
              </v:shape>
            </v:group>
            <v:group style="position:absolute;left:3586;top:5835;width:146;height:72" coordorigin="3586,5835" coordsize="146,72">
              <v:shape style="position:absolute;left:3586;top:5835;width:146;height:72" coordorigin="3586,5835" coordsize="146,72" path="m3732,5835l3586,5835,3660,5907,3732,5835xe" filled="f" stroked="t" strokeweight=".51402pt" strokecolor="#000000">
                <v:path arrowok="t"/>
              </v:shape>
            </v:group>
            <v:group style="position:absolute;left:3660;top:5612;width:2;height:223" coordorigin="3660,5612" coordsize="2,223">
              <v:shape style="position:absolute;left:3660;top:5612;width:2;height:223" coordorigin="3660,5612" coordsize="0,223" path="m3660,5701l3660,5612,3660,5835e" filled="f" stroked="t" strokeweight=".51402pt" strokecolor="#000000">
                <v:path arrowok="t"/>
              </v:shape>
            </v:group>
            <v:group style="position:absolute;left:3840;top:4546;width:50;height:50" coordorigin="3840,4546" coordsize="50,50">
              <v:shape style="position:absolute;left:3840;top:4546;width:50;height:50" coordorigin="3840,4546" coordsize="50,50" path="m3878,4546l3852,4546,3840,4558,3840,4585,3852,4597,3878,4597,3890,4585,3890,4558,3878,4546xe" filled="t" fillcolor="#000000" stroked="f">
                <v:path arrowok="t"/>
                <v:fill/>
              </v:shape>
            </v:group>
            <v:group style="position:absolute;left:3840;top:4546;width:50;height:50" coordorigin="3840,4546" coordsize="50,50">
              <v:shape style="position:absolute;left:3840;top:4546;width:50;height:50" coordorigin="3840,4546" coordsize="50,50" path="m3840,4570l3840,4558,3852,4546,3866,4546,3878,4546,3890,4558,3890,4570,3890,4585,3878,4597,3866,4597,3852,4597,3840,4585,3840,4570xe" filled="f" stroked="t" strokeweight=".513336pt" strokecolor="#000000">
                <v:path arrowok="t"/>
              </v:shape>
            </v:group>
            <v:group style="position:absolute;left:3840;top:5218;width:50;height:48" coordorigin="3840,5218" coordsize="50,48">
              <v:shape style="position:absolute;left:3840;top:5218;width:50;height:48" coordorigin="3840,5218" coordsize="50,48" path="m3878,5218l3852,5218,3840,5228,3840,5254,3852,5266,3878,5266,3890,5254,3890,5228,3878,5218xe" filled="t" fillcolor="#000000" stroked="f">
                <v:path arrowok="t"/>
                <v:fill/>
              </v:shape>
            </v:group>
            <v:group style="position:absolute;left:3840;top:5218;width:50;height:48" coordorigin="3840,5218" coordsize="50,48">
              <v:shape style="position:absolute;left:3840;top:5218;width:50;height:48" coordorigin="3840,5218" coordsize="50,48" path="m3840,5242l3840,5228,3852,5218,3866,5218,3878,5218,3890,5228,3890,5242,3890,5254,3878,5266,3866,5266,3852,5266,3840,5254,3840,5242xe" filled="f" stroked="t" strokeweight=".513336pt" strokecolor="#000000">
                <v:path arrowok="t"/>
              </v:shape>
            </v:group>
            <v:group style="position:absolute;left:2784;top:5086;width:562;height:317" coordorigin="2784,5086" coordsize="562,317">
              <v:shape style="position:absolute;left:2784;top:5086;width:562;height:317" coordorigin="2784,5086" coordsize="562,317" path="m2784,5403l3346,5403,3346,5086,2784,5086,2784,5403xe" filled="t" fillcolor="#BFCFE2" stroked="f">
                <v:path arrowok="t"/>
                <v:fill/>
              </v:shape>
            </v:group>
            <v:group style="position:absolute;left:2784;top:5086;width:562;height:317" coordorigin="2784,5086" coordsize="562,317">
              <v:shape style="position:absolute;left:2784;top:5086;width:562;height:317" coordorigin="2784,5086" coordsize="562,317" path="m2784,5403l3346,5403,3346,5086,2784,5086,2784,5403xe" filled="f" stroked="t" strokeweight=".513336pt" strokecolor="#000000">
                <v:path arrowok="t"/>
              </v:shape>
            </v:group>
            <v:group style="position:absolute;left:3346;top:5244;width:521;height:2" coordorigin="3346,5244" coordsize="521,2">
              <v:shape style="position:absolute;left:3346;top:5244;width:521;height:2" coordorigin="3346,5244" coordsize="521,0" path="m3346,5244l3866,5244e" filled="f" stroked="t" strokeweight=".573336pt" strokecolor="#000000">
                <v:path arrowok="t"/>
              </v:shape>
            </v:group>
            <v:group style="position:absolute;left:4159;top:5130;width:94;height:60" coordorigin="4159,5130" coordsize="94,60">
              <v:shape style="position:absolute;left:4159;top:5130;width:94;height:60" coordorigin="4159,5130" coordsize="94,60" path="m4159,5190l4190,5190,4222,5130,4253,5130e" filled="f" stroked="t" strokeweight=".513336pt" strokecolor="#000000">
                <v:path arrowok="t"/>
              </v:shape>
            </v:group>
            <v:group style="position:absolute;left:4190;top:5130;width:94;height:60" coordorigin="4190,5130" coordsize="94,60">
              <v:shape style="position:absolute;left:4190;top:5130;width:94;height:60" coordorigin="4190,5130" coordsize="94,60" path="m4190,5190l4222,5190,4253,5130,4284,5130e" filled="f" stroked="t" strokeweight=".513336pt" strokecolor="#000000">
                <v:path arrowok="t"/>
              </v:shape>
            </v:group>
            <v:group style="position:absolute;left:6202;top:853;width:2;height:494" coordorigin="6202,853" coordsize="2,494">
              <v:shape style="position:absolute;left:6202;top:853;width:2;height:494" coordorigin="6202,853" coordsize="0,494" path="m6202,853l6202,1347e" filled="f" stroked="t" strokeweight=".51402pt" strokecolor="#000000">
                <v:path arrowok="t"/>
              </v:shape>
            </v:group>
            <v:group style="position:absolute;left:6173;top:1069;width:60;height:62" coordorigin="6173,1069" coordsize="60,62">
              <v:shape style="position:absolute;left:6173;top:1069;width:60;height:62" coordorigin="6173,1069" coordsize="60,62" path="m6202,1069l6173,1131,6233,1131,6202,1069xe" filled="t" fillcolor="#000000" stroked="f">
                <v:path arrowok="t"/>
                <v:fill/>
              </v:shape>
            </v:group>
            <v:group style="position:absolute;left:6173;top:1069;width:60;height:62" coordorigin="6173,1069" coordsize="60,62">
              <v:shape style="position:absolute;left:6173;top:1069;width:60;height:62" coordorigin="6173,1069" coordsize="60,62" path="m6202,1131l6173,1131,6202,1069,6233,1131,6202,1131xe" filled="f" stroked="t" strokeweight=".51402pt" strokecolor="#000000">
                <v:path arrowok="t"/>
              </v:shape>
            </v:group>
            <v:group style="position:absolute;left:6156;top:1047;width:94;height:46" coordorigin="6156,1047" coordsize="94,46">
              <v:shape style="position:absolute;left:6156;top:1047;width:94;height:46" coordorigin="6156,1047" coordsize="94,46" path="m6156,1047l6156,1069,6250,1069,6250,1093e" filled="f" stroked="t" strokeweight=".51402pt" strokecolor="#000000">
                <v:path arrowok="t"/>
              </v:shape>
            </v:group>
            <v:group style="position:absolute;left:6554;top:1402;width:48;height:48" coordorigin="6554,1402" coordsize="48,48">
              <v:shape style="position:absolute;left:6554;top:1402;width:48;height:48" coordorigin="6554,1402" coordsize="48,48" path="m6593,1402l6564,1402,6554,1412,6554,1441,6564,1450,6593,1450,6602,1441,6602,1412,6593,1402xe" filled="t" fillcolor="#000000" stroked="f">
                <v:path arrowok="t"/>
                <v:fill/>
              </v:shape>
            </v:group>
            <v:group style="position:absolute;left:6554;top:1402;width:48;height:48" coordorigin="6554,1402" coordsize="48,48">
              <v:shape style="position:absolute;left:6554;top:1402;width:48;height:48" coordorigin="6554,1402" coordsize="48,48" path="m6554,1426l6554,1412,6564,1402,6578,1402,6593,1402,6602,1412,6602,1426,6602,1441,6593,1450,6578,1450,6564,1450,6554,1441,6554,1426xe" filled="f" stroked="t" strokeweight=".513336pt" strokecolor="#000000">
                <v:path arrowok="t"/>
              </v:shape>
            </v:group>
            <v:group style="position:absolute;left:3223;top:831;width:48;height:50" coordorigin="3223,831" coordsize="48,50">
              <v:shape style="position:absolute;left:3223;top:831;width:48;height:50" coordorigin="3223,831" coordsize="48,50" path="m3262,831l3233,831,3223,843,3223,870,3233,882,3262,882,3271,870,3271,843,3262,831xe" filled="t" fillcolor="#000000" stroked="f">
                <v:path arrowok="t"/>
                <v:fill/>
              </v:shape>
            </v:group>
            <v:group style="position:absolute;left:3223;top:831;width:48;height:50" coordorigin="3223,831" coordsize="48,50">
              <v:shape style="position:absolute;left:3223;top:831;width:48;height:50" coordorigin="3223,831" coordsize="48,50" path="m3223,858l3223,843,3233,831,3247,831,3262,831,3271,843,3271,858,3271,870,3262,882,3247,882,3233,882,3223,870,3223,858xe" filled="f" stroked="t" strokeweight=".513336pt" strokecolor="#000000">
                <v:path arrowok="t"/>
              </v:shape>
            </v:group>
            <v:group style="position:absolute;left:6182;top:831;width:48;height:50" coordorigin="6182,831" coordsize="48,50">
              <v:shape style="position:absolute;left:6182;top:831;width:48;height:50" coordorigin="6182,831" coordsize="48,50" path="m6221,831l6192,831,6182,843,6182,870,6192,882,6221,882,6230,870,6230,843,6221,831xe" filled="t" fillcolor="#000000" stroked="f">
                <v:path arrowok="t"/>
                <v:fill/>
              </v:shape>
            </v:group>
            <v:group style="position:absolute;left:6182;top:831;width:48;height:50" coordorigin="6182,831" coordsize="48,50">
              <v:shape style="position:absolute;left:6182;top:831;width:48;height:50" coordorigin="6182,831" coordsize="48,50" path="m6182,858l6182,843,6192,831,6206,831,6221,831,6230,843,6230,858,6230,870,6221,882,6206,882,6192,882,6182,870,6182,858xe" filled="f" stroked="t" strokeweight=".513336pt" strokecolor="#000000">
                <v:path arrowok="t"/>
              </v:shape>
            </v:group>
            <v:group style="position:absolute;left:3494;top:2238;width:590;height:346" coordorigin="3494,2238" coordsize="590,346">
              <v:shape style="position:absolute;left:3494;top:2238;width:590;height:346" coordorigin="3494,2238" coordsize="590,346" path="m3494,2583l4085,2583,4085,2238,3494,2238,3494,2583xe" filled="t" fillcolor="#BFCFE2" stroked="f">
                <v:path arrowok="t"/>
                <v:fill/>
              </v:shape>
            </v:group>
            <v:group style="position:absolute;left:3494;top:2238;width:590;height:346" coordorigin="3494,2238" coordsize="590,346">
              <v:shape style="position:absolute;left:3494;top:2238;width:590;height:346" coordorigin="3494,2238" coordsize="590,346" path="m3494,2583l4085,2583,4085,2238,3494,2238,3494,2583xe" filled="f" stroked="t" strokeweight=".513336pt" strokecolor="#000000">
                <v:path arrowok="t"/>
              </v:shape>
            </v:group>
            <v:group style="position:absolute;left:3790;top:1227;width:2;height:1010" coordorigin="3790,1227" coordsize="2,1010">
              <v:shape style="position:absolute;left:3790;top:1227;width:2;height:1010" coordorigin="3790,1227" coordsize="0,1010" path="m3790,1227l3790,2238e" filled="f" stroked="t" strokeweight=".51402pt" strokecolor="#000000">
                <v:path arrowok="t"/>
              </v:shape>
            </v:group>
            <v:group style="position:absolute;left:3790;top:858;width:2;height:221" coordorigin="3790,858" coordsize="2,221">
              <v:shape style="position:absolute;left:3790;top:858;width:2;height:221" coordorigin="3790,858" coordsize="0,221" path="m3790,1078l3790,858e" filled="f" stroked="t" strokeweight=".51402pt" strokecolor="#000000">
                <v:path arrowok="t"/>
              </v:shape>
            </v:group>
            <v:group style="position:absolute;left:3763;top:831;width:50;height:50" coordorigin="3763,831" coordsize="50,50">
              <v:shape style="position:absolute;left:3763;top:831;width:50;height:50" coordorigin="3763,831" coordsize="50,50" path="m3802,831l3775,831,3763,843,3763,870,3775,882,3802,882,3814,870,3814,843,3802,831xe" filled="t" fillcolor="#000000" stroked="f">
                <v:path arrowok="t"/>
                <v:fill/>
              </v:shape>
            </v:group>
            <v:group style="position:absolute;left:3763;top:831;width:50;height:50" coordorigin="3763,831" coordsize="50,50">
              <v:shape style="position:absolute;left:3763;top:831;width:50;height:50" coordorigin="3763,831" coordsize="50,50" path="m3763,858l3763,843,3775,831,3790,831,3802,831,3814,843,3814,858,3814,870,3802,882,3790,882,3775,882,3763,870,3763,858xe" filled="f" stroked="t" strokeweight=".513336pt" strokecolor="#000000">
                <v:path arrowok="t"/>
              </v:shape>
            </v:group>
            <v:group style="position:absolute;left:4682;top:1767;width:588;height:331" coordorigin="4682,1767" coordsize="588,331">
              <v:shape style="position:absolute;left:4682;top:1767;width:588;height:331" coordorigin="4682,1767" coordsize="588,331" path="m4682,2098l5270,2098,5270,1767,4682,1767,4682,2098xe" filled="t" fillcolor="#BFCFE2" stroked="f">
                <v:path arrowok="t"/>
                <v:fill/>
              </v:shape>
            </v:group>
            <v:group style="position:absolute;left:4682;top:1767;width:588;height:331" coordorigin="4682,1767" coordsize="588,331">
              <v:shape style="position:absolute;left:4682;top:1767;width:588;height:331" coordorigin="4682,1767" coordsize="588,331" path="m4682,2098l5270,2098,5270,1767,4682,1767,4682,2098xe" filled="f" stroked="t" strokeweight=".513336pt" strokecolor="#000000">
                <v:path arrowok="t"/>
              </v:shape>
            </v:group>
            <v:group style="position:absolute;left:4824;top:2730;width:535;height:540" coordorigin="4824,2730" coordsize="535,540">
              <v:shape style="position:absolute;left:4824;top:2730;width:535;height:540" coordorigin="4824,2730" coordsize="535,540" path="m4824,3270l5359,3270,5359,2730,4824,2730,4824,3270xe" filled="t" fillcolor="#BFCFE2" stroked="f">
                <v:path arrowok="t"/>
                <v:fill/>
              </v:shape>
            </v:group>
            <v:group style="position:absolute;left:4824;top:2730;width:535;height:540" coordorigin="4824,2730" coordsize="535,540">
              <v:shape style="position:absolute;left:4824;top:2730;width:535;height:540" coordorigin="4824,2730" coordsize="535,540" path="m4824,3270l5359,3270,5359,2730,4824,2730,4824,3270xe" filled="f" stroked="t" strokeweight=".513336pt" strokecolor="#000000">
                <v:path arrowok="t"/>
              </v:shape>
            </v:group>
            <v:group style="position:absolute;left:8515;top:5787;width:1925;height:2" coordorigin="8515,5787" coordsize="1925,2">
              <v:shape style="position:absolute;left:8515;top:5787;width:1925;height:2" coordorigin="8515,5787" coordsize="1925,0" path="m10440,5787l8515,5787e" filled="f" stroked="t" strokeweight=".513336pt" strokecolor="#000000">
                <v:path arrowok="t"/>
              </v:shape>
            </v:group>
            <v:group style="position:absolute;left:9869;top:5110;width:149;height:74" coordorigin="9869,5110" coordsize="149,74">
              <v:shape style="position:absolute;left:9869;top:5110;width:149;height:74" coordorigin="9869,5110" coordsize="149,74" path="m10018,5110l9869,5110,9943,5185,10018,5110xe" filled="t" fillcolor="#FFF7CE" stroked="f">
                <v:path arrowok="t"/>
                <v:fill/>
              </v:shape>
            </v:group>
            <v:group style="position:absolute;left:9869;top:5110;width:149;height:74" coordorigin="9869,5110" coordsize="149,74">
              <v:shape style="position:absolute;left:9869;top:5110;width:149;height:74" coordorigin="9869,5110" coordsize="149,74" path="m10018,5110l9869,5110,9943,5185,10018,5110xe" filled="f" stroked="t" strokeweight=".51402pt" strokecolor="#000000">
                <v:path arrowok="t"/>
              </v:shape>
            </v:group>
            <v:group style="position:absolute;left:9943;top:4964;width:2;height:146" coordorigin="9943,4964" coordsize="2,146">
              <v:shape style="position:absolute;left:9943;top:4964;width:2;height:146" coordorigin="9943,4964" coordsize="0,146" path="m9943,4964l9943,5110e" filled="f" stroked="t" strokeweight=".51402pt" strokecolor="#000000">
                <v:path arrowok="t"/>
              </v:shape>
            </v:group>
            <v:group style="position:absolute;left:9650;top:4614;width:588;height:350" coordorigin="9650,4614" coordsize="588,350">
              <v:shape style="position:absolute;left:9650;top:4614;width:588;height:350" coordorigin="9650,4614" coordsize="588,350" path="m9650,4964l10238,4964,10238,4614,9650,4614,9650,4964xe" filled="t" fillcolor="#BFCFE2" stroked="f">
                <v:path arrowok="t"/>
                <v:fill/>
              </v:shape>
            </v:group>
            <v:group style="position:absolute;left:9650;top:4614;width:588;height:350" coordorigin="9650,4614" coordsize="588,350">
              <v:shape style="position:absolute;left:9650;top:4614;width:588;height:350" coordorigin="9650,4614" coordsize="588,350" path="m9650,4964l10238,4964,10238,4614,9650,4614,9650,4964xe" filled="f" stroked="t" strokeweight=".513336pt" strokecolor="#000000">
                <v:path arrowok="t"/>
              </v:shape>
            </v:group>
            <v:group style="position:absolute;left:7440;top:3421;width:341;height:2" coordorigin="7440,3421" coordsize="341,2">
              <v:shape style="position:absolute;left:7440;top:3421;width:341;height:2" coordorigin="7440,3421" coordsize="341,0" path="m7440,3421l7781,3421e" filled="f" stroked="t" strokeweight=".513336pt" strokecolor="#000000">
                <v:path arrowok="t"/>
              </v:shape>
            </v:group>
            <v:group style="position:absolute;left:8268;top:5737;width:247;height:98" coordorigin="8268,5737" coordsize="247,98">
              <v:shape style="position:absolute;left:8268;top:5737;width:247;height:98" coordorigin="8268,5737" coordsize="247,98" path="m8268,5787l8290,5737,8330,5835,8371,5737,8412,5835,8453,5737,8494,5835,8515,5787e" filled="f" stroked="t" strokeweight=".513336pt" strokecolor="#000000">
                <v:path arrowok="t"/>
              </v:shape>
            </v:group>
            <v:group style="position:absolute;left:6890;top:4702;width:247;height:98" coordorigin="6890,4702" coordsize="247,98">
              <v:shape style="position:absolute;left:6890;top:4702;width:247;height:98" coordorigin="6890,4702" coordsize="247,98" path="m6890,4750l6912,4702,6953,4801,6994,4702,7034,4801,7075,4702,7116,4801,7138,4750e" filled="f" stroked="t" strokeweight=".513336pt" strokecolor="#000000">
                <v:path arrowok="t"/>
              </v:shape>
            </v:group>
            <v:group style="position:absolute;left:6497;top:4750;width:394;height:2" coordorigin="6497,4750" coordsize="394,2">
              <v:shape style="position:absolute;left:6497;top:4750;width:394;height:2" coordorigin="6497,4750" coordsize="394,0" path="m6890,4750l6497,4750e" filled="f" stroked="t" strokeweight=".513336pt" strokecolor="#000000">
                <v:path arrowok="t"/>
              </v:shape>
            </v:group>
            <v:group style="position:absolute;left:6005;top:3625;width:2;height:806" coordorigin="6005,3625" coordsize="2,806">
              <v:shape style="position:absolute;left:6005;top:3625;width:2;height:806" coordorigin="6005,3625" coordsize="0,806" path="m6005,3625l6005,4431e" filled="f" stroked="t" strokeweight=".51402pt" strokecolor="#000000">
                <v:path arrowok="t"/>
              </v:shape>
            </v:group>
            <v:group style="position:absolute;left:5959;top:4419;width:89;height:134" coordorigin="5959,4419" coordsize="89,134">
              <v:shape style="position:absolute;left:5959;top:4419;width:89;height:134" coordorigin="5959,4419" coordsize="89,134" path="m6048,4419l5959,4419,6005,4554,6048,4419xe" filled="t" fillcolor="#000000" stroked="f">
                <v:path arrowok="t"/>
                <v:fill/>
              </v:shape>
            </v:group>
            <v:group style="position:absolute;left:9550;top:4268;width:245;height:98" coordorigin="9550,4268" coordsize="245,98">
              <v:shape style="position:absolute;left:9550;top:4268;width:245;height:98" coordorigin="9550,4268" coordsize="245,98" path="m9550,4318l9569,4268,9610,4366,9650,4268,9694,4366,9734,4268,9775,4366,9794,4318e" filled="f" stroked="t" strokeweight=".513336pt" strokecolor="#000000">
                <v:path arrowok="t"/>
              </v:shape>
            </v:group>
            <v:group style="position:absolute;left:5496;top:6030;width:72;height:62" coordorigin="5496,6030" coordsize="72,62">
              <v:shape style="position:absolute;left:5496;top:6030;width:72;height:62" coordorigin="5496,6030" coordsize="72,62" path="m5496,6092l5496,6030,5568,6030e" filled="f" stroked="t" strokeweight=".51402pt" strokecolor="#000000">
                <v:path arrowok="t"/>
              </v:shape>
            </v:group>
            <v:group style="position:absolute;left:5508;top:6030;width:60;height:2" coordorigin="5508,6030" coordsize="60,2">
              <v:shape style="position:absolute;left:5508;top:6030;width:60;height:2" coordorigin="5508,6030" coordsize="60,0" path="m5508,6030l5568,6030e" filled="f" stroked="t" strokeweight=".51402pt" strokecolor="#000000">
                <v:path arrowok="t"/>
              </v:shape>
            </v:group>
            <v:group style="position:absolute;left:5585;top:5970;width:154;height:122" coordorigin="5585,5970" coordsize="154,122">
              <v:shape style="position:absolute;left:5585;top:5970;width:154;height:122" coordorigin="5585,5970" coordsize="154,122" path="m5738,6092l5585,6092,5585,5970e" filled="f" stroked="t" strokeweight=".51402pt" strokecolor="#000000">
                <v:path arrowok="t"/>
              </v:shape>
            </v:group>
            <v:group style="position:absolute;left:5496;top:5869;width:72;height:101" coordorigin="5496,5869" coordsize="72,101">
              <v:shape style="position:absolute;left:5496;top:5869;width:72;height:101" coordorigin="5496,5869" coordsize="72,101" path="m5568,5970l5496,5970,5496,5869e" filled="f" stroked="t" strokeweight=".51402pt" strokecolor="#000000">
                <v:path arrowok="t"/>
              </v:shape>
            </v:group>
            <v:group style="position:absolute;left:5496;top:6092;width:72;height:101" coordorigin="5496,6092" coordsize="72,101">
              <v:shape style="position:absolute;left:5496;top:6092;width:72;height:101" coordorigin="5496,6092" coordsize="72,101" path="m5568,6092l5496,6092,5496,6193e" filled="f" stroked="t" strokeweight=".51402pt" strokecolor="#000000">
                <v:path arrowok="t"/>
              </v:shape>
            </v:group>
            <v:group style="position:absolute;left:5568;top:5950;width:2;height:158" coordorigin="5568,5950" coordsize="2,158">
              <v:shape style="position:absolute;left:5568;top:5950;width:2;height:158" coordorigin="5568,5950" coordsize="0,158" path="m5568,5950l5568,6109e" filled="f" stroked="t" strokeweight=".51402pt" strokecolor="#000000">
                <v:path arrowok="t"/>
              </v:shape>
            </v:group>
            <v:group style="position:absolute;left:5506;top:6015;width:31;height:31" coordorigin="5506,6015" coordsize="31,31">
              <v:shape style="position:absolute;left:5506;top:6015;width:31;height:31" coordorigin="5506,6015" coordsize="31,31" path="m5506,6015l5506,6046,5537,6030,5506,6015xe" filled="t" fillcolor="#000000" stroked="f">
                <v:path arrowok="t"/>
                <v:fill/>
              </v:shape>
            </v:group>
            <v:group style="position:absolute;left:5506;top:6015;width:31;height:31" coordorigin="5506,6015" coordsize="31,31">
              <v:shape style="position:absolute;left:5506;top:6015;width:31;height:31" coordorigin="5506,6015" coordsize="31,31" path="m5506,6046l5537,6030,5506,6015,5506,6046xe" filled="f" stroked="t" strokeweight=".51402pt" strokecolor="#000000">
                <v:path arrowok="t"/>
              </v:shape>
            </v:group>
            <v:group style="position:absolute;left:5496;top:6186;width:1075;height:293" coordorigin="5496,6186" coordsize="1075,293">
              <v:shape style="position:absolute;left:5496;top:6186;width:1075;height:293" coordorigin="5496,6186" coordsize="1075,293" path="m5496,6193l5496,6478,6571,6478,6571,6186,6365,6186e" filled="f" stroked="t" strokeweight=".513336pt" strokecolor="#000000">
                <v:path arrowok="t"/>
              </v:shape>
            </v:group>
            <v:group style="position:absolute;left:7205;top:2252;width:88;height:88" coordorigin="7205,2252" coordsize="88,88">
              <v:shape style="position:absolute;left:7205;top:2252;width:88;height:88" coordorigin="7205,2252" coordsize="88,88" path="m7254,2252l7231,2257,7214,2270,7205,2290,7210,2314,7223,2331,7241,2340,7267,2336,7284,2324,7293,2306,7294,2298,7288,2275,7274,2259,7254,2252xe" filled="t" fillcolor="#FFF7CE" stroked="f">
                <v:path arrowok="t"/>
                <v:fill/>
              </v:shape>
            </v:group>
            <v:group style="position:absolute;left:7205;top:2252;width:88;height:88" coordorigin="7205,2252" coordsize="88,88">
              <v:shape style="position:absolute;left:7205;top:2252;width:88;height:88" coordorigin="7205,2252" coordsize="88,88" path="m7294,2298l7288,2275,7274,2259,7254,2252,7231,2257,7214,2270,7205,2290,7210,2314,7223,2331,7241,2340,7267,2336,7284,2324,7293,2306,7294,2298xe" filled="f" stroked="t" strokeweight=".513336pt" strokecolor="#000000">
                <v:path arrowok="t"/>
              </v:shape>
            </v:group>
            <v:group style="position:absolute;left:5021;top:1014;width:492;height:523" coordorigin="5021,1014" coordsize="492,523">
              <v:shape style="position:absolute;left:5021;top:1014;width:492;height:523" coordorigin="5021,1014" coordsize="492,523" path="m5021,1537l5513,1537,5513,1014,5021,1014,5021,1537xe" filled="t" fillcolor="#BFCFE2" stroked="f">
                <v:path arrowok="t"/>
                <v:fill/>
              </v:shape>
            </v:group>
            <v:group style="position:absolute;left:5021;top:1014;width:492;height:523" coordorigin="5021,1014" coordsize="492,523">
              <v:shape style="position:absolute;left:5021;top:1014;width:492;height:523" coordorigin="5021,1014" coordsize="492,523" path="m5021,1537l5513,1537,5513,1014,5021,1014,5021,1537xe" filled="f" stroked="t" strokeweight=".513336pt" strokecolor="#000000">
                <v:path arrowok="t"/>
              </v:shape>
            </v:group>
            <v:group style="position:absolute;left:8201;top:3579;width:120;height:60" coordorigin="8201,3579" coordsize="120,60">
              <v:shape style="position:absolute;left:8201;top:3579;width:120;height:60" coordorigin="8201,3579" coordsize="120,60" path="m8321,3579l8201,3579,8261,3639,8321,3579xe" filled="t" fillcolor="#FFF7CE" stroked="f">
                <v:path arrowok="t"/>
                <v:fill/>
              </v:shape>
            </v:group>
            <v:group style="position:absolute;left:8201;top:3579;width:120;height:60" coordorigin="8201,3579" coordsize="120,60">
              <v:shape style="position:absolute;left:8201;top:3579;width:120;height:60" coordorigin="8201,3579" coordsize="120,60" path="m8321,3579l8201,3579,8261,3639,8321,3579xe" filled="f" stroked="t" strokeweight=".51402pt" strokecolor="#000000">
                <v:path arrowok="t"/>
              </v:shape>
            </v:group>
            <v:group style="position:absolute;left:8261;top:3402;width:2;height:178" coordorigin="8261,3402" coordsize="2,178">
              <v:shape style="position:absolute;left:8261;top:3402;width:2;height:178" coordorigin="8261,3402" coordsize="0,178" path="m8261,3474l8261,3402,8261,3579e" filled="f" stroked="t" strokeweight=".51402pt" strokecolor="#000000">
                <v:path arrowok="t"/>
              </v:shape>
            </v:group>
            <v:group style="position:absolute;left:7973;top:3085;width:590;height:317" coordorigin="7973,3085" coordsize="590,317">
              <v:shape style="position:absolute;left:7973;top:3085;width:590;height:317" coordorigin="7973,3085" coordsize="590,317" path="m7973,3402l8563,3402,8563,3085,7973,3085,7973,3402xe" filled="t" fillcolor="#BFCFE2" stroked="f">
                <v:path arrowok="t"/>
                <v:fill/>
              </v:shape>
            </v:group>
            <v:group style="position:absolute;left:7973;top:3085;width:590;height:317" coordorigin="7973,3085" coordsize="590,317">
              <v:shape style="position:absolute;left:7973;top:3085;width:590;height:317" coordorigin="7973,3085" coordsize="590,317" path="m7973,3402l8563,3402,8563,3085,7973,3085,7973,3402xe" filled="f" stroked="t" strokeweight=".513336pt" strokecolor="#000000">
                <v:path arrowok="t"/>
              </v:shape>
            </v:group>
            <v:group style="position:absolute;left:7457;top:4726;width:48;height:50" coordorigin="7457,4726" coordsize="48,50">
              <v:shape style="position:absolute;left:7457;top:4726;width:48;height:50" coordorigin="7457,4726" coordsize="48,50" path="m7495,4726l7469,4726,7457,4738,7457,4765,7469,4777,7495,4777,7505,4765,7505,4738,7495,4726xe" filled="t" fillcolor="#000000" stroked="f">
                <v:path arrowok="t"/>
                <v:fill/>
              </v:shape>
            </v:group>
            <v:group style="position:absolute;left:7457;top:4726;width:48;height:50" coordorigin="7457,4726" coordsize="48,50">
              <v:shape style="position:absolute;left:7457;top:4726;width:48;height:50" coordorigin="7457,4726" coordsize="48,50" path="m7457,4750l7457,4738,7469,4726,7481,4726,7495,4726,7505,4738,7505,4750,7505,4765,7495,4777,7481,4777,7469,4777,7457,4765,7457,4750xe" filled="f" stroked="t" strokeweight=".513336pt" strokecolor="#000000">
                <v:path arrowok="t"/>
              </v:shape>
            </v:group>
            <v:group style="position:absolute;left:6631;top:5852;width:554;height:295" coordorigin="6631,5852" coordsize="554,295">
              <v:shape style="position:absolute;left:6631;top:5852;width:554;height:295" coordorigin="6631,5852" coordsize="554,295" path="m6631,6147l7186,6147,7186,5852,6631,5852,6631,6147xe" filled="t" fillcolor="#BFCFE2" stroked="f">
                <v:path arrowok="t"/>
                <v:fill/>
              </v:shape>
            </v:group>
            <v:group style="position:absolute;left:6631;top:5852;width:554;height:295" coordorigin="6631,5852" coordsize="554,295">
              <v:shape style="position:absolute;left:6631;top:5852;width:554;height:295" coordorigin="6631,5852" coordsize="554,295" path="m6631,6147l7186,6147,7186,5852,6631,5852,6631,6147xe" filled="f" stroked="t" strokeweight=".513336pt" strokecolor="#000000">
                <v:path arrowok="t"/>
              </v:shape>
            </v:group>
            <v:group style="position:absolute;left:924;top:6385;width:698;height:185" coordorigin="924,6385" coordsize="698,185">
              <v:shape style="position:absolute;left:924;top:6385;width:698;height:185" coordorigin="924,6385" coordsize="698,185" path="m924,6570l1622,6570,1622,6385,924,6385,924,6570xe" filled="t" fillcolor="#C6D8F0" stroked="f">
                <v:path arrowok="t"/>
                <v:fill/>
              </v:shape>
            </v:group>
            <v:group style="position:absolute;left:924;top:6385;width:698;height:185" coordorigin="924,6385" coordsize="698,185">
              <v:shape style="position:absolute;left:924;top:6385;width:698;height:185" coordorigin="924,6385" coordsize="698,185" path="m924,6570l1622,6570,1622,6385,924,6385,924,6570xe" filled="f" stroked="t" strokeweight=".513336pt" strokecolor="#000000">
                <v:path arrowok="t"/>
              </v:shape>
            </v:group>
            <v:group style="position:absolute;left:1910;top:5547;width:74;height:60" coordorigin="1910,5547" coordsize="74,60">
              <v:shape style="position:absolute;left:1910;top:5547;width:74;height:60" coordorigin="1910,5547" coordsize="74,60" path="m1910,5607l1910,5547,1985,5547e" filled="f" stroked="t" strokeweight=".51402pt" strokecolor="#000000">
                <v:path arrowok="t"/>
              </v:shape>
            </v:group>
            <v:group style="position:absolute;left:1922;top:5547;width:62;height:2" coordorigin="1922,5547" coordsize="62,2">
              <v:shape style="position:absolute;left:1922;top:5547;width:62;height:2" coordorigin="1922,5547" coordsize="62,0" path="m1922,5547l1985,5547e" filled="f" stroked="t" strokeweight=".51402pt" strokecolor="#000000">
                <v:path arrowok="t"/>
              </v:shape>
            </v:group>
            <v:group style="position:absolute;left:1999;top:5487;width:156;height:120" coordorigin="1999,5487" coordsize="156,120">
              <v:shape style="position:absolute;left:1999;top:5487;width:156;height:120" coordorigin="1999,5487" coordsize="156,120" path="m2155,5607l1999,5607,1999,5487e" filled="f" stroked="t" strokeweight=".51402pt" strokecolor="#000000">
                <v:path arrowok="t"/>
              </v:shape>
            </v:group>
            <v:group style="position:absolute;left:1910;top:5384;width:74;height:103" coordorigin="1910,5384" coordsize="74,103">
              <v:shape style="position:absolute;left:1910;top:5384;width:74;height:103" coordorigin="1910,5384" coordsize="74,103" path="m1985,5487l1910,5487,1910,5384e" filled="f" stroked="t" strokeweight=".51402pt" strokecolor="#000000">
                <v:path arrowok="t"/>
              </v:shape>
            </v:group>
            <v:group style="position:absolute;left:1910;top:5607;width:74;height:103" coordorigin="1910,5607" coordsize="74,103">
              <v:shape style="position:absolute;left:1910;top:5607;width:74;height:103" coordorigin="1910,5607" coordsize="74,103" path="m1985,5607l1910,5607,1910,5710e" filled="f" stroked="t" strokeweight=".51402pt" strokecolor="#000000">
                <v:path arrowok="t"/>
              </v:shape>
            </v:group>
            <v:group style="position:absolute;left:1985;top:5468;width:2;height:158" coordorigin="1985,5468" coordsize="2,158">
              <v:shape style="position:absolute;left:1985;top:5468;width:2;height:158" coordorigin="1985,5468" coordsize="0,158" path="m1985,5468l1985,5626e" filled="f" stroked="t" strokeweight=".51402pt" strokecolor="#000000">
                <v:path arrowok="t"/>
              </v:shape>
            </v:group>
            <v:group style="position:absolute;left:1920;top:5530;width:34;height:34" coordorigin="1920,5530" coordsize="34,34">
              <v:shape style="position:absolute;left:1920;top:5530;width:34;height:34" coordorigin="1920,5530" coordsize="34,34" path="m1920,5530l1920,5564,1954,5547,1920,5530xe" filled="t" fillcolor="#000000" stroked="f">
                <v:path arrowok="t"/>
                <v:fill/>
              </v:shape>
            </v:group>
            <v:group style="position:absolute;left:1920;top:5530;width:34;height:34" coordorigin="1920,5530" coordsize="34,34">
              <v:shape style="position:absolute;left:1920;top:5530;width:34;height:34" coordorigin="1920,5530" coordsize="34,34" path="m1920,5564l1954,5547,1920,5530,1920,5564xe" filled="f" stroked="t" strokeweight=".51402pt" strokecolor="#000000">
                <v:path arrowok="t"/>
              </v:shape>
            </v:group>
            <v:group style="position:absolute;left:3470;top:5245;width:2;height:571" coordorigin="3470,5245" coordsize="2,571">
              <v:shape style="position:absolute;left:3470;top:5245;width:2;height:571" coordorigin="3470,5245" coordsize="0,571" path="m3470,5816l3470,5245e" filled="f" stroked="t" strokeweight=".51402pt" strokecolor="#000000">
                <v:path arrowok="t"/>
              </v:shape>
            </v:group>
            <v:group style="position:absolute;left:3446;top:5221;width:50;height:48" coordorigin="3446,5221" coordsize="50,48">
              <v:shape style="position:absolute;left:3446;top:5221;width:50;height:48" coordorigin="3446,5221" coordsize="50,48" path="m3485,5221l3458,5221,3446,5230,3446,5259,3458,5269,3485,5269,3497,5259,3497,5230,3485,5221xe" filled="t" fillcolor="#000000" stroked="f">
                <v:path arrowok="t"/>
                <v:fill/>
              </v:shape>
            </v:group>
            <v:group style="position:absolute;left:3446;top:5221;width:50;height:48" coordorigin="3446,5221" coordsize="50,48">
              <v:shape style="position:absolute;left:3446;top:5221;width:50;height:48" coordorigin="3446,5221" coordsize="50,48" path="m3446,5245l3446,5230,3458,5221,3470,5221,3485,5221,3497,5230,3497,5245,3497,5259,3485,5269,3470,5269,3458,5269,3446,5259,3446,5245xe" filled="f" stroked="t" strokeweight=".513336pt" strokecolor="#000000">
                <v:path arrowok="t"/>
              </v:shape>
            </v:group>
            <v:group style="position:absolute;left:3096;top:5821;width:374;height:2" coordorigin="3096,5821" coordsize="374,2">
              <v:shape style="position:absolute;left:3096;top:5821;width:374;height:2" coordorigin="3096,5821" coordsize="374,0" path="m3096,5821l3470,5821e" filled="f" stroked="t" strokeweight=".513336pt" strokecolor="#000000">
                <v:path arrowok="t"/>
              </v:shape>
            </v:group>
            <v:group style="position:absolute;left:3096;top:5943;width:151;height:2" coordorigin="3096,5943" coordsize="151,2">
              <v:shape style="position:absolute;left:3096;top:5943;width:151;height:2" coordorigin="3096,5943" coordsize="151,0" path="m3096,5943l3247,5943e" filled="f" stroked="t" strokeweight=".513336pt" strokecolor="#000000">
                <v:path arrowok="t"/>
              </v:shape>
            </v:group>
            <v:group style="position:absolute;left:2952;top:6003;width:2256;height:228" coordorigin="2952,6003" coordsize="2256,228">
              <v:shape style="position:absolute;left:2952;top:6003;width:2256;height:228" coordorigin="2952,6003" coordsize="2256,228" path="m2952,6003l2952,6231,5208,6231e" filled="f" stroked="t" strokeweight=".513336pt" strokecolor="#000000">
                <v:path arrowok="t"/>
              </v:shape>
            </v:group>
            <v:group style="position:absolute;left:2906;top:5881;width:91;height:134" coordorigin="2906,5881" coordsize="91,134">
              <v:shape style="position:absolute;left:2906;top:5881;width:91;height:134" coordorigin="2906,5881" coordsize="91,134" path="m2952,5881l2906,6015,2998,6015,2952,5881xe" filled="t" fillcolor="#000000" stroked="f">
                <v:path arrowok="t"/>
                <v:fill/>
              </v:shape>
            </v:group>
            <v:group style="position:absolute;left:5218;top:3272;width:2;height:2959" coordorigin="5218,3272" coordsize="2,2959">
              <v:shape style="position:absolute;left:5218;top:3272;width:2;height:2959" coordorigin="5218,3272" coordsize="0,2959" path="m5218,3272l5218,6231e" filled="f" stroked="t" strokeweight=".51402pt" strokecolor="#000000">
                <v:path arrowok="t"/>
              </v:shape>
            </v:group>
            <v:group style="position:absolute;left:3247;top:5946;width:2;height:38" coordorigin="3247,5946" coordsize="2,38">
              <v:shape style="position:absolute;left:3247;top:5946;width:2;height:38" coordorigin="3247,5946" coordsize="0,38" path="m3247,5984l3247,5946e" filled="f" stroked="t" strokeweight=".51402pt" strokecolor="#000000">
                <v:path arrowok="t"/>
              </v:shape>
            </v:group>
            <v:group style="position:absolute;left:4404;top:831;width:50;height:50" coordorigin="4404,831" coordsize="50,50">
              <v:shape style="position:absolute;left:4404;top:831;width:50;height:50" coordorigin="4404,831" coordsize="50,50" path="m4442,831l4416,831,4404,843,4404,870,4416,882,4442,882,4454,870,4454,843,4442,831xe" filled="t" fillcolor="#000000" stroked="f">
                <v:path arrowok="t"/>
                <v:fill/>
              </v:shape>
            </v:group>
            <v:group style="position:absolute;left:4404;top:831;width:50;height:50" coordorigin="4404,831" coordsize="50,50">
              <v:shape style="position:absolute;left:4404;top:831;width:50;height:50" coordorigin="4404,831" coordsize="50,50" path="m4404,858l4404,843,4416,831,4428,831,4442,831,4454,843,4454,858,4454,870,4442,882,4428,882,4416,882,4404,870,4404,858xe" filled="f" stroked="t" strokeweight=".513336pt" strokecolor="#000000">
                <v:path arrowok="t"/>
              </v:shape>
            </v:group>
            <v:group style="position:absolute;left:6202;top:1347;width:377;height:79" coordorigin="6202,1347" coordsize="377,79">
              <v:shape style="position:absolute;left:6202;top:1347;width:377;height:79" coordorigin="6202,1347" coordsize="377,79" path="m6578,1426l6202,1426,6202,1347e" filled="f" stroked="t" strokeweight=".513336pt" strokecolor="#000000">
                <v:path arrowok="t"/>
              </v:shape>
            </v:group>
            <v:group style="position:absolute;left:5810;top:1558;width:245;height:2" coordorigin="5810,1558" coordsize="245,2">
              <v:shape style="position:absolute;left:5810;top:1558;width:245;height:2" coordorigin="5810,1558" coordsize="245,0" path="m5810,1558l6055,1558e" filled="f" stroked="t" strokeweight=".513336pt" strokecolor="#000000">
                <v:path arrowok="t"/>
              </v:shape>
            </v:group>
            <v:group style="position:absolute;left:5810;top:1621;width:492;height:2" coordorigin="5810,1621" coordsize="492,2">
              <v:shape style="position:absolute;left:5810;top:1621;width:492;height:2" coordorigin="5810,1621" coordsize="492,0" path="m5810,1621l6302,1621e" filled="f" stroked="t" strokeweight=".513336pt" strokecolor="#000000">
                <v:path arrowok="t"/>
              </v:shape>
            </v:group>
            <v:group style="position:absolute;left:5810;top:1683;width:245;height:2" coordorigin="5810,1683" coordsize="245,2">
              <v:shape style="position:absolute;left:5810;top:1683;width:245;height:2" coordorigin="5810,1683" coordsize="245,0" path="m5810,1683l6055,1683e" filled="f" stroked="t" strokeweight=".513336pt" strokecolor="#000000">
                <v:path arrowok="t"/>
              </v:shape>
            </v:group>
            <v:group style="position:absolute;left:5894;top:1498;width:322;height:245" coordorigin="5894,1498" coordsize="322,245">
              <v:shape style="position:absolute;left:5894;top:1498;width:322;height:245" coordorigin="5894,1498" coordsize="322,245" path="m5990,1498l5902,1509,5913,1527,5922,1544,5930,1562,5935,1581,5938,1599,5939,1617,5939,1636,5917,1709,5894,1743,6010,1740,6077,1722,6135,1695,6195,1648,6216,1621,6208,1609,6155,1560,6101,1530,6037,1508,6014,1503,5990,1498xe" filled="t" fillcolor="#FFF7CE" stroked="f">
                <v:path arrowok="t"/>
                <v:fill/>
              </v:shape>
            </v:group>
            <v:group style="position:absolute;left:5894;top:1498;width:322;height:245" coordorigin="5894,1498" coordsize="322,245">
              <v:shape style="position:absolute;left:5894;top:1498;width:322;height:245" coordorigin="5894,1498" coordsize="322,245" path="m6216,1621l6168,1673,6117,1705,6056,1729,5894,1743,5907,1726,5917,1709,5939,1636,5939,1617,5938,1599,5913,1527,5902,1509,5990,1498,6059,1515,6120,1539,6184,1583,6208,1609,6216,1621xe" filled="f" stroked="t" strokeweight=".513336pt" strokecolor="#000000">
                <v:path arrowok="t"/>
              </v:shape>
            </v:group>
            <v:group style="position:absolute;left:5513;top:1275;width:298;height:283" coordorigin="5513,1275" coordsize="298,283">
              <v:shape style="position:absolute;left:5513;top:1275;width:298;height:283" coordorigin="5513,1275" coordsize="298,283" path="m5810,1558l5611,1558,5611,1275,5513,1275e" filled="f" stroked="t" strokeweight=".513336pt" strokecolor="#000000">
                <v:path arrowok="t"/>
              </v:shape>
            </v:group>
            <v:group style="position:absolute;left:6302;top:1522;width:274;height:98" coordorigin="6302,1522" coordsize="274,98">
              <v:shape style="position:absolute;left:6302;top:1522;width:274;height:98" coordorigin="6302,1522" coordsize="274,98" path="m6302,1621l6576,1621,6576,1522e" filled="f" stroked="t" strokeweight=".513336pt" strokecolor="#000000">
                <v:path arrowok="t"/>
              </v:shape>
            </v:group>
            <v:group style="position:absolute;left:5359;top:1683;width:451;height:1162" coordorigin="5359,1683" coordsize="451,1162">
              <v:shape style="position:absolute;left:5359;top:1683;width:451;height:1162" coordorigin="5359,1683" coordsize="451,1162" path="m5810,1683l5611,1683,5611,2845,5359,2845e" filled="f" stroked="t" strokeweight=".513336pt" strokecolor="#000000">
                <v:path arrowok="t"/>
              </v:shape>
            </v:group>
            <v:group style="position:absolute;left:9542;top:1990;width:499;height:499" coordorigin="9542,1990" coordsize="499,499">
              <v:shape style="position:absolute;left:9542;top:1990;width:499;height:499" coordorigin="9542,1990" coordsize="499,499" path="m9542,1990l9542,2490,10042,2240,9542,1990xe" filled="t" fillcolor="#C6D8F0" stroked="f">
                <v:path arrowok="t"/>
                <v:fill/>
              </v:shape>
            </v:group>
            <v:group style="position:absolute;left:9542;top:1990;width:499;height:499" coordorigin="9542,1990" coordsize="499,499">
              <v:shape style="position:absolute;left:9542;top:1990;width:499;height:499" coordorigin="9542,1990" coordsize="499,499" path="m9542,1990l10042,2240,9542,2490,9542,1990xe" filled="f" stroked="t" strokeweight=".513336pt" strokecolor="#000000">
                <v:path arrowok="t"/>
              </v:shape>
            </v:group>
            <v:group style="position:absolute;left:7171;top:2581;width:247;height:2" coordorigin="7171,2581" coordsize="247,2">
              <v:shape style="position:absolute;left:7171;top:2581;width:247;height:2" coordorigin="7171,2581" coordsize="247,0" path="m7171,2581l7418,2581e" filled="f" stroked="t" strokeweight=".513336pt" strokecolor="#000000">
                <v:path arrowok="t"/>
              </v:shape>
            </v:group>
            <v:group style="position:absolute;left:7171;top:2703;width:247;height:2" coordorigin="7171,2703" coordsize="247,2">
              <v:shape style="position:absolute;left:7171;top:2703;width:247;height:2" coordorigin="7171,2703" coordsize="247,0" path="m7171,2703l7418,2703e" filled="f" stroked="t" strokeweight=".513336pt" strokecolor="#000000">
                <v:path arrowok="t"/>
              </v:shape>
            </v:group>
            <v:group style="position:absolute;left:7418;top:2641;width:677;height:2" coordorigin="7418,2641" coordsize="677,2">
              <v:shape style="position:absolute;left:7418;top:2641;width:677;height:2" coordorigin="7418,2641" coordsize="677,0" path="m7418,2641l8095,2641e" filled="f" stroked="t" strokeweight=".513336pt" strokecolor="#000000">
                <v:path arrowok="t"/>
              </v:shape>
            </v:group>
            <v:group style="position:absolute;left:7258;top:2518;width:319;height:247" coordorigin="7258,2518" coordsize="319,247">
              <v:shape style="position:absolute;left:7258;top:2518;width:319;height:247" coordorigin="7258,2518" coordsize="319,247" path="m7354,2518l7267,2531,7278,2549,7286,2567,7293,2585,7298,2603,7301,2621,7303,2640,7302,2658,7280,2730,7258,2766,7372,2762,7439,2743,7496,2716,7556,2669,7577,2641,7570,2631,7518,2581,7465,2551,7401,2528,7378,2523,7354,2518xe" filled="t" fillcolor="#FFF7CE" stroked="f">
                <v:path arrowok="t"/>
                <v:fill/>
              </v:shape>
            </v:group>
            <v:group style="position:absolute;left:7258;top:2518;width:319;height:247" coordorigin="7258,2518" coordsize="319,247">
              <v:shape style="position:absolute;left:7258;top:2518;width:319;height:247" coordorigin="7258,2518" coordsize="319,247" path="m7577,2641l7529,2694,7459,2735,7396,2757,7258,2766,7270,2748,7280,2730,7302,2658,7303,2640,7301,2621,7278,2549,7267,2531,7354,2518,7423,2535,7484,2560,7547,2604,7570,2631,7577,2641xe" filled="f" stroked="t" strokeweight=".513336pt" strokecolor="#000000">
                <v:path arrowok="t"/>
              </v:shape>
            </v:group>
            <v:group style="position:absolute;left:1622;top:5710;width:288;height:223" coordorigin="1622,5710" coordsize="288,223">
              <v:shape style="position:absolute;left:1622;top:5710;width:288;height:223" coordorigin="1622,5710" coordsize="288,223" path="m1910,5710l1910,5934,1622,5934e" filled="f" stroked="t" strokeweight=".513336pt" strokecolor="#000000">
                <v:path arrowok="t"/>
              </v:shape>
            </v:group>
            <v:group style="position:absolute;left:1910;top:5701;width:720;height:233" coordorigin="1910,5701" coordsize="720,233">
              <v:shape style="position:absolute;left:1910;top:5701;width:720;height:233" coordorigin="1910,5701" coordsize="720,233" path="m2630,5701l2630,5934,1910,5934,1910,5710e" filled="f" stroked="t" strokeweight=".513336pt" strokecolor="#000000">
                <v:path arrowok="t"/>
              </v:shape>
            </v:group>
            <v:group style="position:absolute;left:2261;top:5422;width:324;height:370" coordorigin="2261,5422" coordsize="324,370">
              <v:shape style="position:absolute;left:2261;top:5422;width:324;height:370" coordorigin="2261,5422" coordsize="324,370" path="m2585,5422l2261,5607,2585,5792,2585,5422xe" filled="t" fillcolor="#FFF7CE" stroked="f">
                <v:path arrowok="t"/>
                <v:fill/>
              </v:shape>
            </v:group>
            <v:group style="position:absolute;left:2261;top:5422;width:324;height:370" coordorigin="2261,5422" coordsize="324,370">
              <v:shape style="position:absolute;left:2261;top:5422;width:324;height:370" coordorigin="2261,5422" coordsize="324,370" path="m2585,5422l2585,5792,2261,5607,2585,5422xe" filled="f" stroked="t" strokeweight=".513336pt" strokecolor="#000000">
                <v:path arrowok="t"/>
              </v:shape>
            </v:group>
            <v:group style="position:absolute;left:2585;top:5701;width:46;height:2" coordorigin="2585,5701" coordsize="46,2">
              <v:shape style="position:absolute;left:2585;top:5701;width:46;height:2" coordorigin="2585,5701" coordsize="46,0" path="m2585,5701l2630,5701e" filled="f" stroked="t" strokeweight=".513336pt" strokecolor="#000000">
                <v:path arrowok="t"/>
              </v:shape>
            </v:group>
            <v:group style="position:absolute;left:2585;top:5516;width:46;height:2" coordorigin="2585,5516" coordsize="46,2">
              <v:shape style="position:absolute;left:2585;top:5516;width:46;height:2" coordorigin="2585,5516" coordsize="46,0" path="m2585,5516l2630,5516e" filled="f" stroked="t" strokeweight=".513336pt" strokecolor="#000000">
                <v:path arrowok="t"/>
              </v:shape>
            </v:group>
            <v:group style="position:absolute;left:2170;top:5607;width:91;height:2" coordorigin="2170,5607" coordsize="91,2">
              <v:shape style="position:absolute;left:2170;top:5607;width:91;height:2" coordorigin="2170,5607" coordsize="91,0" path="m2170,5607l2261,5607e" filled="f" stroked="t" strokeweight=".513336pt" strokecolor="#000000">
                <v:path arrowok="t"/>
              </v:shape>
            </v:group>
            <v:group style="position:absolute;left:2630;top:5516;width:218;height:365" coordorigin="2630,5516" coordsize="218,365">
              <v:shape style="position:absolute;left:2630;top:5516;width:218;height:365" coordorigin="2630,5516" coordsize="218,365" path="m2630,5516l2731,5516,2731,5881,2849,5881e" filled="f" stroked="t" strokeweight=".513336pt" strokecolor="#000000">
                <v:path arrowok="t"/>
              </v:shape>
            </v:group>
            <v:group style="position:absolute;left:1910;top:5173;width:74;height:62" coordorigin="1910,5173" coordsize="74,62">
              <v:shape style="position:absolute;left:1910;top:5173;width:74;height:62" coordorigin="1910,5173" coordsize="74,62" path="m1910,5173l1910,5235,1985,5235e" filled="f" stroked="t" strokeweight=".51402pt" strokecolor="#000000">
                <v:path arrowok="t"/>
              </v:shape>
            </v:group>
            <v:group style="position:absolute;left:1922;top:5235;width:62;height:2" coordorigin="1922,5235" coordsize="62,2">
              <v:shape style="position:absolute;left:1922;top:5235;width:62;height:2" coordorigin="1922,5235" coordsize="62,0" path="m1922,5235l1985,5235e" filled="f" stroked="t" strokeweight=".51402pt" strokecolor="#000000">
                <v:path arrowok="t"/>
              </v:shape>
            </v:group>
            <v:group style="position:absolute;left:1999;top:5173;width:156;height:122" coordorigin="1999,5173" coordsize="156,122">
              <v:shape style="position:absolute;left:1999;top:5173;width:156;height:122" coordorigin="1999,5173" coordsize="156,122" path="m2155,5173l1999,5173,1999,5295e" filled="f" stroked="t" strokeweight=".51402pt" strokecolor="#000000">
                <v:path arrowok="t"/>
              </v:shape>
            </v:group>
            <v:group style="position:absolute;left:1910;top:5295;width:74;height:103" coordorigin="1910,5295" coordsize="74,103">
              <v:shape style="position:absolute;left:1910;top:5295;width:74;height:103" coordorigin="1910,5295" coordsize="74,103" path="m1985,5295l1910,5295,1910,5398e" filled="f" stroked="t" strokeweight=".51402pt" strokecolor="#000000">
                <v:path arrowok="t"/>
              </v:shape>
            </v:group>
            <v:group style="position:absolute;left:1910;top:5072;width:74;height:101" coordorigin="1910,5072" coordsize="74,101">
              <v:shape style="position:absolute;left:1910;top:5072;width:74;height:101" coordorigin="1910,5072" coordsize="74,101" path="m1985,5173l1910,5173,1910,5072e" filled="f" stroked="t" strokeweight=".51402pt" strokecolor="#000000">
                <v:path arrowok="t"/>
              </v:shape>
            </v:group>
            <v:group style="position:absolute;left:1985;top:5156;width:2;height:158" coordorigin="1985,5156" coordsize="2,158">
              <v:shape style="position:absolute;left:1985;top:5156;width:2;height:158" coordorigin="1985,5156" coordsize="0,158" path="m1985,5156l1985,5314e" filled="f" stroked="t" strokeweight=".51402pt" strokecolor="#000000">
                <v:path arrowok="t"/>
              </v:shape>
            </v:group>
            <v:group style="position:absolute;left:1920;top:5218;width:34;height:34" coordorigin="1920,5218" coordsize="34,34">
              <v:shape style="position:absolute;left:1920;top:5218;width:34;height:34" coordorigin="1920,5218" coordsize="34,34" path="m1954,5218l1920,5235,1954,5252,1954,5218xe" filled="t" fillcolor="#000000" stroked="f">
                <v:path arrowok="t"/>
                <v:fill/>
              </v:shape>
            </v:group>
            <v:group style="position:absolute;left:1920;top:5218;width:34;height:34" coordorigin="1920,5218" coordsize="34,34">
              <v:shape style="position:absolute;left:1920;top:5218;width:34;height:34" coordorigin="1920,5218" coordsize="34,34" path="m1954,5218l1920,5235,1954,5252,1954,5218xe" filled="f" stroked="t" strokeweight=".51402pt" strokecolor="#000000">
                <v:path arrowok="t"/>
              </v:shape>
            </v:group>
            <v:group style="position:absolute;left:1905;top:5391;width:10;height:2" coordorigin="1905,5391" coordsize="10,2">
              <v:shape style="position:absolute;left:1905;top:5391;width:10;height:2" coordorigin="1905,5391" coordsize="10,0" path="m1905,5391l1916,5391e" filled="f" stroked="t" strokeweight=".72pt" strokecolor="#000000">
                <v:path arrowok="t"/>
              </v:shape>
            </v:group>
            <v:group style="position:absolute;left:2225;top:5173;width:74;height:62" coordorigin="2225,5173" coordsize="74,62">
              <v:shape style="position:absolute;left:2225;top:5173;width:74;height:62" coordorigin="2225,5173" coordsize="74,62" path="m2299,5173l2299,5235,2225,5235e" filled="f" stroked="t" strokeweight=".51402pt" strokecolor="#000000">
                <v:path arrowok="t"/>
              </v:shape>
            </v:group>
            <v:group style="position:absolute;left:2225;top:5235;width:62;height:2" coordorigin="2225,5235" coordsize="62,2">
              <v:shape style="position:absolute;left:2225;top:5235;width:62;height:2" coordorigin="2225,5235" coordsize="62,0" path="m2287,5235l2225,5235e" filled="f" stroked="t" strokeweight=".51402pt" strokecolor="#000000">
                <v:path arrowok="t"/>
              </v:shape>
            </v:group>
            <v:group style="position:absolute;left:2054;top:5173;width:156;height:122" coordorigin="2054,5173" coordsize="156,122">
              <v:shape style="position:absolute;left:2054;top:5173;width:156;height:122" coordorigin="2054,5173" coordsize="156,122" path="m2054,5173l2210,5173,2210,5295e" filled="f" stroked="t" strokeweight=".51402pt" strokecolor="#000000">
                <v:path arrowok="t"/>
              </v:shape>
            </v:group>
            <v:group style="position:absolute;left:2225;top:5295;width:74;height:103" coordorigin="2225,5295" coordsize="74,103">
              <v:shape style="position:absolute;left:2225;top:5295;width:74;height:103" coordorigin="2225,5295" coordsize="74,103" path="m2225,5295l2299,5295,2299,5398e" filled="f" stroked="t" strokeweight=".51402pt" strokecolor="#000000">
                <v:path arrowok="t"/>
              </v:shape>
            </v:group>
            <v:group style="position:absolute;left:2225;top:5072;width:74;height:101" coordorigin="2225,5072" coordsize="74,101">
              <v:shape style="position:absolute;left:2225;top:5072;width:74;height:101" coordorigin="2225,5072" coordsize="74,101" path="m2225,5173l2299,5173,2299,5072e" filled="f" stroked="t" strokeweight=".51402pt" strokecolor="#000000">
                <v:path arrowok="t"/>
              </v:shape>
            </v:group>
            <v:group style="position:absolute;left:2225;top:5156;width:2;height:158" coordorigin="2225,5156" coordsize="2,158">
              <v:shape style="position:absolute;left:2225;top:5156;width:2;height:158" coordorigin="2225,5156" coordsize="0,158" path="m2225,5156l2225,5314e" filled="f" stroked="t" strokeweight=".51402pt" strokecolor="#000000">
                <v:path arrowok="t"/>
              </v:shape>
            </v:group>
            <v:group style="position:absolute;left:2256;top:5218;width:34;height:34" coordorigin="2256,5218" coordsize="34,34">
              <v:shape style="position:absolute;left:2256;top:5218;width:34;height:34" coordorigin="2256,5218" coordsize="34,34" path="m2256,5218l2256,5252,2290,5235,2256,5218xe" filled="t" fillcolor="#000000" stroked="f">
                <v:path arrowok="t"/>
                <v:fill/>
              </v:shape>
            </v:group>
            <v:group style="position:absolute;left:2256;top:5218;width:34;height:34" coordorigin="2256,5218" coordsize="34,34">
              <v:shape style="position:absolute;left:2256;top:5218;width:34;height:34" coordorigin="2256,5218" coordsize="34,34" path="m2256,5218l2290,5235,2256,5252,2256,5218xe" filled="f" stroked="t" strokeweight=".51402pt" strokecolor="#000000">
                <v:path arrowok="t"/>
              </v:shape>
            </v:group>
            <v:group style="position:absolute;left:1910;top:5007;width:389;height:65" coordorigin="1910,5007" coordsize="389,65">
              <v:shape style="position:absolute;left:1910;top:5007;width:389;height:65" coordorigin="1910,5007" coordsize="389,65" path="m2299,5072l2299,5007,1910,5007,1910,5072e" filled="f" stroked="t" strokeweight=".513336pt" strokecolor="#000000">
                <v:path arrowok="t"/>
              </v:shape>
            </v:group>
            <v:group style="position:absolute;left:1910;top:4851;width:2;height:221" coordorigin="1910,4851" coordsize="2,221">
              <v:shape style="position:absolute;left:1910;top:4851;width:2;height:221" coordorigin="1910,4851" coordsize="0,221" path="m1910,4851l1910,5072e" filled="f" stroked="t" strokeweight=".51402pt" strokecolor="#000000">
                <v:path arrowok="t"/>
              </v:shape>
            </v:group>
            <v:group style="position:absolute;left:1910;top:5173;width:204;height:226" coordorigin="1910,5173" coordsize="204,226">
              <v:shape style="position:absolute;left:1910;top:5173;width:204;height:226" coordorigin="1910,5173" coordsize="204,226" path="m2054,5173l2114,5173,2114,5398,1910,5398e" filled="f" stroked="t" strokeweight=".513336pt" strokecolor="#000000">
                <v:path arrowok="t"/>
              </v:shape>
            </v:group>
            <v:group style="position:absolute;left:2254;top:5451;width:98;height:50" coordorigin="2254,5451" coordsize="98,50">
              <v:shape style="position:absolute;left:2254;top:5451;width:98;height:50" coordorigin="2254,5451" coordsize="98,50" path="m2352,5451l2254,5451,2302,5502,2352,5451xe" filled="t" fillcolor="#DBEEF3" stroked="f">
                <v:path arrowok="t"/>
                <v:fill/>
              </v:shape>
            </v:group>
            <v:group style="position:absolute;left:2254;top:5451;width:98;height:50" coordorigin="2254,5451" coordsize="98,50">
              <v:shape style="position:absolute;left:2254;top:5451;width:98;height:50" coordorigin="2254,5451" coordsize="98,50" path="m2352,5451l2254,5451,2302,5502,2352,5451xe" filled="f" stroked="t" strokeweight=".51402pt" strokecolor="#000000">
                <v:path arrowok="t"/>
              </v:shape>
            </v:group>
            <v:group style="position:absolute;left:2302;top:5305;width:2;height:146" coordorigin="2302,5305" coordsize="2,146">
              <v:shape style="position:absolute;left:2302;top:5305;width:2;height:146" coordorigin="2302,5305" coordsize="0,146" path="m2302,5362l2302,5305,2302,5451e" filled="f" stroked="t" strokeweight=".51402pt" strokecolor="#000000">
                <v:path arrowok="t"/>
              </v:shape>
            </v:group>
            <v:group style="position:absolute;left:2352;top:5094;width:2;height:242" coordorigin="2352,5094" coordsize="2,242">
              <v:shape style="position:absolute;left:2352;top:5094;width:2;height:242" coordorigin="2352,5094" coordsize="0,242" path="m2352,5094l2352,5336e" filled="f" stroked="t" strokeweight=".51402pt" strokecolor="#000000">
                <v:path arrowok="t"/>
              </v:shape>
            </v:group>
            <v:group style="position:absolute;left:2316;top:5319;width:57;height:70" coordorigin="2316,5319" coordsize="57,70">
              <v:shape style="position:absolute;left:2316;top:5319;width:57;height:70" coordorigin="2316,5319" coordsize="57,70" path="m2316,5319l2352,5389,2372,5328,2354,5328,2334,5326,2316,5319xe" filled="t" fillcolor="#000000" stroked="f">
                <v:path arrowok="t"/>
                <v:fill/>
              </v:shape>
              <v:shape style="position:absolute;left:2316;top:5319;width:57;height:70" coordorigin="2316,5319" coordsize="57,70" path="m2373,5325l2354,5328,2372,5328,2373,5325xe" filled="t" fillcolor="#000000" stroked="f">
                <v:path arrowok="t"/>
                <v:fill/>
              </v:shape>
            </v:group>
            <v:group style="position:absolute;left:1884;top:4981;width:50;height:50" coordorigin="1884,4981" coordsize="50,50">
              <v:shape style="position:absolute;left:1884;top:4981;width:50;height:50" coordorigin="1884,4981" coordsize="50,50" path="m1922,4981l1896,4981,1884,4993,1884,5019,1896,5031,1922,5031,1934,5019,1934,4993,1922,4981xe" filled="t" fillcolor="#000000" stroked="f">
                <v:path arrowok="t"/>
                <v:fill/>
              </v:shape>
            </v:group>
            <v:group style="position:absolute;left:1884;top:4981;width:50;height:50" coordorigin="1884,4981" coordsize="50,50">
              <v:shape style="position:absolute;left:1884;top:4981;width:50;height:50" coordorigin="1884,4981" coordsize="50,50" path="m1884,5005l1884,4993,1896,4981,1910,4981,1922,4981,1934,4993,1934,5005,1934,5019,1922,5031,1910,5031,1896,5031,1884,5019,1884,5005xe" filled="f" stroked="t" strokeweight=".513336pt" strokecolor="#000000">
                <v:path arrowok="t"/>
              </v:shape>
            </v:group>
            <v:group style="position:absolute;left:1889;top:5374;width:48;height:48" coordorigin="1889,5374" coordsize="48,48">
              <v:shape style="position:absolute;left:1889;top:5374;width:48;height:48" coordorigin="1889,5374" coordsize="48,48" path="m1925,5374l1898,5374,1889,5386,1889,5413,1898,5422,1925,5422,1937,5413,1937,5386,1925,5374xe" filled="t" fillcolor="#000000" stroked="f">
                <v:path arrowok="t"/>
                <v:fill/>
              </v:shape>
            </v:group>
            <v:group style="position:absolute;left:1889;top:5374;width:48;height:48" coordorigin="1889,5374" coordsize="48,48">
              <v:shape style="position:absolute;left:1889;top:5374;width:48;height:48" coordorigin="1889,5374" coordsize="48,48" path="m1889,5398l1889,5386,1898,5374,1913,5374,1925,5374,1937,5386,1937,5398,1937,5413,1925,5422,1913,5422,1898,5422,1889,5413,1889,5398xe" filled="f" stroked="t" strokeweight=".513336pt" strokecolor="#000000">
                <v:path arrowok="t"/>
              </v:shape>
            </v:group>
            <v:group style="position:absolute;left:2090;top:5151;width:48;height:50" coordorigin="2090,5151" coordsize="48,50">
              <v:shape style="position:absolute;left:2090;top:5151;width:48;height:50" coordorigin="2090,5151" coordsize="48,50" path="m2129,5151l2100,5151,2090,5163,2090,5190,2100,5202,2129,5202,2138,5190,2138,5163,2129,5151xe" filled="t" fillcolor="#000000" stroked="f">
                <v:path arrowok="t"/>
                <v:fill/>
              </v:shape>
            </v:group>
            <v:group style="position:absolute;left:2090;top:5151;width:48;height:50" coordorigin="2090,5151" coordsize="48,50">
              <v:shape style="position:absolute;left:2090;top:5151;width:48;height:50" coordorigin="2090,5151" coordsize="48,50" path="m2090,5178l2090,5163,2100,5151,2114,5151,2129,5151,2138,5163,2138,5178,2138,5190,2129,5202,2114,5202,2100,5202,2090,5190,2090,5178xe" filled="f" stroked="t" strokeweight=".513336pt" strokecolor="#000000">
                <v:path arrowok="t"/>
              </v:shape>
            </v:group>
            <v:group style="position:absolute;left:1886;top:5910;width:48;height:48" coordorigin="1886,5910" coordsize="48,48">
              <v:shape style="position:absolute;left:1886;top:5910;width:48;height:48" coordorigin="1886,5910" coordsize="48,48" path="m1925,5910l1898,5910,1886,5919,1886,5948,1898,5958,1925,5958,1934,5948,1934,5919,1925,5910xe" filled="t" fillcolor="#000000" stroked="f">
                <v:path arrowok="t"/>
                <v:fill/>
              </v:shape>
            </v:group>
            <v:group style="position:absolute;left:1886;top:5910;width:48;height:48" coordorigin="1886,5910" coordsize="48,48">
              <v:shape style="position:absolute;left:1886;top:5910;width:48;height:48" coordorigin="1886,5910" coordsize="48,48" path="m1886,5934l1886,5919,1898,5910,1910,5910,1925,5910,1934,5919,1934,5934,1934,5948,1925,5958,1910,5958,1898,5958,1886,5948,1886,5934xe" filled="f" stroked="t" strokeweight=".513336pt" strokecolor="#000000">
                <v:path arrowok="t"/>
              </v:shape>
            </v:group>
            <v:group style="position:absolute;left:6005;top:2581;width:1166;height:446" coordorigin="6005,2581" coordsize="1166,446">
              <v:shape style="position:absolute;left:6005;top:2581;width:1166;height:446" coordorigin="6005,2581" coordsize="1166,446" path="m7171,2581l6005,2581,6005,3027e" filled="f" stroked="t" strokeweight=".513336pt" strokecolor="#000000">
                <v:path arrowok="t"/>
              </v:shape>
            </v:group>
            <v:group style="position:absolute;left:4594;top:1088;width:324;height:370" coordorigin="4594,1088" coordsize="324,370">
              <v:shape style="position:absolute;left:4594;top:1088;width:324;height:370" coordorigin="4594,1088" coordsize="324,370" path="m4594,1088l4594,1458,4918,1273,4594,1088xe" filled="t" fillcolor="#FFF7CE" stroked="f">
                <v:path arrowok="t"/>
                <v:fill/>
              </v:shape>
            </v:group>
            <v:group style="position:absolute;left:4594;top:1088;width:324;height:370" coordorigin="4594,1088" coordsize="324,370">
              <v:shape style="position:absolute;left:4594;top:1088;width:324;height:370" coordorigin="4594,1088" coordsize="324,370" path="m4594,1088l4594,1458,4918,1273,4594,1088xe" filled="f" stroked="t" strokeweight=".513336pt" strokecolor="#000000">
                <v:path arrowok="t"/>
              </v:shape>
            </v:group>
            <v:group style="position:absolute;left:4548;top:1179;width:46;height:2" coordorigin="4548,1179" coordsize="46,2">
              <v:shape style="position:absolute;left:4548;top:1179;width:46;height:2" coordorigin="4548,1179" coordsize="46,0" path="m4594,1179l4548,1179e" filled="f" stroked="t" strokeweight=".513336pt" strokecolor="#000000">
                <v:path arrowok="t"/>
              </v:shape>
            </v:group>
            <v:group style="position:absolute;left:4918;top:1273;width:103;height:2" coordorigin="4918,1273" coordsize="103,2">
              <v:shape style="position:absolute;left:4918;top:1273;width:103;height:2" coordorigin="4918,1273" coordsize="103,0" path="m4918,1273l5021,1273e" filled="f" stroked="t" strokeweight=".513336pt" strokecolor="#000000">
                <v:path arrowok="t"/>
              </v:shape>
            </v:group>
            <v:group style="position:absolute;left:4428;top:858;width:120;height:322" coordorigin="4428,858" coordsize="120,322">
              <v:shape style="position:absolute;left:4428;top:858;width:120;height:322" coordorigin="4428,858" coordsize="120,322" path="m4548,1179l4428,1179,4428,858e" filled="f" stroked="t" strokeweight=".513336pt" strokecolor="#000000">
                <v:path arrowok="t"/>
              </v:shape>
            </v:group>
            <v:group style="position:absolute;left:5270;top:1621;width:540;height:312" coordorigin="5270,1621" coordsize="540,312">
              <v:shape style="position:absolute;left:5270;top:1621;width:540;height:312" coordorigin="5270,1621" coordsize="540,312" path="m5810,1621l5434,1621,5434,1933,5270,1933e" filled="f" stroked="t" strokeweight=".513336pt" strokecolor="#000000">
                <v:path arrowok="t"/>
              </v:shape>
            </v:group>
            <v:group style="position:absolute;left:6595;top:2703;width:576;height:1598" coordorigin="6595,2703" coordsize="576,1598">
              <v:shape style="position:absolute;left:6595;top:2703;width:576;height:1598" coordorigin="6595,2703" coordsize="576,1598" path="m6823,4302l6595,4302,6595,2703,7171,2703e" filled="f" stroked="t" strokeweight=".513336pt" strokecolor="#000000">
                <v:path arrowok="t"/>
              </v:shape>
            </v:group>
            <v:group style="position:absolute;left:6914;top:4117;width:324;height:370" coordorigin="6914,4117" coordsize="324,370">
              <v:shape style="position:absolute;left:6914;top:4117;width:324;height:370" coordorigin="6914,4117" coordsize="324,370" path="m7238,4117l6914,4302,7238,4486,7238,4117xe" filled="t" fillcolor="#FFF7CE" stroked="f">
                <v:path arrowok="t"/>
                <v:fill/>
              </v:shape>
            </v:group>
            <v:group style="position:absolute;left:6914;top:4117;width:324;height:370" coordorigin="6914,4117" coordsize="324,370">
              <v:shape style="position:absolute;left:6914;top:4117;width:324;height:370" coordorigin="6914,4117" coordsize="324,370" path="m7238,4486l7238,4117,6914,4302,7238,4486xe" filled="f" stroked="t" strokeweight=".513336pt" strokecolor="#000000">
                <v:path arrowok="t"/>
              </v:shape>
            </v:group>
            <v:group style="position:absolute;left:7238;top:4395;width:46;height:2" coordorigin="7238,4395" coordsize="46,2">
              <v:shape style="position:absolute;left:7238;top:4395;width:46;height:2" coordorigin="7238,4395" coordsize="46,0" path="m7238,4395l7284,4395e" filled="f" stroked="t" strokeweight=".513336pt" strokecolor="#000000">
                <v:path arrowok="t"/>
              </v:shape>
            </v:group>
            <v:group style="position:absolute;left:6823;top:4302;width:86;height:2" coordorigin="6823,4302" coordsize="86,2">
              <v:shape style="position:absolute;left:6823;top:4302;width:86;height:2" coordorigin="6823,4302" coordsize="86,0" path="m6910,4302l6823,4302e" filled="f" stroked="t" strokeweight=".513336pt" strokecolor="#000000">
                <v:path arrowok="t"/>
              </v:shape>
            </v:group>
            <v:group style="position:absolute;left:10435;top:6385;width:698;height:185" coordorigin="10435,6385" coordsize="698,185">
              <v:shape style="position:absolute;left:10435;top:6385;width:698;height:185" coordorigin="10435,6385" coordsize="698,185" path="m10435,6570l11134,6570,11134,6385,10435,6385,10435,6570xe" filled="t" fillcolor="#C6D8F0" stroked="f">
                <v:path arrowok="t"/>
                <v:fill/>
              </v:shape>
            </v:group>
            <v:group style="position:absolute;left:10435;top:6385;width:698;height:185" coordorigin="10435,6385" coordsize="698,185">
              <v:shape style="position:absolute;left:10435;top:6385;width:698;height:185" coordorigin="10435,6385" coordsize="698,185" path="m10435,6570l11134,6570,11134,6385,10435,6385,10435,6570xe" filled="f" stroked="t" strokeweight=".513336pt" strokecolor="#000000">
                <v:path arrowok="t"/>
              </v:shape>
            </v:group>
            <v:group style="position:absolute;left:5470;top:6452;width:50;height:50" coordorigin="5470,6452" coordsize="50,50">
              <v:shape style="position:absolute;left:5470;top:6452;width:50;height:50" coordorigin="5470,6452" coordsize="50,50" path="m5508,6452l5482,6452,5470,6464,5470,6490,5482,6502,5508,6502,5520,6490,5520,6464,5508,6452xe" filled="t" fillcolor="#000000" stroked="f">
                <v:path arrowok="t"/>
                <v:fill/>
              </v:shape>
            </v:group>
            <v:group style="position:absolute;left:5470;top:6452;width:50;height:50" coordorigin="5470,6452" coordsize="50,50">
              <v:shape style="position:absolute;left:5470;top:6452;width:50;height:50" coordorigin="5470,6452" coordsize="50,50" path="m5520,6476l5520,6464,5508,6452,5494,6452,5482,6452,5470,6464,5470,6476,5470,6490,5482,6502,5494,6502,5508,6502,5520,6490,5520,6476xe" filled="f" stroked="t" strokeweight=".513336pt" strokecolor="#000000">
                <v:path arrowok="t"/>
              </v:shape>
            </v:group>
            <v:group style="position:absolute;left:3662;top:3805;width:379;height:2" coordorigin="3662,3805" coordsize="379,2">
              <v:shape style="position:absolute;left:3662;top:3805;width:379;height:2" coordorigin="3662,3805" coordsize="379,0" path="m3662,3805l4042,3805e" filled="f" stroked="t" strokeweight=".513336pt" strokecolor="#000000">
                <v:path arrowok="t"/>
              </v:shape>
            </v:group>
            <v:group style="position:absolute;left:3662;top:4388;width:2;height:120" coordorigin="3662,4388" coordsize="2,120">
              <v:shape style="position:absolute;left:3662;top:4388;width:2;height:120" coordorigin="3662,4388" coordsize="2,120" path="m3665,4388l3662,4508e" filled="f" stroked="t" strokeweight=".513336pt" strokecolor="#000000">
                <v:path arrowok="t"/>
              </v:shape>
            </v:group>
            <v:group style="position:absolute;left:3662;top:4225;width:2;height:163" coordorigin="3662,4225" coordsize="2,163">
              <v:shape style="position:absolute;left:3662;top:4225;width:2;height:163" coordorigin="3662,4225" coordsize="2,163" path="m3662,4225l3665,4388e" filled="f" stroked="t" strokeweight=".513336pt" strokecolor="#000000">
                <v:path arrowok="t"/>
              </v:shape>
            </v:group>
            <v:group style="position:absolute;left:2801;top:5734;width:343;height:295" coordorigin="2801,5734" coordsize="343,295">
              <v:shape style="position:absolute;left:2801;top:5734;width:343;height:295" coordorigin="2801,5734" coordsize="343,295" path="m2801,6030l3144,6030,3144,5734,2801,5734,2801,6030xe" filled="f" stroked="t" strokeweight=".513336pt" strokecolor="#000000">
                <v:path arrowok="t"/>
              </v:shape>
            </v:group>
            <v:group style="position:absolute;left:2849;top:5881;width:202;height:2" coordorigin="2849,5881" coordsize="202,2">
              <v:shape style="position:absolute;left:2849;top:5881;width:202;height:2" coordorigin="2849,5881" coordsize="202,0" path="m3050,5881l2849,5881e" filled="f" stroked="t" strokeweight=".513336pt" strokecolor="#000000">
                <v:path arrowok="t"/>
              </v:shape>
            </v:group>
            <v:group style="position:absolute;left:2834;top:5804;width:276;height:154" coordorigin="2834,5804" coordsize="276,154">
              <v:shape style="position:absolute;left:2834;top:5804;width:276;height:154" coordorigin="2834,5804" coordsize="276,154" path="m2858,5866l2842,5866,2834,5874,2834,5890,2842,5898,2858,5898,2866,5890,2866,5874,2858,5866xe" filled="t" fillcolor="#DBEEF3" stroked="f">
                <v:path arrowok="t"/>
                <v:fill/>
              </v:shape>
              <v:shape style="position:absolute;left:2834;top:5804;width:276;height:154" coordorigin="2834,5804" coordsize="276,154" path="m3103,5804l3086,5804,3079,5811,3079,5828,3086,5835,3103,5835,3110,5828,3110,5811,3103,5804xe" filled="t" fillcolor="#DBEEF3" stroked="f">
                <v:path arrowok="t"/>
                <v:fill/>
              </v:shape>
              <v:shape style="position:absolute;left:2834;top:5804;width:276;height:154" coordorigin="2834,5804" coordsize="276,154" path="m3103,5926l3086,5926,3079,5934,3079,5950,3086,5958,3103,5958,3110,5950,3110,5934,3103,5926xe" filled="t" fillcolor="#DBEEF3" stroked="f">
                <v:path arrowok="t"/>
                <v:fill/>
              </v:shape>
            </v:group>
            <v:group style="position:absolute;left:2834;top:5866;width:31;height:31" coordorigin="2834,5866" coordsize="31,31">
              <v:shape style="position:absolute;left:2834;top:5866;width:31;height:31" coordorigin="2834,5866" coordsize="31,31" path="m2834,5881l2834,5890,2842,5898,2849,5898,2858,5898,2866,5890,2866,5881,2866,5874,2858,5866,2849,5866,2842,5866,2834,5874,2834,5881xe" filled="f" stroked="t" strokeweight=".513336pt" strokecolor="#000000">
                <v:path arrowok="t"/>
              </v:shape>
            </v:group>
            <v:group style="position:absolute;left:3079;top:5804;width:31;height:31" coordorigin="3079,5804" coordsize="31,31">
              <v:shape style="position:absolute;left:3079;top:5804;width:31;height:31" coordorigin="3079,5804" coordsize="31,31" path="m3079,5821l3079,5828,3086,5835,3096,5835,3103,5835,3110,5828,3110,5821,3110,5811,3103,5804,3096,5804,3086,5804,3079,5811,3079,5821xe" filled="f" stroked="t" strokeweight=".513336pt" strokecolor="#000000">
                <v:path arrowok="t"/>
              </v:shape>
            </v:group>
            <v:group style="position:absolute;left:3079;top:5926;width:31;height:31" coordorigin="3079,5926" coordsize="31,31">
              <v:shape style="position:absolute;left:3079;top:5926;width:31;height:31" coordorigin="3079,5926" coordsize="31,31" path="m3079,5943l3079,5950,3086,5958,3096,5958,3103,5958,3110,5950,3110,5943,3110,5934,3103,5926,3096,5926,3086,5926,3079,5934,3079,5943xe" filled="f" stroked="t" strokeweight=".513336pt" strokecolor="#000000">
                <v:path arrowok="t"/>
              </v:shape>
            </v:group>
            <v:group style="position:absolute;left:7116;top:3145;width:324;height:370" coordorigin="7116,3145" coordsize="324,370">
              <v:shape style="position:absolute;left:7116;top:3145;width:324;height:370" coordorigin="7116,3145" coordsize="324,370" path="m7440,3145l7116,3330,7440,3514,7440,3145xe" filled="t" fillcolor="#FFF7CE" stroked="f">
                <v:path arrowok="t"/>
                <v:fill/>
              </v:shape>
            </v:group>
            <v:group style="position:absolute;left:7116;top:3145;width:324;height:370" coordorigin="7116,3145" coordsize="324,370">
              <v:shape style="position:absolute;left:7116;top:3145;width:324;height:370" coordorigin="7116,3145" coordsize="324,370" path="m7440,3514l7440,3145,7116,3330,7440,3514xe" filled="f" stroked="t" strokeweight=".513336pt" strokecolor="#000000">
                <v:path arrowok="t"/>
              </v:shape>
            </v:group>
            <v:group style="position:absolute;left:7440;top:3236;width:533;height:2" coordorigin="7440,3236" coordsize="533,2">
              <v:shape style="position:absolute;left:7440;top:3236;width:533;height:2" coordorigin="7440,3236" coordsize="533,0" path="m7440,3236l7973,3236e" filled="f" stroked="t" strokeweight=".513336pt" strokecolor="#000000">
                <v:path arrowok="t"/>
              </v:shape>
            </v:group>
            <v:group style="position:absolute;left:7025;top:3330;width:86;height:2" coordorigin="7025,3330" coordsize="86,2">
              <v:shape style="position:absolute;left:7025;top:3330;width:86;height:2" coordorigin="7025,3330" coordsize="86,0" path="m7111,3330l7025,3330e" filled="f" stroked="t" strokeweight=".513336pt" strokecolor="#000000">
                <v:path arrowok="t"/>
              </v:shape>
            </v:group>
            <v:group style="position:absolute;left:4042;top:3714;width:324;height:370" coordorigin="4042,3714" coordsize="324,370">
              <v:shape style="position:absolute;left:4042;top:3714;width:324;height:370" coordorigin="4042,3714" coordsize="324,370" path="m4042,3714l4042,4083,4366,3898,4042,3714xe" filled="t" fillcolor="#FFF7CE" stroked="f">
                <v:path arrowok="t"/>
                <v:fill/>
              </v:shape>
            </v:group>
            <v:group style="position:absolute;left:4042;top:3714;width:324;height:370" coordorigin="4042,3714" coordsize="324,370">
              <v:shape style="position:absolute;left:4042;top:3714;width:324;height:370" coordorigin="4042,3714" coordsize="324,370" path="m4042,4083l4042,3714,4366,3898,4042,4083xe" filled="f" stroked="t" strokeweight=".513336pt" strokecolor="#000000">
                <v:path arrowok="t"/>
              </v:shape>
            </v:group>
            <v:group style="position:absolute;left:3996;top:3990;width:46;height:2" coordorigin="3996,3990" coordsize="46,2">
              <v:shape style="position:absolute;left:3996;top:3990;width:46;height:2" coordorigin="3996,3990" coordsize="46,0" path="m4042,3990l3996,3990e" filled="f" stroked="t" strokeweight=".513336pt" strokecolor="#000000">
                <v:path arrowok="t"/>
              </v:shape>
            </v:group>
            <v:group style="position:absolute;left:4370;top:3898;width:86;height:2" coordorigin="4370,3898" coordsize="86,2">
              <v:shape style="position:absolute;left:4370;top:3898;width:86;height:2" coordorigin="4370,3898" coordsize="86,0" path="m4370,3898l4457,3898e" filled="f" stroked="t" strokeweight=".513336pt" strokecolor="#000000">
                <v:path arrowok="t"/>
              </v:shape>
            </v:group>
            <v:group style="position:absolute;left:3866;top:3990;width:130;height:581" coordorigin="3866,3990" coordsize="130,581">
              <v:shape style="position:absolute;left:3866;top:3990;width:130;height:581" coordorigin="3866,3990" coordsize="130,581" path="m3866,4570l3866,3990,3996,3990e" filled="f" stroked="t" strokeweight=".513336pt" strokecolor="#000000">
                <v:path arrowok="t"/>
              </v:shape>
            </v:group>
            <v:group style="position:absolute;left:4457;top:3274;width:466;height:624" coordorigin="4457,3274" coordsize="466,624">
              <v:shape style="position:absolute;left:4457;top:3274;width:466;height:624" coordorigin="4457,3274" coordsize="466,624" path="m4457,3898l4922,3898,4922,3274e" filled="f" stroked="t" strokeweight=".513336pt" strokecolor="#000000">
                <v:path arrowok="t"/>
              </v:shape>
            </v:group>
            <v:group style="position:absolute;left:4061;top:4292;width:324;height:370" coordorigin="4061,4292" coordsize="324,370">
              <v:shape style="position:absolute;left:4061;top:4292;width:324;height:370" coordorigin="4061,4292" coordsize="324,370" path="m4061,4292l4061,4662,4385,4477,4061,4292xe" filled="t" fillcolor="#FFF7CE" stroked="f">
                <v:path arrowok="t"/>
                <v:fill/>
              </v:shape>
            </v:group>
            <v:group style="position:absolute;left:4061;top:4292;width:324;height:370" coordorigin="4061,4292" coordsize="324,370">
              <v:shape style="position:absolute;left:4061;top:4292;width:324;height:370" coordorigin="4061,4292" coordsize="324,370" path="m4061,4662l4061,4292,4385,4477,4061,4662xe" filled="f" stroked="t" strokeweight=".513336pt" strokecolor="#000000">
                <v:path arrowok="t"/>
              </v:shape>
            </v:group>
            <v:group style="position:absolute;left:4015;top:4383;width:46;height:2" coordorigin="4015,4383" coordsize="46,2">
              <v:shape style="position:absolute;left:4015;top:4383;width:46;height:2" coordorigin="4015,4383" coordsize="46,0" path="m4061,4383l4015,4383e" filled="f" stroked="t" strokeweight=".513336pt" strokecolor="#000000">
                <v:path arrowok="t"/>
              </v:shape>
            </v:group>
            <v:group style="position:absolute;left:4015;top:4568;width:46;height:2" coordorigin="4015,4568" coordsize="46,2">
              <v:shape style="position:absolute;left:4015;top:4568;width:46;height:2" coordorigin="4015,4568" coordsize="46,0" path="m4061,4568l4015,4568e" filled="f" stroked="t" strokeweight=".513336pt" strokecolor="#000000">
                <v:path arrowok="t"/>
              </v:shape>
            </v:group>
            <v:group style="position:absolute;left:4390;top:4477;width:86;height:2" coordorigin="4390,4477" coordsize="86,2">
              <v:shape style="position:absolute;left:4390;top:4477;width:86;height:2" coordorigin="4390,4477" coordsize="86,0" path="m4390,4477l4476,4477e" filled="f" stroked="t" strokeweight=".513336pt" strokecolor="#000000">
                <v:path arrowok="t"/>
              </v:shape>
            </v:group>
            <v:group style="position:absolute;left:4476;top:3270;width:545;height:1207" coordorigin="4476,3270" coordsize="545,1207">
              <v:shape style="position:absolute;left:4476;top:3270;width:545;height:1207" coordorigin="4476,3270" coordsize="545,1207" path="m4476,4477l5021,4477,5021,3270e" filled="f" stroked="t" strokeweight=".513336pt" strokecolor="#000000">
                <v:path arrowok="t"/>
              </v:shape>
            </v:group>
            <v:group style="position:absolute;left:3665;top:4383;width:350;height:5" coordorigin="3665,4383" coordsize="350,5">
              <v:shape style="position:absolute;left:3665;top:4383;width:350;height:5" coordorigin="3665,4383" coordsize="350,5" path="m4015,4383l3665,4388e" filled="f" stroked="t" strokeweight=".513336pt" strokecolor="#000000">
                <v:path arrowok="t"/>
              </v:shape>
            </v:group>
            <v:group style="position:absolute;left:3866;top:4568;width:149;height:2" coordorigin="3866,4568" coordsize="149,2">
              <v:shape style="position:absolute;left:3866;top:4568;width:149;height:2" coordorigin="3866,4568" coordsize="149,2" path="m4015,4568l3866,4570e" filled="f" stroked="t" strokeweight=".513336pt" strokecolor="#000000">
                <v:path arrowok="t"/>
              </v:shape>
            </v:group>
            <v:group style="position:absolute;left:3866;top:5240;width:156;height:2" coordorigin="3866,5240" coordsize="156,2">
              <v:shape style="position:absolute;left:3866;top:5240;width:156;height:2" coordorigin="3866,5240" coordsize="156,2" path="m4022,5240l3866,5242e" filled="f" stroked="t" strokeweight=".513336pt" strokecolor="#000000">
                <v:path arrowok="t"/>
              </v:shape>
            </v:group>
            <v:group style="position:absolute;left:4486;top:3272;width:634;height:1874" coordorigin="4486,3272" coordsize="634,1874">
              <v:shape style="position:absolute;left:4486;top:3272;width:634;height:1874" coordorigin="4486,3272" coordsize="634,1874" path="m5119,3272l5119,5146,4486,5146e" filled="f" stroked="t" strokeweight=".513336pt" strokecolor="#000000">
                <v:path arrowok="t"/>
              </v:shape>
            </v:group>
            <v:group style="position:absolute;left:1622;top:2038;width:1747;height:298" coordorigin="1622,2038" coordsize="1747,298">
              <v:shape style="position:absolute;left:1622;top:2038;width:1747;height:298" coordorigin="1622,2038" coordsize="1747,298" path="m1622,2038l2460,2038,2460,2336,3370,2336e" filled="f" stroked="t" strokeweight=".513336pt" strokecolor="#000000">
                <v:path arrowok="t"/>
              </v:shape>
            </v:group>
            <v:group style="position:absolute;left:3360;top:2290;width:134;height:91" coordorigin="3360,2290" coordsize="134,91">
              <v:shape style="position:absolute;left:3360;top:2290;width:134;height:91" coordorigin="3360,2290" coordsize="134,91" path="m3360,2290l3360,2382,3494,2336,3360,2290xe" filled="t" fillcolor="#000000" stroked="f">
                <v:path arrowok="t"/>
                <v:fill/>
              </v:shape>
            </v:group>
            <v:group style="position:absolute;left:7284;top:4395;width:197;height:355" coordorigin="7284,4395" coordsize="197,355">
              <v:shape style="position:absolute;left:7284;top:4395;width:197;height:355" coordorigin="7284,4395" coordsize="197,355" path="m7284,4395l7481,4395,7481,4750e" filled="f" stroked="t" strokeweight=".513336pt" strokecolor="#000000">
                <v:path arrowok="t"/>
              </v:shape>
            </v:group>
            <v:group style="position:absolute;left:8914;top:3982;width:398;height:454" coordorigin="8914,3982" coordsize="398,454">
              <v:shape style="position:absolute;left:8914;top:3982;width:398;height:454" coordorigin="8914,3982" coordsize="398,454" path="m9312,3982l8914,4210,9312,4436,9312,3982xe" filled="t" fillcolor="#FFF7CE" stroked="f">
                <v:path arrowok="t"/>
                <v:fill/>
              </v:shape>
            </v:group>
            <v:group style="position:absolute;left:8914;top:3982;width:398;height:454" coordorigin="8914,3982" coordsize="398,454">
              <v:shape style="position:absolute;left:8914;top:3982;width:398;height:454" coordorigin="8914,3982" coordsize="398,454" path="m9312,4436l9312,3982,8914,4210,9312,4436xe" filled="f" stroked="t" strokeweight=".513336pt" strokecolor="#000000">
                <v:path arrowok="t"/>
              </v:shape>
            </v:group>
            <v:group style="position:absolute;left:9312;top:4100;width:242;height:2" coordorigin="9312,4100" coordsize="242,2">
              <v:shape style="position:absolute;left:9312;top:4100;width:242;height:2" coordorigin="9312,4100" coordsize="242,0" path="m9312,4100l9554,4100e" filled="f" stroked="t" strokeweight=".513336pt" strokecolor="#000000">
                <v:path arrowok="t"/>
              </v:shape>
            </v:group>
            <v:group style="position:absolute;left:9312;top:4318;width:238;height:2" coordorigin="9312,4318" coordsize="238,2">
              <v:shape style="position:absolute;left:9312;top:4318;width:238;height:2" coordorigin="9312,4318" coordsize="238,0" path="m9312,4318l9550,4318e" filled="f" stroked="t" strokeweight=".513336pt" strokecolor="#000000">
                <v:path arrowok="t"/>
              </v:shape>
            </v:group>
            <v:group style="position:absolute;left:9312;top:4189;width:58;height:2" coordorigin="9312,4189" coordsize="58,2">
              <v:shape style="position:absolute;left:9312;top:4189;width:58;height:2" coordorigin="9312,4189" coordsize="58,0" path="m9312,4189l9370,4189e" filled="f" stroked="t" strokeweight=".513336pt" strokecolor="#000000">
                <v:path arrowok="t"/>
              </v:shape>
            </v:group>
            <v:group style="position:absolute;left:9794;top:4318;width:151;height:295" coordorigin="9794,4318" coordsize="151,295">
              <v:shape style="position:absolute;left:9794;top:4318;width:151;height:295" coordorigin="9794,4318" coordsize="151,295" path="m9794,4318l9946,4318,9946,4614e" filled="f" stroked="t" strokeweight=".513336pt" strokecolor="#000000">
                <v:path arrowok="t"/>
              </v:shape>
            </v:group>
            <v:group style="position:absolute;left:9185;top:4700;width:62;height:74" coordorigin="9185,4700" coordsize="62,74">
              <v:shape style="position:absolute;left:9185;top:4700;width:62;height:74" coordorigin="9185,4700" coordsize="62,74" path="m9247,4700l9185,4700,9185,4774e" filled="f" stroked="t" strokeweight=".513336pt" strokecolor="#000000">
                <v:path arrowok="t"/>
              </v:shape>
            </v:group>
            <v:group style="position:absolute;left:9185;top:4712;width:2;height:62" coordorigin="9185,4712" coordsize="2,62">
              <v:shape style="position:absolute;left:9185;top:4712;width:2;height:62" coordorigin="9185,4712" coordsize="0,62" path="m9185,4712l9185,4774e" filled="f" stroked="t" strokeweight=".513336pt" strokecolor="#000000">
                <v:path arrowok="t"/>
              </v:shape>
            </v:group>
            <v:group style="position:absolute;left:9125;top:4789;width:122;height:156" coordorigin="9125,4789" coordsize="122,156">
              <v:shape style="position:absolute;left:9125;top:4789;width:122;height:156" coordorigin="9125,4789" coordsize="122,156" path="m9247,4945l9247,4789,9125,4789e" filled="f" stroked="t" strokeweight=".513336pt" strokecolor="#000000">
                <v:path arrowok="t"/>
              </v:shape>
            </v:group>
            <v:group style="position:absolute;left:9022;top:4700;width:103;height:74" coordorigin="9022,4700" coordsize="103,74">
              <v:shape style="position:absolute;left:9022;top:4700;width:103;height:74" coordorigin="9022,4700" coordsize="103,74" path="m9125,4774l9125,4700,9022,4700e" filled="f" stroked="t" strokeweight=".513336pt" strokecolor="#000000">
                <v:path arrowok="t"/>
              </v:shape>
            </v:group>
            <v:group style="position:absolute;left:9247;top:4700;width:101;height:74" coordorigin="9247,4700" coordsize="101,74">
              <v:shape style="position:absolute;left:9247;top:4700;width:101;height:74" coordorigin="9247,4700" coordsize="101,74" path="m9247,4774l9247,4700,9348,4700e" filled="f" stroked="t" strokeweight=".513336pt" strokecolor="#000000">
                <v:path arrowok="t"/>
              </v:shape>
            </v:group>
            <v:group style="position:absolute;left:9106;top:4774;width:158;height:2" coordorigin="9106,4774" coordsize="158,2">
              <v:shape style="position:absolute;left:9106;top:4774;width:158;height:2" coordorigin="9106,4774" coordsize="158,0" path="m9106,4774l9264,4774e" filled="f" stroked="t" strokeweight=".513336pt" strokecolor="#000000">
                <v:path arrowok="t"/>
              </v:shape>
            </v:group>
            <v:group style="position:absolute;left:9168;top:4710;width:34;height:34" coordorigin="9168,4710" coordsize="34,34">
              <v:shape style="position:absolute;left:9168;top:4710;width:34;height:34" coordorigin="9168,4710" coordsize="34,34" path="m9202,4710l9168,4710,9185,4743,9202,4710xe" filled="t" fillcolor="#000000" stroked="f">
                <v:path arrowok="t"/>
                <v:fill/>
              </v:shape>
            </v:group>
            <v:group style="position:absolute;left:9168;top:4710;width:34;height:34" coordorigin="9168,4710" coordsize="34,34">
              <v:shape style="position:absolute;left:9168;top:4710;width:34;height:34" coordorigin="9168,4710" coordsize="34,34" path="m9202,4710l9185,4743,9168,4710,9202,4710xe" filled="f" stroked="t" strokeweight=".513336pt" strokecolor="#000000">
                <v:path arrowok="t"/>
              </v:shape>
            </v:group>
            <v:group style="position:absolute;left:9372;top:4189;width:79;height:511" coordorigin="9372,4189" coordsize="79,511">
              <v:shape style="position:absolute;left:9372;top:4189;width:79;height:511" coordorigin="9372,4189" coordsize="79,511" path="m9372,4189l9451,4189,9451,4700e" filled="f" stroked="t" strokeweight=".513336pt" strokecolor="#000000">
                <v:path arrowok="t"/>
              </v:shape>
            </v:group>
            <v:group style="position:absolute;left:9247;top:4945;width:1188;height:497" coordorigin="9247,4945" coordsize="1188,497">
              <v:shape style="position:absolute;left:9247;top:4945;width:1188;height:497" coordorigin="9247,4945" coordsize="1188,497" path="m9247,4945l9247,5442,10435,5442e" filled="f" stroked="t" strokeweight=".513336pt" strokecolor="#000000">
                <v:path arrowok="t"/>
              </v:shape>
            </v:group>
            <v:group style="position:absolute;left:8786;top:5026;width:98;height:98" coordorigin="8786,5026" coordsize="98,98">
              <v:shape style="position:absolute;left:8786;top:5026;width:98;height:98" coordorigin="8786,5026" coordsize="98,98" path="m8885,5074l8880,5052,8867,5035,8847,5026,8821,5029,8802,5039,8790,5054,8786,5074,8791,5097,8805,5114,8824,5124,8850,5120,8869,5110,8881,5094,8885,5074xe" filled="f" stroked="t" strokeweight=".513336pt" strokecolor="#000000">
                <v:path arrowok="t"/>
              </v:shape>
            </v:group>
            <v:group style="position:absolute;left:8786;top:5069;width:98;height:100" coordorigin="8786,5069" coordsize="98,100">
              <v:shape style="position:absolute;left:8786;top:5069;width:98;height:100" coordorigin="8786,5069" coordsize="98,100" path="m8885,5118l8880,5096,8867,5079,8847,5069,8821,5072,8802,5083,8790,5098,8786,5117,8791,5140,8804,5158,8822,5169,8848,5166,8868,5156,8880,5140,8885,5121,8885,5118xe" filled="f" stroked="t" strokeweight=".513336pt" strokecolor="#000000">
                <v:path arrowok="t"/>
              </v:shape>
            </v:group>
            <v:group style="position:absolute;left:8935;top:5041;width:2;height:125" coordorigin="8935,5041" coordsize="2,125">
              <v:shape style="position:absolute;left:8935;top:5041;width:2;height:125" coordorigin="8935,5041" coordsize="0,125" path="m8935,5041l8935,5166e" filled="f" stroked="t" strokeweight=".51402pt" strokecolor="#000000">
                <v:path arrowok="t"/>
              </v:shape>
            </v:group>
            <v:group style="position:absolute;left:8904;top:5134;width:62;height:31" coordorigin="8904,5134" coordsize="62,31">
              <v:shape style="position:absolute;left:8904;top:5134;width:62;height:31" coordorigin="8904,5134" coordsize="62,31" path="m8904,5134l8935,5166,8966,5134e" filled="f" stroked="t" strokeweight=".51402pt" strokecolor="#000000">
                <v:path arrowok="t"/>
              </v:shape>
            </v:group>
            <v:group style="position:absolute;left:8834;top:4700;width:187;height:322" coordorigin="8834,4700" coordsize="187,322">
              <v:shape style="position:absolute;left:8834;top:4700;width:187;height:322" coordorigin="8834,4700" coordsize="187,322" path="m8834,5022l8834,4700,9022,4700e" filled="f" stroked="t" strokeweight=".513336pt" strokecolor="#000000">
                <v:path arrowok="t"/>
              </v:shape>
            </v:group>
            <v:group style="position:absolute;left:8834;top:4945;width:413;height:497" coordorigin="8834,4945" coordsize="413,497">
              <v:shape style="position:absolute;left:8834;top:4945;width:413;height:497" coordorigin="8834,4945" coordsize="413,497" path="m8834,5170l8834,5442,9247,5442,9247,4945e" filled="f" stroked="t" strokeweight=".513336pt" strokecolor="#000000">
                <v:path arrowok="t"/>
              </v:shape>
            </v:group>
            <v:group style="position:absolute;left:8810;top:4676;width:50;height:48" coordorigin="8810,4676" coordsize="50,48">
              <v:shape style="position:absolute;left:8810;top:4676;width:50;height:48" coordorigin="8810,4676" coordsize="50,48" path="m8849,4676l8822,4676,8810,4686,8810,4714,8822,4724,8849,4724,8861,4714,8861,4686,8849,4676xe" filled="t" fillcolor="#000000" stroked="f">
                <v:path arrowok="t"/>
                <v:fill/>
              </v:shape>
            </v:group>
            <v:group style="position:absolute;left:8810;top:4676;width:50;height:48" coordorigin="8810,4676" coordsize="50,48">
              <v:shape style="position:absolute;left:8810;top:4676;width:50;height:48" coordorigin="8810,4676" coordsize="50,48" path="m8810,4700l8810,4686,8822,4676,8837,4676,8849,4676,8861,4686,8861,4700,8861,4714,8849,4724,8837,4724,8822,4724,8810,4714,8810,4700xe" filled="f" stroked="t" strokeweight=".513336pt" strokecolor="#000000">
                <v:path arrowok="t"/>
              </v:shape>
            </v:group>
            <v:group style="position:absolute;left:8623;top:4700;width:214;height:2" coordorigin="8623,4700" coordsize="214,2">
              <v:shape style="position:absolute;left:8623;top:4700;width:214;height:2" coordorigin="8623,4700" coordsize="214,0" path="m8623,4700l8837,4700e" filled="f" stroked="t" strokeweight=".513336pt" strokecolor="#000000">
                <v:path arrowok="t"/>
              </v:shape>
            </v:group>
            <v:group style="position:absolute;left:9223;top:5415;width:50;height:48" coordorigin="9223,5415" coordsize="50,48">
              <v:shape style="position:absolute;left:9223;top:5415;width:50;height:48" coordorigin="9223,5415" coordsize="50,48" path="m9262,5415l9235,5415,9223,5425,9223,5454,9235,5463,9262,5463,9274,5454,9274,5425,9262,5415xe" filled="t" fillcolor="#000000" stroked="f">
                <v:path arrowok="t"/>
                <v:fill/>
              </v:shape>
            </v:group>
            <v:group style="position:absolute;left:9223;top:5415;width:50;height:48" coordorigin="9223,5415" coordsize="50,48">
              <v:shape style="position:absolute;left:9223;top:5415;width:50;height:48" coordorigin="9223,5415" coordsize="50,48" path="m9223,5439l9223,5425,9235,5415,9250,5415,9262,5415,9274,5425,9274,5439,9274,5454,9262,5463,9250,5463,9235,5463,9223,5454,9223,5439xe" filled="f" stroked="t" strokeweight=".513336pt" strokecolor="#000000">
                <v:path arrowok="t"/>
              </v:shape>
            </v:group>
            <v:group style="position:absolute;left:9401;top:4755;width:98;height:247" coordorigin="9401,4755" coordsize="98,247">
              <v:shape style="position:absolute;left:9401;top:4755;width:98;height:247" coordorigin="9401,4755" coordsize="98,247" path="m9451,4755l9499,4777,9401,4818,9499,4858,9401,4899,9499,4940,9401,4981,9451,5002e" filled="f" stroked="t" strokeweight=".51402pt" strokecolor="#000000">
                <v:path arrowok="t"/>
              </v:shape>
            </v:group>
            <v:group style="position:absolute;left:9427;top:4676;width:48;height:48" coordorigin="9427,4676" coordsize="48,48">
              <v:shape style="position:absolute;left:9427;top:4676;width:48;height:48" coordorigin="9427,4676" coordsize="48,48" path="m9466,4676l9437,4676,9427,4686,9427,4714,9437,4724,9466,4724,9475,4714,9475,4686,9466,4676xe" filled="t" fillcolor="#000000" stroked="f">
                <v:path arrowok="t"/>
                <v:fill/>
              </v:shape>
            </v:group>
            <v:group style="position:absolute;left:9427;top:4676;width:48;height:48" coordorigin="9427,4676" coordsize="48,48">
              <v:shape style="position:absolute;left:9427;top:4676;width:48;height:48" coordorigin="9427,4676" coordsize="48,48" path="m9427,4700l9427,4686,9437,4676,9451,4676,9466,4676,9475,4686,9475,4700,9475,4714,9466,4724,9451,4724,9437,4724,9427,4714,9427,4700xe" filled="f" stroked="t" strokeweight=".513336pt" strokecolor="#000000">
                <v:path arrowok="t"/>
              </v:shape>
            </v:group>
            <v:group style="position:absolute;left:9451;top:4700;width:2;height:55" coordorigin="9451,4700" coordsize="2,55">
              <v:shape style="position:absolute;left:9451;top:4700;width:2;height:55" coordorigin="9451,4700" coordsize="0,55" path="m9451,4755l9451,4700e" filled="f" stroked="t" strokeweight=".513336pt" strokecolor="#000000">
                <v:path arrowok="t"/>
              </v:shape>
            </v:group>
            <v:group style="position:absolute;left:7481;top:4750;width:787;height:1037" coordorigin="7481,4750" coordsize="787,1037">
              <v:shape style="position:absolute;left:7481;top:4750;width:787;height:1037" coordorigin="7481,4750" coordsize="787,1037" path="m8268,5787l7481,5787,7481,4750e" filled="f" stroked="t" strokeweight=".513336pt" strokecolor="#000000">
                <v:path arrowok="t"/>
              </v:shape>
            </v:group>
            <v:group style="position:absolute;left:7138;top:4750;width:343;height:2" coordorigin="7138,4750" coordsize="343,2">
              <v:shape style="position:absolute;left:7138;top:4750;width:343;height:2" coordorigin="7138,4750" coordsize="343,0" path="m7138,4750l7481,4750e" filled="f" stroked="t" strokeweight=".513336pt" strokecolor="#000000">
                <v:path arrowok="t"/>
              </v:shape>
            </v:group>
            <v:group style="position:absolute;left:9382;top:5151;width:139;height:70" coordorigin="9382,5151" coordsize="139,70">
              <v:shape style="position:absolute;left:9382;top:5151;width:139;height:70" coordorigin="9382,5151" coordsize="139,70" path="m9521,5151l9382,5151,9451,5221,9521,5151xe" filled="t" fillcolor="#FFF7CE" stroked="f">
                <v:path arrowok="t"/>
                <v:fill/>
              </v:shape>
            </v:group>
            <v:group style="position:absolute;left:9382;top:5151;width:139;height:70" coordorigin="9382,5151" coordsize="139,70">
              <v:shape style="position:absolute;left:9382;top:5151;width:139;height:70" coordorigin="9382,5151" coordsize="139,70" path="m9504,5151l9521,5151,9451,5221,9382,5151,9504,5151xe" filled="f" stroked="t" strokeweight=".513336pt" strokecolor="#000000">
                <v:path arrowok="t"/>
              </v:shape>
            </v:group>
            <v:group style="position:absolute;left:9451;top:5002;width:2;height:149" coordorigin="9451,5002" coordsize="2,149">
              <v:shape style="position:absolute;left:9451;top:5002;width:2;height:149" coordorigin="9451,5002" coordsize="0,149" path="m9451,5002l9451,5151e" filled="f" stroked="t" strokeweight=".513336pt" strokecolor="#000000">
                <v:path arrowok="t"/>
              </v:shape>
            </v:group>
            <v:group style="position:absolute;left:1622;top:6477;width:8813;height:2" coordorigin="1622,6477" coordsize="8813,2">
              <v:shape style="position:absolute;left:1622;top:6477;width:8813;height:2" coordorigin="1622,6477" coordsize="8813,0" path="m1622,6477l10435,6477e" filled="f" stroked="t" strokeweight=".513336pt" strokecolor="#000000">
                <v:path arrowok="t"/>
              </v:shape>
            </v:group>
            <v:group style="position:absolute;left:3739;top:1082;width:101;height:97" coordorigin="3739,1082" coordsize="101,97">
              <v:shape style="position:absolute;left:3739;top:1082;width:101;height:97" coordorigin="3739,1082" coordsize="101,97" path="m3840,1131l3835,1109,3821,1092,3802,1082,3775,1085,3756,1095,3744,1110,3739,1130,3744,1152,3757,1169,3776,1180,3802,1177,3822,1167,3835,1152,3840,1134,3840,1131xe" filled="f" stroked="t" strokeweight=".513336pt" strokecolor="#000000">
                <v:path arrowok="t"/>
              </v:shape>
            </v:group>
            <v:group style="position:absolute;left:3739;top:1126;width:101;height:97" coordorigin="3739,1126" coordsize="101,97">
              <v:shape style="position:absolute;left:3739;top:1126;width:101;height:97" coordorigin="3739,1126" coordsize="101,97" path="m3840,1174l3835,1153,3821,1136,3802,1126,3775,1129,3756,1139,3744,1154,3739,1173,3744,1196,3757,1213,3776,1223,3802,1220,3822,1211,3835,1196,3840,1177,3840,1174xe" filled="f" stroked="t" strokeweight=".513336pt" strokecolor="#000000">
                <v:path arrowok="t"/>
              </v:shape>
            </v:group>
            <v:group style="position:absolute;left:3890;top:1095;width:2;height:127" coordorigin="3890,1095" coordsize="2,127">
              <v:shape style="position:absolute;left:3890;top:1095;width:2;height:127" coordorigin="3890,1095" coordsize="0,127" path="m3890,1095l3890,1222e" filled="f" stroked="t" strokeweight=".51402pt" strokecolor="#000000">
                <v:path arrowok="t"/>
              </v:shape>
            </v:group>
            <v:group style="position:absolute;left:3859;top:1191;width:62;height:31" coordorigin="3859,1191" coordsize="62,31">
              <v:shape style="position:absolute;left:3859;top:1191;width:62;height:31" coordorigin="3859,1191" coordsize="62,31" path="m3859,1191l3890,1222,3922,1191e" filled="f" stroked="t" strokeweight=".51402pt" strokecolor="#000000">
                <v:path arrowok="t"/>
              </v:shape>
            </v:group>
            <v:group style="position:absolute;left:3247;top:858;width:415;height:2316" coordorigin="3247,858" coordsize="415,2316">
              <v:shape style="position:absolute;left:3247;top:858;width:415;height:2316" coordorigin="3247,858" coordsize="415,2316" path="m3247,858l3247,3042,3662,3042,3662,3174e" filled="f" stroked="t" strokeweight=".513336pt" strokecolor="#000000">
                <v:path arrowok="t"/>
              </v:shape>
            </v:group>
            <v:group style="position:absolute;left:5364;top:3001;width:122;height:420" coordorigin="5364,3001" coordsize="122,420">
              <v:shape style="position:absolute;left:5364;top:3001;width:122;height:420" coordorigin="5364,3001" coordsize="122,420" path="m5364,3001l5453,3001,5453,3421,5486,3421e" filled="f" stroked="t" strokeweight=".513336pt" strokecolor="#000000">
                <v:path arrowok="t"/>
              </v:shape>
            </v:group>
            <v:group style="position:absolute;left:5477;top:3375;width:134;height:91" coordorigin="5477,3375" coordsize="134,91">
              <v:shape style="position:absolute;left:5477;top:3375;width:134;height:91" coordorigin="5477,3375" coordsize="134,91" path="m5477,3375l5477,3466,5611,3421,5477,3375xe" filled="t" fillcolor="#000000" stroked="f">
                <v:path arrowok="t"/>
                <v:fill/>
              </v:shape>
            </v:group>
            <v:group style="position:absolute;left:3790;top:2581;width:910;height:264" coordorigin="3790,2581" coordsize="910,264">
              <v:shape style="position:absolute;left:3790;top:2581;width:910;height:264" coordorigin="3790,2581" coordsize="910,264" path="m3790,2581l3790,2845,4699,2845e" filled="f" stroked="t" strokeweight=".513336pt" strokecolor="#000000">
                <v:path arrowok="t"/>
              </v:shape>
            </v:group>
            <v:group style="position:absolute;left:4690;top:2799;width:134;height:89" coordorigin="4690,2799" coordsize="134,89">
              <v:shape style="position:absolute;left:4690;top:2799;width:134;height:89" coordorigin="4690,2799" coordsize="134,89" path="m4690,2799l4690,2888,4824,2845,4690,2799xe" filled="t" fillcolor="#000000" stroked="f">
                <v:path arrowok="t"/>
                <v:fill/>
              </v:shape>
            </v:group>
            <v:group style="position:absolute;left:1903;top:4138;width:139;height:72" coordorigin="1903,4138" coordsize="139,72">
              <v:shape style="position:absolute;left:1903;top:4138;width:139;height:72" coordorigin="1903,4138" coordsize="139,72" path="m2042,4138l1903,4138,1973,4210,2042,4138xe" filled="t" fillcolor="#FFF7CE" stroked="f">
                <v:path arrowok="t"/>
                <v:fill/>
              </v:shape>
            </v:group>
            <v:group style="position:absolute;left:1903;top:4138;width:139;height:72" coordorigin="1903,4138" coordsize="139,72">
              <v:shape style="position:absolute;left:1903;top:4138;width:139;height:72" coordorigin="1903,4138" coordsize="139,72" path="m2026,4138l2042,4138,1973,4210,1903,4138,2026,4138xe" filled="f" stroked="t" strokeweight=".513336pt" strokecolor="#000000">
                <v:path arrowok="t"/>
              </v:shape>
            </v:group>
            <v:group style="position:absolute;left:1622;top:3999;width:350;height:139" coordorigin="1622,3999" coordsize="350,139">
              <v:shape style="position:absolute;left:1622;top:3999;width:350;height:139" coordorigin="1622,3999" coordsize="350,139" path="m1622,3999l1973,3999,1973,4138e" filled="f" stroked="t" strokeweight=".513336pt" strokecolor="#000000">
                <v:path arrowok="t"/>
              </v:shape>
            </v:group>
            <v:group style="position:absolute;left:9348;top:4700;width:103;height:2" coordorigin="9348,4700" coordsize="103,2">
              <v:shape style="position:absolute;left:9348;top:4700;width:103;height:2" coordorigin="9348,4700" coordsize="103,0" path="m9348,4700l9451,4700e" filled="f" stroked="t" strokeweight=".513336pt" strokecolor="#000000">
                <v:path arrowok="t"/>
              </v:shape>
            </v:group>
            <v:group style="position:absolute;left:5496;top:5710;width:578;height:158" coordorigin="5496,5710" coordsize="578,158">
              <v:shape style="position:absolute;left:5496;top:5710;width:578;height:158" coordorigin="5496,5710" coordsize="578,158" path="m5496,5869l5496,5710,6074,5710e" filled="f" stroked="t" strokeweight=".513336pt" strokecolor="#000000">
                <v:path arrowok="t"/>
              </v:shape>
            </v:group>
            <v:group style="position:absolute;left:6074;top:5710;width:98;height:2" coordorigin="6074,5710" coordsize="98,2">
              <v:shape style="position:absolute;left:6074;top:5710;width:98;height:2" coordorigin="6074,5710" coordsize="98,0" path="m6074,5710l6173,5710e" filled="f" stroked="t" strokeweight=".513336pt" strokecolor="#000000">
                <v:path arrowok="t"/>
              </v:shape>
            </v:group>
            <v:group style="position:absolute;left:6074;top:5667;width:132;height:89" coordorigin="6074,5667" coordsize="132,89">
              <v:shape style="position:absolute;left:6074;top:5667;width:132;height:89" coordorigin="6074,5667" coordsize="132,89" path="m6206,5667l6074,5710,6206,5756,6206,5667xe" filled="t" fillcolor="#000000" stroked="f">
                <v:path arrowok="t"/>
                <v:fill/>
              </v:shape>
            </v:group>
            <v:group style="position:absolute;left:1867;top:4815;width:89;height:134" coordorigin="1867,4815" coordsize="89,134">
              <v:shape style="position:absolute;left:1867;top:4815;width:89;height:134" coordorigin="1867,4815" coordsize="89,134" path="m1956,4815l1867,4815,1910,4950,1956,4815xe" filled="t" fillcolor="#000000" stroked="f">
                <v:path arrowok="t"/>
                <v:fill/>
              </v:shape>
            </v:group>
            <v:group style="position:absolute;left:8587;top:4654;width:134;height:91" coordorigin="8587,4654" coordsize="134,91">
              <v:shape style="position:absolute;left:8587;top:4654;width:134;height:91" coordorigin="8587,4654" coordsize="134,91" path="m8587,4654l8587,4746,8722,4700,8587,4654xe" filled="t" fillcolor="#000000" stroked="f">
                <v:path arrowok="t"/>
                <v:fill/>
              </v:shape>
            </v:group>
            <v:group style="position:absolute;left:9650;top:1767;width:91;height:134" coordorigin="9650,1767" coordsize="91,134">
              <v:shape style="position:absolute;left:9650;top:1767;width:91;height:134" coordorigin="9650,1767" coordsize="91,134" path="m9742,1767l9650,1767,9696,1902,9742,1767xe" filled="t" fillcolor="#000000" stroked="f">
                <v:path arrowok="t"/>
                <v:fill/>
              </v:shape>
            </v:group>
            <v:group style="position:absolute;left:1622;top:2490;width:1747;height:2" coordorigin="1622,2490" coordsize="1747,2">
              <v:shape style="position:absolute;left:1622;top:2490;width:1747;height:2" coordorigin="1622,2490" coordsize="1747,0" path="m1622,2490l3370,2490e" filled="f" stroked="t" strokeweight=".513336pt" strokecolor="#000000">
                <v:path arrowok="t"/>
              </v:shape>
            </v:group>
            <v:group style="position:absolute;left:3360;top:2444;width:134;height:89" coordorigin="3360,2444" coordsize="134,89">
              <v:shape style="position:absolute;left:3360;top:2444;width:134;height:89" coordorigin="3360,2444" coordsize="134,89" path="m3360,2444l3360,2533,3494,2490,3360,2444xe" filled="t" fillcolor="#000000" stroked="f">
                <v:path arrowok="t"/>
                <v:fill/>
              </v:shape>
            </v:group>
            <v:group style="position:absolute;left:1622;top:3562;width:3864;height:2" coordorigin="1622,3562" coordsize="3864,2">
              <v:shape style="position:absolute;left:1622;top:3562;width:3864;height:2" coordorigin="1622,3562" coordsize="3864,0" path="m1622,3562l5486,3562e" filled="f" stroked="t" strokeweight=".513336pt" strokecolor="#000000">
                <v:path arrowok="t"/>
              </v:shape>
            </v:group>
            <v:group style="position:absolute;left:5477;top:3519;width:134;height:89" coordorigin="5477,3519" coordsize="134,89">
              <v:shape style="position:absolute;left:5477;top:3519;width:134;height:89" coordorigin="5477,3519" coordsize="134,89" path="m5477,3519l5477,3608,5611,3562,5477,3519xe" filled="t" fillcolor="#000000" stroked="f">
                <v:path arrowok="t"/>
                <v:fill/>
              </v:shape>
            </v:group>
            <v:group style="position:absolute;left:934;top:2730;width:689;height:197" coordorigin="934,2730" coordsize="689,197">
              <v:shape style="position:absolute;left:934;top:2730;width:689;height:197" coordorigin="934,2730" coordsize="689,197" path="m934,2926l1622,2926,1622,2730,934,2730,934,2926xe" filled="t" fillcolor="#C6D8F0" stroked="f">
                <v:path arrowok="t"/>
                <v:fill/>
              </v:shape>
            </v:group>
            <v:group style="position:absolute;left:934;top:2730;width:689;height:197" coordorigin="934,2730" coordsize="689,197">
              <v:shape style="position:absolute;left:934;top:2730;width:689;height:197" coordorigin="934,2730" coordsize="689,197" path="m934,2926l1622,2926,1622,2730,934,2730,934,2926xe" filled="f" stroked="t" strokeweight=".513336pt" strokecolor="#000000">
                <v:path arrowok="t"/>
              </v:shape>
            </v:group>
            <v:group style="position:absolute;left:1622;top:2583;width:2018;height:245" coordorigin="1622,2583" coordsize="2018,245">
              <v:shape style="position:absolute;left:1622;top:2583;width:2018;height:245" coordorigin="1622,2583" coordsize="2018,245" path="m1622,2828l3641,2828,3641,2583e" filled="f" stroked="t" strokeweight=".513336pt" strokecolor="#000000">
                <v:path arrowok="t"/>
              </v:shape>
            </v:group>
            <v:group style="position:absolute;left:6545;top:6452;width:50;height:50" coordorigin="6545,6452" coordsize="50,50">
              <v:shape style="position:absolute;left:6545;top:6452;width:50;height:50" coordorigin="6545,6452" coordsize="50,50" path="m6583,6452l6557,6452,6545,6464,6545,6490,6557,6502,6583,6502,6595,6490,6595,6464,6583,6452xe" filled="t" fillcolor="#000000" stroked="f">
                <v:path arrowok="t"/>
                <v:fill/>
              </v:shape>
            </v:group>
            <v:group style="position:absolute;left:6545;top:6452;width:50;height:50" coordorigin="6545,6452" coordsize="50,50">
              <v:shape style="position:absolute;left:6545;top:6452;width:50;height:50" coordorigin="6545,6452" coordsize="50,50" path="m6595,6476l6595,6464,6583,6452,6571,6452,6557,6452,6545,6464,6545,6476,6545,6490,6557,6502,6571,6502,6583,6502,6595,6490,6595,6476xe" filled="f" stroked="t" strokeweight=".513336pt" strokecolor="#000000">
                <v:path arrowok="t"/>
              </v:shape>
            </v:group>
            <v:group style="position:absolute;left:3634;top:858;width:2;height:1258" coordorigin="3634,858" coordsize="2,1258">
              <v:shape style="position:absolute;left:3634;top:858;width:2;height:1258" coordorigin="3634,858" coordsize="2,1258" path="m3636,2115l3634,858e" filled="f" stroked="t" strokeweight=".513336pt" strokecolor="#000000">
                <v:path arrowok="t"/>
              </v:shape>
            </v:group>
            <v:group style="position:absolute;left:3590;top:2103;width:91;height:134" coordorigin="3590,2103" coordsize="91,134">
              <v:shape style="position:absolute;left:3590;top:2103;width:91;height:134" coordorigin="3590,2103" coordsize="91,134" path="m3682,2103l3590,2103,3636,2238,3682,2103xe" filled="t" fillcolor="#000000" stroked="f">
                <v:path arrowok="t"/>
                <v:fill/>
              </v:shape>
            </v:group>
            <v:group style="position:absolute;left:3610;top:831;width:50;height:50" coordorigin="3610,831" coordsize="50,50">
              <v:shape style="position:absolute;left:3610;top:831;width:50;height:50" coordorigin="3610,831" coordsize="50,50" path="m3648,831l3622,831,3610,843,3610,870,3622,882,3648,882,3660,870,3660,843,3648,831xe" filled="t" fillcolor="#000000" stroked="f">
                <v:path arrowok="t"/>
                <v:fill/>
              </v:shape>
            </v:group>
            <v:group style="position:absolute;left:3610;top:831;width:50;height:50" coordorigin="3610,831" coordsize="50,50">
              <v:shape style="position:absolute;left:3610;top:831;width:50;height:50" coordorigin="3610,831" coordsize="50,50" path="m3610,858l3610,843,3622,831,3634,831,3648,831,3660,843,3660,858,3660,870,3648,882,3634,882,3622,882,3610,870,3610,858xe" filled="f" stroked="t" strokeweight=".513336pt" strokecolor="#000000">
                <v:path arrowok="t"/>
              </v:shape>
            </v:group>
            <v:group style="position:absolute;left:7188;top:853;width:3247;height:2" coordorigin="7188,853" coordsize="3247,2">
              <v:shape style="position:absolute;left:7188;top:853;width:3247;height:2" coordorigin="7188,853" coordsize="3247,0" path="m7188,853l10435,853e" filled="f" stroked="t" strokeweight=".513336pt" strokecolor="#000000">
                <v:path arrowok="t"/>
              </v:shape>
            </v:group>
            <v:group style="position:absolute;left:4090;top:2413;width:98;height:2" coordorigin="4090,2413" coordsize="98,2">
              <v:shape style="position:absolute;left:4090;top:2413;width:98;height:2" coordorigin="4090,2413" coordsize="98,0" path="m4090,2413l4188,2413e" filled="f" stroked="t" strokeweight=".513336pt" strokecolor="#000000">
                <v:path arrowok="t"/>
              </v:shape>
            </v:group>
            <v:group style="position:absolute;left:4090;top:2367;width:134;height:91" coordorigin="4090,2367" coordsize="134,91">
              <v:shape style="position:absolute;left:4090;top:2367;width:134;height:91" coordorigin="4090,2367" coordsize="134,91" path="m4224,2367l4090,2413,4224,2458,4224,2367xe" filled="t" fillcolor="#000000" stroked="f">
                <v:path arrowok="t"/>
                <v:fill/>
              </v:shape>
            </v:group>
            <v:group style="position:absolute;left:3178;top:5984;width:139;height:70" coordorigin="3178,5984" coordsize="139,70">
              <v:shape style="position:absolute;left:3178;top:5984;width:139;height:70" coordorigin="3178,5984" coordsize="139,70" path="m3317,5984l3178,5984,3247,6054,3317,5984xe" filled="t" fillcolor="#FFF7CE" stroked="f">
                <v:path arrowok="t"/>
                <v:fill/>
              </v:shape>
            </v:group>
            <v:group style="position:absolute;left:3178;top:5984;width:139;height:70" coordorigin="3178,5984" coordsize="139,70">
              <v:shape style="position:absolute;left:3178;top:5984;width:139;height:70" coordorigin="3178,5984" coordsize="139,70" path="m3300,5984l3317,5984,3247,6054,3178,5984,3300,5984xe" filled="f" stroked="t" strokeweight=".513336pt" strokecolor="#000000">
                <v:path arrowok="t"/>
              </v:shape>
            </v:group>
            <v:group style="position:absolute;left:6792;top:2298;width:413;height:1032" coordorigin="6792,2298" coordsize="413,1032">
              <v:shape style="position:absolute;left:6792;top:2298;width:413;height:1032" coordorigin="6792,2298" coordsize="413,1032" path="m7025,3330l6792,3330,6792,2298,7205,2298e" filled="f" stroked="t" strokeweight=".513336pt" strokecolor="#000000">
                <v:path arrowok="t"/>
              </v:shape>
            </v:group>
            <v:group style="position:absolute;left:8095;top:2139;width:401;height:602" coordorigin="8095,2139" coordsize="401,602">
              <v:shape style="position:absolute;left:8095;top:2139;width:401;height:602" coordorigin="8095,2139" coordsize="401,602" path="m8095,2742l8496,2742,8496,2139,8095,2139,8095,2742xe" filled="t" fillcolor="#FFF7CE" stroked="f">
                <v:path arrowok="t"/>
                <v:fill/>
              </v:shape>
            </v:group>
            <v:group style="position:absolute;left:8095;top:2139;width:401;height:602" coordorigin="8095,2139" coordsize="401,602">
              <v:shape style="position:absolute;left:8095;top:2139;width:401;height:602" coordorigin="8095,2139" coordsize="401,602" path="m8095,2742l8496,2742,8496,2139,8095,2139,8095,2742xe" filled="f" stroked="t" strokeweight=".513336pt" strokecolor="#000000">
                <v:path arrowok="t"/>
              </v:shape>
            </v:group>
            <v:group style="position:absolute;left:8371;top:2590;width:91;height:2" coordorigin="8371,2590" coordsize="91,2">
              <v:shape style="position:absolute;left:8371;top:2590;width:91;height:2" coordorigin="8371,2590" coordsize="91,0" path="m8371,2590l8462,2590e" filled="f" stroked="t" strokeweight=".513336pt" strokecolor="#000000">
                <v:path arrowok="t"/>
              </v:shape>
            </v:group>
            <v:group style="position:absolute;left:8496;top:2240;width:1046;height:2" coordorigin="8496,2240" coordsize="1046,2">
              <v:shape style="position:absolute;left:8496;top:2240;width:1046;height:2" coordorigin="8496,2240" coordsize="1046,0" path="m8496,2240l9542,2240e" filled="f" stroked="t" strokeweight=".513336pt" strokecolor="#000000">
                <v:path arrowok="t"/>
              </v:shape>
            </v:group>
            <v:group style="position:absolute;left:6005;top:2175;width:1212;height:852" coordorigin="6005,2175" coordsize="1212,852">
              <v:shape style="position:absolute;left:6005;top:2175;width:1212;height:852" coordorigin="6005,2175" coordsize="1212,852" path="m6005,3027l6005,2175,7217,2175e" filled="f" stroked="t" strokeweight=".513336pt" strokecolor="#000000">
                <v:path arrowok="t"/>
              </v:shape>
            </v:group>
            <v:group style="position:absolute;left:5981;top:2557;width:48;height:48" coordorigin="5981,2557" coordsize="48,48">
              <v:shape style="position:absolute;left:5981;top:2557;width:48;height:48" coordorigin="5981,2557" coordsize="48,48" path="m6017,2557l5990,2557,5981,2566,5981,2595,5990,2605,6017,2605,6029,2595,6029,2566,6017,2557xe" filled="t" fillcolor="#000000" stroked="f">
                <v:path arrowok="t"/>
                <v:fill/>
              </v:shape>
            </v:group>
            <v:group style="position:absolute;left:5981;top:2557;width:48;height:48" coordorigin="5981,2557" coordsize="48,48">
              <v:shape style="position:absolute;left:5981;top:2557;width:48;height:48" coordorigin="5981,2557" coordsize="48,48" path="m6029,2581l6029,2566,6017,2557,6005,2557,5990,2557,5981,2566,5981,2581,5981,2595,5990,2605,6005,2605,6017,2605,6029,2595,6029,2581xe" filled="f" stroked="t" strokeweight=".513336pt" strokecolor="#000000">
                <v:path arrowok="t"/>
              </v:shape>
            </v:group>
            <v:group style="position:absolute;left:7201;top:2538;width:88;height:88" coordorigin="7201,2538" coordsize="88,88">
              <v:shape style="position:absolute;left:7201;top:2538;width:88;height:88" coordorigin="7201,2538" coordsize="88,88" path="m7249,2538l7226,2543,7209,2556,7201,2575,7205,2600,7218,2617,7236,2625,7262,2622,7279,2610,7288,2592,7289,2583,7283,2561,7269,2545,7249,2538xe" filled="t" fillcolor="#FFF7CE" stroked="f">
                <v:path arrowok="t"/>
                <v:fill/>
              </v:shape>
            </v:group>
            <v:group style="position:absolute;left:7201;top:2538;width:88;height:88" coordorigin="7201,2538" coordsize="88,88">
              <v:shape style="position:absolute;left:7201;top:2538;width:88;height:88" coordorigin="7201,2538" coordsize="88,88" path="m7289,2583l7283,2561,7269,2545,7249,2538,7226,2543,7209,2556,7201,2575,7205,2600,7218,2617,7236,2625,7262,2622,7279,2610,7288,2592,7289,2583xe" filled="f" stroked="t" strokeweight=".513336pt" strokecolor="#000000">
                <v:path arrowok="t"/>
              </v:shape>
            </v:group>
            <v:group style="position:absolute;left:6595;top:4551;width:187;height:127" coordorigin="6595,4551" coordsize="187,127">
              <v:shape style="position:absolute;left:6595;top:4551;width:187;height:127" coordorigin="6595,4551" coordsize="187,127" path="m6595,4678l6782,4551,6782,4678e" filled="f" stroked="t" strokeweight=".513336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2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b/>
          <w:bCs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Bl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k</w:t>
      </w:r>
      <w:r>
        <w:rPr>
          <w:rFonts w:ascii="Arial" w:hAnsi="Arial" w:cs="Arial" w:eastAsia="Arial"/>
          <w:b/>
          <w:bCs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Di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after="0"/>
        <w:jc w:val="left"/>
        <w:rPr>
          <w:sz w:val="20"/>
          <w:szCs w:val="20"/>
        </w:rPr>
        <w:sectPr>
          <w:footerReference w:type="default" r:id="rId684"/>
          <w:pgSz w:w="12240" w:h="15840"/>
          <w:pgMar w:footer="901" w:header="216" w:top="1800" w:bottom="1100" w:left="700" w:right="980"/>
          <w:pgNumType w:start="17"/>
        </w:sectPr>
      </w:pPr>
    </w:p>
    <w:p>
      <w:pPr>
        <w:spacing w:before="41" w:after="0" w:line="240" w:lineRule="auto"/>
        <w:ind w:left="344" w:right="-2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2"/>
          <w:w w:val="102"/>
          <w:sz w:val="13"/>
          <w:szCs w:val="13"/>
        </w:rPr>
        <w:t>V</w:t>
      </w:r>
      <w:r>
        <w:rPr>
          <w:rFonts w:ascii="Arial" w:hAnsi="Arial" w:cs="Arial" w:eastAsia="Arial"/>
          <w:spacing w:val="7"/>
          <w:w w:val="102"/>
          <w:sz w:val="13"/>
          <w:szCs w:val="13"/>
        </w:rPr>
        <w:t>D</w:t>
      </w:r>
      <w:r>
        <w:rPr>
          <w:rFonts w:ascii="Arial" w:hAnsi="Arial" w:cs="Arial" w:eastAsia="Arial"/>
          <w:spacing w:val="-3"/>
          <w:w w:val="102"/>
          <w:sz w:val="13"/>
          <w:szCs w:val="13"/>
        </w:rPr>
        <w:t>D</w:t>
      </w:r>
      <w:r>
        <w:rPr>
          <w:rFonts w:ascii="Arial" w:hAnsi="Arial" w:cs="Arial" w:eastAsia="Arial"/>
          <w:spacing w:val="-2"/>
          <w:w w:val="102"/>
          <w:sz w:val="13"/>
          <w:szCs w:val="13"/>
        </w:rPr>
        <w:t>4</w:t>
      </w:r>
      <w:r>
        <w:rPr>
          <w:rFonts w:ascii="Arial" w:hAnsi="Arial" w:cs="Arial" w:eastAsia="Arial"/>
          <w:spacing w:val="5"/>
          <w:w w:val="102"/>
          <w:sz w:val="13"/>
          <w:szCs w:val="13"/>
        </w:rPr>
        <w:t>8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I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294" w:right="-6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-2"/>
          <w:w w:val="102"/>
          <w:sz w:val="13"/>
          <w:szCs w:val="13"/>
        </w:rPr>
        <w:t>L</w:t>
      </w:r>
      <w:r>
        <w:rPr>
          <w:rFonts w:ascii="Arial" w:hAnsi="Arial" w:cs="Arial" w:eastAsia="Arial"/>
          <w:spacing w:val="2"/>
          <w:w w:val="102"/>
          <w:sz w:val="13"/>
          <w:szCs w:val="13"/>
        </w:rPr>
        <w:t>V</w:t>
      </w:r>
      <w:r>
        <w:rPr>
          <w:rFonts w:ascii="Arial" w:hAnsi="Arial" w:cs="Arial" w:eastAsia="Arial"/>
          <w:spacing w:val="2"/>
          <w:w w:val="102"/>
          <w:sz w:val="13"/>
          <w:szCs w:val="13"/>
        </w:rPr>
        <w:t>M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O</w:t>
      </w:r>
      <w:r>
        <w:rPr>
          <w:rFonts w:ascii="Arial" w:hAnsi="Arial" w:cs="Arial" w:eastAsia="Arial"/>
          <w:spacing w:val="-27"/>
          <w:w w:val="100"/>
          <w:sz w:val="13"/>
          <w:szCs w:val="13"/>
        </w:rPr>
        <w:t> </w:t>
      </w:r>
      <w:r>
        <w:rPr>
          <w:rFonts w:ascii="Arial" w:hAnsi="Arial" w:cs="Arial" w:eastAsia="Arial"/>
          <w:spacing w:val="-3"/>
          <w:w w:val="102"/>
          <w:sz w:val="13"/>
          <w:szCs w:val="13"/>
        </w:rPr>
        <w:t>D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E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-62"/>
        <w:jc w:val="left"/>
        <w:rPr>
          <w:rFonts w:ascii="Arial" w:hAnsi="Arial" w:cs="Arial" w:eastAsia="Arial"/>
          <w:sz w:val="9"/>
          <w:szCs w:val="9"/>
        </w:rPr>
      </w:pPr>
      <w:r>
        <w:rPr/>
        <w:pict>
          <v:shape style="position:absolute;margin-left:195.823334pt;margin-top:13.320036pt;width:33.856667pt;height:34.096667pt;mso-position-horizontal-relative:page;mso-position-vertical-relative:paragraph;z-index:-9072" type="#_x0000_t202" filled="f" stroked="f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/>
                  <w:tr>
                    <w:trPr>
                      <w:trHeight w:val="86" w:hRule="exact"/>
                    </w:trPr>
                    <w:tc>
                      <w:tcPr>
                        <w:tcW w:w="281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442" w:hRule="exact"/>
                    </w:trPr>
                    <w:tc>
                      <w:tcPr>
                        <w:tcW w:w="55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BFCFE2"/>
                      </w:tcPr>
                      <w:p>
                        <w:pPr>
                          <w:spacing w:before="7" w:after="0" w:line="250" w:lineRule="auto"/>
                          <w:ind w:left="14" w:right="-6" w:firstLine="4"/>
                          <w:jc w:val="center"/>
                          <w:rPr>
                            <w:rFonts w:ascii="Arial" w:hAnsi="Arial" w:cs="Arial" w:eastAsia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 w:hAnsi="Arial" w:cs="Arial" w:eastAsia="Arial"/>
                            <w:spacing w:val="-3"/>
                            <w:w w:val="102"/>
                            <w:sz w:val="11"/>
                            <w:szCs w:val="11"/>
                          </w:rPr>
                          <w:t>P</w:t>
                        </w:r>
                        <w:r>
                          <w:rPr>
                            <w:rFonts w:ascii="Arial" w:hAnsi="Arial" w:cs="Arial" w:eastAsia="Arial"/>
                            <w:spacing w:val="0"/>
                            <w:w w:val="102"/>
                            <w:sz w:val="11"/>
                            <w:szCs w:val="11"/>
                          </w:rPr>
                          <w:t>ow</w:t>
                        </w:r>
                        <w:r>
                          <w:rPr>
                            <w:rFonts w:ascii="Arial" w:hAnsi="Arial" w:cs="Arial" w:eastAsia="Arial"/>
                            <w:spacing w:val="-3"/>
                            <w:w w:val="102"/>
                            <w:sz w:val="11"/>
                            <w:szCs w:val="11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pacing w:val="0"/>
                            <w:w w:val="102"/>
                            <w:sz w:val="11"/>
                            <w:szCs w:val="11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pacing w:val="0"/>
                            <w:w w:val="102"/>
                            <w:sz w:val="11"/>
                            <w:szCs w:val="1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pacing w:val="-6"/>
                            <w:w w:val="102"/>
                            <w:sz w:val="11"/>
                            <w:szCs w:val="11"/>
                          </w:rPr>
                          <w:t>G</w:t>
                        </w:r>
                        <w:r>
                          <w:rPr>
                            <w:rFonts w:ascii="Arial" w:hAnsi="Arial" w:cs="Arial" w:eastAsia="Arial"/>
                            <w:spacing w:val="0"/>
                            <w:w w:val="102"/>
                            <w:sz w:val="11"/>
                            <w:szCs w:val="11"/>
                          </w:rPr>
                          <w:t>o</w:t>
                        </w:r>
                        <w:r>
                          <w:rPr>
                            <w:rFonts w:ascii="Arial" w:hAnsi="Arial" w:cs="Arial" w:eastAsia="Arial"/>
                            <w:spacing w:val="-3"/>
                            <w:w w:val="102"/>
                            <w:sz w:val="11"/>
                            <w:szCs w:val="11"/>
                          </w:rPr>
                          <w:t>o</w:t>
                        </w:r>
                        <w:r>
                          <w:rPr>
                            <w:rFonts w:ascii="Arial" w:hAnsi="Arial" w:cs="Arial" w:eastAsia="Arial"/>
                            <w:spacing w:val="0"/>
                            <w:w w:val="102"/>
                            <w:sz w:val="11"/>
                            <w:szCs w:val="11"/>
                          </w:rPr>
                          <w:t>d</w:t>
                        </w:r>
                        <w:r>
                          <w:rPr>
                            <w:rFonts w:ascii="Arial" w:hAnsi="Arial" w:cs="Arial" w:eastAsia="Arial"/>
                            <w:spacing w:val="0"/>
                            <w:w w:val="102"/>
                            <w:sz w:val="11"/>
                            <w:szCs w:val="1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pacing w:val="0"/>
                            <w:w w:val="102"/>
                            <w:sz w:val="11"/>
                            <w:szCs w:val="11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pacing w:val="-3"/>
                            <w:w w:val="102"/>
                            <w:sz w:val="11"/>
                            <w:szCs w:val="11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pacing w:val="0"/>
                            <w:w w:val="102"/>
                            <w:sz w:val="11"/>
                            <w:szCs w:val="11"/>
                          </w:rPr>
                          <w:t>fe</w:t>
                        </w:r>
                        <w:r>
                          <w:rPr>
                            <w:rFonts w:ascii="Arial" w:hAnsi="Arial" w:cs="Arial" w:eastAsia="Arial"/>
                            <w:spacing w:val="-6"/>
                            <w:w w:val="102"/>
                            <w:sz w:val="11"/>
                            <w:szCs w:val="11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pacing w:val="-3"/>
                            <w:w w:val="102"/>
                            <w:sz w:val="11"/>
                            <w:szCs w:val="11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pacing w:val="0"/>
                            <w:w w:val="102"/>
                            <w:sz w:val="11"/>
                            <w:szCs w:val="11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pacing w:val="-6"/>
                            <w:w w:val="102"/>
                            <w:sz w:val="11"/>
                            <w:szCs w:val="11"/>
                          </w:rPr>
                          <w:t>c</w:t>
                        </w:r>
                        <w:r>
                          <w:rPr>
                            <w:rFonts w:ascii="Arial" w:hAnsi="Arial" w:cs="Arial" w:eastAsia="Arial"/>
                            <w:spacing w:val="0"/>
                            <w:w w:val="102"/>
                            <w:sz w:val="11"/>
                            <w:szCs w:val="11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pacing w:val="0"/>
                            <w:w w:val="100"/>
                            <w:sz w:val="11"/>
                            <w:szCs w:val="11"/>
                          </w:rPr>
                        </w:r>
                      </w:p>
                    </w:tc>
                    <w:tc>
                      <w:tcPr>
                        <w:tcW w:w="120" w:type="dxa"/>
                        <w:tcBorders>
                          <w:top w:val="nil" w:sz="6" w:space="0" w:color="auto"/>
                          <w:left w:val="single" w:sz="4" w:space="0" w:color="00000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149" w:hRule="exact"/>
                    </w:trPr>
                    <w:tc>
                      <w:tcPr>
                        <w:tcW w:w="281" w:type="dxa"/>
                        <w:tcBorders>
                          <w:top w:val="single" w:sz="4" w:space="0" w:color="000000"/>
                          <w:left w:val="nil" w:sz="6" w:space="0" w:color="auto"/>
                          <w:bottom w:val="nil" w:sz="6" w:space="0" w:color="auto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98" w:type="dxa"/>
                        <w:gridSpan w:val="2"/>
                        <w:tcBorders>
                          <w:top w:val="nil" w:sz="6" w:space="0" w:color="auto"/>
                          <w:left w:val="single" w:sz="4" w:space="0" w:color="000000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spacing w:val="1"/>
          <w:w w:val="102"/>
          <w:position w:val="2"/>
          <w:sz w:val="13"/>
          <w:szCs w:val="13"/>
        </w:rPr>
        <w:t>I</w:t>
      </w:r>
      <w:r>
        <w:rPr>
          <w:rFonts w:ascii="Arial" w:hAnsi="Arial" w:cs="Arial" w:eastAsia="Arial"/>
          <w:spacing w:val="-2"/>
          <w:w w:val="102"/>
          <w:position w:val="0"/>
          <w:sz w:val="9"/>
          <w:szCs w:val="9"/>
        </w:rPr>
        <w:t>S</w:t>
      </w:r>
      <w:r>
        <w:rPr>
          <w:rFonts w:ascii="Arial" w:hAnsi="Arial" w:cs="Arial" w:eastAsia="Arial"/>
          <w:spacing w:val="1"/>
          <w:w w:val="102"/>
          <w:position w:val="0"/>
          <w:sz w:val="9"/>
          <w:szCs w:val="9"/>
        </w:rPr>
        <w:t>e</w:t>
      </w:r>
      <w:r>
        <w:rPr>
          <w:rFonts w:ascii="Arial" w:hAnsi="Arial" w:cs="Arial" w:eastAsia="Arial"/>
          <w:spacing w:val="-11"/>
          <w:w w:val="102"/>
          <w:position w:val="0"/>
          <w:sz w:val="9"/>
          <w:szCs w:val="9"/>
        </w:rPr>
        <w:t>n</w:t>
      </w:r>
      <w:r>
        <w:rPr>
          <w:rFonts w:ascii="Arial" w:hAnsi="Arial" w:cs="Arial" w:eastAsia="Arial"/>
          <w:spacing w:val="4"/>
          <w:w w:val="102"/>
          <w:position w:val="0"/>
          <w:sz w:val="9"/>
          <w:szCs w:val="9"/>
        </w:rPr>
        <w:t>s</w:t>
      </w:r>
      <w:r>
        <w:rPr>
          <w:rFonts w:ascii="Arial" w:hAnsi="Arial" w:cs="Arial" w:eastAsia="Arial"/>
          <w:spacing w:val="-3"/>
          <w:w w:val="102"/>
          <w:position w:val="0"/>
          <w:sz w:val="9"/>
          <w:szCs w:val="9"/>
        </w:rPr>
        <w:t>e</w:t>
      </w:r>
      <w:r>
        <w:rPr>
          <w:rFonts w:ascii="Arial" w:hAnsi="Arial" w:cs="Arial" w:eastAsia="Arial"/>
          <w:spacing w:val="0"/>
          <w:w w:val="102"/>
          <w:position w:val="0"/>
          <w:sz w:val="9"/>
          <w:szCs w:val="9"/>
        </w:rPr>
        <w:t>2</w:t>
      </w:r>
      <w:r>
        <w:rPr>
          <w:rFonts w:ascii="Arial" w:hAnsi="Arial" w:cs="Arial" w:eastAsia="Arial"/>
          <w:spacing w:val="0"/>
          <w:w w:val="100"/>
          <w:position w:val="0"/>
          <w:sz w:val="9"/>
          <w:szCs w:val="9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134" w:lineRule="exact"/>
        <w:ind w:left="461" w:right="-6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5"/>
          <w:w w:val="102"/>
          <w:position w:val="0"/>
          <w:sz w:val="13"/>
          <w:szCs w:val="13"/>
        </w:rPr>
        <w:t>P</w:t>
      </w:r>
      <w:r>
        <w:rPr>
          <w:rFonts w:ascii="Arial" w:hAnsi="Arial" w:cs="Arial" w:eastAsia="Arial"/>
          <w:spacing w:val="-5"/>
          <w:w w:val="102"/>
          <w:position w:val="0"/>
          <w:sz w:val="13"/>
          <w:szCs w:val="13"/>
        </w:rPr>
        <w:t>o</w:t>
      </w:r>
      <w:r>
        <w:rPr>
          <w:rFonts w:ascii="Arial" w:hAnsi="Arial" w:cs="Arial" w:eastAsia="Arial"/>
          <w:spacing w:val="7"/>
          <w:w w:val="102"/>
          <w:position w:val="0"/>
          <w:sz w:val="13"/>
          <w:szCs w:val="13"/>
        </w:rPr>
        <w:t>w</w:t>
      </w:r>
      <w:r>
        <w:rPr>
          <w:rFonts w:ascii="Arial" w:hAnsi="Arial" w:cs="Arial" w:eastAsia="Arial"/>
          <w:spacing w:val="-2"/>
          <w:w w:val="102"/>
          <w:position w:val="0"/>
          <w:sz w:val="13"/>
          <w:szCs w:val="13"/>
        </w:rPr>
        <w:t>e</w:t>
      </w:r>
      <w:r>
        <w:rPr>
          <w:rFonts w:ascii="Arial" w:hAnsi="Arial" w:cs="Arial" w:eastAsia="Arial"/>
          <w:spacing w:val="0"/>
          <w:w w:val="102"/>
          <w:position w:val="0"/>
          <w:sz w:val="13"/>
          <w:szCs w:val="13"/>
        </w:rPr>
        <w:t>r</w:t>
      </w:r>
      <w:r>
        <w:rPr>
          <w:rFonts w:ascii="Arial" w:hAnsi="Arial" w:cs="Arial" w:eastAsia="Arial"/>
          <w:spacing w:val="0"/>
          <w:w w:val="100"/>
          <w:position w:val="0"/>
          <w:sz w:val="13"/>
          <w:szCs w:val="13"/>
        </w:rPr>
      </w:r>
    </w:p>
    <w:p>
      <w:pPr>
        <w:spacing w:before="0" w:after="0" w:line="58" w:lineRule="exact"/>
        <w:ind w:right="-20"/>
        <w:jc w:val="lef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b/>
          <w:bCs/>
          <w:spacing w:val="0"/>
          <w:w w:val="102"/>
          <w:sz w:val="8"/>
          <w:szCs w:val="8"/>
        </w:rPr>
        <w:t>+</w:t>
      </w:r>
      <w:r>
        <w:rPr>
          <w:rFonts w:ascii="Arial" w:hAnsi="Arial" w:cs="Arial" w:eastAsia="Arial"/>
          <w:spacing w:val="0"/>
          <w:w w:val="100"/>
          <w:sz w:val="8"/>
          <w:szCs w:val="8"/>
        </w:rPr>
      </w:r>
    </w:p>
    <w:p>
      <w:pPr>
        <w:spacing w:before="0" w:after="0" w:line="110" w:lineRule="exact"/>
        <w:ind w:left="487" w:right="-2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-1"/>
          <w:w w:val="102"/>
          <w:position w:val="0"/>
          <w:sz w:val="13"/>
          <w:szCs w:val="13"/>
        </w:rPr>
        <w:t>G</w:t>
      </w:r>
      <w:r>
        <w:rPr>
          <w:rFonts w:ascii="Arial" w:hAnsi="Arial" w:cs="Arial" w:eastAsia="Arial"/>
          <w:spacing w:val="7"/>
          <w:w w:val="102"/>
          <w:position w:val="0"/>
          <w:sz w:val="13"/>
          <w:szCs w:val="13"/>
        </w:rPr>
        <w:t>o</w:t>
      </w:r>
      <w:r>
        <w:rPr>
          <w:rFonts w:ascii="Arial" w:hAnsi="Arial" w:cs="Arial" w:eastAsia="Arial"/>
          <w:spacing w:val="-2"/>
          <w:w w:val="102"/>
          <w:position w:val="0"/>
          <w:sz w:val="13"/>
          <w:szCs w:val="13"/>
        </w:rPr>
        <w:t>o</w:t>
      </w:r>
      <w:r>
        <w:rPr>
          <w:rFonts w:ascii="Arial" w:hAnsi="Arial" w:cs="Arial" w:eastAsia="Arial"/>
          <w:spacing w:val="0"/>
          <w:w w:val="102"/>
          <w:position w:val="0"/>
          <w:sz w:val="13"/>
          <w:szCs w:val="13"/>
        </w:rPr>
        <w:t>d</w:t>
      </w:r>
      <w:r>
        <w:rPr>
          <w:rFonts w:ascii="Arial" w:hAnsi="Arial" w:cs="Arial" w:eastAsia="Arial"/>
          <w:spacing w:val="0"/>
          <w:w w:val="100"/>
          <w:position w:val="0"/>
          <w:sz w:val="13"/>
          <w:szCs w:val="13"/>
        </w:rPr>
      </w:r>
    </w:p>
    <w:p>
      <w:pPr>
        <w:spacing w:before="0" w:after="0" w:line="56" w:lineRule="exact"/>
        <w:ind w:left="12" w:right="-20"/>
        <w:jc w:val="lef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b/>
          <w:bCs/>
          <w:spacing w:val="0"/>
          <w:w w:val="102"/>
          <w:position w:val="0"/>
          <w:sz w:val="8"/>
          <w:szCs w:val="8"/>
        </w:rPr>
        <w:t>-</w:t>
      </w:r>
      <w:r>
        <w:rPr>
          <w:rFonts w:ascii="Arial" w:hAnsi="Arial" w:cs="Arial" w:eastAsia="Arial"/>
          <w:spacing w:val="0"/>
          <w:w w:val="100"/>
          <w:position w:val="0"/>
          <w:sz w:val="8"/>
          <w:szCs w:val="8"/>
        </w:rPr>
      </w:r>
    </w:p>
    <w:p>
      <w:pPr>
        <w:spacing w:before="0" w:after="0" w:line="120" w:lineRule="exact"/>
        <w:ind w:left="492" w:right="-2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-2"/>
          <w:w w:val="102"/>
          <w:sz w:val="13"/>
          <w:szCs w:val="13"/>
        </w:rPr>
        <w:t>L</w:t>
      </w:r>
      <w:r>
        <w:rPr>
          <w:rFonts w:ascii="Arial" w:hAnsi="Arial" w:cs="Arial" w:eastAsia="Arial"/>
          <w:spacing w:val="7"/>
          <w:w w:val="102"/>
          <w:sz w:val="13"/>
          <w:szCs w:val="13"/>
        </w:rPr>
        <w:t>o</w:t>
      </w:r>
      <w:r>
        <w:rPr>
          <w:rFonts w:ascii="Arial" w:hAnsi="Arial" w:cs="Arial" w:eastAsia="Arial"/>
          <w:spacing w:val="-2"/>
          <w:w w:val="102"/>
          <w:sz w:val="13"/>
          <w:szCs w:val="13"/>
        </w:rPr>
        <w:t>g</w:t>
      </w:r>
      <w:r>
        <w:rPr>
          <w:rFonts w:ascii="Arial" w:hAnsi="Arial" w:cs="Arial" w:eastAsia="Arial"/>
          <w:spacing w:val="2"/>
          <w:w w:val="102"/>
          <w:sz w:val="13"/>
          <w:szCs w:val="13"/>
        </w:rPr>
        <w:t>i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c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115" w:right="-2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0"/>
          <w:w w:val="100"/>
          <w:sz w:val="13"/>
          <w:szCs w:val="13"/>
        </w:rPr>
        <w:t>T</w:t>
      </w:r>
      <w:r>
        <w:rPr>
          <w:rFonts w:ascii="Arial" w:hAnsi="Arial" w:cs="Arial" w:eastAsia="Arial"/>
          <w:spacing w:val="7"/>
          <w:w w:val="100"/>
          <w:sz w:val="13"/>
          <w:szCs w:val="13"/>
        </w:rPr>
        <w:t>h</w:t>
      </w:r>
      <w:r>
        <w:rPr>
          <w:rFonts w:ascii="Arial" w:hAnsi="Arial" w:cs="Arial" w:eastAsia="Arial"/>
          <w:spacing w:val="-2"/>
          <w:w w:val="100"/>
          <w:sz w:val="13"/>
          <w:szCs w:val="13"/>
        </w:rPr>
        <w:t>e</w:t>
      </w:r>
      <w:r>
        <w:rPr>
          <w:rFonts w:ascii="Arial" w:hAnsi="Arial" w:cs="Arial" w:eastAsia="Arial"/>
          <w:spacing w:val="-4"/>
          <w:w w:val="100"/>
          <w:sz w:val="13"/>
          <w:szCs w:val="13"/>
        </w:rPr>
        <w:t>r</w:t>
      </w:r>
      <w:r>
        <w:rPr>
          <w:rFonts w:ascii="Arial" w:hAnsi="Arial" w:cs="Arial" w:eastAsia="Arial"/>
          <w:spacing w:val="0"/>
          <w:w w:val="100"/>
          <w:sz w:val="13"/>
          <w:szCs w:val="13"/>
        </w:rPr>
        <w:t>m</w:t>
      </w:r>
      <w:r>
        <w:rPr>
          <w:rFonts w:ascii="Arial" w:hAnsi="Arial" w:cs="Arial" w:eastAsia="Arial"/>
          <w:spacing w:val="-14"/>
          <w:w w:val="100"/>
          <w:sz w:val="13"/>
          <w:szCs w:val="13"/>
        </w:rPr>
        <w:t> </w:t>
      </w:r>
      <w:r>
        <w:rPr>
          <w:rFonts w:ascii="Arial" w:hAnsi="Arial" w:cs="Arial" w:eastAsia="Arial"/>
          <w:spacing w:val="-5"/>
          <w:w w:val="102"/>
          <w:sz w:val="13"/>
          <w:szCs w:val="13"/>
        </w:rPr>
        <w:t>a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l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13" w:after="0" w:line="240" w:lineRule="auto"/>
        <w:ind w:left="173" w:right="-2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2"/>
          <w:w w:val="102"/>
          <w:sz w:val="13"/>
          <w:szCs w:val="13"/>
        </w:rPr>
        <w:t>S</w:t>
      </w:r>
      <w:r>
        <w:rPr>
          <w:rFonts w:ascii="Arial" w:hAnsi="Arial" w:cs="Arial" w:eastAsia="Arial"/>
          <w:spacing w:val="-2"/>
          <w:w w:val="102"/>
          <w:sz w:val="13"/>
          <w:szCs w:val="13"/>
        </w:rPr>
        <w:t>e</w:t>
      </w:r>
      <w:r>
        <w:rPr>
          <w:rFonts w:ascii="Arial" w:hAnsi="Arial" w:cs="Arial" w:eastAsia="Arial"/>
          <w:spacing w:val="7"/>
          <w:w w:val="102"/>
          <w:sz w:val="13"/>
          <w:szCs w:val="13"/>
        </w:rPr>
        <w:t>n</w:t>
      </w:r>
      <w:r>
        <w:rPr>
          <w:rFonts w:ascii="Arial" w:hAnsi="Arial" w:cs="Arial" w:eastAsia="Arial"/>
          <w:spacing w:val="-4"/>
          <w:w w:val="102"/>
          <w:sz w:val="13"/>
          <w:szCs w:val="13"/>
        </w:rPr>
        <w:t>s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e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-52"/>
        <w:jc w:val="lef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spacing w:val="-4"/>
          <w:w w:val="102"/>
          <w:sz w:val="8"/>
          <w:szCs w:val="8"/>
        </w:rPr>
        <w:t>S</w:t>
      </w:r>
      <w:r>
        <w:rPr>
          <w:rFonts w:ascii="Arial" w:hAnsi="Arial" w:cs="Arial" w:eastAsia="Arial"/>
          <w:spacing w:val="0"/>
          <w:w w:val="102"/>
          <w:sz w:val="8"/>
          <w:szCs w:val="8"/>
        </w:rPr>
        <w:t>t</w:t>
      </w:r>
      <w:r>
        <w:rPr>
          <w:rFonts w:ascii="Arial" w:hAnsi="Arial" w:cs="Arial" w:eastAsia="Arial"/>
          <w:spacing w:val="-14"/>
          <w:w w:val="100"/>
          <w:sz w:val="8"/>
          <w:szCs w:val="8"/>
        </w:rPr>
        <w:t> </w:t>
      </w:r>
      <w:r>
        <w:rPr>
          <w:rFonts w:ascii="Arial" w:hAnsi="Arial" w:cs="Arial" w:eastAsia="Arial"/>
          <w:spacing w:val="-5"/>
          <w:w w:val="102"/>
          <w:sz w:val="8"/>
          <w:szCs w:val="8"/>
        </w:rPr>
        <w:t>a</w:t>
      </w:r>
      <w:r>
        <w:rPr>
          <w:rFonts w:ascii="Arial" w:hAnsi="Arial" w:cs="Arial" w:eastAsia="Arial"/>
          <w:spacing w:val="4"/>
          <w:w w:val="102"/>
          <w:sz w:val="8"/>
          <w:szCs w:val="8"/>
        </w:rPr>
        <w:t>r</w:t>
      </w:r>
      <w:r>
        <w:rPr>
          <w:rFonts w:ascii="Arial" w:hAnsi="Arial" w:cs="Arial" w:eastAsia="Arial"/>
          <w:spacing w:val="0"/>
          <w:w w:val="102"/>
          <w:sz w:val="8"/>
          <w:szCs w:val="8"/>
        </w:rPr>
        <w:t>t</w:t>
      </w:r>
      <w:r>
        <w:rPr>
          <w:rFonts w:ascii="Arial" w:hAnsi="Arial" w:cs="Arial" w:eastAsia="Arial"/>
          <w:spacing w:val="0"/>
          <w:w w:val="100"/>
          <w:sz w:val="8"/>
          <w:szCs w:val="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right="-52"/>
        <w:jc w:val="lef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spacing w:val="-5"/>
          <w:w w:val="102"/>
          <w:sz w:val="8"/>
          <w:szCs w:val="8"/>
        </w:rPr>
        <w:t>p</w:t>
      </w:r>
      <w:r>
        <w:rPr>
          <w:rFonts w:ascii="Arial" w:hAnsi="Arial" w:cs="Arial" w:eastAsia="Arial"/>
          <w:spacing w:val="4"/>
          <w:w w:val="102"/>
          <w:sz w:val="8"/>
          <w:szCs w:val="8"/>
        </w:rPr>
        <w:t>m</w:t>
      </w:r>
      <w:r>
        <w:rPr>
          <w:rFonts w:ascii="Arial" w:hAnsi="Arial" w:cs="Arial" w:eastAsia="Arial"/>
          <w:spacing w:val="5"/>
          <w:w w:val="102"/>
          <w:sz w:val="8"/>
          <w:szCs w:val="8"/>
        </w:rPr>
        <w:t>o</w:t>
      </w:r>
      <w:r>
        <w:rPr>
          <w:rFonts w:ascii="Arial" w:hAnsi="Arial" w:cs="Arial" w:eastAsia="Arial"/>
          <w:spacing w:val="0"/>
          <w:w w:val="102"/>
          <w:sz w:val="8"/>
          <w:szCs w:val="8"/>
        </w:rPr>
        <w:t>s</w:t>
      </w:r>
      <w:r>
        <w:rPr>
          <w:rFonts w:ascii="Arial" w:hAnsi="Arial" w:cs="Arial" w:eastAsia="Arial"/>
          <w:spacing w:val="0"/>
          <w:w w:val="100"/>
          <w:sz w:val="8"/>
          <w:szCs w:val="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-57"/>
        <w:jc w:val="left"/>
        <w:rPr>
          <w:rFonts w:ascii="Arial" w:hAnsi="Arial" w:cs="Arial" w:eastAsia="Arial"/>
          <w:sz w:val="11"/>
          <w:szCs w:val="11"/>
        </w:rPr>
      </w:pPr>
      <w:r>
        <w:rPr>
          <w:rFonts w:ascii="Arial" w:hAnsi="Arial" w:cs="Arial" w:eastAsia="Arial"/>
          <w:spacing w:val="-6"/>
          <w:w w:val="100"/>
          <w:sz w:val="11"/>
          <w:szCs w:val="11"/>
        </w:rPr>
        <w:t>P</w:t>
      </w:r>
      <w:r>
        <w:rPr>
          <w:rFonts w:ascii="Arial" w:hAnsi="Arial" w:cs="Arial" w:eastAsia="Arial"/>
          <w:spacing w:val="-3"/>
          <w:w w:val="100"/>
          <w:sz w:val="11"/>
          <w:szCs w:val="11"/>
        </w:rPr>
        <w:t>W</w:t>
      </w:r>
      <w:r>
        <w:rPr>
          <w:rFonts w:ascii="Arial" w:hAnsi="Arial" w:cs="Arial" w:eastAsia="Arial"/>
          <w:spacing w:val="0"/>
          <w:w w:val="100"/>
          <w:sz w:val="11"/>
          <w:szCs w:val="11"/>
        </w:rPr>
        <w:t>M</w:t>
      </w:r>
      <w:r>
        <w:rPr>
          <w:rFonts w:ascii="Arial" w:hAnsi="Arial" w:cs="Arial" w:eastAsia="Arial"/>
          <w:spacing w:val="3"/>
          <w:w w:val="100"/>
          <w:sz w:val="11"/>
          <w:szCs w:val="11"/>
        </w:rPr>
        <w:t> </w:t>
      </w:r>
      <w:r>
        <w:rPr>
          <w:rFonts w:ascii="Arial" w:hAnsi="Arial" w:cs="Arial" w:eastAsia="Arial"/>
          <w:spacing w:val="0"/>
          <w:w w:val="102"/>
          <w:sz w:val="11"/>
          <w:szCs w:val="11"/>
        </w:rPr>
        <w:t>Lat</w:t>
      </w:r>
      <w:r>
        <w:rPr>
          <w:rFonts w:ascii="Arial" w:hAnsi="Arial" w:cs="Arial" w:eastAsia="Arial"/>
          <w:spacing w:val="-6"/>
          <w:w w:val="102"/>
          <w:sz w:val="11"/>
          <w:szCs w:val="11"/>
        </w:rPr>
        <w:t>c</w:t>
      </w:r>
      <w:r>
        <w:rPr>
          <w:rFonts w:ascii="Arial" w:hAnsi="Arial" w:cs="Arial" w:eastAsia="Arial"/>
          <w:spacing w:val="0"/>
          <w:w w:val="102"/>
          <w:sz w:val="11"/>
          <w:szCs w:val="11"/>
        </w:rPr>
        <w:t>h</w:t>
      </w:r>
      <w:r>
        <w:rPr>
          <w:rFonts w:ascii="Arial" w:hAnsi="Arial" w:cs="Arial" w:eastAsia="Arial"/>
          <w:spacing w:val="0"/>
          <w:w w:val="100"/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0" w:after="0" w:line="240" w:lineRule="auto"/>
        <w:ind w:right="-6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2"/>
          <w:w w:val="102"/>
          <w:sz w:val="13"/>
          <w:szCs w:val="13"/>
        </w:rPr>
        <w:t>V</w:t>
      </w:r>
      <w:r>
        <w:rPr>
          <w:rFonts w:ascii="Arial" w:hAnsi="Arial" w:cs="Arial" w:eastAsia="Arial"/>
          <w:spacing w:val="5"/>
          <w:w w:val="102"/>
          <w:sz w:val="13"/>
          <w:szCs w:val="13"/>
        </w:rPr>
        <w:t>B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N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41" w:after="0" w:line="240" w:lineRule="auto"/>
        <w:ind w:right="-20"/>
        <w:jc w:val="left"/>
        <w:rPr>
          <w:rFonts w:ascii="Arial" w:hAnsi="Arial" w:cs="Arial" w:eastAsia="Arial"/>
          <w:sz w:val="13"/>
          <w:szCs w:val="13"/>
        </w:rPr>
      </w:pPr>
      <w:r>
        <w:rPr/>
        <w:br w:type="column"/>
      </w:r>
      <w:r>
        <w:rPr>
          <w:rFonts w:ascii="Arial" w:hAnsi="Arial" w:cs="Arial" w:eastAsia="Arial"/>
          <w:spacing w:val="5"/>
          <w:w w:val="102"/>
          <w:sz w:val="13"/>
          <w:szCs w:val="13"/>
        </w:rPr>
        <w:t>V</w:t>
      </w:r>
      <w:r>
        <w:rPr>
          <w:rFonts w:ascii="Arial" w:hAnsi="Arial" w:cs="Arial" w:eastAsia="Arial"/>
          <w:spacing w:val="5"/>
          <w:w w:val="102"/>
          <w:sz w:val="13"/>
          <w:szCs w:val="13"/>
        </w:rPr>
        <w:t>D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D</w:t>
      </w:r>
      <w:r>
        <w:rPr>
          <w:rFonts w:ascii="Arial" w:hAnsi="Arial" w:cs="Arial" w:eastAsia="Arial"/>
          <w:spacing w:val="-2"/>
          <w:w w:val="102"/>
          <w:sz w:val="13"/>
          <w:szCs w:val="13"/>
        </w:rPr>
        <w:t>4</w:t>
      </w:r>
      <w:r>
        <w:rPr>
          <w:rFonts w:ascii="Arial" w:hAnsi="Arial" w:cs="Arial" w:eastAsia="Arial"/>
          <w:spacing w:val="5"/>
          <w:w w:val="102"/>
          <w:sz w:val="13"/>
          <w:szCs w:val="13"/>
        </w:rPr>
        <w:t>8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O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13"/>
          <w:szCs w:val="13"/>
        </w:rPr>
        <w:sectPr>
          <w:type w:val="continuous"/>
          <w:pgSz w:w="12240" w:h="15840"/>
          <w:pgMar w:top="720" w:bottom="280" w:left="700" w:right="980"/>
          <w:cols w:num="8" w:equalWidth="0">
            <w:col w:w="865" w:space="2395"/>
            <w:col w:w="342" w:space="313"/>
            <w:col w:w="844" w:space="776"/>
            <w:col w:w="177" w:space="293"/>
            <w:col w:w="205" w:space="1101"/>
            <w:col w:w="565" w:space="986"/>
            <w:col w:w="282" w:space="666"/>
            <w:col w:w="750"/>
          </w:cols>
        </w:sectPr>
      </w:pPr>
    </w:p>
    <w:p>
      <w:pPr>
        <w:spacing w:before="20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547" w:lineRule="auto"/>
        <w:ind w:left="358" w:right="-42" w:hanging="24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7"/>
          <w:w w:val="102"/>
          <w:sz w:val="13"/>
          <w:szCs w:val="13"/>
        </w:rPr>
        <w:t>R</w:t>
      </w:r>
      <w:r>
        <w:rPr>
          <w:rFonts w:ascii="Arial" w:hAnsi="Arial" w:cs="Arial" w:eastAsia="Arial"/>
          <w:spacing w:val="-3"/>
          <w:w w:val="102"/>
          <w:sz w:val="13"/>
          <w:szCs w:val="13"/>
        </w:rPr>
        <w:t>C</w:t>
      </w:r>
      <w:r>
        <w:rPr>
          <w:rFonts w:ascii="Arial" w:hAnsi="Arial" w:cs="Arial" w:eastAsia="Arial"/>
          <w:spacing w:val="5"/>
          <w:w w:val="102"/>
          <w:sz w:val="13"/>
          <w:szCs w:val="13"/>
        </w:rPr>
        <w:t>U</w:t>
      </w:r>
      <w:r>
        <w:rPr>
          <w:rFonts w:ascii="Arial" w:hAnsi="Arial" w:cs="Arial" w:eastAsia="Arial"/>
          <w:spacing w:val="7"/>
          <w:w w:val="102"/>
          <w:sz w:val="13"/>
          <w:szCs w:val="13"/>
        </w:rPr>
        <w:t>R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R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 </w:t>
      </w:r>
      <w:r>
        <w:rPr>
          <w:rFonts w:ascii="Arial" w:hAnsi="Arial" w:cs="Arial" w:eastAsia="Arial"/>
          <w:spacing w:val="2"/>
          <w:w w:val="102"/>
          <w:sz w:val="13"/>
          <w:szCs w:val="13"/>
        </w:rPr>
        <w:t>A</w:t>
      </w:r>
      <w:r>
        <w:rPr>
          <w:rFonts w:ascii="Arial" w:hAnsi="Arial" w:cs="Arial" w:eastAsia="Arial"/>
          <w:spacing w:val="3"/>
          <w:w w:val="102"/>
          <w:sz w:val="13"/>
          <w:szCs w:val="13"/>
        </w:rPr>
        <w:t>T</w:t>
      </w:r>
      <w:r>
        <w:rPr>
          <w:rFonts w:ascii="Arial" w:hAnsi="Arial" w:cs="Arial" w:eastAsia="Arial"/>
          <w:spacing w:val="5"/>
          <w:w w:val="102"/>
          <w:sz w:val="13"/>
          <w:szCs w:val="13"/>
        </w:rPr>
        <w:t>D</w:t>
      </w:r>
      <w:r>
        <w:rPr>
          <w:rFonts w:ascii="Arial" w:hAnsi="Arial" w:cs="Arial" w:eastAsia="Arial"/>
          <w:spacing w:val="5"/>
          <w:w w:val="102"/>
          <w:sz w:val="13"/>
          <w:szCs w:val="13"/>
        </w:rPr>
        <w:t>E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T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left="48" w:right="-2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2"/>
          <w:w w:val="102"/>
          <w:sz w:val="13"/>
          <w:szCs w:val="13"/>
        </w:rPr>
        <w:t>M</w:t>
      </w:r>
      <w:r>
        <w:rPr>
          <w:rFonts w:ascii="Arial" w:hAnsi="Arial" w:cs="Arial" w:eastAsia="Arial"/>
          <w:spacing w:val="7"/>
          <w:w w:val="102"/>
          <w:sz w:val="13"/>
          <w:szCs w:val="13"/>
        </w:rPr>
        <w:t>o</w:t>
      </w:r>
      <w:r>
        <w:rPr>
          <w:rFonts w:ascii="Arial" w:hAnsi="Arial" w:cs="Arial" w:eastAsia="Arial"/>
          <w:spacing w:val="-2"/>
          <w:w w:val="102"/>
          <w:sz w:val="13"/>
          <w:szCs w:val="13"/>
        </w:rPr>
        <w:t>d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e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13" w:after="0" w:line="240" w:lineRule="auto"/>
        <w:ind w:right="-6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5"/>
          <w:w w:val="102"/>
          <w:sz w:val="13"/>
          <w:szCs w:val="13"/>
        </w:rPr>
        <w:t>C</w:t>
      </w:r>
      <w:r>
        <w:rPr>
          <w:rFonts w:ascii="Arial" w:hAnsi="Arial" w:cs="Arial" w:eastAsia="Arial"/>
          <w:spacing w:val="-2"/>
          <w:w w:val="102"/>
          <w:sz w:val="13"/>
          <w:szCs w:val="13"/>
        </w:rPr>
        <w:t>o</w:t>
      </w:r>
      <w:r>
        <w:rPr>
          <w:rFonts w:ascii="Arial" w:hAnsi="Arial" w:cs="Arial" w:eastAsia="Arial"/>
          <w:spacing w:val="-2"/>
          <w:w w:val="102"/>
          <w:sz w:val="13"/>
          <w:szCs w:val="13"/>
        </w:rPr>
        <w:t>n</w:t>
      </w:r>
      <w:r>
        <w:rPr>
          <w:rFonts w:ascii="Arial" w:hAnsi="Arial" w:cs="Arial" w:eastAsia="Arial"/>
          <w:spacing w:val="4"/>
          <w:w w:val="102"/>
          <w:sz w:val="13"/>
          <w:szCs w:val="13"/>
        </w:rPr>
        <w:t>t</w:t>
      </w:r>
      <w:r>
        <w:rPr>
          <w:rFonts w:ascii="Arial" w:hAnsi="Arial" w:cs="Arial" w:eastAsia="Arial"/>
          <w:spacing w:val="8"/>
          <w:w w:val="102"/>
          <w:sz w:val="13"/>
          <w:szCs w:val="13"/>
        </w:rPr>
        <w:t>r</w:t>
      </w:r>
      <w:r>
        <w:rPr>
          <w:rFonts w:ascii="Arial" w:hAnsi="Arial" w:cs="Arial" w:eastAsia="Arial"/>
          <w:spacing w:val="-2"/>
          <w:w w:val="102"/>
          <w:sz w:val="13"/>
          <w:szCs w:val="13"/>
        </w:rPr>
        <w:t>o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l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right="-6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2"/>
          <w:w w:val="102"/>
          <w:sz w:val="13"/>
          <w:szCs w:val="13"/>
        </w:rPr>
        <w:t>V</w:t>
      </w:r>
      <w:r>
        <w:rPr>
          <w:rFonts w:ascii="Arial" w:hAnsi="Arial" w:cs="Arial" w:eastAsia="Arial"/>
          <w:spacing w:val="7"/>
          <w:w w:val="102"/>
          <w:sz w:val="13"/>
          <w:szCs w:val="13"/>
        </w:rPr>
        <w:t>D</w:t>
      </w:r>
      <w:r>
        <w:rPr>
          <w:rFonts w:ascii="Arial" w:hAnsi="Arial" w:cs="Arial" w:eastAsia="Arial"/>
          <w:spacing w:val="-3"/>
          <w:w w:val="102"/>
          <w:sz w:val="13"/>
          <w:szCs w:val="13"/>
        </w:rPr>
        <w:t>D</w:t>
      </w:r>
      <w:r>
        <w:rPr>
          <w:rFonts w:ascii="Arial" w:hAnsi="Arial" w:cs="Arial" w:eastAsia="Arial"/>
          <w:spacing w:val="-2"/>
          <w:w w:val="102"/>
          <w:sz w:val="13"/>
          <w:szCs w:val="13"/>
        </w:rPr>
        <w:t>4</w:t>
      </w:r>
      <w:r>
        <w:rPr>
          <w:rFonts w:ascii="Arial" w:hAnsi="Arial" w:cs="Arial" w:eastAsia="Arial"/>
          <w:spacing w:val="7"/>
          <w:w w:val="102"/>
          <w:sz w:val="13"/>
          <w:szCs w:val="13"/>
        </w:rPr>
        <w:t>8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O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65" w:lineRule="auto"/>
        <w:ind w:right="-42" w:firstLine="91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5"/>
          <w:w w:val="102"/>
          <w:sz w:val="13"/>
          <w:szCs w:val="13"/>
        </w:rPr>
        <w:t>P</w:t>
      </w:r>
      <w:r>
        <w:rPr>
          <w:rFonts w:ascii="Arial" w:hAnsi="Arial" w:cs="Arial" w:eastAsia="Arial"/>
          <w:spacing w:val="-2"/>
          <w:w w:val="102"/>
          <w:sz w:val="13"/>
          <w:szCs w:val="13"/>
        </w:rPr>
        <w:t>o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E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 </w:t>
      </w:r>
      <w:r>
        <w:rPr>
          <w:rFonts w:ascii="Arial" w:hAnsi="Arial" w:cs="Arial" w:eastAsia="Arial"/>
          <w:spacing w:val="7"/>
          <w:w w:val="102"/>
          <w:sz w:val="13"/>
          <w:szCs w:val="13"/>
        </w:rPr>
        <w:t>C</w:t>
      </w:r>
      <w:r>
        <w:rPr>
          <w:rFonts w:ascii="Arial" w:hAnsi="Arial" w:cs="Arial" w:eastAsia="Arial"/>
          <w:spacing w:val="-2"/>
          <w:w w:val="102"/>
          <w:sz w:val="13"/>
          <w:szCs w:val="13"/>
        </w:rPr>
        <w:t>o</w:t>
      </w:r>
      <w:r>
        <w:rPr>
          <w:rFonts w:ascii="Arial" w:hAnsi="Arial" w:cs="Arial" w:eastAsia="Arial"/>
          <w:spacing w:val="-2"/>
          <w:w w:val="102"/>
          <w:sz w:val="13"/>
          <w:szCs w:val="13"/>
        </w:rPr>
        <w:t>n</w:t>
      </w:r>
      <w:r>
        <w:rPr>
          <w:rFonts w:ascii="Arial" w:hAnsi="Arial" w:cs="Arial" w:eastAsia="Arial"/>
          <w:spacing w:val="4"/>
          <w:w w:val="102"/>
          <w:sz w:val="13"/>
          <w:szCs w:val="13"/>
        </w:rPr>
        <w:t>t</w:t>
      </w:r>
      <w:r>
        <w:rPr>
          <w:rFonts w:ascii="Arial" w:hAnsi="Arial" w:cs="Arial" w:eastAsia="Arial"/>
          <w:spacing w:val="6"/>
          <w:w w:val="102"/>
          <w:sz w:val="13"/>
          <w:szCs w:val="13"/>
        </w:rPr>
        <w:t>r</w:t>
      </w:r>
      <w:r>
        <w:rPr>
          <w:rFonts w:ascii="Arial" w:hAnsi="Arial" w:cs="Arial" w:eastAsia="Arial"/>
          <w:spacing w:val="-2"/>
          <w:w w:val="102"/>
          <w:sz w:val="13"/>
          <w:szCs w:val="13"/>
        </w:rPr>
        <w:t>o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l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-52"/>
        <w:jc w:val="lef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spacing w:val="-4"/>
          <w:w w:val="102"/>
          <w:sz w:val="8"/>
          <w:szCs w:val="8"/>
        </w:rPr>
        <w:t>S</w:t>
      </w:r>
      <w:r>
        <w:rPr>
          <w:rFonts w:ascii="Arial" w:hAnsi="Arial" w:cs="Arial" w:eastAsia="Arial"/>
          <w:spacing w:val="0"/>
          <w:w w:val="102"/>
          <w:sz w:val="8"/>
          <w:szCs w:val="8"/>
        </w:rPr>
        <w:t>t</w:t>
      </w:r>
      <w:r>
        <w:rPr>
          <w:rFonts w:ascii="Arial" w:hAnsi="Arial" w:cs="Arial" w:eastAsia="Arial"/>
          <w:spacing w:val="-14"/>
          <w:w w:val="100"/>
          <w:sz w:val="8"/>
          <w:szCs w:val="8"/>
        </w:rPr>
        <w:t> </w:t>
      </w:r>
      <w:r>
        <w:rPr>
          <w:rFonts w:ascii="Arial" w:hAnsi="Arial" w:cs="Arial" w:eastAsia="Arial"/>
          <w:spacing w:val="-5"/>
          <w:w w:val="102"/>
          <w:sz w:val="8"/>
          <w:szCs w:val="8"/>
        </w:rPr>
        <w:t>o</w:t>
      </w:r>
      <w:r>
        <w:rPr>
          <w:rFonts w:ascii="Arial" w:hAnsi="Arial" w:cs="Arial" w:eastAsia="Arial"/>
          <w:spacing w:val="0"/>
          <w:w w:val="102"/>
          <w:sz w:val="8"/>
          <w:szCs w:val="8"/>
        </w:rPr>
        <w:t>p</w:t>
      </w:r>
      <w:r>
        <w:rPr>
          <w:rFonts w:ascii="Arial" w:hAnsi="Arial" w:cs="Arial" w:eastAsia="Arial"/>
          <w:spacing w:val="0"/>
          <w:w w:val="100"/>
          <w:sz w:val="8"/>
          <w:szCs w:val="8"/>
        </w:rPr>
      </w:r>
    </w:p>
    <w:p>
      <w:pPr>
        <w:spacing w:before="28" w:after="0" w:line="240" w:lineRule="auto"/>
        <w:ind w:right="-18"/>
        <w:jc w:val="right"/>
        <w:rPr>
          <w:rFonts w:ascii="Arial" w:hAnsi="Arial" w:cs="Arial" w:eastAsia="Arial"/>
          <w:sz w:val="11"/>
          <w:szCs w:val="11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0"/>
          <w:sz w:val="11"/>
          <w:szCs w:val="11"/>
        </w:rPr>
        <w:t>S</w:t>
      </w:r>
      <w:r>
        <w:rPr>
          <w:rFonts w:ascii="Arial" w:hAnsi="Arial" w:cs="Arial" w:eastAsia="Arial"/>
          <w:spacing w:val="0"/>
          <w:w w:val="100"/>
          <w:sz w:val="11"/>
          <w:szCs w:val="11"/>
        </w:rPr>
        <w:t>    </w:t>
      </w:r>
      <w:r>
        <w:rPr>
          <w:rFonts w:ascii="Arial" w:hAnsi="Arial" w:cs="Arial" w:eastAsia="Arial"/>
          <w:spacing w:val="18"/>
          <w:w w:val="100"/>
          <w:sz w:val="11"/>
          <w:szCs w:val="11"/>
        </w:rPr>
        <w:t> </w:t>
      </w:r>
      <w:r>
        <w:rPr>
          <w:rFonts w:ascii="Arial" w:hAnsi="Arial" w:cs="Arial" w:eastAsia="Arial"/>
          <w:spacing w:val="0"/>
          <w:w w:val="102"/>
          <w:sz w:val="11"/>
          <w:szCs w:val="11"/>
        </w:rPr>
        <w:t>Q</w:t>
      </w:r>
      <w:r>
        <w:rPr>
          <w:rFonts w:ascii="Arial" w:hAnsi="Arial" w:cs="Arial" w:eastAsia="Arial"/>
          <w:spacing w:val="0"/>
          <w:w w:val="100"/>
          <w:sz w:val="11"/>
          <w:szCs w:val="11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11"/>
          <w:szCs w:val="11"/>
        </w:rPr>
      </w:pPr>
      <w:r>
        <w:rPr>
          <w:rFonts w:ascii="Arial" w:hAnsi="Arial" w:cs="Arial" w:eastAsia="Arial"/>
          <w:spacing w:val="0"/>
          <w:w w:val="100"/>
          <w:sz w:val="11"/>
          <w:szCs w:val="11"/>
        </w:rPr>
        <w:t>R</w:t>
      </w:r>
      <w:r>
        <w:rPr>
          <w:rFonts w:ascii="Arial" w:hAnsi="Arial" w:cs="Arial" w:eastAsia="Arial"/>
          <w:spacing w:val="0"/>
          <w:w w:val="100"/>
          <w:sz w:val="11"/>
          <w:szCs w:val="11"/>
        </w:rPr>
        <w:t>    </w:t>
      </w:r>
      <w:r>
        <w:rPr>
          <w:rFonts w:ascii="Arial" w:hAnsi="Arial" w:cs="Arial" w:eastAsia="Arial"/>
          <w:spacing w:val="15"/>
          <w:w w:val="100"/>
          <w:sz w:val="11"/>
          <w:szCs w:val="11"/>
        </w:rPr>
        <w:t> </w:t>
      </w:r>
      <w:r>
        <w:rPr>
          <w:rFonts w:ascii="Arial" w:hAnsi="Arial" w:cs="Arial" w:eastAsia="Arial"/>
          <w:spacing w:val="0"/>
          <w:w w:val="102"/>
          <w:sz w:val="11"/>
          <w:szCs w:val="11"/>
        </w:rPr>
        <w:t>Q</w:t>
      </w:r>
      <w:r>
        <w:rPr>
          <w:rFonts w:ascii="Arial" w:hAnsi="Arial" w:cs="Arial" w:eastAsia="Arial"/>
          <w:spacing w:val="0"/>
          <w:w w:val="100"/>
          <w:sz w:val="11"/>
          <w:szCs w:val="11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spacing w:val="1"/>
          <w:w w:val="102"/>
          <w:sz w:val="8"/>
          <w:szCs w:val="8"/>
        </w:rPr>
        <w:t>D</w:t>
      </w:r>
      <w:r>
        <w:rPr>
          <w:rFonts w:ascii="Arial" w:hAnsi="Arial" w:cs="Arial" w:eastAsia="Arial"/>
          <w:spacing w:val="3"/>
          <w:w w:val="102"/>
          <w:sz w:val="8"/>
          <w:szCs w:val="8"/>
        </w:rPr>
        <w:t>C</w:t>
      </w:r>
      <w:r>
        <w:rPr>
          <w:rFonts w:ascii="Arial" w:hAnsi="Arial" w:cs="Arial" w:eastAsia="Arial"/>
          <w:spacing w:val="0"/>
          <w:w w:val="102"/>
          <w:sz w:val="8"/>
          <w:szCs w:val="8"/>
        </w:rPr>
        <w:t>M</w:t>
      </w:r>
      <w:r>
        <w:rPr>
          <w:rFonts w:ascii="Arial" w:hAnsi="Arial" w:cs="Arial" w:eastAsia="Arial"/>
          <w:spacing w:val="0"/>
          <w:w w:val="100"/>
          <w:sz w:val="8"/>
          <w:szCs w:val="8"/>
        </w:rPr>
      </w:r>
    </w:p>
    <w:p>
      <w:pPr>
        <w:spacing w:before="10" w:after="0" w:line="240" w:lineRule="auto"/>
        <w:ind w:right="-20"/>
        <w:jc w:val="left"/>
        <w:rPr>
          <w:rFonts w:ascii="Arial" w:hAnsi="Arial" w:cs="Arial" w:eastAsia="Arial"/>
          <w:sz w:val="13"/>
          <w:szCs w:val="13"/>
        </w:rPr>
      </w:pPr>
      <w:r>
        <w:rPr/>
        <w:br w:type="column"/>
      </w:r>
      <w:r>
        <w:rPr>
          <w:rFonts w:ascii="Arial" w:hAnsi="Arial" w:cs="Arial" w:eastAsia="Arial"/>
          <w:spacing w:val="5"/>
          <w:w w:val="102"/>
          <w:sz w:val="13"/>
          <w:szCs w:val="13"/>
        </w:rPr>
        <w:t>N</w:t>
      </w:r>
      <w:r>
        <w:rPr>
          <w:rFonts w:ascii="Arial" w:hAnsi="Arial" w:cs="Arial" w:eastAsia="Arial"/>
          <w:spacing w:val="-3"/>
          <w:w w:val="102"/>
          <w:sz w:val="13"/>
          <w:szCs w:val="13"/>
        </w:rPr>
        <w:t>D</w:t>
      </w:r>
      <w:r>
        <w:rPr>
          <w:rFonts w:ascii="Arial" w:hAnsi="Arial" w:cs="Arial" w:eastAsia="Arial"/>
          <w:spacing w:val="5"/>
          <w:w w:val="102"/>
          <w:sz w:val="13"/>
          <w:szCs w:val="13"/>
        </w:rPr>
        <w:t>R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V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13"/>
          <w:szCs w:val="13"/>
        </w:rPr>
        <w:sectPr>
          <w:type w:val="continuous"/>
          <w:pgSz w:w="12240" w:h="15840"/>
          <w:pgMar w:top="720" w:bottom="280" w:left="700" w:right="980"/>
          <w:cols w:num="7" w:equalWidth="0">
            <w:col w:w="832" w:space="2042"/>
            <w:col w:w="440" w:space="267"/>
            <w:col w:w="546" w:space="47"/>
            <w:col w:w="440" w:space="920"/>
            <w:col w:w="169" w:space="571"/>
            <w:col w:w="1497" w:space="2120"/>
            <w:col w:w="669"/>
          </w:cols>
        </w:sectPr>
      </w:pPr>
    </w:p>
    <w:p>
      <w:pPr>
        <w:spacing w:before="8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430" w:lineRule="atLeast"/>
        <w:ind w:left="430" w:right="-42" w:hanging="19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w w:val="102"/>
          <w:sz w:val="13"/>
          <w:szCs w:val="13"/>
        </w:rPr>
        <w:t>F</w:t>
      </w:r>
      <w:r>
        <w:rPr>
          <w:rFonts w:ascii="Arial" w:hAnsi="Arial" w:cs="Arial" w:eastAsia="Arial"/>
          <w:spacing w:val="5"/>
          <w:w w:val="102"/>
          <w:sz w:val="13"/>
          <w:szCs w:val="13"/>
        </w:rPr>
        <w:t>S</w:t>
      </w:r>
      <w:r>
        <w:rPr>
          <w:rFonts w:ascii="Arial" w:hAnsi="Arial" w:cs="Arial" w:eastAsia="Arial"/>
          <w:spacing w:val="2"/>
          <w:w w:val="102"/>
          <w:sz w:val="13"/>
          <w:szCs w:val="13"/>
        </w:rPr>
        <w:t>E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L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 </w:t>
      </w:r>
      <w:r>
        <w:rPr>
          <w:rFonts w:ascii="Arial" w:hAnsi="Arial" w:cs="Arial" w:eastAsia="Arial"/>
          <w:spacing w:val="-1"/>
          <w:w w:val="102"/>
          <w:sz w:val="13"/>
          <w:szCs w:val="13"/>
        </w:rPr>
        <w:t>G</w:t>
      </w:r>
      <w:r>
        <w:rPr>
          <w:rFonts w:ascii="Arial" w:hAnsi="Arial" w:cs="Arial" w:eastAsia="Arial"/>
          <w:spacing w:val="5"/>
          <w:w w:val="102"/>
          <w:sz w:val="13"/>
          <w:szCs w:val="13"/>
        </w:rPr>
        <w:t>N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D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tabs>
          <w:tab w:pos="620" w:val="left"/>
        </w:tabs>
        <w:spacing w:before="0" w:after="0" w:line="240" w:lineRule="auto"/>
        <w:ind w:left="-39" w:right="-20"/>
        <w:jc w:val="right"/>
        <w:rPr>
          <w:rFonts w:ascii="Arial" w:hAnsi="Arial" w:cs="Arial" w:eastAsia="Arial"/>
          <w:sz w:val="11"/>
          <w:szCs w:val="11"/>
        </w:rPr>
      </w:pPr>
      <w:r>
        <w:rPr>
          <w:rFonts w:ascii="Arial" w:hAnsi="Arial" w:cs="Arial" w:eastAsia="Arial"/>
          <w:spacing w:val="0"/>
          <w:w w:val="100"/>
          <w:position w:val="1"/>
          <w:sz w:val="11"/>
          <w:szCs w:val="11"/>
        </w:rPr>
        <w:t>1</w:t>
      </w:r>
      <w:r>
        <w:rPr>
          <w:rFonts w:ascii="Arial" w:hAnsi="Arial" w:cs="Arial" w:eastAsia="Arial"/>
          <w:spacing w:val="-3"/>
          <w:w w:val="100"/>
          <w:position w:val="1"/>
          <w:sz w:val="11"/>
          <w:szCs w:val="11"/>
        </w:rPr>
        <w:t>2</w:t>
      </w:r>
      <w:r>
        <w:rPr>
          <w:rFonts w:ascii="Arial" w:hAnsi="Arial" w:cs="Arial" w:eastAsia="Arial"/>
          <w:spacing w:val="0"/>
          <w:w w:val="100"/>
          <w:position w:val="1"/>
          <w:sz w:val="11"/>
          <w:szCs w:val="11"/>
        </w:rPr>
        <w:t>V</w:t>
      </w:r>
      <w:r>
        <w:rPr>
          <w:rFonts w:ascii="Arial" w:hAnsi="Arial" w:cs="Arial" w:eastAsia="Arial"/>
          <w:spacing w:val="-27"/>
          <w:w w:val="100"/>
          <w:position w:val="1"/>
          <w:sz w:val="11"/>
          <w:szCs w:val="11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1"/>
          <w:szCs w:val="11"/>
        </w:rPr>
        <w:tab/>
      </w:r>
      <w:r>
        <w:rPr>
          <w:rFonts w:ascii="Arial" w:hAnsi="Arial" w:cs="Arial" w:eastAsia="Arial"/>
          <w:spacing w:val="0"/>
          <w:w w:val="102"/>
          <w:position w:val="0"/>
          <w:sz w:val="11"/>
          <w:szCs w:val="11"/>
        </w:rPr>
        <w:t>+</w:t>
      </w:r>
      <w:r>
        <w:rPr>
          <w:rFonts w:ascii="Arial" w:hAnsi="Arial" w:cs="Arial" w:eastAsia="Arial"/>
          <w:spacing w:val="0"/>
          <w:w w:val="100"/>
          <w:position w:val="0"/>
          <w:sz w:val="11"/>
          <w:szCs w:val="11"/>
        </w:rPr>
      </w:r>
    </w:p>
    <w:p>
      <w:pPr>
        <w:spacing w:before="41" w:after="0" w:line="240" w:lineRule="auto"/>
        <w:ind w:right="-8"/>
        <w:jc w:val="right"/>
        <w:rPr>
          <w:rFonts w:ascii="Arial" w:hAnsi="Arial" w:cs="Arial" w:eastAsia="Arial"/>
          <w:sz w:val="11"/>
          <w:szCs w:val="11"/>
        </w:rPr>
      </w:pPr>
      <w:r>
        <w:rPr>
          <w:rFonts w:ascii="Arial" w:hAnsi="Arial" w:cs="Arial" w:eastAsia="Arial"/>
          <w:spacing w:val="0"/>
          <w:w w:val="102"/>
          <w:sz w:val="11"/>
          <w:szCs w:val="11"/>
        </w:rPr>
        <w:t>-</w:t>
      </w:r>
      <w:r>
        <w:rPr>
          <w:rFonts w:ascii="Arial" w:hAnsi="Arial" w:cs="Arial" w:eastAsia="Arial"/>
          <w:spacing w:val="0"/>
          <w:w w:val="100"/>
          <w:sz w:val="11"/>
          <w:szCs w:val="11"/>
        </w:rPr>
      </w:r>
    </w:p>
    <w:p>
      <w:pPr>
        <w:spacing w:before="0" w:after="0" w:line="143" w:lineRule="exact"/>
        <w:ind w:right="-60"/>
        <w:jc w:val="left"/>
        <w:rPr>
          <w:rFonts w:ascii="Arial" w:hAnsi="Arial" w:cs="Arial" w:eastAsia="Arial"/>
          <w:sz w:val="13"/>
          <w:szCs w:val="13"/>
        </w:rPr>
      </w:pPr>
      <w:r>
        <w:rPr/>
        <w:br w:type="column"/>
      </w:r>
      <w:r>
        <w:rPr>
          <w:rFonts w:ascii="Arial" w:hAnsi="Arial" w:cs="Arial" w:eastAsia="Arial"/>
          <w:spacing w:val="-2"/>
          <w:w w:val="102"/>
          <w:sz w:val="13"/>
          <w:szCs w:val="13"/>
        </w:rPr>
        <w:t>L</w:t>
      </w:r>
      <w:r>
        <w:rPr>
          <w:rFonts w:ascii="Arial" w:hAnsi="Arial" w:cs="Arial" w:eastAsia="Arial"/>
          <w:spacing w:val="7"/>
          <w:w w:val="102"/>
          <w:sz w:val="13"/>
          <w:szCs w:val="13"/>
        </w:rPr>
        <w:t>o</w:t>
      </w:r>
      <w:r>
        <w:rPr>
          <w:rFonts w:ascii="Arial" w:hAnsi="Arial" w:cs="Arial" w:eastAsia="Arial"/>
          <w:spacing w:val="-2"/>
          <w:w w:val="102"/>
          <w:sz w:val="13"/>
          <w:szCs w:val="13"/>
        </w:rPr>
        <w:t>g</w:t>
      </w:r>
      <w:r>
        <w:rPr>
          <w:rFonts w:ascii="Arial" w:hAnsi="Arial" w:cs="Arial" w:eastAsia="Arial"/>
          <w:spacing w:val="2"/>
          <w:w w:val="102"/>
          <w:sz w:val="13"/>
          <w:szCs w:val="13"/>
        </w:rPr>
        <w:t>i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c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left="94" w:right="-6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-3"/>
          <w:w w:val="102"/>
          <w:sz w:val="13"/>
          <w:szCs w:val="13"/>
        </w:rPr>
        <w:t>O</w:t>
      </w:r>
      <w:r>
        <w:rPr>
          <w:rFonts w:ascii="Arial" w:hAnsi="Arial" w:cs="Arial" w:eastAsia="Arial"/>
          <w:spacing w:val="5"/>
          <w:w w:val="102"/>
          <w:sz w:val="13"/>
          <w:szCs w:val="13"/>
        </w:rPr>
        <w:t>s</w:t>
      </w:r>
      <w:r>
        <w:rPr>
          <w:rFonts w:ascii="Arial" w:hAnsi="Arial" w:cs="Arial" w:eastAsia="Arial"/>
          <w:spacing w:val="5"/>
          <w:w w:val="102"/>
          <w:sz w:val="13"/>
          <w:szCs w:val="13"/>
        </w:rPr>
        <w:t>c</w:t>
      </w:r>
      <w:r>
        <w:rPr>
          <w:rFonts w:ascii="Arial" w:hAnsi="Arial" w:cs="Arial" w:eastAsia="Arial"/>
          <w:spacing w:val="2"/>
          <w:w w:val="102"/>
          <w:sz w:val="13"/>
          <w:szCs w:val="13"/>
        </w:rPr>
        <w:t>i</w:t>
      </w:r>
      <w:r>
        <w:rPr>
          <w:rFonts w:ascii="Arial" w:hAnsi="Arial" w:cs="Arial" w:eastAsia="Arial"/>
          <w:spacing w:val="2"/>
          <w:w w:val="102"/>
          <w:sz w:val="13"/>
          <w:szCs w:val="13"/>
        </w:rPr>
        <w:t>l</w:t>
      </w:r>
      <w:r>
        <w:rPr>
          <w:rFonts w:ascii="Arial" w:hAnsi="Arial" w:cs="Arial" w:eastAsia="Arial"/>
          <w:spacing w:val="2"/>
          <w:w w:val="102"/>
          <w:sz w:val="13"/>
          <w:szCs w:val="13"/>
        </w:rPr>
        <w:t>l</w:t>
      </w:r>
      <w:r>
        <w:rPr>
          <w:rFonts w:ascii="Arial" w:hAnsi="Arial" w:cs="Arial" w:eastAsia="Arial"/>
          <w:spacing w:val="-2"/>
          <w:w w:val="102"/>
          <w:sz w:val="13"/>
          <w:szCs w:val="13"/>
        </w:rPr>
        <w:t>a</w:t>
      </w:r>
      <w:r>
        <w:rPr>
          <w:rFonts w:ascii="Arial" w:hAnsi="Arial" w:cs="Arial" w:eastAsia="Arial"/>
          <w:spacing w:val="4"/>
          <w:w w:val="102"/>
          <w:sz w:val="13"/>
          <w:szCs w:val="13"/>
        </w:rPr>
        <w:t>t</w:t>
      </w:r>
      <w:r>
        <w:rPr>
          <w:rFonts w:ascii="Arial" w:hAnsi="Arial" w:cs="Arial" w:eastAsia="Arial"/>
          <w:spacing w:val="-2"/>
          <w:w w:val="102"/>
          <w:sz w:val="13"/>
          <w:szCs w:val="13"/>
        </w:rPr>
        <w:t>o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r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6" w:after="0" w:line="240" w:lineRule="auto"/>
        <w:ind w:right="-20"/>
        <w:jc w:val="left"/>
        <w:rPr>
          <w:rFonts w:ascii="Arial" w:hAnsi="Arial" w:cs="Arial" w:eastAsia="Arial"/>
          <w:sz w:val="11"/>
          <w:szCs w:val="11"/>
        </w:rPr>
      </w:pPr>
      <w:r>
        <w:rPr>
          <w:rFonts w:ascii="Arial" w:hAnsi="Arial" w:cs="Arial" w:eastAsia="Arial"/>
          <w:w w:val="102"/>
          <w:sz w:val="11"/>
          <w:szCs w:val="11"/>
        </w:rPr>
        <w:t>e</w:t>
      </w:r>
      <w:r>
        <w:rPr>
          <w:rFonts w:ascii="Arial" w:hAnsi="Arial" w:cs="Arial" w:eastAsia="Arial"/>
          <w:spacing w:val="-3"/>
          <w:w w:val="102"/>
          <w:sz w:val="11"/>
          <w:szCs w:val="11"/>
        </w:rPr>
        <w:t>n</w:t>
      </w:r>
      <w:r>
        <w:rPr>
          <w:rFonts w:ascii="Arial" w:hAnsi="Arial" w:cs="Arial" w:eastAsia="Arial"/>
          <w:spacing w:val="0"/>
          <w:w w:val="102"/>
          <w:sz w:val="11"/>
          <w:szCs w:val="11"/>
        </w:rPr>
        <w:t>a</w:t>
      </w:r>
      <w:r>
        <w:rPr>
          <w:rFonts w:ascii="Arial" w:hAnsi="Arial" w:cs="Arial" w:eastAsia="Arial"/>
          <w:spacing w:val="-3"/>
          <w:w w:val="102"/>
          <w:sz w:val="11"/>
          <w:szCs w:val="11"/>
        </w:rPr>
        <w:t>b</w:t>
      </w:r>
      <w:r>
        <w:rPr>
          <w:rFonts w:ascii="Arial" w:hAnsi="Arial" w:cs="Arial" w:eastAsia="Arial"/>
          <w:spacing w:val="-3"/>
          <w:w w:val="102"/>
          <w:sz w:val="11"/>
          <w:szCs w:val="11"/>
        </w:rPr>
        <w:t>l</w:t>
      </w:r>
      <w:r>
        <w:rPr>
          <w:rFonts w:ascii="Arial" w:hAnsi="Arial" w:cs="Arial" w:eastAsia="Arial"/>
          <w:spacing w:val="0"/>
          <w:w w:val="102"/>
          <w:sz w:val="11"/>
          <w:szCs w:val="11"/>
        </w:rPr>
        <w:t>e</w:t>
      </w:r>
      <w:r>
        <w:rPr>
          <w:rFonts w:ascii="Arial" w:hAnsi="Arial" w:cs="Arial" w:eastAsia="Arial"/>
          <w:spacing w:val="0"/>
          <w:w w:val="100"/>
          <w:sz w:val="11"/>
          <w:szCs w:val="11"/>
        </w:rPr>
      </w:r>
    </w:p>
    <w:p>
      <w:pPr>
        <w:spacing w:before="57" w:after="0" w:line="240" w:lineRule="auto"/>
        <w:ind w:left="-43" w:right="-20"/>
        <w:jc w:val="right"/>
        <w:rPr>
          <w:rFonts w:ascii="Arial" w:hAnsi="Arial" w:cs="Arial" w:eastAsia="Arial"/>
          <w:sz w:val="11"/>
          <w:szCs w:val="11"/>
        </w:rPr>
      </w:pPr>
      <w:r>
        <w:rPr/>
        <w:br w:type="column"/>
      </w:r>
      <w:r>
        <w:rPr>
          <w:rFonts w:ascii="Arial" w:hAnsi="Arial" w:cs="Arial" w:eastAsia="Arial"/>
          <w:spacing w:val="-1"/>
          <w:w w:val="100"/>
          <w:sz w:val="8"/>
          <w:szCs w:val="8"/>
        </w:rPr>
        <w:t>(</w:t>
      </w:r>
      <w:r>
        <w:rPr>
          <w:rFonts w:ascii="Arial" w:hAnsi="Arial" w:cs="Arial" w:eastAsia="Arial"/>
          <w:spacing w:val="-5"/>
          <w:w w:val="100"/>
          <w:sz w:val="8"/>
          <w:szCs w:val="8"/>
        </w:rPr>
        <w:t>3</w:t>
      </w:r>
      <w:r>
        <w:rPr>
          <w:rFonts w:ascii="Arial" w:hAnsi="Arial" w:cs="Arial" w:eastAsia="Arial"/>
          <w:spacing w:val="5"/>
          <w:w w:val="100"/>
          <w:sz w:val="8"/>
          <w:szCs w:val="8"/>
        </w:rPr>
        <w:t>5</w:t>
      </w:r>
      <w:r>
        <w:rPr>
          <w:rFonts w:ascii="Arial" w:hAnsi="Arial" w:cs="Arial" w:eastAsia="Arial"/>
          <w:spacing w:val="-1"/>
          <w:w w:val="100"/>
          <w:sz w:val="8"/>
          <w:szCs w:val="8"/>
        </w:rPr>
        <w:t>%</w:t>
      </w:r>
      <w:r>
        <w:rPr>
          <w:rFonts w:ascii="Arial" w:hAnsi="Arial" w:cs="Arial" w:eastAsia="Arial"/>
          <w:spacing w:val="0"/>
          <w:w w:val="100"/>
          <w:sz w:val="8"/>
          <w:szCs w:val="8"/>
        </w:rPr>
        <w:t>)</w:t>
      </w:r>
      <w:r>
        <w:rPr>
          <w:rFonts w:ascii="Arial" w:hAnsi="Arial" w:cs="Arial" w:eastAsia="Arial"/>
          <w:spacing w:val="0"/>
          <w:w w:val="100"/>
          <w:sz w:val="8"/>
          <w:szCs w:val="8"/>
        </w:rPr>
        <w:t>       </w:t>
      </w:r>
      <w:r>
        <w:rPr>
          <w:rFonts w:ascii="Arial" w:hAnsi="Arial" w:cs="Arial" w:eastAsia="Arial"/>
          <w:spacing w:val="12"/>
          <w:w w:val="100"/>
          <w:sz w:val="8"/>
          <w:szCs w:val="8"/>
        </w:rPr>
        <w:t> </w:t>
      </w:r>
      <w:r>
        <w:rPr>
          <w:rFonts w:ascii="Arial" w:hAnsi="Arial" w:cs="Arial" w:eastAsia="Arial"/>
          <w:spacing w:val="0"/>
          <w:w w:val="102"/>
          <w:position w:val="-6"/>
          <w:sz w:val="11"/>
          <w:szCs w:val="11"/>
        </w:rPr>
        <w:t>+</w:t>
      </w:r>
      <w:r>
        <w:rPr>
          <w:rFonts w:ascii="Arial" w:hAnsi="Arial" w:cs="Arial" w:eastAsia="Arial"/>
          <w:spacing w:val="0"/>
          <w:w w:val="100"/>
          <w:position w:val="0"/>
          <w:sz w:val="11"/>
          <w:szCs w:val="11"/>
        </w:rPr>
      </w:r>
    </w:p>
    <w:p>
      <w:pPr>
        <w:spacing w:before="26" w:after="0" w:line="240" w:lineRule="auto"/>
        <w:ind w:right="-8"/>
        <w:jc w:val="right"/>
        <w:rPr>
          <w:rFonts w:ascii="Arial" w:hAnsi="Arial" w:cs="Arial" w:eastAsia="Arial"/>
          <w:sz w:val="11"/>
          <w:szCs w:val="11"/>
        </w:rPr>
      </w:pPr>
      <w:r>
        <w:rPr>
          <w:rFonts w:ascii="Arial" w:hAnsi="Arial" w:cs="Arial" w:eastAsia="Arial"/>
          <w:spacing w:val="0"/>
          <w:w w:val="102"/>
          <w:sz w:val="11"/>
          <w:szCs w:val="11"/>
        </w:rPr>
        <w:t>-</w:t>
      </w:r>
      <w:r>
        <w:rPr>
          <w:rFonts w:ascii="Arial" w:hAnsi="Arial" w:cs="Arial" w:eastAsia="Arial"/>
          <w:spacing w:val="0"/>
          <w:w w:val="100"/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0" w:after="0" w:line="117" w:lineRule="exact"/>
        <w:ind w:left="190" w:right="165"/>
        <w:jc w:val="center"/>
        <w:rPr>
          <w:rFonts w:ascii="Arial" w:hAnsi="Arial" w:cs="Arial" w:eastAsia="Arial"/>
          <w:sz w:val="11"/>
          <w:szCs w:val="11"/>
        </w:rPr>
      </w:pPr>
      <w:r>
        <w:rPr>
          <w:rFonts w:ascii="Arial" w:hAnsi="Arial" w:cs="Arial" w:eastAsia="Arial"/>
          <w:spacing w:val="0"/>
          <w:w w:val="102"/>
          <w:position w:val="0"/>
          <w:sz w:val="11"/>
          <w:szCs w:val="11"/>
        </w:rPr>
        <w:t>-</w:t>
      </w:r>
      <w:r>
        <w:rPr>
          <w:rFonts w:ascii="Arial" w:hAnsi="Arial" w:cs="Arial" w:eastAsia="Arial"/>
          <w:spacing w:val="0"/>
          <w:w w:val="100"/>
          <w:position w:val="0"/>
          <w:sz w:val="11"/>
          <w:szCs w:val="11"/>
        </w:rPr>
      </w:r>
    </w:p>
    <w:p>
      <w:pPr>
        <w:spacing w:before="14" w:after="0" w:line="245" w:lineRule="auto"/>
        <w:ind w:left="48" w:right="723" w:firstLine="127"/>
        <w:jc w:val="left"/>
        <w:rPr>
          <w:rFonts w:ascii="Arial" w:hAnsi="Arial" w:cs="Arial" w:eastAsia="Arial"/>
          <w:sz w:val="11"/>
          <w:szCs w:val="11"/>
        </w:rPr>
      </w:pPr>
      <w:r>
        <w:rPr/>
        <w:br w:type="column"/>
      </w:r>
      <w:r>
        <w:rPr>
          <w:rFonts w:ascii="Arial" w:hAnsi="Arial" w:cs="Arial" w:eastAsia="Arial"/>
          <w:w w:val="102"/>
          <w:sz w:val="11"/>
          <w:szCs w:val="11"/>
        </w:rPr>
        <w:t>D</w:t>
      </w:r>
      <w:r>
        <w:rPr>
          <w:rFonts w:ascii="Arial" w:hAnsi="Arial" w:cs="Arial" w:eastAsia="Arial"/>
          <w:spacing w:val="-9"/>
          <w:w w:val="102"/>
          <w:sz w:val="11"/>
          <w:szCs w:val="11"/>
        </w:rPr>
        <w:t>C</w:t>
      </w:r>
      <w:r>
        <w:rPr>
          <w:rFonts w:ascii="Arial" w:hAnsi="Arial" w:cs="Arial" w:eastAsia="Arial"/>
          <w:spacing w:val="0"/>
          <w:w w:val="102"/>
          <w:sz w:val="11"/>
          <w:szCs w:val="11"/>
        </w:rPr>
        <w:t>M</w:t>
      </w:r>
      <w:r>
        <w:rPr>
          <w:rFonts w:ascii="Arial" w:hAnsi="Arial" w:cs="Arial" w:eastAsia="Arial"/>
          <w:spacing w:val="0"/>
          <w:w w:val="102"/>
          <w:sz w:val="11"/>
          <w:szCs w:val="11"/>
        </w:rPr>
        <w:t> </w:t>
      </w:r>
      <w:r>
        <w:rPr>
          <w:rFonts w:ascii="Arial" w:hAnsi="Arial" w:cs="Arial" w:eastAsia="Arial"/>
          <w:spacing w:val="0"/>
          <w:w w:val="102"/>
          <w:sz w:val="11"/>
          <w:szCs w:val="11"/>
        </w:rPr>
        <w:t>Ref</w:t>
      </w:r>
      <w:r>
        <w:rPr>
          <w:rFonts w:ascii="Arial" w:hAnsi="Arial" w:cs="Arial" w:eastAsia="Arial"/>
          <w:spacing w:val="-3"/>
          <w:w w:val="102"/>
          <w:sz w:val="11"/>
          <w:szCs w:val="11"/>
        </w:rPr>
        <w:t>e</w:t>
      </w:r>
      <w:r>
        <w:rPr>
          <w:rFonts w:ascii="Arial" w:hAnsi="Arial" w:cs="Arial" w:eastAsia="Arial"/>
          <w:spacing w:val="-6"/>
          <w:w w:val="102"/>
          <w:sz w:val="11"/>
          <w:szCs w:val="11"/>
        </w:rPr>
        <w:t>r</w:t>
      </w:r>
      <w:r>
        <w:rPr>
          <w:rFonts w:ascii="Arial" w:hAnsi="Arial" w:cs="Arial" w:eastAsia="Arial"/>
          <w:spacing w:val="0"/>
          <w:w w:val="102"/>
          <w:sz w:val="11"/>
          <w:szCs w:val="11"/>
        </w:rPr>
        <w:t>e</w:t>
      </w:r>
      <w:r>
        <w:rPr>
          <w:rFonts w:ascii="Arial" w:hAnsi="Arial" w:cs="Arial" w:eastAsia="Arial"/>
          <w:spacing w:val="-3"/>
          <w:w w:val="102"/>
          <w:sz w:val="11"/>
          <w:szCs w:val="11"/>
        </w:rPr>
        <w:t>n</w:t>
      </w:r>
      <w:r>
        <w:rPr>
          <w:rFonts w:ascii="Arial" w:hAnsi="Arial" w:cs="Arial" w:eastAsia="Arial"/>
          <w:spacing w:val="-4"/>
          <w:w w:val="102"/>
          <w:sz w:val="11"/>
          <w:szCs w:val="11"/>
        </w:rPr>
        <w:t>c</w:t>
      </w:r>
      <w:r>
        <w:rPr>
          <w:rFonts w:ascii="Arial" w:hAnsi="Arial" w:cs="Arial" w:eastAsia="Arial"/>
          <w:spacing w:val="0"/>
          <w:w w:val="102"/>
          <w:sz w:val="11"/>
          <w:szCs w:val="11"/>
        </w:rPr>
        <w:t>e</w:t>
      </w:r>
      <w:r>
        <w:rPr>
          <w:rFonts w:ascii="Arial" w:hAnsi="Arial" w:cs="Arial" w:eastAsia="Arial"/>
          <w:spacing w:val="0"/>
          <w:w w:val="100"/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tabs>
          <w:tab w:pos="1220" w:val="left"/>
        </w:tabs>
        <w:spacing w:before="0" w:after="0" w:line="165" w:lineRule="exact"/>
        <w:ind w:left="-44" w:right="-18"/>
        <w:jc w:val="right"/>
        <w:rPr>
          <w:rFonts w:ascii="Arial" w:hAnsi="Arial" w:cs="Arial" w:eastAsia="Arial"/>
          <w:sz w:val="11"/>
          <w:szCs w:val="11"/>
        </w:rPr>
      </w:pPr>
      <w:r>
        <w:rPr>
          <w:rFonts w:ascii="Arial" w:hAnsi="Arial" w:cs="Arial" w:eastAsia="Arial"/>
          <w:spacing w:val="3"/>
          <w:w w:val="100"/>
          <w:position w:val="1"/>
          <w:sz w:val="13"/>
          <w:szCs w:val="13"/>
        </w:rPr>
        <w:t>2</w:t>
      </w:r>
      <w:r>
        <w:rPr>
          <w:rFonts w:ascii="Arial" w:hAnsi="Arial" w:cs="Arial" w:eastAsia="Arial"/>
          <w:spacing w:val="0"/>
          <w:w w:val="100"/>
          <w:position w:val="1"/>
          <w:sz w:val="13"/>
          <w:szCs w:val="13"/>
        </w:rPr>
        <w:t>R</w:t>
      </w:r>
      <w:r>
        <w:rPr>
          <w:rFonts w:ascii="Arial" w:hAnsi="Arial" w:cs="Arial" w:eastAsia="Arial"/>
          <w:spacing w:val="-33"/>
          <w:w w:val="100"/>
          <w:position w:val="1"/>
          <w:sz w:val="13"/>
          <w:szCs w:val="13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3"/>
          <w:szCs w:val="13"/>
        </w:rPr>
        <w:tab/>
      </w:r>
      <w:r>
        <w:rPr>
          <w:rFonts w:ascii="Arial" w:hAnsi="Arial" w:cs="Arial" w:eastAsia="Arial"/>
          <w:spacing w:val="0"/>
          <w:w w:val="100"/>
          <w:position w:val="1"/>
          <w:sz w:val="13"/>
          <w:szCs w:val="13"/>
        </w:rPr>
      </w:r>
      <w:r>
        <w:rPr>
          <w:rFonts w:ascii="Arial" w:hAnsi="Arial" w:cs="Arial" w:eastAsia="Arial"/>
          <w:spacing w:val="0"/>
          <w:w w:val="102"/>
          <w:position w:val="-1"/>
          <w:sz w:val="11"/>
          <w:szCs w:val="11"/>
        </w:rPr>
        <w:t>-</w:t>
      </w:r>
      <w:r>
        <w:rPr>
          <w:rFonts w:ascii="Arial" w:hAnsi="Arial" w:cs="Arial" w:eastAsia="Arial"/>
          <w:spacing w:val="0"/>
          <w:w w:val="100"/>
          <w:position w:val="0"/>
          <w:sz w:val="11"/>
          <w:szCs w:val="11"/>
        </w:rPr>
      </w:r>
    </w:p>
    <w:p>
      <w:pPr>
        <w:spacing w:before="0" w:after="0" w:line="100" w:lineRule="exact"/>
        <w:ind w:right="-20"/>
        <w:jc w:val="right"/>
        <w:rPr>
          <w:rFonts w:ascii="Arial" w:hAnsi="Arial" w:cs="Arial" w:eastAsia="Arial"/>
          <w:sz w:val="11"/>
          <w:szCs w:val="11"/>
        </w:rPr>
      </w:pPr>
      <w:r>
        <w:rPr>
          <w:rFonts w:ascii="Arial" w:hAnsi="Arial" w:cs="Arial" w:eastAsia="Arial"/>
          <w:spacing w:val="0"/>
          <w:w w:val="102"/>
          <w:sz w:val="11"/>
          <w:szCs w:val="11"/>
        </w:rPr>
        <w:t>-</w:t>
      </w:r>
      <w:r>
        <w:rPr>
          <w:rFonts w:ascii="Arial" w:hAnsi="Arial" w:cs="Arial" w:eastAsia="Arial"/>
          <w:spacing w:val="0"/>
          <w:w w:val="100"/>
          <w:sz w:val="11"/>
          <w:szCs w:val="11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380" w:lineRule="atLeast"/>
        <w:ind w:left="118" w:right="233" w:hanging="118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7"/>
          <w:w w:val="102"/>
          <w:sz w:val="13"/>
          <w:szCs w:val="13"/>
        </w:rPr>
        <w:t>C</w:t>
      </w:r>
      <w:r>
        <w:rPr>
          <w:rFonts w:ascii="Arial" w:hAnsi="Arial" w:cs="Arial" w:eastAsia="Arial"/>
          <w:spacing w:val="-3"/>
          <w:w w:val="102"/>
          <w:sz w:val="13"/>
          <w:szCs w:val="13"/>
        </w:rPr>
        <w:t>O</w:t>
      </w:r>
      <w:r>
        <w:rPr>
          <w:rFonts w:ascii="Arial" w:hAnsi="Arial" w:cs="Arial" w:eastAsia="Arial"/>
          <w:spacing w:val="2"/>
          <w:w w:val="102"/>
          <w:sz w:val="13"/>
          <w:szCs w:val="13"/>
        </w:rPr>
        <w:t>M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P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 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FB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line="380" w:lineRule="atLeast" w:after="0"/>
        <w:jc w:val="left"/>
        <w:rPr>
          <w:rFonts w:ascii="Arial" w:hAnsi="Arial" w:cs="Arial" w:eastAsia="Arial"/>
          <w:sz w:val="13"/>
          <w:szCs w:val="13"/>
        </w:rPr>
        <w:sectPr>
          <w:type w:val="continuous"/>
          <w:pgSz w:w="12240" w:h="15840"/>
          <w:pgMar w:top="720" w:bottom="280" w:left="700" w:right="980"/>
          <w:cols w:num="7" w:equalWidth="0">
            <w:col w:w="752" w:space="1944"/>
            <w:col w:w="729" w:space="807"/>
            <w:col w:w="324" w:space="394"/>
            <w:col w:w="662" w:space="646"/>
            <w:col w:w="470" w:space="546"/>
            <w:col w:w="1315" w:space="1292"/>
            <w:col w:w="679"/>
          </w:cols>
        </w:sectPr>
      </w:pPr>
    </w:p>
    <w:p>
      <w:pPr>
        <w:spacing w:before="1" w:after="0" w:line="180" w:lineRule="exact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109" w:lineRule="exact"/>
        <w:ind w:left="308" w:right="-6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7"/>
          <w:w w:val="102"/>
          <w:position w:val="-2"/>
          <w:sz w:val="13"/>
          <w:szCs w:val="13"/>
        </w:rPr>
        <w:t>R</w:t>
      </w:r>
      <w:r>
        <w:rPr>
          <w:rFonts w:ascii="Arial" w:hAnsi="Arial" w:cs="Arial" w:eastAsia="Arial"/>
          <w:spacing w:val="-5"/>
          <w:w w:val="102"/>
          <w:position w:val="-2"/>
          <w:sz w:val="13"/>
          <w:szCs w:val="13"/>
        </w:rPr>
        <w:t>C</w:t>
      </w:r>
      <w:r>
        <w:rPr>
          <w:rFonts w:ascii="Arial" w:hAnsi="Arial" w:cs="Arial" w:eastAsia="Arial"/>
          <w:spacing w:val="0"/>
          <w:w w:val="102"/>
          <w:position w:val="-2"/>
          <w:sz w:val="13"/>
          <w:szCs w:val="13"/>
        </w:rPr>
        <w:t>L</w:t>
      </w:r>
      <w:r>
        <w:rPr>
          <w:rFonts w:ascii="Arial" w:hAnsi="Arial" w:cs="Arial" w:eastAsia="Arial"/>
          <w:spacing w:val="-26"/>
          <w:w w:val="100"/>
          <w:position w:val="-2"/>
          <w:sz w:val="13"/>
          <w:szCs w:val="13"/>
        </w:rPr>
        <w:t> </w:t>
      </w:r>
      <w:r>
        <w:rPr>
          <w:rFonts w:ascii="Arial" w:hAnsi="Arial" w:cs="Arial" w:eastAsia="Arial"/>
          <w:spacing w:val="2"/>
          <w:w w:val="102"/>
          <w:position w:val="-2"/>
          <w:sz w:val="13"/>
          <w:szCs w:val="13"/>
        </w:rPr>
        <w:t>A</w:t>
      </w:r>
      <w:r>
        <w:rPr>
          <w:rFonts w:ascii="Arial" w:hAnsi="Arial" w:cs="Arial" w:eastAsia="Arial"/>
          <w:spacing w:val="-7"/>
          <w:w w:val="102"/>
          <w:position w:val="-2"/>
          <w:sz w:val="13"/>
          <w:szCs w:val="13"/>
        </w:rPr>
        <w:t>S</w:t>
      </w:r>
      <w:r>
        <w:rPr>
          <w:rFonts w:ascii="Arial" w:hAnsi="Arial" w:cs="Arial" w:eastAsia="Arial"/>
          <w:spacing w:val="0"/>
          <w:w w:val="102"/>
          <w:position w:val="-2"/>
          <w:sz w:val="13"/>
          <w:szCs w:val="13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13"/>
          <w:szCs w:val="13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-6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5"/>
          <w:w w:val="102"/>
          <w:sz w:val="13"/>
          <w:szCs w:val="13"/>
        </w:rPr>
        <w:t>V</w:t>
      </w:r>
      <w:r>
        <w:rPr>
          <w:rFonts w:ascii="Arial" w:hAnsi="Arial" w:cs="Arial" w:eastAsia="Arial"/>
          <w:spacing w:val="5"/>
          <w:w w:val="102"/>
          <w:sz w:val="13"/>
          <w:szCs w:val="13"/>
        </w:rPr>
        <w:t>D</w:t>
      </w:r>
      <w:r>
        <w:rPr>
          <w:rFonts w:ascii="Arial" w:hAnsi="Arial" w:cs="Arial" w:eastAsia="Arial"/>
          <w:spacing w:val="-3"/>
          <w:w w:val="102"/>
          <w:sz w:val="13"/>
          <w:szCs w:val="13"/>
        </w:rPr>
        <w:t>D</w:t>
      </w:r>
      <w:r>
        <w:rPr>
          <w:rFonts w:ascii="Arial" w:hAnsi="Arial" w:cs="Arial" w:eastAsia="Arial"/>
          <w:spacing w:val="-2"/>
          <w:w w:val="102"/>
          <w:sz w:val="13"/>
          <w:szCs w:val="13"/>
        </w:rPr>
        <w:t>4</w:t>
      </w:r>
      <w:r>
        <w:rPr>
          <w:rFonts w:ascii="Arial" w:hAnsi="Arial" w:cs="Arial" w:eastAsia="Arial"/>
          <w:spacing w:val="7"/>
          <w:w w:val="102"/>
          <w:sz w:val="13"/>
          <w:szCs w:val="13"/>
        </w:rPr>
        <w:t>8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I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-31" w:right="-51"/>
        <w:jc w:val="center"/>
        <w:rPr>
          <w:rFonts w:ascii="Arial" w:hAnsi="Arial" w:cs="Arial" w:eastAsia="Arial"/>
          <w:sz w:val="9"/>
          <w:szCs w:val="9"/>
        </w:rPr>
      </w:pPr>
      <w:r>
        <w:rPr>
          <w:rFonts w:ascii="Arial" w:hAnsi="Arial" w:cs="Arial" w:eastAsia="Arial"/>
          <w:spacing w:val="1"/>
          <w:w w:val="102"/>
          <w:position w:val="2"/>
          <w:sz w:val="13"/>
          <w:szCs w:val="13"/>
        </w:rPr>
        <w:t>I</w:t>
      </w:r>
      <w:r>
        <w:rPr>
          <w:rFonts w:ascii="Arial" w:hAnsi="Arial" w:cs="Arial" w:eastAsia="Arial"/>
          <w:spacing w:val="-4"/>
          <w:w w:val="102"/>
          <w:position w:val="0"/>
          <w:sz w:val="9"/>
          <w:szCs w:val="9"/>
        </w:rPr>
        <w:t>C</w:t>
      </w:r>
      <w:r>
        <w:rPr>
          <w:rFonts w:ascii="Arial" w:hAnsi="Arial" w:cs="Arial" w:eastAsia="Arial"/>
          <w:spacing w:val="-1"/>
          <w:w w:val="102"/>
          <w:position w:val="0"/>
          <w:sz w:val="9"/>
          <w:szCs w:val="9"/>
        </w:rPr>
        <w:t>l</w:t>
      </w:r>
      <w:r>
        <w:rPr>
          <w:rFonts w:ascii="Arial" w:hAnsi="Arial" w:cs="Arial" w:eastAsia="Arial"/>
          <w:spacing w:val="1"/>
          <w:w w:val="102"/>
          <w:position w:val="0"/>
          <w:sz w:val="9"/>
          <w:szCs w:val="9"/>
        </w:rPr>
        <w:t>a</w:t>
      </w:r>
      <w:r>
        <w:rPr>
          <w:rFonts w:ascii="Arial" w:hAnsi="Arial" w:cs="Arial" w:eastAsia="Arial"/>
          <w:spacing w:val="-5"/>
          <w:w w:val="102"/>
          <w:position w:val="0"/>
          <w:sz w:val="9"/>
          <w:szCs w:val="9"/>
        </w:rPr>
        <w:t>s</w:t>
      </w:r>
      <w:r>
        <w:rPr>
          <w:rFonts w:ascii="Arial" w:hAnsi="Arial" w:cs="Arial" w:eastAsia="Arial"/>
          <w:spacing w:val="0"/>
          <w:w w:val="102"/>
          <w:position w:val="0"/>
          <w:sz w:val="9"/>
          <w:szCs w:val="9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9"/>
          <w:szCs w:val="9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40" w:lineRule="auto"/>
        <w:ind w:left="89" w:right="50"/>
        <w:jc w:val="center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b/>
          <w:bCs/>
          <w:spacing w:val="0"/>
          <w:w w:val="102"/>
          <w:sz w:val="8"/>
          <w:szCs w:val="8"/>
        </w:rPr>
        <w:t>+</w:t>
      </w:r>
      <w:r>
        <w:rPr>
          <w:rFonts w:ascii="Arial" w:hAnsi="Arial" w:cs="Arial" w:eastAsia="Arial"/>
          <w:spacing w:val="0"/>
          <w:w w:val="100"/>
          <w:sz w:val="8"/>
          <w:szCs w:val="8"/>
        </w:rPr>
      </w:r>
    </w:p>
    <w:p>
      <w:pPr>
        <w:spacing w:before="76" w:after="0" w:line="240" w:lineRule="auto"/>
        <w:ind w:left="91" w:right="69"/>
        <w:jc w:val="center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b/>
          <w:bCs/>
          <w:spacing w:val="0"/>
          <w:w w:val="102"/>
          <w:sz w:val="8"/>
          <w:szCs w:val="8"/>
        </w:rPr>
        <w:t>-</w:t>
      </w:r>
      <w:r>
        <w:rPr>
          <w:rFonts w:ascii="Arial" w:hAnsi="Arial" w:cs="Arial" w:eastAsia="Arial"/>
          <w:spacing w:val="0"/>
          <w:w w:val="100"/>
          <w:sz w:val="8"/>
          <w:szCs w:val="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5" w:lineRule="auto"/>
        <w:ind w:right="-39" w:firstLine="108"/>
        <w:jc w:val="left"/>
        <w:rPr>
          <w:rFonts w:ascii="Arial" w:hAnsi="Arial" w:cs="Arial" w:eastAsia="Arial"/>
          <w:sz w:val="11"/>
          <w:szCs w:val="11"/>
        </w:rPr>
      </w:pPr>
      <w:r>
        <w:rPr>
          <w:rFonts w:ascii="Arial" w:hAnsi="Arial" w:cs="Arial" w:eastAsia="Arial"/>
          <w:w w:val="102"/>
          <w:sz w:val="11"/>
          <w:szCs w:val="11"/>
        </w:rPr>
        <w:t>1</w:t>
      </w:r>
      <w:r>
        <w:rPr>
          <w:rFonts w:ascii="Arial" w:hAnsi="Arial" w:cs="Arial" w:eastAsia="Arial"/>
          <w:spacing w:val="-3"/>
          <w:w w:val="102"/>
          <w:sz w:val="11"/>
          <w:szCs w:val="11"/>
        </w:rPr>
        <w:t>.</w:t>
      </w:r>
      <w:r>
        <w:rPr>
          <w:rFonts w:ascii="Arial" w:hAnsi="Arial" w:cs="Arial" w:eastAsia="Arial"/>
          <w:spacing w:val="0"/>
          <w:w w:val="102"/>
          <w:sz w:val="11"/>
          <w:szCs w:val="11"/>
        </w:rPr>
        <w:t>2</w:t>
      </w:r>
      <w:r>
        <w:rPr>
          <w:rFonts w:ascii="Arial" w:hAnsi="Arial" w:cs="Arial" w:eastAsia="Arial"/>
          <w:spacing w:val="-3"/>
          <w:w w:val="102"/>
          <w:sz w:val="11"/>
          <w:szCs w:val="11"/>
        </w:rPr>
        <w:t>0</w:t>
      </w:r>
      <w:r>
        <w:rPr>
          <w:rFonts w:ascii="Arial" w:hAnsi="Arial" w:cs="Arial" w:eastAsia="Arial"/>
          <w:spacing w:val="0"/>
          <w:w w:val="102"/>
          <w:sz w:val="11"/>
          <w:szCs w:val="11"/>
        </w:rPr>
        <w:t>V</w:t>
      </w:r>
      <w:r>
        <w:rPr>
          <w:rFonts w:ascii="Arial" w:hAnsi="Arial" w:cs="Arial" w:eastAsia="Arial"/>
          <w:spacing w:val="0"/>
          <w:w w:val="102"/>
          <w:sz w:val="11"/>
          <w:szCs w:val="11"/>
        </w:rPr>
        <w:t> </w:t>
      </w:r>
      <w:r>
        <w:rPr>
          <w:rFonts w:ascii="Arial" w:hAnsi="Arial" w:cs="Arial" w:eastAsia="Arial"/>
          <w:spacing w:val="0"/>
          <w:w w:val="102"/>
          <w:sz w:val="11"/>
          <w:szCs w:val="11"/>
        </w:rPr>
        <w:t>Re</w:t>
      </w:r>
      <w:r>
        <w:rPr>
          <w:rFonts w:ascii="Arial" w:hAnsi="Arial" w:cs="Arial" w:eastAsia="Arial"/>
          <w:spacing w:val="-3"/>
          <w:w w:val="102"/>
          <w:sz w:val="11"/>
          <w:szCs w:val="11"/>
        </w:rPr>
        <w:t>f</w:t>
      </w:r>
      <w:r>
        <w:rPr>
          <w:rFonts w:ascii="Arial" w:hAnsi="Arial" w:cs="Arial" w:eastAsia="Arial"/>
          <w:spacing w:val="0"/>
          <w:w w:val="102"/>
          <w:sz w:val="11"/>
          <w:szCs w:val="11"/>
        </w:rPr>
        <w:t>e</w:t>
      </w:r>
      <w:r>
        <w:rPr>
          <w:rFonts w:ascii="Arial" w:hAnsi="Arial" w:cs="Arial" w:eastAsia="Arial"/>
          <w:spacing w:val="-6"/>
          <w:w w:val="102"/>
          <w:sz w:val="11"/>
          <w:szCs w:val="11"/>
        </w:rPr>
        <w:t>r</w:t>
      </w:r>
      <w:r>
        <w:rPr>
          <w:rFonts w:ascii="Arial" w:hAnsi="Arial" w:cs="Arial" w:eastAsia="Arial"/>
          <w:spacing w:val="-3"/>
          <w:w w:val="102"/>
          <w:sz w:val="11"/>
          <w:szCs w:val="11"/>
        </w:rPr>
        <w:t>e</w:t>
      </w:r>
      <w:r>
        <w:rPr>
          <w:rFonts w:ascii="Arial" w:hAnsi="Arial" w:cs="Arial" w:eastAsia="Arial"/>
          <w:spacing w:val="0"/>
          <w:w w:val="102"/>
          <w:sz w:val="11"/>
          <w:szCs w:val="11"/>
        </w:rPr>
        <w:t>n</w:t>
      </w:r>
      <w:r>
        <w:rPr>
          <w:rFonts w:ascii="Arial" w:hAnsi="Arial" w:cs="Arial" w:eastAsia="Arial"/>
          <w:spacing w:val="-6"/>
          <w:w w:val="102"/>
          <w:sz w:val="11"/>
          <w:szCs w:val="11"/>
        </w:rPr>
        <w:t>c</w:t>
      </w:r>
      <w:r>
        <w:rPr>
          <w:rFonts w:ascii="Arial" w:hAnsi="Arial" w:cs="Arial" w:eastAsia="Arial"/>
          <w:spacing w:val="0"/>
          <w:w w:val="102"/>
          <w:sz w:val="11"/>
          <w:szCs w:val="11"/>
        </w:rPr>
        <w:t>e</w:t>
      </w:r>
      <w:r>
        <w:rPr>
          <w:rFonts w:ascii="Arial" w:hAnsi="Arial" w:cs="Arial" w:eastAsia="Arial"/>
          <w:spacing w:val="0"/>
          <w:w w:val="100"/>
          <w:sz w:val="11"/>
          <w:szCs w:val="11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50" w:right="-20"/>
        <w:jc w:val="lef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spacing w:val="-4"/>
          <w:w w:val="102"/>
          <w:sz w:val="8"/>
          <w:szCs w:val="8"/>
        </w:rPr>
        <w:t>S</w:t>
      </w:r>
      <w:r>
        <w:rPr>
          <w:rFonts w:ascii="Arial" w:hAnsi="Arial" w:cs="Arial" w:eastAsia="Arial"/>
          <w:spacing w:val="0"/>
          <w:w w:val="102"/>
          <w:sz w:val="8"/>
          <w:szCs w:val="8"/>
        </w:rPr>
        <w:t>P</w:t>
      </w:r>
      <w:r>
        <w:rPr>
          <w:rFonts w:ascii="Arial" w:hAnsi="Arial" w:cs="Arial" w:eastAsia="Arial"/>
          <w:spacing w:val="-15"/>
          <w:w w:val="100"/>
          <w:sz w:val="8"/>
          <w:szCs w:val="8"/>
        </w:rPr>
        <w:t> </w:t>
      </w:r>
      <w:r>
        <w:rPr>
          <w:rFonts w:ascii="Arial" w:hAnsi="Arial" w:cs="Arial" w:eastAsia="Arial"/>
          <w:spacing w:val="-9"/>
          <w:w w:val="102"/>
          <w:sz w:val="8"/>
          <w:szCs w:val="8"/>
        </w:rPr>
        <w:t>D</w:t>
      </w:r>
      <w:r>
        <w:rPr>
          <w:rFonts w:ascii="Arial" w:hAnsi="Arial" w:cs="Arial" w:eastAsia="Arial"/>
          <w:spacing w:val="0"/>
          <w:w w:val="102"/>
          <w:sz w:val="8"/>
          <w:szCs w:val="8"/>
        </w:rPr>
        <w:t>T</w:t>
      </w:r>
      <w:r>
        <w:rPr>
          <w:rFonts w:ascii="Arial" w:hAnsi="Arial" w:cs="Arial" w:eastAsia="Arial"/>
          <w:spacing w:val="0"/>
          <w:w w:val="100"/>
          <w:sz w:val="8"/>
          <w:szCs w:val="8"/>
        </w:rPr>
      </w:r>
    </w:p>
    <w:p>
      <w:pPr>
        <w:tabs>
          <w:tab w:pos="660" w:val="left"/>
        </w:tabs>
        <w:spacing w:before="46" w:after="0" w:line="240" w:lineRule="auto"/>
        <w:ind w:right="-6"/>
        <w:jc w:val="right"/>
        <w:rPr>
          <w:rFonts w:ascii="Arial" w:hAnsi="Arial" w:cs="Arial" w:eastAsia="Arial"/>
          <w:sz w:val="11"/>
          <w:szCs w:val="11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0"/>
          <w:sz w:val="11"/>
          <w:szCs w:val="11"/>
        </w:rPr>
        <w:t>2</w:t>
      </w:r>
      <w:r>
        <w:rPr>
          <w:rFonts w:ascii="Arial" w:hAnsi="Arial" w:cs="Arial" w:eastAsia="Arial"/>
          <w:spacing w:val="-3"/>
          <w:w w:val="100"/>
          <w:sz w:val="11"/>
          <w:szCs w:val="11"/>
        </w:rPr>
        <w:t>2</w:t>
      </w:r>
      <w:r>
        <w:rPr>
          <w:rFonts w:ascii="Arial" w:hAnsi="Arial" w:cs="Arial" w:eastAsia="Arial"/>
          <w:spacing w:val="0"/>
          <w:w w:val="100"/>
          <w:sz w:val="11"/>
          <w:szCs w:val="11"/>
        </w:rPr>
        <w:t>V</w:t>
      </w:r>
      <w:r>
        <w:rPr>
          <w:rFonts w:ascii="Arial" w:hAnsi="Arial" w:cs="Arial" w:eastAsia="Arial"/>
          <w:spacing w:val="-27"/>
          <w:w w:val="100"/>
          <w:sz w:val="11"/>
          <w:szCs w:val="11"/>
        </w:rPr>
        <w:t> </w:t>
      </w:r>
      <w:r>
        <w:rPr>
          <w:rFonts w:ascii="Arial" w:hAnsi="Arial" w:cs="Arial" w:eastAsia="Arial"/>
          <w:spacing w:val="0"/>
          <w:w w:val="100"/>
          <w:sz w:val="11"/>
          <w:szCs w:val="11"/>
        </w:rPr>
        <w:tab/>
      </w:r>
      <w:r>
        <w:rPr>
          <w:rFonts w:ascii="Arial" w:hAnsi="Arial" w:cs="Arial" w:eastAsia="Arial"/>
          <w:spacing w:val="0"/>
          <w:w w:val="102"/>
          <w:position w:val="1"/>
          <w:sz w:val="11"/>
          <w:szCs w:val="11"/>
        </w:rPr>
        <w:t>+</w:t>
      </w:r>
      <w:r>
        <w:rPr>
          <w:rFonts w:ascii="Arial" w:hAnsi="Arial" w:cs="Arial" w:eastAsia="Arial"/>
          <w:spacing w:val="0"/>
          <w:w w:val="100"/>
          <w:position w:val="0"/>
          <w:sz w:val="11"/>
          <w:szCs w:val="11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1"/>
          <w:szCs w:val="11"/>
        </w:rPr>
      </w:pPr>
      <w:r>
        <w:rPr>
          <w:rFonts w:ascii="Arial" w:hAnsi="Arial" w:cs="Arial" w:eastAsia="Arial"/>
          <w:w w:val="102"/>
          <w:sz w:val="11"/>
          <w:szCs w:val="11"/>
        </w:rPr>
        <w:t>4</w:t>
      </w:r>
      <w:r>
        <w:rPr>
          <w:rFonts w:ascii="Arial" w:hAnsi="Arial" w:cs="Arial" w:eastAsia="Arial"/>
          <w:spacing w:val="-3"/>
          <w:w w:val="102"/>
          <w:sz w:val="11"/>
          <w:szCs w:val="11"/>
        </w:rPr>
        <w:t>1</w:t>
      </w:r>
      <w:r>
        <w:rPr>
          <w:rFonts w:ascii="Arial" w:hAnsi="Arial" w:cs="Arial" w:eastAsia="Arial"/>
          <w:spacing w:val="-1"/>
          <w:w w:val="102"/>
          <w:sz w:val="11"/>
          <w:szCs w:val="11"/>
        </w:rPr>
        <w:t>V</w:t>
      </w:r>
      <w:r>
        <w:rPr>
          <w:rFonts w:ascii="Arial" w:hAnsi="Arial" w:cs="Arial" w:eastAsia="Arial"/>
          <w:spacing w:val="0"/>
          <w:w w:val="102"/>
          <w:sz w:val="11"/>
          <w:szCs w:val="11"/>
        </w:rPr>
        <w:t>↑</w:t>
      </w:r>
      <w:r>
        <w:rPr>
          <w:rFonts w:ascii="Arial" w:hAnsi="Arial" w:cs="Arial" w:eastAsia="Arial"/>
          <w:spacing w:val="0"/>
          <w:w w:val="100"/>
          <w:sz w:val="11"/>
          <w:szCs w:val="11"/>
        </w:rPr>
      </w:r>
    </w:p>
    <w:p>
      <w:pPr>
        <w:spacing w:before="5" w:after="0" w:line="113" w:lineRule="exact"/>
        <w:ind w:right="-20"/>
        <w:jc w:val="left"/>
        <w:rPr>
          <w:rFonts w:ascii="Arial" w:hAnsi="Arial" w:cs="Arial" w:eastAsia="Arial"/>
          <w:sz w:val="11"/>
          <w:szCs w:val="11"/>
        </w:rPr>
      </w:pPr>
      <w:r>
        <w:rPr>
          <w:rFonts w:ascii="Arial" w:hAnsi="Arial" w:cs="Arial" w:eastAsia="Arial"/>
          <w:w w:val="102"/>
          <w:position w:val="0"/>
          <w:sz w:val="11"/>
          <w:szCs w:val="11"/>
        </w:rPr>
        <w:t>3</w:t>
      </w:r>
      <w:r>
        <w:rPr>
          <w:rFonts w:ascii="Arial" w:hAnsi="Arial" w:cs="Arial" w:eastAsia="Arial"/>
          <w:spacing w:val="-3"/>
          <w:w w:val="102"/>
          <w:position w:val="0"/>
          <w:sz w:val="11"/>
          <w:szCs w:val="11"/>
        </w:rPr>
        <w:t>2</w:t>
      </w:r>
      <w:r>
        <w:rPr>
          <w:rFonts w:ascii="Arial" w:hAnsi="Arial" w:cs="Arial" w:eastAsia="Arial"/>
          <w:spacing w:val="-1"/>
          <w:w w:val="102"/>
          <w:position w:val="0"/>
          <w:sz w:val="11"/>
          <w:szCs w:val="11"/>
        </w:rPr>
        <w:t>V</w:t>
      </w:r>
      <w:r>
        <w:rPr>
          <w:rFonts w:ascii="Arial" w:hAnsi="Arial" w:cs="Arial" w:eastAsia="Arial"/>
          <w:spacing w:val="0"/>
          <w:w w:val="102"/>
          <w:position w:val="0"/>
          <w:sz w:val="11"/>
          <w:szCs w:val="11"/>
        </w:rPr>
        <w:t>↓</w:t>
      </w:r>
      <w:r>
        <w:rPr>
          <w:rFonts w:ascii="Arial" w:hAnsi="Arial" w:cs="Arial" w:eastAsia="Arial"/>
          <w:spacing w:val="0"/>
          <w:w w:val="100"/>
          <w:position w:val="0"/>
          <w:sz w:val="11"/>
          <w:szCs w:val="11"/>
        </w:rPr>
      </w:r>
    </w:p>
    <w:p>
      <w:pPr>
        <w:spacing w:before="0" w:after="0" w:line="97" w:lineRule="exact"/>
        <w:ind w:right="-20"/>
        <w:jc w:val="right"/>
        <w:rPr>
          <w:rFonts w:ascii="Arial" w:hAnsi="Arial" w:cs="Arial" w:eastAsia="Arial"/>
          <w:sz w:val="11"/>
          <w:szCs w:val="11"/>
        </w:rPr>
      </w:pPr>
      <w:r>
        <w:rPr>
          <w:rFonts w:ascii="Arial" w:hAnsi="Arial" w:cs="Arial" w:eastAsia="Arial"/>
          <w:spacing w:val="0"/>
          <w:w w:val="102"/>
          <w:sz w:val="11"/>
          <w:szCs w:val="11"/>
        </w:rPr>
        <w:t>+</w:t>
      </w:r>
      <w:r>
        <w:rPr>
          <w:rFonts w:ascii="Arial" w:hAnsi="Arial" w:cs="Arial" w:eastAsia="Arial"/>
          <w:spacing w:val="0"/>
          <w:w w:val="100"/>
          <w:sz w:val="11"/>
          <w:szCs w:val="11"/>
        </w:rPr>
      </w:r>
    </w:p>
    <w:p>
      <w:pPr>
        <w:spacing w:before="41" w:after="0" w:line="240" w:lineRule="auto"/>
        <w:ind w:right="-1"/>
        <w:jc w:val="right"/>
        <w:rPr>
          <w:rFonts w:ascii="Arial" w:hAnsi="Arial" w:cs="Arial" w:eastAsia="Arial"/>
          <w:sz w:val="11"/>
          <w:szCs w:val="11"/>
        </w:rPr>
      </w:pPr>
      <w:r>
        <w:rPr>
          <w:rFonts w:ascii="Arial" w:hAnsi="Arial" w:cs="Arial" w:eastAsia="Arial"/>
          <w:spacing w:val="0"/>
          <w:w w:val="102"/>
          <w:sz w:val="11"/>
          <w:szCs w:val="11"/>
        </w:rPr>
        <w:t>-</w:t>
      </w:r>
      <w:r>
        <w:rPr>
          <w:rFonts w:ascii="Arial" w:hAnsi="Arial" w:cs="Arial" w:eastAsia="Arial"/>
          <w:spacing w:val="0"/>
          <w:w w:val="100"/>
          <w:sz w:val="11"/>
          <w:szCs w:val="11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left="235" w:right="507"/>
        <w:jc w:val="center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2"/>
          <w:w w:val="102"/>
          <w:sz w:val="13"/>
          <w:szCs w:val="13"/>
        </w:rPr>
        <w:t>S</w:t>
      </w:r>
      <w:r>
        <w:rPr>
          <w:rFonts w:ascii="Arial" w:hAnsi="Arial" w:cs="Arial" w:eastAsia="Arial"/>
          <w:spacing w:val="2"/>
          <w:w w:val="102"/>
          <w:sz w:val="13"/>
          <w:szCs w:val="13"/>
        </w:rPr>
        <w:t>l</w:t>
      </w:r>
      <w:r>
        <w:rPr>
          <w:rFonts w:ascii="Arial" w:hAnsi="Arial" w:cs="Arial" w:eastAsia="Arial"/>
          <w:spacing w:val="-2"/>
          <w:w w:val="102"/>
          <w:sz w:val="13"/>
          <w:szCs w:val="13"/>
        </w:rPr>
        <w:t>o</w:t>
      </w:r>
      <w:r>
        <w:rPr>
          <w:rFonts w:ascii="Arial" w:hAnsi="Arial" w:cs="Arial" w:eastAsia="Arial"/>
          <w:spacing w:val="7"/>
          <w:w w:val="102"/>
          <w:sz w:val="13"/>
          <w:szCs w:val="13"/>
        </w:rPr>
        <w:t>p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e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16" w:after="0" w:line="240" w:lineRule="auto"/>
        <w:ind w:left="-30" w:right="242"/>
        <w:jc w:val="center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7"/>
          <w:w w:val="102"/>
          <w:sz w:val="13"/>
          <w:szCs w:val="13"/>
        </w:rPr>
        <w:t>C</w:t>
      </w:r>
      <w:r>
        <w:rPr>
          <w:rFonts w:ascii="Arial" w:hAnsi="Arial" w:cs="Arial" w:eastAsia="Arial"/>
          <w:spacing w:val="-5"/>
          <w:w w:val="102"/>
          <w:sz w:val="13"/>
          <w:szCs w:val="13"/>
        </w:rPr>
        <w:t>o</w:t>
      </w:r>
      <w:r>
        <w:rPr>
          <w:rFonts w:ascii="Arial" w:hAnsi="Arial" w:cs="Arial" w:eastAsia="Arial"/>
          <w:spacing w:val="2"/>
          <w:w w:val="102"/>
          <w:sz w:val="13"/>
          <w:szCs w:val="13"/>
        </w:rPr>
        <w:t>m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p</w:t>
      </w:r>
      <w:r>
        <w:rPr>
          <w:rFonts w:ascii="Arial" w:hAnsi="Arial" w:cs="Arial" w:eastAsia="Arial"/>
          <w:spacing w:val="-26"/>
          <w:w w:val="100"/>
          <w:sz w:val="13"/>
          <w:szCs w:val="13"/>
        </w:rPr>
        <w:t> </w:t>
      </w:r>
      <w:r>
        <w:rPr>
          <w:rFonts w:ascii="Arial" w:hAnsi="Arial" w:cs="Arial" w:eastAsia="Arial"/>
          <w:spacing w:val="-2"/>
          <w:w w:val="102"/>
          <w:sz w:val="13"/>
          <w:szCs w:val="13"/>
        </w:rPr>
        <w:t>e</w:t>
      </w:r>
      <w:r>
        <w:rPr>
          <w:rFonts w:ascii="Arial" w:hAnsi="Arial" w:cs="Arial" w:eastAsia="Arial"/>
          <w:spacing w:val="-5"/>
          <w:w w:val="102"/>
          <w:sz w:val="13"/>
          <w:szCs w:val="13"/>
        </w:rPr>
        <w:t>n</w:t>
      </w:r>
      <w:r>
        <w:rPr>
          <w:rFonts w:ascii="Arial" w:hAnsi="Arial" w:cs="Arial" w:eastAsia="Arial"/>
          <w:spacing w:val="5"/>
          <w:w w:val="102"/>
          <w:sz w:val="13"/>
          <w:szCs w:val="13"/>
        </w:rPr>
        <w:t>s</w:t>
      </w:r>
      <w:r>
        <w:rPr>
          <w:rFonts w:ascii="Arial" w:hAnsi="Arial" w:cs="Arial" w:eastAsia="Arial"/>
          <w:spacing w:val="-2"/>
          <w:w w:val="102"/>
          <w:sz w:val="13"/>
          <w:szCs w:val="13"/>
        </w:rPr>
        <w:t>a</w:t>
      </w:r>
      <w:r>
        <w:rPr>
          <w:rFonts w:ascii="Arial" w:hAnsi="Arial" w:cs="Arial" w:eastAsia="Arial"/>
          <w:spacing w:val="4"/>
          <w:w w:val="102"/>
          <w:sz w:val="13"/>
          <w:szCs w:val="13"/>
        </w:rPr>
        <w:t>t</w:t>
      </w:r>
      <w:r>
        <w:rPr>
          <w:rFonts w:ascii="Arial" w:hAnsi="Arial" w:cs="Arial" w:eastAsia="Arial"/>
          <w:spacing w:val="2"/>
          <w:w w:val="102"/>
          <w:sz w:val="13"/>
          <w:szCs w:val="13"/>
        </w:rPr>
        <w:t>i</w:t>
      </w:r>
      <w:r>
        <w:rPr>
          <w:rFonts w:ascii="Arial" w:hAnsi="Arial" w:cs="Arial" w:eastAsia="Arial"/>
          <w:spacing w:val="7"/>
          <w:w w:val="102"/>
          <w:sz w:val="13"/>
          <w:szCs w:val="13"/>
        </w:rPr>
        <w:t>o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n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698" w:right="-6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2"/>
          <w:w w:val="102"/>
          <w:sz w:val="13"/>
          <w:szCs w:val="13"/>
        </w:rPr>
        <w:t>V</w:t>
      </w:r>
      <w:r>
        <w:rPr>
          <w:rFonts w:ascii="Arial" w:hAnsi="Arial" w:cs="Arial" w:eastAsia="Arial"/>
          <w:spacing w:val="7"/>
          <w:w w:val="102"/>
          <w:sz w:val="13"/>
          <w:szCs w:val="13"/>
        </w:rPr>
        <w:t>D</w:t>
      </w:r>
      <w:r>
        <w:rPr>
          <w:rFonts w:ascii="Arial" w:hAnsi="Arial" w:cs="Arial" w:eastAsia="Arial"/>
          <w:spacing w:val="-3"/>
          <w:w w:val="102"/>
          <w:sz w:val="13"/>
          <w:szCs w:val="13"/>
        </w:rPr>
        <w:t>D</w:t>
      </w:r>
      <w:r>
        <w:rPr>
          <w:rFonts w:ascii="Arial" w:hAnsi="Arial" w:cs="Arial" w:eastAsia="Arial"/>
          <w:spacing w:val="-2"/>
          <w:w w:val="102"/>
          <w:sz w:val="13"/>
          <w:szCs w:val="13"/>
        </w:rPr>
        <w:t>4</w:t>
      </w:r>
      <w:r>
        <w:rPr>
          <w:rFonts w:ascii="Arial" w:hAnsi="Arial" w:cs="Arial" w:eastAsia="Arial"/>
          <w:spacing w:val="5"/>
          <w:w w:val="102"/>
          <w:sz w:val="13"/>
          <w:szCs w:val="13"/>
        </w:rPr>
        <w:t>8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I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63" w:after="0" w:line="240" w:lineRule="auto"/>
        <w:ind w:right="-20"/>
        <w:jc w:val="right"/>
        <w:rPr>
          <w:rFonts w:ascii="Arial" w:hAnsi="Arial" w:cs="Arial" w:eastAsia="Arial"/>
          <w:sz w:val="11"/>
          <w:szCs w:val="11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2"/>
          <w:sz w:val="11"/>
          <w:szCs w:val="11"/>
        </w:rPr>
        <w:t>+</w:t>
      </w:r>
      <w:r>
        <w:rPr>
          <w:rFonts w:ascii="Arial" w:hAnsi="Arial" w:cs="Arial" w:eastAsia="Arial"/>
          <w:spacing w:val="0"/>
          <w:w w:val="100"/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97" w:lineRule="exact"/>
        <w:ind w:right="-20"/>
        <w:jc w:val="left"/>
        <w:rPr>
          <w:rFonts w:ascii="Arial" w:hAnsi="Arial" w:cs="Arial" w:eastAsia="Arial"/>
          <w:sz w:val="11"/>
          <w:szCs w:val="11"/>
        </w:rPr>
      </w:pPr>
      <w:r>
        <w:rPr>
          <w:rFonts w:ascii="Arial" w:hAnsi="Arial" w:cs="Arial" w:eastAsia="Arial"/>
          <w:w w:val="102"/>
          <w:position w:val="-2"/>
          <w:sz w:val="11"/>
          <w:szCs w:val="11"/>
        </w:rPr>
        <w:t>4.</w:t>
      </w:r>
      <w:r>
        <w:rPr>
          <w:rFonts w:ascii="Arial" w:hAnsi="Arial" w:cs="Arial" w:eastAsia="Arial"/>
          <w:spacing w:val="-3"/>
          <w:w w:val="102"/>
          <w:position w:val="-2"/>
          <w:sz w:val="11"/>
          <w:szCs w:val="11"/>
        </w:rPr>
        <w:t>8</w:t>
      </w:r>
      <w:r>
        <w:rPr>
          <w:rFonts w:ascii="Arial" w:hAnsi="Arial" w:cs="Arial" w:eastAsia="Arial"/>
          <w:spacing w:val="0"/>
          <w:w w:val="102"/>
          <w:position w:val="-2"/>
          <w:sz w:val="11"/>
          <w:szCs w:val="11"/>
        </w:rPr>
        <w:t>V</w:t>
      </w:r>
      <w:r>
        <w:rPr>
          <w:rFonts w:ascii="Arial" w:hAnsi="Arial" w:cs="Arial" w:eastAsia="Arial"/>
          <w:spacing w:val="0"/>
          <w:w w:val="100"/>
          <w:position w:val="0"/>
          <w:sz w:val="11"/>
          <w:szCs w:val="11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-6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5"/>
          <w:w w:val="102"/>
          <w:sz w:val="13"/>
          <w:szCs w:val="13"/>
        </w:rPr>
        <w:t>V</w:t>
      </w:r>
      <w:r>
        <w:rPr>
          <w:rFonts w:ascii="Arial" w:hAnsi="Arial" w:cs="Arial" w:eastAsia="Arial"/>
          <w:spacing w:val="2"/>
          <w:w w:val="102"/>
          <w:sz w:val="13"/>
          <w:szCs w:val="13"/>
        </w:rPr>
        <w:t>B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N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0" w:after="0" w:line="111" w:lineRule="exact"/>
        <w:ind w:right="-20"/>
        <w:jc w:val="right"/>
        <w:rPr>
          <w:rFonts w:ascii="Arial" w:hAnsi="Arial" w:cs="Arial" w:eastAsia="Arial"/>
          <w:sz w:val="11"/>
          <w:szCs w:val="11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2"/>
          <w:sz w:val="11"/>
          <w:szCs w:val="11"/>
        </w:rPr>
        <w:t>+</w:t>
      </w:r>
      <w:r>
        <w:rPr>
          <w:rFonts w:ascii="Arial" w:hAnsi="Arial" w:cs="Arial" w:eastAsia="Arial"/>
          <w:spacing w:val="0"/>
          <w:w w:val="100"/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 w:hAnsi="Arial" w:cs="Arial" w:eastAsia="Arial"/>
          <w:spacing w:val="1"/>
          <w:w w:val="102"/>
          <w:position w:val="2"/>
          <w:sz w:val="13"/>
          <w:szCs w:val="13"/>
        </w:rPr>
        <w:t>I</w:t>
      </w:r>
      <w:r>
        <w:rPr>
          <w:rFonts w:ascii="Arial" w:hAnsi="Arial" w:cs="Arial" w:eastAsia="Arial"/>
          <w:spacing w:val="-2"/>
          <w:w w:val="102"/>
          <w:position w:val="0"/>
          <w:sz w:val="9"/>
          <w:szCs w:val="9"/>
        </w:rPr>
        <w:t>S</w:t>
      </w:r>
      <w:r>
        <w:rPr>
          <w:rFonts w:ascii="Arial" w:hAnsi="Arial" w:cs="Arial" w:eastAsia="Arial"/>
          <w:spacing w:val="0"/>
          <w:w w:val="102"/>
          <w:position w:val="0"/>
          <w:sz w:val="9"/>
          <w:szCs w:val="9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9"/>
          <w:szCs w:val="9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50" w:lineRule="auto"/>
        <w:ind w:right="-39" w:firstLine="139"/>
        <w:jc w:val="left"/>
        <w:rPr>
          <w:rFonts w:ascii="Arial" w:hAnsi="Arial" w:cs="Arial" w:eastAsia="Arial"/>
          <w:sz w:val="11"/>
          <w:szCs w:val="11"/>
        </w:rPr>
      </w:pPr>
      <w:r>
        <w:rPr>
          <w:rFonts w:ascii="Arial" w:hAnsi="Arial" w:cs="Arial" w:eastAsia="Arial"/>
          <w:spacing w:val="-3"/>
          <w:w w:val="102"/>
          <w:sz w:val="11"/>
          <w:szCs w:val="11"/>
        </w:rPr>
        <w:t>1</w:t>
      </w:r>
      <w:r>
        <w:rPr>
          <w:rFonts w:ascii="Arial" w:hAnsi="Arial" w:cs="Arial" w:eastAsia="Arial"/>
          <w:spacing w:val="0"/>
          <w:w w:val="102"/>
          <w:sz w:val="11"/>
          <w:szCs w:val="11"/>
        </w:rPr>
        <w:t>.</w:t>
      </w:r>
      <w:r>
        <w:rPr>
          <w:rFonts w:ascii="Arial" w:hAnsi="Arial" w:cs="Arial" w:eastAsia="Arial"/>
          <w:spacing w:val="-3"/>
          <w:w w:val="102"/>
          <w:sz w:val="11"/>
          <w:szCs w:val="11"/>
        </w:rPr>
        <w:t>5</w:t>
      </w:r>
      <w:r>
        <w:rPr>
          <w:rFonts w:ascii="Arial" w:hAnsi="Arial" w:cs="Arial" w:eastAsia="Arial"/>
          <w:spacing w:val="0"/>
          <w:w w:val="102"/>
          <w:sz w:val="11"/>
          <w:szCs w:val="11"/>
        </w:rPr>
        <w:t>V</w:t>
      </w:r>
      <w:r>
        <w:rPr>
          <w:rFonts w:ascii="Arial" w:hAnsi="Arial" w:cs="Arial" w:eastAsia="Arial"/>
          <w:spacing w:val="0"/>
          <w:w w:val="102"/>
          <w:sz w:val="11"/>
          <w:szCs w:val="11"/>
        </w:rPr>
        <w:t> </w:t>
      </w:r>
      <w:r>
        <w:rPr>
          <w:rFonts w:ascii="Arial" w:hAnsi="Arial" w:cs="Arial" w:eastAsia="Arial"/>
          <w:spacing w:val="0"/>
          <w:w w:val="102"/>
          <w:sz w:val="11"/>
          <w:szCs w:val="11"/>
        </w:rPr>
        <w:t>Re</w:t>
      </w:r>
      <w:r>
        <w:rPr>
          <w:rFonts w:ascii="Arial" w:hAnsi="Arial" w:cs="Arial" w:eastAsia="Arial"/>
          <w:spacing w:val="-3"/>
          <w:w w:val="102"/>
          <w:sz w:val="11"/>
          <w:szCs w:val="11"/>
        </w:rPr>
        <w:t>f</w:t>
      </w:r>
      <w:r>
        <w:rPr>
          <w:rFonts w:ascii="Arial" w:hAnsi="Arial" w:cs="Arial" w:eastAsia="Arial"/>
          <w:spacing w:val="0"/>
          <w:w w:val="102"/>
          <w:sz w:val="11"/>
          <w:szCs w:val="11"/>
        </w:rPr>
        <w:t>e</w:t>
      </w:r>
      <w:r>
        <w:rPr>
          <w:rFonts w:ascii="Arial" w:hAnsi="Arial" w:cs="Arial" w:eastAsia="Arial"/>
          <w:spacing w:val="-6"/>
          <w:w w:val="102"/>
          <w:sz w:val="11"/>
          <w:szCs w:val="11"/>
        </w:rPr>
        <w:t>r</w:t>
      </w:r>
      <w:r>
        <w:rPr>
          <w:rFonts w:ascii="Arial" w:hAnsi="Arial" w:cs="Arial" w:eastAsia="Arial"/>
          <w:spacing w:val="0"/>
          <w:w w:val="102"/>
          <w:sz w:val="11"/>
          <w:szCs w:val="11"/>
        </w:rPr>
        <w:t>e</w:t>
      </w:r>
      <w:r>
        <w:rPr>
          <w:rFonts w:ascii="Arial" w:hAnsi="Arial" w:cs="Arial" w:eastAsia="Arial"/>
          <w:spacing w:val="-3"/>
          <w:w w:val="102"/>
          <w:sz w:val="11"/>
          <w:szCs w:val="11"/>
        </w:rPr>
        <w:t>n</w:t>
      </w:r>
      <w:r>
        <w:rPr>
          <w:rFonts w:ascii="Arial" w:hAnsi="Arial" w:cs="Arial" w:eastAsia="Arial"/>
          <w:spacing w:val="-4"/>
          <w:w w:val="102"/>
          <w:sz w:val="11"/>
          <w:szCs w:val="11"/>
        </w:rPr>
        <w:t>c</w:t>
      </w:r>
      <w:r>
        <w:rPr>
          <w:rFonts w:ascii="Arial" w:hAnsi="Arial" w:cs="Arial" w:eastAsia="Arial"/>
          <w:spacing w:val="0"/>
          <w:w w:val="102"/>
          <w:sz w:val="11"/>
          <w:szCs w:val="11"/>
        </w:rPr>
        <w:t>e</w:t>
      </w:r>
      <w:r>
        <w:rPr>
          <w:rFonts w:ascii="Arial" w:hAnsi="Arial" w:cs="Arial" w:eastAsia="Arial"/>
          <w:spacing w:val="0"/>
          <w:w w:val="100"/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0" w:after="0" w:line="340" w:lineRule="atLeast"/>
        <w:ind w:left="46" w:right="290" w:hanging="46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5"/>
          <w:w w:val="102"/>
          <w:sz w:val="13"/>
          <w:szCs w:val="13"/>
        </w:rPr>
        <w:t>C</w:t>
      </w:r>
      <w:r>
        <w:rPr>
          <w:rFonts w:ascii="Arial" w:hAnsi="Arial" w:cs="Arial" w:eastAsia="Arial"/>
          <w:spacing w:val="5"/>
          <w:w w:val="102"/>
          <w:sz w:val="13"/>
          <w:szCs w:val="13"/>
        </w:rPr>
        <w:t>S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S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 </w:t>
      </w:r>
      <w:r>
        <w:rPr>
          <w:rFonts w:ascii="Arial" w:hAnsi="Arial" w:cs="Arial" w:eastAsia="Arial"/>
          <w:spacing w:val="5"/>
          <w:w w:val="102"/>
          <w:sz w:val="13"/>
          <w:szCs w:val="13"/>
        </w:rPr>
        <w:t>C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S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line="340" w:lineRule="atLeast" w:after="0"/>
        <w:jc w:val="left"/>
        <w:rPr>
          <w:rFonts w:ascii="Arial" w:hAnsi="Arial" w:cs="Arial" w:eastAsia="Arial"/>
          <w:sz w:val="13"/>
          <w:szCs w:val="13"/>
        </w:rPr>
        <w:sectPr>
          <w:type w:val="continuous"/>
          <w:pgSz w:w="12240" w:h="15840"/>
          <w:pgMar w:top="720" w:bottom="280" w:left="700" w:right="980"/>
          <w:cols w:num="11" w:equalWidth="0">
            <w:col w:w="849" w:space="223"/>
            <w:col w:w="479" w:space="145"/>
            <w:col w:w="260" w:space="162"/>
            <w:col w:w="502" w:space="38"/>
            <w:col w:w="801" w:space="1410"/>
            <w:col w:w="1175" w:space="56"/>
            <w:col w:w="434" w:space="1047"/>
            <w:col w:w="282" w:space="441"/>
            <w:col w:w="294" w:space="399"/>
            <w:col w:w="505" w:space="443"/>
            <w:col w:w="615"/>
          </w:cols>
        </w:sectPr>
      </w:pPr>
    </w:p>
    <w:p>
      <w:pPr>
        <w:spacing w:before="2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7"/>
          <w:w w:val="100"/>
          <w:sz w:val="13"/>
          <w:szCs w:val="13"/>
        </w:rPr>
        <w:t>C</w:t>
      </w:r>
      <w:r>
        <w:rPr>
          <w:rFonts w:ascii="Arial" w:hAnsi="Arial" w:cs="Arial" w:eastAsia="Arial"/>
          <w:spacing w:val="2"/>
          <w:w w:val="100"/>
          <w:sz w:val="13"/>
          <w:szCs w:val="13"/>
        </w:rPr>
        <w:t>l</w:t>
      </w:r>
      <w:r>
        <w:rPr>
          <w:rFonts w:ascii="Arial" w:hAnsi="Arial" w:cs="Arial" w:eastAsia="Arial"/>
          <w:spacing w:val="-2"/>
          <w:w w:val="100"/>
          <w:sz w:val="13"/>
          <w:szCs w:val="13"/>
        </w:rPr>
        <w:t>a</w:t>
      </w:r>
      <w:r>
        <w:rPr>
          <w:rFonts w:ascii="Arial" w:hAnsi="Arial" w:cs="Arial" w:eastAsia="Arial"/>
          <w:spacing w:val="5"/>
          <w:w w:val="100"/>
          <w:sz w:val="13"/>
          <w:szCs w:val="13"/>
        </w:rPr>
        <w:t>s</w:t>
      </w:r>
      <w:r>
        <w:rPr>
          <w:rFonts w:ascii="Arial" w:hAnsi="Arial" w:cs="Arial" w:eastAsia="Arial"/>
          <w:spacing w:val="0"/>
          <w:w w:val="100"/>
          <w:sz w:val="13"/>
          <w:szCs w:val="13"/>
        </w:rPr>
        <w:t>s</w:t>
      </w:r>
      <w:r>
        <w:rPr>
          <w:rFonts w:ascii="Arial" w:hAnsi="Arial" w:cs="Arial" w:eastAsia="Arial"/>
          <w:spacing w:val="4"/>
          <w:w w:val="100"/>
          <w:sz w:val="13"/>
          <w:szCs w:val="13"/>
        </w:rPr>
        <w:t> </w:t>
      </w:r>
      <w:r>
        <w:rPr>
          <w:rFonts w:ascii="Arial" w:hAnsi="Arial" w:cs="Arial" w:eastAsia="Arial"/>
          <w:spacing w:val="5"/>
          <w:w w:val="102"/>
          <w:sz w:val="13"/>
          <w:szCs w:val="13"/>
        </w:rPr>
        <w:t>E</w:t>
      </w:r>
      <w:r>
        <w:rPr>
          <w:rFonts w:ascii="Arial" w:hAnsi="Arial" w:cs="Arial" w:eastAsia="Arial"/>
          <w:spacing w:val="-2"/>
          <w:w w:val="102"/>
          <w:sz w:val="13"/>
          <w:szCs w:val="13"/>
        </w:rPr>
        <w:t>n</w:t>
      </w:r>
      <w:r>
        <w:rPr>
          <w:rFonts w:ascii="Arial" w:hAnsi="Arial" w:cs="Arial" w:eastAsia="Arial"/>
          <w:spacing w:val="7"/>
          <w:w w:val="102"/>
          <w:sz w:val="13"/>
          <w:szCs w:val="13"/>
        </w:rPr>
        <w:t>a</w:t>
      </w:r>
      <w:r>
        <w:rPr>
          <w:rFonts w:ascii="Arial" w:hAnsi="Arial" w:cs="Arial" w:eastAsia="Arial"/>
          <w:spacing w:val="-2"/>
          <w:w w:val="102"/>
          <w:sz w:val="13"/>
          <w:szCs w:val="13"/>
        </w:rPr>
        <w:t>b</w:t>
      </w:r>
      <w:r>
        <w:rPr>
          <w:rFonts w:ascii="Arial" w:hAnsi="Arial" w:cs="Arial" w:eastAsia="Arial"/>
          <w:spacing w:val="2"/>
          <w:w w:val="102"/>
          <w:sz w:val="13"/>
          <w:szCs w:val="13"/>
        </w:rPr>
        <w:t>l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e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tabs>
          <w:tab w:pos="420" w:val="left"/>
        </w:tabs>
        <w:spacing w:before="0" w:after="0" w:line="159" w:lineRule="exact"/>
        <w:ind w:right="-20"/>
        <w:jc w:val="left"/>
        <w:rPr>
          <w:rFonts w:ascii="Arial" w:hAnsi="Arial" w:cs="Arial" w:eastAsia="Arial"/>
          <w:sz w:val="11"/>
          <w:szCs w:val="11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0"/>
          <w:position w:val="4"/>
          <w:sz w:val="11"/>
          <w:szCs w:val="11"/>
        </w:rPr>
        <w:t>+</w:t>
      </w:r>
      <w:r>
        <w:rPr>
          <w:rFonts w:ascii="Arial" w:hAnsi="Arial" w:cs="Arial" w:eastAsia="Arial"/>
          <w:spacing w:val="-29"/>
          <w:w w:val="100"/>
          <w:position w:val="4"/>
          <w:sz w:val="11"/>
          <w:szCs w:val="11"/>
        </w:rPr>
        <w:t> </w:t>
      </w:r>
      <w:r>
        <w:rPr>
          <w:rFonts w:ascii="Arial" w:hAnsi="Arial" w:cs="Arial" w:eastAsia="Arial"/>
          <w:spacing w:val="0"/>
          <w:w w:val="100"/>
          <w:position w:val="4"/>
          <w:sz w:val="11"/>
          <w:szCs w:val="11"/>
        </w:rPr>
        <w:tab/>
      </w:r>
      <w:r>
        <w:rPr>
          <w:rFonts w:ascii="Arial" w:hAnsi="Arial" w:cs="Arial" w:eastAsia="Arial"/>
          <w:spacing w:val="0"/>
          <w:w w:val="102"/>
          <w:position w:val="0"/>
          <w:sz w:val="11"/>
          <w:szCs w:val="11"/>
        </w:rPr>
        <w:t>Refe</w:t>
      </w:r>
      <w:r>
        <w:rPr>
          <w:rFonts w:ascii="Arial" w:hAnsi="Arial" w:cs="Arial" w:eastAsia="Arial"/>
          <w:spacing w:val="-9"/>
          <w:w w:val="102"/>
          <w:position w:val="0"/>
          <w:sz w:val="11"/>
          <w:szCs w:val="11"/>
        </w:rPr>
        <w:t>r</w:t>
      </w:r>
      <w:r>
        <w:rPr>
          <w:rFonts w:ascii="Arial" w:hAnsi="Arial" w:cs="Arial" w:eastAsia="Arial"/>
          <w:spacing w:val="0"/>
          <w:w w:val="102"/>
          <w:position w:val="0"/>
          <w:sz w:val="11"/>
          <w:szCs w:val="11"/>
        </w:rPr>
        <w:t>en</w:t>
      </w:r>
      <w:r>
        <w:rPr>
          <w:rFonts w:ascii="Arial" w:hAnsi="Arial" w:cs="Arial" w:eastAsia="Arial"/>
          <w:spacing w:val="-6"/>
          <w:w w:val="102"/>
          <w:position w:val="0"/>
          <w:sz w:val="11"/>
          <w:szCs w:val="11"/>
        </w:rPr>
        <w:t>c</w:t>
      </w:r>
      <w:r>
        <w:rPr>
          <w:rFonts w:ascii="Arial" w:hAnsi="Arial" w:cs="Arial" w:eastAsia="Arial"/>
          <w:spacing w:val="0"/>
          <w:w w:val="102"/>
          <w:position w:val="0"/>
          <w:sz w:val="11"/>
          <w:szCs w:val="11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1"/>
          <w:szCs w:val="11"/>
        </w:rPr>
      </w:r>
    </w:p>
    <w:p>
      <w:pPr>
        <w:spacing w:before="0" w:after="0" w:line="122" w:lineRule="exact"/>
        <w:ind w:left="17" w:right="-20"/>
        <w:jc w:val="left"/>
        <w:rPr>
          <w:rFonts w:ascii="Arial" w:hAnsi="Arial" w:cs="Arial" w:eastAsia="Arial"/>
          <w:sz w:val="11"/>
          <w:szCs w:val="11"/>
        </w:rPr>
      </w:pPr>
      <w:r>
        <w:rPr>
          <w:rFonts w:ascii="Arial" w:hAnsi="Arial" w:cs="Arial" w:eastAsia="Arial"/>
          <w:spacing w:val="0"/>
          <w:w w:val="102"/>
          <w:sz w:val="11"/>
          <w:szCs w:val="11"/>
        </w:rPr>
        <w:t>-</w:t>
      </w:r>
      <w:r>
        <w:rPr>
          <w:rFonts w:ascii="Arial" w:hAnsi="Arial" w:cs="Arial" w:eastAsia="Arial"/>
          <w:spacing w:val="0"/>
          <w:w w:val="100"/>
          <w:sz w:val="11"/>
          <w:szCs w:val="11"/>
        </w:rPr>
      </w:r>
    </w:p>
    <w:p>
      <w:pPr>
        <w:spacing w:line="122" w:lineRule="exact" w:after="0"/>
        <w:jc w:val="left"/>
        <w:rPr>
          <w:rFonts w:ascii="Arial" w:hAnsi="Arial" w:cs="Arial" w:eastAsia="Arial"/>
          <w:sz w:val="11"/>
          <w:szCs w:val="11"/>
        </w:rPr>
        <w:sectPr>
          <w:type w:val="continuous"/>
          <w:pgSz w:w="12240" w:h="15840"/>
          <w:pgMar w:top="720" w:bottom="280" w:left="700" w:right="980"/>
          <w:cols w:num="2" w:equalWidth="0">
            <w:col w:w="4232" w:space="1305"/>
            <w:col w:w="5023"/>
          </w:cols>
        </w:sectPr>
      </w:pPr>
    </w:p>
    <w:p>
      <w:pPr>
        <w:spacing w:before="10" w:after="0" w:line="150" w:lineRule="exact"/>
        <w:jc w:val="left"/>
        <w:rPr>
          <w:sz w:val="15"/>
          <w:szCs w:val="15"/>
        </w:rPr>
      </w:pPr>
      <w:r>
        <w:rPr/>
        <w:pict>
          <v:group style="position:absolute;margin-left:63.119999pt;margin-top:722.640015pt;width:510pt;height:.1pt;mso-position-horizontal-relative:page;mso-position-vertical-relative:page;z-index:-9074" coordorigin="1262,14453" coordsize="10200,2">
            <v:shape style="position:absolute;left:1262;top:14453;width:10200;height:2" coordorigin="1262,14453" coordsize="10200,0" path="m1262,14453l11462,14453e" filled="f" stroked="t" strokeweight=".580pt" strokecolor="#4F80BC">
              <v:path arrowok="t"/>
            </v:shape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40" w:lineRule="auto"/>
        <w:ind w:left="394" w:right="-6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5"/>
          <w:w w:val="102"/>
          <w:sz w:val="13"/>
          <w:szCs w:val="13"/>
        </w:rPr>
        <w:t>V</w:t>
      </w:r>
      <w:r>
        <w:rPr>
          <w:rFonts w:ascii="Arial" w:hAnsi="Arial" w:cs="Arial" w:eastAsia="Arial"/>
          <w:spacing w:val="5"/>
          <w:w w:val="102"/>
          <w:sz w:val="13"/>
          <w:szCs w:val="13"/>
        </w:rPr>
        <w:t>D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D5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-65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spacing w:val="3"/>
          <w:w w:val="100"/>
          <w:sz w:val="16"/>
          <w:szCs w:val="16"/>
        </w:rPr>
        <w:t>V</w:t>
      </w:r>
      <w:r>
        <w:rPr>
          <w:rFonts w:ascii="Arial" w:hAnsi="Arial" w:cs="Arial" w:eastAsia="Arial"/>
          <w:spacing w:val="-6"/>
          <w:w w:val="100"/>
          <w:sz w:val="16"/>
          <w:szCs w:val="16"/>
        </w:rPr>
        <w:t>D</w:t>
      </w:r>
      <w:r>
        <w:rPr>
          <w:rFonts w:ascii="Arial" w:hAnsi="Arial" w:cs="Arial" w:eastAsia="Arial"/>
          <w:spacing w:val="2"/>
          <w:w w:val="100"/>
          <w:sz w:val="16"/>
          <w:szCs w:val="16"/>
        </w:rPr>
        <w:t>D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5/</w:t>
      </w:r>
      <w:r>
        <w:rPr>
          <w:rFonts w:ascii="Arial" w:hAnsi="Arial" w:cs="Arial" w:eastAsia="Arial"/>
          <w:spacing w:val="3"/>
          <w:w w:val="100"/>
          <w:sz w:val="16"/>
          <w:szCs w:val="16"/>
        </w:rPr>
        <w:t>V</w:t>
      </w:r>
      <w:r>
        <w:rPr>
          <w:rFonts w:ascii="Arial" w:hAnsi="Arial" w:cs="Arial" w:eastAsia="Arial"/>
          <w:spacing w:val="-6"/>
          <w:w w:val="100"/>
          <w:sz w:val="16"/>
          <w:szCs w:val="16"/>
        </w:rPr>
        <w:t>B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spacing w:val="16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6"/>
          <w:w w:val="102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2"/>
          <w:sz w:val="16"/>
          <w:szCs w:val="16"/>
        </w:rPr>
        <w:t>eg</w:t>
      </w:r>
      <w:r>
        <w:rPr>
          <w:rFonts w:ascii="Arial" w:hAnsi="Arial" w:cs="Arial" w:eastAsia="Arial"/>
          <w:spacing w:val="2"/>
          <w:w w:val="102"/>
          <w:sz w:val="16"/>
          <w:szCs w:val="16"/>
        </w:rPr>
        <w:t>u</w:t>
      </w:r>
      <w:r>
        <w:rPr>
          <w:rFonts w:ascii="Arial" w:hAnsi="Arial" w:cs="Arial" w:eastAsia="Arial"/>
          <w:spacing w:val="-5"/>
          <w:w w:val="102"/>
          <w:sz w:val="16"/>
          <w:szCs w:val="16"/>
        </w:rPr>
        <w:t>l</w:t>
      </w:r>
      <w:r>
        <w:rPr>
          <w:rFonts w:ascii="Arial" w:hAnsi="Arial" w:cs="Arial" w:eastAsia="Arial"/>
          <w:spacing w:val="0"/>
          <w:w w:val="102"/>
          <w:sz w:val="16"/>
          <w:szCs w:val="16"/>
        </w:rPr>
        <w:t>a</w:t>
      </w:r>
      <w:r>
        <w:rPr>
          <w:rFonts w:ascii="Arial" w:hAnsi="Arial" w:cs="Arial" w:eastAsia="Arial"/>
          <w:spacing w:val="-5"/>
          <w:w w:val="102"/>
          <w:sz w:val="16"/>
          <w:szCs w:val="16"/>
        </w:rPr>
        <w:t>t</w:t>
      </w:r>
      <w:r>
        <w:rPr>
          <w:rFonts w:ascii="Arial" w:hAnsi="Arial" w:cs="Arial" w:eastAsia="Arial"/>
          <w:spacing w:val="2"/>
          <w:w w:val="102"/>
          <w:sz w:val="16"/>
          <w:szCs w:val="16"/>
        </w:rPr>
        <w:t>o</w:t>
      </w:r>
      <w:r>
        <w:rPr>
          <w:rFonts w:ascii="Arial" w:hAnsi="Arial" w:cs="Arial" w:eastAsia="Arial"/>
          <w:spacing w:val="0"/>
          <w:w w:val="102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</w:r>
    </w:p>
    <w:p>
      <w:pPr>
        <w:spacing w:before="10" w:after="0" w:line="150" w:lineRule="exact"/>
        <w:jc w:val="left"/>
        <w:rPr>
          <w:sz w:val="15"/>
          <w:szCs w:val="15"/>
        </w:rPr>
      </w:pPr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2"/>
          <w:w w:val="102"/>
          <w:sz w:val="13"/>
          <w:szCs w:val="13"/>
        </w:rPr>
        <w:t>V</w:t>
      </w:r>
      <w:r>
        <w:rPr>
          <w:rFonts w:ascii="Arial" w:hAnsi="Arial" w:cs="Arial" w:eastAsia="Arial"/>
          <w:spacing w:val="5"/>
          <w:w w:val="102"/>
          <w:sz w:val="13"/>
          <w:szCs w:val="13"/>
        </w:rPr>
        <w:t>B</w:t>
      </w:r>
      <w:r>
        <w:rPr>
          <w:rFonts w:ascii="Arial" w:hAnsi="Arial" w:cs="Arial" w:eastAsia="Arial"/>
          <w:spacing w:val="0"/>
          <w:w w:val="102"/>
          <w:sz w:val="13"/>
          <w:szCs w:val="13"/>
        </w:rPr>
        <w:t>N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13"/>
          <w:szCs w:val="13"/>
        </w:rPr>
        <w:sectPr>
          <w:type w:val="continuous"/>
          <w:pgSz w:w="12240" w:h="15840"/>
          <w:pgMar w:top="720" w:bottom="280" w:left="700" w:right="980"/>
          <w:cols w:num="3" w:equalWidth="0">
            <w:col w:w="759" w:space="4161"/>
            <w:col w:w="1574" w:space="3454"/>
            <w:col w:w="612"/>
          </w:cols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0" w:after="0" w:line="240" w:lineRule="auto"/>
        <w:ind w:left="207" w:right="-3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268AE"/>
          <w:w w:val="99"/>
          <w:sz w:val="24"/>
          <w:szCs w:val="24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F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N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7"/>
          <w:w w:val="100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7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N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D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7"/>
          <w:w w:val="100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7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N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  <w:u w:val="single" w:color="2268AE"/>
        </w:rPr>
        <w:t>    </w:t>
      </w:r>
      <w:r>
        <w:rPr>
          <w:rFonts w:ascii="Arial" w:hAnsi="Arial" w:cs="Arial" w:eastAsia="Arial"/>
          <w:color w:val="2268AE"/>
          <w:spacing w:val="-9"/>
          <w:w w:val="100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9"/>
          <w:w w:val="100"/>
          <w:sz w:val="24"/>
          <w:szCs w:val="24"/>
        </w:rPr>
      </w:r>
      <w:r>
        <w:rPr>
          <w:rFonts w:ascii="Arial" w:hAnsi="Arial" w:cs="Arial" w:eastAsia="Arial"/>
          <w:color w:val="000000"/>
          <w:spacing w:val="0"/>
          <w:w w:val="100"/>
          <w:sz w:val="24"/>
          <w:szCs w:val="24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207" w:right="-5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In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j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r-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t-S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207" w:right="-5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By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4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4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4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4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PHY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2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3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3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2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2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2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2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2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A,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t.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V/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r/C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ESD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207" w:right="3296"/>
        <w:jc w:val="both"/>
        <w:rPr>
          <w:rFonts w:ascii="Arial" w:hAnsi="Arial" w:cs="Arial" w:eastAsia="Arial"/>
          <w:sz w:val="22"/>
          <w:szCs w:val="22"/>
        </w:rPr>
      </w:pPr>
      <w:r>
        <w:rPr/>
        <w:pict>
          <v:group style="position:absolute;margin-left:45.360001pt;margin-top:12.117699pt;width:235.92pt;height:.1pt;mso-position-horizontal-relative:page;mso-position-vertical-relative:paragraph;z-index:-9070" coordorigin="907,242" coordsize="4718,2">
            <v:shape style="position:absolute;left:907;top:242;width:4718;height:2" coordorigin="907,242" coordsize="4718,0" path="m907,242l5626,242e" filled="f" stroked="t" strokeweight="1.3pt" strokecolor="#2268AE">
              <v:path arrowok="t"/>
            </v:shape>
            <w10:wrap type="none"/>
          </v:group>
        </w:pict>
      </w:r>
      <w:r>
        <w:rPr>
          <w:rFonts w:ascii="Arial" w:hAnsi="Arial" w:cs="Arial" w:eastAsia="Arial"/>
          <w:b/>
          <w:bCs/>
          <w:i/>
          <w:color w:val="2268AE"/>
          <w:spacing w:val="-1"/>
          <w:w w:val="100"/>
          <w:sz w:val="22"/>
          <w:szCs w:val="22"/>
        </w:rPr>
        <w:t>P</w:t>
      </w:r>
      <w:r>
        <w:rPr>
          <w:rFonts w:ascii="Arial" w:hAnsi="Arial" w:cs="Arial" w:eastAsia="Arial"/>
          <w:b/>
          <w:bCs/>
          <w:i/>
          <w:color w:val="2268AE"/>
          <w:spacing w:val="0"/>
          <w:w w:val="100"/>
          <w:sz w:val="22"/>
          <w:szCs w:val="22"/>
        </w:rPr>
        <w:t>D</w:t>
      </w:r>
      <w:r>
        <w:rPr>
          <w:rFonts w:ascii="Arial" w:hAnsi="Arial" w:cs="Arial" w:eastAsia="Arial"/>
          <w:b/>
          <w:bCs/>
          <w:i/>
          <w:color w:val="2268AE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-1"/>
          <w:w w:val="100"/>
          <w:sz w:val="22"/>
          <w:szCs w:val="22"/>
        </w:rPr>
        <w:t>C</w:t>
      </w:r>
      <w:r>
        <w:rPr>
          <w:rFonts w:ascii="Arial" w:hAnsi="Arial" w:cs="Arial" w:eastAsia="Arial"/>
          <w:b/>
          <w:bCs/>
          <w:i/>
          <w:color w:val="2268AE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b/>
          <w:bCs/>
          <w:i/>
          <w:color w:val="2268AE"/>
          <w:spacing w:val="1"/>
          <w:w w:val="100"/>
          <w:sz w:val="22"/>
          <w:szCs w:val="22"/>
        </w:rPr>
        <w:t>t</w:t>
      </w:r>
      <w:r>
        <w:rPr>
          <w:rFonts w:ascii="Arial" w:hAnsi="Arial" w:cs="Arial" w:eastAsia="Arial"/>
          <w:b/>
          <w:bCs/>
          <w:i/>
          <w:color w:val="2268AE"/>
          <w:spacing w:val="1"/>
          <w:w w:val="100"/>
          <w:sz w:val="22"/>
          <w:szCs w:val="22"/>
        </w:rPr>
        <w:t>r</w:t>
      </w:r>
      <w:r>
        <w:rPr>
          <w:rFonts w:ascii="Arial" w:hAnsi="Arial" w:cs="Arial" w:eastAsia="Arial"/>
          <w:b/>
          <w:bCs/>
          <w:i/>
          <w:color w:val="2268AE"/>
          <w:spacing w:val="0"/>
          <w:w w:val="100"/>
          <w:sz w:val="22"/>
          <w:szCs w:val="22"/>
        </w:rPr>
        <w:t>o</w:t>
      </w:r>
      <w:r>
        <w:rPr>
          <w:rFonts w:ascii="Arial" w:hAnsi="Arial" w:cs="Arial" w:eastAsia="Arial"/>
          <w:b/>
          <w:bCs/>
          <w:i/>
          <w:color w:val="2268AE"/>
          <w:spacing w:val="-1"/>
          <w:w w:val="100"/>
          <w:sz w:val="22"/>
          <w:szCs w:val="22"/>
        </w:rPr>
        <w:t>l</w:t>
      </w:r>
      <w:r>
        <w:rPr>
          <w:rFonts w:ascii="Arial" w:hAnsi="Arial" w:cs="Arial" w:eastAsia="Arial"/>
          <w:b/>
          <w:bCs/>
          <w:i/>
          <w:color w:val="2268AE"/>
          <w:spacing w:val="1"/>
          <w:w w:val="100"/>
          <w:sz w:val="22"/>
          <w:szCs w:val="22"/>
        </w:rPr>
        <w:t>l</w:t>
      </w:r>
      <w:r>
        <w:rPr>
          <w:rFonts w:ascii="Arial" w:hAnsi="Arial" w:cs="Arial" w:eastAsia="Arial"/>
          <w:b/>
          <w:bCs/>
          <w:i/>
          <w:color w:val="2268AE"/>
          <w:spacing w:val="0"/>
          <w:w w:val="100"/>
          <w:sz w:val="22"/>
          <w:szCs w:val="22"/>
        </w:rPr>
        <w:t>er</w:t>
      </w:r>
      <w:r>
        <w:rPr>
          <w:rFonts w:ascii="Arial" w:hAnsi="Arial" w:cs="Arial" w:eastAsia="Arial"/>
          <w:color w:val="000000"/>
          <w:spacing w:val="0"/>
          <w:w w:val="100"/>
          <w:sz w:val="22"/>
          <w:szCs w:val="22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207" w:right="-51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2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ty</w:t>
      </w:r>
      <w:r>
        <w:rPr>
          <w:rFonts w:ascii="Arial" w:hAnsi="Arial" w:cs="Arial" w:eastAsia="Arial"/>
          <w:spacing w:val="1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IEEE®</w:t>
      </w:r>
      <w:r>
        <w:rPr>
          <w:rFonts w:ascii="Arial" w:hAnsi="Arial" w:cs="Arial" w:eastAsia="Arial"/>
          <w:spacing w:val="2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2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2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3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3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3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207" w:right="17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j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: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560" w:val="left"/>
        </w:tabs>
        <w:spacing w:before="0" w:after="0" w:line="206" w:lineRule="exact"/>
        <w:ind w:left="567" w:right="-50" w:hanging="36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color w:val="2268AE"/>
          <w:spacing w:val="0"/>
          <w:w w:val="137"/>
          <w:sz w:val="18"/>
          <w:szCs w:val="18"/>
        </w:rPr>
        <w:t>·</w:t>
      </w:r>
      <w:r>
        <w:rPr>
          <w:rFonts w:ascii="Arial" w:hAnsi="Arial" w:cs="Arial" w:eastAsia="Arial"/>
          <w:color w:val="2268AE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color w:val="2268AE"/>
          <w:spacing w:val="0"/>
          <w:w w:val="100"/>
          <w:sz w:val="18"/>
          <w:szCs w:val="18"/>
        </w:rPr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color w:val="000000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/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36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45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th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color w:val="000000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</w:r>
    </w:p>
    <w:p>
      <w:pPr>
        <w:spacing w:before="0" w:after="0" w:line="203" w:lineRule="exact"/>
        <w:ind w:left="207" w:right="766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color w:val="2268AE"/>
          <w:spacing w:val="0"/>
          <w:w w:val="137"/>
          <w:sz w:val="18"/>
          <w:szCs w:val="18"/>
        </w:rPr>
        <w:t>·</w:t>
      </w:r>
      <w:r>
        <w:rPr>
          <w:rFonts w:ascii="Arial" w:hAnsi="Arial" w:cs="Arial" w:eastAsia="Arial"/>
          <w:color w:val="2268AE"/>
          <w:spacing w:val="0"/>
          <w:w w:val="137"/>
          <w:sz w:val="18"/>
          <w:szCs w:val="18"/>
        </w:rPr>
        <w:t>   </w:t>
      </w:r>
      <w:r>
        <w:rPr>
          <w:rFonts w:ascii="Arial" w:hAnsi="Arial" w:cs="Arial" w:eastAsia="Arial"/>
          <w:color w:val="2268AE"/>
          <w:spacing w:val="4"/>
          <w:w w:val="137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-12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color w:val="000000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color w:val="000000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178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color w:val="2268AE"/>
          <w:spacing w:val="0"/>
          <w:w w:val="137"/>
          <w:sz w:val="18"/>
          <w:szCs w:val="18"/>
        </w:rPr>
        <w:t>·</w:t>
      </w:r>
      <w:r>
        <w:rPr>
          <w:rFonts w:ascii="Arial" w:hAnsi="Arial" w:cs="Arial" w:eastAsia="Arial"/>
          <w:color w:val="2268AE"/>
          <w:spacing w:val="0"/>
          <w:w w:val="137"/>
          <w:sz w:val="18"/>
          <w:szCs w:val="18"/>
        </w:rPr>
        <w:t>   </w:t>
      </w:r>
      <w:r>
        <w:rPr>
          <w:rFonts w:ascii="Arial" w:hAnsi="Arial" w:cs="Arial" w:eastAsia="Arial"/>
          <w:color w:val="2268AE"/>
          <w:spacing w:val="4"/>
          <w:w w:val="137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color w:val="000000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color w:val="000000"/>
          <w:spacing w:val="-4"/>
          <w:w w:val="100"/>
          <w:sz w:val="18"/>
          <w:szCs w:val="18"/>
        </w:rPr>
        <w:t>0</w:t>
      </w:r>
      <w:r>
        <w:rPr>
          <w:rFonts w:ascii="Arial" w:hAnsi="Arial" w:cs="Arial" w:eastAsia="Arial"/>
          <w:color w:val="000000"/>
          <w:spacing w:val="8"/>
          <w:w w:val="100"/>
          <w:sz w:val="18"/>
          <w:szCs w:val="18"/>
        </w:rPr>
        <w:t>W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color w:val="000000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color w:val="000000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ty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</w:r>
    </w:p>
    <w:p>
      <w:pPr>
        <w:tabs>
          <w:tab w:pos="560" w:val="left"/>
        </w:tabs>
        <w:spacing w:before="6" w:after="0" w:line="206" w:lineRule="exact"/>
        <w:ind w:left="567" w:right="-50" w:hanging="36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color w:val="2268AE"/>
          <w:spacing w:val="0"/>
          <w:w w:val="137"/>
          <w:sz w:val="18"/>
          <w:szCs w:val="18"/>
        </w:rPr>
        <w:t>·</w:t>
      </w:r>
      <w:r>
        <w:rPr>
          <w:rFonts w:ascii="Arial" w:hAnsi="Arial" w:cs="Arial" w:eastAsia="Arial"/>
          <w:color w:val="2268AE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color w:val="2268AE"/>
          <w:spacing w:val="0"/>
          <w:w w:val="100"/>
          <w:sz w:val="18"/>
          <w:szCs w:val="18"/>
        </w:rPr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color w:val="000000"/>
          <w:spacing w:val="36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32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color w:val="000000"/>
          <w:spacing w:val="39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color w:val="000000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color w:val="000000"/>
          <w:spacing w:val="34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34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color w:val="000000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color w:val="000000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UV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(U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color w:val="000000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k</w:t>
      </w:r>
      <w:r>
        <w:rPr>
          <w:rFonts w:ascii="Arial" w:hAnsi="Arial" w:cs="Arial" w:eastAsia="Arial"/>
          <w:color w:val="000000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t).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</w:r>
    </w:p>
    <w:p>
      <w:pPr>
        <w:spacing w:before="0" w:after="0" w:line="203" w:lineRule="exact"/>
        <w:ind w:left="207" w:right="-51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color w:val="2268AE"/>
          <w:spacing w:val="0"/>
          <w:w w:val="137"/>
          <w:sz w:val="18"/>
          <w:szCs w:val="18"/>
        </w:rPr>
        <w:t>·</w:t>
      </w:r>
      <w:r>
        <w:rPr>
          <w:rFonts w:ascii="Arial" w:hAnsi="Arial" w:cs="Arial" w:eastAsia="Arial"/>
          <w:color w:val="2268AE"/>
          <w:spacing w:val="0"/>
          <w:w w:val="137"/>
          <w:sz w:val="18"/>
          <w:szCs w:val="18"/>
        </w:rPr>
        <w:t>   </w:t>
      </w:r>
      <w:r>
        <w:rPr>
          <w:rFonts w:ascii="Arial" w:hAnsi="Arial" w:cs="Arial" w:eastAsia="Arial"/>
          <w:color w:val="2268AE"/>
          <w:spacing w:val="4"/>
          <w:w w:val="137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color w:val="000000"/>
          <w:spacing w:val="3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color w:val="000000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color w:val="000000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color w:val="000000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PSE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56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2" w:after="0" w:line="240" w:lineRule="auto"/>
        <w:ind w:left="207" w:right="139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color w:val="2268AE"/>
          <w:spacing w:val="0"/>
          <w:w w:val="137"/>
          <w:sz w:val="18"/>
          <w:szCs w:val="18"/>
        </w:rPr>
        <w:t>·</w:t>
      </w:r>
      <w:r>
        <w:rPr>
          <w:rFonts w:ascii="Arial" w:hAnsi="Arial" w:cs="Arial" w:eastAsia="Arial"/>
          <w:color w:val="2268AE"/>
          <w:spacing w:val="0"/>
          <w:w w:val="137"/>
          <w:sz w:val="18"/>
          <w:szCs w:val="18"/>
        </w:rPr>
        <w:t>   </w:t>
      </w:r>
      <w:r>
        <w:rPr>
          <w:rFonts w:ascii="Arial" w:hAnsi="Arial" w:cs="Arial" w:eastAsia="Arial"/>
          <w:color w:val="2268AE"/>
          <w:spacing w:val="4"/>
          <w:w w:val="137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-E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color w:val="000000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color w:val="000000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207" w:right="163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color w:val="2268AE"/>
          <w:spacing w:val="0"/>
          <w:w w:val="137"/>
          <w:sz w:val="18"/>
          <w:szCs w:val="18"/>
        </w:rPr>
        <w:t>·</w:t>
      </w:r>
      <w:r>
        <w:rPr>
          <w:rFonts w:ascii="Arial" w:hAnsi="Arial" w:cs="Arial" w:eastAsia="Arial"/>
          <w:color w:val="2268AE"/>
          <w:spacing w:val="0"/>
          <w:w w:val="137"/>
          <w:sz w:val="18"/>
          <w:szCs w:val="18"/>
        </w:rPr>
        <w:t>   </w:t>
      </w:r>
      <w:r>
        <w:rPr>
          <w:rFonts w:ascii="Arial" w:hAnsi="Arial" w:cs="Arial" w:eastAsia="Arial"/>
          <w:color w:val="2268AE"/>
          <w:spacing w:val="4"/>
          <w:w w:val="137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color w:val="000000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color w:val="000000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207" w:right="-41"/>
        <w:jc w:val="both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i/>
          <w:color w:val="2268AE"/>
          <w:sz w:val="22"/>
          <w:szCs w:val="22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M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o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d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e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s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  <w:t>o</w:t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f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O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p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e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r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  <w:t>a</w:t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t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i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o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n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                                           </w:t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</w:rPr>
      </w:r>
      <w:r>
        <w:rPr>
          <w:rFonts w:ascii="Arial" w:hAnsi="Arial" w:cs="Arial" w:eastAsia="Arial"/>
          <w:color w:val="000000"/>
          <w:spacing w:val="0"/>
          <w:sz w:val="22"/>
          <w:szCs w:val="22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207" w:right="160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: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920" w:val="left"/>
        </w:tabs>
        <w:spacing w:before="0" w:after="0" w:line="240" w:lineRule="auto"/>
        <w:ind w:left="56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—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2" w:after="0" w:line="242" w:lineRule="auto"/>
        <w:ind w:left="927" w:right="-50" w:hanging="36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—</w:t>
      </w:r>
      <w:r>
        <w:rPr>
          <w:rFonts w:ascii="Arial" w:hAnsi="Arial" w:cs="Arial" w:eastAsia="Arial"/>
          <w:spacing w:val="1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/</w:t>
      </w:r>
      <w:r>
        <w:rPr>
          <w:rFonts w:ascii="Arial" w:hAnsi="Arial" w:cs="Arial" w:eastAsia="Arial"/>
          <w:spacing w:val="3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ts</w:t>
      </w:r>
      <w:r>
        <w:rPr>
          <w:rFonts w:ascii="Arial" w:hAnsi="Arial" w:cs="Arial" w:eastAsia="Arial"/>
          <w:spacing w:val="1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2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tabs>
          <w:tab w:pos="920" w:val="left"/>
          <w:tab w:pos="2400" w:val="left"/>
          <w:tab w:pos="2900" w:val="left"/>
          <w:tab w:pos="3460" w:val="left"/>
          <w:tab w:pos="4480" w:val="left"/>
        </w:tabs>
        <w:spacing w:before="0" w:after="0" w:line="200" w:lineRule="exact"/>
        <w:ind w:left="567" w:right="-64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Cl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ifi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—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10" w:after="0" w:line="206" w:lineRule="exact"/>
        <w:ind w:left="927" w:right="-5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PSE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tabs>
          <w:tab w:pos="920" w:val="left"/>
        </w:tabs>
        <w:spacing w:before="0" w:after="0" w:line="199" w:lineRule="exact"/>
        <w:ind w:left="567" w:right="-66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cs="Arial" w:eastAsia="Arial"/>
          <w:b/>
          <w:bCs/>
          <w:spacing w:val="4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—</w:t>
      </w:r>
      <w:r>
        <w:rPr>
          <w:rFonts w:ascii="Arial" w:hAnsi="Arial" w:cs="Arial" w:eastAsia="Arial"/>
          <w:spacing w:val="4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4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te</w:t>
      </w:r>
      <w:r>
        <w:rPr>
          <w:rFonts w:ascii="Arial" w:hAnsi="Arial" w:cs="Arial" w:eastAsia="Arial"/>
          <w:spacing w:val="4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4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3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4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10" w:after="0" w:line="206" w:lineRule="exact"/>
        <w:ind w:left="927" w:right="-5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tabs>
          <w:tab w:pos="920" w:val="left"/>
        </w:tabs>
        <w:spacing w:before="0" w:after="0" w:line="199" w:lineRule="exact"/>
        <w:ind w:left="567" w:right="-66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2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—</w:t>
      </w:r>
      <w:r>
        <w:rPr>
          <w:rFonts w:ascii="Arial" w:hAnsi="Arial" w:cs="Arial" w:eastAsia="Arial"/>
          <w:spacing w:val="2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1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1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2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4" w:after="0" w:line="242" w:lineRule="auto"/>
        <w:ind w:left="927" w:right="-50"/>
        <w:jc w:val="both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51.119999pt;margin-top:23.52186pt;width:510pt;height:.1pt;mso-position-horizontal-relative:page;mso-position-vertical-relative:paragraph;z-index:-9071" coordorigin="1022,470" coordsize="10200,2">
            <v:shape style="position:absolute;left:1022;top:470;width:10200;height:2" coordorigin="1022,470" coordsize="10200,0" path="m1022,470l11222,470e" filled="f" stroked="t" strokeweight=".580pt" strokecolor="#4F80BC">
              <v:path arrowok="t"/>
            </v:shape>
            <w10:wrap type="none"/>
          </v:group>
        </w:pic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DC-DC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67"/>
        <w:jc w:val="both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337.799988pt;margin-top:44.531021pt;width:204.36pt;height:27.15061pt;mso-position-horizontal-relative:page;mso-position-vertical-relative:paragraph;z-index:-9069" coordorigin="6756,891" coordsize="4087,543">
            <v:group style="position:absolute;left:7186;top:894;width:360;height:355" coordorigin="7186,894" coordsize="360,355">
              <v:shape style="position:absolute;left:7186;top:894;width:360;height:355" coordorigin="7186,894" coordsize="360,355" path="m7382,894l7382,1011,7186,1011,7186,1131,7382,1131,7382,1249,7546,1071,7382,894xe" filled="t" fillcolor="#FFFFDD" stroked="f">
                <v:path arrowok="t"/>
                <v:fill/>
              </v:shape>
            </v:group>
            <v:group style="position:absolute;left:7186;top:894;width:360;height:355" coordorigin="7186,894" coordsize="360,355">
              <v:shape style="position:absolute;left:7186;top:894;width:360;height:355" coordorigin="7186,894" coordsize="360,355" path="m7546,1071l7382,1249,7382,1131,7186,1131,7186,1011,7382,1011,7382,894,7546,1071xe" filled="f" stroked="t" strokeweight=".301248pt" strokecolor="#000000">
                <v:path arrowok="t"/>
              </v:shape>
              <v:shape style="position:absolute;left:6756;top:1014;width:384;height:331" type="#_x0000_t75">
                <v:imagedata r:id="rId685" o:title=""/>
              </v:shape>
              <v:shape style="position:absolute;left:7555;top:922;width:634;height:418" type="#_x0000_t75">
                <v:imagedata r:id="rId686" o:title=""/>
              </v:shape>
              <v:shape style="position:absolute;left:7565;top:1102;width:614;height:331" type="#_x0000_t75">
                <v:imagedata r:id="rId687" o:title=""/>
              </v:shape>
              <v:shape style="position:absolute;left:8628;top:1011;width:883;height:338" type="#_x0000_t75">
                <v:imagedata r:id="rId688" o:title=""/>
              </v:shape>
            </v:group>
            <v:group style="position:absolute;left:8232;top:894;width:362;height:355" coordorigin="8232,894" coordsize="362,355">
              <v:shape style="position:absolute;left:8232;top:894;width:362;height:355" coordorigin="8232,894" coordsize="362,355" path="m8431,894l8431,1011,8232,1011,8232,1131,8431,1131,8431,1249,8594,1071,8431,894xe" filled="t" fillcolor="#FFFFDD" stroked="f">
                <v:path arrowok="t"/>
                <v:fill/>
              </v:shape>
            </v:group>
            <v:group style="position:absolute;left:8232;top:894;width:362;height:355" coordorigin="8232,894" coordsize="362,355">
              <v:shape style="position:absolute;left:8232;top:894;width:362;height:355" coordorigin="8232,894" coordsize="362,355" path="m8594,1071l8431,1249,8431,1131,8232,1131,8232,1011,8431,1011,8431,894,8594,1071xe" filled="f" stroked="t" strokeweight=".301248pt" strokecolor="#000000">
                <v:path arrowok="t"/>
              </v:shape>
              <v:shape style="position:absolute;left:9972;top:1014;width:230;height:331" type="#_x0000_t75">
                <v:imagedata r:id="rId689" o:title=""/>
              </v:shape>
            </v:group>
            <v:group style="position:absolute;left:9552;top:894;width:362;height:355" coordorigin="9552,894" coordsize="362,355">
              <v:shape style="position:absolute;left:9552;top:894;width:362;height:355" coordorigin="9552,894" coordsize="362,355" path="m9751,894l9751,1011,9552,1011,9552,1131,9751,1131,9751,1249,9914,1071,9751,894xe" filled="t" fillcolor="#FFFFDD" stroked="f">
                <v:path arrowok="t"/>
                <v:fill/>
              </v:shape>
            </v:group>
            <v:group style="position:absolute;left:9552;top:894;width:362;height:355" coordorigin="9552,894" coordsize="362,355">
              <v:shape style="position:absolute;left:9552;top:894;width:362;height:355" coordorigin="9552,894" coordsize="362,355" path="m9914,1071l9751,1249,9751,1131,9552,1131,9552,1011,9751,1011,9751,894,9914,1071xe" filled="f" stroked="t" strokeweight=".301248pt" strokecolor="#000000">
                <v:path arrowok="t"/>
              </v:shape>
              <v:shape style="position:absolute;left:10651;top:1011;width:192;height:338" type="#_x0000_t75">
                <v:imagedata r:id="rId690" o:title=""/>
              </v:shape>
            </v:group>
            <v:group style="position:absolute;left:10238;top:894;width:362;height:355" coordorigin="10238,894" coordsize="362,355">
              <v:shape style="position:absolute;left:10238;top:894;width:362;height:355" coordorigin="10238,894" coordsize="362,355" path="m10438,894l10438,1011,10238,1011,10238,1131,10438,1131,10438,1249,10601,1071,10438,894xe" filled="t" fillcolor="#FFFFDD" stroked="f">
                <v:path arrowok="t"/>
                <v:fill/>
              </v:shape>
            </v:group>
            <v:group style="position:absolute;left:10238;top:894;width:362;height:355" coordorigin="10238,894" coordsize="362,355">
              <v:shape style="position:absolute;left:10238;top:894;width:362;height:355" coordorigin="10238,894" coordsize="362,355" path="m10601,1071l10438,1249,10438,1131,10238,1131,10238,1011,10438,1011,10438,894,10601,1071xe" filled="f" stroked="t" strokeweight=".301248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PSE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V,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: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6" w:lineRule="exact"/>
        <w:ind w:right="6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If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PSE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z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4422"/>
        <w:jc w:val="both"/>
        <w:rPr>
          <w:rFonts w:ascii="Calibri" w:hAnsi="Calibri" w:cs="Calibri" w:eastAsia="Calibri"/>
          <w:sz w:val="18"/>
          <w:szCs w:val="18"/>
        </w:rPr>
      </w:pPr>
      <w:r>
        <w:rPr>
          <w:rFonts w:ascii="Calibri" w:hAnsi="Calibri" w:cs="Calibri" w:eastAsia="Calibri"/>
          <w:b/>
          <w:bCs/>
          <w:color w:val="00B0F0"/>
          <w:spacing w:val="0"/>
          <w:w w:val="100"/>
          <w:sz w:val="18"/>
          <w:szCs w:val="18"/>
        </w:rPr>
        <w:t>R</w:t>
      </w:r>
      <w:r>
        <w:rPr>
          <w:rFonts w:ascii="Calibri" w:hAnsi="Calibri" w:cs="Calibri" w:eastAsia="Calibri"/>
          <w:b/>
          <w:bCs/>
          <w:color w:val="00B0F0"/>
          <w:spacing w:val="1"/>
          <w:w w:val="100"/>
          <w:sz w:val="18"/>
          <w:szCs w:val="18"/>
        </w:rPr>
        <w:t>e</w:t>
      </w:r>
      <w:r>
        <w:rPr>
          <w:rFonts w:ascii="Calibri" w:hAnsi="Calibri" w:cs="Calibri" w:eastAsia="Calibri"/>
          <w:b/>
          <w:bCs/>
          <w:color w:val="00B0F0"/>
          <w:spacing w:val="0"/>
          <w:w w:val="100"/>
          <w:sz w:val="18"/>
          <w:szCs w:val="18"/>
        </w:rPr>
        <w:t>s</w:t>
      </w:r>
      <w:r>
        <w:rPr>
          <w:rFonts w:ascii="Calibri" w:hAnsi="Calibri" w:cs="Calibri" w:eastAsia="Calibri"/>
          <w:b/>
          <w:bCs/>
          <w:color w:val="00B0F0"/>
          <w:spacing w:val="1"/>
          <w:w w:val="100"/>
          <w:sz w:val="18"/>
          <w:szCs w:val="18"/>
        </w:rPr>
        <w:t>e</w:t>
      </w:r>
      <w:r>
        <w:rPr>
          <w:rFonts w:ascii="Calibri" w:hAnsi="Calibri" w:cs="Calibri" w:eastAsia="Calibri"/>
          <w:b/>
          <w:bCs/>
          <w:color w:val="00B0F0"/>
          <w:spacing w:val="0"/>
          <w:w w:val="100"/>
          <w:sz w:val="18"/>
          <w:szCs w:val="18"/>
        </w:rPr>
        <w:t>t</w:t>
      </w:r>
      <w:r>
        <w:rPr>
          <w:rFonts w:ascii="Calibri" w:hAnsi="Calibri" w:cs="Calibri" w:eastAsia="Calibri"/>
          <w:color w:val="000000"/>
          <w:spacing w:val="0"/>
          <w:w w:val="100"/>
          <w:sz w:val="18"/>
          <w:szCs w:val="18"/>
        </w:rPr>
      </w:r>
    </w:p>
    <w:p>
      <w:pPr>
        <w:spacing w:before="1" w:after="0" w:line="208" w:lineRule="exact"/>
        <w:ind w:right="6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6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2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2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2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(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2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&lt;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7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V),</w:t>
      </w:r>
      <w:r>
        <w:rPr>
          <w:rFonts w:ascii="Arial" w:hAnsi="Arial" w:cs="Arial" w:eastAsia="Arial"/>
          <w:spacing w:val="2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2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3" w:lineRule="exact"/>
        <w:ind w:right="72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t,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3" w:after="0" w:line="206" w:lineRule="exact"/>
        <w:ind w:right="6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2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2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2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ry</w:t>
      </w:r>
      <w:r>
        <w:rPr>
          <w:rFonts w:ascii="Arial" w:hAnsi="Arial" w:cs="Arial" w:eastAsia="Arial"/>
          <w:spacing w:val="2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3628"/>
        <w:jc w:val="both"/>
        <w:rPr>
          <w:rFonts w:ascii="Calibri" w:hAnsi="Calibri" w:cs="Calibri" w:eastAsia="Calibri"/>
          <w:sz w:val="18"/>
          <w:szCs w:val="18"/>
        </w:rPr>
      </w:pPr>
      <w:r>
        <w:rPr>
          <w:rFonts w:ascii="Calibri" w:hAnsi="Calibri" w:cs="Calibri" w:eastAsia="Calibri"/>
          <w:b/>
          <w:bCs/>
          <w:color w:val="00B0F0"/>
          <w:spacing w:val="-1"/>
          <w:w w:val="100"/>
          <w:sz w:val="18"/>
          <w:szCs w:val="18"/>
        </w:rPr>
        <w:t>D</w:t>
      </w:r>
      <w:r>
        <w:rPr>
          <w:rFonts w:ascii="Calibri" w:hAnsi="Calibri" w:cs="Calibri" w:eastAsia="Calibri"/>
          <w:b/>
          <w:bCs/>
          <w:color w:val="00B0F0"/>
          <w:spacing w:val="1"/>
          <w:w w:val="100"/>
          <w:sz w:val="18"/>
          <w:szCs w:val="18"/>
        </w:rPr>
        <w:t>e</w:t>
      </w:r>
      <w:r>
        <w:rPr>
          <w:rFonts w:ascii="Calibri" w:hAnsi="Calibri" w:cs="Calibri" w:eastAsia="Calibri"/>
          <w:b/>
          <w:bCs/>
          <w:color w:val="00B0F0"/>
          <w:spacing w:val="0"/>
          <w:w w:val="100"/>
          <w:sz w:val="18"/>
          <w:szCs w:val="18"/>
        </w:rPr>
        <w:t>t</w:t>
      </w:r>
      <w:r>
        <w:rPr>
          <w:rFonts w:ascii="Calibri" w:hAnsi="Calibri" w:cs="Calibri" w:eastAsia="Calibri"/>
          <w:b/>
          <w:bCs/>
          <w:color w:val="00B0F0"/>
          <w:spacing w:val="1"/>
          <w:w w:val="100"/>
          <w:sz w:val="18"/>
          <w:szCs w:val="18"/>
        </w:rPr>
        <w:t>e</w:t>
      </w:r>
      <w:r>
        <w:rPr>
          <w:rFonts w:ascii="Calibri" w:hAnsi="Calibri" w:cs="Calibri" w:eastAsia="Calibri"/>
          <w:b/>
          <w:bCs/>
          <w:color w:val="00B0F0"/>
          <w:spacing w:val="-1"/>
          <w:w w:val="100"/>
          <w:sz w:val="18"/>
          <w:szCs w:val="18"/>
        </w:rPr>
        <w:t>c</w:t>
      </w:r>
      <w:r>
        <w:rPr>
          <w:rFonts w:ascii="Calibri" w:hAnsi="Calibri" w:cs="Calibri" w:eastAsia="Calibri"/>
          <w:b/>
          <w:bCs/>
          <w:color w:val="00B0F0"/>
          <w:spacing w:val="0"/>
          <w:w w:val="100"/>
          <w:sz w:val="18"/>
          <w:szCs w:val="18"/>
        </w:rPr>
        <w:t>t</w:t>
      </w:r>
      <w:r>
        <w:rPr>
          <w:rFonts w:ascii="Calibri" w:hAnsi="Calibri" w:cs="Calibri" w:eastAsia="Calibri"/>
          <w:b/>
          <w:bCs/>
          <w:color w:val="00B0F0"/>
          <w:spacing w:val="-1"/>
          <w:w w:val="100"/>
          <w:sz w:val="18"/>
          <w:szCs w:val="18"/>
        </w:rPr>
        <w:t>i</w:t>
      </w:r>
      <w:r>
        <w:rPr>
          <w:rFonts w:ascii="Calibri" w:hAnsi="Calibri" w:cs="Calibri" w:eastAsia="Calibri"/>
          <w:b/>
          <w:bCs/>
          <w:color w:val="00B0F0"/>
          <w:spacing w:val="-1"/>
          <w:w w:val="100"/>
          <w:sz w:val="18"/>
          <w:szCs w:val="18"/>
        </w:rPr>
        <w:t>o</w:t>
      </w:r>
      <w:r>
        <w:rPr>
          <w:rFonts w:ascii="Calibri" w:hAnsi="Calibri" w:cs="Calibri" w:eastAsia="Calibri"/>
          <w:b/>
          <w:bCs/>
          <w:color w:val="00B0F0"/>
          <w:spacing w:val="0"/>
          <w:w w:val="100"/>
          <w:sz w:val="18"/>
          <w:szCs w:val="18"/>
        </w:rPr>
        <w:t>n</w:t>
      </w:r>
      <w:r>
        <w:rPr>
          <w:rFonts w:ascii="Calibri" w:hAnsi="Calibri" w:cs="Calibri" w:eastAsia="Calibri"/>
          <w:b/>
          <w:bCs/>
          <w:color w:val="00B0F0"/>
          <w:spacing w:val="-7"/>
          <w:w w:val="100"/>
          <w:sz w:val="18"/>
          <w:szCs w:val="18"/>
        </w:rPr>
        <w:t> </w:t>
      </w:r>
      <w:r>
        <w:rPr>
          <w:rFonts w:ascii="Calibri" w:hAnsi="Calibri" w:cs="Calibri" w:eastAsia="Calibri"/>
          <w:b/>
          <w:bCs/>
          <w:color w:val="00B0F0"/>
          <w:spacing w:val="1"/>
          <w:w w:val="100"/>
          <w:sz w:val="18"/>
          <w:szCs w:val="18"/>
        </w:rPr>
        <w:t>M</w:t>
      </w:r>
      <w:r>
        <w:rPr>
          <w:rFonts w:ascii="Calibri" w:hAnsi="Calibri" w:cs="Calibri" w:eastAsia="Calibri"/>
          <w:b/>
          <w:bCs/>
          <w:color w:val="00B0F0"/>
          <w:spacing w:val="-1"/>
          <w:w w:val="100"/>
          <w:sz w:val="18"/>
          <w:szCs w:val="18"/>
        </w:rPr>
        <w:t>o</w:t>
      </w:r>
      <w:r>
        <w:rPr>
          <w:rFonts w:ascii="Calibri" w:hAnsi="Calibri" w:cs="Calibri" w:eastAsia="Calibri"/>
          <w:b/>
          <w:bCs/>
          <w:color w:val="00B0F0"/>
          <w:spacing w:val="0"/>
          <w:w w:val="100"/>
          <w:sz w:val="18"/>
          <w:szCs w:val="18"/>
        </w:rPr>
        <w:t>de</w:t>
      </w:r>
      <w:r>
        <w:rPr>
          <w:rFonts w:ascii="Calibri" w:hAnsi="Calibri" w:cs="Calibri" w:eastAsia="Calibri"/>
          <w:color w:val="000000"/>
          <w:spacing w:val="0"/>
          <w:w w:val="100"/>
          <w:sz w:val="18"/>
          <w:szCs w:val="18"/>
        </w:rPr>
      </w:r>
    </w:p>
    <w:p>
      <w:pPr>
        <w:spacing w:before="1" w:after="0" w:line="208" w:lineRule="exact"/>
        <w:ind w:right="6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PSE</w:t>
      </w:r>
      <w:r>
        <w:rPr>
          <w:rFonts w:ascii="Arial" w:hAnsi="Arial" w:cs="Arial" w:eastAsia="Arial"/>
          <w:spacing w:val="1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3" w:lineRule="exact"/>
        <w:ind w:right="1686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174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PSE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6" w:after="0" w:line="206" w:lineRule="exact"/>
        <w:ind w:right="79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rt,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7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V.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It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ts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I-V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I-V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7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Ω</w:t>
      </w:r>
      <w:r>
        <w:rPr>
          <w:rFonts w:ascii="Arial" w:hAnsi="Arial" w:cs="Arial" w:eastAsia="Arial"/>
          <w:spacing w:val="-1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6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Ω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39" w:lineRule="auto"/>
        <w:ind w:right="6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6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VDD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ND.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6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7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Ω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%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6"/>
          <w:w w:val="100"/>
          <w:position w:val="1"/>
          <w:sz w:val="18"/>
          <w:szCs w:val="18"/>
        </w:rPr>
        <w:t>W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h</w:t>
      </w:r>
      <w:r>
        <w:rPr>
          <w:rFonts w:ascii="Arial" w:hAnsi="Arial" w:cs="Arial" w:eastAsia="Arial"/>
          <w:spacing w:val="24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s</w:t>
      </w:r>
      <w:r>
        <w:rPr>
          <w:rFonts w:ascii="Arial" w:hAnsi="Arial" w:cs="Arial" w:eastAsia="Arial"/>
          <w:spacing w:val="25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24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f</w:t>
      </w:r>
      <w:r>
        <w:rPr>
          <w:rFonts w:ascii="Arial" w:hAnsi="Arial" w:cs="Arial" w:eastAsia="Arial"/>
          <w:spacing w:val="26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position w:val="0"/>
          <w:sz w:val="12"/>
          <w:szCs w:val="12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IGN</w:t>
      </w:r>
      <w:r>
        <w:rPr>
          <w:rFonts w:ascii="Arial" w:hAnsi="Arial" w:cs="Arial" w:eastAsia="Arial"/>
          <w:spacing w:val="-1"/>
          <w:w w:val="100"/>
          <w:position w:val="0"/>
          <w:sz w:val="12"/>
          <w:szCs w:val="12"/>
        </w:rPr>
        <w:t>A</w:t>
      </w:r>
      <w:r>
        <w:rPr>
          <w:rFonts w:ascii="Arial" w:hAnsi="Arial" w:cs="Arial" w:eastAsia="Arial"/>
          <w:spacing w:val="1"/>
          <w:w w:val="100"/>
          <w:position w:val="0"/>
          <w:sz w:val="12"/>
          <w:szCs w:val="12"/>
        </w:rPr>
        <w:t>T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UR</w:t>
      </w:r>
      <w:r>
        <w:rPr>
          <w:rFonts w:ascii="Arial" w:hAnsi="Arial" w:cs="Arial" w:eastAsia="Arial"/>
          <w:spacing w:val="-1"/>
          <w:w w:val="100"/>
          <w:position w:val="0"/>
          <w:sz w:val="12"/>
          <w:szCs w:val="12"/>
        </w:rPr>
        <w:t>E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,</w:t>
      </w:r>
      <w:r>
        <w:rPr>
          <w:rFonts w:ascii="Arial" w:hAnsi="Arial" w:cs="Arial" w:eastAsia="Arial"/>
          <w:spacing w:val="18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26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PSE</w:t>
      </w:r>
      <w:r>
        <w:rPr>
          <w:rFonts w:ascii="Arial" w:hAnsi="Arial" w:cs="Arial" w:eastAsia="Arial"/>
          <w:spacing w:val="23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y</w:t>
      </w:r>
      <w:r>
        <w:rPr>
          <w:rFonts w:ascii="Arial" w:hAnsi="Arial" w:cs="Arial" w:eastAsia="Arial"/>
          <w:spacing w:val="19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c</w:t>
      </w:r>
      <w:r>
        <w:rPr>
          <w:rFonts w:ascii="Arial" w:hAnsi="Arial" w:cs="Arial" w:eastAsia="Arial"/>
          <w:spacing w:val="-2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s</w:t>
      </w:r>
      <w:r>
        <w:rPr>
          <w:rFonts w:ascii="Arial" w:hAnsi="Arial" w:cs="Arial" w:eastAsia="Arial"/>
          <w:spacing w:val="22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l</w:t>
      </w:r>
      <w:r>
        <w:rPr>
          <w:rFonts w:ascii="Arial" w:hAnsi="Arial" w:cs="Arial" w:eastAsia="Arial"/>
          <w:spacing w:val="1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position w:val="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re</w:t>
      </w:r>
      <w:r>
        <w:rPr>
          <w:rFonts w:ascii="Arial" w:hAnsi="Arial" w:cs="Arial" w:eastAsia="Arial"/>
          <w:spacing w:val="6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f</w:t>
      </w:r>
      <w:r>
        <w:rPr>
          <w:rFonts w:ascii="Arial" w:hAnsi="Arial" w:cs="Arial" w:eastAsia="Arial"/>
          <w:spacing w:val="12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p</w:t>
      </w:r>
      <w:r>
        <w:rPr>
          <w:rFonts w:ascii="Arial" w:hAnsi="Arial" w:cs="Arial" w:eastAsia="Arial"/>
          <w:spacing w:val="-2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position w:val="0"/>
          <w:sz w:val="18"/>
          <w:szCs w:val="18"/>
        </w:rPr>
        <w:t>x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2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5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Ω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position w:val="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h</w:t>
      </w:r>
      <w:r>
        <w:rPr>
          <w:rFonts w:ascii="Arial" w:hAnsi="Arial" w:cs="Arial" w:eastAsia="Arial"/>
          <w:spacing w:val="2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s</w:t>
      </w:r>
      <w:r>
        <w:rPr>
          <w:rFonts w:ascii="Arial" w:hAnsi="Arial" w:cs="Arial" w:eastAsia="Arial"/>
          <w:spacing w:val="25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d</w:t>
      </w:r>
      <w:r>
        <w:rPr>
          <w:rFonts w:ascii="Arial" w:hAnsi="Arial" w:cs="Arial" w:eastAsia="Arial"/>
          <w:spacing w:val="16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position w:val="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spacing w:val="2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2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8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.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f/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4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spacing w:val="13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2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3</w:t>
      </w:r>
      <w:r>
        <w:rPr>
          <w:rFonts w:ascii="Arial" w:hAnsi="Arial" w:cs="Arial" w:eastAsia="Arial"/>
          <w:spacing w:val="-2"/>
          <w:w w:val="100"/>
          <w:position w:val="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7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5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Ω</w:t>
      </w:r>
      <w:r>
        <w:rPr>
          <w:rFonts w:ascii="Arial" w:hAnsi="Arial" w:cs="Arial" w:eastAsia="Arial"/>
          <w:spacing w:val="-12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2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6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2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5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Ω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6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.7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V,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4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4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4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IEEE®</w:t>
      </w:r>
      <w:r>
        <w:rPr>
          <w:rFonts w:ascii="Arial" w:hAnsi="Arial" w:cs="Arial" w:eastAsia="Arial"/>
          <w:spacing w:val="4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f/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r.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3" w:after="0" w:line="206" w:lineRule="exact"/>
        <w:ind w:right="6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VDD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ND.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right="3246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right="3378"/>
        <w:jc w:val="both"/>
        <w:rPr>
          <w:rFonts w:ascii="Calibri" w:hAnsi="Calibri" w:cs="Calibri" w:eastAsia="Calibri"/>
          <w:sz w:val="18"/>
          <w:szCs w:val="18"/>
        </w:rPr>
      </w:pPr>
      <w:r>
        <w:rPr>
          <w:rFonts w:ascii="Calibri" w:hAnsi="Calibri" w:cs="Calibri" w:eastAsia="Calibri"/>
          <w:b/>
          <w:bCs/>
          <w:color w:val="00B0F0"/>
          <w:spacing w:val="1"/>
          <w:w w:val="100"/>
          <w:sz w:val="18"/>
          <w:szCs w:val="18"/>
        </w:rPr>
        <w:t>C</w:t>
      </w:r>
      <w:r>
        <w:rPr>
          <w:rFonts w:ascii="Calibri" w:hAnsi="Calibri" w:cs="Calibri" w:eastAsia="Calibri"/>
          <w:b/>
          <w:bCs/>
          <w:color w:val="00B0F0"/>
          <w:spacing w:val="-1"/>
          <w:w w:val="100"/>
          <w:sz w:val="18"/>
          <w:szCs w:val="18"/>
        </w:rPr>
        <w:t>l</w:t>
      </w:r>
      <w:r>
        <w:rPr>
          <w:rFonts w:ascii="Calibri" w:hAnsi="Calibri" w:cs="Calibri" w:eastAsia="Calibri"/>
          <w:b/>
          <w:bCs/>
          <w:color w:val="00B0F0"/>
          <w:spacing w:val="0"/>
          <w:w w:val="100"/>
          <w:sz w:val="18"/>
          <w:szCs w:val="18"/>
        </w:rPr>
        <w:t>ass</w:t>
      </w:r>
      <w:r>
        <w:rPr>
          <w:rFonts w:ascii="Calibri" w:hAnsi="Calibri" w:cs="Calibri" w:eastAsia="Calibri"/>
          <w:b/>
          <w:bCs/>
          <w:color w:val="00B0F0"/>
          <w:spacing w:val="-1"/>
          <w:w w:val="100"/>
          <w:sz w:val="18"/>
          <w:szCs w:val="18"/>
        </w:rPr>
        <w:t>i</w:t>
      </w:r>
      <w:r>
        <w:rPr>
          <w:rFonts w:ascii="Calibri" w:hAnsi="Calibri" w:cs="Calibri" w:eastAsia="Calibri"/>
          <w:b/>
          <w:bCs/>
          <w:color w:val="00B0F0"/>
          <w:spacing w:val="1"/>
          <w:w w:val="100"/>
          <w:sz w:val="18"/>
          <w:szCs w:val="18"/>
        </w:rPr>
        <w:t>f</w:t>
      </w:r>
      <w:r>
        <w:rPr>
          <w:rFonts w:ascii="Calibri" w:hAnsi="Calibri" w:cs="Calibri" w:eastAsia="Calibri"/>
          <w:b/>
          <w:bCs/>
          <w:color w:val="00B0F0"/>
          <w:spacing w:val="-1"/>
          <w:w w:val="100"/>
          <w:sz w:val="18"/>
          <w:szCs w:val="18"/>
        </w:rPr>
        <w:t>i</w:t>
      </w:r>
      <w:r>
        <w:rPr>
          <w:rFonts w:ascii="Calibri" w:hAnsi="Calibri" w:cs="Calibri" w:eastAsia="Calibri"/>
          <w:b/>
          <w:bCs/>
          <w:color w:val="00B0F0"/>
          <w:spacing w:val="-1"/>
          <w:w w:val="100"/>
          <w:sz w:val="18"/>
          <w:szCs w:val="18"/>
        </w:rPr>
        <w:t>c</w:t>
      </w:r>
      <w:r>
        <w:rPr>
          <w:rFonts w:ascii="Calibri" w:hAnsi="Calibri" w:cs="Calibri" w:eastAsia="Calibri"/>
          <w:b/>
          <w:bCs/>
          <w:color w:val="00B0F0"/>
          <w:spacing w:val="0"/>
          <w:w w:val="100"/>
          <w:sz w:val="18"/>
          <w:szCs w:val="18"/>
        </w:rPr>
        <w:t>at</w:t>
      </w:r>
      <w:r>
        <w:rPr>
          <w:rFonts w:ascii="Calibri" w:hAnsi="Calibri" w:cs="Calibri" w:eastAsia="Calibri"/>
          <w:b/>
          <w:bCs/>
          <w:color w:val="00B0F0"/>
          <w:spacing w:val="2"/>
          <w:w w:val="100"/>
          <w:sz w:val="18"/>
          <w:szCs w:val="18"/>
        </w:rPr>
        <w:t>i</w:t>
      </w:r>
      <w:r>
        <w:rPr>
          <w:rFonts w:ascii="Calibri" w:hAnsi="Calibri" w:cs="Calibri" w:eastAsia="Calibri"/>
          <w:b/>
          <w:bCs/>
          <w:color w:val="00B0F0"/>
          <w:spacing w:val="-1"/>
          <w:w w:val="100"/>
          <w:sz w:val="18"/>
          <w:szCs w:val="18"/>
        </w:rPr>
        <w:t>o</w:t>
      </w:r>
      <w:r>
        <w:rPr>
          <w:rFonts w:ascii="Calibri" w:hAnsi="Calibri" w:cs="Calibri" w:eastAsia="Calibri"/>
          <w:b/>
          <w:bCs/>
          <w:color w:val="00B0F0"/>
          <w:spacing w:val="0"/>
          <w:w w:val="100"/>
          <w:sz w:val="18"/>
          <w:szCs w:val="18"/>
        </w:rPr>
        <w:t>n</w:t>
      </w:r>
      <w:r>
        <w:rPr>
          <w:rFonts w:ascii="Calibri" w:hAnsi="Calibri" w:cs="Calibri" w:eastAsia="Calibri"/>
          <w:b/>
          <w:bCs/>
          <w:color w:val="00B0F0"/>
          <w:spacing w:val="-10"/>
          <w:w w:val="100"/>
          <w:sz w:val="18"/>
          <w:szCs w:val="18"/>
        </w:rPr>
        <w:t> </w:t>
      </w:r>
      <w:r>
        <w:rPr>
          <w:rFonts w:ascii="Calibri" w:hAnsi="Calibri" w:cs="Calibri" w:eastAsia="Calibri"/>
          <w:b/>
          <w:bCs/>
          <w:color w:val="00B0F0"/>
          <w:spacing w:val="1"/>
          <w:w w:val="100"/>
          <w:sz w:val="18"/>
          <w:szCs w:val="18"/>
        </w:rPr>
        <w:t>M</w:t>
      </w:r>
      <w:r>
        <w:rPr>
          <w:rFonts w:ascii="Calibri" w:hAnsi="Calibri" w:cs="Calibri" w:eastAsia="Calibri"/>
          <w:b/>
          <w:bCs/>
          <w:color w:val="00B0F0"/>
          <w:spacing w:val="-1"/>
          <w:w w:val="100"/>
          <w:sz w:val="18"/>
          <w:szCs w:val="18"/>
        </w:rPr>
        <w:t>o</w:t>
      </w:r>
      <w:r>
        <w:rPr>
          <w:rFonts w:ascii="Calibri" w:hAnsi="Calibri" w:cs="Calibri" w:eastAsia="Calibri"/>
          <w:b/>
          <w:bCs/>
          <w:color w:val="00B0F0"/>
          <w:spacing w:val="0"/>
          <w:w w:val="100"/>
          <w:sz w:val="18"/>
          <w:szCs w:val="18"/>
        </w:rPr>
        <w:t>de</w:t>
      </w:r>
      <w:r>
        <w:rPr>
          <w:rFonts w:ascii="Calibri" w:hAnsi="Calibri" w:cs="Calibri" w:eastAsia="Calibri"/>
          <w:color w:val="000000"/>
          <w:spacing w:val="0"/>
          <w:w w:val="100"/>
          <w:sz w:val="18"/>
          <w:szCs w:val="18"/>
        </w:rPr>
      </w:r>
    </w:p>
    <w:p>
      <w:pPr>
        <w:spacing w:before="3" w:after="0" w:line="206" w:lineRule="exact"/>
        <w:ind w:right="6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PSE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IEEE®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2" w:after="0" w:line="206" w:lineRule="exact"/>
        <w:ind w:right="6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2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3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3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2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2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rts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IEEE®</w:t>
      </w:r>
      <w:r>
        <w:rPr>
          <w:rFonts w:ascii="Arial" w:hAnsi="Arial" w:cs="Arial" w:eastAsia="Arial"/>
          <w:spacing w:val="1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t,</w:t>
      </w:r>
      <w:r>
        <w:rPr>
          <w:rFonts w:ascii="Arial" w:hAnsi="Arial" w:cs="Arial" w:eastAsia="Arial"/>
          <w:spacing w:val="1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3" w:lineRule="exact"/>
        <w:ind w:right="4588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6" w:lineRule="exact"/>
        <w:ind w:right="6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4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4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4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ts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DET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line="206" w:lineRule="exact" w:after="0"/>
        <w:jc w:val="both"/>
        <w:rPr>
          <w:rFonts w:ascii="Arial" w:hAnsi="Arial" w:cs="Arial" w:eastAsia="Arial"/>
          <w:sz w:val="18"/>
          <w:szCs w:val="18"/>
        </w:rPr>
        <w:sectPr>
          <w:pgSz w:w="12240" w:h="15840"/>
          <w:pgMar w:header="216" w:footer="901" w:top="1800" w:bottom="1100" w:left="700" w:right="960"/>
          <w:cols w:num="2" w:equalWidth="0">
            <w:col w:w="4977" w:space="717"/>
            <w:col w:w="4886"/>
          </w:cols>
        </w:sectPr>
      </w:pPr>
    </w:p>
    <w:p>
      <w:pPr>
        <w:spacing w:before="4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0" w:after="0" w:line="240" w:lineRule="auto"/>
        <w:ind w:left="207" w:right="-51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PSE.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4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4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4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3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3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4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PSE</w:t>
      </w:r>
      <w:r>
        <w:rPr>
          <w:rFonts w:ascii="Arial" w:hAnsi="Arial" w:cs="Arial" w:eastAsia="Arial"/>
          <w:spacing w:val="4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4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4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4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DET</w:t>
      </w:r>
      <w:r>
        <w:rPr>
          <w:rFonts w:ascii="Arial" w:hAnsi="Arial" w:cs="Arial" w:eastAsia="Arial"/>
          <w:spacing w:val="4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4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207" w:right="-51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In</w:t>
      </w:r>
      <w:r>
        <w:rPr>
          <w:rFonts w:ascii="Arial" w:hAnsi="Arial" w:cs="Arial" w:eastAsia="Arial"/>
          <w:spacing w:val="3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3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2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3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2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3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3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PSE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ry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AT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207" w:right="-51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If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PSE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fy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PSE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ts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207" w:right="-5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If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PSE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PD,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(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),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207" w:right="-51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2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2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2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t,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Up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VDD5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4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rt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VDD5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Ω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6" w:lineRule="exact"/>
        <w:ind w:left="207" w:right="-5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t: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2148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cs="Arial" w:eastAsia="Arial"/>
          <w:b/>
          <w:bCs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7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Cl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ifi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-1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tt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tbl>
      <w:tblPr>
        <w:tblW w:w="0" w:type="auto"/>
        <w:jc w:val="left"/>
        <w:tblInd w:w="-10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324" w:hRule="exact"/>
        </w:trPr>
        <w:tc>
          <w:tcPr>
            <w:tcW w:w="6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7" w:after="0" w:line="240" w:lineRule="auto"/>
              <w:ind w:left="10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2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7" w:after="0" w:line="240" w:lineRule="auto"/>
              <w:ind w:left="129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cs="Arial" w:eastAsia="Arial"/>
                <w:spacing w:val="8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)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144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position w:val="1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2"/>
                <w:szCs w:val="1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2"/>
                <w:szCs w:val="1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cs="Arial" w:eastAsia="Arial"/>
                <w:spacing w:val="12"/>
                <w:w w:val="100"/>
                <w:position w:val="0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position w:val="1"/>
                <w:sz w:val="18"/>
                <w:szCs w:val="18"/>
              </w:rPr>
              <w:t>(</w:t>
            </w:r>
            <w:r>
              <w:rPr>
                <w:rFonts w:ascii="Arial" w:hAnsi="Arial" w:cs="Arial" w:eastAsia="Arial"/>
                <w:spacing w:val="2"/>
                <w:w w:val="100"/>
                <w:position w:val="1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100"/>
                <w:position w:val="1"/>
                <w:sz w:val="18"/>
                <w:szCs w:val="18"/>
              </w:rPr>
              <w:t>A)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</w:r>
          </w:p>
        </w:tc>
        <w:tc>
          <w:tcPr>
            <w:tcW w:w="18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469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position w:val="1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C</w:t>
            </w:r>
            <w:r>
              <w:rPr>
                <w:rFonts w:ascii="Arial" w:hAnsi="Arial" w:cs="Arial" w:eastAsia="Arial"/>
                <w:spacing w:val="1"/>
                <w:w w:val="100"/>
                <w:position w:val="0"/>
                <w:sz w:val="12"/>
                <w:szCs w:val="12"/>
              </w:rPr>
              <w:t>L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2"/>
                <w:szCs w:val="12"/>
              </w:rPr>
              <w:t>A</w:t>
            </w:r>
            <w:r>
              <w:rPr>
                <w:rFonts w:ascii="Arial" w:hAnsi="Arial" w:cs="Arial" w:eastAsia="Arial"/>
                <w:spacing w:val="-1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cs="Arial" w:eastAsia="Arial"/>
                <w:spacing w:val="11"/>
                <w:w w:val="100"/>
                <w:position w:val="0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position w:val="1"/>
                <w:sz w:val="18"/>
                <w:szCs w:val="18"/>
              </w:rPr>
              <w:t>(</w:t>
            </w:r>
            <w:r>
              <w:rPr>
                <w:rFonts w:ascii="Arial" w:hAnsi="Arial" w:cs="Arial" w:eastAsia="Arial"/>
                <w:spacing w:val="1"/>
                <w:w w:val="100"/>
                <w:position w:val="1"/>
                <w:sz w:val="18"/>
                <w:szCs w:val="18"/>
              </w:rPr>
              <w:t>k</w:t>
            </w:r>
            <w:r>
              <w:rPr>
                <w:rFonts w:ascii="Arial" w:hAnsi="Arial" w:cs="Arial" w:eastAsia="Arial"/>
                <w:spacing w:val="1"/>
                <w:w w:val="100"/>
                <w:position w:val="1"/>
                <w:sz w:val="18"/>
                <w:szCs w:val="18"/>
              </w:rPr>
              <w:t>Ω</w:t>
            </w:r>
            <w:r>
              <w:rPr>
                <w:rFonts w:ascii="Arial" w:hAnsi="Arial" w:cs="Arial" w:eastAsia="Arial"/>
                <w:spacing w:val="0"/>
                <w:w w:val="100"/>
                <w:position w:val="1"/>
                <w:sz w:val="18"/>
                <w:szCs w:val="18"/>
              </w:rPr>
              <w:t>)</w:t>
            </w:r>
            <w:r>
              <w:rPr>
                <w:rFonts w:ascii="Arial" w:hAnsi="Arial" w:cs="Arial" w:eastAsia="Arial"/>
                <w:spacing w:val="0"/>
                <w:w w:val="100"/>
                <w:position w:val="0"/>
                <w:sz w:val="18"/>
                <w:szCs w:val="18"/>
              </w:rPr>
            </w:r>
          </w:p>
        </w:tc>
      </w:tr>
      <w:tr>
        <w:trPr>
          <w:trHeight w:val="530" w:hRule="exact"/>
        </w:trPr>
        <w:tc>
          <w:tcPr>
            <w:tcW w:w="6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252" w:right="250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2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14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312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-1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8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134" w:right="135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-14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Ω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)</w:t>
            </w:r>
            <w:r>
              <w:rPr>
                <w:rFonts w:ascii="Arial" w:hAnsi="Arial" w:cs="Arial" w:eastAsia="Arial"/>
                <w:spacing w:val="-19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  <w:p>
            <w:pPr>
              <w:spacing w:before="2" w:after="0" w:line="240" w:lineRule="auto"/>
              <w:ind w:left="532" w:right="531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-1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4"/>
                <w:w w:val="99"/>
                <w:sz w:val="18"/>
                <w:szCs w:val="18"/>
              </w:rPr>
              <w:t>p</w:t>
            </w:r>
            <w:r>
              <w:rPr>
                <w:rFonts w:ascii="Arial" w:hAnsi="Arial" w:cs="Arial" w:eastAsia="Arial"/>
                <w:spacing w:val="-6"/>
                <w:w w:val="99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86" w:hRule="exact"/>
        </w:trPr>
        <w:tc>
          <w:tcPr>
            <w:tcW w:w="6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252" w:right="250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2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196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264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-1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8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51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Ω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spacing w:val="-1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%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88" w:hRule="exact"/>
        </w:trPr>
        <w:tc>
          <w:tcPr>
            <w:tcW w:w="6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252" w:right="250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2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196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6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216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7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-1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8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510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Ω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spacing w:val="-1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%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88" w:hRule="exact"/>
        </w:trPr>
        <w:tc>
          <w:tcPr>
            <w:tcW w:w="6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252" w:right="250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2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14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6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-7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216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6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-1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8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59" w:after="0" w:line="240" w:lineRule="auto"/>
              <w:ind w:left="48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Ω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spacing w:val="-1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%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86" w:hRule="exact"/>
        </w:trPr>
        <w:tc>
          <w:tcPr>
            <w:tcW w:w="6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252" w:right="250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99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2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14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6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216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6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-13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88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6D9F1"/>
          </w:tcPr>
          <w:p>
            <w:pPr>
              <w:spacing w:before="59" w:after="0" w:line="240" w:lineRule="auto"/>
              <w:ind w:left="488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6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cs="Arial" w:eastAsia="Arial"/>
                <w:spacing w:val="-3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cs="Arial" w:eastAsia="Arial"/>
                <w:spacing w:val="-8"/>
                <w:w w:val="100"/>
                <w:sz w:val="18"/>
                <w:szCs w:val="18"/>
              </w:rPr>
              <w:t>Ω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spacing w:val="-17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%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</w:tbl>
    <w:p>
      <w:pPr>
        <w:spacing w:before="13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4099"/>
        <w:jc w:val="both"/>
        <w:rPr>
          <w:rFonts w:ascii="Calibri" w:hAnsi="Calibri" w:cs="Calibri" w:eastAsia="Calibri"/>
          <w:sz w:val="18"/>
          <w:szCs w:val="18"/>
        </w:rPr>
      </w:pPr>
      <w:r>
        <w:rPr>
          <w:rFonts w:ascii="Calibri" w:hAnsi="Calibri" w:cs="Calibri" w:eastAsia="Calibri"/>
          <w:b/>
          <w:bCs/>
          <w:color w:val="00B0F0"/>
          <w:spacing w:val="0"/>
          <w:w w:val="100"/>
          <w:sz w:val="18"/>
          <w:szCs w:val="18"/>
        </w:rPr>
        <w:t>Id</w:t>
      </w:r>
      <w:r>
        <w:rPr>
          <w:rFonts w:ascii="Calibri" w:hAnsi="Calibri" w:cs="Calibri" w:eastAsia="Calibri"/>
          <w:b/>
          <w:bCs/>
          <w:color w:val="00B0F0"/>
          <w:spacing w:val="-1"/>
          <w:w w:val="100"/>
          <w:sz w:val="18"/>
          <w:szCs w:val="18"/>
        </w:rPr>
        <w:t>l</w:t>
      </w:r>
      <w:r>
        <w:rPr>
          <w:rFonts w:ascii="Calibri" w:hAnsi="Calibri" w:cs="Calibri" w:eastAsia="Calibri"/>
          <w:b/>
          <w:bCs/>
          <w:color w:val="00B0F0"/>
          <w:spacing w:val="0"/>
          <w:w w:val="100"/>
          <w:sz w:val="18"/>
          <w:szCs w:val="18"/>
        </w:rPr>
        <w:t>e</w:t>
      </w:r>
      <w:r>
        <w:rPr>
          <w:rFonts w:ascii="Calibri" w:hAnsi="Calibri" w:cs="Calibri" w:eastAsia="Calibri"/>
          <w:b/>
          <w:bCs/>
          <w:color w:val="00B0F0"/>
          <w:spacing w:val="-2"/>
          <w:w w:val="100"/>
          <w:sz w:val="18"/>
          <w:szCs w:val="18"/>
        </w:rPr>
        <w:t> </w:t>
      </w:r>
      <w:r>
        <w:rPr>
          <w:rFonts w:ascii="Calibri" w:hAnsi="Calibri" w:cs="Calibri" w:eastAsia="Calibri"/>
          <w:b/>
          <w:bCs/>
          <w:color w:val="00B0F0"/>
          <w:spacing w:val="1"/>
          <w:w w:val="100"/>
          <w:sz w:val="18"/>
          <w:szCs w:val="18"/>
        </w:rPr>
        <w:t>M</w:t>
      </w:r>
      <w:r>
        <w:rPr>
          <w:rFonts w:ascii="Calibri" w:hAnsi="Calibri" w:cs="Calibri" w:eastAsia="Calibri"/>
          <w:b/>
          <w:bCs/>
          <w:color w:val="00B0F0"/>
          <w:spacing w:val="-1"/>
          <w:w w:val="100"/>
          <w:sz w:val="18"/>
          <w:szCs w:val="18"/>
        </w:rPr>
        <w:t>o</w:t>
      </w:r>
      <w:r>
        <w:rPr>
          <w:rFonts w:ascii="Calibri" w:hAnsi="Calibri" w:cs="Calibri" w:eastAsia="Calibri"/>
          <w:b/>
          <w:bCs/>
          <w:color w:val="00B0F0"/>
          <w:spacing w:val="0"/>
          <w:w w:val="100"/>
          <w:sz w:val="18"/>
          <w:szCs w:val="18"/>
        </w:rPr>
        <w:t>de</w:t>
      </w:r>
      <w:r>
        <w:rPr>
          <w:rFonts w:ascii="Calibri" w:hAnsi="Calibri" w:cs="Calibri" w:eastAsia="Calibri"/>
          <w:color w:val="000000"/>
          <w:spacing w:val="0"/>
          <w:w w:val="100"/>
          <w:sz w:val="18"/>
          <w:szCs w:val="18"/>
        </w:rPr>
      </w:r>
    </w:p>
    <w:p>
      <w:pPr>
        <w:spacing w:before="1" w:after="0" w:line="240" w:lineRule="auto"/>
        <w:ind w:right="86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Aft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rs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ts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PSE.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te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4212"/>
        <w:jc w:val="both"/>
        <w:rPr>
          <w:rFonts w:ascii="Calibri" w:hAnsi="Calibri" w:cs="Calibri" w:eastAsia="Calibri"/>
          <w:sz w:val="18"/>
          <w:szCs w:val="18"/>
        </w:rPr>
      </w:pPr>
      <w:r>
        <w:rPr>
          <w:rFonts w:ascii="Calibri" w:hAnsi="Calibri" w:cs="Calibri" w:eastAsia="Calibri"/>
          <w:b/>
          <w:bCs/>
          <w:color w:val="00B0F0"/>
          <w:spacing w:val="1"/>
          <w:w w:val="100"/>
          <w:sz w:val="18"/>
          <w:szCs w:val="18"/>
        </w:rPr>
        <w:t>O</w:t>
      </w:r>
      <w:r>
        <w:rPr>
          <w:rFonts w:ascii="Calibri" w:hAnsi="Calibri" w:cs="Calibri" w:eastAsia="Calibri"/>
          <w:b/>
          <w:bCs/>
          <w:color w:val="00B0F0"/>
          <w:spacing w:val="0"/>
          <w:w w:val="100"/>
          <w:sz w:val="18"/>
          <w:szCs w:val="18"/>
        </w:rPr>
        <w:t>n</w:t>
      </w:r>
      <w:r>
        <w:rPr>
          <w:rFonts w:ascii="Calibri" w:hAnsi="Calibri" w:cs="Calibri" w:eastAsia="Calibri"/>
          <w:b/>
          <w:bCs/>
          <w:color w:val="00B0F0"/>
          <w:spacing w:val="-2"/>
          <w:w w:val="100"/>
          <w:sz w:val="18"/>
          <w:szCs w:val="18"/>
        </w:rPr>
        <w:t> </w:t>
      </w:r>
      <w:r>
        <w:rPr>
          <w:rFonts w:ascii="Calibri" w:hAnsi="Calibri" w:cs="Calibri" w:eastAsia="Calibri"/>
          <w:b/>
          <w:bCs/>
          <w:color w:val="00B0F0"/>
          <w:spacing w:val="-1"/>
          <w:w w:val="100"/>
          <w:sz w:val="18"/>
          <w:szCs w:val="18"/>
        </w:rPr>
        <w:t>S</w:t>
      </w:r>
      <w:r>
        <w:rPr>
          <w:rFonts w:ascii="Calibri" w:hAnsi="Calibri" w:cs="Calibri" w:eastAsia="Calibri"/>
          <w:b/>
          <w:bCs/>
          <w:color w:val="00B0F0"/>
          <w:spacing w:val="0"/>
          <w:w w:val="100"/>
          <w:sz w:val="18"/>
          <w:szCs w:val="18"/>
        </w:rPr>
        <w:t>tate</w:t>
      </w:r>
      <w:r>
        <w:rPr>
          <w:rFonts w:ascii="Calibri" w:hAnsi="Calibri" w:cs="Calibri" w:eastAsia="Calibri"/>
          <w:color w:val="000000"/>
          <w:spacing w:val="0"/>
          <w:w w:val="100"/>
          <w:sz w:val="18"/>
          <w:szCs w:val="18"/>
        </w:rPr>
      </w:r>
    </w:p>
    <w:p>
      <w:pPr>
        <w:spacing w:before="5" w:after="0" w:line="206" w:lineRule="exact"/>
        <w:ind w:right="8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In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(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)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V,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DC-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DC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right="123"/>
        <w:jc w:val="both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i/>
          <w:color w:val="2268AE"/>
          <w:sz w:val="22"/>
          <w:szCs w:val="22"/>
        </w:rPr>
      </w:r>
      <w:r>
        <w:rPr>
          <w:rFonts w:ascii="Arial" w:hAnsi="Arial" w:cs="Arial" w:eastAsia="Arial"/>
          <w:b/>
          <w:bCs/>
          <w:i/>
          <w:color w:val="2268AE"/>
          <w:sz w:val="22"/>
          <w:szCs w:val="22"/>
          <w:u w:val="thick" w:color="2268AE"/>
        </w:rPr>
        <w:t>L</w:t>
      </w:r>
      <w:r>
        <w:rPr>
          <w:rFonts w:ascii="Arial" w:hAnsi="Arial" w:cs="Arial" w:eastAsia="Arial"/>
          <w:b/>
          <w:bCs/>
          <w:i/>
          <w:color w:val="2268AE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z w:val="22"/>
          <w:szCs w:val="22"/>
          <w:u w:val="thick" w:color="2268AE"/>
        </w:rPr>
        <w:t>o</w:t>
      </w:r>
      <w:r>
        <w:rPr>
          <w:rFonts w:ascii="Arial" w:hAnsi="Arial" w:cs="Arial" w:eastAsia="Arial"/>
          <w:b/>
          <w:bCs/>
          <w:i/>
          <w:color w:val="2268AE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z w:val="22"/>
          <w:szCs w:val="22"/>
          <w:u w:val="thick" w:color="2268AE"/>
        </w:rPr>
        <w:t>c</w:t>
      </w:r>
      <w:r>
        <w:rPr>
          <w:rFonts w:ascii="Arial" w:hAnsi="Arial" w:cs="Arial" w:eastAsia="Arial"/>
          <w:b/>
          <w:bCs/>
          <w:i/>
          <w:color w:val="2268AE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z w:val="22"/>
          <w:szCs w:val="22"/>
          <w:u w:val="thick" w:color="2268AE"/>
        </w:rPr>
        <w:t>a</w:t>
      </w:r>
      <w:r>
        <w:rPr>
          <w:rFonts w:ascii="Arial" w:hAnsi="Arial" w:cs="Arial" w:eastAsia="Arial"/>
          <w:b/>
          <w:bCs/>
          <w:i/>
          <w:color w:val="2268AE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z w:val="22"/>
          <w:szCs w:val="22"/>
          <w:u w:val="thick" w:color="2268AE"/>
        </w:rPr>
        <w:t>l</w:t>
      </w:r>
      <w:r>
        <w:rPr>
          <w:rFonts w:ascii="Arial" w:hAnsi="Arial" w:cs="Arial" w:eastAsia="Arial"/>
          <w:b/>
          <w:bCs/>
          <w:i/>
          <w:color w:val="2268AE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2"/>
          <w:sz w:val="22"/>
          <w:szCs w:val="22"/>
          <w:u w:val="thick" w:color="2268AE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2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  <w:t>P</w:t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  <w:t>o</w:t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w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e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r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M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o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d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e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(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L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  <w:t>V</w:t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M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O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  <w:t>D</w:t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  <w:t>E</w:t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)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                          </w:t>
      </w:r>
      <w:r>
        <w:rPr>
          <w:rFonts w:ascii="Arial" w:hAnsi="Arial" w:cs="Arial" w:eastAsia="Arial"/>
          <w:b/>
          <w:bCs/>
          <w:i/>
          <w:color w:val="2268AE"/>
          <w:spacing w:val="-4"/>
          <w:sz w:val="22"/>
          <w:szCs w:val="22"/>
          <w:u w:val="thick" w:color="2268AE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-4"/>
          <w:sz w:val="22"/>
          <w:szCs w:val="22"/>
        </w:rPr>
      </w:r>
      <w:r>
        <w:rPr>
          <w:rFonts w:ascii="Arial" w:hAnsi="Arial" w:cs="Arial" w:eastAsia="Arial"/>
          <w:color w:val="000000"/>
          <w:spacing w:val="0"/>
          <w:sz w:val="22"/>
          <w:szCs w:val="22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38" w:lineRule="auto"/>
        <w:ind w:right="8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DE</w:t>
      </w:r>
      <w:r>
        <w:rPr>
          <w:rFonts w:ascii="Arial" w:hAnsi="Arial" w:cs="Arial" w:eastAsia="Arial"/>
          <w:spacing w:val="2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3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2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3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3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3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DC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t-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(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Err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r!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9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d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).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4" w:after="0" w:line="93" w:lineRule="exact"/>
        <w:ind w:right="91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3"/>
          <w:w w:val="100"/>
          <w:position w:val="-8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position w:val="-8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position w:val="-8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-8"/>
          <w:sz w:val="18"/>
          <w:szCs w:val="18"/>
        </w:rPr>
        <w:t>n</w:t>
      </w:r>
      <w:r>
        <w:rPr>
          <w:rFonts w:ascii="Arial" w:hAnsi="Arial" w:cs="Arial" w:eastAsia="Arial"/>
          <w:spacing w:val="-3"/>
          <w:w w:val="100"/>
          <w:position w:val="-8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-8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-8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position w:val="-8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position w:val="-8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-8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position w:val="-8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position w:val="-8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position w:val="-8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position w:val="-8"/>
          <w:sz w:val="18"/>
          <w:szCs w:val="18"/>
        </w:rPr>
        <w:t>t</w:t>
      </w:r>
      <w:r>
        <w:rPr>
          <w:rFonts w:ascii="Arial" w:hAnsi="Arial" w:cs="Arial" w:eastAsia="Arial"/>
          <w:spacing w:val="-3"/>
          <w:w w:val="100"/>
          <w:position w:val="-8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position w:val="-8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position w:val="-8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position w:val="-8"/>
          <w:sz w:val="18"/>
          <w:szCs w:val="18"/>
        </w:rPr>
        <w:t>rr</w:t>
      </w:r>
      <w:r>
        <w:rPr>
          <w:rFonts w:ascii="Arial" w:hAnsi="Arial" w:cs="Arial" w:eastAsia="Arial"/>
          <w:spacing w:val="1"/>
          <w:w w:val="100"/>
          <w:position w:val="-8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position w:val="-8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position w:val="-8"/>
          <w:sz w:val="18"/>
          <w:szCs w:val="18"/>
        </w:rPr>
        <w:t>t</w:t>
      </w:r>
      <w:r>
        <w:rPr>
          <w:rFonts w:ascii="Arial" w:hAnsi="Arial" w:cs="Arial" w:eastAsia="Arial"/>
          <w:spacing w:val="-8"/>
          <w:w w:val="100"/>
          <w:position w:val="-8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-8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position w:val="-8"/>
          <w:sz w:val="18"/>
          <w:szCs w:val="18"/>
        </w:rPr>
        <w:t>x</w:t>
      </w:r>
      <w:r>
        <w:rPr>
          <w:rFonts w:ascii="Arial" w:hAnsi="Arial" w:cs="Arial" w:eastAsia="Arial"/>
          <w:spacing w:val="1"/>
          <w:w w:val="100"/>
          <w:position w:val="-8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position w:val="-8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position w:val="-8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position w:val="-8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position w:val="-8"/>
          <w:sz w:val="18"/>
          <w:szCs w:val="18"/>
        </w:rPr>
        <w:t>s</w:t>
      </w:r>
      <w:r>
        <w:rPr>
          <w:rFonts w:ascii="Arial" w:hAnsi="Arial" w:cs="Arial" w:eastAsia="Arial"/>
          <w:spacing w:val="-5"/>
          <w:w w:val="100"/>
          <w:position w:val="-8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-8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-8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position w:val="-8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position w:val="-8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position w:val="-8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position w:val="-8"/>
          <w:sz w:val="18"/>
          <w:szCs w:val="18"/>
        </w:rPr>
        <w:t>IH</w:t>
      </w:r>
      <w:r>
        <w:rPr>
          <w:rFonts w:ascii="Arial" w:hAnsi="Arial" w:cs="Arial" w:eastAsia="Arial"/>
          <w:spacing w:val="-2"/>
          <w:w w:val="100"/>
          <w:position w:val="-8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-8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-8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position w:val="-8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position w:val="-8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position w:val="-8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position w:val="-8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position w:val="-8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position w:val="-8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position w:val="-8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position w:val="-8"/>
          <w:sz w:val="18"/>
          <w:szCs w:val="18"/>
        </w:rPr>
        <w:t>,</w:t>
      </w:r>
      <w:r>
        <w:rPr>
          <w:rFonts w:ascii="Arial" w:hAnsi="Arial" w:cs="Arial" w:eastAsia="Arial"/>
          <w:spacing w:val="-7"/>
          <w:w w:val="100"/>
          <w:position w:val="-8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position w:val="-8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position w:val="-8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position w:val="-8"/>
          <w:sz w:val="18"/>
          <w:szCs w:val="18"/>
        </w:rPr>
        <w:t>d</w:t>
      </w:r>
      <w:r>
        <w:rPr>
          <w:rFonts w:ascii="Arial" w:hAnsi="Arial" w:cs="Arial" w:eastAsia="Arial"/>
          <w:spacing w:val="-2"/>
          <w:w w:val="100"/>
          <w:position w:val="-8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position w:val="-8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position w:val="-8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position w:val="-8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-8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position w:val="-8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-8"/>
          <w:sz w:val="18"/>
          <w:szCs w:val="18"/>
        </w:rPr>
        <w:t>-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</w:r>
    </w:p>
    <w:p>
      <w:pPr>
        <w:spacing w:line="93" w:lineRule="exact" w:after="0"/>
        <w:jc w:val="both"/>
        <w:rPr>
          <w:rFonts w:ascii="Arial" w:hAnsi="Arial" w:cs="Arial" w:eastAsia="Arial"/>
          <w:sz w:val="18"/>
          <w:szCs w:val="18"/>
        </w:rPr>
        <w:sectPr>
          <w:pgSz w:w="12240" w:h="15840"/>
          <w:pgMar w:header="216" w:footer="901" w:top="1800" w:bottom="1100" w:left="700" w:right="940"/>
          <w:cols w:num="2" w:equalWidth="0">
            <w:col w:w="4976" w:space="717"/>
            <w:col w:w="4907"/>
          </w:cols>
        </w:sectPr>
      </w:pPr>
    </w:p>
    <w:p>
      <w:pPr>
        <w:spacing w:before="2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 w:hAnsi="Times New Roman" w:cs="Times New Roman" w:eastAsia="Times New Roman"/>
          <w:i/>
          <w:w w:val="101"/>
          <w:position w:val="6"/>
          <w:sz w:val="23"/>
          <w:szCs w:val="23"/>
        </w:rPr>
        <w:t>I</w:t>
      </w:r>
      <w:r>
        <w:rPr>
          <w:rFonts w:ascii="Times New Roman" w:hAnsi="Times New Roman" w:cs="Times New Roman" w:eastAsia="Times New Roman"/>
          <w:i/>
          <w:spacing w:val="-39"/>
          <w:w w:val="100"/>
          <w:position w:val="6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i/>
          <w:spacing w:val="0"/>
          <w:w w:val="104"/>
          <w:position w:val="0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i/>
          <w:spacing w:val="1"/>
          <w:w w:val="104"/>
          <w:position w:val="0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i/>
          <w:spacing w:val="1"/>
          <w:w w:val="104"/>
          <w:position w:val="0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i/>
          <w:spacing w:val="2"/>
          <w:w w:val="104"/>
          <w:position w:val="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i/>
          <w:spacing w:val="0"/>
          <w:w w:val="104"/>
          <w:position w:val="0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13"/>
          <w:szCs w:val="13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83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Times New Roman" w:hAnsi="Times New Roman" w:cs="Times New Roman" w:eastAsia="Times New Roman"/>
          <w:spacing w:val="11"/>
          <w:w w:val="100"/>
          <w:sz w:val="23"/>
          <w:szCs w:val="23"/>
        </w:rPr>
        <w:t>[</w:t>
      </w:r>
      <w:r>
        <w:rPr>
          <w:rFonts w:ascii="Times New Roman" w:hAnsi="Times New Roman" w:cs="Times New Roman" w:eastAsia="Times New Roman"/>
          <w:i/>
          <w:spacing w:val="0"/>
          <w:w w:val="100"/>
          <w:sz w:val="23"/>
          <w:szCs w:val="23"/>
        </w:rPr>
        <w:t>m</w:t>
      </w:r>
      <w:r>
        <w:rPr>
          <w:rFonts w:ascii="Times New Roman" w:hAnsi="Times New Roman" w:cs="Times New Roman" w:eastAsia="Times New Roman"/>
          <w:i/>
          <w:spacing w:val="6"/>
          <w:w w:val="100"/>
          <w:sz w:val="23"/>
          <w:szCs w:val="23"/>
        </w:rPr>
        <w:t>A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]</w:t>
      </w:r>
      <w:r>
        <w:rPr>
          <w:rFonts w:ascii="Times New Roman" w:hAnsi="Times New Roman" w:cs="Times New Roman" w:eastAsia="Times New Roman"/>
          <w:spacing w:val="-5"/>
          <w:w w:val="100"/>
          <w:sz w:val="23"/>
          <w:szCs w:val="23"/>
        </w:rPr>
        <w:t> </w:t>
      </w:r>
      <w:r>
        <w:rPr>
          <w:rFonts w:ascii="Arial" w:hAnsi="Arial" w:cs="Arial" w:eastAsia="Arial"/>
          <w:spacing w:val="0"/>
          <w:w w:val="100"/>
          <w:sz w:val="23"/>
          <w:szCs w:val="23"/>
        </w:rPr>
        <w:t>=</w:t>
      </w:r>
      <w:r>
        <w:rPr>
          <w:rFonts w:ascii="Arial" w:hAnsi="Arial" w:cs="Arial" w:eastAsia="Arial"/>
          <w:spacing w:val="-9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6"/>
          <w:w w:val="100"/>
          <w:sz w:val="23"/>
          <w:szCs w:val="23"/>
        </w:rPr>
        <w:t>2</w:t>
      </w:r>
      <w:r>
        <w:rPr>
          <w:rFonts w:ascii="Times New Roman" w:hAnsi="Times New Roman" w:cs="Times New Roman" w:eastAsia="Times New Roman"/>
          <w:spacing w:val="2"/>
          <w:w w:val="100"/>
          <w:sz w:val="23"/>
          <w:szCs w:val="23"/>
        </w:rPr>
        <w:t>.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0</w:t>
      </w:r>
      <w:r>
        <w:rPr>
          <w:rFonts w:ascii="Times New Roman" w:hAnsi="Times New Roman" w:cs="Times New Roman" w:eastAsia="Times New Roman"/>
          <w:spacing w:val="-13"/>
          <w:w w:val="100"/>
          <w:sz w:val="23"/>
          <w:szCs w:val="23"/>
        </w:rPr>
        <w:t> </w:t>
      </w:r>
      <w:r>
        <w:rPr>
          <w:rFonts w:ascii="Arial" w:hAnsi="Arial" w:cs="Arial" w:eastAsia="Arial"/>
          <w:spacing w:val="0"/>
          <w:w w:val="100"/>
          <w:sz w:val="23"/>
          <w:szCs w:val="23"/>
        </w:rPr>
        <w:t>+</w:t>
      </w:r>
      <w:r>
        <w:rPr>
          <w:rFonts w:ascii="Arial" w:hAnsi="Arial" w:cs="Arial" w:eastAsia="Arial"/>
          <w:spacing w:val="0"/>
          <w:w w:val="100"/>
          <w:sz w:val="23"/>
          <w:szCs w:val="23"/>
        </w:rPr>
      </w:r>
    </w:p>
    <w:p>
      <w:pPr>
        <w:spacing w:before="0" w:after="0" w:line="240" w:lineRule="exact"/>
        <w:ind w:left="226" w:right="235"/>
        <w:jc w:val="center"/>
        <w:rPr>
          <w:rFonts w:ascii="Times New Roman" w:hAnsi="Times New Roman" w:cs="Times New Roman" w:eastAsia="Times New Roman"/>
          <w:sz w:val="23"/>
          <w:szCs w:val="23"/>
        </w:rPr>
      </w:pPr>
      <w:r>
        <w:rPr/>
        <w:br w:type="column"/>
      </w:r>
      <w:r>
        <w:rPr>
          <w:rFonts w:ascii="Times New Roman" w:hAnsi="Times New Roman" w:cs="Times New Roman" w:eastAsia="Times New Roman"/>
          <w:spacing w:val="1"/>
          <w:w w:val="101"/>
          <w:sz w:val="23"/>
          <w:szCs w:val="23"/>
        </w:rPr>
        <w:t>2</w:t>
      </w:r>
      <w:r>
        <w:rPr>
          <w:rFonts w:ascii="Times New Roman" w:hAnsi="Times New Roman" w:cs="Times New Roman" w:eastAsia="Times New Roman"/>
          <w:spacing w:val="1"/>
          <w:w w:val="101"/>
          <w:sz w:val="23"/>
          <w:szCs w:val="23"/>
        </w:rPr>
        <w:t>3</w:t>
      </w:r>
      <w:r>
        <w:rPr>
          <w:rFonts w:ascii="Times New Roman" w:hAnsi="Times New Roman" w:cs="Times New Roman" w:eastAsia="Times New Roman"/>
          <w:spacing w:val="1"/>
          <w:w w:val="101"/>
          <w:sz w:val="23"/>
          <w:szCs w:val="23"/>
        </w:rPr>
        <w:t>6</w:t>
      </w:r>
      <w:r>
        <w:rPr>
          <w:rFonts w:ascii="Times New Roman" w:hAnsi="Times New Roman" w:cs="Times New Roman" w:eastAsia="Times New Roman"/>
          <w:spacing w:val="0"/>
          <w:w w:val="101"/>
          <w:sz w:val="23"/>
          <w:szCs w:val="23"/>
        </w:rPr>
        <w:t>0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</w:r>
    </w:p>
    <w:p>
      <w:pPr>
        <w:spacing w:before="63" w:after="0" w:line="240" w:lineRule="auto"/>
        <w:ind w:left="-42" w:right="-62"/>
        <w:jc w:val="center"/>
        <w:rPr>
          <w:rFonts w:ascii="Times New Roman" w:hAnsi="Times New Roman" w:cs="Times New Roman" w:eastAsia="Times New Roman"/>
          <w:sz w:val="23"/>
          <w:szCs w:val="23"/>
        </w:rPr>
      </w:pPr>
      <w:r>
        <w:rPr/>
        <w:pict>
          <v:group style="position:absolute;margin-left:182.160858pt;margin-top:1.817029pt;width:52.679322pt;height:.1pt;mso-position-horizontal-relative:page;mso-position-vertical-relative:paragraph;z-index:-9067" coordorigin="3643,36" coordsize="1054,2">
            <v:shape style="position:absolute;left:3643;top:36;width:1054;height:2" coordorigin="3643,36" coordsize="1054,0" path="m3643,36l4697,36e" filled="f" stroked="t" strokeweight=".4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i/>
          <w:spacing w:val="-3"/>
          <w:w w:val="100"/>
          <w:sz w:val="23"/>
          <w:szCs w:val="23"/>
        </w:rPr>
        <w:t>R</w:t>
      </w:r>
      <w:r>
        <w:rPr>
          <w:rFonts w:ascii="Times New Roman" w:hAnsi="Times New Roman" w:cs="Times New Roman" w:eastAsia="Times New Roman"/>
          <w:i/>
          <w:spacing w:val="0"/>
          <w:w w:val="100"/>
          <w:position w:val="-5"/>
          <w:sz w:val="13"/>
          <w:szCs w:val="13"/>
        </w:rPr>
        <w:t>C</w:t>
      </w:r>
      <w:r>
        <w:rPr>
          <w:rFonts w:ascii="Times New Roman" w:hAnsi="Times New Roman" w:cs="Times New Roman" w:eastAsia="Times New Roman"/>
          <w:i/>
          <w:spacing w:val="1"/>
          <w:w w:val="100"/>
          <w:position w:val="-5"/>
          <w:sz w:val="13"/>
          <w:szCs w:val="13"/>
        </w:rPr>
        <w:t>L</w:t>
      </w:r>
      <w:r>
        <w:rPr>
          <w:rFonts w:ascii="Times New Roman" w:hAnsi="Times New Roman" w:cs="Times New Roman" w:eastAsia="Times New Roman"/>
          <w:i/>
          <w:spacing w:val="1"/>
          <w:w w:val="100"/>
          <w:position w:val="-5"/>
          <w:sz w:val="13"/>
          <w:szCs w:val="13"/>
        </w:rPr>
        <w:t>A</w:t>
      </w:r>
      <w:r>
        <w:rPr>
          <w:rFonts w:ascii="Times New Roman" w:hAnsi="Times New Roman" w:cs="Times New Roman" w:eastAsia="Times New Roman"/>
          <w:i/>
          <w:spacing w:val="2"/>
          <w:w w:val="100"/>
          <w:position w:val="-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i/>
          <w:spacing w:val="0"/>
          <w:w w:val="100"/>
          <w:position w:val="-5"/>
          <w:sz w:val="13"/>
          <w:szCs w:val="13"/>
        </w:rPr>
        <w:t>S</w:t>
      </w:r>
      <w:r>
        <w:rPr>
          <w:rFonts w:ascii="Times New Roman" w:hAnsi="Times New Roman" w:cs="Times New Roman" w:eastAsia="Times New Roman"/>
          <w:i/>
          <w:spacing w:val="21"/>
          <w:w w:val="100"/>
          <w:position w:val="-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9"/>
          <w:w w:val="101"/>
          <w:position w:val="0"/>
          <w:sz w:val="23"/>
          <w:szCs w:val="23"/>
        </w:rPr>
        <w:t>[</w:t>
      </w:r>
      <w:r>
        <w:rPr>
          <w:rFonts w:ascii="Times New Roman" w:hAnsi="Times New Roman" w:cs="Times New Roman" w:eastAsia="Times New Roman"/>
          <w:i/>
          <w:spacing w:val="2"/>
          <w:w w:val="101"/>
          <w:position w:val="0"/>
          <w:sz w:val="23"/>
          <w:szCs w:val="23"/>
        </w:rPr>
        <w:t>k</w:t>
      </w:r>
      <w:r>
        <w:rPr>
          <w:rFonts w:ascii="Arial" w:hAnsi="Arial" w:cs="Arial" w:eastAsia="Arial"/>
          <w:spacing w:val="10"/>
          <w:w w:val="101"/>
          <w:position w:val="0"/>
          <w:sz w:val="23"/>
          <w:szCs w:val="23"/>
        </w:rPr>
        <w:t>Ω</w:t>
      </w:r>
      <w:r>
        <w:rPr>
          <w:rFonts w:ascii="Times New Roman" w:hAnsi="Times New Roman" w:cs="Times New Roman" w:eastAsia="Times New Roman"/>
          <w:spacing w:val="0"/>
          <w:w w:val="101"/>
          <w:position w:val="0"/>
          <w:sz w:val="23"/>
          <w:szCs w:val="23"/>
        </w:rPr>
        <w:t>]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3"/>
          <w:szCs w:val="23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6" w:lineRule="exact"/>
        <w:ind w:right="8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IIL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ND.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line="206" w:lineRule="exact" w:after="0"/>
        <w:jc w:val="both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720" w:bottom="280" w:left="700" w:right="940"/>
          <w:cols w:num="4" w:equalWidth="0">
            <w:col w:w="1665" w:space="35"/>
            <w:col w:w="1189" w:space="78"/>
            <w:col w:w="1026" w:space="1700"/>
            <w:col w:w="4907"/>
          </w:cols>
        </w:sectPr>
      </w:pPr>
    </w:p>
    <w:p>
      <w:pPr>
        <w:spacing w:before="96" w:after="0" w:line="212" w:lineRule="exact"/>
        <w:ind w:left="1930" w:right="696" w:hanging="977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=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±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7"/>
          <w:w w:val="106"/>
          <w:sz w:val="18"/>
          <w:szCs w:val="18"/>
        </w:rPr>
        <w:t>±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9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%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2"/>
          <w:szCs w:val="12"/>
        </w:rPr>
        <w:t>C</w:t>
      </w:r>
      <w:r>
        <w:rPr>
          <w:rFonts w:ascii="Arial" w:hAnsi="Arial" w:cs="Arial" w:eastAsia="Arial"/>
          <w:b/>
          <w:bCs/>
          <w:spacing w:val="1"/>
          <w:w w:val="100"/>
          <w:position w:val="0"/>
          <w:sz w:val="12"/>
          <w:szCs w:val="12"/>
        </w:rPr>
        <w:t>L</w:t>
      </w:r>
      <w:r>
        <w:rPr>
          <w:rFonts w:ascii="Arial" w:hAnsi="Arial" w:cs="Arial" w:eastAsia="Arial"/>
          <w:b/>
          <w:bCs/>
          <w:spacing w:val="-2"/>
          <w:w w:val="100"/>
          <w:position w:val="0"/>
          <w:sz w:val="12"/>
          <w:szCs w:val="12"/>
        </w:rPr>
        <w:t>A</w:t>
      </w:r>
      <w:r>
        <w:rPr>
          <w:rFonts w:ascii="Arial" w:hAnsi="Arial" w:cs="Arial" w:eastAsia="Arial"/>
          <w:b/>
          <w:bCs/>
          <w:spacing w:val="2"/>
          <w:w w:val="100"/>
          <w:position w:val="0"/>
          <w:sz w:val="12"/>
          <w:szCs w:val="12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2"/>
          <w:szCs w:val="12"/>
        </w:rPr>
        <w:t>S</w:t>
      </w:r>
      <w:r>
        <w:rPr>
          <w:rFonts w:ascii="Arial" w:hAnsi="Arial" w:cs="Arial" w:eastAsia="Arial"/>
          <w:b/>
          <w:bCs/>
          <w:spacing w:val="11"/>
          <w:w w:val="100"/>
          <w:position w:val="0"/>
          <w:sz w:val="12"/>
          <w:szCs w:val="12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&gt;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6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4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Ω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6" w:lineRule="exact"/>
        <w:ind w:left="207" w:right="-5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2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3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2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3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207" w:right="-51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: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PD,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PSE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(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rk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rk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)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t.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1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1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3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/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t/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3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3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3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2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.5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86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t,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rs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t-S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ET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DC-DC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8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In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r,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4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If</w:t>
      </w:r>
      <w:r>
        <w:rPr>
          <w:rFonts w:ascii="Arial" w:hAnsi="Arial" w:cs="Arial" w:eastAsia="Arial"/>
          <w:spacing w:val="4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4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4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4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5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4" w:lineRule="exact"/>
        <w:ind w:right="1747"/>
        <w:jc w:val="both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50.830002pt;margin-top:15.252697pt;width:510.58pt;height:115.32pt;mso-position-horizontal-relative:page;mso-position-vertical-relative:paragraph;z-index:-9068" coordorigin="1017,305" coordsize="10212,2306">
            <v:group style="position:absolute;left:1022;top:2403;width:10200;height:2" coordorigin="1022,2403" coordsize="10200,2">
              <v:shape style="position:absolute;left:1022;top:2403;width:10200;height:2" coordorigin="1022,2403" coordsize="10200,0" path="m1022,2403l11222,2403e" filled="f" stroked="t" strokeweight=".580pt" strokecolor="#4F80BC">
                <v:path arrowok="t"/>
              </v:shape>
            </v:group>
            <v:group style="position:absolute;left:7195;top:627;width:2069;height:1630" coordorigin="7195,627" coordsize="2069,1630">
              <v:shape style="position:absolute;left:7195;top:627;width:2069;height:1630" coordorigin="7195,627" coordsize="2069,1630" path="m7195,2256l9264,2256,9264,627,7195,627,7195,2256xe" filled="t" fillcolor="#FFFFDD" stroked="f">
                <v:path arrowok="t"/>
                <v:fill/>
              </v:shape>
            </v:group>
            <v:group style="position:absolute;left:7195;top:627;width:2069;height:1630" coordorigin="7195,627" coordsize="2069,1630">
              <v:shape style="position:absolute;left:7195;top:627;width:2069;height:1630" coordorigin="7195,627" coordsize="2069,1630" path="m7195,2256l9264,2256,9264,627,7195,627,7195,2256xe" filled="f" stroked="t" strokeweight=".884532pt" strokecolor="#0000FF">
                <v:path arrowok="t"/>
              </v:shape>
            </v:group>
            <v:group style="position:absolute;left:6970;top:802;width:802;height:2" coordorigin="6970,802" coordsize="802,2">
              <v:shape style="position:absolute;left:6970;top:802;width:802;height:2" coordorigin="6970,802" coordsize="802,0" path="m7771,802l6970,802e" filled="f" stroked="t" strokeweight=".884532pt" strokecolor="#000000">
                <v:path arrowok="t"/>
              </v:shape>
            </v:group>
            <v:group style="position:absolute;left:6888;top:774;width:82;height:57" coordorigin="6888,774" coordsize="82,57">
              <v:shape style="position:absolute;left:6888;top:774;width:82;height:57" coordorigin="6888,774" coordsize="82,57" path="m6970,802l6961,784,6941,774,6913,777,6895,786,6888,801,6888,802,6896,820,6915,831,6943,829,6962,819,6969,805,6970,802xe" filled="f" stroked="t" strokeweight=".884532pt" strokecolor="#000000">
                <v:path arrowok="t"/>
              </v:shape>
            </v:group>
            <v:group style="position:absolute;left:7978;top:802;width:2294;height:2" coordorigin="7978,802" coordsize="2294,2">
              <v:shape style="position:absolute;left:7978;top:802;width:2294;height:2" coordorigin="7978,802" coordsize="2294,2" path="m7978,802l10272,804e" filled="f" stroked="t" strokeweight=".884532pt" strokecolor="#000000">
                <v:path arrowok="t"/>
              </v:shape>
            </v:group>
            <v:group style="position:absolute;left:10217;top:763;width:55;height:79" coordorigin="10217,763" coordsize="55,79">
              <v:shape style="position:absolute;left:10217;top:763;width:55;height:79" coordorigin="10217,763" coordsize="55,79" path="m10217,843l10272,804,10217,763e" filled="f" stroked="t" strokeweight=".884532pt" strokecolor="#000000">
                <v:path arrowok="t"/>
              </v:shape>
            </v:group>
            <v:group style="position:absolute;left:7807;top:876;width:192;height:2" coordorigin="7807,876" coordsize="192,2">
              <v:shape style="position:absolute;left:7807;top:876;width:192;height:2" coordorigin="7807,876" coordsize="192,0" path="m7807,876l7999,876e" filled="f" stroked="t" strokeweight=".884532pt" strokecolor="#000000">
                <v:path arrowok="t"/>
              </v:shape>
            </v:group>
            <v:group style="position:absolute;left:7838;top:927;width:122;height:2" coordorigin="7838,927" coordsize="122,2">
              <v:shape style="position:absolute;left:7838;top:927;width:122;height:2" coordorigin="7838,927" coordsize="122,0" path="m7838,927l7961,927e" filled="f" stroked="t" strokeweight=".884532pt" strokecolor="#000000">
                <v:path arrowok="t"/>
              </v:shape>
            </v:group>
            <v:group style="position:absolute;left:7906;top:831;width:2;height:958" coordorigin="7906,831" coordsize="2,958">
              <v:shape style="position:absolute;left:7906;top:831;width:2;height:958" coordorigin="7906,831" coordsize="0,958" path="m7906,831l7906,1788e" filled="f" stroked="t" strokeweight=".944532pt" strokecolor="#000000">
                <v:path arrowok="t"/>
              </v:shape>
            </v:group>
            <v:group style="position:absolute;left:7759;top:802;width:72;height:74" coordorigin="7759,802" coordsize="72,74">
              <v:shape style="position:absolute;left:7759;top:802;width:72;height:74" coordorigin="7759,802" coordsize="72,74" path="m7831,876l7831,802,7759,802e" filled="f" stroked="t" strokeweight=".884532pt" strokecolor="#000000">
                <v:path arrowok="t"/>
              </v:shape>
            </v:group>
            <v:group style="position:absolute;left:7906;top:802;width:134;height:74" coordorigin="7906,802" coordsize="134,74">
              <v:shape style="position:absolute;left:7906;top:802;width:134;height:74" coordorigin="7906,802" coordsize="134,74" path="m7906,876l7906,802,8040,802e" filled="f" stroked="t" strokeweight=".884532pt" strokecolor="#000000">
                <v:path arrowok="t"/>
              </v:shape>
            </v:group>
            <v:group style="position:absolute;left:7978;top:802;width:2;height:74" coordorigin="7978,802" coordsize="2,74">
              <v:shape style="position:absolute;left:7978;top:802;width:2;height:74" coordorigin="7978,802" coordsize="0,74" path="m7978,876l7978,802e" filled="f" stroked="t" strokeweight=".884532pt" strokecolor="#000000">
                <v:path arrowok="t"/>
              </v:shape>
            </v:group>
            <v:group style="position:absolute;left:7882;top:816;width:48;height:38" coordorigin="7882,816" coordsize="48,38">
              <v:shape style="position:absolute;left:7882;top:816;width:48;height:38" coordorigin="7882,816" coordsize="48,38" path="m7906,816l7882,855,7930,855,7906,816xe" filled="t" fillcolor="#000000" stroked="f">
                <v:path arrowok="t"/>
                <v:fill/>
              </v:shape>
            </v:group>
            <v:group style="position:absolute;left:7882;top:816;width:48;height:38" coordorigin="7882,816" coordsize="48,38">
              <v:shape style="position:absolute;left:7882;top:816;width:48;height:38" coordorigin="7882,816" coordsize="48,38" path="m7906,816l7930,855,7882,855,7906,816xe" filled="f" stroked="t" strokeweight=".884532pt" strokecolor="#000000">
                <v:path arrowok="t"/>
              </v:shape>
              <v:shape style="position:absolute;left:7298;top:2316;width:250;height:295" type="#_x0000_t75">
                <v:imagedata r:id="rId691" o:title=""/>
              </v:shape>
              <v:shape style="position:absolute;left:7558;top:2319;width:384;height:281" type="#_x0000_t75">
                <v:imagedata r:id="rId692" o:title=""/>
              </v:shape>
            </v:group>
            <v:group style="position:absolute;left:7826;top:1793;width:319;height:2" coordorigin="7826,1793" coordsize="319,2">
              <v:shape style="position:absolute;left:7826;top:1793;width:319;height:2" coordorigin="7826,1793" coordsize="319,0" path="m7826,1793l8146,1793e" filled="f" stroked="t" strokeweight=".884532pt" strokecolor="#000000">
                <v:path arrowok="t"/>
              </v:shape>
            </v:group>
            <v:group style="position:absolute;left:9710;top:991;width:108;height:151" coordorigin="9710,991" coordsize="108,151">
              <v:shape style="position:absolute;left:9710;top:991;width:108;height:151" coordorigin="9710,991" coordsize="108,151" path="m9766,1143l9710,1131,9818,1107,9710,1080,9818,1054,9710,1030,9818,1003,9766,991e" filled="f" stroked="t" strokeweight=".884532pt" strokecolor="#000000">
                <v:path arrowok="t"/>
              </v:shape>
            </v:group>
            <v:group style="position:absolute;left:9710;top:1378;width:108;height:154" coordorigin="9710,1378" coordsize="108,154">
              <v:shape style="position:absolute;left:9710;top:1378;width:108;height:154" coordorigin="9710,1378" coordsize="108,154" path="m9766,1531l9710,1519,9818,1493,9710,1467,9818,1443,9710,1416,9818,1392,9766,1378e" filled="f" stroked="t" strokeweight=".884532pt" strokecolor="#000000">
                <v:path arrowok="t"/>
              </v:shape>
            </v:group>
            <v:group style="position:absolute;left:9768;top:1147;width:2;height:230" coordorigin="9768,1147" coordsize="2,230">
              <v:shape style="position:absolute;left:9768;top:1147;width:2;height:230" coordorigin="9768,1147" coordsize="0,230" path="m9768,1147l9768,1378e" filled="f" stroked="t" strokeweight=".884532pt" strokecolor="#000000">
                <v:path arrowok="t"/>
              </v:shape>
              <v:shape style="position:absolute;left:6953;top:305;width:595;height:230" type="#_x0000_t75">
                <v:imagedata r:id="rId693" o:title=""/>
              </v:shape>
              <v:shape style="position:absolute;left:6986;top:435;width:538;height:295" type="#_x0000_t75">
                <v:imagedata r:id="rId694" o:title=""/>
              </v:shape>
            </v:group>
            <v:group style="position:absolute;left:7584;top:377;width:252;height:84" coordorigin="7584,377" coordsize="252,84">
              <v:shape style="position:absolute;left:7584;top:377;width:252;height:84" coordorigin="7584,377" coordsize="252,84" path="m7774,377l7646,377,7584,420,7646,461,7774,461,7836,420,7774,377xe" filled="f" stroked="t" strokeweight=".884532pt" strokecolor="#000000">
                <v:path arrowok="t"/>
              </v:shape>
              <v:shape style="position:absolute;left:9862;top:1039;width:137;height:187" type="#_x0000_t75">
                <v:imagedata r:id="rId695" o:title=""/>
              </v:shape>
              <v:shape style="position:absolute;left:9864;top:1428;width:127;height:187" type="#_x0000_t75">
                <v:imagedata r:id="rId696" o:title=""/>
              </v:shape>
            </v:group>
            <v:group style="position:absolute;left:9768;top:840;width:2;height:149" coordorigin="9768,840" coordsize="2,149">
              <v:shape style="position:absolute;left:9768;top:840;width:2;height:149" coordorigin="9768,840" coordsize="0,149" path="m9768,989l9768,840e" filled="f" stroked="t" strokeweight=".884532pt" strokecolor="#000000">
                <v:path arrowok="t"/>
              </v:shape>
            </v:group>
            <v:group style="position:absolute;left:9742;top:1205;width:53;height:38" coordorigin="9742,1205" coordsize="53,38">
              <v:shape style="position:absolute;left:9742;top:1205;width:53;height:38" coordorigin="9742,1205" coordsize="53,38" path="m9782,1205l9754,1205,9742,1212,9742,1234,9754,1243,9782,1243,9794,1234,9794,1212,9782,1205xe" filled="t" fillcolor="#000000" stroked="f">
                <v:path arrowok="t"/>
                <v:fill/>
              </v:shape>
            </v:group>
            <v:group style="position:absolute;left:9742;top:1205;width:53;height:38" coordorigin="9742,1205" coordsize="53,38">
              <v:shape style="position:absolute;left:9742;top:1205;width:53;height:38" coordorigin="9742,1205" coordsize="53,38" path="m9742,1224l9742,1212,9754,1205,9768,1205,9782,1205,9794,1212,9794,1224,9794,1234,9782,1243,9768,1243,9754,1243,9742,1234,9742,1224xe" filled="f" stroked="t" strokeweight=".176904pt" strokecolor="#000000">
                <v:path arrowok="t"/>
              </v:shape>
            </v:group>
            <v:group style="position:absolute;left:9370;top:562;width:130;height:94" coordorigin="9370,562" coordsize="130,94">
              <v:shape style="position:absolute;left:9370;top:562;width:130;height:94" coordorigin="9370,562" coordsize="130,94" path="m9499,562l9370,562,9434,655,9499,562xe" filled="t" fillcolor="#000000" stroked="f">
                <v:path arrowok="t"/>
                <v:fill/>
              </v:shape>
            </v:group>
            <v:group style="position:absolute;left:9370;top:562;width:130;height:94" coordorigin="9370,562" coordsize="130,94">
              <v:shape style="position:absolute;left:9370;top:562;width:130;height:94" coordorigin="9370,562" coordsize="130,94" path="m9370,562l9434,655,9499,562,9370,562xe" filled="f" stroked="t" strokeweight=".884532pt" strokecolor="#000000">
                <v:path arrowok="t"/>
              </v:shape>
            </v:group>
            <v:group style="position:absolute;left:9370;top:655;width:130;height:2" coordorigin="9370,655" coordsize="130,2">
              <v:shape style="position:absolute;left:9370;top:655;width:130;height:2" coordorigin="9370,655" coordsize="130,0" path="m9499,655l9370,655e" filled="f" stroked="t" strokeweight=".884532pt" strokecolor="#000000">
                <v:path arrowok="t"/>
              </v:shape>
            </v:group>
            <v:group style="position:absolute;left:9434;top:420;width:2;height:377" coordorigin="9434,420" coordsize="2,377">
              <v:shape style="position:absolute;left:9434;top:420;width:2;height:377" coordorigin="9434,420" coordsize="0,377" path="m9434,420l9434,797e" filled="f" stroked="t" strokeweight=".884532pt" strokecolor="#000000">
                <v:path arrowok="t"/>
              </v:shape>
            </v:group>
            <v:group style="position:absolute;left:9422;top:1227;width:2;height:533" coordorigin="9422,1227" coordsize="2,533">
              <v:shape style="position:absolute;left:9422;top:1227;width:2;height:533" coordorigin="9422,1227" coordsize="0,533" path="m9422,1227l9422,1759e" filled="f" stroked="t" strokeweight=".884532pt" strokecolor="#000000">
                <v:path arrowok="t"/>
              </v:shape>
            </v:group>
            <v:group style="position:absolute;left:9384;top:1433;width:79;height:58" coordorigin="9384,1433" coordsize="79,58">
              <v:shape style="position:absolute;left:9384;top:1433;width:79;height:58" coordorigin="9384,1433" coordsize="79,58" path="m9422,1433l9384,1491,9463,1491,9422,1433xe" filled="t" fillcolor="#FFFFFF" stroked="f">
                <v:path arrowok="t"/>
                <v:fill/>
              </v:shape>
            </v:group>
            <v:group style="position:absolute;left:9384;top:1433;width:79;height:58" coordorigin="9384,1433" coordsize="79,58">
              <v:shape style="position:absolute;left:9384;top:1433;width:79;height:58" coordorigin="9384,1433" coordsize="79,58" path="m9422,1491l9384,1491,9422,1433,9463,1491,9422,1491xe" filled="f" stroked="t" strokeweight=".884532pt" strokecolor="#000000">
                <v:path arrowok="t"/>
              </v:shape>
            </v:group>
            <v:group style="position:absolute;left:9362;top:1411;width:120;height:43" coordorigin="9362,1411" coordsize="120,43">
              <v:shape style="position:absolute;left:9362;top:1411;width:120;height:43" coordorigin="9362,1411" coordsize="120,43" path="m9362,1411l9362,1433,9482,1433,9482,1455e" filled="f" stroked="t" strokeweight=".884532pt" strokecolor="#000000">
                <v:path arrowok="t"/>
              </v:shape>
              <v:shape style="position:absolute;left:9547;top:571;width:134;height:187" type="#_x0000_t75">
                <v:imagedata r:id="rId697" o:title=""/>
              </v:shape>
              <v:shape style="position:absolute;left:9514;top:1428;width:125;height:187" type="#_x0000_t75">
                <v:imagedata r:id="rId698" o:title=""/>
              </v:shape>
            </v:group>
            <v:group style="position:absolute;left:8107;top:1092;width:1051;height:1109" coordorigin="8107,1092" coordsize="1051,1109">
              <v:shape style="position:absolute;left:8107;top:1092;width:1051;height:1109" coordorigin="8107,1092" coordsize="1051,1109" path="m8107,2201l9158,2201,9158,1092,8107,1092,8107,2201xe" filled="t" fillcolor="#FFFFFF" stroked="f">
                <v:path arrowok="t"/>
                <v:fill/>
              </v:shape>
            </v:group>
            <v:group style="position:absolute;left:8107;top:1092;width:1051;height:1109" coordorigin="8107,1092" coordsize="1051,1109">
              <v:shape style="position:absolute;left:8107;top:1092;width:1051;height:1109" coordorigin="8107,1092" coordsize="1051,1109" path="m8107,2201l9158,2201,9158,1092,8107,1092,8107,2201xe" filled="f" stroked="t" strokeweight=".530712pt" strokecolor="#000000">
                <v:path arrowok="t"/>
              </v:shape>
            </v:group>
            <v:group style="position:absolute;left:8873;top:1546;width:82;height:60" coordorigin="8873,1546" coordsize="82,60">
              <v:shape style="position:absolute;left:8873;top:1546;width:82;height:60" coordorigin="8873,1546" coordsize="82,60" path="m8954,1546l8873,1546,8914,1606,8954,1546xe" filled="t" fillcolor="#000000" stroked="f">
                <v:path arrowok="t"/>
                <v:fill/>
              </v:shape>
            </v:group>
            <v:group style="position:absolute;left:8873;top:1546;width:82;height:60" coordorigin="8873,1546" coordsize="82,60">
              <v:shape style="position:absolute;left:8873;top:1546;width:82;height:60" coordorigin="8873,1546" coordsize="82,60" path="m8954,1546l8914,1606,8873,1546,8954,1546xe" filled="f" stroked="t" strokeweight=".884532pt" strokecolor="#000000">
                <v:path arrowok="t"/>
              </v:shape>
            </v:group>
            <v:group style="position:absolute;left:8873;top:1606;width:82;height:2" coordorigin="8873,1606" coordsize="82,2">
              <v:shape style="position:absolute;left:8873;top:1606;width:82;height:2" coordorigin="8873,1606" coordsize="82,0" path="m8873,1606l8954,1606e" filled="f" stroked="t" strokeweight=".884532pt" strokecolor="#000000">
                <v:path arrowok="t"/>
              </v:shape>
            </v:group>
            <v:group style="position:absolute;left:8914;top:1227;width:2;height:698" coordorigin="8914,1227" coordsize="2,698">
              <v:shape style="position:absolute;left:8914;top:1227;width:2;height:698" coordorigin="8914,1227" coordsize="0,698" path="m8914,1227l8914,1925e" filled="f" stroked="t" strokeweight=".884532pt" strokecolor="#000000">
                <v:path arrowok="t"/>
              </v:shape>
            </v:group>
            <v:group style="position:absolute;left:8146;top:1651;width:338;height:283" coordorigin="8146,1651" coordsize="338,283">
              <v:shape style="position:absolute;left:8146;top:1651;width:338;height:283" coordorigin="8146,1651" coordsize="338,283" path="m8484,1651l8146,1793,8484,1935,8484,1651xe" filled="t" fillcolor="#C8FFC8" stroked="f">
                <v:path arrowok="t"/>
                <v:fill/>
              </v:shape>
            </v:group>
            <v:group style="position:absolute;left:8146;top:1651;width:338;height:283" coordorigin="8146,1651" coordsize="338,283">
              <v:shape style="position:absolute;left:8146;top:1651;width:338;height:283" coordorigin="8146,1651" coordsize="338,283" path="m8484,1651l8484,1935,8146,1793,8484,1651xe" filled="f" stroked="t" strokeweight=".884532pt" strokecolor="#000000">
                <v:path arrowok="t"/>
              </v:shape>
            </v:group>
            <v:group style="position:absolute;left:8484;top:1721;width:430;height:2" coordorigin="8484,1721" coordsize="430,2">
              <v:shape style="position:absolute;left:8484;top:1721;width:430;height:2" coordorigin="8484,1721" coordsize="430,0" path="m8484,1721l8914,1721e" filled="f" stroked="t" strokeweight=".884532pt" strokecolor="#000000">
                <v:path arrowok="t"/>
              </v:shape>
            </v:group>
            <v:group style="position:absolute;left:8484;top:1863;width:250;height:2" coordorigin="8484,1863" coordsize="250,2">
              <v:shape style="position:absolute;left:8484;top:1863;width:250;height:2" coordorigin="8484,1863" coordsize="250,0" path="m8484,1863l8734,1863e" filled="f" stroked="t" strokeweight=".884532pt" strokecolor="#000000">
                <v:path arrowok="t"/>
              </v:shape>
            </v:group>
            <v:group style="position:absolute;left:8290;top:1651;width:2;height:79" coordorigin="8290,1651" coordsize="2,79">
              <v:shape style="position:absolute;left:8290;top:1651;width:2;height:79" coordorigin="8290,1651" coordsize="0,79" path="m8290,1651l8290,1731e" filled="f" stroked="t" strokeweight=".884532pt" strokecolor="#000000">
                <v:path arrowok="t"/>
              </v:shape>
            </v:group>
            <v:group style="position:absolute;left:8290;top:1855;width:2;height:79" coordorigin="8290,1855" coordsize="2,79">
              <v:shape style="position:absolute;left:8290;top:1855;width:2;height:79" coordorigin="8290,1855" coordsize="0,79" path="m8290,1935l8290,1855e" filled="f" stroked="t" strokeweight=".884532pt" strokecolor="#000000">
                <v:path arrowok="t"/>
              </v:shape>
            </v:group>
            <v:group style="position:absolute;left:8858;top:1925;width:108;height:194" coordorigin="8858,1925" coordsize="108,194">
              <v:shape style="position:absolute;left:8858;top:1925;width:108;height:194" coordorigin="8858,1925" coordsize="108,194" path="m8914,1925l8858,1942,8966,1975,8858,2007,8966,2040,8858,2071,8966,2105,8914,2119e" filled="f" stroked="t" strokeweight=".884532pt" strokecolor="#000000">
                <v:path arrowok="t"/>
              </v:shape>
              <v:shape style="position:absolute;left:8995;top:1995;width:142;height:144" type="#_x0000_t75">
                <v:imagedata r:id="rId699" o:title=""/>
              </v:shape>
            </v:group>
            <v:group style="position:absolute;left:8873;top:1315;width:79;height:58" coordorigin="8873,1315" coordsize="79,58">
              <v:shape style="position:absolute;left:8873;top:1315;width:79;height:58" coordorigin="8873,1315" coordsize="79,58" path="m8952,1315l8873,1315,8914,1373,8952,1315xe" filled="t" fillcolor="#000000" stroked="f">
                <v:path arrowok="t"/>
                <v:fill/>
              </v:shape>
            </v:group>
            <v:group style="position:absolute;left:8873;top:1315;width:79;height:58" coordorigin="8873,1315" coordsize="79,58">
              <v:shape style="position:absolute;left:8873;top:1315;width:79;height:58" coordorigin="8873,1315" coordsize="79,58" path="m8952,1315l8914,1373,8873,1315,8952,1315xe" filled="f" stroked="t" strokeweight=".884532pt" strokecolor="#000000">
                <v:path arrowok="t"/>
              </v:shape>
            </v:group>
            <v:group style="position:absolute;left:8873;top:1373;width:79;height:2" coordorigin="8873,1373" coordsize="79,2">
              <v:shape style="position:absolute;left:8873;top:1373;width:79;height:2" coordorigin="8873,1373" coordsize="79,0" path="m8873,1373l8952,1373e" filled="f" stroked="t" strokeweight=".884532pt" strokecolor="#000000">
                <v:path arrowok="t"/>
              </v:shape>
            </v:group>
            <v:group style="position:absolute;left:8827;top:2311;width:170;height:62" coordorigin="8827,2311" coordsize="170,62">
              <v:shape style="position:absolute;left:8827;top:2311;width:170;height:62" coordorigin="8827,2311" coordsize="170,62" path="m8827,2311l8998,2311,8914,2374,8827,2311xe" filled="f" stroked="t" strokeweight=".884532pt" strokecolor="#000000">
                <v:path arrowok="t"/>
              </v:shape>
            </v:group>
            <v:group style="position:absolute;left:8914;top:2124;width:2;height:187" coordorigin="8914,2124" coordsize="2,187">
              <v:shape style="position:absolute;left:8914;top:2124;width:2;height:187" coordorigin="8914,2124" coordsize="0,187" path="m8914,2199l8914,2124,8914,2311e" filled="f" stroked="t" strokeweight=".884532pt" strokecolor="#000000">
                <v:path arrowok="t"/>
              </v:shape>
              <v:shape style="position:absolute;left:8551;top:1791;width:197;height:144" type="#_x0000_t75">
                <v:imagedata r:id="rId700" o:title=""/>
              </v:shape>
              <v:shape style="position:absolute;left:8218;top:1255;width:307;height:209" type="#_x0000_t75">
                <v:imagedata r:id="rId701" o:title=""/>
              </v:shape>
              <v:shape style="position:absolute;left:8208;top:1373;width:480;height:266" type="#_x0000_t75">
                <v:imagedata r:id="rId702" o:title=""/>
              </v:shape>
              <v:shape style="position:absolute;left:8215;top:1488;width:422;height:209" type="#_x0000_t75">
                <v:imagedata r:id="rId703" o:title=""/>
              </v:shape>
            </v:group>
            <v:group style="position:absolute;left:8914;top:1224;width:854;height:2" coordorigin="8914,1224" coordsize="854,2">
              <v:shape style="position:absolute;left:8914;top:1224;width:854;height:2" coordorigin="8914,1224" coordsize="854,2" path="m8914,1227l9768,1224e" filled="f" stroked="t" strokeweight=".884532pt" strokecolor="#000000">
                <v:path arrowok="t"/>
              </v:shape>
              <v:shape style="position:absolute;left:7236;top:713;width:408;height:187" type="#_x0000_t75">
                <v:imagedata r:id="rId704" o:title=""/>
              </v:shape>
              <v:shape style="position:absolute;left:8650;top:1140;width:480;height:187" type="#_x0000_t75">
                <v:imagedata r:id="rId705" o:title=""/>
              </v:shape>
            </v:group>
            <v:group style="position:absolute;left:7277;top:1678;width:557;height:518" coordorigin="7277,1678" coordsize="557,518">
              <v:shape style="position:absolute;left:7277;top:1678;width:557;height:518" coordorigin="7277,1678" coordsize="557,518" path="m7277,2196l7834,2196,7834,1678,7277,1678,7277,2196xe" filled="t" fillcolor="#FFFFFF" stroked="f">
                <v:path arrowok="t"/>
                <v:fill/>
              </v:shape>
            </v:group>
            <v:group style="position:absolute;left:7277;top:1678;width:557;height:518" coordorigin="7277,1678" coordsize="557,518">
              <v:shape style="position:absolute;left:7277;top:1678;width:557;height:518" coordorigin="7277,1678" coordsize="557,518" path="m7277,2196l7834,2196,7834,1678,7277,1678,7277,2196xe" filled="f" stroked="t" strokeweight=".530712pt" strokecolor="#000000">
                <v:path arrowok="t"/>
              </v:shape>
              <v:shape style="position:absolute;left:7483;top:1865;width:154;height:187" type="#_x0000_t75">
                <v:imagedata r:id="rId706" o:title=""/>
              </v:shape>
              <v:shape style="position:absolute;left:7306;top:1968;width:518;height:187" type="#_x0000_t75">
                <v:imagedata r:id="rId707" o:title=""/>
              </v:shape>
            </v:group>
            <v:group style="position:absolute;left:9770;top:767;width:41;height:74" coordorigin="9770,767" coordsize="41,74">
              <v:shape style="position:absolute;left:9770;top:767;width:41;height:74" coordorigin="9770,767" coordsize="41,74" path="m9770,840l9792,834,9807,819,9811,804,9805,782,9790,767e" filled="f" stroked="t" strokeweight=".884532pt" strokecolor="#000000">
                <v:path arrowok="t"/>
              </v:shape>
            </v:group>
            <v:group style="position:absolute;left:7836;top:420;width:1927;height:2" coordorigin="7836,420" coordsize="1927,2">
              <v:shape style="position:absolute;left:7836;top:420;width:1927;height:2" coordorigin="7836,420" coordsize="1927,0" path="m7836,420l9763,420e" filled="f" stroked="t" strokeweight=".884532pt" strokecolor="#000000">
                <v:path arrowok="t"/>
              </v:shape>
            </v:group>
            <v:group style="position:absolute;left:9766;top:420;width:2;height:338" coordorigin="9766,420" coordsize="2,338">
              <v:shape style="position:absolute;left:9766;top:420;width:2;height:338" coordorigin="9766,420" coordsize="0,338" path="m9766,759l9766,420e" filled="f" stroked="t" strokeweight=".884532pt" strokecolor="#000000">
                <v:path arrowok="t"/>
              </v:shape>
              <v:shape style="position:absolute;left:10013;top:569;width:134;height:187" type="#_x0000_t75">
                <v:imagedata r:id="rId708" o:title=""/>
              </v:shape>
              <v:shape style="position:absolute;left:9900;top:672;width:204;height:187" type="#_x0000_t75">
                <v:imagedata r:id="rId709" o:title=""/>
              </v:shape>
              <v:shape style="position:absolute;left:10109;top:672;width:154;height:187" type="#_x0000_t75">
                <v:imagedata r:id="rId710" o:title=""/>
              </v:shape>
              <v:shape style="position:absolute;left:6502;top:619;width:326;height:230" type="#_x0000_t75">
                <v:imagedata r:id="rId711" o:title=""/>
              </v:shape>
              <v:shape style="position:absolute;left:6535;top:749;width:269;height:230" type="#_x0000_t75">
                <v:imagedata r:id="rId712" o:title=""/>
              </v:shape>
              <v:shape style="position:absolute;left:6482;top:879;width:384;height:230" type="#_x0000_t75">
                <v:imagedata r:id="rId713" o:title=""/>
              </v:shape>
              <v:shape style="position:absolute;left:6461;top:1008;width:422;height:295" type="#_x0000_t75">
                <v:imagedata r:id="rId714" o:title=""/>
              </v:shape>
            </v:group>
            <v:group style="position:absolute;left:9408;top:785;width:53;height:38" coordorigin="9408,785" coordsize="53,38">
              <v:shape style="position:absolute;left:9408;top:785;width:53;height:38" coordorigin="9408,785" coordsize="53,38" path="m9449,785l9420,785,9408,795,9408,816,9420,823,9449,823,9461,816,9461,795,9449,785xe" filled="t" fillcolor="#000000" stroked="f">
                <v:path arrowok="t"/>
                <v:fill/>
              </v:shape>
            </v:group>
            <v:group style="position:absolute;left:9408;top:785;width:53;height:38" coordorigin="9408,785" coordsize="53,38">
              <v:shape style="position:absolute;left:9408;top:785;width:53;height:38" coordorigin="9408,785" coordsize="53,38" path="m9408,804l9408,795,9420,785,9434,785,9449,785,9461,795,9461,804,9461,816,9449,823,9434,823,9420,823,9408,816,9408,804xe" filled="f" stroked="t" strokeweight=".176904pt" strokecolor="#000000">
                <v:path arrowok="t"/>
              </v:shape>
            </v:group>
            <v:group style="position:absolute;left:7879;top:1771;width:53;height:38" coordorigin="7879,1771" coordsize="53,38">
              <v:shape style="position:absolute;left:7879;top:1771;width:53;height:38" coordorigin="7879,1771" coordsize="53,38" path="m7920,1771l7891,1771,7879,1781,7879,1803,7891,1810,7920,1810,7932,1803,7932,1781,7920,1771xe" filled="t" fillcolor="#000000" stroked="f">
                <v:path arrowok="t"/>
                <v:fill/>
              </v:shape>
            </v:group>
            <v:group style="position:absolute;left:7879;top:1771;width:53;height:38" coordorigin="7879,1771" coordsize="53,38">
              <v:shape style="position:absolute;left:7879;top:1771;width:53;height:38" coordorigin="7879,1771" coordsize="53,38" path="m7879,1791l7879,1781,7891,1771,7906,1771,7920,1771,7932,1781,7932,1791,7932,1803,7920,1810,7906,1810,7891,1810,7879,1803,7879,1791xe" filled="f" stroked="t" strokeweight=".176904pt" strokecolor="#000000">
                <v:path arrowok="t"/>
              </v:shape>
            </v:group>
            <v:group style="position:absolute;left:9394;top:1207;width:53;height:38" coordorigin="9394,1207" coordsize="53,38">
              <v:shape style="position:absolute;left:9394;top:1207;width:53;height:38" coordorigin="9394,1207" coordsize="53,38" path="m9434,1207l9406,1207,9394,1217,9394,1236,9406,1246,9434,1246,9446,1236,9446,1217,9434,1207xe" filled="t" fillcolor="#000000" stroked="f">
                <v:path arrowok="t"/>
                <v:fill/>
              </v:shape>
            </v:group>
            <v:group style="position:absolute;left:9394;top:1207;width:53;height:38" coordorigin="9394,1207" coordsize="53,38">
              <v:shape style="position:absolute;left:9394;top:1207;width:53;height:38" coordorigin="9394,1207" coordsize="53,38" path="m9394,1227l9394,1217,9406,1207,9420,1207,9434,1207,9446,1217,9446,1227,9446,1236,9434,1246,9420,1246,9406,1246,9394,1236,9394,1227xe" filled="f" stroked="t" strokeweight=".176904pt" strokecolor="#000000">
                <v:path arrowok="t"/>
              </v:shape>
            </v:group>
            <v:group style="position:absolute;left:9408;top:396;width:53;height:41" coordorigin="9408,396" coordsize="53,41">
              <v:shape style="position:absolute;left:9408;top:396;width:53;height:41" coordorigin="9408,396" coordsize="53,41" path="m9449,396l9420,396,9408,406,9408,427,9420,437,9449,437,9461,427,9461,406,9449,396xe" filled="t" fillcolor="#000000" stroked="f">
                <v:path arrowok="t"/>
                <v:fill/>
              </v:shape>
            </v:group>
            <v:group style="position:absolute;left:9408;top:396;width:53;height:41" coordorigin="9408,396" coordsize="53,41">
              <v:shape style="position:absolute;left:9408;top:396;width:53;height:41" coordorigin="9408,396" coordsize="53,41" path="m9408,415l9408,406,9420,396,9434,396,9449,396,9461,406,9461,415,9461,427,9449,437,9434,437,9420,437,9408,427,9408,415xe" filled="f" stroked="t" strokeweight=".176904pt" strokecolor="#000000">
                <v:path arrowok="t"/>
              </v:shape>
            </v:group>
            <v:group style="position:absolute;left:8887;top:1702;width:53;height:38" coordorigin="8887,1702" coordsize="53,38">
              <v:shape style="position:absolute;left:8887;top:1702;width:53;height:38" coordorigin="8887,1702" coordsize="53,38" path="m8928,1702l8899,1702,8887,1711,8887,1733,8899,1740,8928,1740,8940,1733,8940,1711,8928,1702xe" filled="t" fillcolor="#000000" stroked="f">
                <v:path arrowok="t"/>
                <v:fill/>
              </v:shape>
            </v:group>
            <v:group style="position:absolute;left:8887;top:1702;width:53;height:38" coordorigin="8887,1702" coordsize="53,38">
              <v:shape style="position:absolute;left:8887;top:1702;width:53;height:38" coordorigin="8887,1702" coordsize="53,38" path="m8887,1721l8887,1711,8899,1702,8914,1702,8928,1702,8940,1711,8940,1721,8940,1733,8928,1740,8914,1740,8899,1740,8887,1733,8887,1721xe" filled="f" stroked="t" strokeweight=".176904pt" strokecolor="#000000">
                <v:path arrowok="t"/>
              </v:shape>
            </v:group>
            <v:group style="position:absolute;left:9341;top:1759;width:166;height:60" coordorigin="9341,1759" coordsize="166,60">
              <v:shape style="position:absolute;left:9341;top:1759;width:166;height:60" coordorigin="9341,1759" coordsize="166,60" path="m9341,1759l9506,1759,9422,1819,9341,1759xe" filled="f" stroked="t" strokeweight=".884532pt" strokecolor="#000000">
                <v:path arrowok="t"/>
              </v:shape>
            </v:group>
            <v:group style="position:absolute;left:9686;top:1759;width:161;height:60" coordorigin="9686,1759" coordsize="161,60">
              <v:shape style="position:absolute;left:9686;top:1759;width:161;height:60" coordorigin="9686,1759" coordsize="161,60" path="m9686,1759l9847,1759,9768,1819,9686,1759xe" filled="f" stroked="t" strokeweight=".884532pt" strokecolor="#000000">
                <v:path arrowok="t"/>
              </v:shape>
            </v:group>
            <v:group style="position:absolute;left:9768;top:1531;width:2;height:228" coordorigin="9768,1531" coordsize="2,228">
              <v:shape style="position:absolute;left:9768;top:1531;width:2;height:228" coordorigin="9768,1531" coordsize="0,228" path="m9768,1531l9768,1759e" filled="f" stroked="t" strokeweight=".884532pt" strokecolor="#000000">
                <v:path arrowok="t"/>
              </v:shape>
              <v:shape style="position:absolute;left:8647;top:713;width:578;height:355" type="#_x0000_t75">
                <v:imagedata r:id="rId715" o:title=""/>
              </v:shape>
              <v:shape style="position:absolute;left:8978;top:831;width:250;height:238" type="#_x0000_t75">
                <v:imagedata r:id="rId716" o:title="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2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9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DE</w:t>
      </w:r>
      <w:r>
        <w:rPr>
          <w:rFonts w:ascii="Arial" w:hAnsi="Arial" w:cs="Arial" w:eastAsia="Arial"/>
          <w:b/>
          <w:bCs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line="204" w:lineRule="exact" w:after="0"/>
        <w:jc w:val="both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720" w:bottom="280" w:left="700" w:right="940"/>
          <w:cols w:num="2" w:equalWidth="0">
            <w:col w:w="4976" w:space="717"/>
            <w:col w:w="4907"/>
          </w:cols>
        </w:sectPr>
      </w:pPr>
    </w:p>
    <w:p>
      <w:pPr>
        <w:spacing w:before="4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0" w:after="0" w:line="239" w:lineRule="auto"/>
        <w:ind w:left="207" w:right="5533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2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3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2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3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VDD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2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2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(D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).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2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(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&lt;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A,</w:t>
      </w:r>
      <w:r>
        <w:rPr>
          <w:rFonts w:ascii="Arial" w:hAnsi="Arial" w:cs="Arial" w:eastAsia="Arial"/>
          <w:spacing w:val="2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3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2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).</w:t>
      </w:r>
      <w:r>
        <w:rPr>
          <w:rFonts w:ascii="Arial" w:hAnsi="Arial" w:cs="Arial" w:eastAsia="Arial"/>
          <w:spacing w:val="2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VDD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rt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207" w:right="5533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An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R2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R1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R2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R1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rk</w:t>
      </w:r>
      <w:r>
        <w:rPr>
          <w:rFonts w:ascii="Arial" w:hAnsi="Arial" w:cs="Arial" w:eastAsia="Arial"/>
          <w:spacing w:val="2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</w:t>
      </w:r>
      <w:r>
        <w:rPr>
          <w:rFonts w:ascii="Arial" w:hAnsi="Arial" w:cs="Arial" w:eastAsia="Arial"/>
          <w:spacing w:val="2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3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ty</w:t>
      </w:r>
      <w:r>
        <w:rPr>
          <w:rFonts w:ascii="Arial" w:hAnsi="Arial" w:cs="Arial" w:eastAsia="Arial"/>
          <w:spacing w:val="2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2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2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DC</w:t>
      </w:r>
      <w:r>
        <w:rPr>
          <w:rFonts w:ascii="Arial" w:hAnsi="Arial" w:cs="Arial" w:eastAsia="Arial"/>
          <w:spacing w:val="2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R1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7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4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3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3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3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3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4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3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3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z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4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DE</w:t>
      </w:r>
      <w:r>
        <w:rPr>
          <w:rFonts w:ascii="Arial" w:hAnsi="Arial" w:cs="Arial" w:eastAsia="Arial"/>
          <w:spacing w:val="4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4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4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4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4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6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V,</w:t>
      </w:r>
      <w:r>
        <w:rPr>
          <w:rFonts w:ascii="Arial" w:hAnsi="Arial" w:cs="Arial" w:eastAsia="Arial"/>
          <w:spacing w:val="4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4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4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Z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(D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)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207" w:right="5533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DE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4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4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DE</w:t>
      </w:r>
      <w:r>
        <w:rPr>
          <w:rFonts w:ascii="Arial" w:hAnsi="Arial" w:cs="Arial" w:eastAsia="Arial"/>
          <w:spacing w:val="4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(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4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4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4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ED)</w:t>
      </w:r>
      <w:r>
        <w:rPr>
          <w:rFonts w:ascii="Arial" w:hAnsi="Arial" w:cs="Arial" w:eastAsia="Arial"/>
          <w:spacing w:val="4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t-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207" w:right="5533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DC-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V-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7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2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2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2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2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315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cs="Arial" w:eastAsia="Arial"/>
          <w:b/>
          <w:bCs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DE</w:t>
      </w:r>
      <w:r>
        <w:rPr>
          <w:rFonts w:ascii="Arial" w:hAnsi="Arial" w:cs="Arial" w:eastAsia="Arial"/>
          <w:b/>
          <w:bCs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fi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18"/>
          <w:szCs w:val="18"/>
        </w:rPr>
        <w:sectPr>
          <w:footerReference w:type="default" r:id="rId717"/>
          <w:pgSz w:w="12240" w:h="15840"/>
          <w:pgMar w:footer="901" w:header="216" w:top="1800" w:bottom="1100" w:left="700" w:right="980"/>
          <w:pgNumType w:start="20"/>
        </w:sectPr>
      </w:pPr>
    </w:p>
    <w:p>
      <w:pPr>
        <w:spacing w:before="87" w:after="0" w:line="206" w:lineRule="exact"/>
        <w:ind w:left="470" w:right="-36" w:hanging="2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99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83" w:after="0" w:line="240" w:lineRule="auto"/>
        <w:ind w:right="-71"/>
        <w:jc w:val="left"/>
        <w:rPr>
          <w:rFonts w:ascii="Arial" w:hAnsi="Arial" w:cs="Arial" w:eastAsia="Arial"/>
          <w:sz w:val="18"/>
          <w:szCs w:val="18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10" w:right="-55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tabs>
          <w:tab w:pos="940" w:val="left"/>
        </w:tabs>
        <w:spacing w:before="83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720" w:bottom="280" w:left="700" w:right="980"/>
          <w:cols w:num="3" w:equalWidth="0">
            <w:col w:w="1097" w:space="478"/>
            <w:col w:w="1224" w:space="576"/>
            <w:col w:w="7185"/>
          </w:cols>
        </w:sectPr>
      </w:pPr>
    </w:p>
    <w:p>
      <w:pPr>
        <w:spacing w:before="6" w:after="0" w:line="110" w:lineRule="exact"/>
        <w:jc w:val="left"/>
        <w:rPr>
          <w:sz w:val="11"/>
          <w:szCs w:val="11"/>
        </w:rPr>
      </w:pPr>
      <w:r>
        <w:rPr/>
        <w:pict>
          <v:group style="position:absolute;margin-left:51.119999pt;margin-top:722.039978pt;width:510pt;height:.1pt;mso-position-horizontal-relative:page;mso-position-vertical-relative:page;z-index:-9066" coordorigin="1022,14441" coordsize="10200,2">
            <v:shape style="position:absolute;left:1022;top:14441;width:10200;height:2" coordorigin="1022,14441" coordsize="10200,0" path="m1022,14441l11222,14441e" filled="f" stroked="t" strokeweight=".580pt" strokecolor="#4F80BC">
              <v:path arrowok="t"/>
            </v:shape>
            <w10:wrap type="none"/>
          </v:group>
        </w:pict>
      </w:r>
      <w:r>
        <w:rPr>
          <w:sz w:val="11"/>
          <w:szCs w:val="11"/>
        </w:rPr>
      </w:r>
    </w:p>
    <w:p>
      <w:pPr>
        <w:tabs>
          <w:tab w:pos="1820" w:val="left"/>
          <w:tab w:pos="3200" w:val="left"/>
          <w:tab w:pos="4160" w:val="left"/>
        </w:tabs>
        <w:spacing w:before="0" w:after="0" w:line="240" w:lineRule="auto"/>
        <w:ind w:left="435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4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7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-1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7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Ω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Ω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tabs>
          <w:tab w:pos="1820" w:val="left"/>
          <w:tab w:pos="3200" w:val="left"/>
          <w:tab w:pos="4160" w:val="left"/>
        </w:tabs>
        <w:spacing w:before="81" w:after="0" w:line="240" w:lineRule="auto"/>
        <w:ind w:left="459" w:right="-20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45.299999pt;margin-top:-13.368196pt;width:234.119995pt;height:14.52pt;mso-position-horizontal-relative:page;mso-position-vertical-relative:paragraph;z-index:-9065" coordorigin="906,-267" coordsize="4682,290">
            <v:group style="position:absolute;left:1968;top:-266;width:108;height:288" coordorigin="1968,-266" coordsize="108,288">
              <v:shape style="position:absolute;left:1968;top:-266;width:108;height:288" coordorigin="1968,-266" coordsize="108,288" path="m1968,22l2076,22,2076,-266,1968,-266,1968,22xe" filled="t" fillcolor="#C6D9F1" stroked="f">
                <v:path arrowok="t"/>
                <v:fill/>
              </v:shape>
            </v:group>
            <v:group style="position:absolute;left:907;top:-266;width:108;height:288" coordorigin="907,-266" coordsize="108,288">
              <v:shape style="position:absolute;left:907;top:-266;width:108;height:288" coordorigin="907,-266" coordsize="108,288" path="m907,22l1015,22,1015,-266,907,-266,907,22xe" filled="t" fillcolor="#C6D9F1" stroked="f">
                <v:path arrowok="t"/>
                <v:fill/>
              </v:shape>
            </v:group>
            <v:group style="position:absolute;left:1015;top:-266;width:953;height:288" coordorigin="1015,-266" coordsize="953,288">
              <v:shape style="position:absolute;left:1015;top:-266;width:953;height:288" coordorigin="1015,-266" coordsize="953,288" path="m1015,22l1968,22,1968,-266,1015,-266,1015,22xe" filled="t" fillcolor="#C6D9F1" stroked="f">
                <v:path arrowok="t"/>
                <v:fill/>
              </v:shape>
            </v:group>
            <v:group style="position:absolute;left:2076;top:-266;width:108;height:288" coordorigin="2076,-266" coordsize="108,288">
              <v:shape style="position:absolute;left:2076;top:-266;width:108;height:288" coordorigin="2076,-266" coordsize="108,288" path="m2076,22l2184,22,2184,-266,2076,-266,2076,22xe" filled="t" fillcolor="#C6D9F1" stroked="f">
                <v:path arrowok="t"/>
                <v:fill/>
              </v:shape>
            </v:group>
            <v:group style="position:absolute;left:3588;top:-266;width:108;height:288" coordorigin="3588,-266" coordsize="108,288">
              <v:shape style="position:absolute;left:3588;top:-266;width:108;height:288" coordorigin="3588,-266" coordsize="108,288" path="m3588,22l3696,22,3696,-266,3588,-266,3588,22xe" filled="t" fillcolor="#C6D9F1" stroked="f">
                <v:path arrowok="t"/>
                <v:fill/>
              </v:shape>
            </v:group>
            <v:group style="position:absolute;left:2184;top:-266;width:1404;height:288" coordorigin="2184,-266" coordsize="1404,288">
              <v:shape style="position:absolute;left:2184;top:-266;width:1404;height:288" coordorigin="2184,-266" coordsize="1404,288" path="m2184,22l3588,22,3588,-266,2184,-266,2184,22xe" filled="t" fillcolor="#C6D9F1" stroked="f">
                <v:path arrowok="t"/>
                <v:fill/>
              </v:shape>
            </v:group>
            <v:group style="position:absolute;left:3696;top:-266;width:108;height:288" coordorigin="3696,-266" coordsize="108,288">
              <v:shape style="position:absolute;left:3696;top:-266;width:108;height:288" coordorigin="3696,-266" coordsize="108,288" path="m3696,22l3804,22,3804,-266,3696,-266,3696,22xe" filled="t" fillcolor="#C6D9F1" stroked="f">
                <v:path arrowok="t"/>
                <v:fill/>
              </v:shape>
            </v:group>
            <v:group style="position:absolute;left:4579;top:-266;width:108;height:288" coordorigin="4579,-266" coordsize="108,288">
              <v:shape style="position:absolute;left:4579;top:-266;width:108;height:288" coordorigin="4579,-266" coordsize="108,288" path="m4579,22l4687,22,4687,-266,4579,-266,4579,22xe" filled="t" fillcolor="#C6D9F1" stroked="f">
                <v:path arrowok="t"/>
                <v:fill/>
              </v:shape>
            </v:group>
            <v:group style="position:absolute;left:3804;top:-266;width:775;height:288" coordorigin="3804,-266" coordsize="775,288">
              <v:shape style="position:absolute;left:3804;top:-266;width:775;height:288" coordorigin="3804,-266" coordsize="775,288" path="m3804,22l4579,22,4579,-266,3804,-266,3804,22xe" filled="t" fillcolor="#C6D9F1" stroked="f">
                <v:path arrowok="t"/>
                <v:fill/>
              </v:shape>
            </v:group>
            <v:group style="position:absolute;left:4687;top:-266;width:108;height:288" coordorigin="4687,-266" coordsize="108,288">
              <v:shape style="position:absolute;left:4687;top:-266;width:108;height:288" coordorigin="4687,-266" coordsize="108,288" path="m4687,22l4795,22,4795,-266,4687,-266,4687,22xe" filled="t" fillcolor="#C6D9F1" stroked="f">
                <v:path arrowok="t"/>
                <v:fill/>
              </v:shape>
            </v:group>
            <v:group style="position:absolute;left:5479;top:-266;width:108;height:288" coordorigin="5479,-266" coordsize="108,288">
              <v:shape style="position:absolute;left:5479;top:-266;width:108;height:288" coordorigin="5479,-266" coordsize="108,288" path="m5479,22l5587,22,5587,-266,5479,-266,5479,22xe" filled="t" fillcolor="#C6D9F1" stroked="f">
                <v:path arrowok="t"/>
                <v:fill/>
              </v:shape>
            </v:group>
            <v:group style="position:absolute;left:4795;top:-266;width:684;height:288" coordorigin="4795,-266" coordsize="684,288">
              <v:shape style="position:absolute;left:4795;top:-266;width:684;height:288" coordorigin="4795,-266" coordsize="684,288" path="m4795,22l5479,22,5479,-266,4795,-266,4795,22xe" filled="t" fillcolor="#C6D9F1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5.299999pt;margin-top:15.311804pt;width:234.119995pt;height:14.52pt;mso-position-horizontal-relative:page;mso-position-vertical-relative:paragraph;z-index:-9064" coordorigin="906,306" coordsize="4682,290">
            <v:group style="position:absolute;left:1968;top:307;width:108;height:288" coordorigin="1968,307" coordsize="108,288">
              <v:shape style="position:absolute;left:1968;top:307;width:108;height:288" coordorigin="1968,307" coordsize="108,288" path="m1968,595l2076,595,2076,307,1968,307,1968,595xe" filled="t" fillcolor="#C6D9F1" stroked="f">
                <v:path arrowok="t"/>
                <v:fill/>
              </v:shape>
            </v:group>
            <v:group style="position:absolute;left:907;top:307;width:108;height:288" coordorigin="907,307" coordsize="108,288">
              <v:shape style="position:absolute;left:907;top:307;width:108;height:288" coordorigin="907,307" coordsize="108,288" path="m907,595l1015,595,1015,307,907,307,907,595xe" filled="t" fillcolor="#C6D9F1" stroked="f">
                <v:path arrowok="t"/>
                <v:fill/>
              </v:shape>
            </v:group>
            <v:group style="position:absolute;left:1015;top:307;width:953;height:288" coordorigin="1015,307" coordsize="953,288">
              <v:shape style="position:absolute;left:1015;top:307;width:953;height:288" coordorigin="1015,307" coordsize="953,288" path="m1015,595l1968,595,1968,307,1015,307,1015,595xe" filled="t" fillcolor="#C6D9F1" stroked="f">
                <v:path arrowok="t"/>
                <v:fill/>
              </v:shape>
            </v:group>
            <v:group style="position:absolute;left:2076;top:307;width:108;height:288" coordorigin="2076,307" coordsize="108,288">
              <v:shape style="position:absolute;left:2076;top:307;width:108;height:288" coordorigin="2076,307" coordsize="108,288" path="m2076,595l2184,595,2184,307,2076,307,2076,595xe" filled="t" fillcolor="#C6D9F1" stroked="f">
                <v:path arrowok="t"/>
                <v:fill/>
              </v:shape>
            </v:group>
            <v:group style="position:absolute;left:3588;top:307;width:108;height:288" coordorigin="3588,307" coordsize="108,288">
              <v:shape style="position:absolute;left:3588;top:307;width:108;height:288" coordorigin="3588,307" coordsize="108,288" path="m3588,595l3696,595,3696,307,3588,307,3588,595xe" filled="t" fillcolor="#C6D9F1" stroked="f">
                <v:path arrowok="t"/>
                <v:fill/>
              </v:shape>
            </v:group>
            <v:group style="position:absolute;left:2184;top:307;width:1404;height:288" coordorigin="2184,307" coordsize="1404,288">
              <v:shape style="position:absolute;left:2184;top:307;width:1404;height:288" coordorigin="2184,307" coordsize="1404,288" path="m2184,595l3588,595,3588,307,2184,307,2184,595xe" filled="t" fillcolor="#C6D9F1" stroked="f">
                <v:path arrowok="t"/>
                <v:fill/>
              </v:shape>
            </v:group>
            <v:group style="position:absolute;left:3696;top:307;width:108;height:288" coordorigin="3696,307" coordsize="108,288">
              <v:shape style="position:absolute;left:3696;top:307;width:108;height:288" coordorigin="3696,307" coordsize="108,288" path="m3696,595l3804,595,3804,307,3696,307,3696,595xe" filled="t" fillcolor="#C6D9F1" stroked="f">
                <v:path arrowok="t"/>
                <v:fill/>
              </v:shape>
            </v:group>
            <v:group style="position:absolute;left:4579;top:307;width:108;height:288" coordorigin="4579,307" coordsize="108,288">
              <v:shape style="position:absolute;left:4579;top:307;width:108;height:288" coordorigin="4579,307" coordsize="108,288" path="m4579,595l4687,595,4687,307,4579,307,4579,595xe" filled="t" fillcolor="#C6D9F1" stroked="f">
                <v:path arrowok="t"/>
                <v:fill/>
              </v:shape>
            </v:group>
            <v:group style="position:absolute;left:3804;top:307;width:775;height:288" coordorigin="3804,307" coordsize="775,288">
              <v:shape style="position:absolute;left:3804;top:307;width:775;height:288" coordorigin="3804,307" coordsize="775,288" path="m3804,595l4579,595,4579,307,3804,307,3804,595xe" filled="t" fillcolor="#C6D9F1" stroked="f">
                <v:path arrowok="t"/>
                <v:fill/>
              </v:shape>
            </v:group>
            <v:group style="position:absolute;left:4687;top:307;width:108;height:288" coordorigin="4687,307" coordsize="108,288">
              <v:shape style="position:absolute;left:4687;top:307;width:108;height:288" coordorigin="4687,307" coordsize="108,288" path="m4687,595l4795,595,4795,307,4687,307,4687,595xe" filled="t" fillcolor="#C6D9F1" stroked="f">
                <v:path arrowok="t"/>
                <v:fill/>
              </v:shape>
            </v:group>
            <v:group style="position:absolute;left:5479;top:307;width:108;height:288" coordorigin="5479,307" coordsize="108,288">
              <v:shape style="position:absolute;left:5479;top:307;width:108;height:288" coordorigin="5479,307" coordsize="108,288" path="m5479,595l5587,595,5587,307,5479,307,5479,595xe" filled="t" fillcolor="#C6D9F1" stroked="f">
                <v:path arrowok="t"/>
                <v:fill/>
              </v:shape>
            </v:group>
            <v:group style="position:absolute;left:4795;top:307;width:684;height:288" coordorigin="4795,307" coordsize="684,288">
              <v:shape style="position:absolute;left:4795;top:307;width:684;height:288" coordorigin="4795,307" coordsize="684,288" path="m4795,595l5479,595,5479,307,4795,307,4795,595xe" filled="t" fillcolor="#C6D9F1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7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-1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Ω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Ω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tabs>
          <w:tab w:pos="1820" w:val="left"/>
          <w:tab w:pos="3280" w:val="left"/>
          <w:tab w:pos="4160" w:val="left"/>
        </w:tabs>
        <w:spacing w:before="78" w:after="0" w:line="240" w:lineRule="auto"/>
        <w:ind w:left="38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4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7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6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-1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Ω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Ω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81" w:after="0" w:line="240" w:lineRule="auto"/>
        <w:ind w:left="315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: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6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Z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r,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Z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6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59" w:after="0" w:line="240" w:lineRule="auto"/>
        <w:ind w:left="315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: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(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V/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A,</w:t>
      </w:r>
      <w:r>
        <w:rPr>
          <w:rFonts w:ascii="Arial" w:hAnsi="Arial" w:cs="Arial" w:eastAsia="Arial"/>
          <w:spacing w:val="-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2" w:after="0" w:line="208" w:lineRule="exact"/>
        <w:ind w:left="315" w:right="6071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&lt;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A),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3" w:lineRule="exact"/>
        <w:ind w:left="315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&lt;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line="203" w:lineRule="exact" w:after="0"/>
        <w:jc w:val="left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720" w:bottom="280" w:left="700" w:right="980"/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0" w:after="0" w:line="240" w:lineRule="auto"/>
        <w:ind w:left="207" w:right="-49"/>
        <w:jc w:val="both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45.360001pt;margin-top:12.995588pt;width:238.32pt;height:.1pt;mso-position-horizontal-relative:page;mso-position-vertical-relative:paragraph;z-index:-9063" coordorigin="907,260" coordsize="4766,2">
            <v:shape style="position:absolute;left:907;top:260;width:4766;height:2" coordorigin="907,260" coordsize="4766,0" path="m907,260l5674,260e" filled="f" stroked="t" strokeweight=".94pt" strokecolor="#2268AE">
              <v:path arrowok="t"/>
            </v:shape>
            <w10:wrap type="none"/>
          </v:group>
        </w:pict>
      </w:r>
      <w:r>
        <w:rPr/>
        <w:pict>
          <v:group style="position:absolute;margin-left:45.360001pt;margin-top:26.795588pt;width:236.52pt;height:.1pt;mso-position-horizontal-relative:page;mso-position-vertical-relative:paragraph;z-index:-9062" coordorigin="907,536" coordsize="4730,2">
            <v:shape style="position:absolute;left:907;top:536;width:4730;height:2" coordorigin="907,536" coordsize="4730,0" path="m907,536l5638,536e" filled="f" stroked="t" strokeweight=".94pt" strokecolor="#2268AE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P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D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    </w:t>
      </w:r>
      <w:r>
        <w:rPr>
          <w:rFonts w:ascii="Arial" w:hAnsi="Arial" w:cs="Arial" w:eastAsia="Arial"/>
          <w:color w:val="2268AE"/>
          <w:spacing w:val="66"/>
          <w:w w:val="100"/>
          <w:sz w:val="24"/>
          <w:szCs w:val="24"/>
        </w:rPr>
        <w:t> 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C</w:t>
      </w:r>
      <w:r>
        <w:rPr>
          <w:rFonts w:ascii="Arial" w:hAnsi="Arial" w:cs="Arial" w:eastAsia="Arial"/>
          <w:color w:val="2268AE"/>
          <w:spacing w:val="10"/>
          <w:w w:val="100"/>
          <w:sz w:val="24"/>
          <w:szCs w:val="24"/>
        </w:rPr>
        <w:t>O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N</w:t>
      </w:r>
      <w:r>
        <w:rPr>
          <w:rFonts w:ascii="Arial" w:hAnsi="Arial" w:cs="Arial" w:eastAsia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R</w:t>
      </w:r>
      <w:r>
        <w:rPr>
          <w:rFonts w:ascii="Arial" w:hAnsi="Arial" w:cs="Arial" w:eastAsia="Arial"/>
          <w:color w:val="2268AE"/>
          <w:spacing w:val="10"/>
          <w:w w:val="100"/>
          <w:sz w:val="24"/>
          <w:szCs w:val="24"/>
        </w:rPr>
        <w:t>O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L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L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R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    </w:t>
      </w:r>
      <w:r>
        <w:rPr>
          <w:rFonts w:ascii="Arial" w:hAnsi="Arial" w:cs="Arial" w:eastAsia="Arial"/>
          <w:color w:val="2268AE"/>
          <w:spacing w:val="53"/>
          <w:w w:val="100"/>
          <w:sz w:val="24"/>
          <w:szCs w:val="24"/>
        </w:rPr>
        <w:t> 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</w:rPr>
        <w:t>P</w:t>
      </w:r>
      <w:r>
        <w:rPr>
          <w:rFonts w:ascii="Arial" w:hAnsi="Arial" w:cs="Arial" w:eastAsia="Arial"/>
          <w:color w:val="2268AE"/>
          <w:spacing w:val="6"/>
          <w:w w:val="99"/>
          <w:sz w:val="24"/>
          <w:szCs w:val="24"/>
        </w:rPr>
        <w:t>O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</w:rPr>
        <w:t>W</w:t>
      </w:r>
      <w:r>
        <w:rPr>
          <w:rFonts w:ascii="Arial" w:hAnsi="Arial" w:cs="Arial" w:eastAsia="Arial"/>
          <w:color w:val="2268AE"/>
          <w:spacing w:val="-48"/>
          <w:w w:val="100"/>
          <w:sz w:val="24"/>
          <w:szCs w:val="24"/>
        </w:rPr>
        <w:t> 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R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    </w:t>
      </w:r>
      <w:r>
        <w:rPr>
          <w:rFonts w:ascii="Arial" w:hAnsi="Arial" w:cs="Arial" w:eastAsia="Arial"/>
          <w:color w:val="2268AE"/>
          <w:spacing w:val="63"/>
          <w:w w:val="100"/>
          <w:sz w:val="24"/>
          <w:szCs w:val="24"/>
        </w:rPr>
        <w:t> 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N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D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H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R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M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L</w:t>
      </w:r>
      <w:r>
        <w:rPr>
          <w:rFonts w:ascii="Arial" w:hAnsi="Arial" w:cs="Arial" w:eastAsia="Arial"/>
          <w:color w:val="2268AE"/>
          <w:spacing w:val="10"/>
          <w:w w:val="100"/>
          <w:sz w:val="24"/>
          <w:szCs w:val="24"/>
        </w:rPr>
        <w:t> 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P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R</w:t>
      </w:r>
      <w:r>
        <w:rPr>
          <w:rFonts w:ascii="Arial" w:hAnsi="Arial" w:cs="Arial" w:eastAsia="Arial"/>
          <w:color w:val="2268AE"/>
          <w:spacing w:val="10"/>
          <w:w w:val="100"/>
          <w:sz w:val="24"/>
          <w:szCs w:val="24"/>
        </w:rPr>
        <w:t>O</w:t>
      </w:r>
      <w:r>
        <w:rPr>
          <w:rFonts w:ascii="Arial" w:hAnsi="Arial" w:cs="Arial" w:eastAsia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C</w:t>
      </w:r>
      <w:r>
        <w:rPr>
          <w:rFonts w:ascii="Arial" w:hAnsi="Arial" w:cs="Arial" w:eastAsia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cs="Arial" w:eastAsia="Arial"/>
          <w:color w:val="2268AE"/>
          <w:spacing w:val="10"/>
          <w:w w:val="100"/>
          <w:sz w:val="24"/>
          <w:szCs w:val="24"/>
        </w:rPr>
        <w:t>I</w:t>
      </w:r>
      <w:r>
        <w:rPr>
          <w:rFonts w:ascii="Arial" w:hAnsi="Arial" w:cs="Arial" w:eastAsia="Arial"/>
          <w:color w:val="2268AE"/>
          <w:spacing w:val="10"/>
          <w:w w:val="100"/>
          <w:sz w:val="24"/>
          <w:szCs w:val="24"/>
        </w:rPr>
        <w:t>O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N</w:t>
      </w:r>
      <w:r>
        <w:rPr>
          <w:rFonts w:ascii="Arial" w:hAnsi="Arial" w:cs="Arial" w:eastAsia="Arial"/>
          <w:color w:val="000000"/>
          <w:spacing w:val="0"/>
          <w:w w:val="100"/>
          <w:sz w:val="24"/>
          <w:szCs w:val="24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06" w:lineRule="exact"/>
        <w:ind w:left="207" w:right="-5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: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56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color w:val="2268AE"/>
          <w:spacing w:val="0"/>
          <w:w w:val="137"/>
          <w:sz w:val="18"/>
          <w:szCs w:val="18"/>
        </w:rPr>
        <w:t>·</w:t>
      </w:r>
      <w:r>
        <w:rPr>
          <w:rFonts w:ascii="Arial" w:hAnsi="Arial" w:cs="Arial" w:eastAsia="Arial"/>
          <w:color w:val="2268AE"/>
          <w:spacing w:val="66"/>
          <w:w w:val="137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U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color w:val="000000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k</w:t>
      </w:r>
      <w:r>
        <w:rPr>
          <w:rFonts w:ascii="Arial" w:hAnsi="Arial" w:cs="Arial" w:eastAsia="Arial"/>
          <w:color w:val="000000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(UV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)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56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color w:val="2268AE"/>
          <w:spacing w:val="0"/>
          <w:w w:val="137"/>
          <w:sz w:val="18"/>
          <w:szCs w:val="18"/>
        </w:rPr>
        <w:t>·</w:t>
      </w:r>
      <w:r>
        <w:rPr>
          <w:rFonts w:ascii="Arial" w:hAnsi="Arial" w:cs="Arial" w:eastAsia="Arial"/>
          <w:color w:val="2268AE"/>
          <w:spacing w:val="66"/>
          <w:w w:val="137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color w:val="000000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th</w:t>
      </w:r>
      <w:r>
        <w:rPr>
          <w:rFonts w:ascii="Arial" w:hAnsi="Arial" w:cs="Arial" w:eastAsia="Arial"/>
          <w:color w:val="000000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color w:val="000000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color w:val="000000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56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color w:val="2268AE"/>
          <w:spacing w:val="0"/>
          <w:w w:val="137"/>
          <w:sz w:val="18"/>
          <w:szCs w:val="18"/>
        </w:rPr>
        <w:t>·</w:t>
      </w:r>
      <w:r>
        <w:rPr>
          <w:rFonts w:ascii="Arial" w:hAnsi="Arial" w:cs="Arial" w:eastAsia="Arial"/>
          <w:color w:val="2268AE"/>
          <w:spacing w:val="66"/>
          <w:w w:val="137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color w:val="000000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color w:val="000000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/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Pr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color w:val="000000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color w:val="000000"/>
          <w:spacing w:val="0"/>
          <w:w w:val="100"/>
          <w:sz w:val="18"/>
          <w:szCs w:val="18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207" w:right="1388"/>
        <w:jc w:val="both"/>
        <w:rPr>
          <w:rFonts w:ascii="Arial" w:hAnsi="Arial" w:cs="Arial" w:eastAsia="Arial"/>
          <w:sz w:val="22"/>
          <w:szCs w:val="22"/>
        </w:rPr>
      </w:pPr>
      <w:r>
        <w:rPr/>
        <w:pict>
          <v:group style="position:absolute;margin-left:45.360001pt;margin-top:12.117654pt;width:236.64pt;height:.1pt;mso-position-horizontal-relative:page;mso-position-vertical-relative:paragraph;z-index:-9061" coordorigin="907,242" coordsize="4733,2">
            <v:shape style="position:absolute;left:907;top:242;width:4733;height:2" coordorigin="907,242" coordsize="4733,0" path="m907,242l5640,242e" filled="f" stroked="t" strokeweight="1.3pt" strokecolor="#2268AE">
              <v:path arrowok="t"/>
            </v:shape>
            <w10:wrap type="none"/>
          </v:group>
        </w:pict>
      </w:r>
      <w:r>
        <w:rPr>
          <w:rFonts w:ascii="Arial" w:hAnsi="Arial" w:cs="Arial" w:eastAsia="Arial"/>
          <w:b/>
          <w:bCs/>
          <w:i/>
          <w:color w:val="2268AE"/>
          <w:spacing w:val="-1"/>
          <w:w w:val="100"/>
          <w:sz w:val="22"/>
          <w:szCs w:val="22"/>
        </w:rPr>
        <w:t>U</w:t>
      </w:r>
      <w:r>
        <w:rPr>
          <w:rFonts w:ascii="Arial" w:hAnsi="Arial" w:cs="Arial" w:eastAsia="Arial"/>
          <w:b/>
          <w:bCs/>
          <w:i/>
          <w:color w:val="2268AE"/>
          <w:spacing w:val="0"/>
          <w:w w:val="100"/>
          <w:sz w:val="22"/>
          <w:szCs w:val="22"/>
        </w:rPr>
        <w:t>nder</w:t>
      </w:r>
      <w:r>
        <w:rPr>
          <w:rFonts w:ascii="Arial" w:hAnsi="Arial" w:cs="Arial" w:eastAsia="Arial"/>
          <w:b/>
          <w:bCs/>
          <w:i/>
          <w:color w:val="2268AE"/>
          <w:spacing w:val="2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-1"/>
          <w:w w:val="100"/>
          <w:sz w:val="22"/>
          <w:szCs w:val="22"/>
        </w:rPr>
        <w:t>V</w:t>
      </w:r>
      <w:r>
        <w:rPr>
          <w:rFonts w:ascii="Arial" w:hAnsi="Arial" w:cs="Arial" w:eastAsia="Arial"/>
          <w:b/>
          <w:bCs/>
          <w:i/>
          <w:color w:val="2268AE"/>
          <w:spacing w:val="0"/>
          <w:w w:val="100"/>
          <w:sz w:val="22"/>
          <w:szCs w:val="22"/>
        </w:rPr>
        <w:t>o</w:t>
      </w:r>
      <w:r>
        <w:rPr>
          <w:rFonts w:ascii="Arial" w:hAnsi="Arial" w:cs="Arial" w:eastAsia="Arial"/>
          <w:b/>
          <w:bCs/>
          <w:i/>
          <w:color w:val="2268AE"/>
          <w:spacing w:val="-1"/>
          <w:w w:val="100"/>
          <w:sz w:val="22"/>
          <w:szCs w:val="22"/>
        </w:rPr>
        <w:t>l</w:t>
      </w:r>
      <w:r>
        <w:rPr>
          <w:rFonts w:ascii="Arial" w:hAnsi="Arial" w:cs="Arial" w:eastAsia="Arial"/>
          <w:b/>
          <w:bCs/>
          <w:i/>
          <w:color w:val="2268AE"/>
          <w:spacing w:val="1"/>
          <w:w w:val="100"/>
          <w:sz w:val="22"/>
          <w:szCs w:val="22"/>
        </w:rPr>
        <w:t>t</w:t>
      </w:r>
      <w:r>
        <w:rPr>
          <w:rFonts w:ascii="Arial" w:hAnsi="Arial" w:cs="Arial" w:eastAsia="Arial"/>
          <w:b/>
          <w:bCs/>
          <w:i/>
          <w:color w:val="2268AE"/>
          <w:spacing w:val="0"/>
          <w:w w:val="100"/>
          <w:sz w:val="22"/>
          <w:szCs w:val="22"/>
        </w:rPr>
        <w:t>age</w:t>
      </w:r>
      <w:r>
        <w:rPr>
          <w:rFonts w:ascii="Arial" w:hAnsi="Arial" w:cs="Arial" w:eastAsia="Arial"/>
          <w:b/>
          <w:bCs/>
          <w:i/>
          <w:color w:val="2268AE"/>
          <w:spacing w:val="1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0"/>
          <w:w w:val="100"/>
          <w:sz w:val="22"/>
          <w:szCs w:val="22"/>
        </w:rPr>
        <w:t>Lock</w:t>
      </w:r>
      <w:r>
        <w:rPr>
          <w:rFonts w:ascii="Arial" w:hAnsi="Arial" w:cs="Arial" w:eastAsia="Arial"/>
          <w:b/>
          <w:bCs/>
          <w:i/>
          <w:color w:val="2268AE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1"/>
          <w:w w:val="100"/>
          <w:sz w:val="22"/>
          <w:szCs w:val="22"/>
        </w:rPr>
        <w:t>O</w:t>
      </w:r>
      <w:r>
        <w:rPr>
          <w:rFonts w:ascii="Arial" w:hAnsi="Arial" w:cs="Arial" w:eastAsia="Arial"/>
          <w:b/>
          <w:bCs/>
          <w:i/>
          <w:color w:val="2268AE"/>
          <w:spacing w:val="-3"/>
          <w:w w:val="100"/>
          <w:sz w:val="22"/>
          <w:szCs w:val="22"/>
        </w:rPr>
        <w:t>u</w:t>
      </w:r>
      <w:r>
        <w:rPr>
          <w:rFonts w:ascii="Arial" w:hAnsi="Arial" w:cs="Arial" w:eastAsia="Arial"/>
          <w:b/>
          <w:bCs/>
          <w:i/>
          <w:color w:val="2268AE"/>
          <w:spacing w:val="0"/>
          <w:w w:val="100"/>
          <w:sz w:val="22"/>
          <w:szCs w:val="22"/>
        </w:rPr>
        <w:t>t</w:t>
      </w:r>
      <w:r>
        <w:rPr>
          <w:rFonts w:ascii="Arial" w:hAnsi="Arial" w:cs="Arial" w:eastAsia="Arial"/>
          <w:b/>
          <w:bCs/>
          <w:i/>
          <w:color w:val="2268AE"/>
          <w:spacing w:val="2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1"/>
          <w:w w:val="100"/>
          <w:sz w:val="22"/>
          <w:szCs w:val="22"/>
        </w:rPr>
        <w:t>(</w:t>
      </w:r>
      <w:r>
        <w:rPr>
          <w:rFonts w:ascii="Arial" w:hAnsi="Arial" w:cs="Arial" w:eastAsia="Arial"/>
          <w:b/>
          <w:bCs/>
          <w:i/>
          <w:color w:val="2268AE"/>
          <w:spacing w:val="-1"/>
          <w:w w:val="100"/>
          <w:sz w:val="22"/>
          <w:szCs w:val="22"/>
        </w:rPr>
        <w:t>U</w:t>
      </w:r>
      <w:r>
        <w:rPr>
          <w:rFonts w:ascii="Arial" w:hAnsi="Arial" w:cs="Arial" w:eastAsia="Arial"/>
          <w:b/>
          <w:bCs/>
          <w:i/>
          <w:color w:val="2268AE"/>
          <w:spacing w:val="-1"/>
          <w:w w:val="100"/>
          <w:sz w:val="22"/>
          <w:szCs w:val="22"/>
        </w:rPr>
        <w:t>V</w:t>
      </w:r>
      <w:r>
        <w:rPr>
          <w:rFonts w:ascii="Arial" w:hAnsi="Arial" w:cs="Arial" w:eastAsia="Arial"/>
          <w:b/>
          <w:bCs/>
          <w:i/>
          <w:color w:val="2268AE"/>
          <w:spacing w:val="-3"/>
          <w:w w:val="100"/>
          <w:sz w:val="22"/>
          <w:szCs w:val="22"/>
        </w:rPr>
        <w:t>L</w:t>
      </w:r>
      <w:r>
        <w:rPr>
          <w:rFonts w:ascii="Arial" w:hAnsi="Arial" w:cs="Arial" w:eastAsia="Arial"/>
          <w:b/>
          <w:bCs/>
          <w:i/>
          <w:color w:val="2268AE"/>
          <w:spacing w:val="1"/>
          <w:w w:val="100"/>
          <w:sz w:val="22"/>
          <w:szCs w:val="22"/>
        </w:rPr>
        <w:t>O</w:t>
      </w:r>
      <w:r>
        <w:rPr>
          <w:rFonts w:ascii="Arial" w:hAnsi="Arial" w:cs="Arial" w:eastAsia="Arial"/>
          <w:b/>
          <w:bCs/>
          <w:i/>
          <w:color w:val="2268AE"/>
          <w:spacing w:val="0"/>
          <w:w w:val="100"/>
          <w:sz w:val="22"/>
          <w:szCs w:val="22"/>
        </w:rPr>
        <w:t>)</w:t>
      </w:r>
      <w:r>
        <w:rPr>
          <w:rFonts w:ascii="Arial" w:hAnsi="Arial" w:cs="Arial" w:eastAsia="Arial"/>
          <w:color w:val="000000"/>
          <w:spacing w:val="0"/>
          <w:w w:val="100"/>
          <w:sz w:val="22"/>
          <w:szCs w:val="22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39" w:lineRule="auto"/>
        <w:ind w:left="207" w:right="-51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r-V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(UV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)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PD.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If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PSE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PI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UV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IN</w:t>
      </w:r>
      <w:r>
        <w:rPr>
          <w:rFonts w:ascii="Arial" w:hAnsi="Arial" w:cs="Arial" w:eastAsia="Arial"/>
          <w:spacing w:val="1"/>
          <w:w w:val="100"/>
          <w:position w:val="0"/>
          <w:sz w:val="12"/>
          <w:szCs w:val="12"/>
        </w:rPr>
        <w:t>_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RI</w:t>
      </w:r>
      <w:r>
        <w:rPr>
          <w:rFonts w:ascii="Arial" w:hAnsi="Arial" w:cs="Arial" w:eastAsia="Arial"/>
          <w:spacing w:val="-1"/>
          <w:w w:val="100"/>
          <w:position w:val="0"/>
          <w:sz w:val="12"/>
          <w:szCs w:val="12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ING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,</w:t>
      </w:r>
      <w:r>
        <w:rPr>
          <w:rFonts w:ascii="Arial" w:hAnsi="Arial" w:cs="Arial" w:eastAsia="Arial"/>
          <w:spacing w:val="-2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AS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PD</w:t>
      </w:r>
      <w:r>
        <w:rPr>
          <w:rFonts w:ascii="Arial" w:hAnsi="Arial" w:cs="Arial" w:eastAsia="Arial"/>
          <w:spacing w:val="2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position w:val="1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position w:val="1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n</w:t>
      </w:r>
      <w:r>
        <w:rPr>
          <w:rFonts w:ascii="Arial" w:hAnsi="Arial" w:cs="Arial" w:eastAsia="Arial"/>
          <w:spacing w:val="4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;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f</w:t>
      </w:r>
      <w:r>
        <w:rPr>
          <w:rFonts w:ascii="Arial" w:hAnsi="Arial" w:cs="Arial" w:eastAsia="Arial"/>
          <w:spacing w:val="5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PSE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y</w:t>
      </w:r>
      <w:r>
        <w:rPr>
          <w:rFonts w:ascii="Arial" w:hAnsi="Arial" w:cs="Arial" w:eastAsia="Arial"/>
          <w:spacing w:val="2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4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spacing w:val="5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PD</w:t>
      </w:r>
      <w:r>
        <w:rPr>
          <w:rFonts w:ascii="Arial" w:hAnsi="Arial" w:cs="Arial" w:eastAsia="Arial"/>
          <w:spacing w:val="6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PI</w:t>
      </w:r>
      <w:r>
        <w:rPr>
          <w:rFonts w:ascii="Arial" w:hAnsi="Arial" w:cs="Arial" w:eastAsia="Arial"/>
          <w:spacing w:val="7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d</w:t>
      </w:r>
      <w:r>
        <w:rPr>
          <w:rFonts w:ascii="Arial" w:hAnsi="Arial" w:cs="Arial" w:eastAsia="Arial"/>
          <w:spacing w:val="-2"/>
          <w:w w:val="100"/>
          <w:position w:val="1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s</w:t>
      </w:r>
      <w:r>
        <w:rPr>
          <w:rFonts w:ascii="Arial" w:hAnsi="Arial" w:cs="Arial" w:eastAsia="Arial"/>
          <w:spacing w:val="3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UV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O</w:t>
      </w:r>
      <w:r>
        <w:rPr>
          <w:rFonts w:ascii="Arial" w:hAnsi="Arial" w:cs="Arial" w:eastAsia="Arial"/>
          <w:spacing w:val="3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IN</w:t>
      </w:r>
      <w:r>
        <w:rPr>
          <w:rFonts w:ascii="Arial" w:hAnsi="Arial" w:cs="Arial" w:eastAsia="Arial"/>
          <w:spacing w:val="1"/>
          <w:w w:val="100"/>
          <w:position w:val="0"/>
          <w:sz w:val="12"/>
          <w:szCs w:val="12"/>
        </w:rPr>
        <w:t>_</w:t>
      </w:r>
      <w:r>
        <w:rPr>
          <w:rFonts w:ascii="Arial" w:hAnsi="Arial" w:cs="Arial" w:eastAsia="Arial"/>
          <w:spacing w:val="1"/>
          <w:w w:val="100"/>
          <w:position w:val="0"/>
          <w:sz w:val="12"/>
          <w:szCs w:val="12"/>
        </w:rPr>
        <w:t>F</w:t>
      </w:r>
      <w:r>
        <w:rPr>
          <w:rFonts w:ascii="Arial" w:hAnsi="Arial" w:cs="Arial" w:eastAsia="Arial"/>
          <w:spacing w:val="-1"/>
          <w:w w:val="100"/>
          <w:position w:val="0"/>
          <w:sz w:val="12"/>
          <w:szCs w:val="12"/>
        </w:rPr>
        <w:t>A</w:t>
      </w:r>
      <w:r>
        <w:rPr>
          <w:rFonts w:ascii="Arial" w:hAnsi="Arial" w:cs="Arial" w:eastAsia="Arial"/>
          <w:spacing w:val="1"/>
          <w:w w:val="100"/>
          <w:position w:val="0"/>
          <w:sz w:val="12"/>
          <w:szCs w:val="12"/>
        </w:rPr>
        <w:t>L</w:t>
      </w:r>
      <w:r>
        <w:rPr>
          <w:rFonts w:ascii="Arial" w:hAnsi="Arial" w:cs="Arial" w:eastAsia="Arial"/>
          <w:spacing w:val="1"/>
          <w:w w:val="100"/>
          <w:position w:val="0"/>
          <w:sz w:val="12"/>
          <w:szCs w:val="12"/>
        </w:rPr>
        <w:t>L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IN</w:t>
      </w:r>
      <w:r>
        <w:rPr>
          <w:rFonts w:ascii="Arial" w:hAnsi="Arial" w:cs="Arial" w:eastAsia="Arial"/>
          <w:spacing w:val="-2"/>
          <w:w w:val="100"/>
          <w:position w:val="0"/>
          <w:sz w:val="12"/>
          <w:szCs w:val="12"/>
        </w:rPr>
        <w:t>G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AS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PD</w:t>
      </w:r>
      <w:r>
        <w:rPr>
          <w:rFonts w:ascii="Arial" w:hAnsi="Arial" w:cs="Arial" w:eastAsia="Arial"/>
          <w:spacing w:val="3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position w:val="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l</w:t>
      </w:r>
      <w:r>
        <w:rPr>
          <w:rFonts w:ascii="Arial" w:hAnsi="Arial" w:cs="Arial" w:eastAsia="Arial"/>
          <w:spacing w:val="4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position w:val="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ff.</w:t>
      </w:r>
      <w:r>
        <w:rPr>
          <w:rFonts w:ascii="Arial" w:hAnsi="Arial" w:cs="Arial" w:eastAsia="Arial"/>
          <w:spacing w:val="4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PD</w:t>
      </w:r>
      <w:r>
        <w:rPr>
          <w:rFonts w:ascii="Arial" w:hAnsi="Arial" w:cs="Arial" w:eastAsia="Arial"/>
          <w:spacing w:val="3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2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tr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position w:val="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w</w:t>
      </w:r>
      <w:r>
        <w:rPr>
          <w:rFonts w:ascii="Arial" w:hAnsi="Arial" w:cs="Arial" w:eastAsia="Arial"/>
          <w:spacing w:val="5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to</w:t>
      </w:r>
      <w:r>
        <w:rPr>
          <w:rFonts w:ascii="Arial" w:hAnsi="Arial" w:cs="Arial" w:eastAsia="Arial"/>
          <w:spacing w:val="9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DC-DC</w:t>
      </w:r>
      <w:r>
        <w:rPr>
          <w:rFonts w:ascii="Arial" w:hAnsi="Arial" w:cs="Arial" w:eastAsia="Arial"/>
          <w:spacing w:val="4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tr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r,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9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2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PD</w:t>
      </w:r>
      <w:r>
        <w:rPr>
          <w:rFonts w:ascii="Arial" w:hAnsi="Arial" w:cs="Arial" w:eastAsia="Arial"/>
          <w:spacing w:val="7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f</w:t>
      </w:r>
      <w:r>
        <w:rPr>
          <w:rFonts w:ascii="Arial" w:hAnsi="Arial" w:cs="Arial" w:eastAsia="Arial"/>
          <w:spacing w:val="-2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m</w:t>
      </w:r>
      <w:r>
        <w:rPr>
          <w:rFonts w:ascii="Arial" w:hAnsi="Arial" w:cs="Arial" w:eastAsia="Arial"/>
          <w:spacing w:val="6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rr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spacing w:val="-8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207" w:right="-5"/>
        <w:jc w:val="both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i/>
          <w:color w:val="2268AE"/>
          <w:sz w:val="22"/>
          <w:szCs w:val="22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I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n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r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u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s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h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  <w:t>C</w:t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  <w:t>u</w:t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r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r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e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n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t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L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  <w:t>i</w:t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m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  <w:t>i</w:t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t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/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  <w:t>C</w:t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u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r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r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e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n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t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2"/>
          <w:sz w:val="22"/>
          <w:szCs w:val="22"/>
          <w:u w:val="thick" w:color="2268AE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2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  <w:t>S</w:t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e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n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s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e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              </w:t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</w:rPr>
      </w:r>
      <w:r>
        <w:rPr>
          <w:rFonts w:ascii="Arial" w:hAnsi="Arial" w:cs="Arial" w:eastAsia="Arial"/>
          <w:color w:val="000000"/>
          <w:spacing w:val="0"/>
          <w:sz w:val="22"/>
          <w:szCs w:val="22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207" w:right="-5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ff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PSE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t/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try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z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6" w:lineRule="exact"/>
        <w:ind w:left="207" w:right="-5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2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3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2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</w:t>
      </w:r>
      <w:r>
        <w:rPr>
          <w:rFonts w:ascii="Arial" w:hAnsi="Arial" w:cs="Arial" w:eastAsia="Arial"/>
          <w:spacing w:val="2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3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2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2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4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te</w:t>
      </w:r>
      <w:r>
        <w:rPr>
          <w:rFonts w:ascii="Arial" w:hAnsi="Arial" w:cs="Arial" w:eastAsia="Arial"/>
          <w:spacing w:val="4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4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4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3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12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2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2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2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r,</w:t>
      </w:r>
      <w:r>
        <w:rPr>
          <w:rFonts w:ascii="Arial" w:hAnsi="Arial" w:cs="Arial" w:eastAsia="Arial"/>
          <w:spacing w:val="2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2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(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r).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right="13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DS</w:t>
      </w:r>
      <w:r>
        <w:rPr>
          <w:rFonts w:ascii="Arial" w:hAnsi="Arial" w:cs="Arial" w:eastAsia="Arial"/>
          <w:spacing w:val="25"/>
          <w:w w:val="100"/>
          <w:position w:val="0"/>
          <w:sz w:val="12"/>
          <w:szCs w:val="12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c</w:t>
      </w:r>
      <w:r>
        <w:rPr>
          <w:rFonts w:ascii="Arial" w:hAnsi="Arial" w:cs="Arial" w:eastAsia="Arial"/>
          <w:spacing w:val="-2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s</w:t>
      </w:r>
      <w:r>
        <w:rPr>
          <w:rFonts w:ascii="Arial" w:hAnsi="Arial" w:cs="Arial" w:eastAsia="Arial"/>
          <w:spacing w:val="9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1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t-S</w:t>
      </w:r>
      <w:r>
        <w:rPr>
          <w:rFonts w:ascii="Arial" w:hAnsi="Arial" w:cs="Arial" w:eastAsia="Arial"/>
          <w:spacing w:val="-3"/>
          <w:w w:val="100"/>
          <w:position w:val="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</w:r>
    </w:p>
    <w:p>
      <w:pPr>
        <w:spacing w:before="0" w:after="0" w:line="240" w:lineRule="auto"/>
        <w:ind w:right="123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VDD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t-S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ET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z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VDD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z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ry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VDD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4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4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4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4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VDD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4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VDD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ts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223"/>
        <w:jc w:val="both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i/>
          <w:color w:val="2268AE"/>
          <w:sz w:val="22"/>
          <w:szCs w:val="22"/>
        </w:rPr>
      </w:r>
      <w:r>
        <w:rPr>
          <w:rFonts w:ascii="Arial" w:hAnsi="Arial" w:cs="Arial" w:eastAsia="Arial"/>
          <w:b/>
          <w:bCs/>
          <w:i/>
          <w:color w:val="2268AE"/>
          <w:sz w:val="22"/>
          <w:szCs w:val="22"/>
          <w:u w:val="thick" w:color="2268AE"/>
        </w:rPr>
        <w:t>T</w:t>
      </w:r>
      <w:r>
        <w:rPr>
          <w:rFonts w:ascii="Arial" w:hAnsi="Arial" w:cs="Arial" w:eastAsia="Arial"/>
          <w:b/>
          <w:bCs/>
          <w:i/>
          <w:color w:val="2268AE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z w:val="22"/>
          <w:szCs w:val="22"/>
          <w:u w:val="thick" w:color="2268AE"/>
        </w:rPr>
        <w:t>h</w:t>
      </w:r>
      <w:r>
        <w:rPr>
          <w:rFonts w:ascii="Arial" w:hAnsi="Arial" w:cs="Arial" w:eastAsia="Arial"/>
          <w:b/>
          <w:bCs/>
          <w:i/>
          <w:color w:val="2268AE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z w:val="22"/>
          <w:szCs w:val="22"/>
          <w:u w:val="thick" w:color="2268AE"/>
        </w:rPr>
        <w:t>e</w:t>
      </w:r>
      <w:r>
        <w:rPr>
          <w:rFonts w:ascii="Arial" w:hAnsi="Arial" w:cs="Arial" w:eastAsia="Arial"/>
          <w:b/>
          <w:bCs/>
          <w:i/>
          <w:color w:val="2268AE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r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m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a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l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L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  <w:t>i</w:t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m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  <w:t>i</w:t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t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/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  <w:t>P</w:t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r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o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t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e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  <w:t>c</w:t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t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  <w:t>i</w:t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o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n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                               </w:t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</w:rPr>
      </w:r>
      <w:r>
        <w:rPr>
          <w:rFonts w:ascii="Arial" w:hAnsi="Arial" w:cs="Arial" w:eastAsia="Arial"/>
          <w:color w:val="000000"/>
          <w:spacing w:val="0"/>
          <w:sz w:val="22"/>
          <w:szCs w:val="22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right="126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ts</w:t>
      </w:r>
      <w:r>
        <w:rPr>
          <w:rFonts w:ascii="Arial" w:hAnsi="Arial" w:cs="Arial" w:eastAsia="Arial"/>
          <w:spacing w:val="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4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4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4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%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˚C,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6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˚C.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˚C.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line="240" w:lineRule="auto" w:after="0"/>
        <w:jc w:val="both"/>
        <w:rPr>
          <w:rFonts w:ascii="Arial" w:hAnsi="Arial" w:cs="Arial" w:eastAsia="Arial"/>
          <w:sz w:val="18"/>
          <w:szCs w:val="18"/>
        </w:rPr>
        <w:sectPr>
          <w:pgSz w:w="12240" w:h="15840"/>
          <w:pgMar w:header="216" w:footer="901" w:top="1800" w:bottom="1100" w:left="700" w:right="900"/>
          <w:cols w:num="2" w:equalWidth="0">
            <w:col w:w="4977" w:space="717"/>
            <w:col w:w="4946"/>
          </w:cols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tabs>
          <w:tab w:pos="10440" w:val="left"/>
        </w:tabs>
        <w:spacing w:before="0" w:after="0" w:line="240" w:lineRule="auto"/>
        <w:ind w:left="20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268AE"/>
          <w:w w:val="99"/>
          <w:sz w:val="24"/>
          <w:szCs w:val="24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E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6"/>
          <w:w w:val="100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6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6"/>
          <w:w w:val="99"/>
          <w:sz w:val="24"/>
          <w:szCs w:val="24"/>
          <w:u w:val="single" w:color="2268AE"/>
        </w:rPr>
        <w:t>O</w:t>
      </w:r>
      <w:r>
        <w:rPr>
          <w:rFonts w:ascii="Arial" w:hAnsi="Arial" w:cs="Arial" w:eastAsia="Arial"/>
          <w:color w:val="2268AE"/>
          <w:spacing w:val="6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W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-48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8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8"/>
          <w:w w:val="99"/>
          <w:sz w:val="24"/>
          <w:szCs w:val="24"/>
          <w:u w:val="single" w:color="2268AE"/>
        </w:rPr>
        <w:t>E</w:t>
      </w:r>
      <w:r>
        <w:rPr>
          <w:rFonts w:ascii="Arial" w:hAnsi="Arial" w:cs="Arial" w:eastAsia="Arial"/>
          <w:color w:val="2268AE"/>
          <w:spacing w:val="8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-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N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7"/>
          <w:w w:val="100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7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S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T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U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P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6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16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W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-48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8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8"/>
          <w:w w:val="99"/>
          <w:sz w:val="24"/>
          <w:szCs w:val="24"/>
          <w:u w:val="single" w:color="2268AE"/>
        </w:rPr>
        <w:t>A</w:t>
      </w:r>
      <w:r>
        <w:rPr>
          <w:rFonts w:ascii="Arial" w:hAnsi="Arial" w:cs="Arial" w:eastAsia="Arial"/>
          <w:color w:val="2268AE"/>
          <w:spacing w:val="8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V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F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M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  <w:u w:val="single" w:color="2268AE"/>
        </w:rPr>
        <w:tab/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</w:r>
      <w:r>
        <w:rPr>
          <w:rFonts w:ascii="Arial" w:hAnsi="Arial" w:cs="Arial" w:eastAsia="Arial"/>
          <w:color w:val="000000"/>
          <w:spacing w:val="0"/>
          <w:w w:val="100"/>
          <w:sz w:val="24"/>
          <w:szCs w:val="24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34" w:after="0" w:line="206" w:lineRule="exact"/>
        <w:ind w:left="207" w:right="127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ts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rm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0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0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3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-6"/>
          <w:w w:val="100"/>
          <w:sz w:val="18"/>
          <w:szCs w:val="18"/>
        </w:rPr>
        <w:t>y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4"/>
          <w:w w:val="100"/>
          <w:sz w:val="18"/>
          <w:szCs w:val="18"/>
        </w:rPr>
        <w:t>w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r-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W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29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507.541131pt;height:288.090pt;mso-position-horizontal-relative:char;mso-position-vertical-relative:line" type="#_x0000_t75">
            <v:imagedata r:id="rId71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before="0" w:after="0" w:line="240" w:lineRule="auto"/>
        <w:ind w:left="927" w:right="4451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2268AE"/>
          <w:spacing w:val="0"/>
          <w:w w:val="100"/>
          <w:position w:val="2"/>
          <w:sz w:val="16"/>
          <w:szCs w:val="16"/>
        </w:rPr>
        <w:t>1.</w:t>
      </w:r>
      <w:r>
        <w:rPr>
          <w:rFonts w:ascii="Arial" w:hAnsi="Arial" w:cs="Arial" w:eastAsia="Arial"/>
          <w:color w:val="2268AE"/>
          <w:spacing w:val="2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2"/>
          <w:sz w:val="16"/>
          <w:szCs w:val="16"/>
        </w:rPr>
        <w:t>V</w:t>
      </w:r>
      <w:r>
        <w:rPr>
          <w:rFonts w:ascii="Arial" w:hAnsi="Arial" w:cs="Arial" w:eastAsia="Arial"/>
          <w:color w:val="000000"/>
          <w:spacing w:val="-3"/>
          <w:w w:val="100"/>
          <w:position w:val="2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0"/>
          <w:w w:val="100"/>
          <w:position w:val="2"/>
          <w:sz w:val="16"/>
          <w:szCs w:val="16"/>
        </w:rPr>
        <w:t>l</w:t>
      </w:r>
      <w:r>
        <w:rPr>
          <w:rFonts w:ascii="Arial" w:hAnsi="Arial" w:cs="Arial" w:eastAsia="Arial"/>
          <w:color w:val="000000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2"/>
          <w:sz w:val="16"/>
          <w:szCs w:val="16"/>
        </w:rPr>
        <w:t>ages</w:t>
      </w:r>
      <w:r>
        <w:rPr>
          <w:rFonts w:ascii="Arial" w:hAnsi="Arial" w:cs="Arial" w:eastAsia="Arial"/>
          <w:color w:val="000000"/>
          <w:spacing w:val="0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2"/>
          <w:sz w:val="16"/>
          <w:szCs w:val="16"/>
        </w:rPr>
        <w:t>V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position w:val="0"/>
          <w:sz w:val="10"/>
          <w:szCs w:val="10"/>
        </w:rPr>
        <w:t>1</w:t>
      </w:r>
      <w:r>
        <w:rPr>
          <w:rFonts w:ascii="Arial" w:hAnsi="Arial" w:cs="Arial" w:eastAsia="Arial"/>
          <w:b/>
          <w:bCs/>
          <w:color w:val="000000"/>
          <w:spacing w:val="15"/>
          <w:w w:val="100"/>
          <w:position w:val="0"/>
          <w:sz w:val="10"/>
          <w:szCs w:val="10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2"/>
          <w:sz w:val="16"/>
          <w:szCs w:val="16"/>
        </w:rPr>
        <w:t>and</w:t>
      </w:r>
      <w:r>
        <w:rPr>
          <w:rFonts w:ascii="Arial" w:hAnsi="Arial" w:cs="Arial" w:eastAsia="Arial"/>
          <w:color w:val="000000"/>
          <w:spacing w:val="1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2"/>
          <w:sz w:val="16"/>
          <w:szCs w:val="16"/>
        </w:rPr>
        <w:t>V</w:t>
      </w:r>
      <w:r>
        <w:rPr>
          <w:rFonts w:ascii="Arial" w:hAnsi="Arial" w:cs="Arial" w:eastAsia="Arial"/>
          <w:b/>
          <w:bCs/>
          <w:color w:val="000000"/>
          <w:spacing w:val="0"/>
          <w:w w:val="100"/>
          <w:position w:val="0"/>
          <w:sz w:val="10"/>
          <w:szCs w:val="10"/>
        </w:rPr>
        <w:t>2</w:t>
      </w:r>
      <w:r>
        <w:rPr>
          <w:rFonts w:ascii="Arial" w:hAnsi="Arial" w:cs="Arial" w:eastAsia="Arial"/>
          <w:b/>
          <w:bCs/>
          <w:color w:val="000000"/>
          <w:spacing w:val="15"/>
          <w:w w:val="100"/>
          <w:position w:val="0"/>
          <w:sz w:val="10"/>
          <w:szCs w:val="10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2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-1"/>
          <w:w w:val="100"/>
          <w:position w:val="2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position w:val="2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2"/>
          <w:sz w:val="16"/>
          <w:szCs w:val="16"/>
        </w:rPr>
        <w:t>applied</w:t>
      </w:r>
      <w:r>
        <w:rPr>
          <w:rFonts w:ascii="Arial" w:hAnsi="Arial" w:cs="Arial" w:eastAsia="Arial"/>
          <w:color w:val="000000"/>
          <w:spacing w:val="-2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2"/>
          <w:sz w:val="16"/>
          <w:szCs w:val="16"/>
        </w:rPr>
        <w:t>by</w:t>
      </w:r>
      <w:r>
        <w:rPr>
          <w:rFonts w:ascii="Arial" w:hAnsi="Arial" w:cs="Arial" w:eastAsia="Arial"/>
          <w:color w:val="000000"/>
          <w:spacing w:val="0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2"/>
          <w:sz w:val="16"/>
          <w:szCs w:val="16"/>
        </w:rPr>
        <w:t>he</w:t>
      </w:r>
      <w:r>
        <w:rPr>
          <w:rFonts w:ascii="Arial" w:hAnsi="Arial" w:cs="Arial" w:eastAsia="Arial"/>
          <w:color w:val="000000"/>
          <w:spacing w:val="1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position w:val="2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1"/>
          <w:w w:val="100"/>
          <w:position w:val="2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position w:val="2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2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-2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2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3"/>
          <w:w w:val="100"/>
          <w:position w:val="2"/>
          <w:sz w:val="16"/>
          <w:szCs w:val="16"/>
        </w:rPr>
        <w:t>x</w:t>
      </w:r>
      <w:r>
        <w:rPr>
          <w:rFonts w:ascii="Arial" w:hAnsi="Arial" w:cs="Arial" w:eastAsia="Arial"/>
          <w:color w:val="000000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-1"/>
          <w:w w:val="100"/>
          <w:position w:val="2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position w:val="2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position w:val="2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position w:val="2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2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position w:val="2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-2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position w:val="2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position w:val="2"/>
          <w:sz w:val="16"/>
          <w:szCs w:val="16"/>
        </w:rPr>
        <w:t>ign</w:t>
      </w:r>
      <w:r>
        <w:rPr>
          <w:rFonts w:ascii="Arial" w:hAnsi="Arial" w:cs="Arial" w:eastAsia="Arial"/>
          <w:color w:val="000000"/>
          <w:spacing w:val="-3"/>
          <w:w w:val="100"/>
          <w:position w:val="2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position w:val="2"/>
          <w:sz w:val="16"/>
          <w:szCs w:val="16"/>
        </w:rPr>
        <w:t>u</w:t>
      </w:r>
      <w:r>
        <w:rPr>
          <w:rFonts w:ascii="Arial" w:hAnsi="Arial" w:cs="Arial" w:eastAsia="Arial"/>
          <w:color w:val="000000"/>
          <w:spacing w:val="-1"/>
          <w:w w:val="100"/>
          <w:position w:val="2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position w:val="2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2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position w:val="2"/>
          <w:sz w:val="16"/>
          <w:szCs w:val="16"/>
        </w:rPr>
        <w:t>v</w:t>
      </w:r>
      <w:r>
        <w:rPr>
          <w:rFonts w:ascii="Arial" w:hAnsi="Arial" w:cs="Arial" w:eastAsia="Arial"/>
          <w:color w:val="000000"/>
          <w:spacing w:val="0"/>
          <w:w w:val="100"/>
          <w:position w:val="2"/>
          <w:sz w:val="16"/>
          <w:szCs w:val="16"/>
        </w:rPr>
        <w:t>alue.</w:t>
      </w:r>
      <w:r>
        <w:rPr>
          <w:rFonts w:ascii="Arial" w:hAnsi="Arial" w:cs="Arial" w:eastAsia="Arial"/>
          <w:color w:val="000000"/>
          <w:spacing w:val="0"/>
          <w:w w:val="100"/>
          <w:position w:val="0"/>
          <w:sz w:val="16"/>
          <w:szCs w:val="16"/>
        </w:rPr>
      </w:r>
    </w:p>
    <w:p>
      <w:pPr>
        <w:spacing w:before="0" w:after="0" w:line="181" w:lineRule="exact"/>
        <w:ind w:left="927" w:right="133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2268AE"/>
          <w:spacing w:val="0"/>
          <w:w w:val="100"/>
          <w:sz w:val="16"/>
          <w:szCs w:val="16"/>
        </w:rPr>
        <w:t>2.</w:t>
      </w:r>
      <w:r>
        <w:rPr>
          <w:rFonts w:ascii="Arial" w:hAnsi="Arial" w:cs="Arial" w:eastAsia="Arial"/>
          <w:color w:val="2268AE"/>
          <w:spacing w:val="33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The</w:t>
      </w:r>
      <w:r>
        <w:rPr>
          <w:rFonts w:ascii="Arial" w:hAnsi="Arial" w:cs="Arial" w:eastAsia="Arial"/>
          <w:color w:val="000000"/>
          <w:spacing w:val="29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28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k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3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u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en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/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pe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d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an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3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eadings</w:t>
      </w:r>
      <w:r>
        <w:rPr>
          <w:rFonts w:ascii="Arial" w:hAnsi="Arial" w:cs="Arial" w:eastAsia="Arial"/>
          <w:color w:val="000000"/>
          <w:spacing w:val="3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du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ing</w:t>
      </w:r>
      <w:r>
        <w:rPr>
          <w:rFonts w:ascii="Arial" w:hAnsi="Arial" w:cs="Arial" w:eastAsia="Arial"/>
          <w:color w:val="000000"/>
          <w:spacing w:val="3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l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/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k</w:t>
      </w:r>
      <w:r>
        <w:rPr>
          <w:rFonts w:ascii="Arial" w:hAnsi="Arial" w:cs="Arial" w:eastAsia="Arial"/>
          <w:color w:val="000000"/>
          <w:spacing w:val="3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v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en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3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29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de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ine</w:t>
      </w:r>
      <w:r>
        <w:rPr>
          <w:rFonts w:ascii="Arial" w:hAnsi="Arial" w:cs="Arial" w:eastAsia="Arial"/>
          <w:color w:val="000000"/>
          <w:spacing w:val="29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he</w:t>
      </w:r>
      <w:r>
        <w:rPr>
          <w:rFonts w:ascii="Arial" w:hAnsi="Arial" w:cs="Arial" w:eastAsia="Arial"/>
          <w:color w:val="000000"/>
          <w:spacing w:val="27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la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28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of</w:t>
      </w:r>
      <w:r>
        <w:rPr>
          <w:rFonts w:ascii="Arial" w:hAnsi="Arial" w:cs="Arial" w:eastAsia="Arial"/>
          <w:color w:val="000000"/>
          <w:spacing w:val="3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he</w:t>
      </w:r>
      <w:r>
        <w:rPr>
          <w:rFonts w:ascii="Arial" w:hAnsi="Arial" w:cs="Arial" w:eastAsia="Arial"/>
          <w:color w:val="000000"/>
          <w:spacing w:val="29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D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.</w:t>
      </w:r>
      <w:r>
        <w:rPr>
          <w:rFonts w:ascii="Arial" w:hAnsi="Arial" w:cs="Arial" w:eastAsia="Arial"/>
          <w:color w:val="000000"/>
          <w:spacing w:val="3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3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h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31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color w:val="000000"/>
          <w:spacing w:val="3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he</w:t>
      </w:r>
      <w:r>
        <w:rPr>
          <w:rFonts w:ascii="Arial" w:hAnsi="Arial" w:cs="Arial" w:eastAsia="Arial"/>
          <w:color w:val="000000"/>
          <w:spacing w:val="29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D</w:t>
      </w:r>
    </w:p>
    <w:p>
      <w:pPr>
        <w:spacing w:before="0" w:after="0" w:line="189" w:lineRule="exact"/>
        <w:ind w:left="927" w:right="3902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spacing w:val="0"/>
          <w:w w:val="100"/>
          <w:sz w:val="16"/>
          <w:szCs w:val="16"/>
        </w:rPr>
        <w:t>p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en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load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u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ent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de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in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by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he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an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spacing w:val="-4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onne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ed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sz w:val="16"/>
          <w:szCs w:val="16"/>
        </w:rPr>
        <w:t>he</w:t>
      </w:r>
      <w:r>
        <w:rPr>
          <w:rFonts w:ascii="Arial" w:hAnsi="Arial" w:cs="Arial" w:eastAsia="Arial"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b/>
          <w:bCs/>
          <w:spacing w:val="-1"/>
          <w:w w:val="100"/>
          <w:position w:val="-1"/>
          <w:sz w:val="10"/>
          <w:szCs w:val="10"/>
        </w:rPr>
        <w:t>C</w:t>
      </w:r>
      <w:r>
        <w:rPr>
          <w:rFonts w:ascii="Arial" w:hAnsi="Arial" w:cs="Arial" w:eastAsia="Arial"/>
          <w:b/>
          <w:bCs/>
          <w:spacing w:val="1"/>
          <w:w w:val="100"/>
          <w:position w:val="-1"/>
          <w:sz w:val="10"/>
          <w:szCs w:val="10"/>
        </w:rPr>
        <w:t>L</w:t>
      </w:r>
      <w:r>
        <w:rPr>
          <w:rFonts w:ascii="Arial" w:hAnsi="Arial" w:cs="Arial" w:eastAsia="Arial"/>
          <w:b/>
          <w:bCs/>
          <w:spacing w:val="-3"/>
          <w:w w:val="100"/>
          <w:position w:val="-1"/>
          <w:sz w:val="10"/>
          <w:szCs w:val="10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position w:val="-1"/>
          <w:sz w:val="10"/>
          <w:szCs w:val="10"/>
        </w:rPr>
        <w:t>SS</w:t>
      </w:r>
      <w:r>
        <w:rPr>
          <w:rFonts w:ascii="Arial" w:hAnsi="Arial" w:cs="Arial" w:eastAsia="Arial"/>
          <w:b/>
          <w:bCs/>
          <w:spacing w:val="18"/>
          <w:w w:val="100"/>
          <w:position w:val="-1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pin.</w:t>
      </w:r>
    </w:p>
    <w:p>
      <w:pPr>
        <w:spacing w:before="0" w:after="0" w:line="178" w:lineRule="exact"/>
        <w:ind w:left="927" w:right="133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2268AE"/>
          <w:spacing w:val="0"/>
          <w:w w:val="100"/>
          <w:sz w:val="16"/>
          <w:szCs w:val="16"/>
        </w:rPr>
        <w:t>3.</w:t>
      </w:r>
      <w:r>
        <w:rPr>
          <w:rFonts w:ascii="Arial" w:hAnsi="Arial" w:cs="Arial" w:eastAsia="Arial"/>
          <w:color w:val="2268AE"/>
          <w:spacing w:val="9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f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er</w:t>
      </w:r>
      <w:r>
        <w:rPr>
          <w:rFonts w:ascii="Arial" w:hAnsi="Arial" w:cs="Arial" w:eastAsia="Arial"/>
          <w:color w:val="000000"/>
          <w:spacing w:val="8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he</w:t>
      </w:r>
      <w:r>
        <w:rPr>
          <w:rFonts w:ascii="Arial" w:hAnsi="Arial" w:cs="Arial" w:eastAsia="Arial"/>
          <w:color w:val="000000"/>
          <w:spacing w:val="8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7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u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es</w:t>
      </w:r>
      <w:r>
        <w:rPr>
          <w:rFonts w:ascii="Arial" w:hAnsi="Arial" w:cs="Arial" w:eastAsia="Arial"/>
          <w:color w:val="000000"/>
          <w:spacing w:val="1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he</w:t>
      </w:r>
      <w:r>
        <w:rPr>
          <w:rFonts w:ascii="Arial" w:hAnsi="Arial" w:cs="Arial" w:eastAsia="Arial"/>
          <w:color w:val="000000"/>
          <w:spacing w:val="8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color w:val="000000"/>
          <w:spacing w:val="1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load</w:t>
      </w:r>
      <w:r>
        <w:rPr>
          <w:rFonts w:ascii="Arial" w:hAnsi="Arial" w:cs="Arial" w:eastAsia="Arial"/>
          <w:color w:val="000000"/>
          <w:spacing w:val="8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u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en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color w:val="000000"/>
          <w:spacing w:val="9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f</w:t>
      </w:r>
      <w:r>
        <w:rPr>
          <w:rFonts w:ascii="Arial" w:hAnsi="Arial" w:cs="Arial" w:eastAsia="Arial"/>
          <w:color w:val="000000"/>
          <w:spacing w:val="9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it</w:t>
      </w:r>
      <w:r>
        <w:rPr>
          <w:rFonts w:ascii="Arial" w:hAnsi="Arial" w:cs="Arial" w:eastAsia="Arial"/>
          <w:color w:val="000000"/>
          <w:spacing w:val="9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1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1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high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po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w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er</w:t>
      </w:r>
      <w:r>
        <w:rPr>
          <w:rFonts w:ascii="Arial" w:hAnsi="Arial" w:cs="Arial" w:eastAsia="Arial"/>
          <w:color w:val="000000"/>
          <w:spacing w:val="1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color w:val="000000"/>
          <w:spacing w:val="9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it</w:t>
      </w:r>
      <w:r>
        <w:rPr>
          <w:rFonts w:ascii="Arial" w:hAnsi="Arial" w:cs="Arial" w:eastAsia="Arial"/>
          <w:color w:val="000000"/>
          <w:spacing w:val="9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p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en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1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5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k</w:t>
      </w:r>
      <w:r>
        <w:rPr>
          <w:rFonts w:ascii="Arial" w:hAnsi="Arial" w:cs="Arial" w:eastAsia="Arial"/>
          <w:color w:val="000000"/>
          <w:spacing w:val="1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v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color w:val="000000"/>
          <w:spacing w:val="-2"/>
          <w:w w:val="100"/>
          <w:sz w:val="16"/>
          <w:szCs w:val="16"/>
        </w:rPr>
        <w:t>l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age</w:t>
      </w:r>
      <w:r>
        <w:rPr>
          <w:rFonts w:ascii="Arial" w:hAnsi="Arial" w:cs="Arial" w:eastAsia="Arial"/>
          <w:color w:val="000000"/>
          <w:spacing w:val="8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(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6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.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9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10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V</w:t>
      </w:r>
      <w:r>
        <w:rPr>
          <w:rFonts w:ascii="Arial" w:hAnsi="Arial" w:cs="Arial" w:eastAsia="Arial"/>
          <w:color w:val="000000"/>
          <w:spacing w:val="-1"/>
          <w:w w:val="100"/>
          <w:sz w:val="16"/>
          <w:szCs w:val="16"/>
        </w:rPr>
        <w:t>)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color w:val="000000"/>
          <w:spacing w:val="9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ollo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w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ed</w:t>
      </w:r>
      <w:r>
        <w:rPr>
          <w:rFonts w:ascii="Arial" w:hAnsi="Arial" w:cs="Arial" w:eastAsia="Arial"/>
          <w:color w:val="000000"/>
          <w:spacing w:val="1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by</w:t>
      </w:r>
      <w:r>
        <w:rPr>
          <w:rFonts w:ascii="Arial" w:hAnsi="Arial" w:cs="Arial" w:eastAsia="Arial"/>
          <w:color w:val="000000"/>
          <w:spacing w:val="10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color w:val="000000"/>
          <w:spacing w:val="8"/>
          <w:w w:val="100"/>
          <w:sz w:val="16"/>
          <w:szCs w:val="16"/>
        </w:rPr>
        <w:t> 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color w:val="000000"/>
          <w:spacing w:val="0"/>
          <w:w w:val="100"/>
          <w:sz w:val="16"/>
          <w:szCs w:val="16"/>
        </w:rPr>
        <w:t>ond</w:t>
      </w:r>
    </w:p>
    <w:p>
      <w:pPr>
        <w:spacing w:before="0" w:after="0" w:line="236" w:lineRule="auto"/>
        <w:ind w:left="927" w:right="129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spacing w:val="1"/>
          <w:w w:val="100"/>
          <w:position w:val="2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position w:val="2"/>
          <w:sz w:val="16"/>
          <w:szCs w:val="16"/>
        </w:rPr>
        <w:t>la</w:t>
      </w:r>
      <w:r>
        <w:rPr>
          <w:rFonts w:ascii="Arial" w:hAnsi="Arial" w:cs="Arial" w:eastAsia="Arial"/>
          <w:spacing w:val="-1"/>
          <w:w w:val="100"/>
          <w:position w:val="2"/>
          <w:sz w:val="16"/>
          <w:szCs w:val="16"/>
        </w:rPr>
        <w:t>s</w:t>
      </w:r>
      <w:r>
        <w:rPr>
          <w:rFonts w:ascii="Arial" w:hAnsi="Arial" w:cs="Arial" w:eastAsia="Arial"/>
          <w:spacing w:val="1"/>
          <w:w w:val="100"/>
          <w:position w:val="2"/>
          <w:sz w:val="16"/>
          <w:szCs w:val="16"/>
        </w:rPr>
        <w:t>s</w:t>
      </w:r>
      <w:r>
        <w:rPr>
          <w:rFonts w:ascii="Arial" w:hAnsi="Arial" w:cs="Arial" w:eastAsia="Arial"/>
          <w:spacing w:val="-2"/>
          <w:w w:val="100"/>
          <w:position w:val="2"/>
          <w:sz w:val="16"/>
          <w:szCs w:val="16"/>
        </w:rPr>
        <w:t>i</w:t>
      </w:r>
      <w:r>
        <w:rPr>
          <w:rFonts w:ascii="Arial" w:hAnsi="Arial" w:cs="Arial" w:eastAsia="Arial"/>
          <w:spacing w:val="1"/>
          <w:w w:val="100"/>
          <w:position w:val="2"/>
          <w:sz w:val="16"/>
          <w:szCs w:val="16"/>
        </w:rPr>
        <w:t>f</w:t>
      </w:r>
      <w:r>
        <w:rPr>
          <w:rFonts w:ascii="Arial" w:hAnsi="Arial" w:cs="Arial" w:eastAsia="Arial"/>
          <w:spacing w:val="-2"/>
          <w:w w:val="100"/>
          <w:position w:val="2"/>
          <w:sz w:val="16"/>
          <w:szCs w:val="16"/>
        </w:rPr>
        <w:t>i</w:t>
      </w:r>
      <w:r>
        <w:rPr>
          <w:rFonts w:ascii="Arial" w:hAnsi="Arial" w:cs="Arial" w:eastAsia="Arial"/>
          <w:spacing w:val="1"/>
          <w:w w:val="100"/>
          <w:position w:val="2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position w:val="2"/>
          <w:sz w:val="16"/>
          <w:szCs w:val="16"/>
        </w:rPr>
        <w:t>a</w:t>
      </w:r>
      <w:r>
        <w:rPr>
          <w:rFonts w:ascii="Arial" w:hAnsi="Arial" w:cs="Arial" w:eastAsia="Arial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position w:val="2"/>
          <w:sz w:val="16"/>
          <w:szCs w:val="16"/>
        </w:rPr>
        <w:t>ion</w:t>
      </w:r>
      <w:r>
        <w:rPr>
          <w:rFonts w:ascii="Arial" w:hAnsi="Arial" w:cs="Arial" w:eastAsia="Arial"/>
          <w:spacing w:val="9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position w:val="2"/>
          <w:sz w:val="16"/>
          <w:szCs w:val="16"/>
        </w:rPr>
        <w:t>v</w:t>
      </w:r>
      <w:r>
        <w:rPr>
          <w:rFonts w:ascii="Arial" w:hAnsi="Arial" w:cs="Arial" w:eastAsia="Arial"/>
          <w:spacing w:val="0"/>
          <w:w w:val="100"/>
          <w:position w:val="2"/>
          <w:sz w:val="16"/>
          <w:szCs w:val="16"/>
        </w:rPr>
        <w:t>ol</w:t>
      </w:r>
      <w:r>
        <w:rPr>
          <w:rFonts w:ascii="Arial" w:hAnsi="Arial" w:cs="Arial" w:eastAsia="Arial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position w:val="2"/>
          <w:sz w:val="16"/>
          <w:szCs w:val="16"/>
        </w:rPr>
        <w:t>age.</w:t>
      </w:r>
      <w:r>
        <w:rPr>
          <w:rFonts w:ascii="Arial" w:hAnsi="Arial" w:cs="Arial" w:eastAsia="Arial"/>
          <w:spacing w:val="10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position w:val="2"/>
          <w:sz w:val="16"/>
          <w:szCs w:val="16"/>
        </w:rPr>
        <w:t>The</w:t>
      </w:r>
      <w:r>
        <w:rPr>
          <w:rFonts w:ascii="Arial" w:hAnsi="Arial" w:cs="Arial" w:eastAsia="Arial"/>
          <w:spacing w:val="9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position w:val="2"/>
          <w:sz w:val="16"/>
          <w:szCs w:val="16"/>
        </w:rPr>
        <w:t>P</w:t>
      </w:r>
      <w:r>
        <w:rPr>
          <w:rFonts w:ascii="Arial" w:hAnsi="Arial" w:cs="Arial" w:eastAsia="Arial"/>
          <w:spacing w:val="0"/>
          <w:w w:val="100"/>
          <w:position w:val="2"/>
          <w:sz w:val="16"/>
          <w:szCs w:val="16"/>
        </w:rPr>
        <w:t>D</w:t>
      </w:r>
      <w:r>
        <w:rPr>
          <w:rFonts w:ascii="Arial" w:hAnsi="Arial" w:cs="Arial" w:eastAsia="Arial"/>
          <w:spacing w:val="8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position w:val="2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position w:val="2"/>
          <w:sz w:val="16"/>
          <w:szCs w:val="16"/>
        </w:rPr>
        <w:t>e</w:t>
      </w:r>
      <w:r>
        <w:rPr>
          <w:rFonts w:ascii="Arial" w:hAnsi="Arial" w:cs="Arial" w:eastAsia="Arial"/>
          <w:spacing w:val="-1"/>
          <w:w w:val="100"/>
          <w:position w:val="2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position w:val="2"/>
          <w:sz w:val="16"/>
          <w:szCs w:val="16"/>
        </w:rPr>
        <w:t>ponds</w:t>
      </w:r>
      <w:r>
        <w:rPr>
          <w:rFonts w:ascii="Arial" w:hAnsi="Arial" w:cs="Arial" w:eastAsia="Arial"/>
          <w:spacing w:val="13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position w:val="2"/>
          <w:sz w:val="16"/>
          <w:szCs w:val="16"/>
        </w:rPr>
        <w:t>by</w:t>
      </w:r>
      <w:r>
        <w:rPr>
          <w:rFonts w:ascii="Arial" w:hAnsi="Arial" w:cs="Arial" w:eastAsia="Arial"/>
          <w:spacing w:val="10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position w:val="2"/>
          <w:sz w:val="16"/>
          <w:szCs w:val="16"/>
        </w:rPr>
        <w:t>p</w:t>
      </w:r>
      <w:r>
        <w:rPr>
          <w:rFonts w:ascii="Arial" w:hAnsi="Arial" w:cs="Arial" w:eastAsia="Arial"/>
          <w:spacing w:val="-1"/>
          <w:w w:val="100"/>
          <w:position w:val="2"/>
          <w:sz w:val="16"/>
          <w:szCs w:val="16"/>
        </w:rPr>
        <w:t>r</w:t>
      </w:r>
      <w:r>
        <w:rPr>
          <w:rFonts w:ascii="Arial" w:hAnsi="Arial" w:cs="Arial" w:eastAsia="Arial"/>
          <w:spacing w:val="-3"/>
          <w:w w:val="100"/>
          <w:position w:val="2"/>
          <w:sz w:val="16"/>
          <w:szCs w:val="16"/>
        </w:rPr>
        <w:t>e</w:t>
      </w:r>
      <w:r>
        <w:rPr>
          <w:rFonts w:ascii="Arial" w:hAnsi="Arial" w:cs="Arial" w:eastAsia="Arial"/>
          <w:spacing w:val="1"/>
          <w:w w:val="100"/>
          <w:position w:val="2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position w:val="2"/>
          <w:sz w:val="16"/>
          <w:szCs w:val="16"/>
        </w:rPr>
        <w:t>en</w:t>
      </w:r>
      <w:r>
        <w:rPr>
          <w:rFonts w:ascii="Arial" w:hAnsi="Arial" w:cs="Arial" w:eastAsia="Arial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position w:val="2"/>
          <w:sz w:val="16"/>
          <w:szCs w:val="16"/>
        </w:rPr>
        <w:t>ing</w:t>
      </w:r>
      <w:r>
        <w:rPr>
          <w:rFonts w:ascii="Arial" w:hAnsi="Arial" w:cs="Arial" w:eastAsia="Arial"/>
          <w:spacing w:val="9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position w:val="2"/>
          <w:sz w:val="16"/>
          <w:szCs w:val="16"/>
        </w:rPr>
        <w:t>a</w:t>
      </w:r>
      <w:r>
        <w:rPr>
          <w:rFonts w:ascii="Arial" w:hAnsi="Arial" w:cs="Arial" w:eastAsia="Arial"/>
          <w:spacing w:val="11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position w:val="2"/>
          <w:sz w:val="16"/>
          <w:szCs w:val="16"/>
        </w:rPr>
        <w:t>load</w:t>
      </w:r>
      <w:r>
        <w:rPr>
          <w:rFonts w:ascii="Arial" w:hAnsi="Arial" w:cs="Arial" w:eastAsia="Arial"/>
          <w:spacing w:val="6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position w:val="2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position w:val="2"/>
          <w:sz w:val="16"/>
          <w:szCs w:val="16"/>
        </w:rPr>
        <w:t>u</w:t>
      </w:r>
      <w:r>
        <w:rPr>
          <w:rFonts w:ascii="Arial" w:hAnsi="Arial" w:cs="Arial" w:eastAsia="Arial"/>
          <w:spacing w:val="-1"/>
          <w:w w:val="100"/>
          <w:position w:val="2"/>
          <w:sz w:val="16"/>
          <w:szCs w:val="16"/>
        </w:rPr>
        <w:t>r</w:t>
      </w:r>
      <w:r>
        <w:rPr>
          <w:rFonts w:ascii="Arial" w:hAnsi="Arial" w:cs="Arial" w:eastAsia="Arial"/>
          <w:spacing w:val="-1"/>
          <w:w w:val="100"/>
          <w:position w:val="2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position w:val="2"/>
          <w:sz w:val="16"/>
          <w:szCs w:val="16"/>
        </w:rPr>
        <w:t>ent</w:t>
      </w:r>
      <w:r>
        <w:rPr>
          <w:rFonts w:ascii="Arial" w:hAnsi="Arial" w:cs="Arial" w:eastAsia="Arial"/>
          <w:spacing w:val="13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spacing w:val="-3"/>
          <w:w w:val="100"/>
          <w:position w:val="2"/>
          <w:sz w:val="16"/>
          <w:szCs w:val="16"/>
        </w:rPr>
        <w:t>a</w:t>
      </w:r>
      <w:r>
        <w:rPr>
          <w:rFonts w:ascii="Arial" w:hAnsi="Arial" w:cs="Arial" w:eastAsia="Arial"/>
          <w:spacing w:val="0"/>
          <w:w w:val="100"/>
          <w:position w:val="2"/>
          <w:sz w:val="16"/>
          <w:szCs w:val="16"/>
        </w:rPr>
        <w:t>s</w:t>
      </w:r>
      <w:r>
        <w:rPr>
          <w:rFonts w:ascii="Arial" w:hAnsi="Arial" w:cs="Arial" w:eastAsia="Arial"/>
          <w:spacing w:val="13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position w:val="2"/>
          <w:sz w:val="16"/>
          <w:szCs w:val="16"/>
        </w:rPr>
        <w:t>d</w:t>
      </w:r>
      <w:r>
        <w:rPr>
          <w:rFonts w:ascii="Arial" w:hAnsi="Arial" w:cs="Arial" w:eastAsia="Arial"/>
          <w:spacing w:val="-3"/>
          <w:w w:val="100"/>
          <w:position w:val="2"/>
          <w:sz w:val="16"/>
          <w:szCs w:val="16"/>
        </w:rPr>
        <w:t>e</w:t>
      </w:r>
      <w:r>
        <w:rPr>
          <w:rFonts w:ascii="Arial" w:hAnsi="Arial" w:cs="Arial" w:eastAsia="Arial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position w:val="2"/>
          <w:sz w:val="16"/>
          <w:szCs w:val="16"/>
        </w:rPr>
        <w:t>e</w:t>
      </w:r>
      <w:r>
        <w:rPr>
          <w:rFonts w:ascii="Arial" w:hAnsi="Arial" w:cs="Arial" w:eastAsia="Arial"/>
          <w:spacing w:val="-3"/>
          <w:w w:val="100"/>
          <w:position w:val="2"/>
          <w:sz w:val="16"/>
          <w:szCs w:val="16"/>
        </w:rPr>
        <w:t>r</w:t>
      </w:r>
      <w:r>
        <w:rPr>
          <w:rFonts w:ascii="Arial" w:hAnsi="Arial" w:cs="Arial" w:eastAsia="Arial"/>
          <w:spacing w:val="3"/>
          <w:w w:val="100"/>
          <w:position w:val="2"/>
          <w:sz w:val="16"/>
          <w:szCs w:val="16"/>
        </w:rPr>
        <w:t>m</w:t>
      </w:r>
      <w:r>
        <w:rPr>
          <w:rFonts w:ascii="Arial" w:hAnsi="Arial" w:cs="Arial" w:eastAsia="Arial"/>
          <w:spacing w:val="0"/>
          <w:w w:val="100"/>
          <w:position w:val="2"/>
          <w:sz w:val="16"/>
          <w:szCs w:val="16"/>
        </w:rPr>
        <w:t>ined</w:t>
      </w:r>
      <w:r>
        <w:rPr>
          <w:rFonts w:ascii="Arial" w:hAnsi="Arial" w:cs="Arial" w:eastAsia="Arial"/>
          <w:spacing w:val="11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position w:val="2"/>
          <w:sz w:val="16"/>
          <w:szCs w:val="16"/>
        </w:rPr>
        <w:t>by</w:t>
      </w:r>
      <w:r>
        <w:rPr>
          <w:rFonts w:ascii="Arial" w:hAnsi="Arial" w:cs="Arial" w:eastAsia="Arial"/>
          <w:spacing w:val="8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position w:val="2"/>
          <w:sz w:val="16"/>
          <w:szCs w:val="16"/>
        </w:rPr>
        <w:t>he</w:t>
      </w:r>
      <w:r>
        <w:rPr>
          <w:rFonts w:ascii="Arial" w:hAnsi="Arial" w:cs="Arial" w:eastAsia="Arial"/>
          <w:spacing w:val="9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position w:val="2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position w:val="2"/>
          <w:sz w:val="16"/>
          <w:szCs w:val="16"/>
        </w:rPr>
        <w:t>e</w:t>
      </w:r>
      <w:r>
        <w:rPr>
          <w:rFonts w:ascii="Arial" w:hAnsi="Arial" w:cs="Arial" w:eastAsia="Arial"/>
          <w:spacing w:val="1"/>
          <w:w w:val="100"/>
          <w:position w:val="2"/>
          <w:sz w:val="16"/>
          <w:szCs w:val="16"/>
        </w:rPr>
        <w:t>s</w:t>
      </w:r>
      <w:r>
        <w:rPr>
          <w:rFonts w:ascii="Arial" w:hAnsi="Arial" w:cs="Arial" w:eastAsia="Arial"/>
          <w:spacing w:val="-2"/>
          <w:w w:val="100"/>
          <w:position w:val="2"/>
          <w:sz w:val="16"/>
          <w:szCs w:val="16"/>
        </w:rPr>
        <w:t>i</w:t>
      </w:r>
      <w:r>
        <w:rPr>
          <w:rFonts w:ascii="Arial" w:hAnsi="Arial" w:cs="Arial" w:eastAsia="Arial"/>
          <w:spacing w:val="1"/>
          <w:w w:val="100"/>
          <w:position w:val="2"/>
          <w:sz w:val="16"/>
          <w:szCs w:val="16"/>
        </w:rPr>
        <w:t>s</w:t>
      </w:r>
      <w:r>
        <w:rPr>
          <w:rFonts w:ascii="Arial" w:hAnsi="Arial" w:cs="Arial" w:eastAsia="Arial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position w:val="2"/>
          <w:sz w:val="16"/>
          <w:szCs w:val="16"/>
        </w:rPr>
        <w:t>or</w:t>
      </w:r>
      <w:r>
        <w:rPr>
          <w:rFonts w:ascii="Arial" w:hAnsi="Arial" w:cs="Arial" w:eastAsia="Arial"/>
          <w:spacing w:val="6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position w:val="2"/>
          <w:sz w:val="16"/>
          <w:szCs w:val="16"/>
        </w:rPr>
        <w:t>on</w:t>
      </w:r>
      <w:r>
        <w:rPr>
          <w:rFonts w:ascii="Arial" w:hAnsi="Arial" w:cs="Arial" w:eastAsia="Arial"/>
          <w:spacing w:val="11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position w:val="2"/>
          <w:sz w:val="16"/>
          <w:szCs w:val="16"/>
        </w:rPr>
        <w:t>he</w:t>
      </w:r>
      <w:r>
        <w:rPr>
          <w:rFonts w:ascii="Arial" w:hAnsi="Arial" w:cs="Arial" w:eastAsia="Arial"/>
          <w:spacing w:val="9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position w:val="2"/>
          <w:sz w:val="16"/>
          <w:szCs w:val="16"/>
        </w:rPr>
        <w:t>R</w:t>
      </w:r>
      <w:r>
        <w:rPr>
          <w:rFonts w:ascii="Arial" w:hAnsi="Arial" w:cs="Arial" w:eastAsia="Arial"/>
          <w:b/>
          <w:bCs/>
          <w:spacing w:val="-1"/>
          <w:w w:val="100"/>
          <w:position w:val="0"/>
          <w:sz w:val="10"/>
          <w:szCs w:val="10"/>
        </w:rPr>
        <w:t>C</w:t>
      </w:r>
      <w:r>
        <w:rPr>
          <w:rFonts w:ascii="Arial" w:hAnsi="Arial" w:cs="Arial" w:eastAsia="Arial"/>
          <w:b/>
          <w:bCs/>
          <w:spacing w:val="1"/>
          <w:w w:val="100"/>
          <w:position w:val="0"/>
          <w:sz w:val="10"/>
          <w:szCs w:val="10"/>
        </w:rPr>
        <w:t>L</w:t>
      </w:r>
      <w:r>
        <w:rPr>
          <w:rFonts w:ascii="Arial" w:hAnsi="Arial" w:cs="Arial" w:eastAsia="Arial"/>
          <w:b/>
          <w:bCs/>
          <w:spacing w:val="-3"/>
          <w:w w:val="100"/>
          <w:position w:val="0"/>
          <w:sz w:val="10"/>
          <w:szCs w:val="10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0"/>
          <w:szCs w:val="10"/>
        </w:rPr>
        <w:t>SS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0"/>
          <w:szCs w:val="10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10"/>
          <w:szCs w:val="10"/>
        </w:rPr>
        <w:t> </w:t>
      </w:r>
      <w:r>
        <w:rPr>
          <w:rFonts w:ascii="Arial" w:hAnsi="Arial" w:cs="Arial" w:eastAsia="Arial"/>
          <w:spacing w:val="0"/>
          <w:w w:val="100"/>
          <w:position w:val="2"/>
          <w:sz w:val="16"/>
          <w:szCs w:val="16"/>
        </w:rPr>
        <w:t>pin.</w:t>
      </w:r>
      <w:r>
        <w:rPr>
          <w:rFonts w:ascii="Arial" w:hAnsi="Arial" w:cs="Arial" w:eastAsia="Arial"/>
          <w:spacing w:val="8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position w:val="2"/>
          <w:sz w:val="16"/>
          <w:szCs w:val="16"/>
        </w:rPr>
        <w:t>A</w:t>
      </w:r>
      <w:r>
        <w:rPr>
          <w:rFonts w:ascii="Arial" w:hAnsi="Arial" w:cs="Arial" w:eastAsia="Arial"/>
          <w:spacing w:val="-1"/>
          <w:w w:val="100"/>
          <w:position w:val="2"/>
          <w:sz w:val="16"/>
          <w:szCs w:val="16"/>
        </w:rPr>
        <w:t>f</w:t>
      </w:r>
      <w:r>
        <w:rPr>
          <w:rFonts w:ascii="Arial" w:hAnsi="Arial" w:cs="Arial" w:eastAsia="Arial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position w:val="2"/>
          <w:sz w:val="16"/>
          <w:szCs w:val="16"/>
        </w:rPr>
        <w:t>er</w:t>
      </w:r>
      <w:r>
        <w:rPr>
          <w:rFonts w:ascii="Arial" w:hAnsi="Arial" w:cs="Arial" w:eastAsia="Arial"/>
          <w:spacing w:val="11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position w:val="2"/>
          <w:sz w:val="16"/>
          <w:szCs w:val="16"/>
        </w:rPr>
        <w:t>he</w:t>
      </w:r>
      <w:r>
        <w:rPr>
          <w:rFonts w:ascii="Arial" w:hAnsi="Arial" w:cs="Arial" w:eastAsia="Arial"/>
          <w:spacing w:val="9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position w:val="2"/>
          <w:sz w:val="16"/>
          <w:szCs w:val="16"/>
        </w:rPr>
        <w:t>P</w:t>
      </w:r>
      <w:r>
        <w:rPr>
          <w:rFonts w:ascii="Arial" w:hAnsi="Arial" w:cs="Arial" w:eastAsia="Arial"/>
          <w:spacing w:val="-1"/>
          <w:w w:val="100"/>
          <w:position w:val="2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position w:val="2"/>
          <w:sz w:val="16"/>
          <w:szCs w:val="16"/>
        </w:rPr>
        <w:t>E</w:t>
      </w:r>
      <w:r>
        <w:rPr>
          <w:rFonts w:ascii="Arial" w:hAnsi="Arial" w:cs="Arial" w:eastAsia="Arial"/>
          <w:spacing w:val="0"/>
          <w:w w:val="100"/>
          <w:position w:val="2"/>
          <w:sz w:val="16"/>
          <w:szCs w:val="16"/>
        </w:rPr>
        <w:t> </w:t>
      </w:r>
      <w:r>
        <w:rPr>
          <w:rFonts w:ascii="Arial" w:hAnsi="Arial" w:cs="Arial" w:eastAsia="Arial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spacing w:val="-3"/>
          <w:w w:val="100"/>
          <w:position w:val="0"/>
          <w:sz w:val="16"/>
          <w:szCs w:val="16"/>
        </w:rPr>
        <w:t>a</w:t>
      </w:r>
      <w:r>
        <w:rPr>
          <w:rFonts w:ascii="Arial" w:hAnsi="Arial" w:cs="Arial" w:eastAsia="Arial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u</w:t>
      </w:r>
      <w:r>
        <w:rPr>
          <w:rFonts w:ascii="Arial" w:hAnsi="Arial" w:cs="Arial" w:eastAsia="Arial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es</w:t>
      </w:r>
      <w:r>
        <w:rPr>
          <w:rFonts w:ascii="Arial" w:hAnsi="Arial" w:cs="Arial" w:eastAsia="Arial"/>
          <w:spacing w:val="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he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6"/>
          <w:szCs w:val="16"/>
        </w:rPr>
        <w:t>P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D</w:t>
      </w:r>
      <w:r>
        <w:rPr>
          <w:rFonts w:ascii="Arial" w:hAnsi="Arial" w:cs="Arial" w:eastAsia="Arial"/>
          <w:spacing w:val="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load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u</w:t>
      </w:r>
      <w:r>
        <w:rPr>
          <w:rFonts w:ascii="Arial" w:hAnsi="Arial" w:cs="Arial" w:eastAsia="Arial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ent</w:t>
      </w:r>
      <w:r>
        <w:rPr>
          <w:rFonts w:ascii="Arial" w:hAnsi="Arial" w:cs="Arial" w:eastAsia="Arial"/>
          <w:spacing w:val="4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he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ond</w:t>
      </w:r>
      <w:r>
        <w:rPr>
          <w:rFonts w:ascii="Arial" w:hAnsi="Arial" w:cs="Arial" w:eastAsia="Arial"/>
          <w:spacing w:val="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spacing w:val="1"/>
          <w:w w:val="100"/>
          <w:position w:val="0"/>
          <w:sz w:val="16"/>
          <w:szCs w:val="16"/>
        </w:rPr>
        <w:t>m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spacing w:val="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and</w:t>
      </w:r>
      <w:r>
        <w:rPr>
          <w:rFonts w:ascii="Arial" w:hAnsi="Arial" w:cs="Arial" w:eastAsia="Arial"/>
          <w:spacing w:val="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de</w:t>
      </w:r>
      <w:r>
        <w:rPr>
          <w:rFonts w:ascii="Arial" w:hAnsi="Arial" w:cs="Arial" w:eastAsia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spacing w:val="-3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spacing w:val="1"/>
          <w:w w:val="100"/>
          <w:position w:val="0"/>
          <w:sz w:val="16"/>
          <w:szCs w:val="16"/>
        </w:rPr>
        <w:t>m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ines</w:t>
      </w:r>
      <w:r>
        <w:rPr>
          <w:rFonts w:ascii="Arial" w:hAnsi="Arial" w:cs="Arial" w:eastAsia="Arial"/>
          <w:spacing w:val="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hat</w:t>
      </w:r>
      <w:r>
        <w:rPr>
          <w:rFonts w:ascii="Arial" w:hAnsi="Arial" w:cs="Arial" w:eastAsia="Arial"/>
          <w:spacing w:val="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is</w:t>
      </w:r>
      <w:r>
        <w:rPr>
          <w:rFonts w:ascii="Arial" w:hAnsi="Arial" w:cs="Arial" w:eastAsia="Arial"/>
          <w:spacing w:val="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an</w:t>
      </w:r>
      <w:r>
        <w:rPr>
          <w:rFonts w:ascii="Arial" w:hAnsi="Arial" w:cs="Arial" w:eastAsia="Arial"/>
          <w:spacing w:val="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deli</w:t>
      </w:r>
      <w:r>
        <w:rPr>
          <w:rFonts w:ascii="Arial" w:hAnsi="Arial" w:cs="Arial" w:eastAsia="Arial"/>
          <w:spacing w:val="-1"/>
          <w:w w:val="100"/>
          <w:position w:val="0"/>
          <w:sz w:val="16"/>
          <w:szCs w:val="16"/>
        </w:rPr>
        <w:t>v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er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he</w:t>
      </w:r>
      <w:r>
        <w:rPr>
          <w:rFonts w:ascii="Arial" w:hAnsi="Arial" w:cs="Arial" w:eastAsia="Arial"/>
          <w:spacing w:val="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eque</w:t>
      </w:r>
      <w:r>
        <w:rPr>
          <w:rFonts w:ascii="Arial" w:hAnsi="Arial" w:cs="Arial" w:eastAsia="Arial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ed</w:t>
      </w:r>
      <w:r>
        <w:rPr>
          <w:rFonts w:ascii="Arial" w:hAnsi="Arial" w:cs="Arial" w:eastAsia="Arial"/>
          <w:spacing w:val="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po</w:t>
      </w:r>
      <w:r>
        <w:rPr>
          <w:rFonts w:ascii="Arial" w:hAnsi="Arial" w:cs="Arial" w:eastAsia="Arial"/>
          <w:spacing w:val="-3"/>
          <w:w w:val="100"/>
          <w:position w:val="0"/>
          <w:sz w:val="16"/>
          <w:szCs w:val="16"/>
        </w:rPr>
        <w:t>w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,</w:t>
      </w:r>
      <w:r>
        <w:rPr>
          <w:rFonts w:ascii="Arial" w:hAnsi="Arial" w:cs="Arial" w:eastAsia="Arial"/>
          <w:spacing w:val="4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it</w:t>
      </w:r>
      <w:r>
        <w:rPr>
          <w:rFonts w:ascii="Arial" w:hAnsi="Arial" w:cs="Arial" w:eastAsia="Arial"/>
          <w:spacing w:val="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6"/>
          <w:szCs w:val="16"/>
        </w:rPr>
        <w:t>m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cs="Arial" w:eastAsia="Arial"/>
          <w:spacing w:val="-1"/>
          <w:w w:val="100"/>
          <w:position w:val="0"/>
          <w:sz w:val="16"/>
          <w:szCs w:val="16"/>
        </w:rPr>
        <w:t>v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es</w:t>
      </w:r>
      <w:r>
        <w:rPr>
          <w:rFonts w:ascii="Arial" w:hAnsi="Arial" w:cs="Arial" w:eastAsia="Arial"/>
          <w:spacing w:val="5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spacing w:val="-3"/>
          <w:w w:val="100"/>
          <w:position w:val="0"/>
          <w:sz w:val="16"/>
          <w:szCs w:val="16"/>
        </w:rPr>
        <w:t>n</w:t>
      </w:r>
      <w:r>
        <w:rPr>
          <w:rFonts w:ascii="Arial" w:hAnsi="Arial" w:cs="Arial" w:eastAsia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he</w:t>
      </w:r>
      <w:r>
        <w:rPr>
          <w:rFonts w:ascii="Arial" w:hAnsi="Arial" w:cs="Arial" w:eastAsia="Arial"/>
          <w:spacing w:val="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On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spacing w:val="-3"/>
          <w:w w:val="100"/>
          <w:position w:val="0"/>
          <w:sz w:val="16"/>
          <w:szCs w:val="16"/>
        </w:rPr>
        <w:t>a</w:t>
      </w:r>
      <w:r>
        <w:rPr>
          <w:rFonts w:ascii="Arial" w:hAnsi="Arial" w:cs="Arial" w:eastAsia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spacing w:val="3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by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ai</w:t>
      </w:r>
      <w:r>
        <w:rPr>
          <w:rFonts w:ascii="Arial" w:hAnsi="Arial" w:cs="Arial" w:eastAsia="Arial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ing</w:t>
      </w:r>
      <w:r>
        <w:rPr>
          <w:rFonts w:ascii="Arial" w:hAnsi="Arial" w:cs="Arial" w:eastAsia="Arial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he</w:t>
      </w:r>
      <w:r>
        <w:rPr>
          <w:rFonts w:ascii="Arial" w:hAnsi="Arial" w:cs="Arial" w:eastAsia="Arial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spacing w:val="-1"/>
          <w:w w:val="100"/>
          <w:position w:val="0"/>
          <w:sz w:val="16"/>
          <w:szCs w:val="16"/>
        </w:rPr>
        <w:t>v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ol</w:t>
      </w:r>
      <w:r>
        <w:rPr>
          <w:rFonts w:ascii="Arial" w:hAnsi="Arial" w:cs="Arial" w:eastAsia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age</w:t>
      </w:r>
      <w:r>
        <w:rPr>
          <w:rFonts w:ascii="Arial" w:hAnsi="Arial" w:cs="Arial" w:eastAsia="Arial"/>
          <w:spacing w:val="-2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cs="Arial" w:eastAsia="Arial"/>
          <w:spacing w:val="1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app</w:t>
      </w:r>
      <w:r>
        <w:rPr>
          <w:rFonts w:ascii="Arial" w:hAnsi="Arial" w:cs="Arial" w:eastAsia="Arial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cs="Arial" w:eastAsia="Arial"/>
          <w:spacing w:val="-3"/>
          <w:w w:val="100"/>
          <w:position w:val="0"/>
          <w:sz w:val="16"/>
          <w:szCs w:val="16"/>
        </w:rPr>
        <w:t>x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cs="Arial" w:eastAsia="Arial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a</w:t>
      </w:r>
      <w:r>
        <w:rPr>
          <w:rFonts w:ascii="Arial" w:hAnsi="Arial" w:cs="Arial" w:eastAsia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cs="Arial" w:eastAsia="Arial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cs="Arial" w:eastAsia="Arial"/>
          <w:spacing w:val="-2"/>
          <w:w w:val="100"/>
          <w:position w:val="0"/>
          <w:sz w:val="16"/>
          <w:szCs w:val="16"/>
        </w:rPr>
        <w:t>l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y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42</w:t>
      </w:r>
      <w:r>
        <w:rPr>
          <w:rFonts w:ascii="Arial" w:hAnsi="Arial" w:cs="Arial" w:eastAsia="Arial"/>
          <w:spacing w:val="1"/>
          <w:w w:val="100"/>
          <w:position w:val="0"/>
          <w:sz w:val="16"/>
          <w:szCs w:val="16"/>
        </w:rPr>
        <w:t>V</w:t>
      </w:r>
      <w:r>
        <w:rPr>
          <w:rFonts w:ascii="Arial" w:hAnsi="Arial" w:cs="Arial" w:eastAsia="Arial"/>
          <w:spacing w:val="0"/>
          <w:w w:val="100"/>
          <w:position w:val="0"/>
          <w:sz w:val="16"/>
          <w:szCs w:val="16"/>
        </w:rPr>
        <w:t>.</w:t>
      </w:r>
    </w:p>
    <w:p>
      <w:pPr>
        <w:spacing w:line="236" w:lineRule="auto" w:after="0"/>
        <w:jc w:val="both"/>
        <w:rPr>
          <w:rFonts w:ascii="Arial" w:hAnsi="Arial" w:cs="Arial" w:eastAsia="Arial"/>
          <w:sz w:val="16"/>
          <w:szCs w:val="16"/>
        </w:rPr>
        <w:sectPr>
          <w:pgSz w:w="12240" w:h="15840"/>
          <w:pgMar w:header="216" w:footer="901" w:top="1800" w:bottom="1100" w:left="700" w:right="900"/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  <w:r>
        <w:rPr/>
        <w:pict>
          <v:group style="position:absolute;margin-left:63.119999pt;margin-top:722.640015pt;width:510pt;height:.1pt;mso-position-horizontal-relative:page;mso-position-vertical-relative:page;z-index:-9060" coordorigin="1262,14453" coordsize="10200,2">
            <v:shape style="position:absolute;left:1262;top:14453;width:10200;height:2" coordorigin="1262,14453" coordsize="10200,0" path="m1262,14453l11462,14453e" filled="f" stroked="t" strokeweight=".580pt" strokecolor="#4F80BC">
              <v:path arrowok="t"/>
            </v:shape>
            <w10:wrap type="none"/>
          </v:group>
        </w:pict>
      </w:r>
      <w:r>
        <w:rPr>
          <w:sz w:val="14"/>
          <w:szCs w:val="14"/>
        </w:rPr>
      </w:r>
    </w:p>
    <w:p>
      <w:pPr>
        <w:spacing w:before="0" w:after="0" w:line="240" w:lineRule="auto"/>
        <w:ind w:left="207" w:right="3378"/>
        <w:jc w:val="both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45.360001pt;margin-top:12.995588pt;width:232.08pt;height:.1pt;mso-position-horizontal-relative:page;mso-position-vertical-relative:paragraph;z-index:-9059" coordorigin="907,260" coordsize="4642,2">
            <v:shape style="position:absolute;left:907;top:260;width:4642;height:2" coordorigin="907,260" coordsize="4642,0" path="m907,260l5549,260e" filled="f" stroked="t" strokeweight=".94pt" strokecolor="#2268AE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cs="Arial" w:eastAsia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D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T</w:t>
      </w:r>
      <w:r>
        <w:rPr>
          <w:rFonts w:ascii="Arial" w:hAnsi="Arial" w:cs="Arial" w:eastAsia="Arial"/>
          <w:color w:val="2268AE"/>
          <w:spacing w:val="12"/>
          <w:w w:val="100"/>
          <w:sz w:val="24"/>
          <w:szCs w:val="24"/>
        </w:rPr>
        <w:t> 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P</w:t>
      </w:r>
      <w:r>
        <w:rPr>
          <w:rFonts w:ascii="Arial" w:hAnsi="Arial" w:cs="Arial" w:eastAsia="Arial"/>
          <w:color w:val="2268AE"/>
          <w:spacing w:val="10"/>
          <w:w w:val="100"/>
          <w:sz w:val="24"/>
          <w:szCs w:val="24"/>
        </w:rPr>
        <w:t>I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N</w:t>
      </w:r>
      <w:r>
        <w:rPr>
          <w:rFonts w:ascii="Arial" w:hAnsi="Arial" w:cs="Arial" w:eastAsia="Arial"/>
          <w:color w:val="000000"/>
          <w:spacing w:val="0"/>
          <w:w w:val="100"/>
          <w:sz w:val="24"/>
          <w:szCs w:val="24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207" w:right="-5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1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1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PSE,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3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2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3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2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2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2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2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DE</w:t>
      </w:r>
      <w:r>
        <w:rPr>
          <w:rFonts w:ascii="Arial" w:hAnsi="Arial" w:cs="Arial" w:eastAsia="Arial"/>
          <w:spacing w:val="4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4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4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4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3" w:after="0" w:line="206" w:lineRule="exact"/>
        <w:ind w:left="207" w:right="-5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2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2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r.</w:t>
      </w:r>
      <w:r>
        <w:rPr>
          <w:rFonts w:ascii="Arial" w:hAnsi="Arial" w:cs="Arial" w:eastAsia="Arial"/>
          <w:spacing w:val="2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2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2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2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2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f-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207" w:right="-51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If</w:t>
      </w:r>
      <w:r>
        <w:rPr>
          <w:rFonts w:ascii="Arial" w:hAnsi="Arial" w:cs="Arial" w:eastAsia="Arial"/>
          <w:spacing w:val="4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4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4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4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4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t,</w:t>
      </w:r>
      <w:r>
        <w:rPr>
          <w:rFonts w:ascii="Arial" w:hAnsi="Arial" w:cs="Arial" w:eastAsia="Arial"/>
          <w:spacing w:val="4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DET</w:t>
      </w:r>
      <w:r>
        <w:rPr>
          <w:rFonts w:ascii="Arial" w:hAnsi="Arial" w:cs="Arial" w:eastAsia="Arial"/>
          <w:spacing w:val="4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4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4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t,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z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PSE.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r-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6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t.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PSE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right="666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6" w:lineRule="exact"/>
        <w:ind w:right="6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If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r,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DET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108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cs="Arial" w:eastAsia="Arial"/>
          <w:b/>
          <w:bCs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9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DET</w:t>
      </w:r>
      <w:r>
        <w:rPr>
          <w:rFonts w:ascii="Arial" w:hAnsi="Arial" w:cs="Arial" w:eastAsia="Arial"/>
          <w:b/>
          <w:bCs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th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tabs>
          <w:tab w:pos="3300" w:val="left"/>
        </w:tabs>
        <w:spacing w:before="66" w:after="0" w:line="240" w:lineRule="auto"/>
        <w:ind w:left="362" w:right="1147"/>
        <w:jc w:val="center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436.619995pt;margin-top:14.561644pt;width:117.119997pt;height:15.0pt;mso-position-horizontal-relative:page;mso-position-vertical-relative:paragraph;z-index:-9058" coordorigin="8732,291" coordsize="2342,300">
            <v:group style="position:absolute;left:8734;top:292;width:1224;height:298" coordorigin="8734,292" coordsize="1224,298">
              <v:shape style="position:absolute;left:8734;top:292;width:1224;height:298" coordorigin="8734,292" coordsize="1224,298" path="m8734,590l9958,590,9958,292,8734,292,8734,590xe" filled="t" fillcolor="#C6D9F1" stroked="f">
                <v:path arrowok="t"/>
                <v:fill/>
              </v:shape>
            </v:group>
            <v:group style="position:absolute;left:8842;top:292;width:1008;height:288" coordorigin="8842,292" coordsize="1008,288">
              <v:shape style="position:absolute;left:8842;top:292;width:1008;height:288" coordorigin="8842,292" coordsize="1008,288" path="m8842,580l9850,580,9850,292,8842,292,8842,580xe" filled="t" fillcolor="#C6D9F1" stroked="f">
                <v:path arrowok="t"/>
                <v:fill/>
              </v:shape>
            </v:group>
            <v:group style="position:absolute;left:9958;top:292;width:1116;height:298" coordorigin="9958,292" coordsize="1116,298">
              <v:shape style="position:absolute;left:9958;top:292;width:1116;height:298" coordorigin="9958,292" coordsize="1116,298" path="m9958,590l11074,590,11074,292,9958,292,9958,590xe" filled="t" fillcolor="#C6D9F1" stroked="f">
                <v:path arrowok="t"/>
                <v:fill/>
              </v:shape>
            </v:group>
            <v:group style="position:absolute;left:10066;top:292;width:900;height:288" coordorigin="10066,292" coordsize="900,288">
              <v:shape style="position:absolute;left:10066;top:292;width:900;height:288" coordorigin="10066,292" coordsize="900,288" path="m10066,580l10966,580,10966,292,10066,292,10066,580xe" filled="t" fillcolor="#C6D9F1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-5"/>
          <w:w w:val="99"/>
          <w:sz w:val="18"/>
          <w:szCs w:val="18"/>
        </w:rPr>
        <w:t>P</w:t>
      </w:r>
      <w:r>
        <w:rPr>
          <w:rFonts w:ascii="Arial" w:hAnsi="Arial" w:cs="Arial" w:eastAsia="Arial"/>
          <w:spacing w:val="-5"/>
          <w:w w:val="99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tabs>
          <w:tab w:pos="3860" w:val="left"/>
        </w:tabs>
        <w:spacing w:before="78" w:after="0" w:line="240" w:lineRule="auto"/>
        <w:ind w:left="2690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7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tabs>
          <w:tab w:pos="2740" w:val="left"/>
          <w:tab w:pos="3900" w:val="left"/>
        </w:tabs>
        <w:spacing w:before="90" w:after="0" w:line="240" w:lineRule="auto"/>
        <w:ind w:left="516" w:right="529"/>
        <w:jc w:val="center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319.619995pt;margin-top:15.76167pt;width:234.119995pt;height:14.52pt;mso-position-horizontal-relative:page;mso-position-vertical-relative:paragraph;z-index:-9057" coordorigin="6392,315" coordsize="4682,290">
            <v:group style="position:absolute;left:8626;top:316;width:108;height:288" coordorigin="8626,316" coordsize="108,288">
              <v:shape style="position:absolute;left:8626;top:316;width:108;height:288" coordorigin="8626,316" coordsize="108,288" path="m8626,604l8734,604,8734,316,8626,316,8626,604xe" filled="t" fillcolor="#C6D9F1" stroked="f">
                <v:path arrowok="t"/>
                <v:fill/>
              </v:shape>
            </v:group>
            <v:group style="position:absolute;left:6394;top:316;width:108;height:288" coordorigin="6394,316" coordsize="108,288">
              <v:shape style="position:absolute;left:6394;top:316;width:108;height:288" coordorigin="6394,316" coordsize="108,288" path="m6394,604l6502,604,6502,316,6394,316,6394,604xe" filled="t" fillcolor="#C6D9F1" stroked="f">
                <v:path arrowok="t"/>
                <v:fill/>
              </v:shape>
            </v:group>
            <v:group style="position:absolute;left:6502;top:316;width:2124;height:288" coordorigin="6502,316" coordsize="2124,288">
              <v:shape style="position:absolute;left:6502;top:316;width:2124;height:288" coordorigin="6502,316" coordsize="2124,288" path="m6502,604l8626,604,8626,316,6502,316,6502,604xe" filled="t" fillcolor="#C6D9F1" stroked="f">
                <v:path arrowok="t"/>
                <v:fill/>
              </v:shape>
            </v:group>
            <v:group style="position:absolute;left:8734;top:316;width:108;height:288" coordorigin="8734,316" coordsize="108,288">
              <v:shape style="position:absolute;left:8734;top:316;width:108;height:288" coordorigin="8734,316" coordsize="108,288" path="m8734,604l8842,604,8842,316,8734,316,8734,604xe" filled="t" fillcolor="#C6D9F1" stroked="f">
                <v:path arrowok="t"/>
                <v:fill/>
              </v:shape>
            </v:group>
            <v:group style="position:absolute;left:9850;top:316;width:108;height:288" coordorigin="9850,316" coordsize="108,288">
              <v:shape style="position:absolute;left:9850;top:316;width:108;height:288" coordorigin="9850,316" coordsize="108,288" path="m9850,604l9958,604,9958,316,9850,316,9850,604xe" filled="t" fillcolor="#C6D9F1" stroked="f">
                <v:path arrowok="t"/>
                <v:fill/>
              </v:shape>
            </v:group>
            <v:group style="position:absolute;left:8842;top:316;width:1008;height:288" coordorigin="8842,316" coordsize="1008,288">
              <v:shape style="position:absolute;left:8842;top:316;width:1008;height:288" coordorigin="8842,316" coordsize="1008,288" path="m8842,604l9850,604,9850,316,8842,316,8842,604xe" filled="t" fillcolor="#C6D9F1" stroked="f">
                <v:path arrowok="t"/>
                <v:fill/>
              </v:shape>
            </v:group>
            <v:group style="position:absolute;left:9958;top:316;width:108;height:288" coordorigin="9958,316" coordsize="108,288">
              <v:shape style="position:absolute;left:9958;top:316;width:108;height:288" coordorigin="9958,316" coordsize="108,288" path="m9958,604l10066,604,10066,316,9958,316,9958,604xe" filled="t" fillcolor="#C6D9F1" stroked="f">
                <v:path arrowok="t"/>
                <v:fill/>
              </v:shape>
            </v:group>
            <v:group style="position:absolute;left:10966;top:316;width:108;height:288" coordorigin="10966,316" coordsize="108,288">
              <v:shape style="position:absolute;left:10966;top:316;width:108;height:288" coordorigin="10966,316" coordsize="108,288" path="m10966,604l11074,604,11074,316,10966,316,10966,604xe" filled="t" fillcolor="#C6D9F1" stroked="f">
                <v:path arrowok="t"/>
                <v:fill/>
              </v:shape>
            </v:group>
            <v:group style="position:absolute;left:10066;top:316;width:900;height:288" coordorigin="10066,316" coordsize="900,288">
              <v:shape style="position:absolute;left:10066;top:316;width:900;height:288" coordorigin="10066,316" coordsize="900,288" path="m10066,604l10966,604,10966,316,10066,316,10066,604xe" filled="t" fillcolor="#C6D9F1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=</w:t>
      </w:r>
      <w:r>
        <w:rPr>
          <w:rFonts w:ascii="Arial" w:hAnsi="Arial" w:cs="Arial" w:eastAsia="Arial"/>
          <w:spacing w:val="-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-5"/>
          <w:w w:val="99"/>
          <w:sz w:val="18"/>
          <w:szCs w:val="18"/>
        </w:rPr>
        <w:t>H</w:t>
      </w:r>
      <w:r>
        <w:rPr>
          <w:rFonts w:ascii="Arial" w:hAnsi="Arial" w:cs="Arial" w:eastAsia="Arial"/>
          <w:spacing w:val="-4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-4"/>
          <w:w w:val="99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tabs>
          <w:tab w:pos="2740" w:val="left"/>
          <w:tab w:pos="3900" w:val="left"/>
        </w:tabs>
        <w:spacing w:before="78" w:after="0" w:line="240" w:lineRule="auto"/>
        <w:ind w:left="502" w:right="531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4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=</w:t>
      </w:r>
      <w:r>
        <w:rPr>
          <w:rFonts w:ascii="Arial" w:hAnsi="Arial" w:cs="Arial" w:eastAsia="Arial"/>
          <w:spacing w:val="-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-5"/>
          <w:w w:val="99"/>
          <w:sz w:val="18"/>
          <w:szCs w:val="18"/>
        </w:rPr>
        <w:t>H</w:t>
      </w:r>
      <w:r>
        <w:rPr>
          <w:rFonts w:ascii="Arial" w:hAnsi="Arial" w:cs="Arial" w:eastAsia="Arial"/>
          <w:spacing w:val="-4"/>
          <w:w w:val="99"/>
          <w:sz w:val="18"/>
          <w:szCs w:val="18"/>
        </w:rPr>
        <w:t>i</w:t>
      </w:r>
      <w:r>
        <w:rPr>
          <w:rFonts w:ascii="Arial" w:hAnsi="Arial" w:cs="Arial" w:eastAsia="Arial"/>
          <w:spacing w:val="-4"/>
          <w:w w:val="99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line="240" w:lineRule="auto" w:after="0"/>
        <w:jc w:val="center"/>
        <w:rPr>
          <w:rFonts w:ascii="Arial" w:hAnsi="Arial" w:cs="Arial" w:eastAsia="Arial"/>
          <w:sz w:val="18"/>
          <w:szCs w:val="18"/>
        </w:rPr>
        <w:sectPr>
          <w:pgSz w:w="12240" w:h="15840"/>
          <w:pgMar w:header="216" w:footer="901" w:top="1800" w:bottom="1100" w:left="700" w:right="960"/>
          <w:cols w:num="2" w:equalWidth="0">
            <w:col w:w="4977" w:space="717"/>
            <w:col w:w="4886"/>
          </w:cols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0" w:after="0" w:line="240" w:lineRule="auto"/>
        <w:ind w:left="207" w:right="9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268AE"/>
          <w:w w:val="99"/>
          <w:sz w:val="24"/>
          <w:szCs w:val="24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D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-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D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C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7"/>
          <w:w w:val="100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7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3"/>
          <w:w w:val="99"/>
          <w:sz w:val="24"/>
          <w:szCs w:val="24"/>
          <w:u w:val="single" w:color="2268AE"/>
        </w:rPr>
        <w:t>O</w:t>
      </w:r>
      <w:r>
        <w:rPr>
          <w:rFonts w:ascii="Arial" w:hAnsi="Arial" w:cs="Arial" w:eastAsia="Arial"/>
          <w:color w:val="2268AE"/>
          <w:spacing w:val="13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N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L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L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R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  <w:u w:val="single" w:color="2268AE"/>
        </w:rPr>
        <w:t>                              </w:t>
      </w:r>
      <w:r>
        <w:rPr>
          <w:rFonts w:ascii="Arial" w:hAnsi="Arial" w:cs="Arial" w:eastAsia="Arial"/>
          <w:color w:val="2268AE"/>
          <w:spacing w:val="23"/>
          <w:w w:val="100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23"/>
          <w:w w:val="100"/>
          <w:sz w:val="24"/>
          <w:szCs w:val="24"/>
        </w:rPr>
      </w:r>
      <w:r>
        <w:rPr>
          <w:rFonts w:ascii="Arial" w:hAnsi="Arial" w:cs="Arial" w:eastAsia="Arial"/>
          <w:color w:val="000000"/>
          <w:spacing w:val="0"/>
          <w:w w:val="100"/>
          <w:sz w:val="24"/>
          <w:szCs w:val="24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207" w:right="3822"/>
        <w:jc w:val="both"/>
        <w:rPr>
          <w:rFonts w:ascii="Arial" w:hAnsi="Arial" w:cs="Arial" w:eastAsia="Arial"/>
          <w:sz w:val="22"/>
          <w:szCs w:val="22"/>
        </w:rPr>
      </w:pPr>
      <w:r>
        <w:rPr/>
        <w:pict>
          <v:group style="position:absolute;margin-left:45.360001pt;margin-top:12.117579pt;width:241.44pt;height:.1pt;mso-position-horizontal-relative:page;mso-position-vertical-relative:paragraph;z-index:-9055" coordorigin="907,242" coordsize="4829,2">
            <v:shape style="position:absolute;left:907;top:242;width:4829;height:2" coordorigin="907,242" coordsize="4829,0" path="m907,242l5736,242e" filled="f" stroked="t" strokeweight="1.3pt" strokecolor="#2268AE">
              <v:path arrowok="t"/>
            </v:shape>
            <w10:wrap type="none"/>
          </v:group>
        </w:pict>
      </w:r>
      <w:r>
        <w:rPr>
          <w:rFonts w:ascii="Arial" w:hAnsi="Arial" w:cs="Arial" w:eastAsia="Arial"/>
          <w:b/>
          <w:bCs/>
          <w:i/>
          <w:color w:val="2268AE"/>
          <w:spacing w:val="1"/>
          <w:w w:val="100"/>
          <w:sz w:val="22"/>
          <w:szCs w:val="22"/>
        </w:rPr>
        <w:t>O</w:t>
      </w:r>
      <w:r>
        <w:rPr>
          <w:rFonts w:ascii="Arial" w:hAnsi="Arial" w:cs="Arial" w:eastAsia="Arial"/>
          <w:b/>
          <w:bCs/>
          <w:i/>
          <w:color w:val="2268AE"/>
          <w:spacing w:val="0"/>
          <w:w w:val="100"/>
          <w:sz w:val="22"/>
          <w:szCs w:val="22"/>
        </w:rPr>
        <w:t>ve</w:t>
      </w:r>
      <w:r>
        <w:rPr>
          <w:rFonts w:ascii="Arial" w:hAnsi="Arial" w:cs="Arial" w:eastAsia="Arial"/>
          <w:b/>
          <w:bCs/>
          <w:i/>
          <w:color w:val="2268AE"/>
          <w:spacing w:val="1"/>
          <w:w w:val="100"/>
          <w:sz w:val="22"/>
          <w:szCs w:val="22"/>
        </w:rPr>
        <w:t>r</w:t>
      </w:r>
      <w:r>
        <w:rPr>
          <w:rFonts w:ascii="Arial" w:hAnsi="Arial" w:cs="Arial" w:eastAsia="Arial"/>
          <w:b/>
          <w:bCs/>
          <w:i/>
          <w:color w:val="2268AE"/>
          <w:spacing w:val="-3"/>
          <w:w w:val="100"/>
          <w:sz w:val="22"/>
          <w:szCs w:val="22"/>
        </w:rPr>
        <w:t>v</w:t>
      </w:r>
      <w:r>
        <w:rPr>
          <w:rFonts w:ascii="Arial" w:hAnsi="Arial" w:cs="Arial" w:eastAsia="Arial"/>
          <w:b/>
          <w:bCs/>
          <w:i/>
          <w:color w:val="2268AE"/>
          <w:spacing w:val="1"/>
          <w:w w:val="100"/>
          <w:sz w:val="22"/>
          <w:szCs w:val="22"/>
        </w:rPr>
        <w:t>i</w:t>
      </w:r>
      <w:r>
        <w:rPr>
          <w:rFonts w:ascii="Arial" w:hAnsi="Arial" w:cs="Arial" w:eastAsia="Arial"/>
          <w:b/>
          <w:bCs/>
          <w:i/>
          <w:color w:val="2268AE"/>
          <w:spacing w:val="0"/>
          <w:w w:val="100"/>
          <w:sz w:val="22"/>
          <w:szCs w:val="22"/>
        </w:rPr>
        <w:t>ew</w:t>
      </w:r>
      <w:r>
        <w:rPr>
          <w:rFonts w:ascii="Arial" w:hAnsi="Arial" w:cs="Arial" w:eastAsia="Arial"/>
          <w:color w:val="000000"/>
          <w:spacing w:val="0"/>
          <w:w w:val="100"/>
          <w:sz w:val="22"/>
          <w:szCs w:val="22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207" w:right="-51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DC-DC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ts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rd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207" w:right="-5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I,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rs</w:t>
      </w:r>
      <w:r>
        <w:rPr>
          <w:rFonts w:ascii="Arial" w:hAnsi="Arial" w:cs="Arial" w:eastAsia="Arial"/>
          <w:spacing w:val="1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ET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z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/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207" w:right="-51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2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DC-DC</w:t>
      </w:r>
      <w:r>
        <w:rPr>
          <w:rFonts w:ascii="Arial" w:hAnsi="Arial" w:cs="Arial" w:eastAsia="Arial"/>
          <w:spacing w:val="2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2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2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(VDD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)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rt</w:t>
      </w:r>
      <w:r>
        <w:rPr>
          <w:rFonts w:ascii="Arial" w:hAnsi="Arial" w:cs="Arial" w:eastAsia="Arial"/>
          <w:spacing w:val="2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2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2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2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2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2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DC-DC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rts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NDRV,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ry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It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%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ty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207" w:right="1487"/>
        <w:jc w:val="both"/>
        <w:rPr>
          <w:rFonts w:ascii="Arial" w:hAnsi="Arial" w:cs="Arial" w:eastAsia="Arial"/>
          <w:sz w:val="22"/>
          <w:szCs w:val="22"/>
        </w:rPr>
      </w:pPr>
      <w:r>
        <w:rPr/>
        <w:pict>
          <v:group style="position:absolute;margin-left:45.360001pt;margin-top:12.117705pt;width:242.16pt;height:.1pt;mso-position-horizontal-relative:page;mso-position-vertical-relative:paragraph;z-index:-9054" coordorigin="907,242" coordsize="4843,2">
            <v:shape style="position:absolute;left:907;top:242;width:4843;height:2" coordorigin="907,242" coordsize="4843,0" path="m907,242l5750,242e" filled="f" stroked="t" strokeweight="1.3pt" strokecolor="#2268AE">
              <v:path arrowok="t"/>
            </v:shape>
            <w10:wrap type="none"/>
          </v:group>
        </w:pict>
      </w:r>
      <w:r>
        <w:rPr>
          <w:rFonts w:ascii="Arial" w:hAnsi="Arial" w:cs="Arial" w:eastAsia="Arial"/>
          <w:b/>
          <w:bCs/>
          <w:i/>
          <w:color w:val="2268AE"/>
          <w:spacing w:val="-1"/>
          <w:w w:val="100"/>
          <w:sz w:val="22"/>
          <w:szCs w:val="22"/>
        </w:rPr>
        <w:t>P</w:t>
      </w:r>
      <w:r>
        <w:rPr>
          <w:rFonts w:ascii="Arial" w:hAnsi="Arial" w:cs="Arial" w:eastAsia="Arial"/>
          <w:b/>
          <w:bCs/>
          <w:i/>
          <w:color w:val="2268AE"/>
          <w:spacing w:val="1"/>
          <w:w w:val="100"/>
          <w:sz w:val="22"/>
          <w:szCs w:val="22"/>
        </w:rPr>
        <w:t>r</w:t>
      </w:r>
      <w:r>
        <w:rPr>
          <w:rFonts w:ascii="Arial" w:hAnsi="Arial" w:cs="Arial" w:eastAsia="Arial"/>
          <w:b/>
          <w:bCs/>
          <w:i/>
          <w:color w:val="2268AE"/>
          <w:spacing w:val="0"/>
          <w:w w:val="100"/>
          <w:sz w:val="22"/>
          <w:szCs w:val="22"/>
        </w:rPr>
        <w:t>og</w:t>
      </w:r>
      <w:r>
        <w:rPr>
          <w:rFonts w:ascii="Arial" w:hAnsi="Arial" w:cs="Arial" w:eastAsia="Arial"/>
          <w:b/>
          <w:bCs/>
          <w:i/>
          <w:color w:val="2268AE"/>
          <w:spacing w:val="1"/>
          <w:w w:val="100"/>
          <w:sz w:val="22"/>
          <w:szCs w:val="22"/>
        </w:rPr>
        <w:t>r</w:t>
      </w:r>
      <w:r>
        <w:rPr>
          <w:rFonts w:ascii="Arial" w:hAnsi="Arial" w:cs="Arial" w:eastAsia="Arial"/>
          <w:b/>
          <w:bCs/>
          <w:i/>
          <w:color w:val="2268AE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b/>
          <w:bCs/>
          <w:i/>
          <w:color w:val="2268AE"/>
          <w:spacing w:val="1"/>
          <w:w w:val="100"/>
          <w:sz w:val="22"/>
          <w:szCs w:val="22"/>
        </w:rPr>
        <w:t>m</w:t>
      </w:r>
      <w:r>
        <w:rPr>
          <w:rFonts w:ascii="Arial" w:hAnsi="Arial" w:cs="Arial" w:eastAsia="Arial"/>
          <w:b/>
          <w:bCs/>
          <w:i/>
          <w:color w:val="2268AE"/>
          <w:spacing w:val="-2"/>
          <w:w w:val="100"/>
          <w:sz w:val="22"/>
          <w:szCs w:val="22"/>
        </w:rPr>
        <w:t>m</w:t>
      </w:r>
      <w:r>
        <w:rPr>
          <w:rFonts w:ascii="Arial" w:hAnsi="Arial" w:cs="Arial" w:eastAsia="Arial"/>
          <w:b/>
          <w:bCs/>
          <w:i/>
          <w:color w:val="2268AE"/>
          <w:spacing w:val="0"/>
          <w:w w:val="100"/>
          <w:sz w:val="22"/>
          <w:szCs w:val="22"/>
        </w:rPr>
        <w:t>ab</w:t>
      </w:r>
      <w:r>
        <w:rPr>
          <w:rFonts w:ascii="Arial" w:hAnsi="Arial" w:cs="Arial" w:eastAsia="Arial"/>
          <w:b/>
          <w:bCs/>
          <w:i/>
          <w:color w:val="2268AE"/>
          <w:spacing w:val="1"/>
          <w:w w:val="100"/>
          <w:sz w:val="22"/>
          <w:szCs w:val="22"/>
        </w:rPr>
        <w:t>l</w:t>
      </w:r>
      <w:r>
        <w:rPr>
          <w:rFonts w:ascii="Arial" w:hAnsi="Arial" w:cs="Arial" w:eastAsia="Arial"/>
          <w:b/>
          <w:bCs/>
          <w:i/>
          <w:color w:val="2268AE"/>
          <w:spacing w:val="0"/>
          <w:w w:val="100"/>
          <w:sz w:val="22"/>
          <w:szCs w:val="22"/>
        </w:rPr>
        <w:t>e</w:t>
      </w:r>
      <w:r>
        <w:rPr>
          <w:rFonts w:ascii="Arial" w:hAnsi="Arial" w:cs="Arial" w:eastAsia="Arial"/>
          <w:b/>
          <w:bCs/>
          <w:i/>
          <w:color w:val="2268AE"/>
          <w:spacing w:val="-1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-1"/>
          <w:w w:val="100"/>
          <w:sz w:val="22"/>
          <w:szCs w:val="22"/>
        </w:rPr>
        <w:t>P</w:t>
      </w:r>
      <w:r>
        <w:rPr>
          <w:rFonts w:ascii="Arial" w:hAnsi="Arial" w:cs="Arial" w:eastAsia="Arial"/>
          <w:b/>
          <w:bCs/>
          <w:i/>
          <w:color w:val="2268AE"/>
          <w:spacing w:val="-2"/>
          <w:w w:val="100"/>
          <w:sz w:val="22"/>
          <w:szCs w:val="22"/>
        </w:rPr>
        <w:t>W</w:t>
      </w:r>
      <w:r>
        <w:rPr>
          <w:rFonts w:ascii="Arial" w:hAnsi="Arial" w:cs="Arial" w:eastAsia="Arial"/>
          <w:b/>
          <w:bCs/>
          <w:i/>
          <w:color w:val="2268AE"/>
          <w:spacing w:val="0"/>
          <w:w w:val="100"/>
          <w:sz w:val="22"/>
          <w:szCs w:val="22"/>
        </w:rPr>
        <w:t>M</w:t>
      </w:r>
      <w:r>
        <w:rPr>
          <w:rFonts w:ascii="Arial" w:hAnsi="Arial" w:cs="Arial" w:eastAsia="Arial"/>
          <w:b/>
          <w:bCs/>
          <w:i/>
          <w:color w:val="2268AE"/>
          <w:spacing w:val="2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0"/>
          <w:w w:val="100"/>
          <w:sz w:val="22"/>
          <w:szCs w:val="22"/>
        </w:rPr>
        <w:t>F</w:t>
      </w:r>
      <w:r>
        <w:rPr>
          <w:rFonts w:ascii="Arial" w:hAnsi="Arial" w:cs="Arial" w:eastAsia="Arial"/>
          <w:b/>
          <w:bCs/>
          <w:i/>
          <w:color w:val="2268AE"/>
          <w:spacing w:val="-2"/>
          <w:w w:val="100"/>
          <w:sz w:val="22"/>
          <w:szCs w:val="22"/>
        </w:rPr>
        <w:t>r</w:t>
      </w:r>
      <w:r>
        <w:rPr>
          <w:rFonts w:ascii="Arial" w:hAnsi="Arial" w:cs="Arial" w:eastAsia="Arial"/>
          <w:b/>
          <w:bCs/>
          <w:i/>
          <w:color w:val="2268AE"/>
          <w:spacing w:val="0"/>
          <w:w w:val="100"/>
          <w:sz w:val="22"/>
          <w:szCs w:val="22"/>
        </w:rPr>
        <w:t>equency</w:t>
      </w:r>
      <w:r>
        <w:rPr>
          <w:rFonts w:ascii="Arial" w:hAnsi="Arial" w:cs="Arial" w:eastAsia="Arial"/>
          <w:color w:val="000000"/>
          <w:spacing w:val="0"/>
          <w:w w:val="100"/>
          <w:sz w:val="22"/>
          <w:szCs w:val="22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207" w:right="-5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SEL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DC-DC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SEL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’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3" w:after="0" w:line="206" w:lineRule="exact"/>
        <w:ind w:left="207" w:right="-50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6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315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cs="Arial" w:eastAsia="Arial"/>
          <w:b/>
          <w:bCs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0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W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2"/>
          <w:w w:val="100"/>
          <w:sz w:val="18"/>
          <w:szCs w:val="18"/>
        </w:rPr>
        <w:t>w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3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b/>
          <w:bCs/>
          <w:spacing w:val="-17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tabs>
          <w:tab w:pos="2820" w:val="left"/>
        </w:tabs>
        <w:spacing w:before="64" w:after="0" w:line="240" w:lineRule="auto"/>
        <w:ind w:left="312" w:right="234"/>
        <w:jc w:val="center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45.299999pt;margin-top:16.501768pt;width:239.519995pt;height:14.52pt;mso-position-horizontal-relative:page;mso-position-vertical-relative:paragraph;z-index:-9053" coordorigin="906,330" coordsize="4790,290">
            <v:group style="position:absolute;left:3228;top:331;width:108;height:288" coordorigin="3228,331" coordsize="108,288">
              <v:shape style="position:absolute;left:3228;top:331;width:108;height:288" coordorigin="3228,331" coordsize="108,288" path="m3228,619l3336,619,3336,331,3228,331,3228,619xe" filled="t" fillcolor="#C6D9F1" stroked="f">
                <v:path arrowok="t"/>
                <v:fill/>
              </v:shape>
            </v:group>
            <v:group style="position:absolute;left:907;top:331;width:108;height:288" coordorigin="907,331" coordsize="108,288">
              <v:shape style="position:absolute;left:907;top:331;width:108;height:288" coordorigin="907,331" coordsize="108,288" path="m907,619l1015,619,1015,331,907,331,907,619xe" filled="t" fillcolor="#C6D9F1" stroked="f">
                <v:path arrowok="t"/>
                <v:fill/>
              </v:shape>
            </v:group>
            <v:group style="position:absolute;left:1015;top:331;width:2213;height:288" coordorigin="1015,331" coordsize="2213,288">
              <v:shape style="position:absolute;left:1015;top:331;width:2213;height:288" coordorigin="1015,331" coordsize="2213,288" path="m1015,619l3228,619,3228,331,1015,331,1015,619xe" filled="t" fillcolor="#C6D9F1" stroked="f">
                <v:path arrowok="t"/>
                <v:fill/>
              </v:shape>
            </v:group>
            <v:group style="position:absolute;left:3336;top:331;width:108;height:288" coordorigin="3336,331" coordsize="108,288">
              <v:shape style="position:absolute;left:3336;top:331;width:108;height:288" coordorigin="3336,331" coordsize="108,288" path="m3336,619l3444,619,3444,331,3336,331,3336,619xe" filled="t" fillcolor="#C6D9F1" stroked="f">
                <v:path arrowok="t"/>
                <v:fill/>
              </v:shape>
            </v:group>
            <v:group style="position:absolute;left:5587;top:331;width:108;height:288" coordorigin="5587,331" coordsize="108,288">
              <v:shape style="position:absolute;left:5587;top:331;width:108;height:288" coordorigin="5587,331" coordsize="108,288" path="m5587,619l5695,619,5695,331,5587,331,5587,619xe" filled="t" fillcolor="#C6D9F1" stroked="f">
                <v:path arrowok="t"/>
                <v:fill/>
              </v:shape>
            </v:group>
            <v:group style="position:absolute;left:3444;top:331;width:2143;height:288" coordorigin="3444,331" coordsize="2143,288">
              <v:shape style="position:absolute;left:3444;top:331;width:2143;height:288" coordorigin="3444,331" coordsize="2143,288" path="m3444,619l5587,619,5587,331,3444,331,3444,619xe" filled="t" fillcolor="#C6D9F1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(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z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)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SEL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(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Ω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%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)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tabs>
          <w:tab w:pos="3500" w:val="left"/>
        </w:tabs>
        <w:spacing w:before="0" w:after="0" w:line="240" w:lineRule="auto"/>
        <w:ind w:left="1020" w:right="929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4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(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z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)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7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8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Ω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tabs>
          <w:tab w:pos="3500" w:val="left"/>
        </w:tabs>
        <w:spacing w:before="81" w:after="0" w:line="240" w:lineRule="auto"/>
        <w:ind w:left="1020" w:right="929"/>
        <w:jc w:val="center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45.299999pt;margin-top:15.431766pt;width:239.519995pt;height:14.4pt;mso-position-horizontal-relative:page;mso-position-vertical-relative:paragraph;z-index:-9052" coordorigin="906,309" coordsize="4790,288">
            <v:group style="position:absolute;left:3228;top:310;width:108;height:286" coordorigin="3228,310" coordsize="108,286">
              <v:shape style="position:absolute;left:3228;top:310;width:108;height:286" coordorigin="3228,310" coordsize="108,286" path="m3228,595l3336,595,3336,310,3228,310,3228,595xe" filled="t" fillcolor="#C6D9F1" stroked="f">
                <v:path arrowok="t"/>
                <v:fill/>
              </v:shape>
            </v:group>
            <v:group style="position:absolute;left:907;top:310;width:108;height:286" coordorigin="907,310" coordsize="108,286">
              <v:shape style="position:absolute;left:907;top:310;width:108;height:286" coordorigin="907,310" coordsize="108,286" path="m907,595l1015,595,1015,310,907,310,907,595xe" filled="t" fillcolor="#C6D9F1" stroked="f">
                <v:path arrowok="t"/>
                <v:fill/>
              </v:shape>
            </v:group>
            <v:group style="position:absolute;left:1015;top:310;width:2213;height:286" coordorigin="1015,310" coordsize="2213,286">
              <v:shape style="position:absolute;left:1015;top:310;width:2213;height:286" coordorigin="1015,310" coordsize="2213,286" path="m1015,595l3228,595,3228,310,1015,310,1015,595xe" filled="t" fillcolor="#C6D9F1" stroked="f">
                <v:path arrowok="t"/>
                <v:fill/>
              </v:shape>
            </v:group>
            <v:group style="position:absolute;left:3336;top:310;width:108;height:286" coordorigin="3336,310" coordsize="108,286">
              <v:shape style="position:absolute;left:3336;top:310;width:108;height:286" coordorigin="3336,310" coordsize="108,286" path="m3336,595l3444,595,3444,310,3336,310,3336,595xe" filled="t" fillcolor="#C6D9F1" stroked="f">
                <v:path arrowok="t"/>
                <v:fill/>
              </v:shape>
            </v:group>
            <v:group style="position:absolute;left:5587;top:310;width:108;height:286" coordorigin="5587,310" coordsize="108,286">
              <v:shape style="position:absolute;left:5587;top:310;width:108;height:286" coordorigin="5587,310" coordsize="108,286" path="m5587,595l5695,595,5695,310,5587,310,5587,595xe" filled="t" fillcolor="#C6D9F1" stroked="f">
                <v:path arrowok="t"/>
                <v:fill/>
              </v:shape>
            </v:group>
            <v:group style="position:absolute;left:3444;top:310;width:2143;height:286" coordorigin="3444,310" coordsize="2143,286">
              <v:shape style="position:absolute;left:3444;top:310;width:2143;height:286" coordorigin="3444,310" coordsize="2143,286" path="m3444,595l5587,595,5587,310,3444,310,3444,595xe" filled="t" fillcolor="#C6D9F1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-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(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z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)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0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Ω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tabs>
          <w:tab w:pos="3480" w:val="left"/>
        </w:tabs>
        <w:spacing w:before="81" w:after="0" w:line="240" w:lineRule="auto"/>
        <w:ind w:left="1020" w:right="902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4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(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z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)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5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6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Ω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tabs>
          <w:tab w:pos="3480" w:val="left"/>
        </w:tabs>
        <w:spacing w:before="78" w:after="0" w:line="240" w:lineRule="auto"/>
        <w:ind w:left="1020" w:right="902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4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(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z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)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ab/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6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8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Ω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207" w:right="-51"/>
        <w:jc w:val="both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i/>
          <w:color w:val="2268AE"/>
          <w:sz w:val="22"/>
          <w:szCs w:val="22"/>
        </w:rPr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  <w:t>C</w:t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u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r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r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e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n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t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-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  <w:t>L</w:t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i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2"/>
          <w:sz w:val="22"/>
          <w:szCs w:val="22"/>
          <w:u w:val="thick" w:color="2268AE"/>
        </w:rPr>
        <w:t>m</w:t>
      </w:r>
      <w:r>
        <w:rPr>
          <w:rFonts w:ascii="Arial" w:hAnsi="Arial" w:cs="Arial" w:eastAsia="Arial"/>
          <w:b/>
          <w:bCs/>
          <w:i/>
          <w:color w:val="2268AE"/>
          <w:spacing w:val="-2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i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  <w:t>t</w:t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/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  <w:t>C</w:t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u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r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r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e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  <w:t>n</w:t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t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  <w:t>S</w:t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e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n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s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e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                              </w:t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</w:rPr>
      </w:r>
      <w:r>
        <w:rPr>
          <w:rFonts w:ascii="Arial" w:hAnsi="Arial" w:cs="Arial" w:eastAsia="Arial"/>
          <w:color w:val="000000"/>
          <w:spacing w:val="0"/>
          <w:sz w:val="22"/>
          <w:szCs w:val="22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06" w:lineRule="exact"/>
        <w:ind w:left="207" w:right="-51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DC/DC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CS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207" w:right="-51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4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rt-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3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3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3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4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CS</w:t>
      </w:r>
      <w:r>
        <w:rPr>
          <w:rFonts w:ascii="Arial" w:hAnsi="Arial" w:cs="Arial" w:eastAsia="Arial"/>
          <w:spacing w:val="3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3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2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rt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2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2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1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2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ff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6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rt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rt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207" w:right="170"/>
        <w:jc w:val="both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i/>
          <w:color w:val="2268AE"/>
          <w:sz w:val="22"/>
          <w:szCs w:val="22"/>
        </w:rPr>
      </w:r>
      <w:r>
        <w:rPr>
          <w:rFonts w:ascii="Arial" w:hAnsi="Arial" w:cs="Arial" w:eastAsia="Arial"/>
          <w:b/>
          <w:bCs/>
          <w:i/>
          <w:color w:val="2268AE"/>
          <w:sz w:val="22"/>
          <w:szCs w:val="22"/>
          <w:u w:val="thick" w:color="2268AE"/>
        </w:rPr>
        <w:t>L</w:t>
      </w:r>
      <w:r>
        <w:rPr>
          <w:rFonts w:ascii="Arial" w:hAnsi="Arial" w:cs="Arial" w:eastAsia="Arial"/>
          <w:b/>
          <w:bCs/>
          <w:i/>
          <w:color w:val="2268AE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z w:val="22"/>
          <w:szCs w:val="22"/>
          <w:u w:val="thick" w:color="2268AE"/>
        </w:rPr>
        <w:t>o</w:t>
      </w:r>
      <w:r>
        <w:rPr>
          <w:rFonts w:ascii="Arial" w:hAnsi="Arial" w:cs="Arial" w:eastAsia="Arial"/>
          <w:b/>
          <w:bCs/>
          <w:i/>
          <w:color w:val="2268AE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z w:val="22"/>
          <w:szCs w:val="22"/>
          <w:u w:val="thick" w:color="2268AE"/>
        </w:rPr>
        <w:t>w</w:t>
      </w:r>
      <w:r>
        <w:rPr>
          <w:rFonts w:ascii="Arial" w:hAnsi="Arial" w:cs="Arial" w:eastAsia="Arial"/>
          <w:b/>
          <w:bCs/>
          <w:i/>
          <w:color w:val="2268AE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2"/>
          <w:sz w:val="22"/>
          <w:szCs w:val="22"/>
          <w:u w:val="thick" w:color="2268AE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2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L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o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a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d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2"/>
          <w:sz w:val="22"/>
          <w:szCs w:val="22"/>
          <w:u w:val="thick" w:color="2268AE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-2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  <w:t>C</w:t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u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r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r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e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  <w:t>n</w:t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t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O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p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  <w:t>e</w:t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r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a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t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i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o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n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                          </w:t>
      </w:r>
      <w:r>
        <w:rPr>
          <w:rFonts w:ascii="Arial" w:hAnsi="Arial" w:cs="Arial" w:eastAsia="Arial"/>
          <w:b/>
          <w:bCs/>
          <w:i/>
          <w:color w:val="2268AE"/>
          <w:spacing w:val="-5"/>
          <w:sz w:val="22"/>
          <w:szCs w:val="22"/>
          <w:u w:val="thick" w:color="2268AE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-5"/>
          <w:sz w:val="22"/>
          <w:szCs w:val="22"/>
        </w:rPr>
      </w:r>
      <w:r>
        <w:rPr>
          <w:rFonts w:ascii="Arial" w:hAnsi="Arial" w:cs="Arial" w:eastAsia="Arial"/>
          <w:color w:val="000000"/>
          <w:spacing w:val="0"/>
          <w:sz w:val="22"/>
          <w:szCs w:val="22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06" w:lineRule="exact"/>
        <w:ind w:left="207" w:right="-50"/>
        <w:jc w:val="both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51.119999pt;margin-top:41.719955pt;width:510pt;height:.1pt;mso-position-horizontal-relative:page;mso-position-vertical-relative:paragraph;z-index:-9056" coordorigin="1022,834" coordsize="10200,2">
            <v:shape style="position:absolute;left:1022;top:834;width:10200;height:2" coordorigin="1022,834" coordsize="10200,0" path="m1022,834l11222,834e" filled="f" stroked="t" strokeweight=".580pt" strokecolor="#4F80BC">
              <v:path arrowok="t"/>
            </v:shape>
            <w10:wrap type="none"/>
          </v:group>
        </w:pic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ts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DC-DC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(DC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)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>
        <w:rPr/>
        <w:br w:type="column"/>
      </w:r>
      <w:r>
        <w:rPr>
          <w:sz w:val="14"/>
          <w:szCs w:val="14"/>
        </w:rPr>
      </w:r>
    </w:p>
    <w:p>
      <w:pPr>
        <w:tabs>
          <w:tab w:pos="4640" w:val="left"/>
        </w:tabs>
        <w:spacing w:before="0" w:after="0" w:line="240" w:lineRule="auto"/>
        <w:ind w:right="-2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i/>
          <w:color w:val="2268AE"/>
          <w:sz w:val="22"/>
          <w:szCs w:val="22"/>
        </w:rPr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  <w:t>C</w:t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o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m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p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e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n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s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a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t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i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o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n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2"/>
          <w:sz w:val="22"/>
          <w:szCs w:val="22"/>
          <w:u w:val="thick" w:color="2268AE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-2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a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n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d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F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e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  <w:t>e</w:t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d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b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a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c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k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ab/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</w:rPr>
      </w:r>
      <w:r>
        <w:rPr>
          <w:rFonts w:ascii="Arial" w:hAnsi="Arial" w:cs="Arial" w:eastAsia="Arial"/>
          <w:color w:val="000000"/>
          <w:spacing w:val="0"/>
          <w:sz w:val="22"/>
          <w:szCs w:val="22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right="6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t,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(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B)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4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4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5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4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4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4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r,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124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-1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99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99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99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1" w:after="0" w:line="208" w:lineRule="exact"/>
        <w:ind w:right="194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/r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rk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2"/>
          <w:szCs w:val="22"/>
        </w:rPr>
      </w:pPr>
      <w:r>
        <w:rPr/>
        <w:pict>
          <v:group style="position:absolute;margin-left:324pt;margin-top:12.117671pt;width:227.28pt;height:.1pt;mso-position-horizontal-relative:page;mso-position-vertical-relative:paragraph;z-index:-9051" coordorigin="6480,242" coordsize="4546,2">
            <v:shape style="position:absolute;left:6480;top:242;width:4546;height:2" coordorigin="6480,242" coordsize="4546,0" path="m6480,242l11026,242e" filled="f" stroked="t" strokeweight="1.3pt" strokecolor="#2268AE">
              <v:path arrowok="t"/>
            </v:shape>
            <w10:wrap type="none"/>
          </v:group>
        </w:pict>
      </w:r>
      <w:r>
        <w:rPr>
          <w:rFonts w:ascii="Arial" w:hAnsi="Arial" w:cs="Arial" w:eastAsia="Arial"/>
          <w:b/>
          <w:bCs/>
          <w:i/>
          <w:color w:val="2268AE"/>
          <w:spacing w:val="-1"/>
          <w:w w:val="100"/>
          <w:sz w:val="22"/>
          <w:szCs w:val="22"/>
        </w:rPr>
        <w:t>S</w:t>
      </w:r>
      <w:r>
        <w:rPr>
          <w:rFonts w:ascii="Arial" w:hAnsi="Arial" w:cs="Arial" w:eastAsia="Arial"/>
          <w:b/>
          <w:bCs/>
          <w:i/>
          <w:color w:val="2268AE"/>
          <w:spacing w:val="0"/>
          <w:w w:val="100"/>
          <w:sz w:val="22"/>
          <w:szCs w:val="22"/>
        </w:rPr>
        <w:t>o</w:t>
      </w:r>
      <w:r>
        <w:rPr>
          <w:rFonts w:ascii="Arial" w:hAnsi="Arial" w:cs="Arial" w:eastAsia="Arial"/>
          <w:b/>
          <w:bCs/>
          <w:i/>
          <w:color w:val="2268AE"/>
          <w:spacing w:val="1"/>
          <w:w w:val="100"/>
          <w:sz w:val="22"/>
          <w:szCs w:val="22"/>
        </w:rPr>
        <w:t>f</w:t>
      </w:r>
      <w:r>
        <w:rPr>
          <w:rFonts w:ascii="Arial" w:hAnsi="Arial" w:cs="Arial" w:eastAsia="Arial"/>
          <w:b/>
          <w:bCs/>
          <w:i/>
          <w:color w:val="2268AE"/>
          <w:spacing w:val="1"/>
          <w:w w:val="100"/>
          <w:sz w:val="22"/>
          <w:szCs w:val="22"/>
        </w:rPr>
        <w:t>t</w:t>
      </w:r>
      <w:r>
        <w:rPr>
          <w:rFonts w:ascii="Arial" w:hAnsi="Arial" w:cs="Arial" w:eastAsia="Arial"/>
          <w:b/>
          <w:bCs/>
          <w:i/>
          <w:color w:val="2268AE"/>
          <w:spacing w:val="1"/>
          <w:w w:val="100"/>
          <w:sz w:val="22"/>
          <w:szCs w:val="22"/>
        </w:rPr>
        <w:t>-</w:t>
      </w:r>
      <w:r>
        <w:rPr>
          <w:rFonts w:ascii="Arial" w:hAnsi="Arial" w:cs="Arial" w:eastAsia="Arial"/>
          <w:b/>
          <w:bCs/>
          <w:i/>
          <w:color w:val="2268AE"/>
          <w:spacing w:val="-3"/>
          <w:w w:val="100"/>
          <w:sz w:val="22"/>
          <w:szCs w:val="22"/>
        </w:rPr>
        <w:t>S</w:t>
      </w:r>
      <w:r>
        <w:rPr>
          <w:rFonts w:ascii="Arial" w:hAnsi="Arial" w:cs="Arial" w:eastAsia="Arial"/>
          <w:b/>
          <w:bCs/>
          <w:i/>
          <w:color w:val="2268AE"/>
          <w:spacing w:val="1"/>
          <w:w w:val="100"/>
          <w:sz w:val="22"/>
          <w:szCs w:val="22"/>
        </w:rPr>
        <w:t>t</w:t>
      </w:r>
      <w:r>
        <w:rPr>
          <w:rFonts w:ascii="Arial" w:hAnsi="Arial" w:cs="Arial" w:eastAsia="Arial"/>
          <w:b/>
          <w:bCs/>
          <w:i/>
          <w:color w:val="2268AE"/>
          <w:spacing w:val="0"/>
          <w:w w:val="100"/>
          <w:sz w:val="22"/>
          <w:szCs w:val="22"/>
        </w:rPr>
        <w:t>a</w:t>
      </w:r>
      <w:r>
        <w:rPr>
          <w:rFonts w:ascii="Arial" w:hAnsi="Arial" w:cs="Arial" w:eastAsia="Arial"/>
          <w:b/>
          <w:bCs/>
          <w:i/>
          <w:color w:val="2268AE"/>
          <w:spacing w:val="1"/>
          <w:w w:val="100"/>
          <w:sz w:val="22"/>
          <w:szCs w:val="22"/>
        </w:rPr>
        <w:t>r</w:t>
      </w:r>
      <w:r>
        <w:rPr>
          <w:rFonts w:ascii="Arial" w:hAnsi="Arial" w:cs="Arial" w:eastAsia="Arial"/>
          <w:b/>
          <w:bCs/>
          <w:i/>
          <w:color w:val="2268AE"/>
          <w:spacing w:val="0"/>
          <w:w w:val="100"/>
          <w:sz w:val="22"/>
          <w:szCs w:val="22"/>
        </w:rPr>
        <w:t>t</w:t>
      </w:r>
      <w:r>
        <w:rPr>
          <w:rFonts w:ascii="Arial" w:hAnsi="Arial" w:cs="Arial" w:eastAsia="Arial"/>
          <w:color w:val="000000"/>
          <w:spacing w:val="0"/>
          <w:w w:val="100"/>
          <w:sz w:val="22"/>
          <w:szCs w:val="22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06" w:lineRule="exact"/>
        <w:ind w:right="475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CSS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6" w:lineRule="exact"/>
        <w:ind w:right="385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CSS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rt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“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”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CS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: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5" w:lineRule="exact"/>
        <w:ind w:left="1610" w:right="1716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C</w:t>
      </w:r>
      <w:r>
        <w:rPr>
          <w:rFonts w:ascii="Arial" w:hAnsi="Arial" w:cs="Arial" w:eastAsia="Arial"/>
          <w:spacing w:val="-1"/>
          <w:w w:val="100"/>
          <w:position w:val="0"/>
          <w:sz w:val="12"/>
          <w:szCs w:val="12"/>
        </w:rPr>
        <w:t>S</w:t>
      </w:r>
      <w:r>
        <w:rPr>
          <w:rFonts w:ascii="Arial" w:hAnsi="Arial" w:cs="Arial" w:eastAsia="Arial"/>
          <w:spacing w:val="1"/>
          <w:w w:val="100"/>
          <w:position w:val="0"/>
          <w:sz w:val="12"/>
          <w:szCs w:val="12"/>
        </w:rPr>
        <w:t>_</w:t>
      </w:r>
      <w:r>
        <w:rPr>
          <w:rFonts w:ascii="Arial" w:hAnsi="Arial" w:cs="Arial" w:eastAsia="Arial"/>
          <w:spacing w:val="-1"/>
          <w:w w:val="100"/>
          <w:position w:val="0"/>
          <w:sz w:val="12"/>
          <w:szCs w:val="12"/>
        </w:rPr>
        <w:t>M</w:t>
      </w:r>
      <w:r>
        <w:rPr>
          <w:rFonts w:ascii="Arial" w:hAnsi="Arial" w:cs="Arial" w:eastAsia="Arial"/>
          <w:spacing w:val="2"/>
          <w:w w:val="100"/>
          <w:position w:val="0"/>
          <w:sz w:val="12"/>
          <w:szCs w:val="12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X</w:t>
      </w:r>
      <w:r>
        <w:rPr>
          <w:rFonts w:ascii="Arial" w:hAnsi="Arial" w:cs="Arial" w:eastAsia="Arial"/>
          <w:spacing w:val="10"/>
          <w:w w:val="100"/>
          <w:position w:val="0"/>
          <w:sz w:val="12"/>
          <w:szCs w:val="12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≈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C</w:t>
      </w:r>
      <w:r>
        <w:rPr>
          <w:rFonts w:ascii="Arial" w:hAnsi="Arial" w:cs="Arial" w:eastAsia="Arial"/>
          <w:spacing w:val="-1"/>
          <w:w w:val="100"/>
          <w:position w:val="0"/>
          <w:sz w:val="12"/>
          <w:szCs w:val="12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S</w:t>
      </w:r>
      <w:r>
        <w:rPr>
          <w:rFonts w:ascii="Arial" w:hAnsi="Arial" w:cs="Arial" w:eastAsia="Arial"/>
          <w:spacing w:val="12"/>
          <w:w w:val="100"/>
          <w:position w:val="0"/>
          <w:sz w:val="12"/>
          <w:szCs w:val="12"/>
        </w:rPr>
        <w:t> </w:t>
      </w:r>
      <w:r>
        <w:rPr>
          <w:rFonts w:ascii="Arial" w:hAnsi="Arial" w:cs="Arial" w:eastAsia="Arial"/>
          <w:spacing w:val="0"/>
          <w:w w:val="99"/>
          <w:position w:val="0"/>
          <w:sz w:val="18"/>
          <w:szCs w:val="18"/>
        </w:rPr>
        <w:t>-1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478" w:lineRule="auto"/>
        <w:ind w:left="1814" w:right="1887" w:hanging="1814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: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position w:val="0"/>
          <w:sz w:val="12"/>
          <w:szCs w:val="12"/>
        </w:rPr>
        <w:t>P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K</w:t>
      </w:r>
      <w:r>
        <w:rPr>
          <w:rFonts w:ascii="Arial" w:hAnsi="Arial" w:cs="Arial" w:eastAsia="Arial"/>
          <w:spacing w:val="14"/>
          <w:w w:val="100"/>
          <w:position w:val="0"/>
          <w:sz w:val="12"/>
          <w:szCs w:val="12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=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C</w:t>
      </w:r>
      <w:r>
        <w:rPr>
          <w:rFonts w:ascii="Arial" w:hAnsi="Arial" w:cs="Arial" w:eastAsia="Arial"/>
          <w:spacing w:val="-1"/>
          <w:w w:val="100"/>
          <w:position w:val="0"/>
          <w:sz w:val="12"/>
          <w:szCs w:val="12"/>
        </w:rPr>
        <w:t>S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/R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CS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</w:r>
    </w:p>
    <w:p>
      <w:pPr>
        <w:spacing w:before="8" w:after="0" w:line="240" w:lineRule="auto"/>
        <w:ind w:right="480" w:firstLine="5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position w:val="1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spacing w:val="-3"/>
          <w:w w:val="100"/>
          <w:position w:val="1"/>
          <w:sz w:val="18"/>
          <w:szCs w:val="18"/>
        </w:rPr>
        <w:t>x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position w:val="1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m</w:t>
      </w:r>
      <w:r>
        <w:rPr>
          <w:rFonts w:ascii="Arial" w:hAnsi="Arial" w:cs="Arial" w:eastAsia="Arial"/>
          <w:spacing w:val="-6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position w:val="1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k</w:t>
      </w:r>
      <w:r>
        <w:rPr>
          <w:rFonts w:ascii="Arial" w:hAnsi="Arial" w:cs="Arial" w:eastAsia="Arial"/>
          <w:spacing w:val="-4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spacing w:val="-9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rr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spacing w:val="-5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spacing w:val="2"/>
          <w:w w:val="100"/>
          <w:position w:val="1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s</w:t>
      </w:r>
      <w:r>
        <w:rPr>
          <w:rFonts w:ascii="Arial" w:hAnsi="Arial" w:cs="Arial" w:eastAsia="Arial"/>
          <w:spacing w:val="-3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position w:val="1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th</w:t>
      </w:r>
      <w:r>
        <w:rPr>
          <w:rFonts w:ascii="Arial" w:hAnsi="Arial" w:cs="Arial" w:eastAsia="Arial"/>
          <w:spacing w:val="-2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C</w:t>
      </w:r>
      <w:r>
        <w:rPr>
          <w:rFonts w:ascii="Arial" w:hAnsi="Arial" w:cs="Arial" w:eastAsia="Arial"/>
          <w:spacing w:val="-1"/>
          <w:w w:val="100"/>
          <w:position w:val="0"/>
          <w:sz w:val="12"/>
          <w:szCs w:val="12"/>
        </w:rPr>
        <w:t>S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g</w:t>
      </w:r>
      <w:r>
        <w:rPr>
          <w:rFonts w:ascii="Arial" w:hAnsi="Arial" w:cs="Arial" w:eastAsia="Arial"/>
          <w:spacing w:val="-6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ft</w:t>
      </w:r>
      <w:r>
        <w:rPr>
          <w:rFonts w:ascii="Arial" w:hAnsi="Arial" w:cs="Arial" w:eastAsia="Arial"/>
          <w:spacing w:val="-5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t.</w:t>
      </w:r>
      <w:r>
        <w:rPr>
          <w:rFonts w:ascii="Arial" w:hAnsi="Arial" w:cs="Arial" w:eastAsia="Arial"/>
          <w:spacing w:val="-3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-5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position w:val="0"/>
          <w:sz w:val="18"/>
          <w:szCs w:val="18"/>
        </w:rPr>
        <w:t>x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,</w:t>
      </w:r>
      <w:r>
        <w:rPr>
          <w:rFonts w:ascii="Arial" w:hAnsi="Arial" w:cs="Arial" w:eastAsia="Arial"/>
          <w:spacing w:val="-6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th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ty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%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CSS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ft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rt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~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39" w:lineRule="auto"/>
        <w:ind w:right="499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cs="Arial" w:eastAsia="Arial"/>
          <w:spacing w:val="-2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d</w:t>
      </w:r>
      <w:r>
        <w:rPr>
          <w:rFonts w:ascii="Arial" w:hAnsi="Arial" w:cs="Arial" w:eastAsia="Arial"/>
          <w:spacing w:val="-9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,</w:t>
      </w:r>
      <w:r>
        <w:rPr>
          <w:rFonts w:ascii="Arial" w:hAnsi="Arial" w:cs="Arial" w:eastAsia="Arial"/>
          <w:spacing w:val="-6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ft</w:t>
      </w:r>
      <w:r>
        <w:rPr>
          <w:rFonts w:ascii="Arial" w:hAnsi="Arial" w:cs="Arial" w:eastAsia="Arial"/>
          <w:spacing w:val="-5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rt</w:t>
      </w:r>
      <w:r>
        <w:rPr>
          <w:rFonts w:ascii="Arial" w:hAnsi="Arial" w:cs="Arial" w:eastAsia="Arial"/>
          <w:spacing w:val="-5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position w:val="1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(</w:t>
      </w:r>
      <w:r>
        <w:rPr>
          <w:rFonts w:ascii="Arial" w:hAnsi="Arial" w:cs="Arial" w:eastAsia="Arial"/>
          <w:spacing w:val="-2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position w:val="0"/>
          <w:sz w:val="12"/>
          <w:szCs w:val="12"/>
        </w:rPr>
        <w:t>S</w:t>
      </w:r>
      <w:r>
        <w:rPr>
          <w:rFonts w:ascii="Arial" w:hAnsi="Arial" w:cs="Arial" w:eastAsia="Arial"/>
          <w:spacing w:val="-1"/>
          <w:w w:val="100"/>
          <w:position w:val="0"/>
          <w:sz w:val="12"/>
          <w:szCs w:val="12"/>
        </w:rPr>
        <w:t>S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)</w:t>
      </w:r>
      <w:r>
        <w:rPr>
          <w:rFonts w:ascii="Arial" w:hAnsi="Arial" w:cs="Arial" w:eastAsia="Arial"/>
          <w:spacing w:val="-3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s</w:t>
      </w:r>
      <w:r>
        <w:rPr>
          <w:rFonts w:ascii="Arial" w:hAnsi="Arial" w:cs="Arial" w:eastAsia="Arial"/>
          <w:spacing w:val="-5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cs="Arial" w:eastAsia="Arial"/>
          <w:spacing w:val="-4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v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n</w:t>
      </w:r>
      <w:r>
        <w:rPr>
          <w:rFonts w:ascii="Arial" w:hAnsi="Arial" w:cs="Arial" w:eastAsia="Arial"/>
          <w:spacing w:val="-3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cs="Arial" w:eastAsia="Arial"/>
          <w:spacing w:val="-9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position w:val="1"/>
          <w:sz w:val="18"/>
          <w:szCs w:val="18"/>
        </w:rPr>
        <w:t>(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C</w:t>
      </w:r>
      <w:r>
        <w:rPr>
          <w:rFonts w:ascii="Arial" w:hAnsi="Arial" w:cs="Arial" w:eastAsia="Arial"/>
          <w:spacing w:val="-1"/>
          <w:w w:val="100"/>
          <w:position w:val="0"/>
          <w:sz w:val="12"/>
          <w:szCs w:val="12"/>
        </w:rPr>
        <w:t>S</w:t>
      </w:r>
      <w:r>
        <w:rPr>
          <w:rFonts w:ascii="Arial" w:hAnsi="Arial" w:cs="Arial" w:eastAsia="Arial"/>
          <w:spacing w:val="-1"/>
          <w:w w:val="100"/>
          <w:position w:val="0"/>
          <w:sz w:val="12"/>
          <w:szCs w:val="12"/>
        </w:rPr>
        <w:t>S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)</w:t>
      </w:r>
      <w:r>
        <w:rPr>
          <w:rFonts w:ascii="Arial" w:hAnsi="Arial" w:cs="Arial" w:eastAsia="Arial"/>
          <w:spacing w:val="-4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f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d</w:t>
      </w:r>
      <w:r>
        <w:rPr>
          <w:rFonts w:ascii="Arial" w:hAnsi="Arial" w:cs="Arial" w:eastAsia="Arial"/>
          <w:spacing w:val="-7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y</w:t>
      </w:r>
      <w:r>
        <w:rPr>
          <w:rFonts w:ascii="Arial" w:hAnsi="Arial" w:cs="Arial" w:eastAsia="Arial"/>
          <w:spacing w:val="-3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: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371" w:lineRule="exact"/>
        <w:ind w:left="1724" w:right="1879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435.959991pt;margin-top:13.775848pt;width:31.799999pt;height:.1pt;mso-position-horizontal-relative:page;mso-position-vertical-relative:paragraph;z-index:-9050" coordorigin="8719,276" coordsize="636,2">
            <v:shape style="position:absolute;left:8719;top:276;width:636;height:2" coordorigin="8719,276" coordsize="636,0" path="m8719,276l9355,276e" filled="f" stroked="t" strokeweight=".49536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i/>
          <w:spacing w:val="1"/>
          <w:w w:val="100"/>
          <w:position w:val="-3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i/>
          <w:spacing w:val="1"/>
          <w:w w:val="100"/>
          <w:position w:val="-3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i/>
          <w:spacing w:val="0"/>
          <w:w w:val="100"/>
          <w:position w:val="-3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i/>
          <w:spacing w:val="-8"/>
          <w:w w:val="100"/>
          <w:position w:val="-3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94"/>
          <w:position w:val="-3"/>
          <w:sz w:val="20"/>
          <w:szCs w:val="20"/>
        </w:rPr>
        <w:t>=</w:t>
      </w:r>
      <w:r>
        <w:rPr>
          <w:rFonts w:ascii="Arial" w:hAnsi="Arial" w:cs="Arial" w:eastAsia="Arial"/>
          <w:spacing w:val="-14"/>
          <w:w w:val="94"/>
          <w:position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position w:val="11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spacing w:val="0"/>
          <w:w w:val="100"/>
          <w:position w:val="11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spacing w:val="-4"/>
          <w:w w:val="100"/>
          <w:position w:val="11"/>
          <w:sz w:val="20"/>
          <w:szCs w:val="20"/>
        </w:rPr>
        <w:t>5</w:t>
      </w:r>
      <w:r>
        <w:rPr>
          <w:rFonts w:ascii="Times New Roman" w:hAnsi="Times New Roman" w:cs="Times New Roman" w:eastAsia="Times New Roman"/>
          <w:i/>
          <w:spacing w:val="1"/>
          <w:w w:val="100"/>
          <w:position w:val="11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i/>
          <w:spacing w:val="0"/>
          <w:w w:val="100"/>
          <w:position w:val="11"/>
          <w:sz w:val="14"/>
          <w:szCs w:val="14"/>
        </w:rPr>
        <w:t>C</w:t>
      </w:r>
      <w:r>
        <w:rPr>
          <w:rFonts w:ascii="Times New Roman" w:hAnsi="Times New Roman" w:cs="Times New Roman" w:eastAsia="Times New Roman"/>
          <w:i/>
          <w:spacing w:val="2"/>
          <w:w w:val="100"/>
          <w:position w:val="11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i/>
          <w:spacing w:val="0"/>
          <w:w w:val="100"/>
          <w:position w:val="11"/>
          <w:sz w:val="14"/>
          <w:szCs w:val="14"/>
        </w:rPr>
        <w:t>S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14"/>
          <w:szCs w:val="14"/>
        </w:rPr>
      </w:r>
    </w:p>
    <w:p>
      <w:pPr>
        <w:spacing w:before="0" w:after="0" w:line="199" w:lineRule="exact"/>
        <w:ind w:left="2277" w:right="196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1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spacing w:val="10"/>
          <w:sz w:val="20"/>
          <w:szCs w:val="20"/>
        </w:rPr>
        <w:t>0</w:t>
      </w:r>
      <w:r>
        <w:rPr>
          <w:rFonts w:ascii="Arial" w:hAnsi="Arial" w:cs="Arial" w:eastAsia="Arial"/>
          <w:spacing w:val="-3"/>
          <w:w w:val="95"/>
          <w:sz w:val="21"/>
          <w:szCs w:val="21"/>
        </w:rPr>
        <w:t>µ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A</w:t>
      </w:r>
    </w:p>
    <w:p>
      <w:pPr>
        <w:spacing w:before="1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06" w:lineRule="exact"/>
        <w:ind w:right="204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ft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rt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~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line="206" w:lineRule="exact" w:after="0"/>
        <w:jc w:val="left"/>
        <w:rPr>
          <w:rFonts w:ascii="Arial" w:hAnsi="Arial" w:cs="Arial" w:eastAsia="Arial"/>
          <w:sz w:val="18"/>
          <w:szCs w:val="18"/>
        </w:rPr>
        <w:sectPr>
          <w:pgSz w:w="12240" w:h="15840"/>
          <w:pgMar w:header="216" w:footer="901" w:top="1800" w:bottom="1100" w:left="700" w:right="960"/>
          <w:cols w:num="2" w:equalWidth="0">
            <w:col w:w="5063" w:space="717"/>
            <w:col w:w="4800"/>
          </w:cols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0" w:after="0" w:line="240" w:lineRule="auto"/>
        <w:ind w:left="207" w:right="165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268AE"/>
          <w:w w:val="99"/>
          <w:sz w:val="24"/>
          <w:szCs w:val="24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D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-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D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C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7"/>
          <w:w w:val="100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7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3"/>
          <w:w w:val="99"/>
          <w:sz w:val="24"/>
          <w:szCs w:val="24"/>
          <w:u w:val="single" w:color="2268AE"/>
        </w:rPr>
        <w:t>O</w:t>
      </w:r>
      <w:r>
        <w:rPr>
          <w:rFonts w:ascii="Arial" w:hAnsi="Arial" w:cs="Arial" w:eastAsia="Arial"/>
          <w:color w:val="2268AE"/>
          <w:spacing w:val="13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N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V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R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7"/>
          <w:w w:val="100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7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L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G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S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  <w:u w:val="single" w:color="2268AE"/>
        </w:rPr>
        <w:t>    </w:t>
      </w:r>
      <w:r>
        <w:rPr>
          <w:rFonts w:ascii="Arial" w:hAnsi="Arial" w:cs="Arial" w:eastAsia="Arial"/>
          <w:color w:val="2268AE"/>
          <w:spacing w:val="-8"/>
          <w:w w:val="100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8"/>
          <w:w w:val="100"/>
          <w:sz w:val="24"/>
          <w:szCs w:val="24"/>
        </w:rPr>
      </w:r>
      <w:r>
        <w:rPr>
          <w:rFonts w:ascii="Arial" w:hAnsi="Arial" w:cs="Arial" w:eastAsia="Arial"/>
          <w:color w:val="000000"/>
          <w:spacing w:val="0"/>
          <w:w w:val="100"/>
          <w:sz w:val="24"/>
          <w:szCs w:val="24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207" w:right="2733"/>
        <w:jc w:val="both"/>
        <w:rPr>
          <w:rFonts w:ascii="Arial" w:hAnsi="Arial" w:cs="Arial" w:eastAsia="Arial"/>
          <w:sz w:val="22"/>
          <w:szCs w:val="22"/>
        </w:rPr>
      </w:pPr>
      <w:r>
        <w:rPr/>
        <w:pict>
          <v:group style="position:absolute;margin-left:45.360001pt;margin-top:12.117579pt;width:231.72pt;height:.1pt;mso-position-horizontal-relative:page;mso-position-vertical-relative:paragraph;z-index:-9049" coordorigin="907,242" coordsize="4634,2">
            <v:shape style="position:absolute;left:907;top:242;width:4634;height:2" coordorigin="907,242" coordsize="4634,0" path="m907,242l5542,242e" filled="f" stroked="t" strokeweight="1.3pt" strokecolor="#2268AE">
              <v:path arrowok="t"/>
            </v:shape>
            <w10:wrap type="none"/>
          </v:group>
        </w:pict>
      </w:r>
      <w:r>
        <w:rPr>
          <w:rFonts w:ascii="Arial" w:hAnsi="Arial" w:cs="Arial" w:eastAsia="Arial"/>
          <w:b/>
          <w:bCs/>
          <w:i/>
          <w:color w:val="2268AE"/>
          <w:spacing w:val="1"/>
          <w:w w:val="100"/>
          <w:sz w:val="22"/>
          <w:szCs w:val="22"/>
        </w:rPr>
        <w:t>I</w:t>
      </w:r>
      <w:r>
        <w:rPr>
          <w:rFonts w:ascii="Arial" w:hAnsi="Arial" w:cs="Arial" w:eastAsia="Arial"/>
          <w:b/>
          <w:bCs/>
          <w:i/>
          <w:color w:val="2268AE"/>
          <w:spacing w:val="0"/>
          <w:w w:val="100"/>
          <w:sz w:val="22"/>
          <w:szCs w:val="22"/>
        </w:rPr>
        <w:t>so</w:t>
      </w:r>
      <w:r>
        <w:rPr>
          <w:rFonts w:ascii="Arial" w:hAnsi="Arial" w:cs="Arial" w:eastAsia="Arial"/>
          <w:b/>
          <w:bCs/>
          <w:i/>
          <w:color w:val="2268AE"/>
          <w:spacing w:val="1"/>
          <w:w w:val="100"/>
          <w:sz w:val="22"/>
          <w:szCs w:val="22"/>
        </w:rPr>
        <w:t>l</w:t>
      </w:r>
      <w:r>
        <w:rPr>
          <w:rFonts w:ascii="Arial" w:hAnsi="Arial" w:cs="Arial" w:eastAsia="Arial"/>
          <w:b/>
          <w:bCs/>
          <w:i/>
          <w:color w:val="2268AE"/>
          <w:spacing w:val="-3"/>
          <w:w w:val="100"/>
          <w:sz w:val="22"/>
          <w:szCs w:val="22"/>
        </w:rPr>
        <w:t>a</w:t>
      </w:r>
      <w:r>
        <w:rPr>
          <w:rFonts w:ascii="Arial" w:hAnsi="Arial" w:cs="Arial" w:eastAsia="Arial"/>
          <w:b/>
          <w:bCs/>
          <w:i/>
          <w:color w:val="2268AE"/>
          <w:spacing w:val="1"/>
          <w:w w:val="100"/>
          <w:sz w:val="22"/>
          <w:szCs w:val="22"/>
        </w:rPr>
        <w:t>t</w:t>
      </w:r>
      <w:r>
        <w:rPr>
          <w:rFonts w:ascii="Arial" w:hAnsi="Arial" w:cs="Arial" w:eastAsia="Arial"/>
          <w:b/>
          <w:bCs/>
          <w:i/>
          <w:color w:val="2268AE"/>
          <w:spacing w:val="0"/>
          <w:w w:val="100"/>
          <w:sz w:val="22"/>
          <w:szCs w:val="22"/>
        </w:rPr>
        <w:t>ed</w:t>
      </w:r>
      <w:r>
        <w:rPr>
          <w:rFonts w:ascii="Arial" w:hAnsi="Arial" w:cs="Arial" w:eastAsia="Arial"/>
          <w:b/>
          <w:bCs/>
          <w:i/>
          <w:color w:val="2268AE"/>
          <w:spacing w:val="1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0"/>
          <w:w w:val="100"/>
          <w:sz w:val="22"/>
          <w:szCs w:val="22"/>
        </w:rPr>
        <w:t>Top</w:t>
      </w:r>
      <w:r>
        <w:rPr>
          <w:rFonts w:ascii="Arial" w:hAnsi="Arial" w:cs="Arial" w:eastAsia="Arial"/>
          <w:b/>
          <w:bCs/>
          <w:i/>
          <w:color w:val="2268AE"/>
          <w:spacing w:val="-3"/>
          <w:w w:val="100"/>
          <w:sz w:val="22"/>
          <w:szCs w:val="22"/>
        </w:rPr>
        <w:t>o</w:t>
      </w:r>
      <w:r>
        <w:rPr>
          <w:rFonts w:ascii="Arial" w:hAnsi="Arial" w:cs="Arial" w:eastAsia="Arial"/>
          <w:b/>
          <w:bCs/>
          <w:i/>
          <w:color w:val="2268AE"/>
          <w:spacing w:val="1"/>
          <w:w w:val="100"/>
          <w:sz w:val="22"/>
          <w:szCs w:val="22"/>
        </w:rPr>
        <w:t>l</w:t>
      </w:r>
      <w:r>
        <w:rPr>
          <w:rFonts w:ascii="Arial" w:hAnsi="Arial" w:cs="Arial" w:eastAsia="Arial"/>
          <w:b/>
          <w:bCs/>
          <w:i/>
          <w:color w:val="2268AE"/>
          <w:spacing w:val="0"/>
          <w:w w:val="100"/>
          <w:sz w:val="22"/>
          <w:szCs w:val="22"/>
        </w:rPr>
        <w:t>og</w:t>
      </w:r>
      <w:r>
        <w:rPr>
          <w:rFonts w:ascii="Arial" w:hAnsi="Arial" w:cs="Arial" w:eastAsia="Arial"/>
          <w:b/>
          <w:bCs/>
          <w:i/>
          <w:color w:val="2268AE"/>
          <w:spacing w:val="1"/>
          <w:w w:val="100"/>
          <w:sz w:val="22"/>
          <w:szCs w:val="22"/>
        </w:rPr>
        <w:t>i</w:t>
      </w:r>
      <w:r>
        <w:rPr>
          <w:rFonts w:ascii="Arial" w:hAnsi="Arial" w:cs="Arial" w:eastAsia="Arial"/>
          <w:b/>
          <w:bCs/>
          <w:i/>
          <w:color w:val="2268AE"/>
          <w:spacing w:val="0"/>
          <w:w w:val="100"/>
          <w:sz w:val="22"/>
          <w:szCs w:val="22"/>
        </w:rPr>
        <w:t>es</w:t>
      </w:r>
      <w:r>
        <w:rPr>
          <w:rFonts w:ascii="Arial" w:hAnsi="Arial" w:cs="Arial" w:eastAsia="Arial"/>
          <w:color w:val="000000"/>
          <w:spacing w:val="0"/>
          <w:w w:val="100"/>
          <w:sz w:val="22"/>
          <w:szCs w:val="22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207" w:right="-51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DC-DC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&lt;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7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207" w:right="-51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1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 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160"/>
        <w:jc w:val="both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i/>
          <w:color w:val="2268AE"/>
          <w:sz w:val="22"/>
          <w:szCs w:val="22"/>
        </w:rPr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  <w:t>N</w:t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o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n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-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I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s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o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l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  <w:t>a</w:t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t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e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d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T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o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p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  <w:t>o</w:t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l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o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g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  <w:t>i</w:t>
      </w:r>
      <w:r>
        <w:rPr>
          <w:rFonts w:ascii="Arial" w:hAnsi="Arial" w:cs="Arial" w:eastAsia="Arial"/>
          <w:b/>
          <w:bCs/>
          <w:i/>
          <w:color w:val="2268AE"/>
          <w:spacing w:val="1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  <w:t>e</w:t>
      </w:r>
      <w:r>
        <w:rPr>
          <w:rFonts w:ascii="Arial" w:hAnsi="Arial" w:cs="Arial" w:eastAsia="Arial"/>
          <w:b/>
          <w:bCs/>
          <w:i/>
          <w:color w:val="2268AE"/>
          <w:spacing w:val="-3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s</w:t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</w:r>
      <w:r>
        <w:rPr>
          <w:rFonts w:ascii="Arial" w:hAnsi="Arial" w:cs="Arial" w:eastAsia="Arial"/>
          <w:b/>
          <w:bCs/>
          <w:i/>
          <w:color w:val="2268AE"/>
          <w:spacing w:val="0"/>
          <w:sz w:val="22"/>
          <w:szCs w:val="22"/>
          <w:u w:val="thick" w:color="2268AE"/>
        </w:rPr>
        <w:t>                                 </w:t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  <w:u w:val="thick" w:color="2268AE"/>
        </w:rPr>
        <w:t> </w:t>
      </w:r>
      <w:r>
        <w:rPr>
          <w:rFonts w:ascii="Arial" w:hAnsi="Arial" w:cs="Arial" w:eastAsia="Arial"/>
          <w:b/>
          <w:bCs/>
          <w:i/>
          <w:color w:val="2268AE"/>
          <w:spacing w:val="-1"/>
          <w:sz w:val="22"/>
          <w:szCs w:val="22"/>
        </w:rPr>
      </w:r>
      <w:r>
        <w:rPr>
          <w:rFonts w:ascii="Arial" w:hAnsi="Arial" w:cs="Arial" w:eastAsia="Arial"/>
          <w:color w:val="000000"/>
          <w:spacing w:val="0"/>
          <w:sz w:val="22"/>
          <w:szCs w:val="22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right="12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r.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line="240" w:lineRule="auto" w:after="0"/>
        <w:jc w:val="both"/>
        <w:rPr>
          <w:rFonts w:ascii="Arial" w:hAnsi="Arial" w:cs="Arial" w:eastAsia="Arial"/>
          <w:sz w:val="18"/>
          <w:szCs w:val="18"/>
        </w:rPr>
        <w:sectPr>
          <w:pgSz w:w="12240" w:h="15840"/>
          <w:pgMar w:header="216" w:footer="901" w:top="1800" w:bottom="1100" w:left="700" w:right="900"/>
          <w:cols w:num="2" w:equalWidth="0">
            <w:col w:w="5062" w:space="718"/>
            <w:col w:w="4860"/>
          </w:cols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tabs>
          <w:tab w:pos="10400" w:val="left"/>
        </w:tabs>
        <w:spacing w:before="0" w:after="0" w:line="240" w:lineRule="auto"/>
        <w:ind w:left="20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268AE"/>
          <w:w w:val="99"/>
          <w:sz w:val="24"/>
          <w:szCs w:val="24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L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N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7"/>
          <w:w w:val="100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7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U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cs="Arial" w:eastAsia="Arial"/>
          <w:color w:val="2268AE"/>
          <w:spacing w:val="12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S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  <w:u w:val="single" w:color="2268AE"/>
        </w:rPr>
        <w:tab/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</w:r>
      <w:r>
        <w:rPr>
          <w:rFonts w:ascii="Arial" w:hAnsi="Arial" w:cs="Arial" w:eastAsia="Arial"/>
          <w:color w:val="000000"/>
          <w:spacing w:val="0"/>
          <w:w w:val="100"/>
          <w:sz w:val="24"/>
          <w:szCs w:val="24"/>
        </w:rPr>
      </w:r>
    </w:p>
    <w:p>
      <w:pPr>
        <w:spacing w:before="0" w:after="0" w:line="206" w:lineRule="exact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ll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-1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4"/>
          <w:w w:val="100"/>
          <w:sz w:val="18"/>
          <w:szCs w:val="18"/>
        </w:rPr>
        <w:t>w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ith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99"/>
          <w:sz w:val="18"/>
          <w:szCs w:val="18"/>
        </w:rPr>
        <w:t>Hi</w:t>
      </w:r>
      <w:r>
        <w:rPr>
          <w:rFonts w:ascii="Arial" w:hAnsi="Arial" w:cs="Arial" w:eastAsia="Arial"/>
          <w:b/>
          <w:bCs/>
          <w:spacing w:val="1"/>
          <w:w w:val="99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99"/>
          <w:sz w:val="18"/>
          <w:szCs w:val="18"/>
        </w:rPr>
        <w:t>h</w:t>
      </w:r>
      <w:r>
        <w:rPr>
          <w:rFonts w:ascii="Arial" w:hAnsi="Arial" w:cs="Arial" w:eastAsia="Arial"/>
          <w:b/>
          <w:bCs/>
          <w:spacing w:val="0"/>
          <w:w w:val="99"/>
          <w:sz w:val="18"/>
          <w:szCs w:val="18"/>
        </w:rPr>
        <w:t>-Effi</w:t>
      </w:r>
      <w:r>
        <w:rPr>
          <w:rFonts w:ascii="Arial" w:hAnsi="Arial" w:cs="Arial" w:eastAsia="Arial"/>
          <w:b/>
          <w:bCs/>
          <w:spacing w:val="-1"/>
          <w:w w:val="99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99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99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1"/>
          <w:w w:val="99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3"/>
          <w:w w:val="99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99"/>
          <w:sz w:val="18"/>
          <w:szCs w:val="18"/>
        </w:rPr>
        <w:t>y</w:t>
      </w:r>
      <w:r>
        <w:rPr>
          <w:rFonts w:ascii="Arial" w:hAnsi="Arial" w:cs="Arial" w:eastAsia="Arial"/>
          <w:b/>
          <w:bCs/>
          <w:spacing w:val="-7"/>
          <w:w w:val="99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b/>
          <w:bCs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3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-6"/>
          <w:w w:val="100"/>
          <w:sz w:val="18"/>
          <w:szCs w:val="18"/>
        </w:rPr>
        <w:t>y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-1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3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-6"/>
          <w:w w:val="100"/>
          <w:sz w:val="18"/>
          <w:szCs w:val="18"/>
        </w:rPr>
        <w:t>y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k</w:t>
      </w:r>
      <w:r>
        <w:rPr>
          <w:rFonts w:ascii="Arial" w:hAnsi="Arial" w:cs="Arial" w:eastAsia="Arial"/>
          <w:b/>
          <w:bCs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DC-DC</w:t>
      </w:r>
      <w:r>
        <w:rPr>
          <w:rFonts w:ascii="Arial" w:hAnsi="Arial" w:cs="Arial" w:eastAsia="Arial"/>
          <w:b/>
          <w:bCs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34" w:after="0" w:line="206" w:lineRule="exact"/>
        <w:ind w:left="207" w:right="127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54.444054pt;margin-top:-222.500183pt;width:493.835947pt;height:211.475956pt;mso-position-horizontal-relative:page;mso-position-vertical-relative:paragraph;z-index:-9048" coordorigin="1089,-4450" coordsize="9877,4230">
            <v:group style="position:absolute;left:4092;top:-3063;width:456;height:341" coordorigin="4092,-3063" coordsize="456,341">
              <v:shape style="position:absolute;left:4092;top:-3063;width:456;height:341" coordorigin="4092,-3063" coordsize="456,341" path="m4092,-2722l4548,-2722,4548,-3063,4092,-3063,4092,-2722xe" filled="f" stroked="t" strokeweight=".791892pt" strokecolor="#000000">
                <v:path arrowok="t"/>
              </v:shape>
              <v:shape style="position:absolute;left:4174;top:-2984;width:230;height:230" type="#_x0000_t75">
                <v:imagedata r:id="rId719" o:title=""/>
              </v:shape>
            </v:group>
            <v:group style="position:absolute;left:4289;top:-2540;width:58;height:30" coordorigin="4289,-2540" coordsize="58,30">
              <v:shape style="position:absolute;left:4289;top:-2540;width:58;height:30" coordorigin="4289,-2540" coordsize="58,30" path="m4289,-2510l4346,-2510,4346,-2540,4289,-2540,4289,-2510xe" filled="t" fillcolor="#000000" stroked="f">
                <v:path arrowok="t"/>
                <v:fill/>
              </v:shape>
            </v:group>
            <v:group style="position:absolute;left:4277;top:-2555;width:84;height:16" coordorigin="4277,-2555" coordsize="84,16">
              <v:shape style="position:absolute;left:4277;top:-2555;width:84;height:16" coordorigin="4277,-2555" coordsize="84,16" path="m4277,-2539l4361,-2539,4361,-2555,4277,-2555,4277,-2539xe" filled="t" fillcolor="#000000" stroked="f">
                <v:path arrowok="t"/>
                <v:fill/>
              </v:shape>
            </v:group>
            <v:group style="position:absolute;left:4318;top:-2708;width:2;height:161" coordorigin="4318,-2708" coordsize="2,161">
              <v:shape style="position:absolute;left:4318;top:-2708;width:2;height:161" coordorigin="4318,-2708" coordsize="0,161" path="m4318,-2708l4318,-2547e" filled="f" stroked="t" strokeweight=".791892pt" strokecolor="#000000">
                <v:path arrowok="t"/>
              </v:shape>
            </v:group>
            <v:group style="position:absolute;left:4399;top:-2861;width:1709;height:1934" coordorigin="4399,-2861" coordsize="1709,1934">
              <v:shape style="position:absolute;left:4399;top:-2861;width:1709;height:1934" coordorigin="4399,-2861" coordsize="1709,1934" path="m4399,-927l6108,-927,6108,-2861,4399,-2861,4399,-927xe" filled="t" fillcolor="#FFFF98" stroked="f">
                <v:path arrowok="t"/>
                <v:fill/>
              </v:shape>
            </v:group>
            <v:group style="position:absolute;left:4399;top:-2861;width:1709;height:1934" coordorigin="4399,-2861" coordsize="1709,1934">
              <v:shape style="position:absolute;left:4399;top:-2861;width:1709;height:1934" coordorigin="4399,-2861" coordsize="1709,1934" path="m4399,-927l6108,-927,6108,-2861,4399,-2861,4399,-927xe" filled="f" stroked="t" strokeweight=".791892pt" strokecolor="#000000">
                <v:path arrowok="t"/>
              </v:shape>
            </v:group>
            <v:group style="position:absolute;left:6108;top:-1023;width:190;height:2" coordorigin="6108,-1023" coordsize="190,2">
              <v:shape style="position:absolute;left:6108;top:-1023;width:190;height:2" coordorigin="6108,-1023" coordsize="190,0" path="m6108,-1023l6298,-1023e" filled="f" stroked="t" strokeweight=".791892pt" strokecolor="#000000">
                <v:path arrowok="t"/>
              </v:shape>
            </v:group>
            <v:group style="position:absolute;left:6108;top:-1215;width:190;height:2" coordorigin="6108,-1215" coordsize="190,2">
              <v:shape style="position:absolute;left:6108;top:-1215;width:190;height:2" coordorigin="6108,-1215" coordsize="190,0" path="m6108,-1215l6298,-1215e" filled="f" stroked="t" strokeweight=".791892pt" strokecolor="#000000">
                <v:path arrowok="t"/>
              </v:shape>
            </v:group>
            <v:group style="position:absolute;left:6108;top:-1404;width:835;height:2" coordorigin="6108,-1404" coordsize="835,2">
              <v:shape style="position:absolute;left:6108;top:-1404;width:835;height:2" coordorigin="6108,-1404" coordsize="835,0" path="m6108,-1404l6943,-1404e" filled="f" stroked="t" strokeweight=".791892pt" strokecolor="#000000">
                <v:path arrowok="t"/>
              </v:shape>
            </v:group>
            <v:group style="position:absolute;left:6108;top:-1594;width:190;height:2" coordorigin="6108,-1594" coordsize="190,2">
              <v:shape style="position:absolute;left:6108;top:-1594;width:190;height:2" coordorigin="6108,-1594" coordsize="190,0" path="m6108,-1594l6298,-1594e" filled="f" stroked="t" strokeweight=".791892pt" strokecolor="#000000">
                <v:path arrowok="t"/>
              </v:shape>
            </v:group>
            <v:group style="position:absolute;left:6108;top:-1786;width:221;height:2" coordorigin="6108,-1786" coordsize="221,2">
              <v:shape style="position:absolute;left:6108;top:-1786;width:221;height:2" coordorigin="6108,-1786" coordsize="221,0" path="m6108,-1786l6329,-1786e" filled="f" stroked="t" strokeweight=".791892pt" strokecolor="#000000">
                <v:path arrowok="t"/>
              </v:shape>
            </v:group>
            <v:group style="position:absolute;left:6108;top:-1976;width:1637;height:2" coordorigin="6108,-1976" coordsize="1637,2">
              <v:shape style="position:absolute;left:6108;top:-1976;width:1637;height:2" coordorigin="6108,-1976" coordsize="1637,0" path="m6108,-1976l7745,-1976e" filled="f" stroked="t" strokeweight=".791892pt" strokecolor="#000000">
                <v:path arrowok="t"/>
              </v:shape>
            </v:group>
            <v:group style="position:absolute;left:6113;top:-2369;width:170;height:2" coordorigin="6113,-2369" coordsize="170,2">
              <v:shape style="position:absolute;left:6113;top:-2369;width:170;height:2" coordorigin="6113,-2369" coordsize="170,0" path="m6113,-2369l6283,-2369e" filled="f" stroked="t" strokeweight=".791892pt" strokecolor="#000000">
                <v:path arrowok="t"/>
              </v:shape>
            </v:group>
            <v:group style="position:absolute;left:6118;top:-2549;width:742;height:2" coordorigin="6118,-2549" coordsize="742,2">
              <v:shape style="position:absolute;left:6118;top:-2549;width:742;height:2" coordorigin="6118,-2549" coordsize="742,0" path="m6118,-2549l6859,-2549e" filled="f" stroked="t" strokeweight=".791892pt" strokecolor="#000000">
                <v:path arrowok="t"/>
              </v:shape>
              <v:shape style="position:absolute;left:5678;top:-1049;width:425;height:295" type="#_x0000_t75">
                <v:imagedata r:id="rId720" o:title=""/>
              </v:shape>
              <v:shape style="position:absolute;left:5676;top:-1234;width:281;height:295" type="#_x0000_t75">
                <v:imagedata r:id="rId721" o:title=""/>
              </v:shape>
              <v:shape style="position:absolute;left:5592;top:-1431;width:521;height:492" type="#_x0000_t75">
                <v:imagedata r:id="rId722" o:title=""/>
              </v:shape>
              <v:shape style="position:absolute;left:5690;top:-1620;width:418;height:480" type="#_x0000_t75">
                <v:imagedata r:id="rId723" o:title=""/>
              </v:shape>
              <v:shape style="position:absolute;left:5767;top:-1810;width:338;height:485" type="#_x0000_t75">
                <v:imagedata r:id="rId724" o:title=""/>
              </v:shape>
              <v:shape style="position:absolute;left:5762;top:-2012;width:190;height:295" type="#_x0000_t75">
                <v:imagedata r:id="rId725" o:title=""/>
              </v:shape>
              <v:shape style="position:absolute;left:5611;top:-2192;width:494;height:475" type="#_x0000_t75">
                <v:imagedata r:id="rId726" o:title=""/>
              </v:shape>
              <v:shape style="position:absolute;left:5604;top:-2398;width:502;height:502" type="#_x0000_t75">
                <v:imagedata r:id="rId727" o:title=""/>
              </v:shape>
              <v:shape style="position:absolute;left:5930;top:-2398;width:156;height:295" type="#_x0000_t75">
                <v:imagedata r:id="rId728" o:title=""/>
              </v:shape>
              <v:shape style="position:absolute;left:5568;top:-2592;width:391;height:295" type="#_x0000_t75">
                <v:imagedata r:id="rId729" o:title=""/>
              </v:shape>
            </v:group>
            <v:group style="position:absolute;left:4205;top:-1767;width:187;height:2" coordorigin="4205,-1767" coordsize="187,2">
              <v:shape style="position:absolute;left:4205;top:-1767;width:187;height:2" coordorigin="4205,-1767" coordsize="187,0" path="m4205,-1767l4392,-1767e" filled="f" stroked="t" strokeweight=".791892pt" strokecolor="#000000">
                <v:path arrowok="t"/>
              </v:shape>
            </v:group>
            <v:group style="position:absolute;left:4315;top:-1028;width:82;height:2" coordorigin="4315,-1028" coordsize="82,2">
              <v:shape style="position:absolute;left:4315;top:-1028;width:82;height:2" coordorigin="4315,-1028" coordsize="82,0" path="m4315,-1028l4397,-1028e" filled="f" stroked="t" strokeweight=".791892pt" strokecolor="#000000">
                <v:path arrowok="t"/>
              </v:shape>
            </v:group>
            <v:group style="position:absolute;left:3986;top:-1532;width:420;height:2" coordorigin="3986,-1532" coordsize="420,2">
              <v:shape style="position:absolute;left:3986;top:-1532;width:420;height:2" coordorigin="3986,-1532" coordsize="420,0" path="m3986,-1532l4406,-1532e" filled="f" stroked="t" strokeweight=".791892pt" strokecolor="#000000">
                <v:path arrowok="t"/>
              </v:shape>
            </v:group>
            <v:group style="position:absolute;left:4272;top:-1944;width:125;height:2" coordorigin="4272,-1944" coordsize="125,2">
              <v:shape style="position:absolute;left:4272;top:-1944;width:125;height:2" coordorigin="4272,-1944" coordsize="125,0" path="m4397,-1944l4272,-1944e" filled="f" stroked="t" strokeweight=".791892pt" strokecolor="#000000">
                <v:path arrowok="t"/>
              </v:shape>
              <v:shape style="position:absolute;left:4454;top:-1071;width:144;height:295" type="#_x0000_t75">
                <v:imagedata r:id="rId730" o:title=""/>
              </v:shape>
              <v:shape style="position:absolute;left:4435;top:-1810;width:204;height:542" type="#_x0000_t75">
                <v:imagedata r:id="rId731" o:title=""/>
              </v:shape>
              <v:shape style="position:absolute;left:4505;top:-1810;width:622;height:478" type="#_x0000_t75">
                <v:imagedata r:id="rId732" o:title=""/>
              </v:shape>
              <v:shape style="position:absolute;left:4706;top:-1810;width:422;height:230" type="#_x0000_t75">
                <v:imagedata r:id="rId733" o:title=""/>
              </v:shape>
              <v:shape style="position:absolute;left:4466;top:-2168;width:571;height:468" type="#_x0000_t75">
                <v:imagedata r:id="rId734" o:title=""/>
              </v:shape>
              <v:shape style="position:absolute;left:4632;top:-2168;width:374;height:230" type="#_x0000_t75">
                <v:imagedata r:id="rId735" o:title=""/>
              </v:shape>
            </v:group>
            <v:group style="position:absolute;left:2947;top:-1572;width:283;height:2" coordorigin="2947,-1572" coordsize="283,2">
              <v:shape style="position:absolute;left:2947;top:-1572;width:283;height:2" coordorigin="2947,-1572" coordsize="283,0" path="m3230,-1572l2947,-1572e" filled="f" stroked="t" strokeweight=".791892pt" strokecolor="#000000">
                <v:path arrowok="t"/>
              </v:shape>
            </v:group>
            <v:group style="position:absolute;left:3089;top:-2129;width:2;height:557" coordorigin="3089,-2129" coordsize="2,557">
              <v:shape style="position:absolute;left:3089;top:-2129;width:2;height:557" coordorigin="3089,-2129" coordsize="0,557" path="m3089,-2129l3089,-1572e" filled="f" stroked="t" strokeweight=".791892pt" strokecolor="#000000">
                <v:path arrowok="t"/>
              </v:shape>
            </v:group>
            <v:group style="position:absolute;left:2693;top:-2129;width:1711;height:2" coordorigin="2693,-2129" coordsize="1711,2">
              <v:shape style="position:absolute;left:2693;top:-2129;width:1711;height:2" coordorigin="2693,-2129" coordsize="1711,0" path="m4404,-2129l2693,-2129e" filled="f" stroked="t" strokeweight=".791892pt" strokecolor="#000000">
                <v:path arrowok="t"/>
              </v:shape>
            </v:group>
            <v:group style="position:absolute;left:4313;top:-1325;width:10;height:878" coordorigin="4313,-1325" coordsize="10,878">
              <v:shape style="position:absolute;left:4313;top:-1325;width:10;height:878" coordorigin="4313,-1325" coordsize="10,878" path="m4313,-1325l4322,-447e" filled="f" stroked="t" strokeweight=".791892pt" strokecolor="#000000">
                <v:path arrowok="t"/>
              </v:shape>
            </v:group>
            <v:group style="position:absolute;left:2669;top:-1277;width:94;height:238" coordorigin="2669,-1277" coordsize="94,238">
              <v:shape style="position:absolute;left:2669;top:-1277;width:94;height:238" coordorigin="2669,-1277" coordsize="94,238" path="m2717,-1040l2669,-1059,2762,-1100,2669,-1140,2762,-1179,2669,-1220,2762,-1258,2717,-1277e" filled="f" stroked="t" strokeweight=".791892pt" strokecolor="#000000">
                <v:path arrowok="t"/>
              </v:shape>
            </v:group>
            <v:group style="position:absolute;left:2714;top:-2139;width:2;height:862" coordorigin="2714,-2139" coordsize="2,862">
              <v:shape style="position:absolute;left:2714;top:-2139;width:2;height:862" coordorigin="2714,-2139" coordsize="2,862" path="m2717,-1277l2714,-2139e" filled="f" stroked="t" strokeweight=".791892pt" strokecolor="#000000">
                <v:path arrowok="t"/>
              </v:shape>
            </v:group>
            <v:group style="position:absolute;left:2712;top:-1040;width:5;height:583" coordorigin="2712,-1040" coordsize="5,583">
              <v:shape style="position:absolute;left:2712;top:-1040;width:5;height:583" coordorigin="2712,-1040" coordsize="5,583" path="m2717,-1040l2712,-456e" filled="f" stroked="t" strokeweight=".791892pt" strokecolor="#000000">
                <v:path arrowok="t"/>
              </v:shape>
            </v:group>
            <v:group style="position:absolute;left:3674;top:-1284;width:98;height:247" coordorigin="3674,-1284" coordsize="98,247">
              <v:shape style="position:absolute;left:3674;top:-1284;width:98;height:247" coordorigin="3674,-1284" coordsize="98,247" path="m3722,-1037l3674,-1059,3773,-1100,3674,-1140,3773,-1181,3674,-1224,3773,-1265,3722,-1284e" filled="f" stroked="t" strokeweight=".791892pt" strokecolor="#000000">
                <v:path arrowok="t"/>
              </v:shape>
            </v:group>
            <v:group style="position:absolute;left:3732;top:-1035;width:5;height:581" coordorigin="3732,-1035" coordsize="5,581">
              <v:shape style="position:absolute;left:3732;top:-1035;width:5;height:581" coordorigin="3732,-1035" coordsize="5,581" path="m3732,-1035l3737,-454e" filled="f" stroked="t" strokeweight=".791892pt" strokecolor="#000000">
                <v:path arrowok="t"/>
              </v:shape>
            </v:group>
            <v:group style="position:absolute;left:3727;top:-1764;width:485;height:468" coordorigin="3727,-1764" coordsize="485,468">
              <v:shape style="position:absolute;left:3727;top:-1764;width:485;height:468" coordorigin="3727,-1764" coordsize="485,468" path="m4212,-1764l3727,-1764,3727,-1296e" filled="f" stroked="t" strokeweight=".791892pt" strokecolor="#000000">
                <v:path arrowok="t"/>
              </v:shape>
            </v:group>
            <v:group style="position:absolute;left:2947;top:-1500;width:283;height:2" coordorigin="2947,-1500" coordsize="283,2">
              <v:shape style="position:absolute;left:2947;top:-1500;width:283;height:2" coordorigin="2947,-1500" coordsize="283,0" path="m3230,-1500l2947,-1500e" filled="f" stroked="t" strokeweight=".791892pt" strokecolor="#000000">
                <v:path arrowok="t"/>
              </v:shape>
            </v:group>
            <v:group style="position:absolute;left:3089;top:-1500;width:2;height:286" coordorigin="3089,-1500" coordsize="2,286">
              <v:shape style="position:absolute;left:3089;top:-1500;width:2;height:286" coordorigin="3089,-1500" coordsize="0,286" path="m3089,-1215l3089,-1500e" filled="f" stroked="t" strokeweight=".791892pt" strokecolor="#000000">
                <v:path arrowok="t"/>
              </v:shape>
            </v:group>
            <v:group style="position:absolute;left:3084;top:-1215;width:5;height:782" coordorigin="3084,-1215" coordsize="5,782">
              <v:shape style="position:absolute;left:3084;top:-1215;width:5;height:782" coordorigin="3084,-1215" coordsize="5,782" path="m3089,-1215l3084,-432e" filled="f" stroked="t" strokeweight=".791892pt" strokecolor="#000000">
                <v:path arrowok="t"/>
              </v:shape>
            </v:group>
            <v:group style="position:absolute;left:2712;top:-452;width:1608;height:10" coordorigin="2712,-452" coordsize="1608,10">
              <v:shape style="position:absolute;left:2712;top:-452;width:1608;height:10" coordorigin="2712,-452" coordsize="1608,10" path="m2712,-452l4320,-442e" filled="f" stroked="t" strokeweight=".791892pt" strokecolor="#000000">
                <v:path arrowok="t"/>
              </v:shape>
            </v:group>
            <v:group style="position:absolute;left:3072;top:-476;width:48;height:48" coordorigin="3072,-476" coordsize="48,48">
              <v:shape style="position:absolute;left:3072;top:-476;width:48;height:48" coordorigin="3072,-476" coordsize="48,48" path="m3101,-476l3091,-476,3089,-473,3079,-468,3074,-461,3072,-456,3072,-447,3074,-442,3079,-435,3089,-430,3091,-428,3101,-428,3106,-430,3113,-435,3118,-442,3120,-447,3120,-456,3118,-461,3113,-468,3106,-473,3101,-476xe" filled="t" fillcolor="#000000" stroked="f">
                <v:path arrowok="t"/>
                <v:fill/>
              </v:shape>
            </v:group>
            <v:group style="position:absolute;left:3072;top:-476;width:48;height:48" coordorigin="3072,-476" coordsize="48,48">
              <v:shape style="position:absolute;left:3072;top:-476;width:48;height:48" coordorigin="3072,-476" coordsize="48,48" path="m3072,-452l3072,-456,3074,-461,3079,-468,3089,-473,3091,-476,3101,-476,3106,-473,3113,-468,3118,-461,3120,-456,3120,-447,3118,-442,3113,-435,3106,-430,3101,-428,3091,-428,3089,-430,3079,-435,3074,-442,3072,-447,3072,-452xe" filled="f" stroked="t" strokeweight=".791892pt" strokecolor="#000000">
                <v:path arrowok="t"/>
              </v:shape>
            </v:group>
            <v:group style="position:absolute;left:3058;top:-2165;width:48;height:48" coordorigin="3058,-2165" coordsize="48,48">
              <v:shape style="position:absolute;left:3058;top:-2165;width:48;height:48" coordorigin="3058,-2165" coordsize="48,48" path="m3086,-2165l3077,-2165,3072,-2163,3065,-2158,3060,-2151,3058,-2146,3058,-2136,3060,-2132,3065,-2124,3072,-2120,3077,-2117,3086,-2117,3091,-2120,3098,-2124,3103,-2132,3106,-2141,3103,-2151,3098,-2158,3091,-2163,3086,-2165xe" filled="t" fillcolor="#000000" stroked="f">
                <v:path arrowok="t"/>
                <v:fill/>
              </v:shape>
            </v:group>
            <v:group style="position:absolute;left:3058;top:-2165;width:48;height:48" coordorigin="3058,-2165" coordsize="48,48">
              <v:shape style="position:absolute;left:3058;top:-2165;width:48;height:48" coordorigin="3058,-2165" coordsize="48,48" path="m3058,-2141l3058,-2146,3060,-2151,3065,-2158,3072,-2163,3077,-2165,3086,-2165,3091,-2163,3098,-2158,3103,-2151,3106,-2141,3103,-2132,3098,-2124,3091,-2120,3086,-2117,3077,-2117,3072,-2120,3065,-2124,3060,-2132,3058,-2136,3058,-2141xe" filled="f" stroked="t" strokeweight=".791892pt" strokecolor="#000000">
                <v:path arrowok="t"/>
              </v:shape>
            </v:group>
            <v:group style="position:absolute;left:3706;top:-471;width:48;height:48" coordorigin="3706,-471" coordsize="48,48">
              <v:shape style="position:absolute;left:3706;top:-471;width:48;height:48" coordorigin="3706,-471" coordsize="48,48" path="m3734,-471l3725,-471,3720,-468,3713,-464,3708,-456,3706,-452,3706,-442,3708,-437,3713,-430,3720,-425,3725,-423,3734,-423,3739,-425,3746,-430,3751,-437,3754,-442,3754,-452,3751,-456,3746,-464,3739,-468,3734,-471xe" filled="t" fillcolor="#000000" stroked="f">
                <v:path arrowok="t"/>
                <v:fill/>
              </v:shape>
            </v:group>
            <v:group style="position:absolute;left:3706;top:-471;width:48;height:48" coordorigin="3706,-471" coordsize="48,48">
              <v:shape style="position:absolute;left:3706;top:-471;width:48;height:48" coordorigin="3706,-471" coordsize="48,48" path="m3706,-447l3706,-452,3708,-456,3713,-464,3720,-468,3725,-471,3734,-471,3739,-468,3746,-464,3751,-456,3754,-452,3754,-442,3751,-437,3746,-430,3739,-425,3734,-423,3725,-423,3720,-425,3713,-430,3708,-437,3706,-442,3706,-447xe" filled="f" stroked="t" strokeweight=".791892pt" strokecolor="#000000">
                <v:path arrowok="t"/>
              </v:shape>
            </v:group>
            <v:group style="position:absolute;left:2690;top:-2163;width:48;height:48" coordorigin="2690,-2163" coordsize="48,48">
              <v:shape style="position:absolute;left:2690;top:-2163;width:48;height:48" coordorigin="2690,-2163" coordsize="48,48" path="m2724,-2160l2705,-2160,2698,-2156,2690,-2141,2690,-2134,2693,-2129,2698,-2122,2705,-2117,2710,-2115,2719,-2115,2724,-2117,2731,-2122,2736,-2129,2738,-2134,2738,-2141,2731,-2156,2724,-2160xe" filled="t" fillcolor="#000000" stroked="f">
                <v:path arrowok="t"/>
                <v:fill/>
              </v:shape>
              <v:shape style="position:absolute;left:2690;top:-2163;width:48;height:48" coordorigin="2690,-2163" coordsize="48,48" path="m2714,-2163l2710,-2160,2719,-2160,2714,-2163xe" filled="t" fillcolor="#000000" stroked="f">
                <v:path arrowok="t"/>
                <v:fill/>
              </v:shape>
            </v:group>
            <v:group style="position:absolute;left:2690;top:-2163;width:48;height:48" coordorigin="2690,-2163" coordsize="48,48">
              <v:shape style="position:absolute;left:2690;top:-2163;width:48;height:48" coordorigin="2690,-2163" coordsize="48,48" path="m2690,-2139l2690,-2141,2693,-2146,2698,-2156,2705,-2160,2710,-2160,2714,-2163,2719,-2160,2724,-2160,2731,-2156,2736,-2146,2738,-2141,2738,-2134,2736,-2129,2731,-2122,2724,-2117,2719,-2115,2710,-2115,2705,-2117,2698,-2122,2693,-2129,2690,-2134,2690,-2139xe" filled="f" stroked="t" strokeweight=".791892pt" strokecolor="#000000">
                <v:path arrowok="t"/>
              </v:shape>
              <v:shape style="position:absolute;left:2671;top:-2268;width:115;height:230" type="#_x0000_t75">
                <v:imagedata r:id="rId736" o:title=""/>
              </v:shape>
              <v:shape style="position:absolute;left:2791;top:-2268;width:230;height:230" type="#_x0000_t75">
                <v:imagedata r:id="rId737" o:title=""/>
              </v:shape>
            </v:group>
            <v:group style="position:absolute;left:4320;top:-452;width:3461;height:10" coordorigin="4320,-452" coordsize="3461,10">
              <v:shape style="position:absolute;left:4320;top:-452;width:3461;height:10" coordorigin="4320,-452" coordsize="3461,10" path="m4320,-442l7781,-452e" filled="f" stroked="t" strokeweight=".791892pt" strokecolor="#000000">
                <v:path arrowok="t"/>
              </v:shape>
            </v:group>
            <v:group style="position:absolute;left:6170;top:-692;width:235;height:2" coordorigin="6170,-692" coordsize="235,2">
              <v:shape style="position:absolute;left:6170;top:-692;width:235;height:2" coordorigin="6170,-692" coordsize="235,0" path="m6406,-692l6170,-692e" filled="f" stroked="t" strokeweight=".791892pt" strokecolor="#000000">
                <v:path arrowok="t"/>
              </v:shape>
            </v:group>
            <v:group style="position:absolute;left:6170;top:-749;width:235;height:2" coordorigin="6170,-749" coordsize="235,2">
              <v:shape style="position:absolute;left:6170;top:-749;width:235;height:2" coordorigin="6170,-749" coordsize="235,0" path="m6406,-749l6170,-749e" filled="f" stroked="t" strokeweight=".791892pt" strokecolor="#000000">
                <v:path arrowok="t"/>
              </v:shape>
            </v:group>
            <v:group style="position:absolute;left:6288;top:-692;width:2;height:240" coordorigin="6288,-692" coordsize="2,240">
              <v:shape style="position:absolute;left:6288;top:-692;width:2;height:240" coordorigin="6288,-692" coordsize="0,240" path="m6288,-452l6288,-692e" filled="f" stroked="t" strokeweight=".791892pt" strokecolor="#000000">
                <v:path arrowok="t"/>
              </v:shape>
            </v:group>
            <v:group style="position:absolute;left:6288;top:-1023;width:2;height:274" coordorigin="6288,-1023" coordsize="2,274">
              <v:shape style="position:absolute;left:6288;top:-1023;width:2;height:274" coordorigin="6288,-1023" coordsize="0,274" path="m6288,-1023l6288,-749e" filled="f" stroked="t" strokeweight=".791892pt" strokecolor="#000000">
                <v:path arrowok="t"/>
              </v:shape>
              <v:shape style="position:absolute;left:5878;top:-735;width:281;height:230" type="#_x0000_t75">
                <v:imagedata r:id="rId738" o:title=""/>
              </v:shape>
            </v:group>
            <v:group style="position:absolute;left:6494;top:-699;width:235;height:2" coordorigin="6494,-699" coordsize="235,2">
              <v:shape style="position:absolute;left:6494;top:-699;width:235;height:2" coordorigin="6494,-699" coordsize="235,0" path="m6730,-699l6494,-699e" filled="f" stroked="t" strokeweight=".791892pt" strokecolor="#000000">
                <v:path arrowok="t"/>
              </v:shape>
            </v:group>
            <v:group style="position:absolute;left:6494;top:-759;width:235;height:2" coordorigin="6494,-759" coordsize="235,2">
              <v:shape style="position:absolute;left:6494;top:-759;width:235;height:2" coordorigin="6494,-759" coordsize="235,0" path="m6730,-759l6494,-759e" filled="f" stroked="t" strokeweight=".791892pt" strokecolor="#000000">
                <v:path arrowok="t"/>
              </v:shape>
            </v:group>
            <v:group style="position:absolute;left:6612;top:-699;width:2;height:238" coordorigin="6612,-699" coordsize="2,238">
              <v:shape style="position:absolute;left:6612;top:-699;width:2;height:238" coordorigin="6612,-699" coordsize="0,238" path="m6612,-461l6612,-699e" filled="f" stroked="t" strokeweight=".791892pt" strokecolor="#000000">
                <v:path arrowok="t"/>
              </v:shape>
            </v:group>
            <v:group style="position:absolute;left:6612;top:-936;width:2;height:178" coordorigin="6612,-936" coordsize="2,178">
              <v:shape style="position:absolute;left:6612;top:-936;width:2;height:178" coordorigin="6612,-936" coordsize="0,178" path="m6612,-759l6612,-936e" filled="f" stroked="t" strokeweight=".791892pt" strokecolor="#000000">
                <v:path arrowok="t"/>
              </v:shape>
              <v:shape style="position:absolute;left:6665;top:-886;width:82;height:230" type="#_x0000_t75">
                <v:imagedata r:id="rId739" o:title=""/>
              </v:shape>
              <v:shape style="position:absolute;left:6758;top:-886;width:115;height:230" type="#_x0000_t75">
                <v:imagedata r:id="rId740" o:title=""/>
              </v:shape>
              <v:shape style="position:absolute;left:6874;top:-886;width:115;height:295" type="#_x0000_t75">
                <v:imagedata r:id="rId741" o:title=""/>
              </v:shape>
            </v:group>
            <v:group style="position:absolute;left:6871;top:-706;width:266;height:2" coordorigin="6871,-706" coordsize="266,2">
              <v:shape style="position:absolute;left:6871;top:-706;width:266;height:2" coordorigin="6871,-706" coordsize="266,0" path="m7138,-706l6871,-706e" filled="f" stroked="t" strokeweight=".791892pt" strokecolor="#000000">
                <v:path arrowok="t"/>
              </v:shape>
            </v:group>
            <v:group style="position:absolute;left:6871;top:-773;width:266;height:2" coordorigin="6871,-773" coordsize="266,2">
              <v:shape style="position:absolute;left:6871;top:-773;width:266;height:2" coordorigin="6871,-773" coordsize="266,0" path="m7138,-773l6871,-773e" filled="f" stroked="t" strokeweight=".791892pt" strokecolor="#000000">
                <v:path arrowok="t"/>
              </v:shape>
            </v:group>
            <v:group style="position:absolute;left:7003;top:-706;width:2;height:269" coordorigin="7003,-706" coordsize="2,269">
              <v:shape style="position:absolute;left:7003;top:-706;width:2;height:269" coordorigin="7003,-706" coordsize="0,269" path="m7003,-437l7003,-706e" filled="f" stroked="t" strokeweight=".791892pt" strokecolor="#000000">
                <v:path arrowok="t"/>
              </v:shape>
            </v:group>
            <v:group style="position:absolute;left:7003;top:-975;width:2;height:202" coordorigin="7003,-975" coordsize="2,202">
              <v:shape style="position:absolute;left:7003;top:-975;width:2;height:202" coordorigin="7003,-975" coordsize="0,202" path="m7003,-773l7003,-975e" filled="f" stroked="t" strokeweight=".791892pt" strokecolor="#000000">
                <v:path arrowok="t"/>
              </v:shape>
              <v:shape style="position:absolute;left:7032;top:-653;width:283;height:230" type="#_x0000_t75">
                <v:imagedata r:id="rId742" o:title=""/>
              </v:shape>
            </v:group>
            <v:group style="position:absolute;left:6110;top:-1215;width:502;height:276" coordorigin="6110,-1215" coordsize="502,276">
              <v:shape style="position:absolute;left:6110;top:-1215;width:502;height:276" coordorigin="6110,-1215" coordsize="502,276" path="m6110,-1215l6612,-1215,6612,-939e" filled="f" stroked="t" strokeweight=".791892pt" strokecolor="#000000">
                <v:path arrowok="t"/>
              </v:shape>
            </v:group>
            <v:group style="position:absolute;left:6288;top:-1594;width:715;height:667" coordorigin="6288,-1594" coordsize="715,667">
              <v:shape style="position:absolute;left:6288;top:-1594;width:715;height:667" coordorigin="6288,-1594" coordsize="715,667" path="m6288,-1594l7003,-1594,7003,-927e" filled="f" stroked="t" strokeweight=".791892pt" strokecolor="#000000">
                <v:path arrowok="t"/>
              </v:shape>
            </v:group>
            <v:group style="position:absolute;left:4296;top:-466;width:29;height:48" coordorigin="4296,-466" coordsize="29,48">
              <v:shape style="position:absolute;left:4296;top:-466;width:29;height:48" coordorigin="4296,-466" coordsize="29,48" path="m4325,-420l4315,-420,4320,-418,4325,-420xe" filled="t" fillcolor="#000000" stroked="f">
                <v:path arrowok="t"/>
                <v:fill/>
              </v:shape>
              <v:shape style="position:absolute;left:4296;top:-466;width:29;height:48" coordorigin="4296,-466" coordsize="29,48" path="m4325,-466l4315,-466,4310,-464,4303,-459,4298,-452,4296,-447,4296,-437,4298,-432,4303,-425,4310,-420,4330,-420,4337,-425,4342,-432,4342,-452,4337,-459,4330,-464,4325,-466xe" filled="t" fillcolor="#000000" stroked="f">
                <v:path arrowok="t"/>
                <v:fill/>
              </v:shape>
            </v:group>
            <v:group style="position:absolute;left:4296;top:-466;width:46;height:48" coordorigin="4296,-466" coordsize="46,48">
              <v:shape style="position:absolute;left:4296;top:-466;width:46;height:48" coordorigin="4296,-466" coordsize="46,48" path="m4296,-442l4296,-447,4298,-452,4303,-459,4310,-464,4315,-466,4325,-466,4330,-464,4337,-459,4342,-452,4342,-432,4337,-425,4330,-420,4325,-420,4320,-418,4315,-420,4310,-420,4303,-425,4298,-432,4296,-437,4296,-442xe" filled="f" stroked="t" strokeweight=".791892pt" strokecolor="#000000">
                <v:path arrowok="t"/>
              </v:shape>
            </v:group>
            <v:group style="position:absolute;left:7745;top:-2024;width:238;height:96" coordorigin="7745,-2024" coordsize="238,96">
              <v:shape style="position:absolute;left:7745;top:-2024;width:238;height:96" coordorigin="7745,-2024" coordsize="238,96" path="m7745,-1976l7764,-2024,7805,-1928,7843,-2024,7884,-1928,7922,-2024,7961,-1928,7982,-1976e" filled="f" stroked="t" strokeweight=".791892pt" strokecolor="#000000">
                <v:path arrowok="t"/>
              </v:shape>
            </v:group>
            <v:group style="position:absolute;left:7474;top:-713;width:252;height:2" coordorigin="7474,-713" coordsize="252,2">
              <v:shape style="position:absolute;left:7474;top:-713;width:252;height:2" coordorigin="7474,-713" coordsize="252,0" path="m7726,-713l7474,-713e" filled="f" stroked="t" strokeweight=".791892pt" strokecolor="#000000">
                <v:path arrowok="t"/>
              </v:shape>
            </v:group>
            <v:group style="position:absolute;left:7474;top:-778;width:252;height:2" coordorigin="7474,-778" coordsize="252,2">
              <v:shape style="position:absolute;left:7474;top:-778;width:252;height:2" coordorigin="7474,-778" coordsize="252,0" path="m7726,-778l7474,-778e" filled="f" stroked="t" strokeweight=".791892pt" strokecolor="#000000">
                <v:path arrowok="t"/>
              </v:shape>
            </v:group>
            <v:group style="position:absolute;left:7598;top:-713;width:2;height:252" coordorigin="7598,-713" coordsize="2,252">
              <v:shape style="position:absolute;left:7598;top:-713;width:2;height:252" coordorigin="7598,-713" coordsize="0,252" path="m7598,-461l7598,-713e" filled="f" stroked="t" strokeweight=".791892pt" strokecolor="#000000">
                <v:path arrowok="t"/>
              </v:shape>
            </v:group>
            <v:group style="position:absolute;left:7598;top:-968;width:2;height:190" coordorigin="7598,-968" coordsize="2,190">
              <v:shape style="position:absolute;left:7598;top:-968;width:2;height:190" coordorigin="7598,-968" coordsize="0,190" path="m7598,-778l7598,-968e" filled="f" stroked="t" strokeweight=".791892pt" strokecolor="#000000">
                <v:path arrowok="t"/>
              </v:shape>
            </v:group>
            <v:group style="position:absolute;left:8208;top:-2259;width:2;height:182" coordorigin="8208,-2259" coordsize="2,182">
              <v:shape style="position:absolute;left:8208;top:-2259;width:2;height:182" coordorigin="8208,-2259" coordsize="0,182" path="m8208,-2259l8208,-2076e" filled="f" stroked="t" strokeweight=".791892pt" strokecolor="#000000">
                <v:path arrowok="t"/>
              </v:shape>
            </v:group>
            <v:group style="position:absolute;left:6106;top:-2170;width:2102;height:2" coordorigin="6106,-2170" coordsize="2102,2">
              <v:shape style="position:absolute;left:6106;top:-2170;width:2102;height:2" coordorigin="6106,-2170" coordsize="2102,0" path="m6106,-2170l8208,-2170e" filled="f" stroked="t" strokeweight=".791892pt" strokecolor="#000000">
                <v:path arrowok="t"/>
              </v:shape>
            </v:group>
            <v:group style="position:absolute;left:8299;top:-2307;width:2;height:173" coordorigin="8299,-2307" coordsize="2,173">
              <v:shape style="position:absolute;left:8299;top:-2307;width:2;height:173" coordorigin="8299,-2307" coordsize="0,173" path="m8299,-2307l8299,-2134e" filled="f" stroked="t" strokeweight=".791892pt" strokecolor="#000000">
                <v:path arrowok="t"/>
              </v:shape>
            </v:group>
            <v:group style="position:absolute;left:8299;top:-2076;width:2;height:55" coordorigin="8299,-2076" coordsize="2,55">
              <v:shape style="position:absolute;left:8299;top:-2076;width:2;height:55" coordorigin="8299,-2076" coordsize="0,55" path="m8299,-2076l8299,-2021e" filled="f" stroked="t" strokeweight=".791892pt" strokecolor="#000000">
                <v:path arrowok="t"/>
              </v:shape>
            </v:group>
            <v:group style="position:absolute;left:8299;top:-2381;width:137;height:110" coordorigin="8299,-2381" coordsize="137,110">
              <v:shape style="position:absolute;left:8299;top:-2381;width:137;height:110" coordorigin="8299,-2381" coordsize="137,110" path="m8299,-2271l8436,-2271,8436,-2381e" filled="f" stroked="t" strokeweight=".791892pt" strokecolor="#000000">
                <v:path arrowok="t"/>
              </v:shape>
            </v:group>
            <v:group style="position:absolute;left:8299;top:-2160;width:137;height:2" coordorigin="8299,-2160" coordsize="137,2">
              <v:shape style="position:absolute;left:8299;top:-2160;width:137;height:2" coordorigin="8299,-2160" coordsize="137,0" path="m8299,-2160l8436,-2160e" filled="f" stroked="t" strokeweight=".791892pt" strokecolor="#000000">
                <v:path arrowok="t"/>
              </v:shape>
            </v:group>
            <v:group style="position:absolute;left:8436;top:-2160;width:2;height:199" coordorigin="8436,-2160" coordsize="2,199">
              <v:shape style="position:absolute;left:8436;top:-2160;width:2;height:199" coordorigin="8436,-2160" coordsize="0,199" path="m8436,-2160l8436,-1961e" filled="f" stroked="t" strokeweight=".791892pt" strokecolor="#000000">
                <v:path arrowok="t"/>
              </v:shape>
            </v:group>
            <v:group style="position:absolute;left:8299;top:-2050;width:137;height:2" coordorigin="8299,-2050" coordsize="137,2">
              <v:shape style="position:absolute;left:8299;top:-2050;width:137;height:2" coordorigin="8299,-2050" coordsize="137,0" path="m8299,-2050l8436,-2050e" filled="f" stroked="t" strokeweight=".791892pt" strokecolor="#000000">
                <v:path arrowok="t"/>
              </v:shape>
            </v:group>
            <v:group style="position:absolute;left:8333;top:-2196;width:70;height:74" coordorigin="8333,-2196" coordsize="70,74">
              <v:shape style="position:absolute;left:8333;top:-2196;width:70;height:74" coordorigin="8333,-2196" coordsize="70,74" path="m8402,-2196l8333,-2158,8402,-2122,8402,-2196xe" filled="t" fillcolor="#000000" stroked="f">
                <v:path arrowok="t"/>
                <v:fill/>
              </v:shape>
            </v:group>
            <v:group style="position:absolute;left:8333;top:-2196;width:70;height:74" coordorigin="8333,-2196" coordsize="70,74">
              <v:shape style="position:absolute;left:8333;top:-2196;width:70;height:74" coordorigin="8333,-2196" coordsize="70,74" path="m8333,-2158l8402,-2196,8402,-2122,8333,-2158xe" filled="f" stroked="t" strokeweight=".791892pt" strokecolor="#000000">
                <v:path arrowok="t"/>
              </v:shape>
            </v:group>
            <v:group style="position:absolute;left:7982;top:-1976;width:451;height:5" coordorigin="7982,-1976" coordsize="451,5">
              <v:shape style="position:absolute;left:7982;top:-1976;width:451;height:5" coordorigin="7982,-1976" coordsize="451,5" path="m7982,-1976l8434,-1971e" filled="f" stroked="t" strokeweight=".791892pt" strokecolor="#000000">
                <v:path arrowok="t"/>
              </v:shape>
            </v:group>
            <v:group style="position:absolute;left:8386;top:-1798;width:94;height:238" coordorigin="8386,-1798" coordsize="94,238">
              <v:shape style="position:absolute;left:8386;top:-1798;width:94;height:238" coordorigin="8386,-1798" coordsize="94,238" path="m8431,-1560l8386,-1580,8479,-1618,8386,-1659,8479,-1697,8386,-1738,8479,-1779,8431,-1798e" filled="f" stroked="t" strokeweight=".791892pt" strokecolor="#000000">
                <v:path arrowok="t"/>
              </v:shape>
            </v:group>
            <v:group style="position:absolute;left:8431;top:-1980;width:2;height:182" coordorigin="8431,-1980" coordsize="2,182">
              <v:shape style="position:absolute;left:8431;top:-1980;width:2;height:182" coordorigin="8431,-1980" coordsize="2,182" path="m8434,-1980l8431,-1798e" filled="f" stroked="t" strokeweight=".791892pt" strokecolor="#000000">
                <v:path arrowok="t"/>
              </v:shape>
              <v:shape style="position:absolute;left:7802;top:-759;width:173;height:230" type="#_x0000_t75">
                <v:imagedata r:id="rId743" o:title=""/>
              </v:shape>
              <v:shape style="position:absolute;left:7970;top:-759;width:115;height:295" type="#_x0000_t75">
                <v:imagedata r:id="rId744" o:title=""/>
              </v:shape>
            </v:group>
            <v:group style="position:absolute;left:7519;top:-1553;width:914;height:1099" coordorigin="7519,-1553" coordsize="914,1099">
              <v:shape style="position:absolute;left:7519;top:-1553;width:914;height:1099" coordorigin="7519,-1553" coordsize="914,1099" path="m8434,-1553l8434,-454,7519,-454e" filled="f" stroked="t" strokeweight=".791892pt" strokecolor="#000000">
                <v:path arrowok="t"/>
              </v:shape>
            </v:group>
            <v:group style="position:absolute;left:7574;top:-476;width:29;height:48" coordorigin="7574,-476" coordsize="29,48">
              <v:shape style="position:absolute;left:7574;top:-476;width:29;height:48" coordorigin="7574,-476" coordsize="29,48" path="m7603,-430l7596,-430,7598,-428,7603,-430xe" filled="t" fillcolor="#000000" stroked="f">
                <v:path arrowok="t"/>
                <v:fill/>
              </v:shape>
              <v:shape style="position:absolute;left:7574;top:-476;width:29;height:48" coordorigin="7574,-476" coordsize="29,48" path="m7603,-476l7596,-476,7582,-468,7577,-461,7577,-456,7574,-452,7577,-447,7577,-444,7582,-435,7591,-430,7608,-430,7615,-435,7622,-444,7622,-461,7615,-468,7608,-473,7603,-476xe" filled="t" fillcolor="#000000" stroked="f">
                <v:path arrowok="t"/>
                <v:fill/>
              </v:shape>
            </v:group>
            <v:group style="position:absolute;left:7574;top:-476;width:48;height:48" coordorigin="7574,-476" coordsize="48,48">
              <v:shape style="position:absolute;left:7574;top:-476;width:48;height:48" coordorigin="7574,-476" coordsize="48,48" path="m7574,-452l7577,-456,7577,-461,7582,-468,7591,-473,7596,-476,7603,-476,7608,-473,7615,-468,7622,-461,7622,-444,7615,-435,7608,-430,7603,-430,7598,-428,7596,-430,7591,-430,7582,-435,7577,-444,7577,-447,7574,-452xe" filled="f" stroked="t" strokeweight=".791892pt" strokecolor="#000000">
                <v:path arrowok="t"/>
              </v:shape>
            </v:group>
            <v:group style="position:absolute;left:8378;top:-3524;width:101;height:103" coordorigin="8378,-3524" coordsize="101,103">
              <v:shape style="position:absolute;left:8378;top:-3524;width:101;height:103" coordorigin="8378,-3524" coordsize="101,103" path="m8429,-3524l8378,-3420,8479,-3420,8429,-3524xe" filled="t" fillcolor="#000000" stroked="f">
                <v:path arrowok="t"/>
                <v:fill/>
              </v:shape>
            </v:group>
            <v:group style="position:absolute;left:8378;top:-3524;width:101;height:103" coordorigin="8378,-3524" coordsize="101,103">
              <v:shape style="position:absolute;left:8378;top:-3524;width:101;height:103" coordorigin="8378,-3524" coordsize="101,103" path="m8479,-3420l8429,-3524,8378,-3420,8479,-3420xe" filled="f" stroked="t" strokeweight=".791892pt" strokecolor="#000000">
                <v:path arrowok="t"/>
              </v:shape>
            </v:group>
            <v:group style="position:absolute;left:8378;top:-3524;width:101;height:2" coordorigin="8378,-3524" coordsize="101,2">
              <v:shape style="position:absolute;left:8378;top:-3524;width:101;height:2" coordorigin="8378,-3524" coordsize="101,0" path="m8378,-3524l8479,-3524e" filled="f" stroked="t" strokeweight=".791892pt" strokecolor="#000000">
                <v:path arrowok="t"/>
              </v:shape>
            </v:group>
            <v:group style="position:absolute;left:8429;top:-3680;width:2;height:413" coordorigin="8429,-3680" coordsize="2,413">
              <v:shape style="position:absolute;left:8429;top:-3680;width:2;height:413" coordorigin="8429,-3680" coordsize="0,413" path="m8429,-3267l8429,-3680e" filled="f" stroked="t" strokeweight=".791892pt" strokecolor="#000000">
                <v:path arrowok="t"/>
              </v:shape>
            </v:group>
            <v:group style="position:absolute;left:9000;top:-3672;width:178;height:478" coordorigin="9000,-3672" coordsize="178,478">
              <v:shape style="position:absolute;left:9000;top:-3672;width:178;height:478" coordorigin="9000,-3672" coordsize="178,478" path="m9000,-3672l9118,-3672,9130,-3670,9142,-3665,9151,-3660,9161,-3653,9166,-3644,9173,-3634,9175,-3624,9178,-3612,9175,-3600,9173,-3588,9166,-3579,9161,-3569,9151,-3562,9142,-3557,9130,-3552,9118,-3552,9130,-3550,9142,-3548,9151,-3540,9161,-3533,9166,-3526,9173,-3516,9175,-3504,9178,-3492,9175,-3480,9173,-3468,9166,-3459,9161,-3449,9151,-3442,9142,-3437,9130,-3435,9118,-3432,9130,-3430,9142,-3428,9151,-3423,9161,-3416,9166,-3406,9173,-3396,9175,-3384,9178,-3372,9175,-3360,9173,-3348,9166,-3339,9161,-3332,9151,-3324,9142,-3317,9130,-3315,9118,-3315,9130,-3312,9142,-3310,9151,-3303,9161,-3296,9166,-3286,9173,-3276,9175,-3267,9178,-3255,9175,-3243,9173,-3231,9166,-3221,9161,-3212,9151,-3204,9142,-3200,9130,-3195,9000,-3195e" filled="f" stroked="t" strokeweight=".791892pt" strokecolor="#000000">
                <v:path arrowok="t"/>
              </v:shape>
            </v:group>
            <v:group style="position:absolute;left:8429;top:-3672;width:571;height:2" coordorigin="8429,-3672" coordsize="571,2">
              <v:shape style="position:absolute;left:8429;top:-3672;width:571;height:2" coordorigin="8429,-3672" coordsize="571,0" path="m9000,-3672l8429,-3672e" filled="f" stroked="t" strokeweight=".791892pt" strokecolor="#000000">
                <v:path arrowok="t"/>
              </v:shape>
            </v:group>
            <v:group style="position:absolute;left:8434;top:-3195;width:566;height:2" coordorigin="8434,-3195" coordsize="566,2">
              <v:shape style="position:absolute;left:8434;top:-3195;width:566;height:2" coordorigin="8434,-3195" coordsize="566,0" path="m9000,-3195l8434,-3195e" filled="f" stroked="t" strokeweight=".791892pt" strokecolor="#000000">
                <v:path arrowok="t"/>
              </v:shape>
            </v:group>
            <v:group style="position:absolute;left:8429;top:-3382;width:5;height:187" coordorigin="8429,-3382" coordsize="5,187">
              <v:shape style="position:absolute;left:8429;top:-3382;width:5;height:187" coordorigin="8429,-3382" coordsize="5,187" path="m8429,-3382l8434,-3195e" filled="f" stroked="t" strokeweight=".791892pt" strokecolor="#000000">
                <v:path arrowok="t"/>
              </v:shape>
            </v:group>
            <v:group style="position:absolute;left:8434;top:-3195;width:2;height:838" coordorigin="8434,-3195" coordsize="2,838">
              <v:shape style="position:absolute;left:8434;top:-3195;width:2;height:838" coordorigin="8434,-3195" coordsize="0,838" path="m8434,-2357l8434,-3195e" filled="f" stroked="t" strokeweight=".791892pt" strokecolor="#000000">
                <v:path arrowok="t"/>
              </v:shape>
            </v:group>
            <v:group style="position:absolute;left:8410;top:-3219;width:48;height:48" coordorigin="8410,-3219" coordsize="48,48">
              <v:shape style="position:absolute;left:8410;top:-3219;width:48;height:48" coordorigin="8410,-3219" coordsize="48,48" path="m8438,-3219l8429,-3219,8424,-3216,8417,-3212,8412,-3204,8410,-3200,8410,-3190,8412,-3185,8417,-3178,8424,-3173,8429,-3171,8438,-3171,8441,-3173,8450,-3178,8455,-3185,8458,-3190,8458,-3200,8455,-3204,8450,-3212,8441,-3216,8438,-3219xe" filled="t" fillcolor="#000000" stroked="f">
                <v:path arrowok="t"/>
                <v:fill/>
              </v:shape>
            </v:group>
            <v:group style="position:absolute;left:8410;top:-3219;width:48;height:48" coordorigin="8410,-3219" coordsize="48,48">
              <v:shape style="position:absolute;left:8410;top:-3219;width:48;height:48" coordorigin="8410,-3219" coordsize="48,48" path="m8410,-3195l8410,-3200,8412,-3204,8417,-3212,8424,-3216,8429,-3219,8438,-3219,8441,-3216,8450,-3212,8455,-3204,8458,-3200,8458,-3190,8455,-3185,8450,-3178,8441,-3173,8438,-3171,8429,-3171,8424,-3173,8417,-3178,8412,-3185,8410,-3190,8410,-3195xe" filled="f" stroked="t" strokeweight=".791892pt" strokecolor="#000000">
                <v:path arrowok="t"/>
              </v:shape>
            </v:group>
            <v:group style="position:absolute;left:6266;top:-476;width:29;height:48" coordorigin="6266,-476" coordsize="29,48">
              <v:shape style="position:absolute;left:6266;top:-476;width:29;height:48" coordorigin="6266,-476" coordsize="29,48" path="m6295,-430l6286,-430,6290,-428,6295,-430xe" filled="t" fillcolor="#000000" stroked="f">
                <v:path arrowok="t"/>
                <v:fill/>
              </v:shape>
              <v:shape style="position:absolute;left:6266;top:-476;width:29;height:48" coordorigin="6266,-476" coordsize="29,48" path="m6295,-476l6286,-476,6281,-473,6274,-468,6269,-461,6266,-456,6266,-447,6269,-444,6274,-435,6281,-430,6298,-430,6307,-435,6312,-444,6312,-447,6314,-452,6312,-456,6312,-461,6307,-468,6298,-473,6295,-476xe" filled="t" fillcolor="#000000" stroked="f">
                <v:path arrowok="t"/>
                <v:fill/>
              </v:shape>
            </v:group>
            <v:group style="position:absolute;left:6266;top:-476;width:48;height:48" coordorigin="6266,-476" coordsize="48,48">
              <v:shape style="position:absolute;left:6266;top:-476;width:48;height:48" coordorigin="6266,-476" coordsize="48,48" path="m6266,-452l6266,-456,6269,-461,6274,-468,6281,-473,6286,-476,6295,-476,6298,-473,6307,-468,6312,-461,6312,-456,6314,-452,6312,-447,6312,-444,6307,-435,6298,-430,6295,-430,6290,-428,6286,-430,6281,-430,6274,-435,6269,-444,6266,-447,6266,-452xe" filled="f" stroked="t" strokeweight=".791892pt" strokecolor="#000000">
                <v:path arrowok="t"/>
              </v:shape>
            </v:group>
            <v:group style="position:absolute;left:6595;top:-476;width:29;height:48" coordorigin="6595,-476" coordsize="29,48">
              <v:shape style="position:absolute;left:6595;top:-476;width:29;height:48" coordorigin="6595,-476" coordsize="29,48" path="m6624,-430l6614,-430,6619,-428,6624,-430xe" filled="t" fillcolor="#000000" stroked="f">
                <v:path arrowok="t"/>
                <v:fill/>
              </v:shape>
              <v:shape style="position:absolute;left:6595;top:-476;width:29;height:48" coordorigin="6595,-476" coordsize="29,48" path="m6624,-476l6614,-476,6610,-473,6602,-468,6598,-461,6598,-456,6595,-452,6598,-447,6598,-444,6602,-435,6610,-430,6629,-430,6636,-435,6641,-444,6643,-447,6643,-456,6641,-461,6636,-468,6629,-473,6624,-476xe" filled="t" fillcolor="#000000" stroked="f">
                <v:path arrowok="t"/>
                <v:fill/>
              </v:shape>
            </v:group>
            <v:group style="position:absolute;left:6595;top:-476;width:48;height:48" coordorigin="6595,-476" coordsize="48,48">
              <v:shape style="position:absolute;left:6595;top:-476;width:48;height:48" coordorigin="6595,-476" coordsize="48,48" path="m6595,-452l6598,-456,6598,-461,6602,-468,6610,-473,6614,-476,6624,-476,6629,-473,6636,-468,6641,-461,6643,-456,6643,-447,6641,-444,6636,-435,6629,-430,6624,-430,6619,-428,6614,-430,6610,-430,6602,-435,6598,-444,6598,-447,6595,-452xe" filled="f" stroked="t" strokeweight=".791892pt" strokecolor="#000000">
                <v:path arrowok="t"/>
              </v:shape>
            </v:group>
            <v:group style="position:absolute;left:6979;top:-490;width:29;height:48" coordorigin="6979,-490" coordsize="29,48">
              <v:shape style="position:absolute;left:6979;top:-490;width:29;height:48" coordorigin="6979,-490" coordsize="29,48" path="m7008,-444l6998,-444,7003,-442,7008,-444xe" filled="t" fillcolor="#000000" stroked="f">
                <v:path arrowok="t"/>
                <v:fill/>
              </v:shape>
              <v:shape style="position:absolute;left:6979;top:-490;width:29;height:48" coordorigin="6979,-490" coordsize="29,48" path="m7008,-490l6998,-490,6996,-488,6986,-483,6982,-476,6979,-471,6979,-461,6982,-456,6986,-449,6996,-444,7013,-444,7020,-449,7025,-456,7027,-461,7027,-471,7025,-476,7020,-483,7013,-488,7008,-490xe" filled="t" fillcolor="#000000" stroked="f">
                <v:path arrowok="t"/>
                <v:fill/>
              </v:shape>
            </v:group>
            <v:group style="position:absolute;left:6979;top:-490;width:48;height:53" coordorigin="6979,-490" coordsize="48,53">
              <v:shape style="position:absolute;left:6979;top:-490;width:48;height:53" coordorigin="6979,-490" coordsize="48,53" path="m6979,-464l6979,-468,6982,-476,6986,-483,6996,-488,6998,-490,7008,-490,7013,-488,7020,-483,7025,-476,7027,-468,7027,-459,7025,-454,7020,-444,7013,-440,7008,-440,7003,-437,6998,-440,6996,-440,6986,-444,6982,-454,6979,-459,6979,-464xe" filled="f" stroked="t" strokeweight=".791892pt" strokecolor="#000000">
                <v:path arrowok="t"/>
              </v:shape>
            </v:group>
            <v:group style="position:absolute;left:7574;top:-2002;width:46;height:48" coordorigin="7574,-2002" coordsize="46,48">
              <v:shape style="position:absolute;left:7574;top:-2002;width:46;height:48" coordorigin="7574,-2002" coordsize="46,48" path="m7601,-2002l7594,-2002,7579,-1995,7574,-1985,7574,-1968,7579,-1961,7594,-1954,7601,-1954,7606,-1956,7613,-1961,7620,-1968,7620,-1985,7613,-1995,7606,-2000,7601,-2002xe" filled="t" fillcolor="#000000" stroked="f">
                <v:path arrowok="t"/>
                <v:fill/>
              </v:shape>
            </v:group>
            <v:group style="position:absolute;left:7574;top:-2002;width:46;height:48" coordorigin="7574,-2002" coordsize="46,48">
              <v:shape style="position:absolute;left:7574;top:-2002;width:46;height:48" coordorigin="7574,-2002" coordsize="46,48" path="m7574,-1978l7574,-1985,7579,-1995,7589,-2000,7594,-2002,7601,-2002,7606,-2000,7613,-1995,7620,-1985,7620,-1968,7613,-1961,7606,-1956,7601,-1954,7594,-1954,7589,-1956,7579,-1961,7574,-1968,7574,-1978xe" filled="f" stroked="t" strokeweight=".791892pt" strokecolor="#000000">
                <v:path arrowok="t"/>
              </v:shape>
            </v:group>
            <v:group style="position:absolute;left:5837;top:-308;width:235;height:2" coordorigin="5837,-308" coordsize="235,2">
              <v:shape style="position:absolute;left:5837;top:-308;width:235;height:2" coordorigin="5837,-308" coordsize="235,0" path="m5837,-308l6072,-308e" filled="f" stroked="t" strokeweight=".791892pt" strokecolor="#000000">
                <v:path arrowok="t"/>
              </v:shape>
            </v:group>
            <v:group style="position:absolute;left:5875;top:-269;width:158;height:2" coordorigin="5875,-269" coordsize="158,2">
              <v:shape style="position:absolute;left:5875;top:-269;width:158;height:2" coordorigin="5875,-269" coordsize="158,0" path="m5875,-269l6034,-269e" filled="f" stroked="t" strokeweight=".791892pt" strokecolor="#000000">
                <v:path arrowok="t"/>
              </v:shape>
            </v:group>
            <v:group style="position:absolute;left:5916;top:-228;width:77;height:2" coordorigin="5916,-228" coordsize="77,2">
              <v:shape style="position:absolute;left:5916;top:-228;width:77;height:2" coordorigin="5916,-228" coordsize="77,0" path="m5916,-228l5993,-228e" filled="f" stroked="t" strokeweight=".791892pt" strokecolor="#000000">
                <v:path arrowok="t"/>
              </v:shape>
            </v:group>
            <v:group style="position:absolute;left:5959;top:-442;width:2;height:134" coordorigin="5959,-442" coordsize="2,134">
              <v:shape style="position:absolute;left:5959;top:-442;width:2;height:134" coordorigin="5959,-442" coordsize="0,134" path="m5959,-442l5959,-308e" filled="f" stroked="t" strokeweight=".791892pt" strokecolor="#000000">
                <v:path arrowok="t"/>
              </v:shape>
            </v:group>
            <v:group style="position:absolute;left:5935;top:-466;width:48;height:48" coordorigin="5935,-466" coordsize="48,48">
              <v:shape style="position:absolute;left:5935;top:-466;width:48;height:48" coordorigin="5935,-466" coordsize="48,48" path="m5964,-466l5954,-466,5950,-464,5942,-459,5938,-452,5935,-447,5935,-437,5938,-432,5942,-425,5950,-420,5954,-418,5964,-418,5969,-420,5976,-425,5981,-432,5983,-437,5983,-447,5981,-452,5976,-459,5969,-464,5964,-466xe" filled="t" fillcolor="#000000" stroked="f">
                <v:path arrowok="t"/>
                <v:fill/>
              </v:shape>
            </v:group>
            <v:group style="position:absolute;left:5935;top:-466;width:48;height:48" coordorigin="5935,-466" coordsize="48,48">
              <v:shape style="position:absolute;left:5935;top:-466;width:48;height:48" coordorigin="5935,-466" coordsize="48,48" path="m5935,-442l5935,-447,5938,-452,5942,-459,5950,-464,5954,-466,5964,-466,5969,-464,5976,-459,5981,-452,5983,-447,5983,-437,5981,-432,5976,-425,5969,-420,5964,-418,5954,-418,5950,-420,5942,-425,5938,-432,5935,-437,5935,-442xe" filled="f" stroked="t" strokeweight=".791892pt" strokecolor="#000000">
                <v:path arrowok="t"/>
              </v:shape>
            </v:group>
            <v:group style="position:absolute;left:7392;top:-452;width:206;height:2" coordorigin="7392,-452" coordsize="206,2">
              <v:shape style="position:absolute;left:7392;top:-452;width:206;height:2" coordorigin="7392,-452" coordsize="206,0" path="m7392,-452l7598,-452e" filled="f" stroked="t" strokeweight=".791892pt" strokecolor="#000000">
                <v:path arrowok="t"/>
              </v:shape>
            </v:group>
            <v:group style="position:absolute;left:7597;top:-1978;width:2;height:1010" coordorigin="7597,-1978" coordsize="2,1010">
              <v:shape style="position:absolute;left:7597;top:-1978;width:2;height:1010" coordorigin="7597,-1978" coordsize="0,1010" path="m7597,-1978l7597,-968e" filled="f" stroked="t" strokeweight=".12pt" strokecolor="#000000">
                <v:path arrowok="t"/>
              </v:shape>
            </v:group>
            <v:group style="position:absolute;left:6336;top:-1788;width:1015;height:1334" coordorigin="6336,-1788" coordsize="1015,1334">
              <v:shape style="position:absolute;left:6336;top:-1788;width:1015;height:1334" coordorigin="6336,-1788" coordsize="1015,1334" path="m6336,-1788l7351,-1788,7351,-454e" filled="f" stroked="t" strokeweight=".791892pt" strokecolor="#000000">
                <v:path arrowok="t"/>
              </v:shape>
            </v:group>
            <v:group style="position:absolute;left:7322;top:-485;width:29;height:48" coordorigin="7322,-485" coordsize="29,48">
              <v:shape style="position:absolute;left:7322;top:-485;width:29;height:48" coordorigin="7322,-485" coordsize="29,48" path="m7351,-440l7342,-440,7346,-437,7351,-440xe" filled="t" fillcolor="#000000" stroked="f">
                <v:path arrowok="t"/>
                <v:fill/>
              </v:shape>
              <v:shape style="position:absolute;left:7322;top:-485;width:29;height:48" coordorigin="7322,-485" coordsize="29,48" path="m7356,-485l7339,-485,7330,-478,7325,-471,7325,-466,7322,-461,7325,-456,7325,-454,7330,-444,7339,-440,7356,-440,7363,-444,7368,-454,7370,-456,7370,-466,7368,-471,7363,-478,7356,-485xe" filled="t" fillcolor="#000000" stroked="f">
                <v:path arrowok="t"/>
                <v:fill/>
              </v:shape>
            </v:group>
            <v:group style="position:absolute;left:7322;top:-485;width:48;height:48" coordorigin="7322,-485" coordsize="48,48">
              <v:shape style="position:absolute;left:7322;top:-485;width:48;height:48" coordorigin="7322,-485" coordsize="48,48" path="m7322,-461l7325,-466,7325,-471,7330,-478,7339,-485,7356,-485,7363,-478,7368,-471,7370,-466,7370,-456,7368,-454,7363,-444,7356,-440,7351,-440,7346,-437,7342,-440,7339,-440,7330,-444,7325,-454,7325,-456,7322,-461xe" filled="f" stroked="t" strokeweight=".791892pt" strokecolor="#000000">
                <v:path arrowok="t"/>
              </v:shape>
            </v:group>
            <v:group style="position:absolute;left:9295;top:-3672;width:175;height:478" coordorigin="9295,-3672" coordsize="175,478">
              <v:shape style="position:absolute;left:9295;top:-3672;width:175;height:478" coordorigin="9295,-3672" coordsize="175,478" path="m9470,-3672l9353,-3672,9341,-3670,9331,-3665,9322,-3660,9312,-3653,9305,-3644,9300,-3634,9295,-3624,9295,-3600,9300,-3588,9305,-3579,9312,-3569,9322,-3562,9331,-3557,9341,-3552,9353,-3552,9341,-3550,9331,-3548,9322,-3540,9312,-3533,9305,-3526,9300,-3516,9295,-3504,9295,-3480,9341,-3435,9353,-3432,9341,-3430,9295,-3384,9295,-3360,9300,-3348,9305,-3339,9312,-3332,9322,-3324,9331,-3317,9341,-3315,9353,-3315,9341,-3312,9331,-3310,9322,-3303,9312,-3296,9305,-3286,9300,-3276,9295,-3267,9295,-3243,9300,-3231,9305,-3221,9312,-3212,9322,-3204,9331,-3200,9341,-3195,9470,-3195e" filled="f" stroked="t" strokeweight=".791892pt" strokecolor="#000000">
                <v:path arrowok="t"/>
              </v:shape>
            </v:group>
            <v:group style="position:absolute;left:9470;top:-3671;width:1231;height:2" coordorigin="9470,-3671" coordsize="1231,2">
              <v:shape style="position:absolute;left:9470;top:-3671;width:1231;height:2" coordorigin="9470,-3671" coordsize="1231,0" path="m9470,-3671l10702,-3671e" filled="f" stroked="t" strokeweight=".851892pt" strokecolor="#000000">
                <v:path arrowok="t"/>
              </v:shape>
            </v:group>
            <v:group style="position:absolute;left:9259;top:-3672;width:5;height:1042" coordorigin="9259,-3672" coordsize="5,1042">
              <v:shape style="position:absolute;left:9259;top:-3672;width:5;height:1042" coordorigin="9259,-3672" coordsize="5,1042" path="m9264,-3672l9259,-2631e" filled="f" stroked="t" strokeweight=".791892pt" strokecolor="#000000">
                <v:path arrowok="t"/>
              </v:shape>
            </v:group>
            <v:group style="position:absolute;left:9206;top:-3672;width:2;height:1046" coordorigin="9206,-3672" coordsize="2,1046">
              <v:shape style="position:absolute;left:9206;top:-3672;width:2;height:1046" coordorigin="9206,-3672" coordsize="2,1046" path="m9206,-3672l9209,-2626e" filled="f" stroked="t" strokeweight=".791892pt" strokecolor="#000000">
                <v:path arrowok="t"/>
              </v:shape>
            </v:group>
            <v:group style="position:absolute;left:9094;top:-3274;width:48;height:48" coordorigin="9094,-3274" coordsize="48,48">
              <v:shape style="position:absolute;left:9094;top:-3274;width:48;height:48" coordorigin="9094,-3274" coordsize="48,48" path="m9118,-3274l9108,-3272,9101,-3267,9096,-3260,9094,-3255,9094,-3245,9096,-3240,9101,-3233,9108,-3228,9113,-3226,9122,-3226,9127,-3228,9134,-3233,9139,-3240,9142,-3250,9139,-3260,9134,-3267,9127,-3272,9118,-3274xe" filled="t" fillcolor="#000000" stroked="f">
                <v:path arrowok="t"/>
                <v:fill/>
              </v:shape>
            </v:group>
            <v:group style="position:absolute;left:9094;top:-3274;width:48;height:48" coordorigin="9094,-3274" coordsize="48,48">
              <v:shape style="position:absolute;left:9094;top:-3274;width:48;height:48" coordorigin="9094,-3274" coordsize="48,48" path="m9094,-3250l9094,-3255,9096,-3260,9101,-3267,9108,-3272,9118,-3274,9127,-3272,9134,-3267,9139,-3260,9142,-3250,9139,-3240,9134,-3233,9127,-3228,9122,-3226,9113,-3226,9108,-3228,9101,-3233,9096,-3240,9094,-3245,9094,-3250xe" filled="f" stroked="t" strokeweight=".791892pt" strokecolor="#000000">
                <v:path arrowok="t"/>
              </v:shape>
            </v:group>
            <v:group style="position:absolute;left:9334;top:-3644;width:46;height:48" coordorigin="9334,-3644" coordsize="46,48">
              <v:shape style="position:absolute;left:9334;top:-3644;width:46;height:48" coordorigin="9334,-3644" coordsize="46,48" path="m9355,-3644l9348,-3641,9341,-3636,9334,-3629,9334,-3610,9341,-3603,9348,-3598,9350,-3596,9362,-3596,9365,-3598,9372,-3603,9379,-3610,9379,-3629,9372,-3636,9365,-3641,9355,-3644xe" filled="t" fillcolor="#000000" stroked="f">
                <v:path arrowok="t"/>
                <v:fill/>
              </v:shape>
            </v:group>
            <v:group style="position:absolute;left:9334;top:-3644;width:46;height:48" coordorigin="9334,-3644" coordsize="46,48">
              <v:shape style="position:absolute;left:9334;top:-3644;width:46;height:48" coordorigin="9334,-3644" coordsize="46,48" path="m9334,-3620l9334,-3629,9341,-3636,9348,-3641,9355,-3644,9365,-3641,9372,-3636,9379,-3629,9379,-3610,9372,-3603,9365,-3598,9362,-3596,9350,-3596,9348,-3598,9341,-3603,9334,-3610,9334,-3620xe" filled="f" stroked="t" strokeweight=".791892pt" strokecolor="#000000">
                <v:path arrowok="t"/>
              </v:shape>
            </v:group>
            <v:group style="position:absolute;left:2326;top:-2979;width:178;height:478" coordorigin="2326,-2979" coordsize="178,478">
              <v:shape style="position:absolute;left:2326;top:-2979;width:178;height:478" coordorigin="2326,-2979" coordsize="178,478" path="m2503,-2979l2386,-2979,2374,-2976,2364,-2974,2352,-2967,2345,-2960,2335,-2952,2330,-2940,2328,-2931,2326,-2919,2328,-2907,2330,-2895,2335,-2885,2345,-2876,2352,-2868,2364,-2864,2374,-2861,2386,-2859,2374,-2856,2364,-2854,2352,-2849,2345,-2842,2335,-2832,2330,-2823,2328,-2811,2326,-2799,2328,-2787,2330,-2775,2335,-2765,2386,-2739,2374,-2739,2364,-2734,2352,-2729,2345,-2722,2335,-2712,2330,-2703,2328,-2693,2326,-2681,2328,-2669,2330,-2657,2335,-2648,2345,-2638,2352,-2631,2364,-2624,2374,-2621,2386,-2621,2374,-2619,2364,-2616,2352,-2609,2345,-2602,2335,-2595,2330,-2585,2328,-2573,2326,-2561,2328,-2549,2330,-2537,2335,-2528,2345,-2518,2352,-2511,2364,-2506,2374,-2504,2386,-2501,2503,-2501e" filled="f" stroked="t" strokeweight=".791892pt" strokecolor="#000000">
                <v:path arrowok="t"/>
              </v:shape>
            </v:group>
            <v:group style="position:absolute;left:2030;top:-2979;width:178;height:478" coordorigin="2030,-2979" coordsize="178,478">
              <v:shape style="position:absolute;left:2030;top:-2979;width:178;height:478" coordorigin="2030,-2979" coordsize="178,478" path="m2030,-2979l2150,-2979,2162,-2976,2172,-2974,2184,-2967,2191,-2960,2198,-2952,2203,-2940,2208,-2931,2208,-2907,2162,-2861,2150,-2859,2162,-2856,2208,-2811,2208,-2787,2162,-2741,2150,-2739,2162,-2739,2172,-2734,2184,-2729,2191,-2722,2198,-2712,2203,-2703,2208,-2693,2208,-2669,2203,-2657,2162,-2621,2150,-2621,2162,-2619,2172,-2616,2184,-2609,2191,-2602,2198,-2595,2203,-2585,2208,-2573,2208,-2549,2162,-2504,2150,-2501,2030,-2501e" filled="f" stroked="t" strokeweight=".791892pt" strokecolor="#000000">
                <v:path arrowok="t"/>
              </v:shape>
            </v:group>
            <v:group style="position:absolute;left:2239;top:-2979;width:2;height:478" coordorigin="2239,-2979" coordsize="2,478">
              <v:shape style="position:absolute;left:2239;top:-2979;width:2;height:478" coordorigin="2239,-2979" coordsize="0,478" path="m2239,-2979l2239,-2501e" filled="f" stroked="t" strokeweight=".791892pt" strokecolor="#000000">
                <v:path arrowok="t"/>
              </v:shape>
            </v:group>
            <v:group style="position:absolute;left:2297;top:-2979;width:2;height:478" coordorigin="2297,-2979" coordsize="2,478">
              <v:shape style="position:absolute;left:2297;top:-2979;width:2;height:478" coordorigin="2297,-2979" coordsize="0,478" path="m2297,-2979l2297,-2501e" filled="f" stroked="t" strokeweight=".791892pt" strokecolor="#000000">
                <v:path arrowok="t"/>
              </v:shape>
            </v:group>
            <v:group style="position:absolute;left:1303;top:-3958;width:247;height:1584" coordorigin="1303,-3958" coordsize="247,1584">
              <v:shape style="position:absolute;left:1303;top:-3958;width:247;height:1584" coordorigin="1303,-3958" coordsize="247,1584" path="m1303,-2374l1550,-2374,1550,-3958,1303,-3958,1303,-2374xe" filled="f" stroked="t" strokeweight=".791892pt" strokecolor="#000000">
                <v:path arrowok="t"/>
              </v:shape>
              <v:shape style="position:absolute;left:1406;top:-3516;width:115;height:919" type="#_x0000_t75">
                <v:imagedata r:id="rId745" o:title=""/>
              </v:shape>
            </v:group>
            <v:group style="position:absolute;left:1560;top:-2501;width:470;height:2" coordorigin="1560,-2501" coordsize="470,2">
              <v:shape style="position:absolute;left:1560;top:-2501;width:470;height:2" coordorigin="1560,-2501" coordsize="470,0" path="m2030,-2501l1560,-2501e" filled="f" stroked="t" strokeweight=".791892pt" strokecolor="#000000">
                <v:path arrowok="t"/>
              </v:shape>
            </v:group>
            <v:group style="position:absolute;left:1560;top:-2979;width:470;height:2" coordorigin="1560,-2979" coordsize="470,2">
              <v:shape style="position:absolute;left:1560;top:-2979;width:470;height:2" coordorigin="1560,-2979" coordsize="470,0" path="m2030,-2979l1560,-2979e" filled="f" stroked="t" strokeweight=".791892pt" strokecolor="#000000">
                <v:path arrowok="t"/>
              </v:shape>
            </v:group>
            <v:group style="position:absolute;left:2321;top:-3694;width:178;height:478" coordorigin="2321,-3694" coordsize="178,478">
              <v:shape style="position:absolute;left:2321;top:-3694;width:178;height:478" coordorigin="2321,-3694" coordsize="178,478" path="m2498,-3694l2381,-3694,2369,-3692,2357,-3689,2347,-3682,2338,-3675,2330,-3665,2326,-3656,2321,-3646,2321,-3622,2369,-3574,2381,-3574,2369,-3574,2321,-3526,2321,-3502,2369,-3456,2381,-3454,2369,-3454,2357,-3449,2321,-3406,2321,-3384,2326,-3372,2330,-3360,2338,-3353,2347,-3346,2357,-3339,2369,-3336,2381,-3336,2369,-3334,2357,-3332,2347,-3327,2338,-3317,2330,-3310,2326,-3298,2321,-3288,2321,-3264,2369,-3216,2498,-3216e" filled="f" stroked="t" strokeweight=".791892pt" strokecolor="#000000">
                <v:path arrowok="t"/>
              </v:shape>
            </v:group>
            <v:group style="position:absolute;left:2026;top:-3694;width:178;height:478" coordorigin="2026,-3694" coordsize="178,478">
              <v:shape style="position:absolute;left:2026;top:-3694;width:178;height:478" coordorigin="2026,-3694" coordsize="178,478" path="m2026,-3694l2143,-3694,2155,-3692,2167,-3689,2177,-3682,2184,-3675,2194,-3665,2198,-3656,2201,-3646,2203,-3634,2201,-3622,2198,-3610,2194,-3600,2184,-3591,2177,-3584,2167,-3579,2155,-3574,2143,-3574,2155,-3574,2167,-3569,2177,-3564,2184,-3557,2194,-3548,2198,-3538,2201,-3526,2203,-3514,2201,-3502,2198,-3490,2194,-3480,2184,-3471,2177,-3464,2167,-3459,2155,-3456,2143,-3454,2155,-3454,2167,-3449,2177,-3444,2184,-3437,2194,-3428,2198,-3418,2201,-3406,2203,-3396,2201,-3384,2198,-3372,2194,-3360,2184,-3353,2177,-3346,2167,-3339,2155,-3336,2143,-3336,2155,-3334,2167,-3332,2177,-3327,2184,-3317,2194,-3310,2198,-3298,2201,-3288,2203,-3276,2201,-3264,2198,-3252,2194,-3243,2184,-3233,2177,-3226,2167,-3221,2155,-3216,2026,-3216e" filled="f" stroked="t" strokeweight=".791892pt" strokecolor="#000000">
                <v:path arrowok="t"/>
              </v:shape>
            </v:group>
            <v:group style="position:absolute;left:2232;top:-3694;width:2;height:478" coordorigin="2232,-3694" coordsize="2,478">
              <v:shape style="position:absolute;left:2232;top:-3694;width:2;height:478" coordorigin="2232,-3694" coordsize="0,478" path="m2232,-3694l2232,-3216e" filled="f" stroked="t" strokeweight=".791892pt" strokecolor="#000000">
                <v:path arrowok="t"/>
              </v:shape>
            </v:group>
            <v:group style="position:absolute;left:2292;top:-3694;width:2;height:478" coordorigin="2292,-3694" coordsize="2,478">
              <v:shape style="position:absolute;left:2292;top:-3694;width:2;height:478" coordorigin="2292,-3694" coordsize="0,478" path="m2292,-3694l2292,-3216e" filled="f" stroked="t" strokeweight=".791892pt" strokecolor="#000000">
                <v:path arrowok="t"/>
              </v:shape>
            </v:group>
            <v:group style="position:absolute;left:1560;top:-3216;width:466;height:2" coordorigin="1560,-3216" coordsize="466,2">
              <v:shape style="position:absolute;left:1560;top:-3216;width:466;height:2" coordorigin="1560,-3216" coordsize="466,0" path="m2026,-3216l1560,-3216e" filled="f" stroked="t" strokeweight=".791892pt" strokecolor="#000000">
                <v:path arrowok="t"/>
              </v:shape>
            </v:group>
            <v:group style="position:absolute;left:1560;top:-3694;width:466;height:2" coordorigin="1560,-3694" coordsize="466,2">
              <v:shape style="position:absolute;left:1560;top:-3694;width:466;height:2" coordorigin="1560,-3694" coordsize="466,0" path="m2026,-3694l1560,-3694e" filled="f" stroked="t" strokeweight=".791892pt" strokecolor="#000000">
                <v:path arrowok="t"/>
              </v:shape>
            </v:group>
            <v:group style="position:absolute;left:1519;top:-1649;width:94;height:94" coordorigin="1519,-1649" coordsize="94,94">
              <v:shape style="position:absolute;left:1519;top:-1649;width:94;height:94" coordorigin="1519,-1649" coordsize="94,94" path="m1613,-1649l1519,-1618,1582,-1556,1613,-1649xe" filled="t" fillcolor="#000000" stroked="f">
                <v:path arrowok="t"/>
                <v:fill/>
              </v:shape>
            </v:group>
            <v:group style="position:absolute;left:1519;top:-1649;width:94;height:94" coordorigin="1519,-1649" coordsize="94,94">
              <v:shape style="position:absolute;left:1519;top:-1649;width:94;height:94" coordorigin="1519,-1649" coordsize="94,94" path="m1582,-1556l1613,-1649,1519,-1618,1582,-1556xe" filled="f" stroked="t" strokeweight=".791892pt" strokecolor="#000000">
                <v:path arrowok="t"/>
              </v:shape>
            </v:group>
            <v:group style="position:absolute;left:1582;top:-1680;width:62;height:62" coordorigin="1582,-1680" coordsize="62,62">
              <v:shape style="position:absolute;left:1582;top:-1680;width:62;height:62" coordorigin="1582,-1680" coordsize="62,62" path="m1582,-1680l1644,-1618e" filled="f" stroked="t" strokeweight=".791892pt" strokecolor="#000000">
                <v:path arrowok="t"/>
              </v:shape>
            </v:group>
            <v:group style="position:absolute;left:1457;top:-1745;width:252;height:254" coordorigin="1457,-1745" coordsize="252,254">
              <v:shape style="position:absolute;left:1457;top:-1745;width:252;height:254" coordorigin="1457,-1745" coordsize="252,254" path="m1457,-1491l1709,-1745e" filled="f" stroked="t" strokeweight=".791892pt" strokecolor="#000000">
                <v:path arrowok="t"/>
              </v:shape>
            </v:group>
            <v:group style="position:absolute;left:1927;top:-1685;width:94;height:94" coordorigin="1927,-1685" coordsize="94,94">
              <v:shape style="position:absolute;left:1927;top:-1685;width:94;height:94" coordorigin="1927,-1685" coordsize="94,94" path="m1927,-1685l1958,-1592,2021,-1654,1927,-1685xe" filled="t" fillcolor="#000000" stroked="f">
                <v:path arrowok="t"/>
                <v:fill/>
              </v:shape>
            </v:group>
            <v:group style="position:absolute;left:1927;top:-1685;width:94;height:94" coordorigin="1927,-1685" coordsize="94,94">
              <v:shape style="position:absolute;left:1927;top:-1685;width:94;height:94" coordorigin="1927,-1685" coordsize="94,94" path="m2021,-1654l1927,-1685,1958,-1592,2021,-1654xe" filled="f" stroked="t" strokeweight=".791892pt" strokecolor="#000000">
                <v:path arrowok="t"/>
              </v:shape>
            </v:group>
            <v:group style="position:absolute;left:1894;top:-1716;width:65;height:62" coordorigin="1894,-1716" coordsize="65,62">
              <v:shape style="position:absolute;left:1894;top:-1716;width:65;height:62" coordorigin="1894,-1716" coordsize="65,62" path="m1894,-1654l1958,-1716e" filled="f" stroked="t" strokeweight=".791892pt" strokecolor="#000000">
                <v:path arrowok="t"/>
              </v:shape>
            </v:group>
            <v:group style="position:absolute;left:1834;top:-1781;width:250;height:254" coordorigin="1834,-1781" coordsize="250,254">
              <v:shape style="position:absolute;left:1834;top:-1781;width:250;height:254" coordorigin="1834,-1781" coordsize="250,254" path="m2083,-1527l1834,-1781e" filled="f" stroked="t" strokeweight=".791892pt" strokecolor="#000000">
                <v:path arrowok="t"/>
              </v:shape>
            </v:group>
            <v:group style="position:absolute;left:1586;top:-1328;width:94;height:94" coordorigin="1586,-1328" coordsize="94,94">
              <v:shape style="position:absolute;left:1586;top:-1328;width:94;height:94" coordorigin="1586,-1328" coordsize="94,94" path="m1586,-1328l1618,-1234,1680,-1296,1586,-1328xe" filled="t" fillcolor="#000000" stroked="f">
                <v:path arrowok="t"/>
                <v:fill/>
              </v:shape>
            </v:group>
            <v:group style="position:absolute;left:1586;top:-1328;width:94;height:94" coordorigin="1586,-1328" coordsize="94,94">
              <v:shape style="position:absolute;left:1586;top:-1328;width:94;height:94" coordorigin="1586,-1328" coordsize="94,94" path="m1680,-1296l1586,-1328,1618,-1234,1680,-1296xe" filled="f" stroked="t" strokeweight=".791892pt" strokecolor="#000000">
                <v:path arrowok="t"/>
              </v:shape>
            </v:group>
            <v:group style="position:absolute;left:1555;top:-1359;width:62;height:62" coordorigin="1555,-1359" coordsize="62,62">
              <v:shape style="position:absolute;left:1555;top:-1359;width:62;height:62" coordorigin="1555,-1359" coordsize="62,62" path="m1555,-1296l1618,-1359e" filled="f" stroked="t" strokeweight=".791892pt" strokecolor="#000000">
                <v:path arrowok="t"/>
              </v:shape>
            </v:group>
            <v:group style="position:absolute;left:1493;top:-1424;width:250;height:254" coordorigin="1493,-1424" coordsize="250,254">
              <v:shape style="position:absolute;left:1493;top:-1424;width:250;height:254" coordorigin="1493,-1424" coordsize="250,254" path="m1742,-1169l1493,-1424e" filled="f" stroked="t" strokeweight=".791892pt" strokecolor="#000000">
                <v:path arrowok="t"/>
              </v:shape>
            </v:group>
            <v:group style="position:absolute;left:1874;top:-1352;width:94;height:94" coordorigin="1874,-1352" coordsize="94,94">
              <v:shape style="position:absolute;left:1874;top:-1352;width:94;height:94" coordorigin="1874,-1352" coordsize="94,94" path="m1968,-1352l1874,-1320,1937,-1258,1968,-1352xe" filled="t" fillcolor="#000000" stroked="f">
                <v:path arrowok="t"/>
                <v:fill/>
              </v:shape>
            </v:group>
            <v:group style="position:absolute;left:1874;top:-1352;width:94;height:94" coordorigin="1874,-1352" coordsize="94,94">
              <v:shape style="position:absolute;left:1874;top:-1352;width:94;height:94" coordorigin="1874,-1352" coordsize="94,94" path="m1937,-1258l1968,-1352,1874,-1320,1937,-1258xe" filled="f" stroked="t" strokeweight=".791892pt" strokecolor="#000000">
                <v:path arrowok="t"/>
              </v:shape>
            </v:group>
            <v:group style="position:absolute;left:1937;top:-1383;width:62;height:62" coordorigin="1937,-1383" coordsize="62,62">
              <v:shape style="position:absolute;left:1937;top:-1383;width:62;height:62" coordorigin="1937,-1383" coordsize="62,62" path="m1937,-1383l1999,-1320e" filled="f" stroked="t" strokeweight=".791892pt" strokecolor="#000000">
                <v:path arrowok="t"/>
              </v:shape>
            </v:group>
            <v:group style="position:absolute;left:1812;top:-1448;width:250;height:254" coordorigin="1812,-1448" coordsize="250,254">
              <v:shape style="position:absolute;left:1812;top:-1448;width:250;height:254" coordorigin="1812,-1448" coordsize="250,254" path="m1812,-1193l2062,-1448e" filled="f" stroked="t" strokeweight=".791892pt" strokecolor="#000000">
                <v:path arrowok="t"/>
              </v:shape>
            </v:group>
            <v:group style="position:absolute;left:1742;top:-1193;width:70;height:46" coordorigin="1742,-1193" coordsize="70,46">
              <v:shape style="position:absolute;left:1742;top:-1193;width:70;height:46" coordorigin="1742,-1193" coordsize="70,46" path="m1812,-1193l1764,-1148,1742,-1169e" filled="f" stroked="t" strokeweight=".791892pt" strokecolor="#000000">
                <v:path arrowok="t"/>
              </v:shape>
            </v:group>
            <v:group style="position:absolute;left:2062;top:-1500;width:50;height:53" coordorigin="2062,-1500" coordsize="50,53">
              <v:shape style="position:absolute;left:2062;top:-1500;width:50;height:53" coordorigin="2062,-1500" coordsize="50,53" path="m2062,-1448l2112,-1500e" filled="f" stroked="t" strokeweight=".791892pt" strokecolor="#000000">
                <v:path arrowok="t"/>
              </v:shape>
            </v:group>
            <v:group style="position:absolute;left:1440;top:-1476;width:53;height:53" coordorigin="1440,-1476" coordsize="53,53">
              <v:shape style="position:absolute;left:1440;top:-1476;width:53;height:53" coordorigin="1440,-1476" coordsize="53,53" path="m1493,-1424l1440,-1476e" filled="f" stroked="t" strokeweight=".791892pt" strokecolor="#000000">
                <v:path arrowok="t"/>
              </v:shape>
            </v:group>
            <v:group style="position:absolute;left:1440;top:-1491;width:17;height:14" coordorigin="1440,-1491" coordsize="17,14">
              <v:shape style="position:absolute;left:1440;top:-1491;width:17;height:14" coordorigin="1440,-1491" coordsize="17,14" path="m1457,-1491l1440,-1476e" filled="f" stroked="t" strokeweight=".791892pt" strokecolor="#000000">
                <v:path arrowok="t"/>
              </v:shape>
            </v:group>
            <v:group style="position:absolute;left:1709;top:-1824;width:77;height:79" coordorigin="1709,-1824" coordsize="77,79">
              <v:shape style="position:absolute;left:1709;top:-1824;width:77;height:79" coordorigin="1709,-1824" coordsize="77,79" path="m1709,-1745l1786,-1824e" filled="f" stroked="t" strokeweight=".791892pt" strokecolor="#000000">
                <v:path arrowok="t"/>
              </v:shape>
            </v:group>
            <v:group style="position:absolute;left:1786;top:-1824;width:48;height:43" coordorigin="1786,-1824" coordsize="48,43">
              <v:shape style="position:absolute;left:1786;top:-1824;width:48;height:43" coordorigin="1786,-1824" coordsize="48,43" path="m1834,-1781l1786,-1824e" filled="f" stroked="t" strokeweight=".791892pt" strokecolor="#000000">
                <v:path arrowok="t"/>
              </v:shape>
            </v:group>
            <v:group style="position:absolute;left:2083;top:-1527;width:29;height:26" coordorigin="2083,-1527" coordsize="29,26">
              <v:shape style="position:absolute;left:2083;top:-1527;width:29;height:26" coordorigin="2083,-1527" coordsize="29,26" path="m2112,-1500l2083,-1527e" filled="f" stroked="t" strokeweight=".791892pt" strokecolor="#000000">
                <v:path arrowok="t"/>
              </v:shape>
            </v:group>
            <v:group style="position:absolute;left:1762;top:-1148;width:2;height:437" coordorigin="1762,-1148" coordsize="2,437">
              <v:shape style="position:absolute;left:1762;top:-1148;width:2;height:437" coordorigin="1762,-1148" coordsize="0,437" path="m1762,-1148l1762,-711e" filled="f" stroked="t" strokeweight=".851892pt" strokecolor="#000000">
                <v:path arrowok="t"/>
              </v:shape>
            </v:group>
            <v:group style="position:absolute;left:1097;top:-3452;width:1032;height:1982" coordorigin="1097,-3452" coordsize="1032,1982">
              <v:shape style="position:absolute;left:1097;top:-3452;width:1032;height:1982" coordorigin="1097,-3452" coordsize="1032,1982" path="m2129,-3452l1704,-3452,1704,-2007,1097,-2007,1097,-1469,1433,-1469e" filled="f" stroked="t" strokeweight=".791892pt" strokecolor="#000000">
                <v:path arrowok="t"/>
              </v:shape>
            </v:group>
            <v:group style="position:absolute;left:1954;top:-2736;width:523;height:1250" coordorigin="1954,-2736" coordsize="523,1250">
              <v:shape style="position:absolute;left:1954;top:-2736;width:523;height:1250" coordorigin="1954,-2736" coordsize="523,1250" path="m2167,-2736l1954,-2736,1954,-1966,2477,-1966,2477,-1486,2124,-1486e" filled="f" stroked="t" strokeweight=".791892pt" strokecolor="#000000">
                <v:path arrowok="t"/>
              </v:shape>
            </v:group>
            <v:group style="position:absolute;left:1416;top:-1500;width:48;height:48" coordorigin="1416,-1500" coordsize="48,48">
              <v:shape style="position:absolute;left:1416;top:-1500;width:48;height:48" coordorigin="1416,-1500" coordsize="48,48" path="m1450,-1498l1430,-1498,1418,-1486,1418,-1479,1416,-1476,1418,-1472,1418,-1467,1430,-1455,1438,-1452,1445,-1452,1450,-1455,1457,-1460,1464,-1467,1464,-1486,1457,-1493,1450,-1498xe" filled="t" fillcolor="#000000" stroked="f">
                <v:path arrowok="t"/>
                <v:fill/>
              </v:shape>
              <v:shape style="position:absolute;left:1416;top:-1500;width:48;height:48" coordorigin="1416,-1500" coordsize="48,48" path="m1440,-1500l1438,-1498,1445,-1498,1440,-1500xe" filled="t" fillcolor="#000000" stroked="f">
                <v:path arrowok="t"/>
                <v:fill/>
              </v:shape>
            </v:group>
            <v:group style="position:absolute;left:1416;top:-1500;width:48;height:48" coordorigin="1416,-1500" coordsize="48,48">
              <v:shape style="position:absolute;left:1416;top:-1500;width:48;height:48" coordorigin="1416,-1500" coordsize="48,48" path="m1416,-1476l1418,-1479,1418,-1486,1426,-1493,1430,-1498,1438,-1498,1440,-1500,1445,-1498,1450,-1498,1457,-1493,1464,-1486,1464,-1467,1457,-1460,1450,-1455,1445,-1452,1438,-1452,1430,-1455,1426,-1460,1418,-1467,1418,-1472,1416,-1476xe" filled="f" stroked="t" strokeweight=".791892pt" strokecolor="#000000">
                <v:path arrowok="t"/>
              </v:shape>
            </v:group>
            <v:group style="position:absolute;left:2090;top:-1524;width:46;height:48" coordorigin="2090,-1524" coordsize="46,48">
              <v:shape style="position:absolute;left:2090;top:-1524;width:46;height:48" coordorigin="2090,-1524" coordsize="46,48" path="m2124,-1522l2105,-1522,2098,-1517,2090,-1508,2090,-1491,2098,-1484,2105,-1479,2110,-1476,2119,-1476,2124,-1479,2136,-1491,2136,-1508,2129,-1517,2124,-1522xe" filled="t" fillcolor="#000000" stroked="f">
                <v:path arrowok="t"/>
                <v:fill/>
              </v:shape>
              <v:shape style="position:absolute;left:2090;top:-1524;width:46;height:48" coordorigin="2090,-1524" coordsize="46,48" path="m2112,-1524l2110,-1522,2119,-1522,2112,-1524xe" filled="t" fillcolor="#000000" stroked="f">
                <v:path arrowok="t"/>
                <v:fill/>
              </v:shape>
            </v:group>
            <v:group style="position:absolute;left:2090;top:-1524;width:46;height:48" coordorigin="2090,-1524" coordsize="46,48">
              <v:shape style="position:absolute;left:2090;top:-1524;width:46;height:48" coordorigin="2090,-1524" coordsize="46,48" path="m2090,-1500l2090,-1508,2098,-1517,2105,-1522,2110,-1522,2112,-1524,2119,-1522,2124,-1522,2129,-1517,2136,-1508,2136,-1491,2129,-1484,2124,-1479,2119,-1476,2110,-1476,2105,-1479,2098,-1484,2090,-1491,2090,-1500xe" filled="f" stroked="t" strokeweight=".791892pt" strokecolor="#000000">
                <v:path arrowok="t"/>
              </v:shape>
            </v:group>
            <v:group style="position:absolute;left:1721;top:-632;width:79;height:2" coordorigin="1721,-632" coordsize="79,2">
              <v:shape style="position:absolute;left:1721;top:-632;width:79;height:2" coordorigin="1721,-632" coordsize="79,0" path="m1721,-632l1800,-632e" filled="f" stroked="t" strokeweight=".791892pt" strokecolor="#000000">
                <v:path arrowok="t"/>
              </v:shape>
            </v:group>
            <v:group style="position:absolute;left:1682;top:-670;width:158;height:2" coordorigin="1682,-670" coordsize="158,2">
              <v:shape style="position:absolute;left:1682;top:-670;width:158;height:2" coordorigin="1682,-670" coordsize="158,0" path="m1682,-670l1841,-670e" filled="f" stroked="t" strokeweight=".791892pt" strokecolor="#000000">
                <v:path arrowok="t"/>
              </v:shape>
            </v:group>
            <v:group style="position:absolute;left:1644;top:-711;width:235;height:2" coordorigin="1644,-711" coordsize="235,2">
              <v:shape style="position:absolute;left:1644;top:-711;width:235;height:2" coordorigin="1644,-711" coordsize="235,0" path="m1644,-711l1879,-711e" filled="f" stroked="t" strokeweight=".791892pt" strokecolor="#000000">
                <v:path arrowok="t"/>
              </v:shape>
            </v:group>
            <v:group style="position:absolute;left:1783;top:-2124;width:2;height:300" coordorigin="1783,-2124" coordsize="2,300">
              <v:shape style="position:absolute;left:1783;top:-2124;width:2;height:300" coordorigin="1783,-2124" coordsize="2,300" path="m1783,-2124l1786,-1824e" filled="f" stroked="t" strokeweight=".791892pt" strokecolor="#000000">
                <v:path arrowok="t"/>
              </v:shape>
            </v:group>
            <v:group style="position:absolute;left:1764;top:-1848;width:26;height:48" coordorigin="1764,-1848" coordsize="26,48">
              <v:shape style="position:absolute;left:1764;top:-1848;width:26;height:48" coordorigin="1764,-1848" coordsize="26,48" path="m1790,-1803l1781,-1803,1786,-1800,1790,-1803xe" filled="t" fillcolor="#000000" stroked="f">
                <v:path arrowok="t"/>
                <v:fill/>
              </v:shape>
              <v:shape style="position:absolute;left:1764;top:-1848;width:26;height:48" coordorigin="1764,-1848" coordsize="26,48" path="m1790,-1848l1781,-1848,1778,-1846,1769,-1841,1764,-1834,1764,-1815,1769,-1808,1778,-1803,1795,-1803,1802,-1808,1807,-1815,1810,-1820,1810,-1829,1807,-1834,1802,-1841,1795,-1846,1790,-1848xe" filled="t" fillcolor="#000000" stroked="f">
                <v:path arrowok="t"/>
                <v:fill/>
              </v:shape>
            </v:group>
            <v:group style="position:absolute;left:1764;top:-1848;width:46;height:48" coordorigin="1764,-1848" coordsize="46,48">
              <v:shape style="position:absolute;left:1764;top:-1848;width:46;height:48" coordorigin="1764,-1848" coordsize="46,48" path="m1764,-1824l1764,-1834,1769,-1841,1778,-1846,1781,-1848,1790,-1848,1795,-1846,1802,-1841,1807,-1834,1810,-1829,1810,-1820,1807,-1815,1802,-1808,1795,-1803,1790,-1803,1786,-1800,1781,-1803,1778,-1803,1769,-1808,1764,-1815,1764,-1824xe" filled="f" stroked="t" strokeweight=".791892pt" strokecolor="#000000">
                <v:path arrowok="t"/>
              </v:shape>
            </v:group>
            <v:group style="position:absolute;left:1742;top:-1172;width:46;height:48" coordorigin="1742,-1172" coordsize="46,48">
              <v:shape style="position:absolute;left:1742;top:-1172;width:46;height:48" coordorigin="1742,-1172" coordsize="46,48" path="m1769,-1172l1762,-1172,1757,-1169,1750,-1164,1742,-1157,1742,-1138,1750,-1131,1757,-1126,1762,-1124,1769,-1124,1774,-1126,1781,-1131,1788,-1138,1788,-1157,1781,-1164,1774,-1169,1769,-1172xe" filled="t" fillcolor="#000000" stroked="f">
                <v:path arrowok="t"/>
                <v:fill/>
              </v:shape>
            </v:group>
            <v:group style="position:absolute;left:1742;top:-1172;width:46;height:48" coordorigin="1742,-1172" coordsize="46,48">
              <v:shape style="position:absolute;left:1742;top:-1172;width:46;height:48" coordorigin="1742,-1172" coordsize="46,48" path="m1742,-1148l1742,-1157,1750,-1164,1757,-1169,1762,-1172,1769,-1172,1774,-1169,1781,-1164,1788,-1157,1788,-1138,1781,-1131,1774,-1126,1769,-1124,1762,-1124,1757,-1126,1750,-1131,1742,-1138,1742,-1148xe" filled="f" stroked="t" strokeweight=".791892pt" strokecolor="#000000">
                <v:path arrowok="t"/>
              </v:shape>
            </v:group>
            <v:group style="position:absolute;left:2011;top:-2136;width:684;height:5" coordorigin="2011,-2136" coordsize="684,5">
              <v:shape style="position:absolute;left:2011;top:-2136;width:684;height:5" coordorigin="2011,-2136" coordsize="684,5" path="m2011,-2136l2695,-2132e" filled="f" stroked="t" strokeweight=".791892pt" strokecolor="#000000">
                <v:path arrowok="t"/>
              </v:shape>
            </v:group>
            <v:group style="position:absolute;left:10709;top:-3706;width:65;height:67" coordorigin="10709,-3706" coordsize="65,67">
              <v:shape style="position:absolute;left:10709;top:-3706;width:65;height:67" coordorigin="10709,-3706" coordsize="65,67" path="m10774,-3672l10774,-3687,10769,-3692,10764,-3696,10762,-3701,10754,-3704,10750,-3706,10735,-3706,10730,-3704,10723,-3701,10718,-3696,10714,-3692,10711,-3687,10709,-3680,10709,-3665,10711,-3660,10714,-3653,10718,-3648,10723,-3644,10730,-3641,10735,-3639,10750,-3639,10754,-3641,10762,-3644,10764,-3648,10769,-3653,10774,-3660,10774,-3672xe" filled="f" stroked="t" strokeweight=".791892pt" strokecolor="#000000">
                <v:path arrowok="t"/>
              </v:shape>
              <v:shape style="position:absolute;left:10476;top:-3860;width:490;height:295" type="#_x0000_t75">
                <v:imagedata r:id="rId746" o:title=""/>
              </v:shape>
            </v:group>
            <v:group style="position:absolute;left:3516;top:-4196;width:5;height:1219" coordorigin="3516,-4196" coordsize="5,1219">
              <v:shape style="position:absolute;left:3516;top:-4196;width:5;height:1219" coordorigin="3516,-4196" coordsize="5,1219" path="m3521,-4196l3516,-2976e" filled="f" stroked="t" strokeweight=".791892pt" strokecolor="#000000">
                <v:path arrowok="t"/>
              </v:shape>
            </v:group>
            <v:group style="position:absolute;left:3470;top:-4270;width:98;height:98" coordorigin="3470,-4270" coordsize="98,98">
              <v:shape style="position:absolute;left:3470;top:-4270;width:98;height:98" coordorigin="3470,-4270" coordsize="98,98" path="m3521,-4270l3470,-4172,3494,-4181,3509,-4184,3563,-4184,3521,-4270xe" filled="t" fillcolor="#000000" stroked="f">
                <v:path arrowok="t"/>
                <v:fill/>
              </v:shape>
              <v:shape style="position:absolute;left:3470;top:-4270;width:98;height:98" coordorigin="3470,-4270" coordsize="98,98" path="m3563,-4184l3533,-4184,3545,-4181,3569,-4172,3563,-4184xe" filled="t" fillcolor="#000000" stroked="f">
                <v:path arrowok="t"/>
                <v:fill/>
              </v:shape>
            </v:group>
            <v:group style="position:absolute;left:3746;top:-4205;width:2;height:1697" coordorigin="3746,-4205" coordsize="2,1697">
              <v:shape style="position:absolute;left:3746;top:-4205;width:2;height:1697" coordorigin="3746,-4205" coordsize="0,1697" path="m3746,-4205l3746,-2508e" filled="f" stroked="t" strokeweight=".791892pt" strokecolor="#000000">
                <v:path arrowok="t"/>
              </v:shape>
            </v:group>
            <v:group style="position:absolute;left:3698;top:-4280;width:96;height:98" coordorigin="3698,-4280" coordsize="96,98">
              <v:shape style="position:absolute;left:3698;top:-4280;width:96;height:98" coordorigin="3698,-4280" coordsize="96,98" path="m3746,-4280l3698,-4181,3722,-4191,3734,-4193,3789,-4193,3746,-4280xe" filled="t" fillcolor="#000000" stroked="f">
                <v:path arrowok="t"/>
                <v:fill/>
              </v:shape>
              <v:shape style="position:absolute;left:3698;top:-4280;width:96;height:98" coordorigin="3698,-4280" coordsize="96,98" path="m3789,-4193l3758,-4193,3770,-4191,3785,-4186,3794,-4181,3789,-4193xe" filled="t" fillcolor="#000000" stroked="f">
                <v:path arrowok="t"/>
                <v:fill/>
              </v:shape>
            </v:group>
            <v:group style="position:absolute;left:3163;top:-4200;width:2;height:984" coordorigin="3163,-4200" coordsize="2,984">
              <v:shape style="position:absolute;left:3163;top:-4200;width:2;height:984" coordorigin="3163,-4200" coordsize="2,984" path="m3166,-4200l3163,-3216e" filled="f" stroked="t" strokeweight=".791892pt" strokecolor="#000000">
                <v:path arrowok="t"/>
              </v:shape>
            </v:group>
            <v:group style="position:absolute;left:3118;top:-4275;width:96;height:98" coordorigin="3118,-4275" coordsize="96,98">
              <v:shape style="position:absolute;left:3118;top:-4275;width:96;height:98" coordorigin="3118,-4275" coordsize="96,98" path="m3166,-4275l3118,-4176,3130,-4181,3166,-4188,3208,-4188,3166,-4275xe" filled="t" fillcolor="#000000" stroked="f">
                <v:path arrowok="t"/>
                <v:fill/>
              </v:shape>
              <v:shape style="position:absolute;left:3118;top:-4275;width:96;height:98" coordorigin="3118,-4275" coordsize="96,98" path="m3208,-4188l3166,-4188,3178,-4186,3192,-4184,3202,-4181,3214,-4176,3208,-4188xe" filled="t" fillcolor="#000000" stroked="f">
                <v:path arrowok="t"/>
                <v:fill/>
              </v:shape>
            </v:group>
            <v:group style="position:absolute;left:2942;top:-4205;width:2;height:514" coordorigin="2942,-4205" coordsize="2,514">
              <v:shape style="position:absolute;left:2942;top:-4205;width:2;height:514" coordorigin="2942,-4205" coordsize="2,514" path="m2942,-4205l2945,-3692e" filled="f" stroked="t" strokeweight=".791892pt" strokecolor="#000000">
                <v:path arrowok="t"/>
              </v:shape>
            </v:group>
            <v:group style="position:absolute;left:2892;top:-4280;width:98;height:98" coordorigin="2892,-4280" coordsize="98,98">
              <v:shape style="position:absolute;left:2892;top:-4280;width:98;height:98" coordorigin="2892,-4280" coordsize="98,98" path="m2940,-4280l2892,-4181,2916,-4191,2930,-4193,2984,-4193,2940,-4280xe" filled="t" fillcolor="#000000" stroked="f">
                <v:path arrowok="t"/>
                <v:fill/>
              </v:shape>
              <v:shape style="position:absolute;left:2892;top:-4280;width:98;height:98" coordorigin="2892,-4280" coordsize="98,98" path="m2984,-4193l2954,-4193,2966,-4191,2990,-4181,2984,-4193xe" filled="t" fillcolor="#000000" stroked="f">
                <v:path arrowok="t"/>
                <v:fill/>
              </v:shape>
              <v:shape style="position:absolute;left:2976;top:-4450;width:614;height:302" type="#_x0000_t75">
                <v:imagedata r:id="rId747" o:title=""/>
              </v:shape>
            </v:group>
            <v:group style="position:absolute;left:5450;top:-4092;width:96;height:242" coordorigin="5450,-4092" coordsize="96,242">
              <v:shape style="position:absolute;left:5450;top:-4092;width:96;height:242" coordorigin="5450,-4092" coordsize="96,242" path="m5498,-3850l5450,-3869,5546,-3910,5450,-3951,5546,-3992,5450,-4032,5546,-4073,5498,-4092e" filled="f" stroked="t" strokeweight=".791892pt" strokecolor="#000000">
                <v:path arrowok="t"/>
              </v:shape>
            </v:group>
            <v:group style="position:absolute;left:5450;top:-3608;width:96;height:245" coordorigin="5450,-3608" coordsize="96,245">
              <v:shape style="position:absolute;left:5450;top:-3608;width:96;height:245" coordorigin="5450,-3608" coordsize="96,245" path="m5498,-3363l5450,-3384,5546,-3425,5450,-3464,5546,-3504,5450,-3545,5546,-3586,5498,-3608e" filled="f" stroked="t" strokeweight=".791892pt" strokecolor="#000000">
                <v:path arrowok="t"/>
              </v:shape>
            </v:group>
            <v:group style="position:absolute;left:5498;top:-3850;width:2;height:242" coordorigin="5498,-3850" coordsize="2,242">
              <v:shape style="position:absolute;left:5498;top:-3850;width:2;height:242" coordorigin="5498,-3850" coordsize="0,242" path="m5498,-3850l5498,-3608e" filled="f" stroked="t" strokeweight=".791892pt" strokecolor="#000000">
                <v:path arrowok="t"/>
              </v:shape>
            </v:group>
            <v:group style="position:absolute;left:5482;top:-3128;width:34;height:2" coordorigin="5482,-3128" coordsize="34,2">
              <v:shape style="position:absolute;left:5482;top:-3128;width:34;height:2" coordorigin="5482,-3128" coordsize="34,0" path="m5482,-3128l5515,-3128e" filled="f" stroked="t" strokeweight=".791892pt" strokecolor="#000000">
                <v:path arrowok="t"/>
              </v:shape>
            </v:group>
            <v:group style="position:absolute;left:5465;top:-3147;width:70;height:2" coordorigin="5465,-3147" coordsize="70,2">
              <v:shape style="position:absolute;left:5465;top:-3147;width:70;height:2" coordorigin="5465,-3147" coordsize="70,0" path="m5465,-3147l5534,-3147e" filled="f" stroked="t" strokeweight=".791892pt" strokecolor="#000000">
                <v:path arrowok="t"/>
              </v:shape>
            </v:group>
            <v:group style="position:absolute;left:5448;top:-3166;width:101;height:2" coordorigin="5448,-3166" coordsize="101,2">
              <v:shape style="position:absolute;left:5448;top:-3166;width:101;height:2" coordorigin="5448,-3166" coordsize="101,0" path="m5448,-3166l5549,-3166e" filled="f" stroked="t" strokeweight=".791892pt" strokecolor="#000000">
                <v:path arrowok="t"/>
              </v:shape>
            </v:group>
            <v:group style="position:absolute;left:5498;top:-3363;width:2;height:197" coordorigin="5498,-3363" coordsize="2,197">
              <v:shape style="position:absolute;left:5498;top:-3363;width:2;height:197" coordorigin="5498,-3363" coordsize="0,197" path="m5498,-3363l5498,-3166e" filled="f" stroked="t" strokeweight=".791892pt" strokecolor="#000000">
                <v:path arrowok="t"/>
              </v:shape>
              <v:shape style="position:absolute;left:4214;top:-4366;width:730;height:526" type="#_x0000_t75">
                <v:imagedata r:id="rId748" o:title=""/>
              </v:shape>
              <v:shape style="position:absolute;left:4344;top:-4208;width:502;height:367" type="#_x0000_t75">
                <v:imagedata r:id="rId749" o:title=""/>
              </v:shape>
            </v:group>
            <v:group style="position:absolute;left:3977;top:-3771;width:1834;height:2" coordorigin="3977,-3771" coordsize="1834,2">
              <v:shape style="position:absolute;left:3977;top:-3771;width:1834;height:2" coordorigin="3977,-3771" coordsize="1834,0" path="m3977,-3771l5810,-3771e" filled="f" stroked="t" strokeweight="1.031892pt" strokecolor="#000000">
                <v:path arrowok="t"/>
              </v:shape>
            </v:group>
            <v:group style="position:absolute;left:4920;top:-4282;width:223;height:103" coordorigin="4920,-4282" coordsize="223,103">
              <v:shape style="position:absolute;left:4920;top:-4282;width:223;height:103" coordorigin="4920,-4282" coordsize="223,103" path="m5088,-4282l4975,-4282,4920,-4229,4975,-4179,5088,-4179,5143,-4229,5088,-4282xe" filled="t" fillcolor="#FFFFFF" stroked="f">
                <v:path arrowok="t"/>
                <v:fill/>
              </v:shape>
            </v:group>
            <v:group style="position:absolute;left:4920;top:-4282;width:223;height:103" coordorigin="4920,-4282" coordsize="223,103">
              <v:shape style="position:absolute;left:4920;top:-4282;width:223;height:103" coordorigin="4920,-4282" coordsize="223,103" path="m5088,-4282l4975,-4282,4920,-4229,4975,-4179,5088,-4179,5143,-4229,5088,-4282xe" filled="f" stroked="t" strokeweight=".791892pt" strokecolor="#000000">
                <v:path arrowok="t"/>
              </v:shape>
            </v:group>
            <v:group style="position:absolute;left:5143;top:-4230;width:1219;height:2" coordorigin="5143,-4230" coordsize="1219,2">
              <v:shape style="position:absolute;left:5143;top:-4230;width:1219;height:2" coordorigin="5143,-4230" coordsize="1219,0" path="m5143,-4230l6362,-4230e" filled="f" stroked="t" strokeweight=".791892pt" strokecolor="#000000">
                <v:path arrowok="t"/>
              </v:shape>
            </v:group>
            <v:group style="position:absolute;left:6648;top:-3404;width:250;height:2" coordorigin="6648,-3404" coordsize="250,2">
              <v:shape style="position:absolute;left:6648;top:-3404;width:250;height:2" coordorigin="6648,-3404" coordsize="250,0" path="m6898,-3404l6648,-3404e" filled="f" stroked="t" strokeweight=".791892pt" strokecolor="#000000">
                <v:path arrowok="t"/>
              </v:shape>
            </v:group>
            <v:group style="position:absolute;left:6648;top:-3466;width:250;height:2" coordorigin="6648,-3466" coordsize="250,2">
              <v:shape style="position:absolute;left:6648;top:-3466;width:250;height:2" coordorigin="6648,-3466" coordsize="250,0" path="m6898,-3466l6648,-3466e" filled="f" stroked="t" strokeweight=".791892pt" strokecolor="#000000">
                <v:path arrowok="t"/>
              </v:shape>
            </v:group>
            <v:group style="position:absolute;left:6773;top:-3404;width:2;height:250" coordorigin="6773,-3404" coordsize="2,250">
              <v:shape style="position:absolute;left:6773;top:-3404;width:2;height:250" coordorigin="6773,-3404" coordsize="0,250" path="m6773,-3154l6773,-3404e" filled="f" stroked="t" strokeweight=".791892pt" strokecolor="#000000">
                <v:path arrowok="t"/>
              </v:shape>
            </v:group>
            <v:group style="position:absolute;left:6773;top:-3656;width:2;height:190" coordorigin="6773,-3656" coordsize="2,190">
              <v:shape style="position:absolute;left:6773;top:-3656;width:2;height:190" coordorigin="6773,-3656" coordsize="0,190" path="m6773,-3466l6773,-3656e" filled="f" stroked="t" strokeweight=".791892pt" strokecolor="#000000">
                <v:path arrowok="t"/>
              </v:shape>
              <v:shape style="position:absolute;left:6864;top:-3360;width:228;height:252" type="#_x0000_t75">
                <v:imagedata r:id="rId750" o:title=""/>
              </v:shape>
            </v:group>
            <v:group style="position:absolute;left:7397;top:-3408;width:247;height:2" coordorigin="7397,-3408" coordsize="247,2">
              <v:shape style="position:absolute;left:7397;top:-3408;width:247;height:2" coordorigin="7397,-3408" coordsize="247,0" path="m7644,-3408l7397,-3408e" filled="f" stroked="t" strokeweight=".791892pt" strokecolor="#000000">
                <v:path arrowok="t"/>
              </v:shape>
            </v:group>
            <v:group style="position:absolute;left:7397;top:-3471;width:247;height:2" coordorigin="7397,-3471" coordsize="247,2">
              <v:shape style="position:absolute;left:7397;top:-3471;width:247;height:2" coordorigin="7397,-3471" coordsize="247,0" path="m7644,-3471l7397,-3471e" filled="f" stroked="t" strokeweight=".791892pt" strokecolor="#000000">
                <v:path arrowok="t"/>
              </v:shape>
            </v:group>
            <v:group style="position:absolute;left:7522;top:-3408;width:2;height:250" coordorigin="7522,-3408" coordsize="2,250">
              <v:shape style="position:absolute;left:7522;top:-3408;width:2;height:250" coordorigin="7522,-3408" coordsize="0,250" path="m7522,-3159l7522,-3408e" filled="f" stroked="t" strokeweight=".791892pt" strokecolor="#000000">
                <v:path arrowok="t"/>
              </v:shape>
            </v:group>
            <v:group style="position:absolute;left:7522;top:-3660;width:2;height:190" coordorigin="7522,-3660" coordsize="2,190">
              <v:shape style="position:absolute;left:7522;top:-3660;width:2;height:190" coordorigin="7522,-3660" coordsize="0,190" path="m7522,-3471l7522,-3660e" filled="f" stroked="t" strokeweight=".791892pt" strokecolor="#000000">
                <v:path arrowok="t"/>
              </v:shape>
              <v:shape style="position:absolute;left:7238;top:-3437;width:144;height:358" type="#_x0000_t75">
                <v:imagedata r:id="rId751" o:title=""/>
              </v:shape>
              <v:shape style="position:absolute;left:7390;top:-3310;width:115;height:295" type="#_x0000_t75">
                <v:imagedata r:id="rId752" o:title=""/>
              </v:shape>
            </v:group>
            <v:group style="position:absolute;left:6890;top:-3797;width:470;height:58" coordorigin="6890,-3797" coordsize="470,58">
              <v:shape style="position:absolute;left:6890;top:-3797;width:470;height:58" coordorigin="6890,-3797" coordsize="470,58" path="m6890,-3740l6890,-3752,6893,-3761,6936,-3797,6958,-3797,7006,-3754,7008,-3744,7008,-3740,7008,-3752,7013,-3761,7018,-3771,7022,-3780,7032,-3788,7042,-3792,7054,-3797,7078,-3797,7087,-3795,7099,-3790,7106,-3783,7116,-3776,7121,-3766,7123,-3754,7126,-3744,7126,-3740,7128,-3752,7130,-3761,7171,-3797,7195,-3797,7241,-3754,7243,-3744,7243,-3740,7246,-3752,7248,-3761,7253,-3771,7260,-3780,7270,-3788,7279,-3792,7289,-3797,7313,-3797,7322,-3795,7361,-3754,7361,-3740e" filled="f" stroked="t" strokeweight=".791892pt" strokecolor="#000000">
                <v:path arrowok="t"/>
              </v:shape>
            </v:group>
            <v:group style="position:absolute;left:6890;top:-3740;width:2;height:79" coordorigin="6890,-3740" coordsize="2,79">
              <v:shape style="position:absolute;left:6890;top:-3740;width:2;height:79" coordorigin="6890,-3740" coordsize="0,79" path="m6890,-3740l6890,-3660e" filled="f" stroked="t" strokeweight=".791892pt" strokecolor="#000000">
                <v:path arrowok="t"/>
              </v:shape>
            </v:group>
            <v:group style="position:absolute;left:7361;top:-3740;width:2;height:86" coordorigin="7361,-3740" coordsize="2,86">
              <v:shape style="position:absolute;left:7361;top:-3740;width:2;height:86" coordorigin="7361,-3740" coordsize="0,86" path="m7361,-3740l7361,-3653e" filled="f" stroked="t" strokeweight=".791892pt" strokecolor="#000000">
                <v:path arrowok="t"/>
              </v:shape>
              <v:shape style="position:absolute;left:7039;top:-3682;width:230;height:252" type="#_x0000_t75">
                <v:imagedata r:id="rId753" o:title=""/>
              </v:shape>
            </v:group>
            <v:group style="position:absolute;left:6370;top:-3660;width:521;height:7" coordorigin="6370,-3660" coordsize="521,7">
              <v:shape style="position:absolute;left:6370;top:-3660;width:521;height:7" coordorigin="6370,-3660" coordsize="521,7" path="m6370,-3653l6890,-3660e" filled="f" stroked="t" strokeweight=".791892pt" strokecolor="#000000">
                <v:path arrowok="t"/>
              </v:shape>
            </v:group>
            <v:group style="position:absolute;left:7356;top:-3660;width:158;height:2" coordorigin="7356,-3660" coordsize="158,2">
              <v:shape style="position:absolute;left:7356;top:-3660;width:158;height:2" coordorigin="7356,-3660" coordsize="158,0" path="m7514,-3660l7356,-3660e" filled="f" stroked="t" strokeweight=".791892pt" strokecolor="#000000">
                <v:path arrowok="t"/>
              </v:shape>
            </v:group>
            <v:group style="position:absolute;left:6744;top:-3672;width:29;height:48" coordorigin="6744,-3672" coordsize="29,48">
              <v:shape style="position:absolute;left:6744;top:-3672;width:29;height:48" coordorigin="6744,-3672" coordsize="29,48" path="m6773,-3627l6761,-3627,6768,-3624,6773,-3627xe" filled="t" fillcolor="#000000" stroked="f">
                <v:path arrowok="t"/>
                <v:fill/>
              </v:shape>
              <v:shape style="position:absolute;left:6744;top:-3672;width:29;height:48" coordorigin="6744,-3672" coordsize="29,48" path="m6775,-3672l6758,-3672,6751,-3665,6746,-3658,6744,-3653,6744,-3644,6746,-3641,6751,-3632,6758,-3627,6775,-3627,6785,-3632,6790,-3641,6790,-3658,6785,-3665,6775,-3672xe" filled="t" fillcolor="#000000" stroked="f">
                <v:path arrowok="t"/>
                <v:fill/>
              </v:shape>
            </v:group>
            <v:group style="position:absolute;left:6744;top:-3672;width:46;height:48" coordorigin="6744,-3672" coordsize="46,48">
              <v:shape style="position:absolute;left:6744;top:-3672;width:46;height:48" coordorigin="6744,-3672" coordsize="46,48" path="m6744,-3648l6744,-3653,6746,-3658,6751,-3665,6758,-3672,6775,-3672,6785,-3665,6790,-3658,6790,-3641,6785,-3632,6775,-3627,6773,-3627,6768,-3624,6761,-3627,6758,-3627,6751,-3632,6746,-3641,6744,-3644,6744,-3648xe" filled="f" stroked="t" strokeweight=".791892pt" strokecolor="#000000">
                <v:path arrowok="t"/>
              </v:shape>
            </v:group>
            <v:group style="position:absolute;left:7495;top:-3684;width:48;height:48" coordorigin="7495,-3684" coordsize="48,48">
              <v:shape style="position:absolute;left:7495;top:-3684;width:48;height:48" coordorigin="7495,-3684" coordsize="48,48" path="m7524,-3684l7514,-3684,7510,-3682,7502,-3677,7498,-3670,7498,-3665,7495,-3660,7498,-3656,7498,-3651,7502,-3644,7510,-3639,7514,-3636,7524,-3636,7529,-3639,7536,-3644,7541,-3651,7543,-3656,7543,-3665,7541,-3670,7536,-3677,7529,-3682,7524,-3684xe" filled="t" fillcolor="#000000" stroked="f">
                <v:path arrowok="t"/>
                <v:fill/>
              </v:shape>
            </v:group>
            <v:group style="position:absolute;left:7495;top:-3684;width:48;height:48" coordorigin="7495,-3684" coordsize="48,48">
              <v:shape style="position:absolute;left:7495;top:-3684;width:48;height:48" coordorigin="7495,-3684" coordsize="48,48" path="m7495,-3660l7498,-3665,7498,-3670,7502,-3677,7510,-3682,7514,-3684,7524,-3684,7529,-3682,7536,-3677,7541,-3670,7543,-3665,7543,-3656,7541,-3651,7536,-3644,7529,-3639,7524,-3636,7514,-3636,7510,-3639,7502,-3644,7498,-3651,7498,-3656,7495,-3660xe" filled="f" stroked="t" strokeweight=".791892pt" strokecolor="#000000">
                <v:path arrowok="t"/>
              </v:shape>
            </v:group>
            <v:group style="position:absolute;left:7022;top:-3084;width:235;height:2" coordorigin="7022,-3084" coordsize="235,2">
              <v:shape style="position:absolute;left:7022;top:-3084;width:235;height:2" coordorigin="7022,-3084" coordsize="235,0" path="m7022,-3084l7258,-3084e" filled="f" stroked="t" strokeweight=".791892pt" strokecolor="#000000">
                <v:path arrowok="t"/>
              </v:shape>
            </v:group>
            <v:group style="position:absolute;left:7061;top:-3044;width:158;height:2" coordorigin="7061,-3044" coordsize="158,2">
              <v:shape style="position:absolute;left:7061;top:-3044;width:158;height:2" coordorigin="7061,-3044" coordsize="158,0" path="m7061,-3044l7219,-3044e" filled="f" stroked="t" strokeweight=".791892pt" strokecolor="#000000">
                <v:path arrowok="t"/>
              </v:shape>
            </v:group>
            <v:group style="position:absolute;left:7102;top:-3005;width:79;height:2" coordorigin="7102,-3005" coordsize="79,2">
              <v:shape style="position:absolute;left:7102;top:-3005;width:79;height:2" coordorigin="7102,-3005" coordsize="79,0" path="m7102,-3005l7181,-3005e" filled="f" stroked="t" strokeweight=".791892pt" strokecolor="#000000">
                <v:path arrowok="t"/>
              </v:shape>
            </v:group>
            <v:group style="position:absolute;left:7140;top:-3147;width:2;height:67" coordorigin="7140,-3147" coordsize="2,67">
              <v:shape style="position:absolute;left:7140;top:-3147;width:2;height:67" coordorigin="7140,-3147" coordsize="0,67" path="m7140,-3080l7140,-3147e" filled="f" stroked="t" strokeweight=".791892pt" strokecolor="#000000">
                <v:path arrowok="t"/>
              </v:shape>
            </v:group>
            <v:group style="position:absolute;left:7150;top:-3164;width:7;height:7" coordorigin="7150,-3164" coordsize="7,7">
              <v:shape style="position:absolute;left:7150;top:-3164;width:7;height:7" coordorigin="7150,-3164" coordsize="7,7" path="m7150,-3156l7157,-3164e" filled="f" stroked="t" strokeweight=".791892pt" strokecolor="#000000">
                <v:path arrowok="t"/>
              </v:shape>
            </v:group>
            <v:group style="position:absolute;left:7116;top:-3171;width:29;height:48" coordorigin="7116,-3171" coordsize="29,48">
              <v:shape style="position:absolute;left:7116;top:-3171;width:29;height:48" coordorigin="7116,-3171" coordsize="29,48" path="m7145,-3125l7135,-3125,7140,-3123,7145,-3125xe" filled="t" fillcolor="#000000" stroked="f">
                <v:path arrowok="t"/>
                <v:fill/>
              </v:shape>
              <v:shape style="position:absolute;left:7116;top:-3171;width:29;height:48" coordorigin="7116,-3171" coordsize="29,48" path="m7145,-3171l7135,-3171,7133,-3168,7123,-3164,7118,-3156,7118,-3152,7116,-3147,7118,-3142,7118,-3137,7123,-3130,7133,-3125,7150,-3125,7157,-3130,7162,-3137,7164,-3142,7164,-3152,7162,-3156,7157,-3164,7150,-3168,7145,-3171xe" filled="t" fillcolor="#000000" stroked="f">
                <v:path arrowok="t"/>
                <v:fill/>
              </v:shape>
            </v:group>
            <v:group style="position:absolute;left:7116;top:-3171;width:48;height:48" coordorigin="7116,-3171" coordsize="48,48">
              <v:shape style="position:absolute;left:7116;top:-3171;width:48;height:48" coordorigin="7116,-3171" coordsize="48,48" path="m7116,-3147l7118,-3152,7118,-3156,7123,-3164,7133,-3168,7135,-3171,7145,-3171,7150,-3168,7157,-3164,7162,-3156,7164,-3152,7164,-3142,7162,-3137,7157,-3130,7150,-3125,7145,-3125,7140,-3123,7135,-3125,7133,-3125,7123,-3130,7118,-3137,7118,-3142,7116,-3147xe" filled="f" stroked="t" strokeweight=".791892pt" strokecolor="#000000">
                <v:path arrowok="t"/>
              </v:shape>
            </v:group>
            <v:group style="position:absolute;left:6365;top:-4229;width:5;height:1519" coordorigin="6365,-4229" coordsize="5,1519">
              <v:shape style="position:absolute;left:6365;top:-4229;width:5;height:1519" coordorigin="6365,-4229" coordsize="5,1519" path="m6370,-2710l6365,-4229e" filled="f" stroked="t" strokeweight=".791892pt" strokecolor="#000000">
                <v:path arrowok="t"/>
              </v:shape>
              <v:shape style="position:absolute;left:5294;top:-4013;width:125;height:230" type="#_x0000_t75">
                <v:imagedata r:id="rId754" o:title=""/>
              </v:shape>
              <v:shape style="position:absolute;left:5208;top:-3562;width:204;height:350" type="#_x0000_t75">
                <v:imagedata r:id="rId755" o:title=""/>
              </v:shape>
            </v:group>
            <v:group style="position:absolute;left:5501;top:-4229;width:2;height:137" coordorigin="5501,-4229" coordsize="2,137">
              <v:shape style="position:absolute;left:5501;top:-4229;width:2;height:137" coordorigin="5501,-4229" coordsize="0,137" path="m5501,-4092l5501,-4229e" filled="f" stroked="t" strokeweight=".791892pt" strokecolor="#000000">
                <v:path arrowok="t"/>
              </v:shape>
            </v:group>
            <v:group style="position:absolute;left:2494;top:-3694;width:446;height:2" coordorigin="2494,-3694" coordsize="446,2">
              <v:shape style="position:absolute;left:2494;top:-3694;width:446;height:2" coordorigin="2494,-3694" coordsize="446,2" path="m2494,-3694l2940,-3692e" filled="f" stroked="t" strokeweight=".791892pt" strokecolor="#000000">
                <v:path arrowok="t"/>
              </v:shape>
            </v:group>
            <v:group style="position:absolute;left:2498;top:-3216;width:665;height:2" coordorigin="2498,-3216" coordsize="665,2">
              <v:shape style="position:absolute;left:2498;top:-3216;width:665;height:2" coordorigin="2498,-3216" coordsize="665,0" path="m2498,-3216l3163,-3216e" filled="f" stroked="t" strokeweight=".791892pt" strokecolor="#000000">
                <v:path arrowok="t"/>
              </v:shape>
            </v:group>
            <v:group style="position:absolute;left:2506;top:-2976;width:1003;height:2" coordorigin="2506,-2976" coordsize="1003,2">
              <v:shape style="position:absolute;left:2506;top:-2976;width:1003;height:2" coordorigin="2506,-2976" coordsize="1003,0" path="m2506,-2976l3509,-2976e" filled="f" stroked="t" strokeweight=".791892pt" strokecolor="#000000">
                <v:path arrowok="t"/>
              </v:shape>
            </v:group>
            <v:group style="position:absolute;left:2506;top:-2501;width:1241;height:2" coordorigin="2506,-2501" coordsize="1241,2">
              <v:shape style="position:absolute;left:2506;top:-2501;width:1241;height:2" coordorigin="2506,-2501" coordsize="1241,0" path="m2506,-2501l3746,-2501e" filled="f" stroked="t" strokeweight=".791892pt" strokecolor="#000000">
                <v:path arrowok="t"/>
              </v:shape>
            </v:group>
            <v:group style="position:absolute;left:7519;top:-3665;width:895;height:24" coordorigin="7519,-3665" coordsize="895,24">
              <v:shape style="position:absolute;left:7519;top:-3665;width:895;height:24" coordorigin="7519,-3665" coordsize="895,24" path="m8414,-3665l7519,-3665,7519,-3641e" filled="f" stroked="t" strokeweight=".791892pt" strokecolor="#000000">
                <v:path arrowok="t"/>
              </v:shape>
            </v:group>
            <v:group style="position:absolute;left:8410;top:-3694;width:48;height:46" coordorigin="8410,-3694" coordsize="48,46">
              <v:shape style="position:absolute;left:8410;top:-3694;width:48;height:46" coordorigin="8410,-3694" coordsize="48,46" path="m8441,-3694l8424,-3694,8417,-3689,8412,-3680,8410,-3677,8410,-3665,8412,-3663,8417,-3653,8424,-3648,8441,-3648,8450,-3653,8455,-3663,8455,-3665,8458,-3672,8455,-3677,8455,-3680,8450,-3689,8441,-3694xe" filled="t" fillcolor="#000000" stroked="f">
                <v:path arrowok="t"/>
                <v:fill/>
              </v:shape>
            </v:group>
            <v:group style="position:absolute;left:8410;top:-3694;width:48;height:46" coordorigin="8410,-3694" coordsize="48,46">
              <v:shape style="position:absolute;left:8410;top:-3694;width:48;height:46" coordorigin="8410,-3694" coordsize="48,46" path="m8410,-3672l8410,-3677,8412,-3680,8417,-3689,8424,-3694,8441,-3694,8450,-3689,8455,-3680,8455,-3677,8458,-3672,8455,-3665,8455,-3663,8450,-3653,8441,-3648,8424,-3648,8417,-3653,8412,-3663,8410,-3665,8410,-3672xe" filled="f" stroked="t" strokeweight=".791892pt" strokecolor="#000000">
                <v:path arrowok="t"/>
              </v:shape>
            </v:group>
            <v:group style="position:absolute;left:6768;top:-3154;width:751;height:2" coordorigin="6768,-3154" coordsize="751,2">
              <v:shape style="position:absolute;left:6768;top:-3154;width:751;height:2" coordorigin="6768,-3154" coordsize="751,0" path="m6768,-3154l7519,-3154e" filled="f" stroked="t" strokeweight=".791892pt" strokecolor="#000000">
                <v:path arrowok="t"/>
              </v:shape>
            </v:group>
            <v:group style="position:absolute;left:7303;top:-1448;width:96;height:38" coordorigin="7303,-1448" coordsize="96,38">
              <v:shape style="position:absolute;left:7303;top:-1448;width:96;height:38" coordorigin="7303,-1448" coordsize="96,38" path="m7399,-1409l7399,-1419,7394,-1426,7392,-1431,7387,-1438,7380,-1440,7373,-1445,7363,-1448,7344,-1448,7334,-1445,7325,-1440,7318,-1438,7313,-1431,7308,-1426,7303,-1419,7303,-1409e" filled="f" stroked="t" strokeweight=".791892pt" strokecolor="#000000">
                <v:path arrowok="t"/>
              </v:shape>
            </v:group>
            <v:group style="position:absolute;left:6953;top:-1443;width:98;height:38" coordorigin="6953,-1443" coordsize="98,38">
              <v:shape style="position:absolute;left:6953;top:-1443;width:98;height:38" coordorigin="6953,-1443" coordsize="98,38" path="m7051,-1404l7049,-1414,7046,-1421,7042,-1426,7037,-1433,7030,-1436,7022,-1440,7015,-1443,6996,-1443,6986,-1440,6977,-1436,6970,-1433,6962,-1426,6958,-1421,6955,-1414,6953,-1404e" filled="f" stroked="t" strokeweight=".791892pt" strokecolor="#000000">
                <v:path arrowok="t"/>
              </v:shape>
            </v:group>
            <v:group style="position:absolute;left:7061;top:-1404;width:230;height:2" coordorigin="7061,-1404" coordsize="230,2">
              <v:shape style="position:absolute;left:7061;top:-1404;width:230;height:2" coordorigin="7061,-1404" coordsize="230,0" path="m7061,-1404l7291,-1404e" filled="f" stroked="t" strokeweight=".791892pt" strokecolor="#000000">
                <v:path arrowok="t"/>
              </v:shape>
            </v:group>
            <v:group style="position:absolute;left:7404;top:-1402;width:142;height:2" coordorigin="7404,-1402" coordsize="142,2">
              <v:shape style="position:absolute;left:7404;top:-1402;width:142;height:2" coordorigin="7404,-1402" coordsize="142,0" path="m7404,-1402l7546,-1402e" filled="f" stroked="t" strokeweight=".791892pt" strokecolor="#000000">
                <v:path arrowok="t"/>
              </v:shape>
            </v:group>
            <v:group style="position:absolute;left:3953;top:-1812;width:38;height:89" coordorigin="3953,-1812" coordsize="38,89">
              <v:shape style="position:absolute;left:3953;top:-1812;width:38;height:89" coordorigin="3953,-1812" coordsize="38,89" path="m3982,-1812l3977,-1812,3972,-1810,3965,-1808,3962,-1800,3958,-1796,3955,-1786,3955,-1779,3953,-1769,3955,-1760,3955,-1752,3960,-1745,3965,-1738,3970,-1733,3977,-1728,3982,-1726,3991,-1724e" filled="f" stroked="t" strokeweight=".791892pt" strokecolor="#000000">
                <v:path arrowok="t"/>
              </v:shape>
            </v:group>
            <v:group style="position:absolute;left:3991;top:-2093;width:2;height:283" coordorigin="3991,-2093" coordsize="2,283">
              <v:shape style="position:absolute;left:3991;top:-2093;width:2;height:283" coordorigin="3991,-2093" coordsize="0,283" path="m3991,-2093l3991,-1810e" filled="f" stroked="t" strokeweight=".791892pt" strokecolor="#000000">
                <v:path arrowok="t"/>
              </v:shape>
            </v:group>
            <v:group style="position:absolute;left:3991;top:-1721;width:2;height:194" coordorigin="3991,-1721" coordsize="2,194">
              <v:shape style="position:absolute;left:3991;top:-1721;width:2;height:194" coordorigin="3991,-1721" coordsize="0,194" path="m3991,-1721l3991,-1527e" filled="f" stroked="t" strokeweight=".791892pt" strokecolor="#000000">
                <v:path arrowok="t"/>
              </v:shape>
              <v:shape style="position:absolute;left:5498;top:-2756;width:230;height:230" type="#_x0000_t75">
                <v:imagedata r:id="rId756" o:title=""/>
              </v:shape>
              <v:shape style="position:absolute;left:5734;top:-2756;width:370;height:458" type="#_x0000_t75">
                <v:imagedata r:id="rId757" o:title=""/>
              </v:shape>
            </v:group>
            <v:group style="position:absolute;left:5477;top:-4253;width:48;height:46" coordorigin="5477,-4253" coordsize="48,46">
              <v:shape style="position:absolute;left:5477;top:-4253;width:48;height:46" coordorigin="5477,-4253" coordsize="48,46" path="m5510,-4253l5491,-4253,5484,-4246,5479,-4239,5477,-4234,5477,-4224,5479,-4220,5484,-4212,5491,-4208,5510,-4208,5518,-4212,5522,-4220,5525,-4224,5525,-4234,5522,-4239,5518,-4246,5510,-4253xe" filled="t" fillcolor="#000000" stroked="f">
                <v:path arrowok="t"/>
                <v:fill/>
              </v:shape>
            </v:group>
            <v:group style="position:absolute;left:5477;top:-4253;width:48;height:46" coordorigin="5477,-4253" coordsize="48,46">
              <v:shape style="position:absolute;left:5477;top:-4253;width:48;height:46" coordorigin="5477,-4253" coordsize="48,46" path="m5477,-4229l5477,-4234,5479,-4239,5484,-4246,5491,-4253,5510,-4253,5518,-4246,5522,-4239,5525,-4234,5525,-4224,5522,-4220,5518,-4212,5510,-4208,5491,-4208,5484,-4212,5479,-4220,5477,-4224,5477,-4229xe" filled="f" stroked="t" strokeweight=".148476pt" strokecolor="#000000">
                <v:path arrowok="t"/>
              </v:shape>
            </v:group>
            <v:group style="position:absolute;left:5477;top:-3785;width:48;height:48" coordorigin="5477,-3785" coordsize="48,48">
              <v:shape style="position:absolute;left:5477;top:-3785;width:48;height:48" coordorigin="5477,-3785" coordsize="48,48" path="m5506,-3785l5496,-3785,5491,-3783,5484,-3778,5479,-3768,5477,-3766,5477,-3756,5479,-3752,5484,-3744,5491,-3740,5496,-3737,5506,-3737,5510,-3740,5518,-3744,5522,-3752,5525,-3756,5525,-3766,5522,-3768,5518,-3778,5510,-3783,5506,-3785xe" filled="t" fillcolor="#000000" stroked="f">
                <v:path arrowok="t"/>
                <v:fill/>
              </v:shape>
            </v:group>
            <v:group style="position:absolute;left:5477;top:-3785;width:48;height:48" coordorigin="5477,-3785" coordsize="48,48">
              <v:shape style="position:absolute;left:5477;top:-3785;width:48;height:48" coordorigin="5477,-3785" coordsize="48,48" path="m5477,-3761l5477,-3766,5479,-3768,5484,-3778,5491,-3783,5496,-3785,5506,-3785,5510,-3783,5518,-3778,5522,-3768,5525,-3766,5525,-3756,5522,-3752,5518,-3744,5510,-3740,5506,-3737,5496,-3737,5491,-3740,5484,-3744,5479,-3752,5477,-3756,5477,-3761xe" filled="f" stroked="t" strokeweight=".148476pt" strokecolor="#000000">
                <v:path arrowok="t"/>
              </v:shape>
            </v:group>
            <v:group style="position:absolute;left:8405;top:-1995;width:29;height:48" coordorigin="8405,-1995" coordsize="29,48">
              <v:shape style="position:absolute;left:8405;top:-1995;width:29;height:48" coordorigin="8405,-1995" coordsize="29,48" path="m8434,-1949l8424,-1949,8429,-1947,8434,-1949xe" filled="t" fillcolor="#000000" stroked="f">
                <v:path arrowok="t"/>
                <v:fill/>
              </v:shape>
              <v:shape style="position:absolute;left:8405;top:-1995;width:29;height:48" coordorigin="8405,-1995" coordsize="29,48" path="m8434,-1995l8424,-1995,8419,-1992,8412,-1988,8407,-1980,8407,-1976,8405,-1971,8407,-1966,8407,-1964,8412,-1954,8419,-1949,8438,-1949,8446,-1954,8450,-1964,8453,-1966,8453,-1976,8450,-1980,8446,-1988,8438,-1992,8434,-1995xe" filled="t" fillcolor="#000000" stroked="f">
                <v:path arrowok="t"/>
                <v:fill/>
              </v:shape>
            </v:group>
            <v:group style="position:absolute;left:8405;top:-1995;width:48;height:48" coordorigin="8405,-1995" coordsize="48,48">
              <v:shape style="position:absolute;left:8405;top:-1995;width:48;height:48" coordorigin="8405,-1995" coordsize="48,48" path="m8405,-1971l8407,-1976,8407,-1980,8412,-1988,8419,-1992,8424,-1995,8434,-1995,8438,-1992,8446,-1988,8450,-1980,8453,-1976,8453,-1966,8450,-1964,8446,-1954,8438,-1949,8434,-1949,8429,-1947,8424,-1949,8419,-1949,8412,-1954,8407,-1964,8407,-1966,8405,-1971xe" filled="f" stroked="t" strokeweight=".148476pt" strokecolor="#000000">
                <v:path arrowok="t"/>
              </v:shape>
            </v:group>
            <v:group style="position:absolute;left:3943;top:-2182;width:55;height:89" coordorigin="3943,-2182" coordsize="55,89">
              <v:shape style="position:absolute;left:3943;top:-2182;width:55;height:89" coordorigin="3943,-2182" coordsize="55,89" path="m3986,-2182l3979,-2182,3972,-2180,3962,-2175,3958,-2170,3950,-2163,3948,-2156,3946,-2146,3943,-2139,3946,-2129,3948,-2120,3953,-2112,3960,-2108,3967,-2100,3977,-2096,3986,-2096,3998,-2093e" filled="f" stroked="t" strokeweight=".791892pt" strokecolor="#000000">
                <v:path arrowok="t"/>
              </v:shape>
            </v:group>
            <v:group style="position:absolute;left:3974;top:-3768;width:14;height:1586" coordorigin="3974,-3768" coordsize="14,1586">
              <v:shape style="position:absolute;left:3974;top:-3768;width:14;height:1586" coordorigin="3974,-3768" coordsize="14,1586" path="m3974,-3768l3989,-2182e" filled="f" stroked="t" strokeweight=".791892pt" strokecolor="#000000">
                <v:path arrowok="t"/>
              </v:shape>
              <v:shape style="position:absolute;left:4457;top:-1234;width:398;height:394" type="#_x0000_t75">
                <v:imagedata r:id="rId758" o:title=""/>
              </v:shape>
            </v:group>
            <v:group style="position:absolute;left:4313;top:-1184;width:82;height:2" coordorigin="4313,-1184" coordsize="82,2">
              <v:shape style="position:absolute;left:4313;top:-1184;width:82;height:2" coordorigin="4313,-1184" coordsize="82,0" path="m4394,-1184l4313,-1184e" filled="f" stroked="t" strokeweight=".791892pt" strokecolor="#000000">
                <v:path arrowok="t"/>
              </v:shape>
            </v:group>
            <v:group style="position:absolute;left:6288;top:-2403;width:158;height:65" coordorigin="6288,-2403" coordsize="158,65">
              <v:shape style="position:absolute;left:6288;top:-2403;width:158;height:65" coordorigin="6288,-2403" coordsize="158,65" path="m6288,-2372l6300,-2403,6326,-2338,6353,-2403,6379,-2338,6406,-2403,6432,-2338,6446,-2372e" filled="f" stroked="t" strokeweight=".791892pt" strokecolor="#000000">
                <v:path arrowok="t"/>
              </v:shape>
            </v:group>
            <v:group style="position:absolute;left:6446;top:-2374;width:1109;height:2" coordorigin="6446,-2374" coordsize="1109,2">
              <v:shape style="position:absolute;left:6446;top:-2374;width:1109;height:2" coordorigin="6446,-2374" coordsize="1109,0" path="m6446,-2374l7555,-2374e" filled="f" stroked="t" strokeweight=".791892pt" strokecolor="#000000">
                <v:path arrowok="t"/>
              </v:shape>
            </v:group>
            <v:group style="position:absolute;left:6341;top:-3672;width:29;height:48" coordorigin="6341,-3672" coordsize="29,48">
              <v:shape style="position:absolute;left:6341;top:-3672;width:29;height:48" coordorigin="6341,-3672" coordsize="29,48" path="m6370,-3627l6358,-3627,6365,-3624,6370,-3627xe" filled="t" fillcolor="#000000" stroked="f">
                <v:path arrowok="t"/>
                <v:fill/>
              </v:shape>
              <v:shape style="position:absolute;left:6341;top:-3672;width:29;height:48" coordorigin="6341,-3672" coordsize="29,48" path="m6372,-3672l6355,-3672,6348,-3665,6343,-3658,6341,-3653,6341,-3644,6343,-3641,6348,-3632,6355,-3627,6372,-3627,6379,-3632,6386,-3641,6386,-3658,6372,-3672xe" filled="t" fillcolor="#000000" stroked="f">
                <v:path arrowok="t"/>
                <v:fill/>
              </v:shape>
            </v:group>
            <v:group style="position:absolute;left:6341;top:-3672;width:46;height:48" coordorigin="6341,-3672" coordsize="46,48">
              <v:shape style="position:absolute;left:6341;top:-3672;width:46;height:48" coordorigin="6341,-3672" coordsize="46,48" path="m6341,-3648l6341,-3653,6343,-3658,6348,-3665,6355,-3672,6372,-3672,6379,-3665,6386,-3658,6386,-3641,6379,-3632,6372,-3627,6370,-3627,6365,-3624,6358,-3627,6355,-3627,6348,-3632,6343,-3641,6341,-3644,6341,-3648xe" filled="f" stroked="t" strokeweight=".148476pt" strokecolor="#000000">
                <v:path arrowok="t"/>
              </v:shape>
              <v:shape style="position:absolute;left:4450;top:-1378;width:408;height:374" type="#_x0000_t75">
                <v:imagedata r:id="rId759" o:title=""/>
              </v:shape>
              <v:shape style="position:absolute;left:4620;top:-1378;width:230;height:230" type="#_x0000_t75">
                <v:imagedata r:id="rId760" o:title=""/>
              </v:shape>
            </v:group>
            <v:group style="position:absolute;left:4320;top:-1325;width:82;height:2" coordorigin="4320,-1325" coordsize="82,2">
              <v:shape style="position:absolute;left:4320;top:-1325;width:82;height:2" coordorigin="4320,-1325" coordsize="82,0" path="m4402,-1325l4320,-1325e" filled="f" stroked="t" strokeweight=".791892pt" strokecolor="#000000">
                <v:path arrowok="t"/>
              </v:shape>
            </v:group>
            <v:group style="position:absolute;left:4291;top:-1205;width:48;height:48" coordorigin="4291,-1205" coordsize="48,48">
              <v:shape style="position:absolute;left:4291;top:-1205;width:48;height:48" coordorigin="4291,-1205" coordsize="48,48" path="m4325,-1203l4306,-1203,4298,-1198,4294,-1191,4291,-1186,4291,-1176,4294,-1172,4298,-1164,4306,-1157,4325,-1157,4332,-1164,4337,-1172,4339,-1181,4337,-1191,4332,-1198,4325,-1203xe" filled="t" fillcolor="#000000" stroked="f">
                <v:path arrowok="t"/>
                <v:fill/>
              </v:shape>
              <v:shape style="position:absolute;left:4291;top:-1205;width:48;height:48" coordorigin="4291,-1205" coordsize="48,48" path="m4315,-1205l4310,-1203,4320,-1203,4315,-1205xe" filled="t" fillcolor="#000000" stroked="f">
                <v:path arrowok="t"/>
                <v:fill/>
              </v:shape>
            </v:group>
            <v:group style="position:absolute;left:4291;top:-1205;width:48;height:48" coordorigin="4291,-1205" coordsize="48,48">
              <v:shape style="position:absolute;left:4291;top:-1205;width:48;height:48" coordorigin="4291,-1205" coordsize="48,48" path="m4291,-1181l4291,-1186,4294,-1191,4298,-1198,4306,-1203,4310,-1203,4315,-1205,4320,-1203,4325,-1203,4332,-1198,4337,-1191,4339,-1181,4337,-1172,4332,-1164,4325,-1157,4306,-1157,4298,-1164,4294,-1172,4291,-1176,4291,-1181xe" filled="f" stroked="t" strokeweight=".148476pt" strokecolor="#000000">
                <v:path arrowok="t"/>
              </v:shape>
            </v:group>
            <v:group style="position:absolute;left:4296;top:-1056;width:46;height:48" coordorigin="4296,-1056" coordsize="46,48">
              <v:shape style="position:absolute;left:4296;top:-1056;width:46;height:48" coordorigin="4296,-1056" coordsize="46,48" path="m4327,-1054l4310,-1054,4298,-1042,4296,-1037,4296,-1028,4298,-1023,4303,-1016,4310,-1008,4327,-1008,4337,-1016,4342,-1023,4342,-1042,4337,-1047,4327,-1054xe" filled="t" fillcolor="#000000" stroked="f">
                <v:path arrowok="t"/>
                <v:fill/>
              </v:shape>
              <v:shape style="position:absolute;left:4296;top:-1056;width:46;height:48" coordorigin="4296,-1056" coordsize="46,48" path="m4320,-1056l4315,-1054,4325,-1054,4320,-1056xe" filled="t" fillcolor="#000000" stroked="f">
                <v:path arrowok="t"/>
                <v:fill/>
              </v:shape>
            </v:group>
            <v:group style="position:absolute;left:4296;top:-1056;width:46;height:48" coordorigin="4296,-1056" coordsize="46,48">
              <v:shape style="position:absolute;left:4296;top:-1056;width:46;height:48" coordorigin="4296,-1056" coordsize="46,48" path="m4296,-1032l4296,-1037,4298,-1042,4303,-1047,4310,-1054,4315,-1054,4320,-1056,4325,-1054,4327,-1054,4337,-1047,4342,-1042,4342,-1023,4337,-1016,4327,-1008,4310,-1008,4303,-1016,4298,-1023,4296,-1028,4296,-1032xe" filled="f" stroked="t" strokeweight=".148476pt" strokecolor="#000000">
                <v:path arrowok="t"/>
              </v:shape>
              <v:shape style="position:absolute;left:5986;top:-3663;width:238;height:230" type="#_x0000_t75">
                <v:imagedata r:id="rId761" o:title=""/>
              </v:shape>
              <v:shape style="position:absolute;left:5971;top:-3536;width:288;height:230" type="#_x0000_t75">
                <v:imagedata r:id="rId762" o:title=""/>
              </v:shape>
            </v:group>
            <v:group style="position:absolute;left:5470;top:-3262;width:48;height:48" coordorigin="5470,-3262" coordsize="48,48">
              <v:shape style="position:absolute;left:5470;top:-3262;width:48;height:48" coordorigin="5470,-3262" coordsize="48,48" path="m5498,-3262l5489,-3262,5484,-3260,5477,-3255,5472,-3245,5470,-3243,5470,-3233,5472,-3228,5477,-3221,5484,-3216,5489,-3214,5498,-3214,5503,-3216,5510,-3221,5515,-3228,5518,-3233,5518,-3243,5515,-3245,5510,-3255,5503,-3260,5498,-3262xe" filled="t" fillcolor="#000000" stroked="f">
                <v:path arrowok="t"/>
                <v:fill/>
              </v:shape>
            </v:group>
            <v:group style="position:absolute;left:5470;top:-3262;width:48;height:48" coordorigin="5470,-3262" coordsize="48,48">
              <v:shape style="position:absolute;left:5470;top:-3262;width:48;height:48" coordorigin="5470,-3262" coordsize="48,48" path="m5470,-3238l5470,-3243,5472,-3245,5477,-3255,5484,-3260,5489,-3262,5498,-3262,5503,-3260,5510,-3255,5515,-3245,5518,-3243,5518,-3233,5515,-3228,5510,-3221,5503,-3216,5498,-3214,5489,-3214,5484,-3216,5477,-3221,5472,-3228,5470,-3233,5470,-3238xe" filled="f" stroked="t" strokeweight=".148476pt" strokecolor="#000000">
                <v:path arrowok="t"/>
              </v:shape>
            </v:group>
            <v:group style="position:absolute;left:6120;top:-2710;width:238;height:5" coordorigin="6120,-2710" coordsize="238,5">
              <v:shape style="position:absolute;left:6120;top:-2710;width:238;height:5" coordorigin="6120,-2710" coordsize="238,5" path="m6120,-2705l6358,-2710e" filled="f" stroked="t" strokeweight=".791892pt" strokecolor="#000000">
                <v:path arrowok="t"/>
              </v:shape>
            </v:group>
            <v:group style="position:absolute;left:9487;top:-2813;width:348;height:2" coordorigin="9487,-2813" coordsize="348,2">
              <v:shape style="position:absolute;left:9487;top:-2813;width:348;height:2" coordorigin="9487,-2813" coordsize="348,0" path="m9835,-2813l9487,-2813e" filled="f" stroked="t" strokeweight=".791892pt" strokecolor="#000000">
                <v:path arrowok="t"/>
              </v:shape>
            </v:group>
            <v:group style="position:absolute;left:9295;top:-3104;width:175;height:478" coordorigin="9295,-3104" coordsize="175,478">
              <v:shape style="position:absolute;left:9295;top:-3104;width:175;height:478" coordorigin="9295,-3104" coordsize="175,478" path="m9470,-3104l9353,-3104,9341,-3101,9331,-3099,9322,-3092,9312,-3084,9305,-3077,9300,-3068,9295,-3056,9295,-3032,9341,-2986,9353,-2984,9341,-2981,9295,-2936,9295,-2912,9300,-2900,9305,-2890,9312,-2883,9322,-2876,9331,-2868,9341,-2866,9353,-2866,9341,-2864,9331,-2861,9322,-2854,9312,-2847,9305,-2837,9300,-2828,9295,-2818,9295,-2794,9300,-2782,9305,-2772,9312,-2763,9322,-2756,9331,-2751,9341,-2746,9353,-2746,9341,-2744,9331,-2741,9322,-2734,9312,-2727,9305,-2720,9300,-2710,9295,-2698,9295,-2674,9341,-2628,9353,-2626,9470,-2626e" filled="f" stroked="t" strokeweight=".791892pt" strokecolor="#000000">
                <v:path arrowok="t"/>
              </v:shape>
            </v:group>
            <v:group style="position:absolute;left:9000;top:-3104;width:178;height:478" coordorigin="9000,-3104" coordsize="178,478">
              <v:shape style="position:absolute;left:9000;top:-3104;width:178;height:478" coordorigin="9000,-3104" coordsize="178,478" path="m9000,-3104l9118,-3104,9130,-3101,9142,-3099,9151,-3092,9161,-3084,9166,-3077,9173,-3068,9175,-3056,9178,-3044,9175,-3032,9173,-3020,9166,-3010,9161,-3000,9151,-2993,9142,-2988,9130,-2986,9118,-2984,9130,-2981,9142,-2979,9151,-2974,9161,-2967,9166,-2957,9173,-2948,9175,-2936,9178,-2924,9175,-2912,9173,-2900,9166,-2890,9161,-2883,9151,-2876,9142,-2868,9130,-2866,9118,-2866,9130,-2864,9142,-2861,9151,-2854,9161,-2847,9166,-2837,9173,-2828,9175,-2818,9178,-2806,9175,-2794,9173,-2782,9166,-2772,9161,-2763,9151,-2756,9142,-2751,9130,-2746,9118,-2746,9130,-2744,9142,-2741,9151,-2734,9161,-2727,9166,-2720,9173,-2710,9175,-2698,9178,-2686,9175,-2674,9173,-2662,9166,-2652,9161,-2643,9151,-2636,9142,-2631,9130,-2628,9118,-2626,9000,-2626e" filled="f" stroked="t" strokeweight=".791892pt" strokecolor="#000000">
                <v:path arrowok="t"/>
              </v:shape>
            </v:group>
            <v:group style="position:absolute;left:9089;top:-3077;width:48;height:48" coordorigin="9089,-3077" coordsize="48,48">
              <v:shape style="position:absolute;left:9089;top:-3077;width:48;height:48" coordorigin="9089,-3077" coordsize="48,48" path="m9113,-3077l9103,-3075,9096,-3070,9091,-3063,9089,-3058,9089,-3048,9091,-3044,9096,-3036,9103,-3032,9108,-3029,9118,-3029,9122,-3032,9130,-3036,9134,-3044,9137,-3053,9134,-3063,9130,-3070,9122,-3075,9113,-3077xe" filled="t" fillcolor="#000000" stroked="f">
                <v:path arrowok="t"/>
                <v:fill/>
              </v:shape>
            </v:group>
            <v:group style="position:absolute;left:9089;top:-3077;width:48;height:48" coordorigin="9089,-3077" coordsize="48,48">
              <v:shape style="position:absolute;left:9089;top:-3077;width:48;height:48" coordorigin="9089,-3077" coordsize="48,48" path="m9089,-3053l9089,-3058,9091,-3063,9096,-3070,9103,-3075,9113,-3077,9122,-3075,9130,-3070,9134,-3063,9137,-3053,9134,-3044,9130,-3036,9122,-3032,9118,-3029,9108,-3029,9103,-3032,9096,-3036,9091,-3044,9089,-3048,9089,-3053xe" filled="f" stroked="t" strokeweight=".791892pt" strokecolor="#000000">
                <v:path arrowok="t"/>
              </v:shape>
            </v:group>
            <v:group style="position:absolute;left:9324;top:-3068;width:48;height:48" coordorigin="9324,-3068" coordsize="48,48">
              <v:shape style="position:absolute;left:9324;top:-3068;width:48;height:48" coordorigin="9324,-3068" coordsize="48,48" path="m9348,-3068l9341,-3065,9331,-3060,9326,-3053,9326,-3048,9324,-3044,9326,-3039,9326,-3034,9331,-3027,9346,-3020,9353,-3020,9358,-3022,9365,-3027,9370,-3034,9372,-3044,9370,-3053,9365,-3060,9358,-3065,9348,-3068xe" filled="t" fillcolor="#000000" stroked="f">
                <v:path arrowok="t"/>
                <v:fill/>
              </v:shape>
            </v:group>
            <v:group style="position:absolute;left:9324;top:-3068;width:48;height:48" coordorigin="9324,-3068" coordsize="48,48">
              <v:shape style="position:absolute;left:9324;top:-3068;width:48;height:48" coordorigin="9324,-3068" coordsize="48,48" path="m9324,-3044l9326,-3048,9326,-3053,9331,-3060,9341,-3065,9348,-3068,9358,-3065,9365,-3060,9370,-3053,9372,-3044,9370,-3034,9365,-3027,9358,-3022,9353,-3020,9346,-3020,9341,-3022,9331,-3027,9326,-3034,9326,-3039,9324,-3044xe" filled="f" stroked="t" strokeweight=".791892pt" strokecolor="#000000">
                <v:path arrowok="t"/>
              </v:shape>
            </v:group>
            <v:group style="position:absolute;left:7546;top:-1450;width:96;height:38" coordorigin="7546,-1450" coordsize="96,38">
              <v:shape style="position:absolute;left:7546;top:-1450;width:96;height:38" coordorigin="7546,-1450" coordsize="96,38" path="m7642,-1412l7642,-1419,7639,-1426,7634,-1433,7630,-1438,7622,-1443,7615,-1445,7606,-1450,7589,-1450,7579,-1445,7570,-1443,7562,-1438,7555,-1433,7550,-1426,7548,-1419,7546,-1412e" filled="f" stroked="t" strokeweight=".791892pt" strokecolor="#000000">
                <v:path arrowok="t"/>
              </v:shape>
            </v:group>
            <v:group style="position:absolute;left:7656;top:-1409;width:722;height:2" coordorigin="7656,-1409" coordsize="722,2">
              <v:shape style="position:absolute;left:7656;top:-1409;width:722;height:2" coordorigin="7656,-1409" coordsize="722,0" path="m7656,-1409l8378,-1409e" filled="f" stroked="t" strokeweight=".791892pt" strokecolor="#000000">
                <v:path arrowok="t"/>
              </v:shape>
            </v:group>
            <v:group style="position:absolute;left:8386;top:-1452;width:96;height:38" coordorigin="8386,-1452" coordsize="96,38">
              <v:shape style="position:absolute;left:8386;top:-1452;width:96;height:38" coordorigin="8386,-1452" coordsize="96,38" path="m8482,-1414l8479,-1421,8477,-1428,8474,-1436,8467,-1440,8462,-1445,8453,-1450,8446,-1450,8436,-1452,8426,-1450,8417,-1450,8407,-1445,8400,-1440,8393,-1436,8388,-1428,8386,-1421,8386,-1414e" filled="f" stroked="t" strokeweight=".791892pt" strokecolor="#000000">
                <v:path arrowok="t"/>
              </v:shape>
              <v:shape style="position:absolute;left:8570;top:-1786;width:346;height:358" type="#_x0000_t75">
                <v:imagedata r:id="rId763" o:title=""/>
              </v:shape>
            </v:group>
            <v:group style="position:absolute;left:8486;top:-1409;width:370;height:2" coordorigin="8486,-1409" coordsize="370,2">
              <v:shape style="position:absolute;left:8486;top:-1409;width:370;height:2" coordorigin="8486,-1409" coordsize="370,0" path="m8486,-1409l8856,-1409e" filled="f" stroked="t" strokeweight=".791892pt" strokecolor="#000000">
                <v:path arrowok="t"/>
              </v:shape>
            </v:group>
            <v:group style="position:absolute;left:10380;top:-2007;width:96;height:240" coordorigin="10380,-2007" coordsize="96,240">
              <v:shape style="position:absolute;left:10380;top:-2007;width:96;height:240" coordorigin="10380,-2007" coordsize="96,240" path="m10428,-1767l10380,-1788,10476,-1827,10380,-1868,10476,-1906,10380,-1947,10476,-1985,10428,-2007e" filled="f" stroked="t" strokeweight=".791892pt" strokecolor="#000000">
                <v:path arrowok="t"/>
              </v:shape>
              <v:shape style="position:absolute;left:10536;top:-1930;width:82;height:230" type="#_x0000_t75">
                <v:imagedata r:id="rId764" o:title=""/>
              </v:shape>
            </v:group>
            <v:group style="position:absolute;left:10375;top:-1311;width:96;height:238" coordorigin="10375,-1311" coordsize="96,238">
              <v:shape style="position:absolute;left:10375;top:-1311;width:96;height:238" coordorigin="10375,-1311" coordsize="96,238" path="m10423,-1073l10375,-1092,10471,-1133,10375,-1172,10471,-1212,10375,-1251,10471,-1292,10423,-1311e" filled="f" stroked="t" strokeweight=".791892pt" strokecolor="#000000">
                <v:path arrowok="t"/>
              </v:shape>
              <v:shape style="position:absolute;left:10529;top:-1236;width:84;height:230" type="#_x0000_t75">
                <v:imagedata r:id="rId765" o:title=""/>
              </v:shape>
            </v:group>
            <v:group style="position:absolute;left:10423;top:-1767;width:5;height:456" coordorigin="10423,-1767" coordsize="5,456">
              <v:shape style="position:absolute;left:10423;top:-1767;width:5;height:456" coordorigin="10423,-1767" coordsize="5,456" path="m10428,-1767l10423,-1311e" filled="f" stroked="t" strokeweight=".791892pt" strokecolor="#000000">
                <v:path arrowok="t"/>
              </v:shape>
            </v:group>
            <v:group style="position:absolute;left:10421;top:-1073;width:2;height:101" coordorigin="10421,-1073" coordsize="2,101">
              <v:shape style="position:absolute;left:10421;top:-1073;width:2;height:101" coordorigin="10421,-1073" coordsize="2,101" path="m10423,-1073l10421,-972e" filled="f" stroked="t" strokeweight=".791892pt" strokecolor="#000000">
                <v:path arrowok="t"/>
              </v:shape>
            </v:group>
            <v:group style="position:absolute;left:10327;top:-689;width:190;height:96" coordorigin="10327,-689" coordsize="190,96">
              <v:shape style="position:absolute;left:10327;top:-689;width:190;height:96" coordorigin="10327,-689" coordsize="190,96" path="m10517,-689l10327,-689,10421,-593,10517,-689xe" filled="f" stroked="t" strokeweight=".791892pt" strokecolor="#000000">
                <v:path arrowok="t"/>
              </v:shape>
            </v:group>
            <v:group style="position:absolute;left:10421;top:-972;width:2;height:283" coordorigin="10421,-972" coordsize="2,283">
              <v:shape style="position:absolute;left:10421;top:-972;width:2;height:283" coordorigin="10421,-972" coordsize="0,283" path="m10421,-972l10421,-689e" filled="f" stroked="t" strokeweight=".791892pt" strokecolor="#000000">
                <v:path arrowok="t"/>
              </v:shape>
            </v:group>
            <v:group style="position:absolute;left:10277;top:-1404;width:134;height:2" coordorigin="10277,-1404" coordsize="134,2">
              <v:shape style="position:absolute;left:10277;top:-1404;width:134;height:2" coordorigin="10277,-1404" coordsize="134,0" path="m10277,-1404l10411,-1404e" filled="f" stroked="t" strokeweight=".791892pt" strokecolor="#000000">
                <v:path arrowok="t"/>
              </v:shape>
            </v:group>
            <v:group style="position:absolute;left:10397;top:-1433;width:48;height:46" coordorigin="10397,-1433" coordsize="48,46">
              <v:shape style="position:absolute;left:10397;top:-1433;width:48;height:46" coordorigin="10397,-1433" coordsize="48,46" path="m10430,-1433l10411,-1433,10404,-1428,10399,-1419,10397,-1416,10397,-1404,10399,-1400,10404,-1392,10411,-1388,10430,-1388,10438,-1392,10442,-1400,10445,-1409,10442,-1419,10438,-1428,10430,-1433xe" filled="t" fillcolor="#000000" stroked="f">
                <v:path arrowok="t"/>
                <v:fill/>
              </v:shape>
            </v:group>
            <v:group style="position:absolute;left:10397;top:-1433;width:48;height:46" coordorigin="10397,-1433" coordsize="48,46">
              <v:shape style="position:absolute;left:10397;top:-1433;width:48;height:46" coordorigin="10397,-1433" coordsize="48,46" path="m10397,-1409l10397,-1416,10399,-1419,10404,-1428,10411,-1433,10430,-1433,10438,-1428,10442,-1419,10445,-1409,10442,-1400,10438,-1392,10430,-1388,10411,-1388,10404,-1392,10399,-1400,10397,-1404,10397,-1409xe" filled="f" stroked="t" strokeweight=".791892pt" strokecolor="#000000">
                <v:path arrowok="t"/>
              </v:shape>
            </v:group>
            <v:group style="position:absolute;left:8856;top:-1409;width:1433;height:5" coordorigin="8856,-1409" coordsize="1433,5">
              <v:shape style="position:absolute;left:8856;top:-1409;width:1433;height:5" coordorigin="8856,-1409" coordsize="1433,5" path="m8856,-1409l10289,-1404e" filled="f" stroked="t" strokeweight=".791892pt" strokecolor="#000000">
                <v:path arrowok="t"/>
              </v:shape>
            </v:group>
            <v:group style="position:absolute;left:8986;top:-2660;width:29;height:48" coordorigin="8986,-2660" coordsize="29,48">
              <v:shape style="position:absolute;left:8986;top:-2660;width:29;height:48" coordorigin="8986,-2660" coordsize="29,48" path="m9014,-2614l9005,-2614,9010,-2612,9014,-2614xe" filled="t" fillcolor="#000000" stroked="f">
                <v:path arrowok="t"/>
                <v:fill/>
              </v:shape>
              <v:shape style="position:absolute;left:8986;top:-2660;width:29;height:48" coordorigin="8986,-2660" coordsize="29,48" path="m9014,-2660l9005,-2660,9000,-2657,8993,-2652,8988,-2645,8986,-2640,8986,-2631,8988,-2626,8993,-2619,9000,-2614,9019,-2614,9026,-2619,9031,-2626,9034,-2631,9034,-2640,9031,-2645,9026,-2652,9019,-2657,9014,-2660xe" filled="t" fillcolor="#000000" stroked="f">
                <v:path arrowok="t"/>
                <v:fill/>
              </v:shape>
            </v:group>
            <v:group style="position:absolute;left:8986;top:-2660;width:48;height:48" coordorigin="8986,-2660" coordsize="48,48">
              <v:shape style="position:absolute;left:8986;top:-2660;width:48;height:48" coordorigin="8986,-2660" coordsize="48,48" path="m8986,-2636l8986,-2640,8988,-2645,8993,-2652,9000,-2657,9005,-2660,9014,-2660,9019,-2657,9026,-2652,9031,-2645,9034,-2640,9034,-2631,9031,-2626,9026,-2619,9019,-2614,9014,-2614,9010,-2612,9005,-2614,9000,-2614,8993,-2619,8988,-2626,8986,-2631,8986,-2636xe" filled="f" stroked="t" strokeweight=".791892pt" strokecolor="#000000">
                <v:path arrowok="t"/>
              </v:shape>
            </v:group>
            <v:group style="position:absolute;left:9706;top:-3113;width:170;height:2" coordorigin="9706,-3113" coordsize="170,2">
              <v:shape style="position:absolute;left:9706;top:-3113;width:170;height:2" coordorigin="9706,-3113" coordsize="170,0" path="m9706,-3113l9876,-3113e" filled="f" stroked="t" strokeweight=".791892pt" strokecolor="#000000">
                <v:path arrowok="t"/>
              </v:shape>
            </v:group>
            <v:group style="position:absolute;left:9934;top:-3113;width:55;height:2" coordorigin="9934,-3113" coordsize="55,2">
              <v:shape style="position:absolute;left:9934;top:-3113;width:55;height:2" coordorigin="9934,-3113" coordsize="55,0" path="m9934,-3113l9989,-3113e" filled="f" stroked="t" strokeweight=".791892pt" strokecolor="#000000">
                <v:path arrowok="t"/>
              </v:shape>
            </v:group>
            <v:group style="position:absolute;left:9751;top:-3060;width:182;height:2" coordorigin="9751,-3060" coordsize="182,2">
              <v:shape style="position:absolute;left:9751;top:-3060;width:182;height:2" coordorigin="9751,-3060" coordsize="182,0" path="m9751,-3060l9934,-3060e" filled="f" stroked="t" strokeweight=".791892pt" strokecolor="#000000">
                <v:path arrowok="t"/>
              </v:shape>
            </v:group>
            <v:group style="position:absolute;left:9840;top:-3060;width:2;height:242" coordorigin="9840,-3060" coordsize="2,242">
              <v:shape style="position:absolute;left:9840;top:-3060;width:2;height:242" coordorigin="9840,-3060" coordsize="0,242" path="m9840,-3060l9840,-2818e" filled="f" stroked="t" strokeweight=".791892pt" strokecolor="#000000">
                <v:path arrowok="t"/>
              </v:shape>
            </v:group>
            <v:group style="position:absolute;left:9631;top:-3197;width:110;height:84" coordorigin="9631,-3197" coordsize="110,84">
              <v:shape style="position:absolute;left:9631;top:-3197;width:110;height:84" coordorigin="9631,-3197" coordsize="110,84" path="m9742,-3113l9742,-3197,9631,-3197e" filled="f" stroked="t" strokeweight=".791892pt" strokecolor="#000000">
                <v:path arrowok="t"/>
              </v:shape>
            </v:group>
            <v:group style="position:absolute;left:9852;top:-3197;width:2;height:84" coordorigin="9852,-3197" coordsize="2,84">
              <v:shape style="position:absolute;left:9852;top:-3197;width:2;height:84" coordorigin="9852,-3197" coordsize="0,84" path="m9852,-3113l9852,-3197e" filled="f" stroked="t" strokeweight=".791892pt" strokecolor="#000000">
                <v:path arrowok="t"/>
              </v:shape>
            </v:group>
            <v:group style="position:absolute;left:9852;top:-3197;width:194;height:2" coordorigin="9852,-3197" coordsize="194,2">
              <v:shape style="position:absolute;left:9852;top:-3197;width:194;height:2" coordorigin="9852,-3197" coordsize="194,0" path="m9852,-3197l10046,-3197e" filled="f" stroked="t" strokeweight=".791892pt" strokecolor="#000000">
                <v:path arrowok="t"/>
              </v:shape>
            </v:group>
            <v:group style="position:absolute;left:9960;top:-3197;width:2;height:84" coordorigin="9960,-3197" coordsize="2,84">
              <v:shape style="position:absolute;left:9960;top:-3197;width:2;height:84" coordorigin="9960,-3197" coordsize="0,84" path="m9960,-3113l9960,-3197e" filled="f" stroked="t" strokeweight=".791892pt" strokecolor="#000000">
                <v:path arrowok="t"/>
              </v:shape>
            </v:group>
            <v:group style="position:absolute;left:9814;top:-3176;width:74;height:41" coordorigin="9814,-3176" coordsize="74,41">
              <v:shape style="position:absolute;left:9814;top:-3176;width:74;height:41" coordorigin="9814,-3176" coordsize="74,41" path="m9888,-3176l9814,-3176,9852,-3135,9888,-3176xe" filled="t" fillcolor="#000000" stroked="f">
                <v:path arrowok="t"/>
                <v:fill/>
              </v:shape>
            </v:group>
            <v:group style="position:absolute;left:9814;top:-3176;width:74;height:41" coordorigin="9814,-3176" coordsize="74,41">
              <v:shape style="position:absolute;left:9814;top:-3176;width:74;height:41" coordorigin="9814,-3176" coordsize="74,41" path="m9852,-3135l9814,-3176,9888,-3176,9852,-3135xe" filled="f" stroked="t" strokeweight=".791892pt" strokecolor="#000000">
                <v:path arrowok="t"/>
              </v:shape>
            </v:group>
            <v:group style="position:absolute;left:9370;top:-2331;width:194;height:98" coordorigin="9370,-2331" coordsize="194,98">
              <v:shape style="position:absolute;left:9370;top:-2331;width:194;height:98" coordorigin="9370,-2331" coordsize="194,98" path="m9564,-2331l9370,-2331,9466,-2232,9564,-2331xe" filled="f" stroked="t" strokeweight=".791892pt" strokecolor="#000000">
                <v:path arrowok="t"/>
              </v:shape>
            </v:group>
            <v:group style="position:absolute;left:9466;top:-2626;width:2;height:295" coordorigin="9466,-2626" coordsize="2,295">
              <v:shape style="position:absolute;left:9466;top:-2626;width:2;height:295" coordorigin="9466,-2626" coordsize="0,295" path="m9466,-2626l9466,-2331e" filled="f" stroked="t" strokeweight=".791892pt" strokecolor="#000000">
                <v:path arrowok="t"/>
              </v:shape>
            </v:group>
            <v:group style="position:absolute;left:9470;top:-3106;width:5;height:300" coordorigin="9470,-3106" coordsize="5,300">
              <v:shape style="position:absolute;left:9470;top:-3106;width:5;height:300" coordorigin="9470,-3106" coordsize="5,300" path="m9475,-2806l9470,-3106e" filled="f" stroked="t" strokeweight=".791892pt" strokecolor="#000000">
                <v:path arrowok="t"/>
              </v:shape>
            </v:group>
            <v:group style="position:absolute;left:9466;top:-3197;width:168;height:2" coordorigin="9466,-3197" coordsize="168,2">
              <v:shape style="position:absolute;left:9466;top:-3197;width:168;height:2" coordorigin="9466,-3197" coordsize="168,2" path="m9634,-3197l9466,-3195e" filled="f" stroked="t" strokeweight=".791892pt" strokecolor="#000000">
                <v:path arrowok="t"/>
              </v:shape>
            </v:group>
            <v:group style="position:absolute;left:10584;top:-2835;width:238;height:118" coordorigin="10584,-2835" coordsize="238,118">
              <v:shape style="position:absolute;left:10584;top:-2835;width:238;height:118" coordorigin="10584,-2835" coordsize="238,118" path="m10822,-2835l10584,-2835,10702,-2717,10822,-2835xe" filled="f" stroked="t" strokeweight=".791892pt" strokecolor="#000000">
                <v:path arrowok="t"/>
              </v:shape>
            </v:group>
            <v:group style="position:absolute;left:10702;top:-3192;width:2;height:358" coordorigin="10702,-3192" coordsize="2,358">
              <v:shape style="position:absolute;left:10702;top:-3192;width:2;height:358" coordorigin="10702,-3192" coordsize="0,358" path="m10702,-3192l10702,-2835e" filled="f" stroked="t" strokeweight=".791892pt" strokecolor="#000000">
                <v:path arrowok="t"/>
              </v:shape>
            </v:group>
            <v:group style="position:absolute;left:9967;top:-3197;width:737;height:5" coordorigin="9967,-3197" coordsize="737,5">
              <v:shape style="position:absolute;left:9967;top:-3197;width:737;height:5" coordorigin="9967,-3197" coordsize="737,5" path="m10704,-3192l9967,-3197e" filled="f" stroked="t" strokeweight=".791892pt" strokecolor="#000000">
                <v:path arrowok="t"/>
              </v:shape>
            </v:group>
            <v:group style="position:absolute;left:9943;top:-3428;width:235;height:2" coordorigin="9943,-3428" coordsize="235,2">
              <v:shape style="position:absolute;left:9943;top:-3428;width:235;height:2" coordorigin="9943,-3428" coordsize="235,0" path="m10178,-3428l9943,-3428e" filled="f" stroked="t" strokeweight=".791892pt" strokecolor="#000000">
                <v:path arrowok="t"/>
              </v:shape>
            </v:group>
            <v:group style="position:absolute;left:9943;top:-3488;width:235;height:2" coordorigin="9943,-3488" coordsize="235,2">
              <v:shape style="position:absolute;left:9943;top:-3488;width:235;height:2" coordorigin="9943,-3488" coordsize="235,0" path="m10178,-3488l9943,-3488e" filled="f" stroked="t" strokeweight=".791892pt" strokecolor="#000000">
                <v:path arrowok="t"/>
              </v:shape>
            </v:group>
            <v:group style="position:absolute;left:10061;top:-3428;width:2;height:238" coordorigin="10061,-3428" coordsize="2,238">
              <v:shape style="position:absolute;left:10061;top:-3428;width:2;height:238" coordorigin="10061,-3428" coordsize="0,238" path="m10061,-3190l10061,-3428e" filled="f" stroked="t" strokeweight=".791892pt" strokecolor="#000000">
                <v:path arrowok="t"/>
              </v:shape>
            </v:group>
            <v:group style="position:absolute;left:10061;top:-3665;width:2;height:178" coordorigin="10061,-3665" coordsize="2,178">
              <v:shape style="position:absolute;left:10061;top:-3665;width:2;height:178" coordorigin="10061,-3665" coordsize="0,178" path="m10061,-3488l10061,-3665e" filled="f" stroked="t" strokeweight=".791892pt" strokecolor="#000000">
                <v:path arrowok="t"/>
              </v:shape>
              <v:shape style="position:absolute;left:9583;top:-3468;width:223;height:230" type="#_x0000_t75">
                <v:imagedata r:id="rId766" o:title=""/>
              </v:shape>
              <v:shape style="position:absolute;left:9816;top:-3468;width:115;height:295" type="#_x0000_t75">
                <v:imagedata r:id="rId767" o:title=""/>
              </v:shape>
            </v:group>
            <v:group style="position:absolute;left:10440;top:-3670;width:2;height:1663" coordorigin="10440,-3670" coordsize="2,1663">
              <v:shape style="position:absolute;left:10440;top:-3670;width:2;height:1663" coordorigin="10440,-3670" coordsize="0,1663" path="m10440,-2007l10440,-3670e" filled="f" stroked="t" strokeweight=".791892pt" strokecolor="#000000">
                <v:path arrowok="t"/>
              </v:shape>
            </v:group>
            <v:group style="position:absolute;left:10416;top:-3694;width:48;height:48" coordorigin="10416,-3694" coordsize="48,48">
              <v:shape style="position:absolute;left:10416;top:-3694;width:48;height:48" coordorigin="10416,-3694" coordsize="48,48" path="m10440,-3694l10430,-3692,10423,-3687,10418,-3677,10418,-3675,10416,-3670,10418,-3665,10418,-3660,10423,-3653,10430,-3648,10435,-3646,10445,-3646,10450,-3648,10457,-3653,10462,-3660,10464,-3670,10462,-3677,10457,-3687,10450,-3692,10440,-3694xe" filled="t" fillcolor="#000000" stroked="f">
                <v:path arrowok="t"/>
                <v:fill/>
              </v:shape>
            </v:group>
            <v:group style="position:absolute;left:10416;top:-3694;width:48;height:48" coordorigin="10416,-3694" coordsize="48,48">
              <v:shape style="position:absolute;left:10416;top:-3694;width:48;height:48" coordorigin="10416,-3694" coordsize="48,48" path="m10416,-3670l10418,-3675,10418,-3677,10423,-3687,10430,-3692,10440,-3694,10450,-3692,10457,-3687,10462,-3677,10464,-3670,10462,-3660,10457,-3653,10450,-3648,10445,-3646,10435,-3646,10430,-3648,10423,-3653,10418,-3660,10418,-3665,10416,-3670xe" filled="f" stroked="t" strokeweight=".791892pt" strokecolor="#000000">
                <v:path arrowok="t"/>
              </v:shape>
            </v:group>
            <v:group style="position:absolute;left:1783;top:-2134;width:125;height:2" coordorigin="1783,-2134" coordsize="125,2">
              <v:shape style="position:absolute;left:1783;top:-2134;width:125;height:2" coordorigin="1783,-2134" coordsize="125,0" path="m1783,-2134l1908,-2134e" filled="f" stroked="t" strokeweight=".791892pt" strokecolor="#000000">
                <v:path arrowok="t"/>
              </v:shape>
            </v:group>
            <v:group style="position:absolute;left:1918;top:-2172;width:94;height:36" coordorigin="1918,-2172" coordsize="94,36">
              <v:shape style="position:absolute;left:1918;top:-2172;width:94;height:36" coordorigin="1918,-2172" coordsize="94,36" path="m2011,-2136l2011,-2144,2009,-2151,2004,-2156,1999,-2163,1992,-2165,1985,-2170,1978,-2172,1958,-2172,1949,-2170,1939,-2165,1932,-2163,1925,-2156,1920,-2151,1918,-2144,1918,-2136e" filled="f" stroked="t" strokeweight=".791892pt" strokecolor="#000000">
                <v:path arrowok="t"/>
              </v:shape>
              <v:shape style="position:absolute;left:4666;top:-2664;width:211;height:360" type="#_x0000_t75">
                <v:imagedata r:id="rId768" o:title=""/>
              </v:shape>
              <v:shape style="position:absolute;left:4906;top:-2662;width:346;height:353" type="#_x0000_t75">
                <v:imagedata r:id="rId769" o:title=""/>
              </v:shape>
              <v:shape style="position:absolute;left:4306;top:-3696;width:319;height:230" type="#_x0000_t75">
                <v:imagedata r:id="rId770" o:title=""/>
              </v:shape>
              <v:shape style="position:absolute;left:4680;top:-3696;width:442;height:230" type="#_x0000_t75">
                <v:imagedata r:id="rId771" o:title=""/>
              </v:shape>
              <v:shape style="position:absolute;left:4418;top:-3569;width:614;height:295" type="#_x0000_t75">
                <v:imagedata r:id="rId772" o:title=""/>
              </v:shape>
              <v:shape style="position:absolute;left:4308;top:-3442;width:883;height:230" type="#_x0000_t75">
                <v:imagedata r:id="rId773" o:title=""/>
              </v:shape>
            </v:group>
            <v:group style="position:absolute;left:5494;top:-3238;width:319;height:2" coordorigin="5494,-3238" coordsize="319,2">
              <v:shape style="position:absolute;left:5494;top:-3238;width:319;height:2" coordorigin="5494,-3238" coordsize="319,0" path="m5494,-3238l5813,-3238e" filled="f" stroked="t" strokeweight=".791892pt" strokecolor="#000000">
                <v:path arrowok="t"/>
              </v:shape>
            </v:group>
            <v:group style="position:absolute;left:7056;top:-2549;width:497;height:2" coordorigin="7056,-2549" coordsize="497,2">
              <v:shape style="position:absolute;left:7056;top:-2549;width:497;height:2" coordorigin="7056,-2549" coordsize="497,0" path="m7056,-2549l7553,-2549e" filled="f" stroked="t" strokeweight=".791892pt" strokecolor="#000000">
                <v:path arrowok="t"/>
              </v:shape>
            </v:group>
            <v:group style="position:absolute;left:7334;top:-2583;width:2;height:65" coordorigin="7334,-2583" coordsize="2,65">
              <v:shape style="position:absolute;left:7334;top:-2583;width:2;height:65" coordorigin="7334,-2583" coordsize="0,65" path="m7334,-2583l7334,-2518e" filled="f" stroked="t" strokeweight=".791892pt" strokecolor="#000000">
                <v:path arrowok="t"/>
              </v:shape>
            </v:group>
            <v:group style="position:absolute;left:7493;top:-2696;width:72;height:74" coordorigin="7493,-2696" coordsize="72,74">
              <v:shape style="position:absolute;left:7493;top:-2696;width:72;height:74" coordorigin="7493,-2696" coordsize="72,74" path="m7493,-2621l7565,-2696e" filled="f" stroked="t" strokeweight=".791892pt" strokecolor="#000000">
                <v:path arrowok="t"/>
              </v:shape>
            </v:group>
            <v:group style="position:absolute;left:7402;top:-2832;width:74;height:74" coordorigin="7402,-2832" coordsize="74,74">
              <v:shape style="position:absolute;left:7402;top:-2832;width:74;height:74" coordorigin="7402,-2832" coordsize="74,74" path="m7402,-2758l7476,-2832e" filled="f" stroked="t" strokeweight=".791892pt" strokecolor="#000000">
                <v:path arrowok="t"/>
              </v:shape>
            </v:group>
            <v:group style="position:absolute;left:7536;top:-2739;width:72;height:74" coordorigin="7536,-2739" coordsize="72,74">
              <v:shape style="position:absolute;left:7536;top:-2739;width:72;height:74" coordorigin="7536,-2739" coordsize="72,74" path="m7608,-2739l7536,-2715,7584,-2664,7608,-2739xe" filled="t" fillcolor="#000000" stroked="f">
                <v:path arrowok="t"/>
                <v:fill/>
              </v:shape>
            </v:group>
            <v:group style="position:absolute;left:7445;top:-2876;width:74;height:74" coordorigin="7445,-2876" coordsize="74,74">
              <v:shape style="position:absolute;left:7445;top:-2876;width:74;height:74" coordorigin="7445,-2876" coordsize="74,74" path="m7519,-2876l7445,-2849,7495,-2801,7519,-2876xe" filled="t" fillcolor="#000000" stroked="f">
                <v:path arrowok="t"/>
                <v:fill/>
              </v:shape>
            </v:group>
            <v:group style="position:absolute;left:7274;top:-2583;width:60;height:65" coordorigin="7274,-2583" coordsize="60,65">
              <v:shape style="position:absolute;left:7274;top:-2583;width:60;height:65" coordorigin="7274,-2583" coordsize="60,65" path="m7274,-2583l7274,-2518,7334,-2549,7274,-2583xe" filled="t" fillcolor="#FFFFFF" stroked="f">
                <v:path arrowok="t"/>
                <v:fill/>
              </v:shape>
            </v:group>
            <v:group style="position:absolute;left:7274;top:-2583;width:60;height:65" coordorigin="7274,-2583" coordsize="60,65">
              <v:shape style="position:absolute;left:7274;top:-2583;width:60;height:65" coordorigin="7274,-2583" coordsize="60,65" path="m7274,-2549l7274,-2583,7334,-2549,7274,-2518,7274,-2549xe" filled="f" stroked="t" strokeweight=".791892pt" strokecolor="#000000">
                <v:path arrowok="t"/>
              </v:shape>
            </v:group>
            <v:group style="position:absolute;left:6874;top:-2588;width:180;height:72" coordorigin="6874,-2588" coordsize="180,72">
              <v:shape style="position:absolute;left:6874;top:-2588;width:180;height:72" coordorigin="6874,-2588" coordsize="180,72" path="m6874,-2552l6888,-2588,6919,-2516,6948,-2588,6979,-2516,7008,-2588,7039,-2516,7054,-2552e" filled="f" stroked="t" strokeweight=".791892pt" strokecolor="#000000">
                <v:path arrowok="t"/>
              </v:shape>
            </v:group>
            <v:group style="position:absolute;left:7498;top:-2309;width:118;height:2" coordorigin="7498,-2309" coordsize="118,2">
              <v:shape style="position:absolute;left:7498;top:-2309;width:118;height:2" coordorigin="7498,-2309" coordsize="118,0" path="m7498,-2309l7615,-2309e" filled="f" stroked="t" strokeweight=".791892pt" strokecolor="#000000">
                <v:path arrowok="t"/>
              </v:shape>
            </v:group>
            <v:group style="position:absolute;left:7517;top:-2278;width:79;height:2" coordorigin="7517,-2278" coordsize="79,2">
              <v:shape style="position:absolute;left:7517;top:-2278;width:79;height:2" coordorigin="7517,-2278" coordsize="79,0" path="m7517,-2278l7596,-2278e" filled="f" stroked="t" strokeweight=".791892pt" strokecolor="#000000">
                <v:path arrowok="t"/>
              </v:shape>
            </v:group>
            <v:group style="position:absolute;left:7538;top:-2249;width:38;height:2" coordorigin="7538,-2249" coordsize="38,2">
              <v:shape style="position:absolute;left:7538;top:-2249;width:38;height:2" coordorigin="7538,-2249" coordsize="38,0" path="m7538,-2249l7577,-2249e" filled="f" stroked="t" strokeweight=".791892pt" strokecolor="#000000">
                <v:path arrowok="t"/>
              </v:shape>
            </v:group>
            <v:group style="position:absolute;left:7558;top:-2544;width:2;height:238" coordorigin="7558,-2544" coordsize="2,238">
              <v:shape style="position:absolute;left:7558;top:-2544;width:2;height:238" coordorigin="7558,-2544" coordsize="0,238" path="m7558,-2544l7558,-2307e" filled="f" stroked="t" strokeweight=".791892pt" strokecolor="#000000">
                <v:path arrowok="t"/>
              </v:shape>
              <v:shape style="position:absolute;left:6931;top:-2765;width:461;height:288" type="#_x0000_t75">
                <v:imagedata r:id="rId774" o:title=""/>
              </v:shape>
            </v:group>
            <v:group style="position:absolute;left:9230;top:-1565;width:722;height:310" coordorigin="9230,-1565" coordsize="722,310">
              <v:shape style="position:absolute;left:9230;top:-1565;width:722;height:310" coordorigin="9230,-1565" coordsize="722,310" path="m9230,-1256l9953,-1256,9953,-1565,9230,-1565,9230,-1256xe" filled="t" fillcolor="#FFFFFF" stroked="f">
                <v:path arrowok="t"/>
                <v:fill/>
              </v:shape>
            </v:group>
            <v:group style="position:absolute;left:9230;top:-1565;width:722;height:310" coordorigin="9230,-1565" coordsize="722,310">
              <v:shape style="position:absolute;left:9230;top:-1565;width:722;height:310" coordorigin="9230,-1565" coordsize="722,310" path="m9230,-1256l9953,-1256,9953,-1565,9230,-1565,9230,-1256xe" filled="f" stroked="t" strokeweight=".791892pt" strokecolor="#000000">
                <v:path arrowok="t"/>
              </v:shape>
              <v:shape style="position:absolute;left:9247;top:-1527;width:281;height:295" type="#_x0000_t75">
                <v:imagedata r:id="rId775" o:title=""/>
              </v:shape>
              <v:shape style="position:absolute;left:9538;top:-1527;width:410;height:295" type="#_x0000_t75">
                <v:imagedata r:id="rId776" o:title=""/>
              </v:shape>
              <v:shape style="position:absolute;left:9238;top:-1400;width:691;height:295" type="#_x0000_t75">
                <v:imagedata r:id="rId777" o:title=""/>
              </v:shape>
            </v:group>
            <v:group style="position:absolute;left:8681;top:-3147;width:509;height:766" coordorigin="8681,-3147" coordsize="509,766">
              <v:shape style="position:absolute;left:8681;top:-3147;width:509;height:766" coordorigin="8681,-3147" coordsize="509,766" path="m8681,-2381l9190,-2381,9190,-3147,8681,-3147,8681,-2381xe" filled="t" fillcolor="#FFFFFF" stroked="f">
                <v:path arrowok="t"/>
                <v:fill/>
              </v:shape>
            </v:group>
            <v:group style="position:absolute;left:5741;top:-4277;width:94;height:94" coordorigin="5741,-4277" coordsize="94,94">
              <v:shape style="position:absolute;left:5741;top:-4277;width:94;height:94" coordorigin="5741,-4277" coordsize="94,94" path="m5741,-4277l5741,-4184,5834,-4229,5741,-4277xe" filled="t" fillcolor="#000000" stroked="f">
                <v:path arrowok="t"/>
                <v:fill/>
              </v:shape>
            </v:group>
            <v:group style="position:absolute;left:5741;top:-4277;width:94;height:94" coordorigin="5741,-4277" coordsize="94,94">
              <v:shape style="position:absolute;left:5741;top:-4277;width:94;height:94" coordorigin="5741,-4277" coordsize="94,94" path="m5741,-4184l5834,-4229,5741,-4277,5741,-4184xe" filled="f" stroked="t" strokeweight=".791892pt" strokecolor="#000000">
                <v:path arrowok="t"/>
              </v:shape>
            </v:group>
            <v:group style="position:absolute;left:5834;top:-4277;width:2;height:94" coordorigin="5834,-4277" coordsize="2,94">
              <v:shape style="position:absolute;left:5834;top:-4277;width:2;height:94" coordorigin="5834,-4277" coordsize="0,94" path="m5834,-4277l5834,-4184e" filled="f" stroked="t" strokeweight=".791892pt" strokecolor="#000000">
                <v:path arrowok="t"/>
              </v:shape>
            </v:group>
            <v:group style="position:absolute;left:5813;top:-3771;width:2;height:533" coordorigin="5813,-3771" coordsize="2,533">
              <v:shape style="position:absolute;left:5813;top:-3771;width:2;height:533" coordorigin="5813,-3771" coordsize="0,533" path="m5813,-3771l5813,-3238e" filled="f" stroked="t" strokeweight=".791892pt" strokecolor="#000000">
                <v:path arrowok="t"/>
              </v:shape>
            </v:group>
            <v:group style="position:absolute;left:5782;top:-3538;width:65;height:67" coordorigin="5782,-3538" coordsize="65,67">
              <v:shape style="position:absolute;left:5782;top:-3538;width:65;height:67" coordorigin="5782,-3538" coordsize="65,67" path="m5813,-3538l5782,-3471,5846,-3471,5813,-3538xe" filled="t" fillcolor="#000000" stroked="f">
                <v:path arrowok="t"/>
                <v:fill/>
              </v:shape>
            </v:group>
            <v:group style="position:absolute;left:5782;top:-3538;width:65;height:67" coordorigin="5782,-3538" coordsize="65,67">
              <v:shape style="position:absolute;left:5782;top:-3538;width:65;height:67" coordorigin="5782,-3538" coordsize="65,67" path="m5813,-3471l5782,-3471,5813,-3538,5846,-3471,5813,-3471xe" filled="f" stroked="t" strokeweight=".791892pt" strokecolor="#000000">
                <v:path arrowok="t"/>
              </v:shape>
            </v:group>
            <v:group style="position:absolute;left:5765;top:-3562;width:98;height:50" coordorigin="5765,-3562" coordsize="98,50">
              <v:shape style="position:absolute;left:5765;top:-3562;width:98;height:50" coordorigin="5765,-3562" coordsize="98,50" path="m5765,-3562l5765,-3538,5863,-3538,5863,-3512e" filled="f" stroked="t" strokeweight=".791892pt" strokecolor="#000000">
                <v:path arrowok="t"/>
              </v:shape>
              <v:shape style="position:absolute;left:5729;top:-4100;width:190;height:230" type="#_x0000_t75">
                <v:imagedata r:id="rId778" o:title=""/>
              </v:shape>
              <v:shape style="position:absolute;left:6403;top:-3279;width:96;height:727" type="#_x0000_t75">
                <v:imagedata r:id="rId779" o:title=""/>
              </v:shape>
              <v:shape style="position:absolute;left:5321;top:-3444;width:77;height:230" type="#_x0000_t75">
                <v:imagedata r:id="rId780" o:title=""/>
              </v:shape>
              <v:shape style="position:absolute;left:6228;top:-2307;width:353;height:230" type="#_x0000_t75">
                <v:imagedata r:id="rId781" o:title=""/>
              </v:shape>
              <v:shape style="position:absolute;left:3295;top:-1073;width:290;height:230" type="#_x0000_t75">
                <v:imagedata r:id="rId782" o:title=""/>
              </v:shape>
              <v:shape style="position:absolute;left:3355;top:-1076;width:310;height:360" type="#_x0000_t75">
                <v:imagedata r:id="rId783" o:title=""/>
              </v:shape>
              <v:shape style="position:absolute;left:8688;top:-1664;width:204;height:235" type="#_x0000_t75">
                <v:imagedata r:id="rId784" o:title=""/>
              </v:shape>
              <v:shape style="position:absolute;left:7798;top:-1896;width:218;height:230" type="#_x0000_t75">
                <v:imagedata r:id="rId785" o:title=""/>
              </v:shape>
              <v:shape style="position:absolute;left:10627;top:-1930;width:259;height:233" type="#_x0000_t75">
                <v:imagedata r:id="rId786" o:title=""/>
              </v:shape>
              <v:shape style="position:absolute;left:10622;top:-1239;width:259;height:233" type="#_x0000_t75">
                <v:imagedata r:id="rId787" o:title=""/>
              </v:shape>
            </v:group>
            <v:group style="position:absolute;left:10032;top:-3236;width:65;height:72" coordorigin="10032,-3236" coordsize="65,72">
              <v:shape style="position:absolute;left:10032;top:-3236;width:65;height:72" coordorigin="10032,-3236" coordsize="65,72" path="m10070,-3236l10056,-3236,10051,-3231,10042,-3224,10034,-3214,10032,-3207,10032,-3192,10063,-3164,10070,-3166,10075,-3168,10087,-3176,10094,-3188,10097,-3192,10097,-3207,10094,-3214,10087,-3224,10075,-3231,10070,-3236xe" filled="t" fillcolor="#000000" stroked="f">
                <v:path arrowok="t"/>
                <v:fill/>
              </v:shape>
            </v:group>
            <v:group style="position:absolute;left:10022;top:-3701;width:46;height:48" coordorigin="10022,-3701" coordsize="46,48">
              <v:shape style="position:absolute;left:10022;top:-3701;width:46;height:48" coordorigin="10022,-3701" coordsize="46,48" path="m10068,-3656l10051,-3656,10058,-3653,10068,-3656xe" filled="t" fillcolor="#000000" stroked="f">
                <v:path arrowok="t"/>
                <v:fill/>
              </v:shape>
              <v:shape style="position:absolute;left:10022;top:-3701;width:46;height:48" coordorigin="10022,-3701" coordsize="46,48" path="m10068,-3701l10051,-3701,10044,-3699,10032,-3694,10025,-3687,10022,-3682,10022,-3672,10025,-3668,10032,-3660,10044,-3656,10073,-3656,10085,-3660,10094,-3668,10097,-3672,10097,-3682,10094,-3687,10085,-3694,10073,-3699,10068,-3701xe" filled="t" fillcolor="#000000" stroked="f">
                <v:path arrowok="t"/>
                <v:fill/>
              </v:shape>
            </v:group>
            <v:group style="position:absolute;left:7522;top:-2396;width:67;height:48" coordorigin="7522,-2396" coordsize="67,48">
              <v:shape style="position:absolute;left:7522;top:-2396;width:67;height:48" coordorigin="7522,-2396" coordsize="67,48" path="m7562,-2396l7548,-2396,7543,-2393,7531,-2388,7526,-2381,7522,-2372,7526,-2362,7531,-2355,7543,-2350,7548,-2348,7562,-2348,7567,-2350,7579,-2355,7586,-2362,7589,-2367,7589,-2376,7586,-2381,7579,-2388,7567,-2393,7562,-2396xe" filled="t" fillcolor="#000000" stroked="f">
                <v:path arrowok="t"/>
                <v:fill/>
              </v:shape>
              <v:shape style="position:absolute;left:2203;top:-1229;width:442;height:394" type="#_x0000_t75">
                <v:imagedata r:id="rId788" o:title=""/>
              </v:shape>
            </v:group>
            <w10:wrap type="none"/>
          </v:group>
        </w:pict>
      </w:r>
      <w:r>
        <w:rPr/>
        <w:pict>
          <v:group style="position:absolute;margin-left:158.639999pt;margin-top:-68.660179pt;width:14.64pt;height:11.52pt;mso-position-horizontal-relative:page;mso-position-vertical-relative:paragraph;z-index:-9047" coordorigin="3173,-1373" coordsize="293,230">
            <v:shape style="position:absolute;left:3173;top:-1373;width:173;height:230" type="#_x0000_t75">
              <v:imagedata r:id="rId789" o:title=""/>
            </v:shape>
            <v:shape style="position:absolute;left:3350;top:-1373;width:115;height:230" type="#_x0000_t75">
              <v:imagedata r:id="rId790" o:title=""/>
            </v:shape>
            <w10:wrap type="none"/>
          </v:group>
        </w:pic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:</w:t>
      </w:r>
      <w:r>
        <w:rPr>
          <w:rFonts w:ascii="Arial" w:hAnsi="Arial" w:cs="Arial" w:eastAsia="Arial"/>
          <w:i/>
          <w:spacing w:val="23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T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i/>
          <w:spacing w:val="25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i/>
          <w:spacing w:val="27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i/>
          <w:spacing w:val="27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i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i/>
          <w:spacing w:val="18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i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i/>
          <w:spacing w:val="16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i/>
          <w:spacing w:val="18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i/>
          <w:spacing w:val="23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i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i/>
          <w:spacing w:val="23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i/>
          <w:spacing w:val="27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i/>
          <w:spacing w:val="26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i/>
          <w:spacing w:val="17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i/>
          <w:spacing w:val="20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i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i/>
          <w:spacing w:val="16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i/>
          <w:spacing w:val="25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i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i/>
          <w:spacing w:val="22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i/>
          <w:spacing w:val="23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i/>
          <w:spacing w:val="-8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i/>
          <w:spacing w:val="-11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i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-2"/>
          <w:w w:val="100"/>
          <w:sz w:val="18"/>
          <w:szCs w:val="18"/>
        </w:rPr>
        <w:t>P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i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i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i/>
          <w:spacing w:val="-11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i/>
          <w:spacing w:val="-10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two</w:t>
      </w:r>
      <w:r>
        <w:rPr>
          <w:rFonts w:ascii="Arial" w:hAnsi="Arial" w:cs="Arial" w:eastAsia="Arial"/>
          <w:i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i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i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i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i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i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y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i/>
          <w:spacing w:val="-10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i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wn</w:t>
      </w:r>
      <w:r>
        <w:rPr>
          <w:rFonts w:ascii="Arial" w:hAnsi="Arial" w:cs="Arial" w:eastAsia="Arial"/>
          <w:i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i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i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i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207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2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tr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ll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b/>
          <w:bCs/>
          <w:spacing w:val="-1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4"/>
          <w:w w:val="100"/>
          <w:sz w:val="18"/>
          <w:szCs w:val="18"/>
        </w:rPr>
        <w:t>w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ith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b/>
          <w:bCs/>
          <w:spacing w:val="-12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BUCK</w:t>
      </w:r>
      <w:r>
        <w:rPr>
          <w:rFonts w:ascii="Arial" w:hAnsi="Arial" w:cs="Arial" w:eastAsia="Arial"/>
          <w:b/>
          <w:bCs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DC-DC</w:t>
      </w:r>
      <w:r>
        <w:rPr>
          <w:rFonts w:ascii="Arial" w:hAnsi="Arial" w:cs="Arial" w:eastAsia="Arial"/>
          <w:b/>
          <w:bCs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34" w:after="0" w:line="240" w:lineRule="auto"/>
        <w:ind w:left="207" w:right="133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65.352112pt;margin-top:-228.036133pt;width:472.007887pt;height:217.247889pt;mso-position-horizontal-relative:page;mso-position-vertical-relative:paragraph;z-index:-9046" coordorigin="1307,-4561" coordsize="9440,4345">
            <v:group style="position:absolute;left:4373;top:-3152;width:492;height:370" coordorigin="4373,-3152" coordsize="492,370">
              <v:shape style="position:absolute;left:4373;top:-3152;width:492;height:370" coordorigin="4373,-3152" coordsize="492,370" path="m4373,-2782l4865,-2782,4865,-3152,4373,-3152,4373,-2782xe" filled="f" stroked="t" strokeweight=".815772pt" strokecolor="#000000">
                <v:path arrowok="t"/>
              </v:shape>
              <v:shape style="position:absolute;left:4483;top:-3049;width:250;height:252" type="#_x0000_t75">
                <v:imagedata r:id="rId791" o:title=""/>
              </v:shape>
            </v:group>
            <v:group style="position:absolute;left:4586;top:-2584;width:60;height:33" coordorigin="4586,-2584" coordsize="60,33">
              <v:shape style="position:absolute;left:4586;top:-2584;width:60;height:33" coordorigin="4586,-2584" coordsize="60,33" path="m4586,-2551l4646,-2551,4646,-2584,4586,-2584,4586,-2551xe" filled="t" fillcolor="#000000" stroked="f">
                <v:path arrowok="t"/>
                <v:fill/>
              </v:shape>
            </v:group>
            <v:group style="position:absolute;left:4570;top:-2598;width:94;height:16" coordorigin="4570,-2598" coordsize="94,16">
              <v:shape style="position:absolute;left:4570;top:-2598;width:94;height:16" coordorigin="4570,-2598" coordsize="94,16" path="m4570,-2582l4663,-2582,4663,-2598,4570,-2598,4570,-2582xe" filled="t" fillcolor="#000000" stroked="f">
                <v:path arrowok="t"/>
                <v:fill/>
              </v:shape>
            </v:group>
            <v:group style="position:absolute;left:4618;top:-2768;width:2;height:178" coordorigin="4618,-2768" coordsize="2,178">
              <v:shape style="position:absolute;left:4618;top:-2768;width:2;height:178" coordorigin="4618,-2768" coordsize="0,178" path="m4618,-2768l4618,-2590e" filled="f" stroked="t" strokeweight=".815772pt" strokecolor="#000000">
                <v:path arrowok="t"/>
              </v:shape>
            </v:group>
            <v:group style="position:absolute;left:4711;top:-2914;width:1759;height:2002" coordorigin="4711,-2914" coordsize="1759,2002">
              <v:shape style="position:absolute;left:4711;top:-2914;width:1759;height:2002" coordorigin="4711,-2914" coordsize="1759,2002" path="m4711,-913l6470,-913,6470,-2914,4711,-2914,4711,-913xe" filled="t" fillcolor="#FFFF98" stroked="f">
                <v:path arrowok="t"/>
                <v:fill/>
              </v:shape>
            </v:group>
            <v:group style="position:absolute;left:4711;top:-2914;width:1759;height:2002" coordorigin="4711,-2914" coordsize="1759,2002">
              <v:shape style="position:absolute;left:4711;top:-2914;width:1759;height:2002" coordorigin="4711,-2914" coordsize="1759,2002" path="m4711,-913l6470,-913,6470,-2914,4711,-2914,4711,-913xe" filled="f" stroked="t" strokeweight=".815772pt" strokecolor="#000000">
                <v:path arrowok="t"/>
              </v:shape>
            </v:group>
            <v:group style="position:absolute;left:6470;top:-1014;width:70;height:2" coordorigin="6470,-1014" coordsize="70,2">
              <v:shape style="position:absolute;left:6470;top:-1014;width:70;height:2" coordorigin="6470,-1014" coordsize="70,2" path="m6470,-1011l6540,-1014e" filled="f" stroked="t" strokeweight=".815772pt" strokecolor="#000000">
                <v:path arrowok="t"/>
              </v:shape>
            </v:group>
            <v:group style="position:absolute;left:6470;top:-1208;width:194;height:2" coordorigin="6470,-1208" coordsize="194,2">
              <v:shape style="position:absolute;left:6470;top:-1208;width:194;height:2" coordorigin="6470,-1208" coordsize="194,0" path="m6470,-1208l6665,-1208e" filled="f" stroked="t" strokeweight=".815772pt" strokecolor="#000000">
                <v:path arrowok="t"/>
              </v:shape>
            </v:group>
            <v:group style="position:absolute;left:6470;top:-1407;width:641;height:2" coordorigin="6470,-1407" coordsize="641,2">
              <v:shape style="position:absolute;left:6470;top:-1407;width:641;height:2" coordorigin="6470,-1407" coordsize="641,0" path="m6470,-1407l7111,-1407e" filled="f" stroked="t" strokeweight=".815772pt" strokecolor="#000000">
                <v:path arrowok="t"/>
              </v:shape>
            </v:group>
            <v:group style="position:absolute;left:6470;top:-1604;width:194;height:2" coordorigin="6470,-1604" coordsize="194,2">
              <v:shape style="position:absolute;left:6470;top:-1604;width:194;height:2" coordorigin="6470,-1604" coordsize="194,0" path="m6470,-1604l6665,-1604e" filled="f" stroked="t" strokeweight=".815772pt" strokecolor="#000000">
                <v:path arrowok="t"/>
              </v:shape>
            </v:group>
            <v:group style="position:absolute;left:6470;top:-1998;width:1896;height:2" coordorigin="6470,-1998" coordsize="1896,2">
              <v:shape style="position:absolute;left:6470;top:-1998;width:1896;height:2" coordorigin="6470,-1998" coordsize="1896,0" path="m6470,-1998l8366,-1998e" filled="f" stroked="t" strokeweight=".815772pt" strokecolor="#000000">
                <v:path arrowok="t"/>
              </v:shape>
            </v:group>
            <v:group style="position:absolute;left:6470;top:-2197;width:530;height:2" coordorigin="6470,-2197" coordsize="530,2">
              <v:shape style="position:absolute;left:6470;top:-2197;width:530;height:2" coordorigin="6470,-2197" coordsize="530,2" path="m6470,-2197l7001,-2194e" filled="f" stroked="t" strokeweight=".815772pt" strokecolor="#000000">
                <v:path arrowok="t"/>
              </v:shape>
            </v:group>
            <v:group style="position:absolute;left:6470;top:-2590;width:506;height:2" coordorigin="6470,-2590" coordsize="506,2">
              <v:shape style="position:absolute;left:6470;top:-2590;width:506;height:2" coordorigin="6470,-2590" coordsize="506,0" path="m6470,-2590l6977,-2590e" filled="f" stroked="t" strokeweight=".875772pt" strokecolor="#000000">
                <v:path arrowok="t"/>
              </v:shape>
              <v:shape style="position:absolute;left:6029;top:-1038;width:439;height:302" type="#_x0000_t75">
                <v:imagedata r:id="rId792" o:title=""/>
              </v:shape>
              <v:shape style="position:absolute;left:6024;top:-1230;width:290;height:302" type="#_x0000_t75">
                <v:imagedata r:id="rId793" o:title=""/>
              </v:shape>
              <v:shape style="position:absolute;left:5923;top:-1434;width:545;height:506" type="#_x0000_t75">
                <v:imagedata r:id="rId794" o:title=""/>
              </v:shape>
              <v:shape style="position:absolute;left:6029;top:-1633;width:437;height:504" type="#_x0000_t75">
                <v:imagedata r:id="rId795" o:title=""/>
              </v:shape>
              <v:shape style="position:absolute;left:6120;top:-1827;width:346;height:499" type="#_x0000_t75">
                <v:imagedata r:id="rId796" o:title=""/>
              </v:shape>
              <v:shape style="position:absolute;left:6115;top:-2036;width:353;height:511" type="#_x0000_t75">
                <v:imagedata r:id="rId797" o:title=""/>
              </v:shape>
              <v:shape style="position:absolute;left:5957;top:-2223;width:514;height:492" type="#_x0000_t75">
                <v:imagedata r:id="rId798" o:title=""/>
              </v:shape>
              <v:shape style="position:absolute;left:5959;top:-2434;width:499;height:514" type="#_x0000_t75">
                <v:imagedata r:id="rId799" o:title=""/>
              </v:shape>
              <v:shape style="position:absolute;left:6288;top:-2434;width:158;height:302" type="#_x0000_t75">
                <v:imagedata r:id="rId800" o:title=""/>
              </v:shape>
              <v:shape style="position:absolute;left:5928;top:-2636;width:386;height:302" type="#_x0000_t75">
                <v:imagedata r:id="rId801" o:title=""/>
              </v:shape>
            </v:group>
            <v:group style="position:absolute;left:4510;top:-1782;width:194;height:2" coordorigin="4510,-1782" coordsize="194,2">
              <v:shape style="position:absolute;left:4510;top:-1782;width:194;height:2" coordorigin="4510,-1782" coordsize="194,0" path="m4510,-1782l4704,-1782e" filled="f" stroked="t" strokeweight=".815772pt" strokecolor="#000000">
                <v:path arrowok="t"/>
              </v:shape>
            </v:group>
            <v:group style="position:absolute;left:4627;top:-1016;width:82;height:2" coordorigin="4627,-1016" coordsize="82,2">
              <v:shape style="position:absolute;left:4627;top:-1016;width:82;height:2" coordorigin="4627,-1016" coordsize="82,0" path="m4627,-1016l4709,-1016e" filled="f" stroked="t" strokeweight=".815772pt" strokecolor="#000000">
                <v:path arrowok="t"/>
              </v:shape>
            </v:group>
            <v:group style="position:absolute;left:4286;top:-1537;width:432;height:2" coordorigin="4286,-1537" coordsize="432,2">
              <v:shape style="position:absolute;left:4286;top:-1537;width:432;height:2" coordorigin="4286,-1537" coordsize="432,0" path="m4286,-1537l4718,-1537e" filled="f" stroked="t" strokeweight=".815772pt" strokecolor="#000000">
                <v:path arrowok="t"/>
              </v:shape>
            </v:group>
            <v:group style="position:absolute;left:4579;top:-1966;width:130;height:2" coordorigin="4579,-1966" coordsize="130,2">
              <v:shape style="position:absolute;left:4579;top:-1966;width:130;height:2" coordorigin="4579,-1966" coordsize="130,0" path="m4709,-1966l4579,-1966e" filled="f" stroked="t" strokeweight=".815772pt" strokecolor="#000000">
                <v:path arrowok="t"/>
              </v:shape>
              <v:shape style="position:absolute;left:4769;top:-1062;width:146;height:302" type="#_x0000_t75">
                <v:imagedata r:id="rId802" o:title=""/>
              </v:shape>
              <v:shape style="position:absolute;left:4750;top:-1825;width:206;height:557" type="#_x0000_t75">
                <v:imagedata r:id="rId803" o:title=""/>
              </v:shape>
              <v:shape style="position:absolute;left:4819;top:-1825;width:648;height:504" type="#_x0000_t75">
                <v:imagedata r:id="rId804" o:title=""/>
              </v:shape>
              <v:shape style="position:absolute;left:5028;top:-1827;width:442;height:252" type="#_x0000_t75">
                <v:imagedata r:id="rId805" o:title=""/>
              </v:shape>
              <v:shape style="position:absolute;left:4781;top:-2194;width:578;height:478" type="#_x0000_t75">
                <v:imagedata r:id="rId806" o:title=""/>
              </v:shape>
              <v:shape style="position:absolute;left:4954;top:-2194;width:230;height:238" type="#_x0000_t75">
                <v:imagedata r:id="rId807" o:title=""/>
              </v:shape>
              <v:shape style="position:absolute;left:5182;top:-2194;width:154;height:240" type="#_x0000_t75">
                <v:imagedata r:id="rId808" o:title=""/>
              </v:shape>
            </v:group>
            <v:group style="position:absolute;left:3216;top:-1580;width:293;height:2" coordorigin="3216,-1580" coordsize="293,2">
              <v:shape style="position:absolute;left:3216;top:-1580;width:293;height:2" coordorigin="3216,-1580" coordsize="293,0" path="m3509,-1580l3216,-1580e" filled="f" stroked="t" strokeweight=".815772pt" strokecolor="#000000">
                <v:path arrowok="t"/>
              </v:shape>
            </v:group>
            <v:group style="position:absolute;left:3362;top:-2158;width:2;height:578" coordorigin="3362,-2158" coordsize="2,578">
              <v:shape style="position:absolute;left:3362;top:-2158;width:2;height:578" coordorigin="3362,-2158" coordsize="0,578" path="m3362,-2158l3362,-1580e" filled="f" stroked="t" strokeweight=".815772pt" strokecolor="#000000">
                <v:path arrowok="t"/>
              </v:shape>
            </v:group>
            <v:group style="position:absolute;left:2954;top:-2158;width:1762;height:2" coordorigin="2954,-2158" coordsize="1762,2">
              <v:shape style="position:absolute;left:2954;top:-2158;width:1762;height:2" coordorigin="2954,-2158" coordsize="1762,0" path="m4716,-2158l2954,-2158e" filled="f" stroked="t" strokeweight=".815772pt" strokecolor="#000000">
                <v:path arrowok="t"/>
              </v:shape>
            </v:group>
            <v:group style="position:absolute;left:4622;top:-1326;width:10;height:912" coordorigin="4622,-1326" coordsize="10,912">
              <v:shape style="position:absolute;left:4622;top:-1326;width:10;height:912" coordorigin="4622,-1326" coordsize="10,912" path="m4622,-1326l4632,-414e" filled="f" stroked="t" strokeweight=".815772pt" strokecolor="#000000">
                <v:path arrowok="t"/>
              </v:shape>
            </v:group>
            <v:group style="position:absolute;left:2930;top:-1275;width:98;height:247" coordorigin="2930,-1275" coordsize="98,247">
              <v:shape style="position:absolute;left:2930;top:-1275;width:98;height:247" coordorigin="2930,-1275" coordsize="98,247" path="m2981,-1028l2930,-1050,3029,-1090,2930,-1131,3029,-1172,2930,-1213,3029,-1256,2981,-1275e" filled="f" stroked="t" strokeweight=".815772pt" strokecolor="#000000">
                <v:path arrowok="t"/>
              </v:shape>
              <v:shape style="position:absolute;left:2479;top:-1213;width:454;height:238" type="#_x0000_t75">
                <v:imagedata r:id="rId809" o:title=""/>
              </v:shape>
            </v:group>
            <v:group style="position:absolute;left:2978;top:-2166;width:2;height:890" coordorigin="2978,-2166" coordsize="2,890">
              <v:shape style="position:absolute;left:2978;top:-2166;width:2;height:890" coordorigin="2978,-2166" coordsize="2,890" path="m2981,-1275l2978,-2166e" filled="f" stroked="t" strokeweight=".815772pt" strokecolor="#000000">
                <v:path arrowok="t"/>
              </v:shape>
            </v:group>
            <v:group style="position:absolute;left:2981;top:-1028;width:5;height:610" coordorigin="2981,-1028" coordsize="5,610">
              <v:shape style="position:absolute;left:2981;top:-1028;width:5;height:610" coordorigin="2981,-1028" coordsize="5,610" path="m2981,-1028l2986,-418e" filled="f" stroked="t" strokeweight=".815772pt" strokecolor="#000000">
                <v:path arrowok="t"/>
              </v:shape>
            </v:group>
            <v:group style="position:absolute;left:3965;top:-1282;width:101;height:257" coordorigin="3965,-1282" coordsize="101,257">
              <v:shape style="position:absolute;left:3965;top:-1282;width:101;height:257" coordorigin="3965,-1282" coordsize="101,257" path="m4015,-1026l3965,-1047,4066,-1090,3965,-1134,4066,-1177,3965,-1220,4066,-1261,4015,-1282e" filled="f" stroked="t" strokeweight=".815772pt" strokecolor="#000000">
                <v:path arrowok="t"/>
              </v:shape>
            </v:group>
            <v:group style="position:absolute;left:4025;top:-1023;width:7;height:602" coordorigin="4025,-1023" coordsize="7,602">
              <v:shape style="position:absolute;left:4025;top:-1023;width:7;height:602" coordorigin="4025,-1023" coordsize="7,602" path="m4025,-1023l4032,-421e" filled="f" stroked="t" strokeweight=".815772pt" strokecolor="#000000">
                <v:path arrowok="t"/>
              </v:shape>
            </v:group>
            <v:group style="position:absolute;left:4020;top:-1779;width:499;height:485" coordorigin="4020,-1779" coordsize="499,485">
              <v:shape style="position:absolute;left:4020;top:-1779;width:499;height:485" coordorigin="4020,-1779" coordsize="499,485" path="m4519,-1779l4020,-1779,4020,-1294e" filled="f" stroked="t" strokeweight=".815772pt" strokecolor="#000000">
                <v:path arrowok="t"/>
              </v:shape>
            </v:group>
            <v:group style="position:absolute;left:3216;top:-1506;width:293;height:2" coordorigin="3216,-1506" coordsize="293,2">
              <v:shape style="position:absolute;left:3216;top:-1506;width:293;height:2" coordorigin="3216,-1506" coordsize="293,0" path="m3509,-1506l3216,-1506e" filled="f" stroked="t" strokeweight=".815772pt" strokecolor="#000000">
                <v:path arrowok="t"/>
              </v:shape>
            </v:group>
            <v:group style="position:absolute;left:3362;top:-1506;width:2;height:298" coordorigin="3362,-1506" coordsize="2,298">
              <v:shape style="position:absolute;left:3362;top:-1506;width:2;height:298" coordorigin="3362,-1506" coordsize="0,298" path="m3362,-1208l3362,-1506e" filled="f" stroked="t" strokeweight=".815772pt" strokecolor="#000000">
                <v:path arrowok="t"/>
              </v:shape>
            </v:group>
            <v:group style="position:absolute;left:3358;top:-1208;width:5;height:811" coordorigin="3358,-1208" coordsize="5,811">
              <v:shape style="position:absolute;left:3358;top:-1208;width:5;height:811" coordorigin="3358,-1208" coordsize="5,811" path="m3362,-1208l3358,-397e" filled="f" stroked="t" strokeweight=".815772pt" strokecolor="#000000">
                <v:path arrowok="t"/>
              </v:shape>
            </v:group>
            <v:group style="position:absolute;left:2993;top:-418;width:1666;height:10" coordorigin="2993,-418" coordsize="1666,10">
              <v:shape style="position:absolute;left:2993;top:-418;width:1666;height:10" coordorigin="2993,-418" coordsize="1666,10" path="m2993,-418l4658,-409e" filled="f" stroked="t" strokeweight=".815772pt" strokecolor="#000000">
                <v:path arrowok="t"/>
              </v:shape>
            </v:group>
            <v:group style="position:absolute;left:3348;top:-442;width:48;height:48" coordorigin="3348,-442" coordsize="48,48">
              <v:shape style="position:absolute;left:3348;top:-442;width:48;height:48" coordorigin="3348,-442" coordsize="48,48" path="m3377,-442l3367,-442,3362,-440,3355,-435,3348,-428,3348,-409,3355,-402,3362,-397,3367,-394,3377,-394,3382,-397,3389,-402,3394,-409,3394,-414,3396,-418,3394,-423,3394,-428,3389,-435,3382,-440,3377,-442xe" filled="t" fillcolor="#000000" stroked="f">
                <v:path arrowok="t"/>
                <v:fill/>
              </v:shape>
            </v:group>
            <v:group style="position:absolute;left:3348;top:-442;width:48;height:48" coordorigin="3348,-442" coordsize="48,48">
              <v:shape style="position:absolute;left:3348;top:-442;width:48;height:48" coordorigin="3348,-442" coordsize="48,48" path="m3348,-418l3348,-428,3355,-435,3362,-440,3367,-442,3377,-442,3382,-440,3389,-435,3394,-428,3394,-423,3396,-418,3394,-414,3394,-409,3389,-402,3382,-397,3377,-394,3367,-394,3362,-397,3355,-402,3348,-409,3348,-418xe" filled="f" stroked="t" strokeweight=".815772pt" strokecolor="#000000">
                <v:path arrowok="t"/>
              </v:shape>
            </v:group>
            <v:group style="position:absolute;left:3331;top:-2194;width:29;height:50" coordorigin="3331,-2194" coordsize="29,50">
              <v:shape style="position:absolute;left:3331;top:-2194;width:29;height:50" coordorigin="3331,-2194" coordsize="29,50" path="m3360,-2146l3350,-2146,3355,-2144,3360,-2146xe" filled="t" fillcolor="#000000" stroked="f">
                <v:path arrowok="t"/>
                <v:fill/>
              </v:shape>
              <v:shape style="position:absolute;left:3331;top:-2194;width:29;height:50" coordorigin="3331,-2194" coordsize="29,50" path="m3360,-2194l3350,-2194,3346,-2192,3338,-2187,3334,-2180,3331,-2175,3331,-2166,3338,-2151,3346,-2146,3365,-2146,3374,-2151,3379,-2161,3382,-2170,3379,-2180,3374,-2187,3360,-2194xe" filled="t" fillcolor="#000000" stroked="f">
                <v:path arrowok="t"/>
                <v:fill/>
              </v:shape>
            </v:group>
            <v:group style="position:absolute;left:3331;top:-2194;width:50;height:50" coordorigin="3331,-2194" coordsize="50,50">
              <v:shape style="position:absolute;left:3331;top:-2194;width:50;height:50" coordorigin="3331,-2194" coordsize="50,50" path="m3331,-2170l3331,-2175,3334,-2180,3338,-2187,3346,-2192,3350,-2194,3360,-2194,3365,-2192,3374,-2187,3379,-2180,3382,-2170,3379,-2161,3374,-2151,3365,-2146,3360,-2146,3355,-2144,3350,-2146,3346,-2146,3338,-2151,3334,-2161,3331,-2166,3331,-2170xe" filled="f" stroked="t" strokeweight=".815772pt" strokecolor="#000000">
                <v:path arrowok="t"/>
              </v:shape>
            </v:group>
            <v:group style="position:absolute;left:3998;top:-438;width:48;height:48" coordorigin="3998,-438" coordsize="48,48">
              <v:shape style="position:absolute;left:3998;top:-438;width:48;height:48" coordorigin="3998,-438" coordsize="48,48" path="m4027,-438l4018,-438,4013,-435,4006,-430,4001,-423,3998,-418,3998,-409,4001,-404,4006,-397,4013,-390,4032,-390,4046,-404,4046,-423,4039,-430,4032,-435,4027,-438xe" filled="t" fillcolor="#000000" stroked="f">
                <v:path arrowok="t"/>
                <v:fill/>
              </v:shape>
            </v:group>
            <v:group style="position:absolute;left:3998;top:-438;width:48;height:48" coordorigin="3998,-438" coordsize="48,48">
              <v:shape style="position:absolute;left:3998;top:-438;width:48;height:48" coordorigin="3998,-438" coordsize="48,48" path="m3998,-414l3998,-418,4001,-423,4006,-430,4013,-435,4018,-438,4027,-438,4032,-435,4039,-430,4046,-423,4046,-404,4039,-397,4032,-390,4013,-390,4006,-397,4001,-404,3998,-409,3998,-414xe" filled="f" stroked="t" strokeweight=".815772pt" strokecolor="#000000">
                <v:path arrowok="t"/>
              </v:shape>
            </v:group>
            <v:group style="position:absolute;left:2954;top:-2192;width:48;height:50" coordorigin="2954,-2192" coordsize="48,50">
              <v:shape style="position:absolute;left:2954;top:-2192;width:48;height:50" coordorigin="2954,-2192" coordsize="48,50" path="m2988,-2190l2969,-2190,2962,-2185,2954,-2175,2954,-2156,2962,-2149,2969,-2144,2974,-2142,2983,-2142,2988,-2144,2995,-2149,3000,-2156,3002,-2161,3002,-2170,2995,-2185,2988,-2190xe" filled="t" fillcolor="#000000" stroked="f">
                <v:path arrowok="t"/>
                <v:fill/>
              </v:shape>
              <v:shape style="position:absolute;left:2954;top:-2192;width:48;height:50" coordorigin="2954,-2192" coordsize="48,50" path="m2978,-2192l2974,-2190,2983,-2190,2978,-2192xe" filled="t" fillcolor="#000000" stroked="f">
                <v:path arrowok="t"/>
                <v:fill/>
              </v:shape>
            </v:group>
            <v:group style="position:absolute;left:2954;top:-2192;width:48;height:50" coordorigin="2954,-2192" coordsize="48,50">
              <v:shape style="position:absolute;left:2954;top:-2192;width:48;height:50" coordorigin="2954,-2192" coordsize="48,50" path="m2954,-2166l2954,-2175,2962,-2185,2969,-2190,2974,-2190,2978,-2192,2983,-2190,2988,-2190,2995,-2185,3000,-2175,3002,-2170,3002,-2161,3000,-2156,2995,-2149,2988,-2144,2983,-2142,2974,-2142,2969,-2144,2962,-2149,2954,-2156,2954,-2166xe" filled="f" stroked="t" strokeweight=".815772pt" strokecolor="#000000">
                <v:path arrowok="t"/>
              </v:shape>
              <v:shape style="position:absolute;left:2933;top:-2302;width:115;height:238" type="#_x0000_t75">
                <v:imagedata r:id="rId810" o:title=""/>
              </v:shape>
              <v:shape style="position:absolute;left:3060;top:-2302;width:230;height:238" type="#_x0000_t75">
                <v:imagedata r:id="rId811" o:title=""/>
              </v:shape>
            </v:group>
            <v:group style="position:absolute;left:4630;top:-418;width:3559;height:10" coordorigin="4630,-418" coordsize="3559,10">
              <v:shape style="position:absolute;left:4630;top:-418;width:3559;height:10" coordorigin="4630,-418" coordsize="3559,10" path="m4630,-409l8189,-418e" filled="f" stroked="t" strokeweight=".815772pt" strokecolor="#000000">
                <v:path arrowok="t"/>
              </v:shape>
            </v:group>
            <v:group style="position:absolute;left:6427;top:-666;width:528;height:2" coordorigin="6427,-666" coordsize="528,2">
              <v:shape style="position:absolute;left:6427;top:-666;width:528;height:2" coordorigin="6427,-666" coordsize="528,0" path="m6427,-666l6955,-666e" filled="f" stroked="t" strokeweight=".815772pt" strokecolor="#000000">
                <v:path arrowok="t"/>
              </v:shape>
            </v:group>
            <v:group style="position:absolute;left:6427;top:-728;width:528;height:2" coordorigin="6427,-728" coordsize="528,2">
              <v:shape style="position:absolute;left:6427;top:-728;width:528;height:2" coordorigin="6427,-728" coordsize="528,0" path="m6427,-728l6955,-728e" filled="f" stroked="t" strokeweight=".815772pt" strokecolor="#000000">
                <v:path arrowok="t"/>
              </v:shape>
            </v:group>
            <v:group style="position:absolute;left:6550;top:-666;width:2;height:247" coordorigin="6550,-666" coordsize="2,247">
              <v:shape style="position:absolute;left:6550;top:-666;width:2;height:247" coordorigin="6550,-666" coordsize="0,247" path="m6550,-418l6550,-666e" filled="f" stroked="t" strokeweight=".815772pt" strokecolor="#000000">
                <v:path arrowok="t"/>
              </v:shape>
            </v:group>
            <v:group style="position:absolute;left:6550;top:-913;width:2;height:185" coordorigin="6550,-913" coordsize="2,185">
              <v:shape style="position:absolute;left:6550;top:-913;width:2;height:185" coordorigin="6550,-913" coordsize="0,185" path="m6550,-728l6550,-913e" filled="f" stroked="t" strokeweight=".815772pt" strokecolor="#000000">
                <v:path arrowok="t"/>
              </v:shape>
              <v:shape style="position:absolute;left:6125;top:-711;width:305;height:238" type="#_x0000_t75">
                <v:imagedata r:id="rId812" o:title=""/>
              </v:shape>
            </v:group>
            <v:group style="position:absolute;left:6833;top:-666;width:2;height:247" coordorigin="6833,-666" coordsize="2,247">
              <v:shape style="position:absolute;left:6833;top:-666;width:2;height:247" coordorigin="6833,-666" coordsize="0,247" path="m6833,-418l6833,-666e" filled="f" stroked="t" strokeweight=".815772pt" strokecolor="#000000">
                <v:path arrowok="t"/>
              </v:shape>
            </v:group>
            <v:group style="position:absolute;left:6833;top:-913;width:2;height:185" coordorigin="6833,-913" coordsize="2,185">
              <v:shape style="position:absolute;left:6833;top:-913;width:2;height:185" coordorigin="6833,-913" coordsize="0,185" path="m6833,-728l6833,-913e" filled="f" stroked="t" strokeweight=".815772pt" strokecolor="#000000">
                <v:path arrowok="t"/>
              </v:shape>
              <v:shape style="position:absolute;left:6866;top:-970;width:82;height:238" type="#_x0000_t75">
                <v:imagedata r:id="rId813" o:title=""/>
              </v:shape>
              <v:shape style="position:absolute;left:6960;top:-970;width:115;height:238" type="#_x0000_t75">
                <v:imagedata r:id="rId814" o:title=""/>
              </v:shape>
              <v:shape style="position:absolute;left:6869;top:-858;width:115;height:302" type="#_x0000_t75">
                <v:imagedata r:id="rId815" o:title=""/>
              </v:shape>
            </v:group>
            <v:group style="position:absolute;left:7034;top:-658;width:274;height:2" coordorigin="7034,-658" coordsize="274,2">
              <v:shape style="position:absolute;left:7034;top:-658;width:274;height:2" coordorigin="7034,-658" coordsize="274,0" path="m7308,-658l7034,-658e" filled="f" stroked="t" strokeweight=".815772pt" strokecolor="#000000">
                <v:path arrowok="t"/>
              </v:shape>
            </v:group>
            <v:group style="position:absolute;left:7034;top:-728;width:274;height:2" coordorigin="7034,-728" coordsize="274,2">
              <v:shape style="position:absolute;left:7034;top:-728;width:274;height:2" coordorigin="7034,-728" coordsize="274,0" path="m7308,-728l7034,-728e" filled="f" stroked="t" strokeweight=".815772pt" strokecolor="#000000">
                <v:path arrowok="t"/>
              </v:shape>
            </v:group>
            <v:group style="position:absolute;left:7171;top:-658;width:2;height:276" coordorigin="7171,-658" coordsize="2,276">
              <v:shape style="position:absolute;left:7171;top:-658;width:2;height:276" coordorigin="7171,-658" coordsize="0,276" path="m7171,-382l7171,-658e" filled="f" stroked="t" strokeweight=".815772pt" strokecolor="#000000">
                <v:path arrowok="t"/>
              </v:shape>
            </v:group>
            <v:group style="position:absolute;left:7171;top:-939;width:2;height:211" coordorigin="7171,-939" coordsize="2,211">
              <v:shape style="position:absolute;left:7171;top:-939;width:2;height:211" coordorigin="7171,-939" coordsize="0,211" path="m7171,-728l7171,-939e" filled="f" stroked="t" strokeweight=".815772pt" strokecolor="#000000">
                <v:path arrowok="t"/>
              </v:shape>
              <v:shape style="position:absolute;left:7229;top:-574;width:305;height:238" type="#_x0000_t75">
                <v:imagedata r:id="rId816" o:title=""/>
              </v:shape>
            </v:group>
            <v:group style="position:absolute;left:6473;top:-1210;width:360;height:286" coordorigin="6473,-1210" coordsize="360,286">
              <v:shape style="position:absolute;left:6473;top:-1210;width:360;height:286" coordorigin="6473,-1210" coordsize="360,286" path="m6473,-1210l6833,-1210,6833,-925e" filled="f" stroked="t" strokeweight=".815772pt" strokecolor="#000000">
                <v:path arrowok="t"/>
              </v:shape>
            </v:group>
            <v:group style="position:absolute;left:6655;top:-1604;width:516;height:691" coordorigin="6655,-1604" coordsize="516,691">
              <v:shape style="position:absolute;left:6655;top:-1604;width:516;height:691" coordorigin="6655,-1604" coordsize="516,691" path="m6655,-1604l7171,-1604,7171,-913e" filled="f" stroked="t" strokeweight=".815772pt" strokecolor="#000000">
                <v:path arrowok="t"/>
              </v:shape>
            </v:group>
            <v:group style="position:absolute;left:4606;top:-433;width:48;height:48" coordorigin="4606,-433" coordsize="48,48">
              <v:shape style="position:absolute;left:4606;top:-433;width:48;height:48" coordorigin="4606,-433" coordsize="48,48" path="m4639,-433l4620,-433,4613,-426,4608,-418,4606,-414,4606,-404,4608,-399,4613,-392,4620,-387,4625,-385,4634,-385,4639,-387,4646,-392,4651,-399,4654,-404,4654,-414,4651,-418,4646,-426,4639,-433xe" filled="t" fillcolor="#000000" stroked="f">
                <v:path arrowok="t"/>
                <v:fill/>
              </v:shape>
            </v:group>
            <v:group style="position:absolute;left:4606;top:-433;width:48;height:48" coordorigin="4606,-433" coordsize="48,48">
              <v:shape style="position:absolute;left:4606;top:-433;width:48;height:48" coordorigin="4606,-433" coordsize="48,48" path="m4606,-409l4606,-414,4608,-418,4613,-426,4620,-433,4639,-433,4646,-426,4651,-418,4654,-414,4654,-404,4651,-399,4646,-392,4639,-387,4634,-385,4625,-385,4620,-387,4613,-392,4608,-399,4606,-404,4606,-409xe" filled="f" stroked="t" strokeweight=".815772pt" strokecolor="#000000">
                <v:path arrowok="t"/>
              </v:shape>
            </v:group>
            <v:group style="position:absolute;left:8366;top:-2048;width:242;height:98" coordorigin="8366,-2048" coordsize="242,98">
              <v:shape style="position:absolute;left:8366;top:-2048;width:242;height:98" coordorigin="8366,-2048" coordsize="242,98" path="m8366,-1998l8388,-2048,8429,-1950,8467,-2048,8508,-1950,8549,-2048,8590,-1950,8609,-1998e" filled="f" stroked="t" strokeweight=".815772pt" strokecolor="#000000">
                <v:path arrowok="t"/>
              </v:shape>
              <v:shape style="position:absolute;left:8414;top:-1916;width:173;height:238" type="#_x0000_t75">
                <v:imagedata r:id="rId817" o:title=""/>
              </v:shape>
            </v:group>
            <v:group style="position:absolute;left:8724;top:-2341;width:2;height:74" coordorigin="8724,-2341" coordsize="2,74">
              <v:shape style="position:absolute;left:8724;top:-2341;width:2;height:74" coordorigin="8724,-2341" coordsize="0,74" path="m8724,-2341l8724,-2266e" filled="f" stroked="t" strokeweight=".815772pt" strokecolor="#000000">
                <v:path arrowok="t"/>
              </v:shape>
            </v:group>
            <v:group style="position:absolute;left:8724;top:-2216;width:2;height:55" coordorigin="8724,-2216" coordsize="2,55">
              <v:shape style="position:absolute;left:8724;top:-2216;width:2;height:55" coordorigin="8724,-2216" coordsize="0,55" path="m8724,-2216l8724,-2161e" filled="f" stroked="t" strokeweight=".815772pt" strokecolor="#000000">
                <v:path arrowok="t"/>
              </v:shape>
            </v:group>
            <v:group style="position:absolute;left:8724;top:-2101;width:2;height:58" coordorigin="8724,-2101" coordsize="2,58">
              <v:shape style="position:absolute;left:8724;top:-2101;width:2;height:58" coordorigin="8724,-2101" coordsize="0,58" path="m8724,-2101l8724,-2043e" filled="f" stroked="t" strokeweight=".815772pt" strokecolor="#000000">
                <v:path arrowok="t"/>
              </v:shape>
            </v:group>
            <v:group style="position:absolute;left:8724;top:-2418;width:142;height:115" coordorigin="8724,-2418" coordsize="142,115">
              <v:shape style="position:absolute;left:8724;top:-2418;width:142;height:115" coordorigin="8724,-2418" coordsize="142,115" path="m8724,-2302l8866,-2302,8866,-2418e" filled="f" stroked="t" strokeweight=".815772pt" strokecolor="#000000">
                <v:path arrowok="t"/>
              </v:shape>
            </v:group>
            <v:group style="position:absolute;left:8724;top:-2190;width:142;height:2" coordorigin="8724,-2190" coordsize="142,2">
              <v:shape style="position:absolute;left:8724;top:-2190;width:142;height:2" coordorigin="8724,-2190" coordsize="142,0" path="m8724,-2190l8866,-2190e" filled="f" stroked="t" strokeweight=".815772pt" strokecolor="#000000">
                <v:path arrowok="t"/>
              </v:shape>
            </v:group>
            <v:group style="position:absolute;left:8866;top:-2190;width:2;height:206" coordorigin="8866,-2190" coordsize="2,206">
              <v:shape style="position:absolute;left:8866;top:-2190;width:2;height:206" coordorigin="8866,-2190" coordsize="0,206" path="m8866,-2190l8866,-1983e" filled="f" stroked="t" strokeweight=".815772pt" strokecolor="#000000">
                <v:path arrowok="t"/>
              </v:shape>
            </v:group>
            <v:group style="position:absolute;left:8724;top:-2074;width:142;height:2" coordorigin="8724,-2074" coordsize="142,2">
              <v:shape style="position:absolute;left:8724;top:-2074;width:142;height:2" coordorigin="8724,-2074" coordsize="142,0" path="m8724,-2074l8866,-2074e" filled="f" stroked="t" strokeweight=".815772pt" strokecolor="#000000">
                <v:path arrowok="t"/>
              </v:shape>
            </v:group>
            <v:group style="position:absolute;left:8758;top:-2228;width:72;height:77" coordorigin="8758,-2228" coordsize="72,77">
              <v:shape style="position:absolute;left:8758;top:-2228;width:72;height:77" coordorigin="8758,-2228" coordsize="72,77" path="m8830,-2228l8758,-2187,8830,-2151,8830,-2228xe" filled="t" fillcolor="#000000" stroked="f">
                <v:path arrowok="t"/>
                <v:fill/>
              </v:shape>
            </v:group>
            <v:group style="position:absolute;left:8758;top:-2228;width:72;height:77" coordorigin="8758,-2228" coordsize="72,77">
              <v:shape style="position:absolute;left:8758;top:-2228;width:72;height:77" coordorigin="8758,-2228" coordsize="72,77" path="m8758,-2187l8830,-2228,8830,-2151,8758,-2187xe" filled="f" stroked="t" strokeweight=".815772pt" strokecolor="#000000">
                <v:path arrowok="t"/>
              </v:shape>
            </v:group>
            <v:group style="position:absolute;left:8609;top:-1998;width:254;height:5" coordorigin="8609,-1998" coordsize="254,5">
              <v:shape style="position:absolute;left:8609;top:-1998;width:254;height:5" coordorigin="8609,-1998" coordsize="254,5" path="m8609,-1998l8863,-1993e" filled="f" stroked="t" strokeweight=".815772pt" strokecolor="#000000">
                <v:path arrowok="t"/>
              </v:shape>
            </v:group>
            <v:group style="position:absolute;left:8630;top:-2293;width:2;height:192" coordorigin="8630,-2293" coordsize="2,192">
              <v:shape style="position:absolute;left:8630;top:-2293;width:2;height:192" coordorigin="8630,-2293" coordsize="0,192" path="m8630,-2293l8630,-2101e" filled="f" stroked="t" strokeweight=".815772pt" strokecolor="#000000">
                <v:path arrowok="t"/>
              </v:shape>
            </v:group>
            <v:group style="position:absolute;left:8210;top:-2202;width:420;height:2" coordorigin="8210,-2202" coordsize="420,2">
              <v:shape style="position:absolute;left:8210;top:-2202;width:420;height:2" coordorigin="8210,-2202" coordsize="420,0" path="m8630,-2202l8210,-2202e" filled="f" stroked="t" strokeweight=".815772pt" strokecolor="#000000">
                <v:path arrowok="t"/>
              </v:shape>
            </v:group>
            <v:group style="position:absolute;left:6955;top:-2202;width:1550;height:7" coordorigin="6955,-2202" coordsize="1550,7">
              <v:shape style="position:absolute;left:6955;top:-2202;width:1550;height:7" coordorigin="6955,-2202" coordsize="1550,7" path="m8506,-2202l6955,-2194e" filled="f" stroked="t" strokeweight=".815772pt" strokecolor="#000000">
                <v:path arrowok="t"/>
              </v:shape>
            </v:group>
            <v:group style="position:absolute;left:8820;top:-915;width:96;height:247" coordorigin="8820,-915" coordsize="96,247">
              <v:shape style="position:absolute;left:8820;top:-915;width:96;height:247" coordorigin="8820,-915" coordsize="96,247" path="m8868,-668l8820,-690,8916,-730,8820,-771,8916,-812,8820,-853,8916,-896,8868,-915e" filled="f" stroked="t" strokeweight=".815772pt" strokecolor="#000000">
                <v:path arrowok="t"/>
              </v:shape>
            </v:group>
            <v:group style="position:absolute;left:8863;top:-2002;width:5;height:1087" coordorigin="8863,-2002" coordsize="5,1087">
              <v:shape style="position:absolute;left:8863;top:-2002;width:5;height:1087" coordorigin="8863,-2002" coordsize="5,1087" path="m8863,-2002l8868,-915e" filled="f" stroked="t" strokeweight=".815772pt" strokecolor="#000000">
                <v:path arrowok="t"/>
              </v:shape>
            </v:group>
            <v:group style="position:absolute;left:8148;top:-692;width:259;height:2" coordorigin="8148,-692" coordsize="259,2">
              <v:shape style="position:absolute;left:8148;top:-692;width:259;height:2" coordorigin="8148,-692" coordsize="259,0" path="m8407,-692l8148,-692e" filled="f" stroked="t" strokeweight=".815772pt" strokecolor="#000000">
                <v:path arrowok="t"/>
              </v:shape>
            </v:group>
            <v:group style="position:absolute;left:8148;top:-757;width:259;height:2" coordorigin="8148,-757" coordsize="259,2">
              <v:shape style="position:absolute;left:8148;top:-757;width:259;height:2" coordorigin="8148,-757" coordsize="259,0" path="m8407,-757l8148,-757e" filled="f" stroked="t" strokeweight=".815772pt" strokecolor="#000000">
                <v:path arrowok="t"/>
              </v:shape>
            </v:group>
            <v:group style="position:absolute;left:8278;top:-692;width:2;height:262" coordorigin="8278,-692" coordsize="2,262">
              <v:shape style="position:absolute;left:8278;top:-692;width:2;height:262" coordorigin="8278,-692" coordsize="0,262" path="m8278,-430l8278,-692e" filled="f" stroked="t" strokeweight=".815772pt" strokecolor="#000000">
                <v:path arrowok="t"/>
              </v:shape>
            </v:group>
            <v:group style="position:absolute;left:8278;top:-954;width:2;height:197" coordorigin="8278,-954" coordsize="2,197">
              <v:shape style="position:absolute;left:8278;top:-954;width:2;height:197" coordorigin="8278,-954" coordsize="0,197" path="m8278,-757l8278,-954e" filled="f" stroked="t" strokeweight=".815772pt" strokecolor="#000000">
                <v:path arrowok="t"/>
              </v:shape>
              <v:shape style="position:absolute;left:8477;top:-738;width:38;height:238" type="#_x0000_t75">
                <v:imagedata r:id="rId818" o:title=""/>
              </v:shape>
              <v:shape style="position:absolute;left:8539;top:-738;width:115;height:238" type="#_x0000_t75">
                <v:imagedata r:id="rId819" o:title=""/>
              </v:shape>
            </v:group>
            <v:group style="position:absolute;left:7918;top:-658;width:946;height:240" coordorigin="7918,-658" coordsize="946,240">
              <v:shape style="position:absolute;left:7918;top:-658;width:946;height:240" coordorigin="7918,-658" coordsize="946,240" path="m8863,-658l8863,-418,7918,-418e" filled="f" stroked="t" strokeweight=".815772pt" strokecolor="#000000">
                <v:path arrowok="t"/>
              </v:shape>
            </v:group>
            <v:group style="position:absolute;left:8256;top:-442;width:48;height:48" coordorigin="8256,-442" coordsize="48,48">
              <v:shape style="position:absolute;left:8256;top:-442;width:48;height:48" coordorigin="8256,-442" coordsize="48,48" path="m8285,-442l8275,-442,8270,-440,8263,-435,8258,-428,8256,-423,8256,-414,8258,-409,8263,-402,8270,-397,8275,-394,8285,-394,8290,-397,8297,-402,8302,-409,8304,-414,8304,-423,8302,-428,8297,-435,8290,-440,8285,-442xe" filled="t" fillcolor="#000000" stroked="f">
                <v:path arrowok="t"/>
                <v:fill/>
              </v:shape>
            </v:group>
            <v:group style="position:absolute;left:8256;top:-442;width:48;height:48" coordorigin="8256,-442" coordsize="48,48">
              <v:shape style="position:absolute;left:8256;top:-442;width:48;height:48" coordorigin="8256,-442" coordsize="48,48" path="m8256,-418l8256,-423,8258,-428,8263,-435,8270,-440,8275,-442,8285,-442,8290,-440,8297,-435,8302,-428,8304,-423,8304,-414,8302,-409,8297,-402,8290,-397,8285,-394,8275,-394,8270,-397,8263,-402,8258,-409,8256,-414,8256,-418xe" filled="f" stroked="t" strokeweight=".815772pt" strokecolor="#000000">
                <v:path arrowok="t"/>
              </v:shape>
            </v:group>
            <v:group style="position:absolute;left:8861;top:-3260;width:2;height:866" coordorigin="8861,-3260" coordsize="2,866">
              <v:shape style="position:absolute;left:8861;top:-3260;width:2;height:866" coordorigin="8861,-3260" coordsize="0,866" path="m8861,-3260l8861,-2394e" filled="f" stroked="t" strokeweight=".815772pt" strokecolor="#000000">
                <v:path arrowok="t"/>
              </v:shape>
            </v:group>
            <v:group style="position:absolute;left:8861;top:-3457;width:2;height:197" coordorigin="8861,-3457" coordsize="2,197">
              <v:shape style="position:absolute;left:8861;top:-3457;width:2;height:197" coordorigin="8861,-3457" coordsize="2,197" path="m8863,-3457l8861,-3260e" filled="f" stroked="t" strokeweight=".815772pt" strokecolor="#000000">
                <v:path arrowok="t"/>
              </v:shape>
            </v:group>
            <v:group style="position:absolute;left:8834;top:-2802;width:50;height:48" coordorigin="8834,-2802" coordsize="50,48">
              <v:shape style="position:absolute;left:8834;top:-2802;width:50;height:48" coordorigin="8834,-2802" coordsize="50,48" path="m8863,-2802l8854,-2802,8849,-2799,8842,-2794,8837,-2787,8834,-2782,8834,-2773,8837,-2768,8842,-2761,8849,-2754,8868,-2754,8878,-2761,8882,-2768,8882,-2773,8885,-2778,8882,-2782,8882,-2787,8878,-2794,8863,-2802xe" filled="t" fillcolor="#000000" stroked="f">
                <v:path arrowok="t"/>
                <v:fill/>
              </v:shape>
            </v:group>
            <v:group style="position:absolute;left:8834;top:-2802;width:50;height:48" coordorigin="8834,-2802" coordsize="50,48">
              <v:shape style="position:absolute;left:8834;top:-2802;width:50;height:48" coordorigin="8834,-2802" coordsize="50,48" path="m8834,-2778l8834,-2782,8837,-2787,8842,-2794,8849,-2799,8854,-2802,8863,-2802,8868,-2799,8878,-2794,8882,-2787,8882,-2782,8885,-2778,8882,-2773,8882,-2768,8878,-2761,8868,-2754,8849,-2754,8842,-2761,8837,-2768,8834,-2773,8834,-2778xe" filled="f" stroked="t" strokeweight=".815772pt" strokecolor="#000000">
                <v:path arrowok="t"/>
              </v:shape>
            </v:group>
            <v:group style="position:absolute;left:6526;top:-445;width:31;height:50" coordorigin="6526,-445" coordsize="31,50">
              <v:shape style="position:absolute;left:6526;top:-445;width:31;height:50" coordorigin="6526,-445" coordsize="31,50" path="m6557,-397l6545,-397,6550,-394,6557,-397xe" filled="t" fillcolor="#000000" stroked="f">
                <v:path arrowok="t"/>
                <v:fill/>
              </v:shape>
              <v:shape style="position:absolute;left:6526;top:-445;width:31;height:50" coordorigin="6526,-445" coordsize="31,50" path="m6557,-445l6545,-445,6542,-442,6533,-438,6528,-428,6526,-426,6526,-414,6528,-411,6533,-402,6542,-397,6559,-397,6569,-402,6574,-411,6574,-414,6576,-418,6574,-426,6574,-428,6569,-438,6559,-442,6557,-445xe" filled="t" fillcolor="#000000" stroked="f">
                <v:path arrowok="t"/>
                <v:fill/>
              </v:shape>
            </v:group>
            <v:group style="position:absolute;left:6526;top:-445;width:50;height:50" coordorigin="6526,-445" coordsize="50,50">
              <v:shape style="position:absolute;left:6526;top:-445;width:50;height:50" coordorigin="6526,-445" coordsize="50,50" path="m6526,-418l6526,-426,6528,-428,6533,-438,6542,-442,6545,-445,6557,-445,6559,-442,6569,-438,6574,-428,6574,-426,6576,-418,6574,-414,6574,-411,6569,-402,6559,-397,6557,-397,6550,-394,6545,-397,6542,-397,6533,-402,6528,-411,6526,-414,6526,-418xe" filled="f" stroked="t" strokeweight=".815772pt" strokecolor="#000000">
                <v:path arrowok="t"/>
              </v:shape>
            </v:group>
            <v:group style="position:absolute;left:6804;top:-445;width:31;height:50" coordorigin="6804,-445" coordsize="31,50">
              <v:shape style="position:absolute;left:6804;top:-445;width:31;height:50" coordorigin="6804,-445" coordsize="31,50" path="m6835,-397l6823,-397,6828,-394,6835,-397xe" filled="t" fillcolor="#000000" stroked="f">
                <v:path arrowok="t"/>
                <v:fill/>
              </v:shape>
              <v:shape style="position:absolute;left:6804;top:-445;width:31;height:50" coordorigin="6804,-445" coordsize="31,50" path="m6835,-445l6823,-445,6821,-442,6811,-438,6806,-428,6806,-426,6804,-418,6806,-414,6806,-411,6811,-402,6821,-397,6838,-397,6847,-402,6852,-411,6854,-414,6854,-426,6852,-428,6847,-438,6838,-442,6835,-445xe" filled="t" fillcolor="#000000" stroked="f">
                <v:path arrowok="t"/>
                <v:fill/>
              </v:shape>
            </v:group>
            <v:group style="position:absolute;left:6804;top:-445;width:50;height:50" coordorigin="6804,-445" coordsize="50,50">
              <v:shape style="position:absolute;left:6804;top:-445;width:50;height:50" coordorigin="6804,-445" coordsize="50,50" path="m6804,-418l6806,-426,6806,-428,6811,-438,6821,-442,6823,-445,6835,-445,6838,-442,6847,-438,6852,-428,6854,-426,6854,-414,6852,-411,6847,-402,6838,-397,6835,-397,6828,-394,6823,-397,6821,-397,6811,-402,6806,-411,6806,-414,6804,-418xe" filled="f" stroked="t" strokeweight=".815772pt" strokecolor="#000000">
                <v:path arrowok="t"/>
              </v:shape>
            </v:group>
            <v:group style="position:absolute;left:7147;top:-435;width:48;height:48" coordorigin="7147,-435" coordsize="48,48">
              <v:shape style="position:absolute;left:7147;top:-435;width:48;height:48" coordorigin="7147,-435" coordsize="48,48" path="m7176,-435l7166,-435,7162,-433,7154,-428,7150,-421,7147,-416,7147,-406,7150,-402,7154,-394,7162,-390,7166,-387,7176,-387,7181,-390,7188,-394,7195,-402,7195,-421,7188,-428,7181,-433,7176,-435xe" filled="t" fillcolor="#000000" stroked="f">
                <v:path arrowok="t"/>
                <v:fill/>
              </v:shape>
            </v:group>
            <v:group style="position:absolute;left:7147;top:-435;width:48;height:48" coordorigin="7147,-435" coordsize="48,48">
              <v:shape style="position:absolute;left:7147;top:-435;width:48;height:48" coordorigin="7147,-435" coordsize="48,48" path="m7147,-411l7147,-416,7150,-421,7154,-428,7162,-433,7166,-435,7176,-435,7181,-433,7188,-428,7195,-421,7195,-402,7188,-394,7181,-390,7176,-387,7166,-387,7162,-390,7154,-394,7150,-402,7147,-406,7147,-411xe" filled="f" stroked="t" strokeweight=".815772pt" strokecolor="#000000">
                <v:path arrowok="t"/>
              </v:shape>
            </v:group>
            <v:group style="position:absolute;left:8251;top:-2024;width:48;height:48" coordorigin="8251,-2024" coordsize="48,48">
              <v:shape style="position:absolute;left:8251;top:-2024;width:48;height:48" coordorigin="8251,-2024" coordsize="48,48" path="m8280,-2024l8270,-2024,8266,-2022,8258,-2017,8254,-2010,8251,-2005,8251,-1995,8254,-1990,8258,-1983,8266,-1976,8285,-1976,8299,-1990,8299,-2010,8292,-2017,8285,-2022,8280,-2024xe" filled="t" fillcolor="#000000" stroked="f">
                <v:path arrowok="t"/>
                <v:fill/>
              </v:shape>
            </v:group>
            <v:group style="position:absolute;left:8251;top:-2024;width:48;height:48" coordorigin="8251,-2024" coordsize="48,48">
              <v:shape style="position:absolute;left:8251;top:-2024;width:48;height:48" coordorigin="8251,-2024" coordsize="48,48" path="m8251,-2000l8251,-2005,8254,-2010,8258,-2017,8266,-2022,8270,-2024,8280,-2024,8285,-2022,8292,-2017,8299,-2010,8299,-1990,8292,-1983,8285,-1976,8266,-1976,8258,-1983,8254,-1990,8251,-1995,8251,-2000xe" filled="f" stroked="t" strokeweight=".815772pt" strokecolor="#000000">
                <v:path arrowok="t"/>
              </v:shape>
            </v:group>
            <v:group style="position:absolute;left:7790;top:-418;width:490;height:2" coordorigin="7790,-418" coordsize="490,2">
              <v:shape style="position:absolute;left:7790;top:-418;width:490;height:2" coordorigin="7790,-418" coordsize="490,0" path="m7790,-418l8280,-418e" filled="f" stroked="t" strokeweight=".815772pt" strokecolor="#000000">
                <v:path arrowok="t"/>
              </v:shape>
            </v:group>
            <v:group style="position:absolute;left:8276;top:-2000;width:2;height:1046" coordorigin="8276,-2000" coordsize="2,1046">
              <v:shape style="position:absolute;left:8276;top:-2000;width:2;height:1046" coordorigin="8276,-2000" coordsize="0,1046" path="m8276,-2000l8276,-954e" filled="f" stroked="t" strokeweight=".12pt" strokecolor="#000000">
                <v:path arrowok="t"/>
              </v:shape>
            </v:group>
            <v:group style="position:absolute;left:2580;top:-3037;width:180;height:494" coordorigin="2580,-3037" coordsize="180,494">
              <v:shape style="position:absolute;left:2580;top:-3037;width:180;height:494" coordorigin="2580,-3037" coordsize="180,494" path="m2760,-3037l2640,-3037,2628,-3034,2616,-3032,2606,-3025,2597,-3018,2590,-3008,2585,-2998,2580,-2986,2580,-2962,2585,-2950,2590,-2941,2597,-2931,2606,-2924,2616,-2917,2628,-2914,2640,-2914,2628,-2912,2580,-2864,2580,-2840,2585,-2828,2590,-2816,2597,-2806,2606,-2799,2616,-2794,2628,-2792,2640,-2790,2628,-2787,2616,-2785,2606,-2778,2597,-2770,2590,-2763,2585,-2751,2580,-2742,2580,-2715,2585,-2703,2590,-2694,2597,-2684,2606,-2677,2616,-2670,2628,-2667,2640,-2667,2628,-2665,2616,-2662,2606,-2655,2597,-2648,2590,-2638,2585,-2629,2580,-2617,2580,-2593,2585,-2581,2590,-2569,2597,-2562,2606,-2554,2616,-2547,2628,-2545,2640,-2542,2760,-2542e" filled="f" stroked="t" strokeweight=".815772pt" strokecolor="#000000">
                <v:path arrowok="t"/>
              </v:shape>
            </v:group>
            <v:group style="position:absolute;left:2275;top:-3037;width:182;height:494" coordorigin="2275,-3037" coordsize="182,494">
              <v:shape style="position:absolute;left:2275;top:-3037;width:182;height:494" coordorigin="2275,-3037" coordsize="182,494" path="m2275,-3037l2398,-3037,2410,-3034,2458,-2986,2458,-2962,2410,-2914,2398,-2914,2410,-2912,2419,-2907,2431,-2902,2441,-2895,2448,-2886,2453,-2876,2458,-2864,2458,-2840,2453,-2828,2448,-2816,2398,-2790,2410,-2787,2453,-2751,2458,-2742,2458,-2715,2453,-2703,2410,-2667,2398,-2667,2410,-2665,2458,-2617,2458,-2593,2453,-2581,2448,-2569,2398,-2542,2275,-2542e" filled="f" stroked="t" strokeweight=".815772pt" strokecolor="#000000">
                <v:path arrowok="t"/>
              </v:shape>
            </v:group>
            <v:group style="position:absolute;left:2489;top:-3037;width:2;height:494" coordorigin="2489,-3037" coordsize="2,494">
              <v:shape style="position:absolute;left:2489;top:-3037;width:2;height:494" coordorigin="2489,-3037" coordsize="0,494" path="m2489,-3037l2489,-2542e" filled="f" stroked="t" strokeweight=".815772pt" strokecolor="#000000">
                <v:path arrowok="t"/>
              </v:shape>
            </v:group>
            <v:group style="position:absolute;left:2549;top:-3037;width:2;height:494" coordorigin="2549,-3037" coordsize="2,494">
              <v:shape style="position:absolute;left:2549;top:-3037;width:2;height:494" coordorigin="2549,-3037" coordsize="0,494" path="m2549,-3037l2549,-2542e" filled="f" stroked="t" strokeweight=".815772pt" strokecolor="#000000">
                <v:path arrowok="t"/>
              </v:shape>
            </v:group>
            <v:group style="position:absolute;left:1522;top:-4052;width:257;height:1642" coordorigin="1522,-4052" coordsize="257,1642">
              <v:shape style="position:absolute;left:1522;top:-4052;width:257;height:1642" coordorigin="1522,-4052" coordsize="257,1642" path="m1522,-2410l1778,-2410,1778,-4052,1522,-4052,1522,-2410xe" filled="f" stroked="t" strokeweight=".815772pt" strokecolor="#000000">
                <v:path arrowok="t"/>
              </v:shape>
              <v:shape style="position:absolute;left:1634;top:-3596;width:115;height:955" type="#_x0000_t75">
                <v:imagedata r:id="rId820" o:title=""/>
              </v:shape>
            </v:group>
            <v:group style="position:absolute;left:1790;top:-2542;width:485;height:2" coordorigin="1790,-2542" coordsize="485,2">
              <v:shape style="position:absolute;left:1790;top:-2542;width:485;height:2" coordorigin="1790,-2542" coordsize="485,0" path="m2275,-2542l1790,-2542e" filled="f" stroked="t" strokeweight=".815772pt" strokecolor="#000000">
                <v:path arrowok="t"/>
              </v:shape>
            </v:group>
            <v:group style="position:absolute;left:1790;top:-3037;width:485;height:2" coordorigin="1790,-3037" coordsize="485,2">
              <v:shape style="position:absolute;left:1790;top:-3037;width:485;height:2" coordorigin="1790,-3037" coordsize="485,0" path="m2275,-3037l1790,-3037e" filled="f" stroked="t" strokeweight=".815772pt" strokecolor="#000000">
                <v:path arrowok="t"/>
              </v:shape>
            </v:group>
            <v:group style="position:absolute;left:2573;top:-3778;width:182;height:494" coordorigin="2573,-3778" coordsize="182,494">
              <v:shape style="position:absolute;left:2573;top:-3778;width:182;height:494" coordorigin="2573,-3778" coordsize="182,494" path="m2755,-3778l2633,-3778,2621,-3776,2611,-3774,2599,-3766,2592,-3759,2582,-3750,2578,-3740,2573,-3728,2573,-3704,2578,-3692,2582,-3680,2592,-3673,2599,-3666,2611,-3658,2621,-3656,2633,-3654,2621,-3654,2611,-3649,2599,-3644,2592,-3637,2582,-3627,2578,-3615,2573,-3606,2573,-3579,2578,-3567,2582,-3558,2592,-3548,2599,-3541,2611,-3536,2621,-3531,2633,-3531,2621,-3529,2611,-3526,2599,-3522,2592,-3512,2582,-3502,2578,-3493,2573,-3481,2573,-3457,2578,-3445,2582,-3435,2592,-3426,2599,-3418,2611,-3411,2621,-3409,2633,-3406,2621,-3406,2611,-3402,2599,-3397,2592,-3390,2582,-3380,2578,-3370,2573,-3358,2573,-3332,2578,-3320,2582,-3310,2592,-3301,2599,-3294,2611,-3289,2621,-3284,2755,-3284e" filled="f" stroked="t" strokeweight=".815772pt" strokecolor="#000000">
                <v:path arrowok="t"/>
              </v:shape>
            </v:group>
            <v:group style="position:absolute;left:2270;top:-3778;width:180;height:494" coordorigin="2270,-3778" coordsize="180,494">
              <v:shape style="position:absolute;left:2270;top:-3778;width:180;height:494" coordorigin="2270,-3778" coordsize="180,494" path="m2270,-3778l2390,-3778,2402,-3776,2414,-3774,2424,-3766,2434,-3759,2441,-3750,2446,-3740,2450,-3728,2450,-3704,2446,-3692,2441,-3680,2434,-3673,2424,-3666,2414,-3658,2402,-3656,2390,-3654,2402,-3654,2446,-3615,2450,-3606,2450,-3579,2446,-3567,2402,-3531,2390,-3531,2402,-3529,2450,-3481,2450,-3457,2446,-3445,2441,-3435,2434,-3426,2424,-3418,2414,-3411,2402,-3409,2390,-3406,2402,-3406,2450,-3358,2450,-3332,2402,-3284,2270,-3284e" filled="f" stroked="t" strokeweight=".815772pt" strokecolor="#000000">
                <v:path arrowok="t"/>
              </v:shape>
            </v:group>
            <v:group style="position:absolute;left:2482;top:-3778;width:2;height:494" coordorigin="2482,-3778" coordsize="2,494">
              <v:shape style="position:absolute;left:2482;top:-3778;width:2;height:494" coordorigin="2482,-3778" coordsize="0,494" path="m2482,-3778l2482,-3284e" filled="f" stroked="t" strokeweight=".815772pt" strokecolor="#000000">
                <v:path arrowok="t"/>
              </v:shape>
            </v:group>
            <v:group style="position:absolute;left:2542;top:-3778;width:2;height:494" coordorigin="2542,-3778" coordsize="2,494">
              <v:shape style="position:absolute;left:2542;top:-3778;width:2;height:494" coordorigin="2542,-3778" coordsize="0,494" path="m2542,-3778l2542,-3284e" filled="f" stroked="t" strokeweight=".815772pt" strokecolor="#000000">
                <v:path arrowok="t"/>
              </v:shape>
            </v:group>
            <v:group style="position:absolute;left:1790;top:-3284;width:480;height:2" coordorigin="1790,-3284" coordsize="480,2">
              <v:shape style="position:absolute;left:1790;top:-3284;width:480;height:2" coordorigin="1790,-3284" coordsize="480,0" path="m2270,-3284l1790,-3284e" filled="f" stroked="t" strokeweight=".815772pt" strokecolor="#000000">
                <v:path arrowok="t"/>
              </v:shape>
            </v:group>
            <v:group style="position:absolute;left:1790;top:-3778;width:480;height:2" coordorigin="1790,-3778" coordsize="480,2">
              <v:shape style="position:absolute;left:1790;top:-3778;width:480;height:2" coordorigin="1790,-3778" coordsize="480,0" path="m2270,-3778l1790,-3778e" filled="f" stroked="t" strokeweight=".815772pt" strokecolor="#000000">
                <v:path arrowok="t"/>
              </v:shape>
            </v:group>
            <v:group style="position:absolute;left:1750;top:-1659;width:96;height:96" coordorigin="1750,-1659" coordsize="96,96">
              <v:shape style="position:absolute;left:1750;top:-1659;width:96;height:96" coordorigin="1750,-1659" coordsize="96,96" path="m1846,-1659l1750,-1628,1812,-1563,1846,-1659xe" filled="t" fillcolor="#000000" stroked="f">
                <v:path arrowok="t"/>
                <v:fill/>
              </v:shape>
            </v:group>
            <v:group style="position:absolute;left:1750;top:-1659;width:96;height:96" coordorigin="1750,-1659" coordsize="96,96">
              <v:shape style="position:absolute;left:1750;top:-1659;width:96;height:96" coordorigin="1750,-1659" coordsize="96,96" path="m1812,-1563l1846,-1659,1750,-1628,1812,-1563xe" filled="f" stroked="t" strokeweight=".815772pt" strokecolor="#000000">
                <v:path arrowok="t"/>
              </v:shape>
            </v:group>
            <v:group style="position:absolute;left:1812;top:-1693;width:65;height:65" coordorigin="1812,-1693" coordsize="65,65">
              <v:shape style="position:absolute;left:1812;top:-1693;width:65;height:65" coordorigin="1812,-1693" coordsize="65,65" path="m1812,-1693l1877,-1628e" filled="f" stroked="t" strokeweight=".815772pt" strokecolor="#000000">
                <v:path arrowok="t"/>
              </v:shape>
            </v:group>
            <v:group style="position:absolute;left:1685;top:-1760;width:257;height:264" coordorigin="1685,-1760" coordsize="257,264">
              <v:shape style="position:absolute;left:1685;top:-1760;width:257;height:264" coordorigin="1685,-1760" coordsize="257,264" path="m1685,-1496l1942,-1760e" filled="f" stroked="t" strokeweight=".815772pt" strokecolor="#000000">
                <v:path arrowok="t"/>
              </v:shape>
            </v:group>
            <v:group style="position:absolute;left:2167;top:-1698;width:96;height:98" coordorigin="2167,-1698" coordsize="96,98">
              <v:shape style="position:absolute;left:2167;top:-1698;width:96;height:98" coordorigin="2167,-1698" coordsize="96,98" path="m2167,-1698l2198,-1599,2263,-1666,2167,-1698xe" filled="t" fillcolor="#000000" stroked="f">
                <v:path arrowok="t"/>
                <v:fill/>
              </v:shape>
            </v:group>
            <v:group style="position:absolute;left:2167;top:-1698;width:96;height:98" coordorigin="2167,-1698" coordsize="96,98">
              <v:shape style="position:absolute;left:2167;top:-1698;width:96;height:98" coordorigin="2167,-1698" coordsize="96,98" path="m2263,-1666l2167,-1698,2198,-1599,2263,-1666xe" filled="f" stroked="t" strokeweight=".815772pt" strokecolor="#000000">
                <v:path arrowok="t"/>
              </v:shape>
            </v:group>
            <v:group style="position:absolute;left:2134;top:-1731;width:65;height:65" coordorigin="2134,-1731" coordsize="65,65">
              <v:shape style="position:absolute;left:2134;top:-1731;width:65;height:65" coordorigin="2134,-1731" coordsize="65,65" path="m2134,-1666l2198,-1731e" filled="f" stroked="t" strokeweight=".815772pt" strokecolor="#000000">
                <v:path arrowok="t"/>
              </v:shape>
            </v:group>
            <v:group style="position:absolute;left:2071;top:-1796;width:257;height:262" coordorigin="2071,-1796" coordsize="257,262">
              <v:shape style="position:absolute;left:2071;top:-1796;width:257;height:262" coordorigin="2071,-1796" coordsize="257,262" path="m2328,-1534l2071,-1796e" filled="f" stroked="t" strokeweight=".815772pt" strokecolor="#000000">
                <v:path arrowok="t"/>
              </v:shape>
            </v:group>
            <v:group style="position:absolute;left:1819;top:-1328;width:96;height:98" coordorigin="1819,-1328" coordsize="96,98">
              <v:shape style="position:absolute;left:1819;top:-1328;width:96;height:98" coordorigin="1819,-1328" coordsize="96,98" path="m1819,-1328l1850,-1230,1915,-1294,1819,-1328xe" filled="t" fillcolor="#000000" stroked="f">
                <v:path arrowok="t"/>
                <v:fill/>
              </v:shape>
            </v:group>
            <v:group style="position:absolute;left:1819;top:-1328;width:96;height:98" coordorigin="1819,-1328" coordsize="96,98">
              <v:shape style="position:absolute;left:1819;top:-1328;width:96;height:98" coordorigin="1819,-1328" coordsize="96,98" path="m1915,-1294l1819,-1328,1850,-1230,1915,-1294xe" filled="f" stroked="t" strokeweight=".815772pt" strokecolor="#000000">
                <v:path arrowok="t"/>
              </v:shape>
            </v:group>
            <v:group style="position:absolute;left:1786;top:-1359;width:65;height:65" coordorigin="1786,-1359" coordsize="65,65">
              <v:shape style="position:absolute;left:1786;top:-1359;width:65;height:65" coordorigin="1786,-1359" coordsize="65,65" path="m1786,-1294l1850,-1359e" filled="f" stroked="t" strokeweight=".815772pt" strokecolor="#000000">
                <v:path arrowok="t"/>
              </v:shape>
            </v:group>
            <v:group style="position:absolute;left:1721;top:-1426;width:259;height:264" coordorigin="1721,-1426" coordsize="259,264">
              <v:shape style="position:absolute;left:1721;top:-1426;width:259;height:264" coordorigin="1721,-1426" coordsize="259,264" path="m1980,-1162l1721,-1426e" filled="f" stroked="t" strokeweight=".815772pt" strokecolor="#000000">
                <v:path arrowok="t"/>
              </v:shape>
            </v:group>
            <v:group style="position:absolute;left:2114;top:-1352;width:96;height:98" coordorigin="2114,-1352" coordsize="96,98">
              <v:shape style="position:absolute;left:2114;top:-1352;width:96;height:98" coordorigin="2114,-1352" coordsize="96,98" path="m2210,-1352l2114,-1321,2177,-1254,2210,-1352xe" filled="t" fillcolor="#000000" stroked="f">
                <v:path arrowok="t"/>
                <v:fill/>
              </v:shape>
            </v:group>
            <v:group style="position:absolute;left:2114;top:-1352;width:96;height:98" coordorigin="2114,-1352" coordsize="96,98">
              <v:shape style="position:absolute;left:2114;top:-1352;width:96;height:98" coordorigin="2114,-1352" coordsize="96,98" path="m2177,-1254l2210,-1352,2114,-1321,2177,-1254xe" filled="f" stroked="t" strokeweight=".815772pt" strokecolor="#000000">
                <v:path arrowok="t"/>
              </v:shape>
            </v:group>
            <v:group style="position:absolute;left:2177;top:-1386;width:65;height:65" coordorigin="2177,-1386" coordsize="65,65">
              <v:shape style="position:absolute;left:2177;top:-1386;width:65;height:65" coordorigin="2177,-1386" coordsize="65,65" path="m2177,-1386l2242,-1321e" filled="f" stroked="t" strokeweight=".815772pt" strokecolor="#000000">
                <v:path arrowok="t"/>
              </v:shape>
            </v:group>
            <v:group style="position:absolute;left:2050;top:-1450;width:257;height:262" coordorigin="2050,-1450" coordsize="257,262">
              <v:shape style="position:absolute;left:2050;top:-1450;width:257;height:262" coordorigin="2050,-1450" coordsize="257,262" path="m2050,-1189l2306,-1450e" filled="f" stroked="t" strokeweight=".815772pt" strokecolor="#000000">
                <v:path arrowok="t"/>
              </v:shape>
            </v:group>
            <v:group style="position:absolute;left:1980;top:-1189;width:70;height:48" coordorigin="1980,-1189" coordsize="70,48">
              <v:shape style="position:absolute;left:1980;top:-1189;width:70;height:48" coordorigin="1980,-1189" coordsize="70,48" path="m2050,-1189l2002,-1141,1980,-1162e" filled="f" stroked="t" strokeweight=".815772pt" strokecolor="#000000">
                <v:path arrowok="t"/>
              </v:shape>
            </v:group>
            <v:group style="position:absolute;left:2306;top:-1506;width:53;height:55" coordorigin="2306,-1506" coordsize="53,55">
              <v:shape style="position:absolute;left:2306;top:-1506;width:53;height:55" coordorigin="2306,-1506" coordsize="53,55" path="m2306,-1450l2359,-1506e" filled="f" stroked="t" strokeweight=".815772pt" strokecolor="#000000">
                <v:path arrowok="t"/>
              </v:shape>
            </v:group>
            <v:group style="position:absolute;left:1668;top:-1479;width:53;height:53" coordorigin="1668,-1479" coordsize="53,53">
              <v:shape style="position:absolute;left:1668;top:-1479;width:53;height:53" coordorigin="1668,-1479" coordsize="53,53" path="m1721,-1426l1668,-1479e" filled="f" stroked="t" strokeweight=".815772pt" strokecolor="#000000">
                <v:path arrowok="t"/>
              </v:shape>
            </v:group>
            <v:group style="position:absolute;left:1668;top:-1496;width:17;height:17" coordorigin="1668,-1496" coordsize="17,17">
              <v:shape style="position:absolute;left:1668;top:-1496;width:17;height:17" coordorigin="1668,-1496" coordsize="17,17" path="m1685,-1496l1668,-1479e" filled="f" stroked="t" strokeweight=".815772pt" strokecolor="#000000">
                <v:path arrowok="t"/>
              </v:shape>
            </v:group>
            <v:group style="position:absolute;left:1942;top:-1842;width:82;height:82" coordorigin="1942,-1842" coordsize="82,82">
              <v:shape style="position:absolute;left:1942;top:-1842;width:82;height:82" coordorigin="1942,-1842" coordsize="82,82" path="m1942,-1760l2023,-1842e" filled="f" stroked="t" strokeweight=".815772pt" strokecolor="#000000">
                <v:path arrowok="t"/>
              </v:shape>
            </v:group>
            <v:group style="position:absolute;left:2023;top:-1842;width:48;height:46" coordorigin="2023,-1842" coordsize="48,46">
              <v:shape style="position:absolute;left:2023;top:-1842;width:48;height:46" coordorigin="2023,-1842" coordsize="48,46" path="m2071,-1796l2023,-1842e" filled="f" stroked="t" strokeweight=".815772pt" strokecolor="#000000">
                <v:path arrowok="t"/>
              </v:shape>
            </v:group>
            <v:group style="position:absolute;left:2328;top:-1534;width:31;height:29" coordorigin="2328,-1534" coordsize="31,29">
              <v:shape style="position:absolute;left:2328;top:-1534;width:31;height:29" coordorigin="2328,-1534" coordsize="31,29" path="m2359,-1506l2328,-1534e" filled="f" stroked="t" strokeweight=".815772pt" strokecolor="#000000">
                <v:path arrowok="t"/>
              </v:shape>
            </v:group>
            <v:group style="position:absolute;left:1997;top:-1141;width:5;height:377" coordorigin="1997,-1141" coordsize="5,377">
              <v:shape style="position:absolute;left:1997;top:-1141;width:5;height:377" coordorigin="1997,-1141" coordsize="5,377" path="m2002,-1141l1997,-764e" filled="f" stroked="t" strokeweight=".815772pt" strokecolor="#000000">
                <v:path arrowok="t"/>
              </v:shape>
            </v:group>
            <v:group style="position:absolute;left:1315;top:-3526;width:1061;height:2052" coordorigin="1315,-3526" coordsize="1061,2052">
              <v:shape style="position:absolute;left:1315;top:-3526;width:1061;height:2052" coordorigin="1315,-3526" coordsize="1061,2052" path="m2376,-3526l1939,-3526,1939,-2031,1315,-2031,1315,-1474,1658,-1474e" filled="f" stroked="t" strokeweight=".815772pt" strokecolor="#000000">
                <v:path arrowok="t"/>
              </v:shape>
            </v:group>
            <v:group style="position:absolute;left:2194;top:-2785;width:542;height:1296" coordorigin="2194,-2785" coordsize="542,1296">
              <v:shape style="position:absolute;left:2194;top:-2785;width:542;height:1296" coordorigin="2194,-2785" coordsize="542,1296" path="m2417,-2785l2194,-2785,2194,-1988,2736,-1988,2736,-1489,2369,-1489e" filled="f" stroked="t" strokeweight=".815772pt" strokecolor="#000000">
                <v:path arrowok="t"/>
              </v:shape>
            </v:group>
            <v:group style="position:absolute;left:1644;top:-1506;width:48;height:50" coordorigin="1644,-1506" coordsize="48,50">
              <v:shape style="position:absolute;left:1644;top:-1506;width:48;height:50" coordorigin="1644,-1506" coordsize="48,50" path="m1678,-1503l1658,-1503,1651,-1498,1644,-1489,1644,-1470,1651,-1462,1658,-1458,1663,-1455,1673,-1455,1678,-1458,1685,-1462,1690,-1470,1692,-1474,1692,-1484,1685,-1498,1678,-1503xe" filled="t" fillcolor="#000000" stroked="f">
                <v:path arrowok="t"/>
                <v:fill/>
              </v:shape>
              <v:shape style="position:absolute;left:1644;top:-1506;width:48;height:50" coordorigin="1644,-1506" coordsize="48,50" path="m1668,-1506l1663,-1503,1673,-1503,1668,-1506xe" filled="t" fillcolor="#000000" stroked="f">
                <v:path arrowok="t"/>
                <v:fill/>
              </v:shape>
            </v:group>
            <v:group style="position:absolute;left:1644;top:-1506;width:48;height:50" coordorigin="1644,-1506" coordsize="48,50">
              <v:shape style="position:absolute;left:1644;top:-1506;width:48;height:50" coordorigin="1644,-1506" coordsize="48,50" path="m1644,-1479l1644,-1489,1651,-1498,1658,-1503,1663,-1503,1668,-1506,1673,-1503,1678,-1503,1685,-1498,1690,-1489,1692,-1484,1692,-1474,1690,-1470,1685,-1462,1678,-1458,1673,-1455,1663,-1455,1658,-1458,1651,-1462,1644,-1470,1644,-1479xe" filled="f" stroked="t" strokeweight=".815772pt" strokecolor="#000000">
                <v:path arrowok="t"/>
              </v:shape>
            </v:group>
            <v:group style="position:absolute;left:2335;top:-1530;width:48;height:50" coordorigin="2335,-1530" coordsize="48,50">
              <v:shape style="position:absolute;left:2335;top:-1530;width:48;height:50" coordorigin="2335,-1530" coordsize="48,50" path="m2364,-1530l2354,-1530,2350,-1527,2342,-1522,2338,-1515,2335,-1508,2335,-1501,2338,-1494,2342,-1486,2350,-1482,2354,-1479,2364,-1479,2369,-1482,2376,-1486,2383,-1494,2383,-1515,2376,-1522,2369,-1527,2364,-1530xe" filled="t" fillcolor="#000000" stroked="f">
                <v:path arrowok="t"/>
                <v:fill/>
              </v:shape>
            </v:group>
            <v:group style="position:absolute;left:2335;top:-1530;width:48;height:50" coordorigin="2335,-1530" coordsize="48,50">
              <v:shape style="position:absolute;left:2335;top:-1530;width:48;height:50" coordorigin="2335,-1530" coordsize="48,50" path="m2335,-1506l2335,-1508,2338,-1515,2342,-1522,2350,-1527,2354,-1530,2364,-1530,2369,-1527,2376,-1522,2383,-1515,2383,-1494,2376,-1486,2369,-1482,2364,-1479,2354,-1479,2350,-1482,2342,-1486,2338,-1494,2335,-1501,2335,-1506xe" filled="f" stroked="t" strokeweight=".815772pt" strokecolor="#000000">
                <v:path arrowok="t"/>
              </v:shape>
            </v:group>
            <v:group style="position:absolute;left:2021;top:-2154;width:2;height:312" coordorigin="2021,-2154" coordsize="2,312">
              <v:shape style="position:absolute;left:2021;top:-2154;width:2;height:312" coordorigin="2021,-2154" coordsize="2,312" path="m2021,-2154l2023,-1842e" filled="f" stroked="t" strokeweight=".815772pt" strokecolor="#000000">
                <v:path arrowok="t"/>
              </v:shape>
            </v:group>
            <v:group style="position:absolute;left:1999;top:-1866;width:48;height:48" coordorigin="1999,-1866" coordsize="48,48">
              <v:shape style="position:absolute;left:1999;top:-1866;width:48;height:48" coordorigin="1999,-1866" coordsize="48,48" path="m2028,-1866l2018,-1866,2014,-1863,2006,-1858,2002,-1851,1999,-1846,1999,-1837,2002,-1832,2006,-1825,2014,-1818,2033,-1818,2040,-1825,2045,-1832,2047,-1837,2047,-1846,2045,-1851,2040,-1858,2033,-1863,2028,-1866xe" filled="t" fillcolor="#000000" stroked="f">
                <v:path arrowok="t"/>
                <v:fill/>
              </v:shape>
            </v:group>
            <v:group style="position:absolute;left:1999;top:-1866;width:48;height:48" coordorigin="1999,-1866" coordsize="48,48">
              <v:shape style="position:absolute;left:1999;top:-1866;width:48;height:48" coordorigin="1999,-1866" coordsize="48,48" path="m1999,-1842l1999,-1846,2002,-1851,2006,-1858,2014,-1863,2018,-1866,2028,-1866,2033,-1863,2040,-1858,2045,-1851,2047,-1846,2047,-1837,2045,-1832,2040,-1825,2033,-1818,2014,-1818,2006,-1825,2002,-1832,1999,-1837,1999,-1842xe" filled="f" stroked="t" strokeweight=".815772pt" strokecolor="#000000">
                <v:path arrowok="t"/>
              </v:shape>
            </v:group>
            <v:group style="position:absolute;left:1978;top:-1165;width:48;height:48" coordorigin="1978,-1165" coordsize="48,48">
              <v:shape style="position:absolute;left:1978;top:-1165;width:48;height:48" coordorigin="1978,-1165" coordsize="48,48" path="m2006,-1165l1997,-1165,1992,-1162,1985,-1158,1980,-1150,1978,-1146,1978,-1136,1980,-1131,1985,-1124,1992,-1119,1997,-1117,2006,-1117,2011,-1119,2018,-1124,2026,-1131,2026,-1150,2018,-1158,2011,-1162,2006,-1165xe" filled="t" fillcolor="#000000" stroked="f">
                <v:path arrowok="t"/>
                <v:fill/>
              </v:shape>
            </v:group>
            <v:group style="position:absolute;left:1978;top:-1165;width:48;height:48" coordorigin="1978,-1165" coordsize="48,48">
              <v:shape style="position:absolute;left:1978;top:-1165;width:48;height:48" coordorigin="1978,-1165" coordsize="48,48" path="m1978,-1141l1978,-1146,1980,-1150,1985,-1158,1992,-1162,1997,-1165,2006,-1165,2011,-1162,2018,-1158,2026,-1150,2026,-1131,2018,-1124,2011,-1119,2006,-1117,1997,-1117,1992,-1119,1985,-1124,1980,-1131,1978,-1136,1978,-1141xe" filled="f" stroked="t" strokeweight=".815772pt" strokecolor="#000000">
                <v:path arrowok="t"/>
              </v:shape>
            </v:group>
            <v:group style="position:absolute;left:2256;top:-2166;width:703;height:7" coordorigin="2256,-2166" coordsize="703,7">
              <v:shape style="position:absolute;left:2256;top:-2166;width:703;height:7" coordorigin="2256,-2166" coordsize="703,7" path="m2256,-2166l2959,-2158e" filled="f" stroked="t" strokeweight=".815772pt" strokecolor="#000000">
                <v:path arrowok="t"/>
              </v:shape>
            </v:group>
            <v:group style="position:absolute;left:3804;top:-4299;width:2;height:1262" coordorigin="3804,-4299" coordsize="2,1262">
              <v:shape style="position:absolute;left:3804;top:-4299;width:2;height:1262" coordorigin="3804,-4299" coordsize="2,1262" path="m3806,-4299l3804,-3037e" filled="f" stroked="t" strokeweight=".815772pt" strokecolor="#000000">
                <v:path arrowok="t"/>
              </v:shape>
            </v:group>
            <v:group style="position:absolute;left:3756;top:-4376;width:101;height:103" coordorigin="3756,-4376" coordsize="101,103">
              <v:shape style="position:absolute;left:3756;top:-4376;width:101;height:103" coordorigin="3756,-4376" coordsize="101,103" path="m3806,-4376l3756,-4273,3780,-4282,3794,-4285,3851,-4285,3806,-4376xe" filled="t" fillcolor="#000000" stroked="f">
                <v:path arrowok="t"/>
                <v:fill/>
              </v:shape>
              <v:shape style="position:absolute;left:3756;top:-4376;width:101;height:103" coordorigin="3756,-4376" coordsize="101,103" path="m3851,-4285l3818,-4285,3833,-4282,3857,-4273,3851,-4285xe" filled="t" fillcolor="#000000" stroked="f">
                <v:path arrowok="t"/>
                <v:fill/>
              </v:shape>
            </v:group>
            <v:group style="position:absolute;left:3439;top:-4302;width:5;height:1020" coordorigin="3439,-4302" coordsize="5,1020">
              <v:shape style="position:absolute;left:3439;top:-4302;width:5;height:1020" coordorigin="3439,-4302" coordsize="5,1020" path="m3444,-4302l3439,-3282e" filled="f" stroked="t" strokeweight=".815772pt" strokecolor="#000000">
                <v:path arrowok="t"/>
              </v:shape>
            </v:group>
            <v:group style="position:absolute;left:3394;top:-4381;width:98;height:103" coordorigin="3394,-4381" coordsize="98,103">
              <v:shape style="position:absolute;left:3394;top:-4381;width:98;height:103" coordorigin="3394,-4381" coordsize="98,103" path="m3444,-4381l3394,-4278,3406,-4285,3430,-4290,3486,-4290,3444,-4381xe" filled="t" fillcolor="#000000" stroked="f">
                <v:path arrowok="t"/>
                <v:fill/>
              </v:shape>
              <v:shape style="position:absolute;left:3394;top:-4381;width:98;height:103" coordorigin="3394,-4381" coordsize="98,103" path="m3486,-4290l3456,-4290,3468,-4287,3492,-4278,3486,-4290xe" filled="t" fillcolor="#000000" stroked="f">
                <v:path arrowok="t"/>
                <v:fill/>
              </v:shape>
            </v:group>
            <v:group style="position:absolute;left:3214;top:-4309;width:2;height:533" coordorigin="3214,-4309" coordsize="2,533">
              <v:shape style="position:absolute;left:3214;top:-4309;width:2;height:533" coordorigin="3214,-4309" coordsize="2,533" path="m3214,-4309l3216,-3776e" filled="f" stroked="t" strokeweight=".815772pt" strokecolor="#000000">
                <v:path arrowok="t"/>
              </v:shape>
            </v:group>
            <v:group style="position:absolute;left:3161;top:-4386;width:101;height:101" coordorigin="3161,-4386" coordsize="101,101">
              <v:shape style="position:absolute;left:3161;top:-4386;width:101;height:101" coordorigin="3161,-4386" coordsize="101,101" path="m3211,-4386l3161,-4285,3173,-4290,3187,-4292,3199,-4294,3214,-4297,3256,-4297,3211,-4386xe" filled="t" fillcolor="#000000" stroked="f">
                <v:path arrowok="t"/>
                <v:fill/>
              </v:shape>
              <v:shape style="position:absolute;left:3161;top:-4386;width:101;height:101" coordorigin="3161,-4386" coordsize="101,101" path="m3256,-4297l3214,-4297,3250,-4290,3262,-4285,3256,-4297xe" filled="t" fillcolor="#000000" stroked="f">
                <v:path arrowok="t"/>
                <v:fill/>
              </v:shape>
              <v:shape style="position:absolute;left:3250;top:-4561;width:634;height:310" type="#_x0000_t75">
                <v:imagedata r:id="rId821" o:title=""/>
              </v:shape>
            </v:group>
            <v:group style="position:absolute;left:2750;top:-3778;width:461;height:2" coordorigin="2750,-3778" coordsize="461,2">
              <v:shape style="position:absolute;left:2750;top:-3778;width:461;height:2" coordorigin="2750,-3778" coordsize="461,2" path="m2750,-3778l3211,-3776e" filled="f" stroked="t" strokeweight=".815772pt" strokecolor="#000000">
                <v:path arrowok="t"/>
              </v:shape>
            </v:group>
            <v:group style="position:absolute;left:2755;top:-3282;width:684;height:2" coordorigin="2755,-3282" coordsize="684,2">
              <v:shape style="position:absolute;left:2755;top:-3282;width:684;height:2" coordorigin="2755,-3282" coordsize="684,0" path="m2755,-3282l3439,-3282e" filled="f" stroked="t" strokeweight=".815772pt" strokecolor="#000000">
                <v:path arrowok="t"/>
              </v:shape>
            </v:group>
            <v:group style="position:absolute;left:2765;top:-3037;width:1032;height:2" coordorigin="2765,-3037" coordsize="1032,2">
              <v:shape style="position:absolute;left:2765;top:-3037;width:1032;height:2" coordorigin="2765,-3037" coordsize="1032,0" path="m2765,-3037l3797,-3037e" filled="f" stroked="t" strokeweight=".815772pt" strokecolor="#000000">
                <v:path arrowok="t"/>
              </v:shape>
            </v:group>
            <v:group style="position:absolute;left:4039;top:-4309;width:2;height:1762" coordorigin="4039,-4309" coordsize="2,1762">
              <v:shape style="position:absolute;left:4039;top:-4309;width:2;height:1762" coordorigin="4039,-4309" coordsize="0,1762" path="m4039,-4309l4039,-2547e" filled="f" stroked="t" strokeweight=".815772pt" strokecolor="#000000">
                <v:path arrowok="t"/>
              </v:shape>
            </v:group>
            <v:group style="position:absolute;left:3989;top:-4386;width:101;height:101" coordorigin="3989,-4386" coordsize="101,101">
              <v:shape style="position:absolute;left:3989;top:-4386;width:101;height:101" coordorigin="3989,-4386" coordsize="101,101" path="m4039,-4386l3989,-4285,4001,-4290,4015,-4292,4039,-4297,4084,-4297,4039,-4386xe" filled="t" fillcolor="#000000" stroked="f">
                <v:path arrowok="t"/>
                <v:fill/>
              </v:shape>
              <v:shape style="position:absolute;left:3989;top:-4386;width:101;height:101" coordorigin="3989,-4386" coordsize="101,101" path="m4084,-4297l4039,-4297,4054,-4294,4078,-4290,4090,-4285,4084,-4297xe" filled="t" fillcolor="#000000" stroked="f">
                <v:path arrowok="t"/>
                <v:fill/>
              </v:shape>
            </v:group>
            <v:group style="position:absolute;left:2765;top:-2542;width:1274;height:2" coordorigin="2765,-2542" coordsize="1274,2">
              <v:shape style="position:absolute;left:2765;top:-2542;width:1274;height:2" coordorigin="2765,-2542" coordsize="1274,0" path="m2765,-2542l4039,-2542e" filled="f" stroked="t" strokeweight=".815772pt" strokecolor="#000000">
                <v:path arrowok="t"/>
              </v:shape>
            </v:group>
            <v:group style="position:absolute;left:7116;top:-1443;width:98;height:38" coordorigin="7116,-1443" coordsize="98,38">
              <v:shape style="position:absolute;left:7116;top:-1443;width:98;height:38" coordorigin="7116,-1443" coordsize="98,38" path="m7214,-1405l7214,-1412,7212,-1419,7178,-1441,7169,-1443,7159,-1441,7150,-1438,7140,-1436,7133,-1431,7126,-1426,7121,-1419,7118,-1412,7116,-1405e" filled="f" stroked="t" strokeweight=".815772pt" strokecolor="#000000">
                <v:path arrowok="t"/>
              </v:shape>
            </v:group>
            <v:group style="position:absolute;left:7217;top:-1407;width:689;height:5" coordorigin="7217,-1407" coordsize="689,5">
              <v:shape style="position:absolute;left:7217;top:-1407;width:689;height:5" coordorigin="7217,-1407" coordsize="689,5" path="m7217,-1407l7906,-1402e" filled="f" stroked="t" strokeweight=".815772pt" strokecolor="#000000">
                <v:path arrowok="t"/>
              </v:shape>
            </v:group>
            <v:group style="position:absolute;left:4253;top:-1830;width:38;height:91" coordorigin="4253,-1830" coordsize="38,91">
              <v:shape style="position:absolute;left:4253;top:-1830;width:38;height:91" coordorigin="4253,-1830" coordsize="38,91" path="m4284,-1830l4277,-1830,4272,-1827,4265,-1822,4262,-1818,4258,-1810,4255,-1803,4253,-1794,4253,-1774,4255,-1767,4260,-1758,4265,-1753,4270,-1746,4277,-1741,4284,-1738,4291,-1738e" filled="f" stroked="t" strokeweight=".815772pt" strokecolor="#000000">
                <v:path arrowok="t"/>
              </v:shape>
            </v:group>
            <v:group style="position:absolute;left:4291;top:-2120;width:2;height:293" coordorigin="4291,-2120" coordsize="2,293">
              <v:shape style="position:absolute;left:4291;top:-2120;width:2;height:293" coordorigin="4291,-2120" coordsize="0,293" path="m4291,-2120l4291,-1827e" filled="f" stroked="t" strokeweight=".815772pt" strokecolor="#000000">
                <v:path arrowok="t"/>
              </v:shape>
            </v:group>
            <v:group style="position:absolute;left:4291;top:-1734;width:2;height:199" coordorigin="4291,-1734" coordsize="2,199">
              <v:shape style="position:absolute;left:4291;top:-1734;width:2;height:199" coordorigin="4291,-1734" coordsize="0,199" path="m4291,-1734l4291,-1534e" filled="f" stroked="t" strokeweight=".815772pt" strokecolor="#000000">
                <v:path arrowok="t"/>
              </v:shape>
              <v:shape style="position:absolute;left:5863;top:-2809;width:622;height:475" type="#_x0000_t75">
                <v:imagedata r:id="rId822" o:title=""/>
              </v:shape>
            </v:group>
            <v:group style="position:absolute;left:8834;top:-2019;width:48;height:50" coordorigin="8834,-2019" coordsize="48,50">
              <v:shape style="position:absolute;left:8834;top:-2019;width:48;height:50" coordorigin="8834,-2019" coordsize="48,50" path="m8863,-2019l8854,-2019,8849,-2017,8842,-2012,8834,-2002,8834,-1983,8842,-1976,8849,-1971,8854,-1969,8863,-1969,8868,-1971,8875,-1976,8880,-1983,8882,-1988,8882,-1998,8875,-2012,8868,-2017,8863,-2019xe" filled="t" fillcolor="#000000" stroked="f">
                <v:path arrowok="t"/>
                <v:fill/>
              </v:shape>
            </v:group>
            <v:group style="position:absolute;left:8834;top:-2019;width:48;height:50" coordorigin="8834,-2019" coordsize="48,50">
              <v:shape style="position:absolute;left:8834;top:-2019;width:48;height:50" coordorigin="8834,-2019" coordsize="48,50" path="m8834,-1993l8834,-2002,8842,-2012,8849,-2017,8854,-2019,8863,-2019,8868,-2017,8875,-2012,8880,-2002,8882,-1998,8882,-1988,8880,-1983,8875,-1976,8868,-1971,8863,-1969,8854,-1969,8849,-1971,8842,-1976,8834,-1983,8834,-1993xe" filled="f" stroked="t" strokeweight=".152952pt" strokecolor="#000000">
                <v:path arrowok="t"/>
              </v:shape>
            </v:group>
            <v:group style="position:absolute;left:4243;top:-2214;width:55;height:94" coordorigin="4243,-2214" coordsize="55,94">
              <v:shape style="position:absolute;left:4243;top:-2214;width:55;height:94" coordorigin="4243,-2214" coordsize="55,94" path="m4286,-2214l4279,-2211,4272,-2209,4262,-2204,4258,-2199,4250,-2192,4246,-2185,4246,-2175,4243,-2166,4246,-2158,4248,-2149,4253,-2139,4260,-2134,4267,-2127,4277,-2122,4286,-2122,4298,-2120e" filled="f" stroked="t" strokeweight=".815772pt" strokecolor="#000000">
                <v:path arrowok="t"/>
              </v:shape>
            </v:group>
            <v:group style="position:absolute;left:4258;top:-3853;width:17;height:1656" coordorigin="4258,-3853" coordsize="17,1656">
              <v:shape style="position:absolute;left:4258;top:-3853;width:17;height:1656" coordorigin="4258,-3853" coordsize="17,1656" path="m4258,-3853l4274,-2197e" filled="f" stroked="t" strokeweight=".815772pt" strokecolor="#000000">
                <v:path arrowok="t"/>
              </v:shape>
              <v:shape style="position:absolute;left:4771;top:-1230;width:420;height:418" type="#_x0000_t75">
                <v:imagedata r:id="rId823" o:title=""/>
              </v:shape>
            </v:group>
            <v:group style="position:absolute;left:4622;top:-1177;width:84;height:2" coordorigin="4622,-1177" coordsize="84,2">
              <v:shape style="position:absolute;left:4622;top:-1177;width:84;height:2" coordorigin="4622,-1177" coordsize="84,0" path="m4706,-1177l4622,-1177e" filled="f" stroked="t" strokeweight=".815772pt" strokecolor="#000000">
                <v:path arrowok="t"/>
              </v:shape>
            </v:group>
            <v:group style="position:absolute;left:7027;top:-3478;width:254;height:2" coordorigin="7027,-3478" coordsize="254,2">
              <v:shape style="position:absolute;left:7027;top:-3478;width:254;height:2" coordorigin="7027,-3478" coordsize="254,0" path="m7282,-3478l7027,-3478e" filled="f" stroked="t" strokeweight=".815772pt" strokecolor="#000000">
                <v:path arrowok="t"/>
              </v:shape>
            </v:group>
            <v:group style="position:absolute;left:7027;top:-3543;width:254;height:2" coordorigin="7027,-3543" coordsize="254,2">
              <v:shape style="position:absolute;left:7027;top:-3543;width:254;height:2" coordorigin="7027,-3543" coordsize="254,0" path="m7282,-3543l7027,-3543e" filled="f" stroked="t" strokeweight=".815772pt" strokecolor="#000000">
                <v:path arrowok="t"/>
              </v:shape>
            </v:group>
            <v:group style="position:absolute;left:7154;top:-3478;width:2;height:262" coordorigin="7154,-3478" coordsize="2,262">
              <v:shape style="position:absolute;left:7154;top:-3478;width:2;height:262" coordorigin="7154,-3478" coordsize="0,262" path="m7154,-3217l7154,-3478e" filled="f" stroked="t" strokeweight=".815772pt" strokecolor="#000000">
                <v:path arrowok="t"/>
              </v:shape>
            </v:group>
            <v:group style="position:absolute;left:7154;top:-3738;width:2;height:194" coordorigin="7154,-3738" coordsize="2,194">
              <v:shape style="position:absolute;left:7154;top:-3738;width:2;height:194" coordorigin="7154,-3738" coordsize="0,194" path="m7154,-3543l7154,-3738e" filled="f" stroked="t" strokeweight=".815772pt" strokecolor="#000000">
                <v:path arrowok="t"/>
              </v:shape>
              <v:shape style="position:absolute;left:7198;top:-3447;width:254;height:370" type="#_x0000_t75">
                <v:imagedata r:id="rId824" o:title=""/>
              </v:shape>
            </v:group>
            <v:group style="position:absolute;left:7795;top:-3483;width:257;height:2" coordorigin="7795,-3483" coordsize="257,2">
              <v:shape style="position:absolute;left:7795;top:-3483;width:257;height:2" coordorigin="7795,-3483" coordsize="257,0" path="m8052,-3483l7795,-3483e" filled="f" stroked="t" strokeweight=".815772pt" strokecolor="#000000">
                <v:path arrowok="t"/>
              </v:shape>
            </v:group>
            <v:group style="position:absolute;left:7795;top:-3548;width:257;height:2" coordorigin="7795,-3548" coordsize="257,2">
              <v:shape style="position:absolute;left:7795;top:-3548;width:257;height:2" coordorigin="7795,-3548" coordsize="257,0" path="m8052,-3548l7795,-3548e" filled="f" stroked="t" strokeweight=".815772pt" strokecolor="#000000">
                <v:path arrowok="t"/>
              </v:shape>
            </v:group>
            <v:group style="position:absolute;left:7925;top:-3483;width:2;height:259" coordorigin="7925,-3483" coordsize="2,259">
              <v:shape style="position:absolute;left:7925;top:-3483;width:2;height:259" coordorigin="7925,-3483" coordsize="0,259" path="m7925,-3224l7925,-3483e" filled="f" stroked="t" strokeweight=".815772pt" strokecolor="#000000">
                <v:path arrowok="t"/>
              </v:shape>
            </v:group>
            <v:group style="position:absolute;left:7925;top:-3745;width:2;height:197" coordorigin="7925,-3745" coordsize="2,197">
              <v:shape style="position:absolute;left:7925;top:-3745;width:2;height:197" coordorigin="7925,-3745" coordsize="0,197" path="m7925,-3548l7925,-3745e" filled="f" stroked="t" strokeweight=".815772pt" strokecolor="#000000">
                <v:path arrowok="t"/>
              </v:shape>
              <v:shape style="position:absolute;left:7596;top:-3560;width:154;height:362" type="#_x0000_t75">
                <v:imagedata r:id="rId825" o:title=""/>
              </v:shape>
              <v:shape style="position:absolute;left:7752;top:-3435;width:115;height:302" type="#_x0000_t75">
                <v:imagedata r:id="rId826" o:title=""/>
              </v:shape>
            </v:group>
            <v:group style="position:absolute;left:7274;top:-3886;width:485;height:62" coordorigin="7274,-3886" coordsize="485,62">
              <v:shape style="position:absolute;left:7274;top:-3886;width:485;height:62" coordorigin="7274,-3886" coordsize="485,62" path="m7274,-3824l7274,-3838,7279,-3848,7284,-3860,7291,-3867,7298,-3874,7310,-3882,7320,-3884,7332,-3886,7344,-3886,7356,-3882,7368,-3879,7375,-3872,7385,-3862,7390,-3853,7394,-3841,7397,-3831,7397,-3824,7397,-3838,7399,-3848,7404,-3860,7411,-3867,7421,-3874,7430,-3882,7442,-3884,7454,-3886,7466,-3886,7478,-3882,7488,-3879,7498,-3872,7505,-3862,7512,-3853,7514,-3841,7517,-3831,7517,-3824,7519,-3838,7522,-3848,7526,-3860,7534,-3867,7543,-3874,7553,-3882,7562,-3884,7577,-3886,7589,-3886,7598,-3882,7610,-3879,7620,-3872,7627,-3862,7634,-3853,7637,-3841,7639,-3831,7639,-3824,7639,-3838,7642,-3848,7646,-3860,7654,-3867,7663,-3874,7673,-3882,7685,-3884,7697,-3886,7709,-3886,7721,-3882,7730,-3879,7740,-3872,7750,-3862,7754,-3853,7757,-3841,7759,-3831,7759,-3824e" filled="f" stroked="t" strokeweight=".815772pt" strokecolor="#000000">
                <v:path arrowok="t"/>
              </v:shape>
            </v:group>
            <v:group style="position:absolute;left:7274;top:-3824;width:2;height:79" coordorigin="7274,-3824" coordsize="2,79">
              <v:shape style="position:absolute;left:7274;top:-3824;width:2;height:79" coordorigin="7274,-3824" coordsize="0,79" path="m7274,-3824l7274,-3745e" filled="f" stroked="t" strokeweight=".815772pt" strokecolor="#000000">
                <v:path arrowok="t"/>
              </v:shape>
            </v:group>
            <v:group style="position:absolute;left:7759;top:-3824;width:2;height:89" coordorigin="7759,-3824" coordsize="2,89">
              <v:shape style="position:absolute;left:7759;top:-3824;width:2;height:89" coordorigin="7759,-3824" coordsize="0,89" path="m7759,-3824l7759,-3735e" filled="f" stroked="t" strokeweight=".815772pt" strokecolor="#000000">
                <v:path arrowok="t"/>
              </v:shape>
              <v:shape style="position:absolute;left:7428;top:-3766;width:254;height:259" type="#_x0000_t75">
                <v:imagedata r:id="rId827" o:title=""/>
              </v:shape>
            </v:group>
            <v:group style="position:absolute;left:6737;top:-3745;width:538;height:7" coordorigin="6737,-3745" coordsize="538,7">
              <v:shape style="position:absolute;left:6737;top:-3745;width:538;height:7" coordorigin="6737,-3745" coordsize="538,7" path="m6737,-3738l7274,-3745e" filled="f" stroked="t" strokeweight=".815772pt" strokecolor="#000000">
                <v:path arrowok="t"/>
              </v:shape>
            </v:group>
            <v:group style="position:absolute;left:7752;top:-3745;width:166;height:2" coordorigin="7752,-3745" coordsize="166,2">
              <v:shape style="position:absolute;left:7752;top:-3745;width:166;height:2" coordorigin="7752,-3745" coordsize="166,0" path="m7918,-3745l7752,-3745e" filled="f" stroked="t" strokeweight=".815772pt" strokecolor="#000000">
                <v:path arrowok="t"/>
              </v:shape>
            </v:group>
            <v:group style="position:absolute;left:7123;top:-3757;width:48;height:48" coordorigin="7123,-3757" coordsize="48,48">
              <v:shape style="position:absolute;left:7123;top:-3757;width:48;height:48" coordorigin="7123,-3757" coordsize="48,48" path="m7152,-3757l7142,-3757,7138,-3754,7130,-3750,7126,-3742,7126,-3738,7123,-3733,7126,-3728,7126,-3723,7130,-3716,7138,-3709,7157,-3709,7164,-3716,7169,-3723,7171,-3728,7171,-3738,7169,-3742,7164,-3750,7157,-3754,7152,-3757xe" filled="t" fillcolor="#000000" stroked="f">
                <v:path arrowok="t"/>
                <v:fill/>
              </v:shape>
            </v:group>
            <v:group style="position:absolute;left:7123;top:-3757;width:48;height:48" coordorigin="7123,-3757" coordsize="48,48">
              <v:shape style="position:absolute;left:7123;top:-3757;width:48;height:48" coordorigin="7123,-3757" coordsize="48,48" path="m7123,-3733l7126,-3738,7126,-3742,7130,-3750,7138,-3754,7142,-3757,7152,-3757,7157,-3754,7164,-3750,7169,-3742,7171,-3738,7171,-3728,7169,-3723,7164,-3716,7157,-3709,7138,-3709,7130,-3716,7126,-3723,7126,-3728,7123,-3733xe" filled="f" stroked="t" strokeweight=".815772pt" strokecolor="#000000">
                <v:path arrowok="t"/>
              </v:shape>
            </v:group>
            <v:group style="position:absolute;left:7898;top:-3769;width:29;height:50" coordorigin="7898,-3769" coordsize="29,50">
              <v:shape style="position:absolute;left:7898;top:-3769;width:29;height:50" coordorigin="7898,-3769" coordsize="29,50" path="m7927,-3721l7918,-3721,7922,-3718,7927,-3721xe" filled="t" fillcolor="#000000" stroked="f">
                <v:path arrowok="t"/>
                <v:fill/>
              </v:shape>
              <v:shape style="position:absolute;left:7898;top:-3769;width:29;height:50" coordorigin="7898,-3769" coordsize="29,50" path="m7927,-3769l7918,-3769,7913,-3766,7906,-3762,7898,-3754,7898,-3735,7906,-3726,7913,-3721,7932,-3721,7939,-3726,7946,-3740,7946,-3750,7944,-3754,7939,-3762,7932,-3766,7927,-3769xe" filled="t" fillcolor="#000000" stroked="f">
                <v:path arrowok="t"/>
                <v:fill/>
              </v:shape>
            </v:group>
            <v:group style="position:absolute;left:7898;top:-3769;width:48;height:50" coordorigin="7898,-3769" coordsize="48,50">
              <v:shape style="position:absolute;left:7898;top:-3769;width:48;height:50" coordorigin="7898,-3769" coordsize="48,50" path="m7898,-3745l7898,-3754,7906,-3762,7913,-3766,7918,-3769,7927,-3769,7932,-3766,7939,-3762,7944,-3754,7946,-3750,7946,-3740,7944,-3735,7939,-3726,7932,-3721,7927,-3721,7922,-3718,7918,-3721,7913,-3721,7906,-3726,7898,-3735,7898,-3745xe" filled="f" stroked="t" strokeweight=".815772pt" strokecolor="#000000">
                <v:path arrowok="t"/>
              </v:shape>
            </v:group>
            <v:group style="position:absolute;left:6732;top:-4338;width:5;height:1574" coordorigin="6732,-4338" coordsize="5,1574">
              <v:shape style="position:absolute;left:6732;top:-4338;width:5;height:1574" coordorigin="6732,-4338" coordsize="5,1574" path="m6737,-2763l6732,-4338e" filled="f" stroked="t" strokeweight=".815772pt" strokecolor="#000000">
                <v:path arrowok="t"/>
              </v:shape>
            </v:group>
            <v:group style="position:absolute;left:8858;top:-3756;width:1358;height:2" coordorigin="8858,-3756" coordsize="1358,2">
              <v:shape style="position:absolute;left:8858;top:-3756;width:1358;height:2" coordorigin="8858,-3756" coordsize="1358,0" path="m8858,-3756l10217,-3756e" filled="f" stroked="t" strokeweight=".995772pt" strokecolor="#000000">
                <v:path arrowok="t"/>
              </v:shape>
            </v:group>
            <v:group style="position:absolute;left:9898;top:-3255;width:178;height:2" coordorigin="9898,-3255" coordsize="178,2">
              <v:shape style="position:absolute;left:9898;top:-3255;width:178;height:2" coordorigin="9898,-3255" coordsize="178,0" path="m10075,-3255l9898,-3255e" filled="f" stroked="t" strokeweight=".815772pt" strokecolor="#000000">
                <v:path arrowok="t"/>
              </v:shape>
            </v:group>
            <v:group style="position:absolute;left:9898;top:-3301;width:178;height:2" coordorigin="9898,-3301" coordsize="178,2">
              <v:shape style="position:absolute;left:9898;top:-3301;width:178;height:2" coordorigin="9898,-3301" coordsize="178,0" path="m10075,-3301l9898,-3301e" filled="f" stroked="t" strokeweight=".815772pt" strokecolor="#000000">
                <v:path arrowok="t"/>
              </v:shape>
            </v:group>
            <v:group style="position:absolute;left:9984;top:-3762;width:2;height:686" coordorigin="9984,-3762" coordsize="2,686">
              <v:shape style="position:absolute;left:9984;top:-3762;width:2;height:686" coordorigin="9984,-3762" coordsize="0,686" path="m9984,-3762l9984,-3075e" filled="f" stroked="t" strokeweight=".815772pt" strokecolor="#000000">
                <v:path arrowok="t"/>
              </v:shape>
            </v:group>
            <v:group style="position:absolute;left:9972;top:-3781;width:48;height:48" coordorigin="9972,-3781" coordsize="48,48">
              <v:shape style="position:absolute;left:9972;top:-3781;width:48;height:48" coordorigin="9972,-3781" coordsize="48,48" path="m10006,-3781l9986,-3781,9977,-3774,9972,-3766,9972,-3747,9977,-3740,9986,-3735,9996,-3733,10006,-3735,10013,-3740,10018,-3747,10020,-3757,10018,-3766,10013,-3774,10006,-3781xe" filled="t" fillcolor="#000000" stroked="f">
                <v:path arrowok="t"/>
                <v:fill/>
              </v:shape>
            </v:group>
            <v:group style="position:absolute;left:9972;top:-3781;width:48;height:48" coordorigin="9972,-3781" coordsize="48,48">
              <v:shape style="position:absolute;left:9972;top:-3781;width:48;height:48" coordorigin="9972,-3781" coordsize="48,48" path="m9972,-3757l9972,-3766,9977,-3774,9986,-3781,10006,-3781,10013,-3774,10018,-3766,10020,-3757,10018,-3747,10013,-3740,10006,-3735,9996,-3733,9986,-3735,9977,-3740,9972,-3747,9972,-3757xe" filled="f" stroked="t" strokeweight=".815772pt" strokecolor="#000000">
                <v:path arrowok="t"/>
              </v:shape>
            </v:group>
            <v:group style="position:absolute;left:10010;top:-3762;width:206;height:2" coordorigin="10010,-3762" coordsize="206,2">
              <v:shape style="position:absolute;left:10010;top:-3762;width:206;height:2" coordorigin="10010,-3762" coordsize="206,0" path="m10010,-3762l10217,-3762e" filled="f" stroked="t" strokeweight=".815772pt" strokecolor="#000000">
                <v:path arrowok="t"/>
              </v:shape>
            </v:group>
            <v:group style="position:absolute;left:10222;top:-3795;width:67;height:70" coordorigin="10222,-3795" coordsize="67,70">
              <v:shape style="position:absolute;left:10222;top:-3795;width:67;height:70" coordorigin="10222,-3795" coordsize="67,70" path="m10289,-3762l10289,-3766,10286,-3774,10284,-3781,10279,-3786,10274,-3788,10267,-3793,10262,-3795,10248,-3795,10243,-3793,10236,-3788,10231,-3786,10226,-3781,10224,-3774,10222,-3766,10222,-3754,10224,-3747,10226,-3742,10231,-3738,10236,-3730,10243,-3728,10248,-3726,10262,-3726,10267,-3728,10274,-3730,10279,-3738,10284,-3742,10286,-3747,10289,-3754,10289,-3762xe" filled="f" stroked="t" strokeweight=".815772pt" strokecolor="#000000">
                <v:path arrowok="t"/>
              </v:shape>
              <v:shape style="position:absolute;left:10188;top:-3910;width:334;height:305" type="#_x0000_t75">
                <v:imagedata r:id="rId828" o:title=""/>
              </v:shape>
              <v:shape style="position:absolute;left:10531;top:-3908;width:216;height:302" type="#_x0000_t75">
                <v:imagedata r:id="rId829" o:title=""/>
              </v:shape>
            </v:group>
            <v:group style="position:absolute;left:7922;top:-3747;width:919;height:24" coordorigin="7922,-3747" coordsize="919,24">
              <v:shape style="position:absolute;left:7922;top:-3747;width:919;height:24" coordorigin="7922,-3747" coordsize="919,24" path="m8842,-3747l7922,-3747,7922,-3723e" filled="f" stroked="t" strokeweight=".815772pt" strokecolor="#000000">
                <v:path arrowok="t"/>
              </v:shape>
            </v:group>
            <v:group style="position:absolute;left:8837;top:-3781;width:50;height:50" coordorigin="8837,-3781" coordsize="50,50">
              <v:shape style="position:absolute;left:8837;top:-3781;width:50;height:50" coordorigin="8837,-3781" coordsize="50,50" path="m8868,-3781l8856,-3781,8854,-3778,8844,-3774,8837,-3759,8837,-3750,8839,-3745,8844,-3738,8854,-3733,8856,-3730,8868,-3730,8870,-3733,8880,-3738,8885,-3745,8885,-3750,8887,-3754,8885,-3759,8885,-3764,8880,-3774,8870,-3778,8868,-3781xe" filled="t" fillcolor="#000000" stroked="f">
                <v:path arrowok="t"/>
                <v:fill/>
              </v:shape>
            </v:group>
            <v:group style="position:absolute;left:8837;top:-3781;width:50;height:50" coordorigin="8837,-3781" coordsize="50,50">
              <v:shape style="position:absolute;left:8837;top:-3781;width:50;height:50" coordorigin="8837,-3781" coordsize="50,50" path="m8837,-3754l8837,-3759,8839,-3764,8844,-3774,8854,-3778,8856,-3781,8868,-3781,8870,-3778,8880,-3774,8885,-3764,8885,-3759,8887,-3754,8885,-3750,8885,-3745,8880,-3738,8870,-3733,8868,-3730,8856,-3730,8854,-3733,8844,-3738,8839,-3745,8837,-3750,8837,-3754xe" filled="f" stroked="t" strokeweight=".815772pt" strokecolor="#000000">
                <v:path arrowok="t"/>
              </v:shape>
            </v:group>
            <v:group style="position:absolute;left:7147;top:-3217;width:775;height:2" coordorigin="7147,-3217" coordsize="775,2">
              <v:shape style="position:absolute;left:7147;top:-3217;width:775;height:2" coordorigin="7147,-3217" coordsize="775,0" path="m7147,-3217l7922,-3217e" filled="f" stroked="t" strokeweight=".815772pt" strokecolor="#000000">
                <v:path arrowok="t"/>
              </v:shape>
            </v:group>
            <v:group style="position:absolute;left:6708;top:-3757;width:48;height:48" coordorigin="6708,-3757" coordsize="48,48">
              <v:shape style="position:absolute;left:6708;top:-3757;width:48;height:48" coordorigin="6708,-3757" coordsize="48,48" path="m6737,-3757l6727,-3757,6725,-3754,6715,-3750,6710,-3742,6710,-3738,6708,-3733,6710,-3728,6710,-3723,6715,-3716,6725,-3709,6742,-3709,6751,-3716,6756,-3723,6756,-3742,6751,-3750,6737,-3757xe" filled="t" fillcolor="#000000" stroked="f">
                <v:path arrowok="t"/>
                <v:fill/>
              </v:shape>
            </v:group>
            <v:group style="position:absolute;left:6708;top:-3757;width:48;height:48" coordorigin="6708,-3757" coordsize="48,48">
              <v:shape style="position:absolute;left:6708;top:-3757;width:48;height:48" coordorigin="6708,-3757" coordsize="48,48" path="m6708,-3733l6710,-3738,6710,-3742,6715,-3750,6725,-3754,6727,-3757,6737,-3757,6742,-3754,6751,-3750,6756,-3742,6756,-3723,6751,-3716,6742,-3709,6725,-3709,6715,-3716,6710,-3723,6710,-3728,6708,-3733xe" filled="f" stroked="t" strokeweight=".152952pt" strokecolor="#000000">
                <v:path arrowok="t"/>
              </v:shape>
              <v:shape style="position:absolute;left:4764;top:-1378;width:432;height:398" type="#_x0000_t75">
                <v:imagedata r:id="rId830" o:title=""/>
              </v:shape>
              <v:shape style="position:absolute;left:4939;top:-1381;width:250;height:252" type="#_x0000_t75">
                <v:imagedata r:id="rId831" o:title=""/>
              </v:shape>
            </v:group>
            <v:group style="position:absolute;left:4632;top:-1326;width:82;height:2" coordorigin="4632,-1326" coordsize="82,2">
              <v:shape style="position:absolute;left:4632;top:-1326;width:82;height:2" coordorigin="4632,-1326" coordsize="82,0" path="m4714,-1326l4632,-1326e" filled="f" stroked="t" strokeweight=".815772pt" strokecolor="#000000">
                <v:path arrowok="t"/>
              </v:shape>
            </v:group>
            <v:group style="position:absolute;left:4601;top:-1198;width:48;height:48" coordorigin="4601,-1198" coordsize="48,48">
              <v:shape style="position:absolute;left:4601;top:-1198;width:48;height:48" coordorigin="4601,-1198" coordsize="48,48" path="m4634,-1198l4615,-1198,4608,-1191,4603,-1184,4601,-1179,4601,-1170,4603,-1165,4608,-1158,4615,-1150,4634,-1150,4642,-1158,4646,-1165,4649,-1174,4646,-1184,4642,-1191,4634,-1198xe" filled="t" fillcolor="#000000" stroked="f">
                <v:path arrowok="t"/>
                <v:fill/>
              </v:shape>
            </v:group>
            <v:group style="position:absolute;left:4601;top:-1198;width:48;height:48" coordorigin="4601,-1198" coordsize="48,48">
              <v:shape style="position:absolute;left:4601;top:-1198;width:48;height:48" coordorigin="4601,-1198" coordsize="48,48" path="m4601,-1174l4601,-1179,4603,-1184,4608,-1191,4615,-1198,4634,-1198,4642,-1191,4646,-1184,4649,-1174,4646,-1165,4642,-1158,4634,-1150,4615,-1150,4608,-1158,4603,-1165,4601,-1170,4601,-1174xe" filled="f" stroked="t" strokeweight=".152952pt" strokecolor="#000000">
                <v:path arrowok="t"/>
              </v:shape>
            </v:group>
            <v:group style="position:absolute;left:4606;top:-1045;width:48;height:48" coordorigin="4606,-1045" coordsize="48,48">
              <v:shape style="position:absolute;left:4606;top:-1045;width:48;height:48" coordorigin="4606,-1045" coordsize="48,48" path="m4634,-1045l4625,-1045,4620,-1042,4613,-1038,4608,-1030,4606,-1026,4606,-1016,4608,-1011,4613,-1004,4620,-997,4639,-997,4646,-1004,4651,-1011,4654,-1021,4651,-1030,4646,-1038,4639,-1042,4634,-1045xe" filled="t" fillcolor="#000000" stroked="f">
                <v:path arrowok="t"/>
                <v:fill/>
              </v:shape>
            </v:group>
            <v:group style="position:absolute;left:4606;top:-1045;width:48;height:48" coordorigin="4606,-1045" coordsize="48,48">
              <v:shape style="position:absolute;left:4606;top:-1045;width:48;height:48" coordorigin="4606,-1045" coordsize="48,48" path="m4606,-1021l4606,-1026,4608,-1030,4613,-1038,4620,-1042,4625,-1045,4634,-1045,4639,-1042,4646,-1038,4651,-1030,4654,-1021,4651,-1011,4646,-1004,4639,-997,4620,-997,4613,-1004,4608,-1011,4606,-1016,4606,-1021xe" filled="f" stroked="t" strokeweight=".152952pt" strokecolor="#000000">
                <v:path arrowok="t"/>
              </v:shape>
              <v:shape style="position:absolute;left:6290;top:-3709;width:242;height:238" type="#_x0000_t75">
                <v:imagedata r:id="rId832" o:title=""/>
              </v:shape>
              <v:shape style="position:absolute;left:6276;top:-3577;width:288;height:238" type="#_x0000_t75">
                <v:imagedata r:id="rId833" o:title=""/>
              </v:shape>
            </v:group>
            <v:group style="position:absolute;left:8222;top:-1830;width:98;height:38" coordorigin="8222,-1830" coordsize="98,38">
              <v:shape style="position:absolute;left:8222;top:-1830;width:98;height:38" coordorigin="8222,-1830" coordsize="98,38" path="m8321,-1791l8318,-1798,8318,-1806,8314,-1813,8306,-1818,8299,-1822,8292,-1827,8285,-1830,8266,-1830,8254,-1827,8246,-1822,8237,-1818,8232,-1813,8227,-1806,8222,-1798,8222,-1791e" filled="f" stroked="t" strokeweight=".815772pt" strokecolor="#000000">
                <v:path arrowok="t"/>
              </v:shape>
            </v:group>
            <v:group style="position:absolute;left:8318;top:-1791;width:487;height:2" coordorigin="8318,-1791" coordsize="487,2">
              <v:shape style="position:absolute;left:8318;top:-1791;width:487;height:2" coordorigin="8318,-1791" coordsize="487,2" path="m8318,-1791l8806,-1789e" filled="f" stroked="t" strokeweight=".815772pt" strokecolor="#000000">
                <v:path arrowok="t"/>
              </v:shape>
            </v:group>
            <v:group style="position:absolute;left:8810;top:-1832;width:101;height:38" coordorigin="8810,-1832" coordsize="101,38">
              <v:shape style="position:absolute;left:8810;top:-1832;width:101;height:38" coordorigin="8810,-1832" coordsize="101,38" path="m8911,-1794l8909,-1801,8906,-1808,8902,-1815,8897,-1820,8890,-1825,8882,-1830,8875,-1832,8854,-1832,8844,-1830,8834,-1825,8827,-1820,8820,-1815,8815,-1808,8813,-1801,8810,-1794e" filled="f" stroked="t" strokeweight=".815772pt" strokecolor="#000000">
                <v:path arrowok="t"/>
              </v:shape>
            </v:group>
            <v:group style="position:absolute;left:8916;top:-1784;width:598;height:2" coordorigin="8916,-1784" coordsize="598,2">
              <v:shape style="position:absolute;left:8916;top:-1784;width:598;height:2" coordorigin="8916,-1784" coordsize="598,0" path="m8916,-1784l9514,-1784e" filled="f" stroked="t" strokeweight=".815772pt" strokecolor="#000000">
                <v:path arrowok="t"/>
              </v:shape>
            </v:group>
            <v:group style="position:absolute;left:2021;top:-2161;width:127;height:2" coordorigin="2021,-2161" coordsize="127,2">
              <v:shape style="position:absolute;left:2021;top:-2161;width:127;height:2" coordorigin="2021,-2161" coordsize="127,0" path="m2021,-2161l2148,-2161e" filled="f" stroked="t" strokeweight=".815772pt" strokecolor="#000000">
                <v:path arrowok="t"/>
              </v:shape>
            </v:group>
            <v:group style="position:absolute;left:2158;top:-2202;width:98;height:38" coordorigin="2158,-2202" coordsize="98,38">
              <v:shape style="position:absolute;left:2158;top:-2202;width:98;height:38" coordorigin="2158,-2202" coordsize="98,38" path="m2256,-2163l2254,-2173,2251,-2180,2246,-2185,2242,-2192,2234,-2194,2227,-2199,2218,-2202,2198,-2202,2189,-2199,2179,-2194,2172,-2192,2167,-2185,2160,-2180,2158,-2173,2158,-2163e" filled="f" stroked="t" strokeweight=".815772pt" strokecolor="#000000">
                <v:path arrowok="t"/>
              </v:shape>
            </v:group>
            <v:group style="position:absolute;left:6545;top:-1004;width:5;height:108" coordorigin="6545,-1004" coordsize="5,108">
              <v:shape style="position:absolute;left:6545;top:-1004;width:5;height:108" coordorigin="6545,-1004" coordsize="5,108" path="m6550,-896l6550,-975,6545,-1004e" filled="f" stroked="t" strokeweight=".815772pt" strokecolor="#000000">
                <v:path arrowok="t"/>
              </v:shape>
            </v:group>
            <v:group style="position:absolute;left:7394;top:-1129;width:274;height:2" coordorigin="7394,-1129" coordsize="274,2">
              <v:shape style="position:absolute;left:7394;top:-1129;width:274;height:2" coordorigin="7394,-1129" coordsize="274,0" path="m7668,-1129l7394,-1129e" filled="f" stroked="t" strokeweight=".815772pt" strokecolor="#000000">
                <v:path arrowok="t"/>
              </v:shape>
            </v:group>
            <v:group style="position:absolute;left:7394;top:-1198;width:274;height:2" coordorigin="7394,-1198" coordsize="274,2">
              <v:shape style="position:absolute;left:7394;top:-1198;width:274;height:2" coordorigin="7394,-1198" coordsize="274,0" path="m7668,-1198l7394,-1198e" filled="f" stroked="t" strokeweight=".815772pt" strokecolor="#000000">
                <v:path arrowok="t"/>
              </v:shape>
            </v:group>
            <v:group style="position:absolute;left:7531;top:-1129;width:2;height:278" coordorigin="7531,-1129" coordsize="2,278">
              <v:shape style="position:absolute;left:7531;top:-1129;width:2;height:278" coordorigin="7531,-1129" coordsize="0,278" path="m7531,-850l7531,-1129e" filled="f" stroked="t" strokeweight=".815772pt" strokecolor="#000000">
                <v:path arrowok="t"/>
              </v:shape>
            </v:group>
            <v:group style="position:absolute;left:7531;top:-1407;width:2;height:209" coordorigin="7531,-1407" coordsize="2,209">
              <v:shape style="position:absolute;left:7531;top:-1407;width:2;height:209" coordorigin="7531,-1407" coordsize="0,209" path="m7531,-1198l7531,-1407e" filled="f" stroked="t" strokeweight=".815772pt" strokecolor="#000000">
                <v:path arrowok="t"/>
              </v:shape>
              <v:shape style="position:absolute;left:7586;top:-1045;width:146;height:238" type="#_x0000_t75">
                <v:imagedata r:id="rId834" o:title=""/>
              </v:shape>
              <v:shape style="position:absolute;left:7747;top:-1045;width:115;height:238" type="#_x0000_t75">
                <v:imagedata r:id="rId835" o:title=""/>
              </v:shape>
            </v:group>
            <v:group style="position:absolute;left:7774;top:-1124;width:274;height:2" coordorigin="7774,-1124" coordsize="274,2">
              <v:shape style="position:absolute;left:7774;top:-1124;width:274;height:2" coordorigin="7774,-1124" coordsize="274,0" path="m8047,-1124l7774,-1124e" filled="f" stroked="t" strokeweight=".815772pt" strokecolor="#000000">
                <v:path arrowok="t"/>
              </v:shape>
            </v:group>
            <v:group style="position:absolute;left:7774;top:-1194;width:274;height:2" coordorigin="7774,-1194" coordsize="274,2">
              <v:shape style="position:absolute;left:7774;top:-1194;width:274;height:2" coordorigin="7774,-1194" coordsize="274,0" path="m8047,-1194l7774,-1194e" filled="f" stroked="t" strokeweight=".815772pt" strokecolor="#000000">
                <v:path arrowok="t"/>
              </v:shape>
            </v:group>
            <v:group style="position:absolute;left:7913;top:-1124;width:2;height:278" coordorigin="7913,-1124" coordsize="2,278">
              <v:shape style="position:absolute;left:7913;top:-1124;width:2;height:278" coordorigin="7913,-1124" coordsize="0,278" path="m7913,-846l7913,-1124e" filled="f" stroked="t" strokeweight=".815772pt" strokecolor="#000000">
                <v:path arrowok="t"/>
              </v:shape>
            </v:group>
            <v:group style="position:absolute;left:7913;top:-1402;width:2;height:209" coordorigin="7913,-1402" coordsize="2,209">
              <v:shape style="position:absolute;left:7913;top:-1402;width:2;height:209" coordorigin="7913,-1402" coordsize="0,209" path="m7913,-1194l7913,-1402e" filled="f" stroked="t" strokeweight=".815772pt" strokecolor="#000000">
                <v:path arrowok="t"/>
              </v:shape>
              <v:shape style="position:absolute;left:7985;top:-1040;width:134;height:238" type="#_x0000_t75">
                <v:imagedata r:id="rId836" o:title=""/>
              </v:shape>
              <v:shape style="position:absolute;left:8110;top:-1040;width:134;height:302" type="#_x0000_t75">
                <v:imagedata r:id="rId837" o:title=""/>
              </v:shape>
            </v:group>
            <v:group style="position:absolute;left:7481;top:-865;width:96;height:245" coordorigin="7481,-865" coordsize="96,245">
              <v:shape style="position:absolute;left:7481;top:-865;width:96;height:245" coordorigin="7481,-865" coordsize="96,245" path="m7529,-620l7481,-639,7577,-680,7481,-721,7577,-764,7481,-805,7577,-846,7529,-865e" filled="f" stroked="t" strokeweight=".815772pt" strokecolor="#000000">
                <v:path arrowok="t"/>
              </v:shape>
            </v:group>
            <v:group style="position:absolute;left:7531;top:-603;width:2;height:190" coordorigin="7531,-603" coordsize="2,190">
              <v:shape style="position:absolute;left:7531;top:-603;width:2;height:190" coordorigin="7531,-603" coordsize="2,190" path="m7534,-414l7534,-550,7531,-603e" filled="f" stroked="t" strokeweight=".815772pt" strokecolor="#000000">
                <v:path arrowok="t"/>
              </v:shape>
            </v:group>
            <v:group style="position:absolute;left:7912;top:-870;width:2;height:458" coordorigin="7912,-870" coordsize="2,458">
              <v:shape style="position:absolute;left:7912;top:-870;width:2;height:458" coordorigin="7912,-870" coordsize="0,458" path="m7912,-870l7912,-411e" filled="f" stroked="t" strokeweight=".12pt" strokecolor="#000000">
                <v:path arrowok="t"/>
              </v:shape>
            </v:group>
            <v:group style="position:absolute;left:7512;top:-438;width:48;height:48" coordorigin="7512,-438" coordsize="48,48">
              <v:shape style="position:absolute;left:7512;top:-438;width:48;height:48" coordorigin="7512,-438" coordsize="48,48" path="m7541,-438l7531,-438,7526,-435,7519,-430,7514,-423,7512,-418,7512,-409,7514,-404,7519,-397,7526,-390,7546,-390,7553,-397,7558,-404,7560,-409,7560,-418,7558,-423,7553,-430,7546,-435,7541,-438xe" filled="t" fillcolor="#000000" stroked="f">
                <v:path arrowok="t"/>
                <v:fill/>
              </v:shape>
            </v:group>
            <v:group style="position:absolute;left:7512;top:-438;width:48;height:48" coordorigin="7512,-438" coordsize="48,48">
              <v:shape style="position:absolute;left:7512;top:-438;width:48;height:48" coordorigin="7512,-438" coordsize="48,48" path="m7512,-414l7512,-418,7514,-423,7519,-430,7526,-435,7531,-438,7541,-438,7546,-435,7553,-430,7558,-423,7560,-418,7560,-409,7558,-404,7553,-397,7546,-390,7526,-390,7519,-397,7514,-404,7512,-409,7512,-414xe" filled="f" stroked="t" strokeweight=".815772pt" strokecolor="#000000">
                <v:path arrowok="t"/>
              </v:shape>
            </v:group>
            <v:group style="position:absolute;left:7886;top:-442;width:48;height:48" coordorigin="7886,-442" coordsize="48,48">
              <v:shape style="position:absolute;left:7886;top:-442;width:48;height:48" coordorigin="7886,-442" coordsize="48,48" path="m7915,-442l7906,-442,7901,-440,7894,-435,7889,-428,7886,-423,7886,-414,7889,-409,7894,-402,7901,-397,7906,-394,7915,-394,7920,-397,7927,-402,7932,-409,7934,-414,7934,-423,7932,-428,7927,-435,7920,-440,7915,-442xe" filled="t" fillcolor="#000000" stroked="f">
                <v:path arrowok="t"/>
                <v:fill/>
              </v:shape>
            </v:group>
            <v:group style="position:absolute;left:7886;top:-442;width:48;height:48" coordorigin="7886,-442" coordsize="48,48">
              <v:shape style="position:absolute;left:7886;top:-442;width:48;height:48" coordorigin="7886,-442" coordsize="48,48" path="m7886,-418l7886,-423,7889,-428,7894,-435,7901,-440,7906,-442,7915,-442,7920,-440,7927,-435,7932,-428,7934,-423,7934,-414,7932,-409,7927,-402,7920,-397,7915,-394,7906,-394,7901,-397,7894,-402,7889,-409,7886,-414,7886,-418xe" filled="f" stroked="t" strokeweight=".815772pt" strokecolor="#000000">
                <v:path arrowok="t"/>
              </v:shape>
            </v:group>
            <v:group style="position:absolute;left:7505;top:-1426;width:29;height:50" coordorigin="7505,-1426" coordsize="29,50">
              <v:shape style="position:absolute;left:7505;top:-1426;width:29;height:50" coordorigin="7505,-1426" coordsize="29,50" path="m7534,-1378l7524,-1378,7529,-1376,7534,-1378xe" filled="t" fillcolor="#000000" stroked="f">
                <v:path arrowok="t"/>
                <v:fill/>
              </v:shape>
              <v:shape style="position:absolute;left:7505;top:-1426;width:29;height:50" coordorigin="7505,-1426" coordsize="29,50" path="m7534,-1426l7524,-1426,7519,-1424,7512,-1419,7507,-1410,7505,-1407,7505,-1395,7507,-1393,7512,-1383,7519,-1378,7538,-1378,7546,-1383,7550,-1393,7553,-1395,7553,-1407,7550,-1410,7546,-1419,7538,-1424,7534,-1426xe" filled="t" fillcolor="#000000" stroked="f">
                <v:path arrowok="t"/>
                <v:fill/>
              </v:shape>
            </v:group>
            <v:group style="position:absolute;left:7505;top:-1426;width:48;height:50" coordorigin="7505,-1426" coordsize="48,50">
              <v:shape style="position:absolute;left:7505;top:-1426;width:48;height:50" coordorigin="7505,-1426" coordsize="48,50" path="m7505,-1400l7505,-1407,7507,-1410,7512,-1419,7519,-1424,7524,-1426,7534,-1426,7538,-1424,7546,-1419,7550,-1410,7553,-1407,7553,-1395,7550,-1393,7546,-1383,7538,-1378,7534,-1378,7529,-1376,7524,-1378,7519,-1378,7512,-1383,7507,-1393,7505,-1395,7505,-1400xe" filled="f" stroked="t" strokeweight=".815772pt" strokecolor="#000000">
                <v:path arrowok="t"/>
              </v:shape>
            </v:group>
            <v:group style="position:absolute;left:8179;top:-322;width:192;height:98" coordorigin="8179,-322" coordsize="192,98">
              <v:shape style="position:absolute;left:8179;top:-322;width:192;height:98" coordorigin="8179,-322" coordsize="192,98" path="m8371,-322l8179,-322,8275,-224,8371,-322xe" filled="f" stroked="t" strokeweight=".815772pt" strokecolor="#000000">
                <v:path arrowok="t"/>
              </v:shape>
            </v:group>
            <v:group style="position:absolute;left:8275;top:-615;width:2;height:293" coordorigin="8275,-615" coordsize="2,293">
              <v:shape style="position:absolute;left:8275;top:-615;width:2;height:293" coordorigin="8275,-615" coordsize="0,293" path="m8275,-615l8275,-322e" filled="f" stroked="t" strokeweight=".815772pt" strokecolor="#000000">
                <v:path arrowok="t"/>
              </v:shape>
            </v:group>
            <v:group style="position:absolute;left:1903;top:-802;width:192;height:98" coordorigin="1903,-802" coordsize="192,98">
              <v:shape style="position:absolute;left:1903;top:-802;width:192;height:98" coordorigin="1903,-802" coordsize="192,98" path="m2095,-802l1903,-802,1999,-704,2095,-802xe" filled="t" fillcolor="#FFFFFF" stroked="f">
                <v:path arrowok="t"/>
                <v:fill/>
              </v:shape>
            </v:group>
            <v:group style="position:absolute;left:1903;top:-802;width:192;height:98" coordorigin="1903,-802" coordsize="192,98">
              <v:shape style="position:absolute;left:1903;top:-802;width:192;height:98" coordorigin="1903,-802" coordsize="192,98" path="m2095,-802l1903,-802,1999,-704,2095,-802xe" filled="f" stroked="t" strokeweight=".815772pt" strokecolor="#000000">
                <v:path arrowok="t"/>
              </v:shape>
            </v:group>
            <v:group style="position:absolute;left:1999;top:-1098;width:2;height:295" coordorigin="1999,-1098" coordsize="2,295">
              <v:shape style="position:absolute;left:1999;top:-1098;width:2;height:295" coordorigin="1999,-1098" coordsize="0,295" path="m1999,-1098l1999,-802e" filled="f" stroked="t" strokeweight=".815772pt" strokecolor="#000000">
                <v:path arrowok="t"/>
              </v:shape>
            </v:group>
            <v:group style="position:absolute;left:5741;top:-3130;width:192;height:98" coordorigin="5741,-3130" coordsize="192,98">
              <v:shape style="position:absolute;left:5741;top:-3130;width:192;height:98" coordorigin="5741,-3130" coordsize="192,98" path="m5933,-3130l5741,-3130,5837,-3032,5933,-3130xe" filled="f" stroked="t" strokeweight=".815772pt" strokecolor="#000000">
                <v:path arrowok="t"/>
              </v:shape>
            </v:group>
            <v:group style="position:absolute;left:5837;top:-3426;width:2;height:295" coordorigin="5837,-3426" coordsize="2,295">
              <v:shape style="position:absolute;left:5837;top:-3426;width:2;height:295" coordorigin="5837,-3426" coordsize="0,295" path="m5837,-3426l5837,-3130e" filled="f" stroked="t" strokeweight=".815772pt" strokecolor="#000000">
                <v:path arrowok="t"/>
              </v:shape>
            </v:group>
            <v:group style="position:absolute;left:7493;top:-3066;width:108;height:55" coordorigin="7493,-3066" coordsize="108,55">
              <v:shape style="position:absolute;left:7493;top:-3066;width:108;height:55" coordorigin="7493,-3066" coordsize="108,55" path="m7601,-3066l7493,-3066,7548,-3010,7601,-3066xe" filled="f" stroked="t" strokeweight=".815772pt" strokecolor="#000000">
                <v:path arrowok="t"/>
              </v:shape>
            </v:group>
            <v:group style="position:absolute;left:7548;top:-3229;width:2;height:163" coordorigin="7548,-3229" coordsize="2,163">
              <v:shape style="position:absolute;left:7548;top:-3229;width:2;height:163" coordorigin="7548,-3229" coordsize="0,163" path="m7548,-3229l7548,-3066e" filled="f" stroked="t" strokeweight=".815772pt" strokecolor="#000000">
                <v:path arrowok="t"/>
              </v:shape>
            </v:group>
            <v:group style="position:absolute;left:6468;top:-1791;width:1754;height:2" coordorigin="6468,-1791" coordsize="1754,2">
              <v:shape style="position:absolute;left:6468;top:-1791;width:1754;height:2" coordorigin="6468,-1791" coordsize="1754,0" path="m8222,-1791l6468,-1791e" filled="f" stroked="t" strokeweight=".815772pt" strokecolor="#000000">
                <v:path arrowok="t"/>
              </v:shape>
              <v:shape style="position:absolute;left:8191;top:-3531;width:574;height:238" type="#_x0000_t75">
                <v:imagedata r:id="rId838" o:title=""/>
              </v:shape>
            </v:group>
            <v:group style="position:absolute;left:8866;top:-3740;width:2;height:168" coordorigin="8866,-3740" coordsize="2,168">
              <v:shape style="position:absolute;left:8866;top:-3740;width:2;height:168" coordorigin="8866,-3740" coordsize="2,168" path="m8868,-3740l8866,-3572e" filled="f" stroked="t" strokeweight=".815772pt" strokecolor="#000000">
                <v:path arrowok="t"/>
              </v:shape>
            </v:group>
            <v:group style="position:absolute;left:5789;top:-4196;width:98;height:252" coordorigin="5789,-4196" coordsize="98,252">
              <v:shape style="position:absolute;left:5789;top:-4196;width:98;height:252" coordorigin="5789,-4196" coordsize="98,252" path="m5837,-3944l5789,-3966,5887,-4006,5789,-4050,5887,-4090,5789,-4134,5887,-4177,5837,-4196e" filled="f" stroked="t" strokeweight=".815772pt" strokecolor="#000000">
                <v:path arrowok="t"/>
              </v:shape>
            </v:group>
            <v:group style="position:absolute;left:5789;top:-3692;width:98;height:252" coordorigin="5789,-3692" coordsize="98,252">
              <v:shape style="position:absolute;left:5789;top:-3692;width:98;height:252" coordorigin="5789,-3692" coordsize="98,252" path="m5837,-3440l5789,-3462,5887,-3502,5789,-3543,5887,-3586,5789,-3630,5887,-3670,5837,-3692e" filled="f" stroked="t" strokeweight=".815772pt" strokecolor="#000000">
                <v:path arrowok="t"/>
              </v:shape>
            </v:group>
            <v:group style="position:absolute;left:5837;top:-3944;width:2;height:252" coordorigin="5837,-3944" coordsize="2,252">
              <v:shape style="position:absolute;left:5837;top:-3944;width:2;height:252" coordorigin="5837,-3944" coordsize="0,252" path="m5837,-3944l5837,-3692e" filled="f" stroked="t" strokeweight=".815772pt" strokecolor="#000000">
                <v:path arrowok="t"/>
              </v:shape>
              <v:shape style="position:absolute;left:4517;top:-4508;width:749;height:538" type="#_x0000_t75">
                <v:imagedata r:id="rId839" o:title=""/>
              </v:shape>
              <v:shape style="position:absolute;left:4646;top:-4345;width:516;height:374" type="#_x0000_t75">
                <v:imagedata r:id="rId840" o:title=""/>
              </v:shape>
            </v:group>
            <v:group style="position:absolute;left:4258;top:-3862;width:1901;height:2" coordorigin="4258,-3862" coordsize="1901,2">
              <v:shape style="position:absolute;left:4258;top:-3862;width:1901;height:2" coordorigin="4258,-3862" coordsize="1901,0" path="m4258,-3862l6158,-3862e" filled="f" stroked="t" strokeweight="1.055772pt" strokecolor="#000000">
                <v:path arrowok="t"/>
              </v:shape>
            </v:group>
            <v:group style="position:absolute;left:5239;top:-4390;width:233;height:106" coordorigin="5239,-4390" coordsize="233,106">
              <v:shape style="position:absolute;left:5239;top:-4390;width:233;height:106" coordorigin="5239,-4390" coordsize="233,106" path="m5414,-4390l5297,-4390,5239,-4338,5297,-4285,5414,-4285,5472,-4338,5414,-4390xe" filled="t" fillcolor="#FFFFFF" stroked="f">
                <v:path arrowok="t"/>
                <v:fill/>
              </v:shape>
            </v:group>
            <v:group style="position:absolute;left:5239;top:-4390;width:233;height:106" coordorigin="5239,-4390" coordsize="233,106">
              <v:shape style="position:absolute;left:5239;top:-4390;width:233;height:106" coordorigin="5239,-4390" coordsize="233,106" path="m5414,-4390l5297,-4390,5239,-4338,5297,-4285,5414,-4285,5472,-4338,5414,-4390xe" filled="f" stroked="t" strokeweight=".815772pt" strokecolor="#000000">
                <v:path arrowok="t"/>
              </v:shape>
            </v:group>
            <v:group style="position:absolute;left:5472;top:-4338;width:1260;height:2" coordorigin="5472,-4338" coordsize="1260,2">
              <v:shape style="position:absolute;left:5472;top:-4338;width:1260;height:2" coordorigin="5472,-4338" coordsize="1260,0" path="m5472,-4338l6732,-4338e" filled="f" stroked="t" strokeweight=".815772pt" strokecolor="#000000">
                <v:path arrowok="t"/>
              </v:shape>
              <v:shape style="position:absolute;left:5626;top:-4112;width:127;height:238" type="#_x0000_t75">
                <v:imagedata r:id="rId841" o:title=""/>
              </v:shape>
              <v:shape style="position:absolute;left:5537;top:-3658;width:230;height:374" type="#_x0000_t75">
                <v:imagedata r:id="rId842" o:title=""/>
              </v:shape>
            </v:group>
            <v:group style="position:absolute;left:5839;top:-4338;width:2;height:144" coordorigin="5839,-4338" coordsize="2,144">
              <v:shape style="position:absolute;left:5839;top:-4338;width:2;height:144" coordorigin="5839,-4338" coordsize="0,144" path="m5839,-4194l5839,-4338e" filled="f" stroked="t" strokeweight=".815772pt" strokecolor="#000000">
                <v:path arrowok="t"/>
              </v:shape>
            </v:group>
            <v:group style="position:absolute;left:5815;top:-4364;width:48;height:50" coordorigin="5815,-4364" coordsize="48,50">
              <v:shape style="position:absolute;left:5815;top:-4364;width:48;height:50" coordorigin="5815,-4364" coordsize="48,50" path="m5849,-4362l5830,-4362,5822,-4357,5815,-4342,5815,-4333,5818,-4328,5822,-4321,5830,-4314,5849,-4314,5856,-4321,5861,-4328,5863,-4333,5863,-4342,5856,-4357,5849,-4362xe" filled="t" fillcolor="#000000" stroked="f">
                <v:path arrowok="t"/>
                <v:fill/>
              </v:shape>
              <v:shape style="position:absolute;left:5815;top:-4364;width:48;height:50" coordorigin="5815,-4364" coordsize="48,50" path="m5839,-4364l5834,-4362,5844,-4362,5839,-4364xe" filled="t" fillcolor="#000000" stroked="f">
                <v:path arrowok="t"/>
                <v:fill/>
              </v:shape>
            </v:group>
            <v:group style="position:absolute;left:5815;top:-4364;width:48;height:50" coordorigin="5815,-4364" coordsize="48,50">
              <v:shape style="position:absolute;left:5815;top:-4364;width:48;height:50" coordorigin="5815,-4364" coordsize="48,50" path="m5815,-4338l5815,-4342,5818,-4347,5822,-4357,5830,-4362,5834,-4362,5839,-4364,5844,-4362,5849,-4362,5856,-4357,5861,-4347,5863,-4342,5863,-4333,5861,-4328,5856,-4321,5849,-4314,5830,-4314,5822,-4321,5818,-4328,5815,-4333,5815,-4338xe" filled="f" stroked="t" strokeweight=".152952pt" strokecolor="#000000">
                <v:path arrowok="t"/>
              </v:shape>
            </v:group>
            <v:group style="position:absolute;left:5815;top:-3877;width:29;height:50" coordorigin="5815,-3877" coordsize="29,50">
              <v:shape style="position:absolute;left:5815;top:-3877;width:29;height:50" coordorigin="5815,-3877" coordsize="29,50" path="m5844,-3829l5834,-3829,5839,-3826,5844,-3829xe" filled="t" fillcolor="#000000" stroked="f">
                <v:path arrowok="t"/>
                <v:fill/>
              </v:shape>
              <v:shape style="position:absolute;left:5815;top:-3877;width:29;height:50" coordorigin="5815,-3877" coordsize="29,50" path="m5844,-3877l5834,-3877,5830,-3874,5822,-3870,5818,-3860,5815,-3858,5815,-3846,5818,-3843,5822,-3834,5830,-3829,5849,-3829,5856,-3834,5861,-3843,5863,-3846,5863,-3858,5861,-3860,5856,-3870,5849,-3874,5844,-3877xe" filled="t" fillcolor="#000000" stroked="f">
                <v:path arrowok="t"/>
                <v:fill/>
              </v:shape>
            </v:group>
            <v:group style="position:absolute;left:5815;top:-3877;width:48;height:50" coordorigin="5815,-3877" coordsize="48,50">
              <v:shape style="position:absolute;left:5815;top:-3877;width:48;height:50" coordorigin="5815,-3877" coordsize="48,50" path="m5815,-3853l5815,-3858,5818,-3860,5822,-3870,5830,-3874,5834,-3877,5844,-3877,5849,-3874,5856,-3870,5861,-3860,5863,-3858,5863,-3846,5861,-3843,5856,-3834,5849,-3829,5844,-3829,5839,-3826,5834,-3829,5830,-3829,5822,-3834,5818,-3843,5815,-3846,5815,-3853xe" filled="f" stroked="t" strokeweight=".152952pt" strokecolor="#000000">
                <v:path arrowok="t"/>
              </v:shape>
            </v:group>
            <v:group style="position:absolute;left:5808;top:-3334;width:29;height:50" coordorigin="5808,-3334" coordsize="29,50">
              <v:shape style="position:absolute;left:5808;top:-3334;width:29;height:50" coordorigin="5808,-3334" coordsize="29,50" path="m5837,-3286l5827,-3286,5832,-3284,5837,-3286xe" filled="t" fillcolor="#000000" stroked="f">
                <v:path arrowok="t"/>
                <v:fill/>
              </v:shape>
              <v:shape style="position:absolute;left:5808;top:-3334;width:29;height:50" coordorigin="5808,-3334" coordsize="29,50" path="m5837,-3334l5827,-3334,5822,-3332,5815,-3327,5808,-3318,5808,-3301,5815,-3291,5822,-3286,5839,-3286,5849,-3291,5854,-3301,5856,-3303,5856,-3315,5854,-3318,5849,-3327,5839,-3332,5837,-3334xe" filled="t" fillcolor="#000000" stroked="f">
                <v:path arrowok="t"/>
                <v:fill/>
              </v:shape>
            </v:group>
            <v:group style="position:absolute;left:5808;top:-3334;width:48;height:50" coordorigin="5808,-3334" coordsize="48,50">
              <v:shape style="position:absolute;left:5808;top:-3334;width:48;height:50" coordorigin="5808,-3334" coordsize="48,50" path="m5808,-3310l5808,-3318,5815,-3327,5822,-3332,5827,-3334,5837,-3334,5839,-3332,5849,-3327,5854,-3318,5856,-3315,5856,-3303,5854,-3301,5849,-3291,5839,-3286,5837,-3286,5832,-3284,5827,-3286,5822,-3286,5815,-3291,5808,-3301,5808,-3310xe" filled="f" stroked="t" strokeweight=".152952pt" strokecolor="#000000">
                <v:path arrowok="t"/>
              </v:shape>
              <v:shape style="position:absolute;left:4610;top:-3786;width:324;height:252" type="#_x0000_t75">
                <v:imagedata r:id="rId843" o:title=""/>
              </v:shape>
              <v:shape style="position:absolute;left:4997;top:-3783;width:461;height:238" type="#_x0000_t75">
                <v:imagedata r:id="rId844" o:title=""/>
              </v:shape>
              <v:shape style="position:absolute;left:4726;top:-3651;width:634;height:302" type="#_x0000_t75">
                <v:imagedata r:id="rId845" o:title=""/>
              </v:shape>
              <v:shape style="position:absolute;left:4613;top:-3524;width:902;height:252" type="#_x0000_t75">
                <v:imagedata r:id="rId846" o:title=""/>
              </v:shape>
            </v:group>
            <v:group style="position:absolute;left:5832;top:-3310;width:329;height:2" coordorigin="5832,-3310" coordsize="329,2">
              <v:shape style="position:absolute;left:5832;top:-3310;width:329;height:2" coordorigin="5832,-3310" coordsize="329,0" path="m5832,-3310l6161,-3310e" filled="f" stroked="t" strokeweight=".815772pt" strokecolor="#000000">
                <v:path arrowok="t"/>
              </v:shape>
              <v:shape style="position:absolute;left:4956;top:-2746;width:230;height:374" type="#_x0000_t75">
                <v:imagedata r:id="rId847" o:title=""/>
              </v:shape>
              <v:shape style="position:absolute;left:5203;top:-2744;width:346;height:367" type="#_x0000_t75">
                <v:imagedata r:id="rId848" o:title=""/>
              </v:shape>
            </v:group>
            <v:group style="position:absolute;left:6487;top:-2403;width:175;height:2" coordorigin="6487,-2403" coordsize="175,2">
              <v:shape style="position:absolute;left:6487;top:-2403;width:175;height:2" coordorigin="6487,-2403" coordsize="175,0" path="m6487,-2403l6662,-2403e" filled="f" stroked="t" strokeweight=".815772pt" strokecolor="#000000">
                <v:path arrowok="t"/>
              </v:shape>
            </v:group>
            <v:group style="position:absolute;left:6667;top:-2439;width:163;height:65" coordorigin="6667,-2439" coordsize="163,65">
              <v:shape style="position:absolute;left:6667;top:-2439;width:163;height:65" coordorigin="6667,-2439" coordsize="163,65" path="m6667,-2406l6682,-2439,6708,-2374,6737,-2439,6763,-2374,6790,-2439,6816,-2374,6830,-2406e" filled="f" stroked="t" strokeweight=".815772pt" strokecolor="#000000">
                <v:path arrowok="t"/>
              </v:shape>
            </v:group>
            <v:group style="position:absolute;left:6830;top:-2410;width:1140;height:2" coordorigin="6830,-2410" coordsize="1140,2">
              <v:shape style="position:absolute;left:6830;top:-2410;width:1140;height:2" coordorigin="6830,-2410" coordsize="1140,0" path="m6830,-2410l7970,-2410e" filled="f" stroked="t" strokeweight=".815772pt" strokecolor="#000000">
                <v:path arrowok="t"/>
              </v:shape>
            </v:group>
            <v:group style="position:absolute;left:7166;top:-2588;width:809;height:2" coordorigin="7166,-2588" coordsize="809,2">
              <v:shape style="position:absolute;left:7166;top:-2588;width:809;height:2" coordorigin="7166,-2588" coordsize="809,0" path="m7166,-2588l7975,-2588e" filled="f" stroked="t" strokeweight=".815772pt" strokecolor="#000000">
                <v:path arrowok="t"/>
              </v:shape>
            </v:group>
            <v:group style="position:absolute;left:7697;top:-2629;width:2;height:82" coordorigin="7697,-2629" coordsize="2,82">
              <v:shape style="position:absolute;left:7697;top:-2629;width:2;height:82" coordorigin="7697,-2629" coordsize="0,82" path="m7697,-2629l7697,-2547e" filled="f" stroked="t" strokeweight=".815772pt" strokecolor="#000000">
                <v:path arrowok="t"/>
              </v:shape>
            </v:group>
            <v:group style="position:absolute;left:7973;top:-2833;width:106;height:106" coordorigin="7973,-2833" coordsize="106,106">
              <v:shape style="position:absolute;left:7973;top:-2833;width:106;height:106" coordorigin="7973,-2833" coordsize="106,106" path="m7973,-2727l8078,-2833e" filled="f" stroked="t" strokeweight=".815772pt" strokecolor="#000000">
                <v:path arrowok="t"/>
              </v:shape>
            </v:group>
            <v:group style="position:absolute;left:7822;top:-2986;width:106;height:108" coordorigin="7822,-2986" coordsize="106,108">
              <v:shape style="position:absolute;left:7822;top:-2986;width:106;height:108" coordorigin="7822,-2986" coordsize="106,108" path="m7822,-2878l7927,-2986e" filled="f" stroked="t" strokeweight=".815772pt" strokecolor="#000000">
                <v:path arrowok="t"/>
              </v:shape>
            </v:group>
            <v:group style="position:absolute;left:8047;top:-2878;width:74;height:77" coordorigin="8047,-2878" coordsize="74,77">
              <v:shape style="position:absolute;left:8047;top:-2878;width:74;height:77" coordorigin="8047,-2878" coordsize="74,77" path="m8122,-2878l8047,-2852,8098,-2802,8122,-2878xe" filled="t" fillcolor="#000000" stroked="f">
                <v:path arrowok="t"/>
                <v:fill/>
              </v:shape>
            </v:group>
            <v:group style="position:absolute;left:7896;top:-3032;width:77;height:79" coordorigin="7896,-3032" coordsize="77,79">
              <v:shape style="position:absolute;left:7896;top:-3032;width:77;height:79" coordorigin="7896,-3032" coordsize="77,79" path="m7973,-3032l7896,-3006,7946,-2953,7973,-3032xe" filled="t" fillcolor="#000000" stroked="f">
                <v:path arrowok="t"/>
                <v:fill/>
              </v:shape>
            </v:group>
            <v:group style="position:absolute;left:7615;top:-2629;width:82;height:82" coordorigin="7615,-2629" coordsize="82,82">
              <v:shape style="position:absolute;left:7615;top:-2629;width:82;height:82" coordorigin="7615,-2629" coordsize="82,82" path="m7615,-2629l7615,-2547,7697,-2588,7615,-2629xe" filled="t" fillcolor="#FFFFFF" stroked="f">
                <v:path arrowok="t"/>
                <v:fill/>
              </v:shape>
            </v:group>
            <v:group style="position:absolute;left:7615;top:-2629;width:82;height:82" coordorigin="7615,-2629" coordsize="82,82">
              <v:shape style="position:absolute;left:7615;top:-2629;width:82;height:82" coordorigin="7615,-2629" coordsize="82,82" path="m7615,-2588l7615,-2629,7697,-2588,7615,-2547,7615,-2588xe" filled="f" stroked="t" strokeweight=".815772pt" strokecolor="#000000">
                <v:path arrowok="t"/>
              </v:shape>
            </v:group>
            <v:group style="position:absolute;left:6979;top:-2624;width:185;height:77" coordorigin="6979,-2624" coordsize="185,77">
              <v:shape style="position:absolute;left:6979;top:-2624;width:185;height:77" coordorigin="6979,-2624" coordsize="185,77" path="m6979,-2586l6996,-2624,7027,-2547,7056,-2624,7087,-2547,7118,-2624,7150,-2547,7164,-2586e" filled="f" stroked="t" strokeweight=".815772pt" strokecolor="#000000">
                <v:path arrowok="t"/>
              </v:shape>
            </v:group>
            <v:group style="position:absolute;left:7975;top:-2588;width:2;height:274" coordorigin="7975,-2588" coordsize="2,274">
              <v:shape style="position:absolute;left:7975;top:-2588;width:2;height:274" coordorigin="7975,-2588" coordsize="0,274" path="m7975,-2588l7975,-2314e" filled="f" stroked="t" strokeweight=".815772pt" strokecolor="#000000">
                <v:path arrowok="t"/>
              </v:shape>
              <v:shape style="position:absolute;left:7445;top:-2814;width:461;height:295" type="#_x0000_t75">
                <v:imagedata r:id="rId849" o:title=""/>
              </v:shape>
            </v:group>
            <v:group style="position:absolute;left:7920;top:-2314;width:108;height:55" coordorigin="7920,-2314" coordsize="108,55">
              <v:shape style="position:absolute;left:7920;top:-2314;width:108;height:55" coordorigin="7920,-2314" coordsize="108,55" path="m8028,-2314l7920,-2314,7975,-2259,8028,-2314xe" filled="f" stroked="t" strokeweight=".815772pt" strokecolor="#000000">
                <v:path arrowok="t"/>
              </v:shape>
            </v:group>
            <v:group style="position:absolute;left:9514;top:-1923;width:2;height:514" coordorigin="9514,-1923" coordsize="2,514">
              <v:shape style="position:absolute;left:9514;top:-1923;width:2;height:514" coordorigin="9514,-1923" coordsize="0,514" path="m9514,-1923l9514,-1410e" filled="f" stroked="t" strokeweight=".815772pt" strokecolor="#000000">
                <v:path arrowok="t"/>
              </v:shape>
            </v:group>
            <v:group style="position:absolute;left:9984;top:-2826;width:2;height:50" coordorigin="9984,-2826" coordsize="2,50">
              <v:shape style="position:absolute;left:9984;top:-2826;width:2;height:50" coordorigin="9984,-2826" coordsize="0,50" path="m9984,-2826l9984,-2775e" filled="f" stroked="t" strokeweight=".815772pt" strokecolor="#000000">
                <v:path arrowok="t"/>
              </v:shape>
            </v:group>
            <v:group style="position:absolute;left:9482;top:-3546;width:79;height:202" coordorigin="9482,-3546" coordsize="79,202">
              <v:shape style="position:absolute;left:9482;top:-3546;width:79;height:202" coordorigin="9482,-3546" coordsize="79,202" path="m9521,-3344l9482,-3361,9562,-3394,9482,-3428,9562,-3462,9482,-3495,9562,-3529,9521,-3546e" filled="f" stroked="t" strokeweight=".815772pt" strokecolor="#000000">
                <v:path arrowok="t"/>
              </v:shape>
            </v:group>
            <v:group style="position:absolute;left:9526;top:-3762;width:2;height:216" coordorigin="9526,-3762" coordsize="2,216">
              <v:shape style="position:absolute;left:9526;top:-3762;width:2;height:216" coordorigin="9526,-3762" coordsize="0,216" path="m9526,-3546l9526,-3762e" filled="f" stroked="t" strokeweight=".815772pt" strokecolor="#000000">
                <v:path arrowok="t"/>
              </v:shape>
            </v:group>
            <v:group style="position:absolute;left:9518;top:-3337;width:2;height:240" coordorigin="9518,-3337" coordsize="2,240">
              <v:shape style="position:absolute;left:9518;top:-3337;width:2;height:240" coordorigin="9518,-3337" coordsize="0,240" path="m9518,-3337l9518,-3097e" filled="f" stroked="t" strokeweight=".815772pt" strokecolor="#000000">
                <v:path arrowok="t"/>
              </v:shape>
            </v:group>
            <v:group style="position:absolute;left:9094;top:-2842;width:221;height:43" coordorigin="9094,-2842" coordsize="221,43">
              <v:shape style="position:absolute;left:9094;top:-2842;width:221;height:43" coordorigin="9094,-2842" coordsize="221,43" path="m9094,-2799l9094,-2816,9101,-2828,9103,-2835,9108,-2840,9113,-2842,9125,-2842,9130,-2840,9134,-2835,9139,-2833,9142,-2826,9144,-2821,9146,-2811,9149,-2804,9149,-2799,9149,-2816,9156,-2828,9158,-2835,9166,-2840,9170,-2842,9180,-2842,9185,-2840,9190,-2835,9194,-2833,9197,-2826,9202,-2821,9204,-2811,9204,-2799,9204,-2816,9211,-2828,9216,-2835,9221,-2840,9226,-2842,9235,-2842,9242,-2840,9247,-2835,9250,-2833,9254,-2826,9257,-2821,9259,-2811,9259,-2799,9259,-2809,9281,-2842,9293,-2842,9298,-2840,9302,-2835,9307,-2833,9310,-2826,9312,-2821,9314,-2811,9314,-2799e" filled="f" stroked="t" strokeweight=".815772pt" strokecolor="#000000">
                <v:path arrowok="t"/>
              </v:shape>
            </v:group>
            <v:group style="position:absolute;left:9085;top:-2788;width:16;height:2" coordorigin="9085,-2788" coordsize="16,2">
              <v:shape style="position:absolute;left:9085;top:-2788;width:16;height:2" coordorigin="9085,-2788" coordsize="16,0" path="m9085,-2788l9102,-2788e" filled="f" stroked="t" strokeweight="1.08pt" strokecolor="#000000">
                <v:path arrowok="t"/>
              </v:shape>
            </v:group>
            <v:group style="position:absolute;left:9306;top:-2788;width:16;height:2" coordorigin="9306,-2788" coordsize="16,2">
              <v:shape style="position:absolute;left:9306;top:-2788;width:16;height:2" coordorigin="9306,-2788" coordsize="16,0" path="m9306,-2788l9323,-2788e" filled="f" stroked="t" strokeweight="1.08pt" strokecolor="#000000">
                <v:path arrowok="t"/>
              </v:shape>
              <v:shape style="position:absolute;left:9132;top:-2941;width:197;height:197" type="#_x0000_t75">
                <v:imagedata r:id="rId850" o:title=""/>
              </v:shape>
            </v:group>
            <v:group style="position:absolute;left:9478;top:-1407;width:79;height:199" coordorigin="9478,-1407" coordsize="79,199">
              <v:shape style="position:absolute;left:9478;top:-1407;width:79;height:199" coordorigin="9478,-1407" coordsize="79,199" path="m9516,-1208l9478,-1225,9557,-1258,9478,-1292,9557,-1326,9478,-1359,9557,-1393,9516,-1407e" filled="f" stroked="t" strokeweight=".815772pt" strokecolor="#000000">
                <v:path arrowok="t"/>
              </v:shape>
            </v:group>
            <v:group style="position:absolute;left:9943;top:-1407;width:79;height:199" coordorigin="9943,-1407" coordsize="79,199">
              <v:shape style="position:absolute;left:9943;top:-1407;width:79;height:199" coordorigin="9943,-1407" coordsize="79,199" path="m9982,-1208l9943,-1225,10022,-1258,9943,-1292,10022,-1326,9943,-1359,10022,-1393,9982,-1407e" filled="f" stroked="t" strokeweight=".815772pt" strokecolor="#000000">
                <v:path arrowok="t"/>
              </v:shape>
            </v:group>
            <v:group style="position:absolute;left:9514;top:-1206;width:2;height:780" coordorigin="9514,-1206" coordsize="2,780">
              <v:shape style="position:absolute;left:9514;top:-1206;width:2;height:780" coordorigin="9514,-1206" coordsize="0,780" path="m9514,-1206l9514,-426e" filled="f" stroked="t" strokeweight=".815772pt" strokecolor="#000000">
                <v:path arrowok="t"/>
              </v:shape>
            </v:group>
            <v:group style="position:absolute;left:9974;top:-1210;width:10;height:785" coordorigin="9974,-1210" coordsize="10,785">
              <v:shape style="position:absolute;left:9974;top:-1210;width:10;height:785" coordorigin="9974,-1210" coordsize="10,785" path="m9984,-1210l9974,-426e" filled="f" stroked="t" strokeweight=".815772pt" strokecolor="#000000">
                <v:path arrowok="t"/>
              </v:shape>
            </v:group>
            <v:group style="position:absolute;left:9991;top:-2254;width:2;height:840" coordorigin="9991,-2254" coordsize="2,840">
              <v:shape style="position:absolute;left:9991;top:-2254;width:2;height:840" coordorigin="9991,-2254" coordsize="0,840" path="m9991,-2254l9991,-1414e" filled="f" stroked="t" strokeweight=".815772pt" strokecolor="#000000">
                <v:path arrowok="t"/>
              </v:shape>
            </v:group>
            <v:group style="position:absolute;left:9636;top:-2420;width:233;height:2" coordorigin="9636,-2420" coordsize="233,2">
              <v:shape style="position:absolute;left:9636;top:-2420;width:233;height:2" coordorigin="9636,-2420" coordsize="233,0" path="m9636,-2420l9869,-2420e" filled="f" stroked="t" strokeweight=".815772pt" strokecolor="#000000">
                <v:path arrowok="t"/>
              </v:shape>
            </v:group>
            <v:group style="position:absolute;left:9636;top:-2502;width:2;height:163" coordorigin="9636,-2502" coordsize="2,163">
              <v:shape style="position:absolute;left:9636;top:-2502;width:2;height:163" coordorigin="9636,-2502" coordsize="0,163" path="m9636,-2502l9636,-2338e" filled="f" stroked="t" strokeweight=".815772pt" strokecolor="#000000">
                <v:path arrowok="t"/>
              </v:shape>
            </v:group>
            <v:group style="position:absolute;left:9516;top:-2382;width:120;height:122" coordorigin="9516,-2382" coordsize="120,122">
              <v:shape style="position:absolute;left:9516;top:-2382;width:120;height:122" coordorigin="9516,-2382" coordsize="120,122" path="m9636,-2382l9516,-2331,9516,-2259e" filled="f" stroked="t" strokeweight=".815772pt" strokecolor="#000000">
                <v:path arrowok="t"/>
              </v:shape>
            </v:group>
            <v:group style="position:absolute;left:9516;top:-2583;width:120;height:122" coordorigin="9516,-2583" coordsize="120,122">
              <v:shape style="position:absolute;left:9516;top:-2583;width:120;height:122" coordorigin="9516,-2583" coordsize="120,122" path="m9636,-2461l9516,-2511,9516,-2583e" filled="f" stroked="t" strokeweight=".815772pt" strokecolor="#000000">
                <v:path arrowok="t"/>
              </v:shape>
            </v:group>
            <v:group style="position:absolute;left:9602;top:-2487;width:34;height:29" coordorigin="9602,-2487" coordsize="34,29">
              <v:shape style="position:absolute;left:9602;top:-2487;width:34;height:29" coordorigin="9602,-2487" coordsize="34,29" path="m9614,-2487l9602,-2458,9636,-2461,9614,-2487xe" filled="t" fillcolor="#000000" stroked="f">
                <v:path arrowok="t"/>
                <v:fill/>
              </v:shape>
            </v:group>
            <v:group style="position:absolute;left:9602;top:-2487;width:34;height:29" coordorigin="9602,-2487" coordsize="34,29">
              <v:shape style="position:absolute;left:9602;top:-2487;width:34;height:29" coordorigin="9602,-2487" coordsize="34,29" path="m9636,-2461l9614,-2487,9602,-2458,9636,-2461xe" filled="f" stroked="t" strokeweight=".815772pt" strokecolor="#000000">
                <v:path arrowok="t"/>
              </v:shape>
            </v:group>
            <v:group style="position:absolute;left:9869;top:-2502;width:2;height:163" coordorigin="9869,-2502" coordsize="2,163">
              <v:shape style="position:absolute;left:9869;top:-2502;width:2;height:163" coordorigin="9869,-2502" coordsize="0,163" path="m9869,-2502l9869,-2338e" filled="f" stroked="t" strokeweight=".815772pt" strokecolor="#000000">
                <v:path arrowok="t"/>
              </v:shape>
            </v:group>
            <v:group style="position:absolute;left:9869;top:-2382;width:118;height:122" coordorigin="9869,-2382" coordsize="118,122">
              <v:shape style="position:absolute;left:9869;top:-2382;width:118;height:122" coordorigin="9869,-2382" coordsize="118,122" path="m9869,-2382l9986,-2331,9986,-2259e" filled="f" stroked="t" strokeweight=".815772pt" strokecolor="#000000">
                <v:path arrowok="t"/>
              </v:shape>
            </v:group>
            <v:group style="position:absolute;left:9869;top:-2583;width:118;height:122" coordorigin="9869,-2583" coordsize="118,122">
              <v:shape style="position:absolute;left:9869;top:-2583;width:118;height:122" coordorigin="9869,-2583" coordsize="118,122" path="m9869,-2461l9986,-2511,9986,-2583e" filled="f" stroked="t" strokeweight=".815772pt" strokecolor="#000000">
                <v:path arrowok="t"/>
              </v:shape>
            </v:group>
            <v:group style="position:absolute;left:9869;top:-2487;width:31;height:29" coordorigin="9869,-2487" coordsize="31,29">
              <v:shape style="position:absolute;left:9869;top:-2487;width:31;height:29" coordorigin="9869,-2487" coordsize="31,29" path="m9888,-2487l9869,-2461,9900,-2458,9888,-2487xe" filled="t" fillcolor="#000000" stroked="f">
                <v:path arrowok="t"/>
                <v:fill/>
              </v:shape>
            </v:group>
            <v:group style="position:absolute;left:9869;top:-2487;width:31;height:29" coordorigin="9869,-2487" coordsize="31,29">
              <v:shape style="position:absolute;left:9869;top:-2487;width:31;height:29" coordorigin="9869,-2487" coordsize="31,29" path="m9869,-2461l9888,-2487,9900,-2458,9869,-2461xe" filled="f" stroked="t" strokeweight=".815772pt" strokecolor="#000000">
                <v:path arrowok="t"/>
              </v:shape>
            </v:group>
            <v:group style="position:absolute;left:9787;top:-2413;width:197;height:122" coordorigin="9787,-2413" coordsize="197,122">
              <v:shape style="position:absolute;left:9787;top:-2413;width:197;height:122" coordorigin="9787,-2413" coordsize="197,122" path="m9787,-2413l9787,-2290,9984,-2290e" filled="f" stroked="t" strokeweight=".815772pt" strokecolor="#000000">
                <v:path arrowok="t"/>
              </v:shape>
            </v:group>
            <v:group style="position:absolute;left:9984;top:-3166;width:5;height:610" coordorigin="9984,-3166" coordsize="5,610">
              <v:shape style="position:absolute;left:9984;top:-3166;width:5;height:610" coordorigin="9984,-3166" coordsize="5,610" path="m9989,-2557l9984,-3166e" filled="f" stroked="t" strokeweight=".815772pt" strokecolor="#000000">
                <v:path arrowok="t"/>
              </v:shape>
            </v:group>
            <v:group style="position:absolute;left:9958;top:-2799;width:48;height:48" coordorigin="9958,-2799" coordsize="48,48">
              <v:shape style="position:absolute;left:9958;top:-2799;width:48;height:48" coordorigin="9958,-2799" coordsize="48,48" path="m9991,-2799l9972,-2799,9965,-2792,9960,-2785,9958,-2775,9960,-2766,9965,-2758,9972,-2754,9982,-2751,9991,-2754,9998,-2758,10003,-2766,10006,-2770,10006,-2780,10003,-2785,9998,-2792,9991,-2799xe" filled="t" fillcolor="#000000" stroked="f">
                <v:path arrowok="t"/>
                <v:fill/>
              </v:shape>
            </v:group>
            <v:group style="position:absolute;left:9958;top:-2799;width:48;height:48" coordorigin="9958,-2799" coordsize="48,48">
              <v:shape style="position:absolute;left:9958;top:-2799;width:48;height:48" coordorigin="9958,-2799" coordsize="48,48" path="m9958,-2775l9960,-2785,9965,-2792,9972,-2799,9991,-2799,9998,-2792,10003,-2785,10006,-2780,10006,-2770,10003,-2766,9998,-2758,9991,-2754,9982,-2751,9972,-2754,9965,-2758,9960,-2766,9958,-2775xe" filled="f" stroked="t" strokeweight=".152952pt" strokecolor="#000000">
                <v:path arrowok="t"/>
              </v:shape>
            </v:group>
            <v:group style="position:absolute;left:9506;top:-3781;width:48;height:50" coordorigin="9506,-3781" coordsize="48,50">
              <v:shape style="position:absolute;left:9506;top:-3781;width:48;height:50" coordorigin="9506,-3781" coordsize="48,50" path="m9535,-3781l9526,-3781,9521,-3778,9514,-3774,9506,-3766,9506,-3747,9514,-3738,9521,-3733,9526,-3730,9535,-3730,9540,-3733,9547,-3738,9554,-3752,9554,-3762,9552,-3766,9547,-3774,9540,-3778,9535,-3781xe" filled="t" fillcolor="#000000" stroked="f">
                <v:path arrowok="t"/>
                <v:fill/>
              </v:shape>
            </v:group>
            <v:group style="position:absolute;left:9506;top:-3781;width:48;height:50" coordorigin="9506,-3781" coordsize="48,50">
              <v:shape style="position:absolute;left:9506;top:-3781;width:48;height:50" coordorigin="9506,-3781" coordsize="48,50" path="m9506,-3757l9506,-3766,9514,-3774,9521,-3778,9526,-3781,9535,-3781,9540,-3778,9547,-3774,9552,-3766,9554,-3762,9554,-3752,9552,-3747,9547,-3738,9540,-3733,9535,-3730,9526,-3730,9521,-3733,9514,-3738,9506,-3747,9506,-3757xe" filled="f" stroked="t" strokeweight=".152952pt" strokecolor="#000000">
                <v:path arrowok="t"/>
              </v:shape>
            </v:group>
            <v:group style="position:absolute;left:9960;top:-3781;width:50;height:50" coordorigin="9960,-3781" coordsize="50,50">
              <v:shape style="position:absolute;left:9960;top:-3781;width:50;height:50" coordorigin="9960,-3781" coordsize="50,50" path="m9991,-3781l9982,-3781,9967,-3774,9962,-3766,9962,-3759,9960,-3757,9962,-3752,9962,-3745,9967,-3738,9977,-3733,9984,-3730,9996,-3733,10003,-3738,10008,-3745,10010,-3757,10008,-3766,10003,-3774,9996,-3778,9991,-3781xe" filled="t" fillcolor="#000000" stroked="f">
                <v:path arrowok="t"/>
                <v:fill/>
              </v:shape>
            </v:group>
            <v:group style="position:absolute;left:9960;top:-3781;width:50;height:50" coordorigin="9960,-3781" coordsize="50,50">
              <v:shape style="position:absolute;left:9960;top:-3781;width:50;height:50" coordorigin="9960,-3781" coordsize="50,50" path="m9960,-3757l9962,-3759,9962,-3766,9967,-3774,9977,-3778,9982,-3781,9991,-3781,9996,-3778,10003,-3774,10008,-3766,10010,-3757,10008,-3745,10003,-3738,9996,-3733,9984,-3730,9977,-3733,9967,-3738,9962,-3745,9962,-3752,9960,-3757xe" filled="f" stroked="t" strokeweight=".152952pt" strokecolor="#000000">
                <v:path arrowok="t"/>
              </v:shape>
            </v:group>
            <v:group style="position:absolute;left:8868;top:-418;width:1116;height:2" coordorigin="8868,-418" coordsize="1116,2">
              <v:shape style="position:absolute;left:8868;top:-418;width:1116;height:2" coordorigin="8868,-418" coordsize="1116,0" path="m8868,-418l9984,-418e" filled="f" stroked="t" strokeweight=".509856pt" strokecolor="#000000">
                <v:path arrowok="t"/>
              </v:shape>
            </v:group>
            <v:group style="position:absolute;left:9319;top:-2821;width:665;height:41" coordorigin="9319,-2821" coordsize="665,41">
              <v:shape style="position:absolute;left:9319;top:-2821;width:665;height:41" coordorigin="9319,-2821" coordsize="665,41" path="m9319,-2780l9478,-2780,9478,-2787,9480,-2794,9485,-2802,9490,-2809,9494,-2814,9502,-2818,9509,-2821,9526,-2821,9533,-2818,9540,-2814,9545,-2809,9552,-2802,9554,-2794,9557,-2787,9559,-2780,9984,-2780,9984,-2787e" filled="f" stroked="t" strokeweight=".815772pt" strokecolor="#000000">
                <v:path arrowok="t"/>
              </v:shape>
            </v:group>
            <v:group style="position:absolute;left:9517;top:-3109;width:2;height:526" coordorigin="9517,-3109" coordsize="2,526">
              <v:shape style="position:absolute;left:9517;top:-3109;width:2;height:526" coordorigin="9517,-3109" coordsize="0,526" path="m9517,-3109l9517,-2583e" filled="f" stroked="t" strokeweight=".12pt" strokecolor="#000000">
                <v:path arrowok="t"/>
              </v:shape>
            </v:group>
            <v:group style="position:absolute;left:8863;top:-2775;width:230;height:2" coordorigin="8863,-2775" coordsize="230,2">
              <v:shape style="position:absolute;left:8863;top:-2775;width:230;height:2" coordorigin="8863,-2775" coordsize="230,0" path="m8863,-2775l9094,-2775e" filled="f" stroked="t" strokeweight=".815772pt" strokecolor="#000000">
                <v:path arrowok="t"/>
              </v:shape>
            </v:group>
            <v:group style="position:absolute;left:9475;top:-2125;width:77;height:202" coordorigin="9475,-2125" coordsize="77,202">
              <v:shape style="position:absolute;left:9475;top:-2125;width:77;height:202" coordorigin="9475,-2125" coordsize="77,202" path="m9514,-1923l9475,-1940,9552,-1974,9475,-2007,9552,-2041,9475,-2074,9552,-2106,9514,-2125e" filled="f" stroked="t" strokeweight=".815772pt" strokecolor="#000000">
                <v:path arrowok="t"/>
              </v:shape>
            </v:group>
            <v:group style="position:absolute;left:9516;top:-2259;width:2;height:134" coordorigin="9516,-2259" coordsize="2,134">
              <v:shape style="position:absolute;left:9516;top:-2259;width:2;height:134" coordorigin="9516,-2259" coordsize="2,134" path="m9518,-2259l9516,-2125e" filled="f" stroked="t" strokeweight=".815772pt" strokecolor="#000000">
                <v:path arrowok="t"/>
              </v:shape>
              <v:shape style="position:absolute;left:10044;top:-3423;width:115;height:238" type="#_x0000_t75">
                <v:imagedata r:id="rId851" o:title=""/>
              </v:shape>
              <v:shape style="position:absolute;left:10164;top:-3423;width:115;height:238" type="#_x0000_t75">
                <v:imagedata r:id="rId852" o:title=""/>
              </v:shape>
              <v:shape style="position:absolute;left:10289;top:-3423;width:115;height:238" type="#_x0000_t75">
                <v:imagedata r:id="rId853" o:title=""/>
              </v:shape>
            </v:group>
            <v:group style="position:absolute;left:9965;top:-2799;width:48;height:50" coordorigin="9965,-2799" coordsize="48,50">
              <v:shape style="position:absolute;left:9965;top:-2799;width:48;height:50" coordorigin="9965,-2799" coordsize="48,50" path="m9994,-2799l9984,-2799,9979,-2797,9972,-2792,9965,-2785,9965,-2766,9972,-2756,9979,-2751,9989,-2749,9998,-2751,10006,-2756,10010,-2766,10013,-2775,10010,-2785,10006,-2792,9998,-2797,9994,-2799xe" filled="t" fillcolor="#000000" stroked="f">
                <v:path arrowok="t"/>
                <v:fill/>
              </v:shape>
            </v:group>
            <v:group style="position:absolute;left:9965;top:-2799;width:48;height:50" coordorigin="9965,-2799" coordsize="48,50">
              <v:shape style="position:absolute;left:9965;top:-2799;width:48;height:50" coordorigin="9965,-2799" coordsize="48,50" path="m9965,-2775l9965,-2785,9972,-2792,9979,-2797,9984,-2799,9994,-2799,9998,-2797,10006,-2792,10010,-2785,10013,-2775,10010,-2766,10006,-2756,9998,-2751,9989,-2749,9979,-2751,9972,-2756,9965,-2766,9965,-2775xe" filled="f" stroked="t" strokeweight=".815772pt" strokecolor="#000000">
                <v:path arrowok="t"/>
              </v:shape>
            </v:group>
            <v:group style="position:absolute;left:10003;top:-2778;width:206;height:2" coordorigin="10003,-2778" coordsize="206,2">
              <v:shape style="position:absolute;left:10003;top:-2778;width:206;height:2" coordorigin="10003,-2778" coordsize="206,0" path="m10003,-2778l10210,-2778e" filled="f" stroked="t" strokeweight=".815772pt" strokecolor="#000000">
                <v:path arrowok="t"/>
              </v:shape>
            </v:group>
            <v:group style="position:absolute;left:10224;top:-2818;width:67;height:70" coordorigin="10224,-2818" coordsize="67,70">
              <v:shape style="position:absolute;left:10224;top:-2818;width:67;height:70" coordorigin="10224,-2818" coordsize="67,70" path="m10291,-2785l10291,-2790,10289,-2797,10286,-2802,10282,-2806,10277,-2811,10270,-2816,10265,-2818,10250,-2818,10243,-2816,10238,-2811,10234,-2806,10229,-2802,10226,-2797,10224,-2790,10224,-2778,10226,-2770,10229,-2763,10234,-2758,10238,-2754,10243,-2751,10250,-2749,10265,-2749,10270,-2751,10277,-2754,10282,-2758,10286,-2763,10289,-2770,10291,-2778,10291,-2785xe" filled="f" stroked="t" strokeweight=".815772pt" strokecolor="#000000">
                <v:path arrowok="t"/>
              </v:shape>
            </v:group>
            <v:group style="position:absolute;left:9953;top:-2799;width:50;height:50" coordorigin="9953,-2799" coordsize="50,50">
              <v:shape style="position:absolute;left:9953;top:-2799;width:50;height:50" coordorigin="9953,-2799" coordsize="50,50" path="m9986,-2797l9970,-2797,9960,-2792,9953,-2778,9953,-2768,9955,-2763,9960,-2756,9970,-2751,9977,-2749,9986,-2751,9996,-2756,10001,-2763,10003,-2773,10001,-2782,9996,-2792,9986,-2797xe" filled="t" fillcolor="#000000" stroked="f">
                <v:path arrowok="t"/>
                <v:fill/>
              </v:shape>
              <v:shape style="position:absolute;left:9953;top:-2799;width:50;height:50" coordorigin="9953,-2799" coordsize="50,50" path="m9977,-2799l9972,-2797,9984,-2797,9977,-2799xe" filled="t" fillcolor="#000000" stroked="f">
                <v:path arrowok="t"/>
                <v:fill/>
              </v:shape>
            </v:group>
            <v:group style="position:absolute;left:9953;top:-2799;width:50;height:50" coordorigin="9953,-2799" coordsize="50,50">
              <v:shape style="position:absolute;left:9953;top:-2799;width:50;height:50" coordorigin="9953,-2799" coordsize="50,50" path="m9953,-2773l9953,-2778,9955,-2782,9960,-2792,9970,-2797,9972,-2797,9977,-2799,9984,-2797,9986,-2797,9996,-2792,10001,-2782,10003,-2773,10001,-2763,9996,-2756,9986,-2751,9977,-2749,9970,-2751,9960,-2756,9955,-2763,9953,-2768,9953,-2773xe" filled="f" stroked="t" strokeweight=".152952pt" strokecolor="#000000">
                <v:path arrowok="t"/>
              </v:shape>
              <v:shape style="position:absolute;left:10248;top:-2938;width:221;height:252" type="#_x0000_t75">
                <v:imagedata r:id="rId854" o:title=""/>
              </v:shape>
              <v:shape style="position:absolute;left:10476;top:-2936;width:211;height:238" type="#_x0000_t75">
                <v:imagedata r:id="rId855" o:title=""/>
              </v:shape>
            </v:group>
            <v:group style="position:absolute;left:6163;top:-3862;width:2;height:552" coordorigin="6163,-3862" coordsize="2,552">
              <v:shape style="position:absolute;left:6163;top:-3862;width:2;height:552" coordorigin="6163,-3862" coordsize="0,552" path="m6163,-3862l6163,-3310e" filled="f" stroked="t" strokeweight=".815772pt" strokecolor="#000000">
                <v:path arrowok="t"/>
              </v:shape>
            </v:group>
            <v:group style="position:absolute;left:6130;top:-3620;width:67;height:70" coordorigin="6130,-3620" coordsize="67,70">
              <v:shape style="position:absolute;left:6130;top:-3620;width:67;height:70" coordorigin="6130,-3620" coordsize="67,70" path="m6163,-3620l6130,-3550,6197,-3550,6163,-3620xe" filled="t" fillcolor="#000000" stroked="f">
                <v:path arrowok="t"/>
                <v:fill/>
              </v:shape>
            </v:group>
            <v:group style="position:absolute;left:6130;top:-3620;width:67;height:70" coordorigin="6130,-3620" coordsize="67,70">
              <v:shape style="position:absolute;left:6130;top:-3620;width:67;height:70" coordorigin="6130,-3620" coordsize="67,70" path="m6163,-3550l6130,-3550,6163,-3620,6197,-3550,6163,-3550xe" filled="f" stroked="t" strokeweight=".815772pt" strokecolor="#000000">
                <v:path arrowok="t"/>
              </v:shape>
            </v:group>
            <v:group style="position:absolute;left:6113;top:-3646;width:101;height:53" coordorigin="6113,-3646" coordsize="101,53">
              <v:shape style="position:absolute;left:6113;top:-3646;width:101;height:53" coordorigin="6113,-3646" coordsize="101,53" path="m6113,-3646l6113,-3620,6214,-3620,6214,-3594e" filled="f" stroked="t" strokeweight=".815772pt" strokecolor="#000000">
                <v:path arrowok="t"/>
              </v:shape>
            </v:group>
            <v:group style="position:absolute;left:6106;top:-4386;width:96;height:96" coordorigin="6106,-4386" coordsize="96,96">
              <v:shape style="position:absolute;left:6106;top:-4386;width:96;height:96" coordorigin="6106,-4386" coordsize="96,96" path="m6106,-4386l6106,-4290,6202,-4338,6106,-4386xe" filled="t" fillcolor="#000000" stroked="f">
                <v:path arrowok="t"/>
                <v:fill/>
              </v:shape>
            </v:group>
            <v:group style="position:absolute;left:6106;top:-4386;width:96;height:96" coordorigin="6106,-4386" coordsize="96,96">
              <v:shape style="position:absolute;left:6106;top:-4386;width:96;height:96" coordorigin="6106,-4386" coordsize="96,96" path="m6106,-4290l6202,-4338,6106,-4386,6106,-4290xe" filled="f" stroked="t" strokeweight=".815772pt" strokecolor="#000000">
                <v:path arrowok="t"/>
              </v:shape>
            </v:group>
            <v:group style="position:absolute;left:6202;top:-4386;width:2;height:96" coordorigin="6202,-4386" coordsize="2,96">
              <v:shape style="position:absolute;left:6202;top:-4386;width:2;height:96" coordorigin="6202,-4386" coordsize="0,96" path="m6202,-4386l6202,-4290e" filled="f" stroked="t" strokeweight=".815772pt" strokecolor="#000000">
                <v:path arrowok="t"/>
              </v:shape>
              <v:shape style="position:absolute;left:6094;top:-4206;width:214;height:252" type="#_x0000_t75">
                <v:imagedata r:id="rId856" o:title=""/>
              </v:shape>
            </v:group>
            <v:group style="position:absolute;left:6473;top:-2761;width:264;height:2" coordorigin="6473,-2761" coordsize="264,2">
              <v:shape style="position:absolute;left:6473;top:-2761;width:264;height:2" coordorigin="6473,-2761" coordsize="264,2" path="m6737,-2758l6473,-2761e" filled="f" stroked="t" strokeweight=".815772pt" strokecolor="#000000">
                <v:path arrowok="t"/>
              </v:shape>
              <v:shape style="position:absolute;left:6782;top:-3342;width:96;height:754" type="#_x0000_t75">
                <v:imagedata r:id="rId857" o:title=""/>
              </v:shape>
              <v:shape style="position:absolute;left:6782;top:-2852;width:115;height:266" type="#_x0000_t75">
                <v:imagedata r:id="rId858" o:title=""/>
              </v:shape>
              <v:shape style="position:absolute;left:5686;top:-3524;width:77;height:245" type="#_x0000_t75">
                <v:imagedata r:id="rId859" o:title=""/>
              </v:shape>
            </v:group>
            <v:group style="position:absolute;left:8808;top:-3560;width:110;height:103" coordorigin="8808,-3560" coordsize="110,103">
              <v:shape style="position:absolute;left:8808;top:-3560;width:110;height:103" coordorigin="8808,-3560" coordsize="110,103" path="m8863,-3457l8808,-3457,8863,-3560,8918,-3457,8863,-3457xe" filled="f" stroked="t" strokeweight=".815772pt" strokecolor="#000000">
                <v:path arrowok="t"/>
              </v:shape>
            </v:group>
            <v:group style="position:absolute;left:8782;top:-3601;width:163;height:79" coordorigin="8782,-3601" coordsize="163,79">
              <v:shape style="position:absolute;left:8782;top:-3601;width:163;height:79" coordorigin="8782,-3601" coordsize="163,79" path="m8782,-3601l8782,-3560,8945,-3560,8945,-3522e" filled="f" stroked="t" strokeweight=".815772pt" strokecolor="#000000">
                <v:path arrowok="t"/>
              </v:shape>
              <v:shape style="position:absolute;left:9617;top:-3471;width:235;height:192" type="#_x0000_t75">
                <v:imagedata r:id="rId860" o:title=""/>
              </v:shape>
              <v:shape style="position:absolute;left:9607;top:-2050;width:226;height:187" type="#_x0000_t75">
                <v:imagedata r:id="rId861" o:title=""/>
              </v:shape>
              <v:shape style="position:absolute;left:8590;top:-1899;width:58;height:187" type="#_x0000_t75">
                <v:imagedata r:id="rId862" o:title=""/>
              </v:shape>
              <v:shape style="position:absolute;left:6605;top:-2348;width:365;height:247" type="#_x0000_t75">
                <v:imagedata r:id="rId863" o:title=""/>
              </v:shape>
              <v:shape style="position:absolute;left:3576;top:-1062;width:295;height:238" type="#_x0000_t75">
                <v:imagedata r:id="rId864" o:title=""/>
              </v:shape>
              <v:shape style="position:absolute;left:3638;top:-1064;width:310;height:370" type="#_x0000_t75">
                <v:imagedata r:id="rId865" o:title=""/>
              </v:shape>
              <v:shape style="position:absolute;left:7646;top:-788;width:259;height:250" type="#_x0000_t75">
                <v:imagedata r:id="rId866" o:title=""/>
              </v:shape>
              <v:shape style="position:absolute;left:9010;top:-903;width:365;height:370" type="#_x0000_t75">
                <v:imagedata r:id="rId867" o:title=""/>
              </v:shape>
              <v:shape style="position:absolute;left:9130;top:-776;width:204;height:245" type="#_x0000_t75">
                <v:imagedata r:id="rId868" o:title=""/>
              </v:shape>
              <v:shape style="position:absolute;left:9600;top:-1342;width:185;height:187" type="#_x0000_t75">
                <v:imagedata r:id="rId869" o:title=""/>
              </v:shape>
              <v:shape style="position:absolute;left:10082;top:-1342;width:223;height:187" type="#_x0000_t75">
                <v:imagedata r:id="rId870" o:title=""/>
              </v:shape>
            </v:group>
            <v:group style="position:absolute;left:8834;top:-447;width:48;height:48" coordorigin="8834,-447" coordsize="48,48">
              <v:shape style="position:absolute;left:8834;top:-447;width:48;height:48" coordorigin="8834,-447" coordsize="48,48" path="m8868,-447l8849,-447,8842,-440,8837,-433,8837,-428,8834,-423,8837,-418,8837,-414,8842,-406,8849,-402,8854,-399,8863,-399,8868,-402,8875,-406,8880,-414,8882,-418,8882,-428,8880,-433,8875,-440,8868,-447xe" filled="t" fillcolor="#000000" stroked="f">
                <v:path arrowok="t"/>
                <v:fill/>
              </v:shape>
            </v:group>
            <v:group style="position:absolute;left:9485;top:-447;width:50;height:48" coordorigin="9485,-447" coordsize="50,48">
              <v:shape style="position:absolute;left:9485;top:-447;width:50;height:48" coordorigin="9485,-447" coordsize="50,48" path="m9518,-447l9502,-447,9492,-440,9487,-433,9487,-428,9485,-423,9487,-418,9487,-414,9492,-406,9502,-402,9504,-399,9516,-399,9518,-402,9528,-406,9533,-414,9535,-418,9535,-428,9533,-433,9528,-440,9518,-447xe" filled="t" fillcolor="#000000" stroked="f">
                <v:path arrowok="t"/>
                <v:fill/>
              </v:shape>
            </v:group>
            <v:group style="position:absolute;left:9485;top:-1825;width:31;height:74" coordorigin="9485,-1825" coordsize="31,74">
              <v:shape style="position:absolute;left:9485;top:-1825;width:31;height:74" coordorigin="9485,-1825" coordsize="31,74" path="m9516,-1753l9504,-1753,9511,-1750,9516,-1753xe" filled="t" fillcolor="#000000" stroked="f">
                <v:path arrowok="t"/>
                <v:fill/>
              </v:shape>
              <v:shape style="position:absolute;left:9485;top:-1825;width:31;height:74" coordorigin="9485,-1825" coordsize="31,74" path="m9516,-1825l9504,-1825,9502,-1820,9492,-1813,9487,-1801,9487,-1796,9485,-1786,9487,-1779,9487,-1774,9492,-1762,9502,-1753,9518,-1753,9528,-1762,9533,-1774,9535,-1779,9535,-1796,9533,-1801,9528,-1813,9518,-1820,9516,-1825xe" filled="t" fillcolor="#000000" stroked="f">
                <v:path arrowok="t"/>
                <v:fill/>
              </v:shape>
            </v:group>
            <v:group style="position:absolute;left:7942;top:-2427;width:70;height:48" coordorigin="7942,-2427" coordsize="70,48">
              <v:shape style="position:absolute;left:7942;top:-2427;width:70;height:48" coordorigin="7942,-2427" coordsize="70,48" path="m7982,-2427l7970,-2427,7963,-2425,7954,-2420,7946,-2413,7942,-2403,7946,-2394,7954,-2386,7963,-2382,7970,-2379,7982,-2379,7990,-2382,7999,-2386,8011,-2398,8011,-2408,7999,-2420,7990,-2425,7982,-2427xe" filled="t" fillcolor="#000000" stroked="f">
                <v:path arrowok="t"/>
                <v:fill/>
              </v:shape>
            </v:group>
            <v:group style="position:absolute;left:7510;top:-3248;width:72;height:48" coordorigin="7510,-3248" coordsize="72,48">
              <v:shape style="position:absolute;left:7510;top:-3248;width:72;height:48" coordorigin="7510,-3248" coordsize="72,48" path="m7553,-3248l7538,-3248,7531,-3246,7519,-3241,7512,-3234,7510,-3229,7510,-3219,7512,-3214,7519,-3207,7531,-3202,7538,-3200,7553,-3200,7558,-3202,7570,-3207,7579,-3214,7582,-3219,7582,-3229,7579,-3234,7570,-3241,7558,-3246,7553,-3248xe" filled="t" fillcolor="#000000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172.440002pt;margin-top:-68.676132pt;width:15.84pt;height:11.88pt;mso-position-horizontal-relative:page;mso-position-vertical-relative:paragraph;z-index:-9045" coordorigin="3449,-1374" coordsize="317,238">
            <v:shape style="position:absolute;left:3449;top:-1374;width:173;height:238" type="#_x0000_t75">
              <v:imagedata r:id="rId871" o:title=""/>
            </v:shape>
            <v:shape style="position:absolute;left:3631;top:-1374;width:134;height:238" type="#_x0000_t75">
              <v:imagedata r:id="rId872" o:title=""/>
            </v:shape>
            <w10:wrap type="none"/>
          </v:group>
        </w:pict>
      </w:r>
      <w:r>
        <w:rPr>
          <w:rFonts w:ascii="Arial" w:hAnsi="Arial" w:cs="Arial" w:eastAsia="Arial"/>
          <w:i/>
          <w:spacing w:val="-1"/>
          <w:w w:val="100"/>
          <w:sz w:val="16"/>
          <w:szCs w:val="16"/>
        </w:rPr>
        <w:t>N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e:</w:t>
      </w:r>
      <w:r>
        <w:rPr>
          <w:rFonts w:ascii="Arial" w:hAnsi="Arial" w:cs="Arial" w:eastAsia="Arial"/>
          <w:i/>
          <w:spacing w:val="40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Th</w:t>
      </w:r>
      <w:r>
        <w:rPr>
          <w:rFonts w:ascii="Arial" w:hAnsi="Arial" w:cs="Arial" w:eastAsia="Arial"/>
          <w:i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i/>
          <w:spacing w:val="40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i/>
          <w:spacing w:val="40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i/>
          <w:spacing w:val="39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i/>
          <w:spacing w:val="-2"/>
          <w:w w:val="100"/>
          <w:sz w:val="16"/>
          <w:szCs w:val="16"/>
        </w:rPr>
        <w:t>m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pl</w:t>
      </w:r>
      <w:r>
        <w:rPr>
          <w:rFonts w:ascii="Arial" w:hAnsi="Arial" w:cs="Arial" w:eastAsia="Arial"/>
          <w:i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f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ied</w:t>
      </w:r>
      <w:r>
        <w:rPr>
          <w:rFonts w:ascii="Arial" w:hAnsi="Arial" w:cs="Arial" w:eastAsia="Arial"/>
          <w:i/>
          <w:spacing w:val="39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i/>
          <w:spacing w:val="-3"/>
          <w:w w:val="100"/>
          <w:sz w:val="16"/>
          <w:szCs w:val="16"/>
        </w:rPr>
        <w:t>n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i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p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ual</w:t>
      </w:r>
      <w:r>
        <w:rPr>
          <w:rFonts w:ascii="Arial" w:hAnsi="Arial" w:cs="Arial" w:eastAsia="Arial"/>
          <w:i/>
          <w:spacing w:val="39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-1"/>
          <w:w w:val="100"/>
          <w:sz w:val="16"/>
          <w:szCs w:val="16"/>
        </w:rPr>
        <w:t>s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he</w:t>
      </w:r>
      <w:r>
        <w:rPr>
          <w:rFonts w:ascii="Arial" w:hAnsi="Arial" w:cs="Arial" w:eastAsia="Arial"/>
          <w:i/>
          <w:spacing w:val="-2"/>
          <w:w w:val="100"/>
          <w:sz w:val="16"/>
          <w:szCs w:val="16"/>
        </w:rPr>
        <w:t>m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i/>
          <w:spacing w:val="-1"/>
          <w:w w:val="100"/>
          <w:sz w:val="16"/>
          <w:szCs w:val="16"/>
        </w:rPr>
        <w:t>c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.</w:t>
      </w:r>
      <w:r>
        <w:rPr>
          <w:rFonts w:ascii="Arial" w:hAnsi="Arial" w:cs="Arial" w:eastAsia="Arial"/>
          <w:i/>
          <w:spacing w:val="40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-1"/>
          <w:w w:val="100"/>
          <w:sz w:val="16"/>
          <w:szCs w:val="16"/>
        </w:rPr>
        <w:t>P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lea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i/>
          <w:spacing w:val="39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f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er</w:t>
      </w:r>
      <w:r>
        <w:rPr>
          <w:rFonts w:ascii="Arial" w:hAnsi="Arial" w:cs="Arial" w:eastAsia="Arial"/>
          <w:i/>
          <w:spacing w:val="38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i/>
          <w:spacing w:val="36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he</w:t>
      </w:r>
      <w:r>
        <w:rPr>
          <w:rFonts w:ascii="Arial" w:hAnsi="Arial" w:cs="Arial" w:eastAsia="Arial"/>
          <w:i/>
          <w:spacing w:val="39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f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i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en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i/>
          <w:spacing w:val="39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de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ign</w:t>
      </w:r>
      <w:r>
        <w:rPr>
          <w:rFonts w:ascii="Arial" w:hAnsi="Arial" w:cs="Arial" w:eastAsia="Arial"/>
          <w:i/>
          <w:spacing w:val="39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i/>
          <w:spacing w:val="-3"/>
          <w:w w:val="100"/>
          <w:sz w:val="16"/>
          <w:szCs w:val="16"/>
        </w:rPr>
        <w:t>o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u</w:t>
      </w:r>
      <w:r>
        <w:rPr>
          <w:rFonts w:ascii="Arial" w:hAnsi="Arial" w:cs="Arial" w:eastAsia="Arial"/>
          <w:i/>
          <w:spacing w:val="-2"/>
          <w:w w:val="100"/>
          <w:sz w:val="16"/>
          <w:szCs w:val="16"/>
        </w:rPr>
        <w:t>m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en</w:t>
      </w:r>
      <w:r>
        <w:rPr>
          <w:rFonts w:ascii="Arial" w:hAnsi="Arial" w:cs="Arial" w:eastAsia="Arial"/>
          <w:i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ion</w:t>
      </w:r>
      <w:r>
        <w:rPr>
          <w:rFonts w:ascii="Arial" w:hAnsi="Arial" w:cs="Arial" w:eastAsia="Arial"/>
          <w:i/>
          <w:spacing w:val="39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f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or</w:t>
      </w:r>
      <w:r>
        <w:rPr>
          <w:rFonts w:ascii="Arial" w:hAnsi="Arial" w:cs="Arial" w:eastAsia="Arial"/>
          <w:i/>
          <w:spacing w:val="38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de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ailed</w:t>
      </w:r>
      <w:r>
        <w:rPr>
          <w:rFonts w:ascii="Arial" w:hAnsi="Arial" w:cs="Arial" w:eastAsia="Arial"/>
          <w:i/>
          <w:spacing w:val="39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d</w:t>
      </w:r>
      <w:r>
        <w:rPr>
          <w:rFonts w:ascii="Arial" w:hAnsi="Arial" w:cs="Arial" w:eastAsia="Arial"/>
          <w:i/>
          <w:spacing w:val="-3"/>
          <w:w w:val="100"/>
          <w:sz w:val="16"/>
          <w:szCs w:val="16"/>
        </w:rPr>
        <w:t>e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ign</w:t>
      </w:r>
      <w:r>
        <w:rPr>
          <w:rFonts w:ascii="Arial" w:hAnsi="Arial" w:cs="Arial" w:eastAsia="Arial"/>
          <w:i/>
          <w:spacing w:val="39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and</w:t>
      </w:r>
      <w:r>
        <w:rPr>
          <w:rFonts w:ascii="Arial" w:hAnsi="Arial" w:cs="Arial" w:eastAsia="Arial"/>
          <w:i/>
          <w:spacing w:val="39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i/>
          <w:spacing w:val="-3"/>
          <w:w w:val="100"/>
          <w:sz w:val="16"/>
          <w:szCs w:val="16"/>
        </w:rPr>
        <w:t>o</w:t>
      </w:r>
      <w:r>
        <w:rPr>
          <w:rFonts w:ascii="Arial" w:hAnsi="Arial" w:cs="Arial" w:eastAsia="Arial"/>
          <w:i/>
          <w:spacing w:val="-2"/>
          <w:w w:val="100"/>
          <w:sz w:val="16"/>
          <w:szCs w:val="16"/>
        </w:rPr>
        <w:t>m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ponent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in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f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i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i/>
          <w:spacing w:val="-2"/>
          <w:w w:val="100"/>
          <w:sz w:val="16"/>
          <w:szCs w:val="16"/>
        </w:rPr>
        <w:t>m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ion.</w:t>
      </w:r>
      <w:r>
        <w:rPr>
          <w:rFonts w:ascii="Arial" w:hAnsi="Arial" w:cs="Arial" w:eastAsia="Arial"/>
          <w:i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F</w:t>
      </w:r>
      <w:r>
        <w:rPr>
          <w:rFonts w:ascii="Arial" w:hAnsi="Arial" w:cs="Arial" w:eastAsia="Arial"/>
          <w:i/>
          <w:spacing w:val="-3"/>
          <w:w w:val="100"/>
          <w:sz w:val="16"/>
          <w:szCs w:val="16"/>
        </w:rPr>
        <w:t>u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ll</w:t>
      </w:r>
      <w:r>
        <w:rPr>
          <w:rFonts w:ascii="Arial" w:hAnsi="Arial" w:cs="Arial" w:eastAsia="Arial"/>
          <w:i/>
          <w:spacing w:val="-1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P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oE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i/>
          <w:spacing w:val="-2"/>
          <w:w w:val="100"/>
          <w:sz w:val="16"/>
          <w:szCs w:val="16"/>
        </w:rPr>
        <w:t>m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ple</w:t>
      </w:r>
      <w:r>
        <w:rPr>
          <w:rFonts w:ascii="Arial" w:hAnsi="Arial" w:cs="Arial" w:eastAsia="Arial"/>
          <w:i/>
          <w:spacing w:val="-2"/>
          <w:w w:val="100"/>
          <w:sz w:val="16"/>
          <w:szCs w:val="16"/>
        </w:rPr>
        <w:t>m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en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a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i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on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2"/>
          <w:w w:val="100"/>
          <w:sz w:val="16"/>
          <w:szCs w:val="16"/>
        </w:rPr>
        <w:t>w</w:t>
      </w:r>
      <w:r>
        <w:rPr>
          <w:rFonts w:ascii="Arial" w:hAnsi="Arial" w:cs="Arial" w:eastAsia="Arial"/>
          <w:i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ll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equi</w:t>
      </w:r>
      <w:r>
        <w:rPr>
          <w:rFonts w:ascii="Arial" w:hAnsi="Arial" w:cs="Arial" w:eastAsia="Arial"/>
          <w:i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e</w:t>
      </w:r>
      <w:r>
        <w:rPr>
          <w:rFonts w:ascii="Arial" w:hAnsi="Arial" w:cs="Arial" w:eastAsia="Arial"/>
          <w:i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cs="Arial" w:eastAsia="Arial"/>
          <w:i/>
          <w:spacing w:val="2"/>
          <w:w w:val="100"/>
          <w:sz w:val="16"/>
          <w:szCs w:val="16"/>
        </w:rPr>
        <w:t>w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i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input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diode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b</w:t>
      </w:r>
      <w:r>
        <w:rPr>
          <w:rFonts w:ascii="Arial" w:hAnsi="Arial" w:cs="Arial" w:eastAsia="Arial"/>
          <w:i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i/>
          <w:spacing w:val="-3"/>
          <w:w w:val="100"/>
          <w:sz w:val="16"/>
          <w:szCs w:val="16"/>
        </w:rPr>
        <w:t>d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ge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.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For</w:t>
      </w:r>
      <w:r>
        <w:rPr>
          <w:rFonts w:ascii="Arial" w:hAnsi="Arial" w:cs="Arial" w:eastAsia="Arial"/>
          <w:i/>
          <w:spacing w:val="-2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i</w:t>
      </w:r>
      <w:r>
        <w:rPr>
          <w:rFonts w:ascii="Arial" w:hAnsi="Arial" w:cs="Arial" w:eastAsia="Arial"/>
          <w:i/>
          <w:spacing w:val="-2"/>
          <w:w w:val="100"/>
          <w:sz w:val="16"/>
          <w:szCs w:val="16"/>
        </w:rPr>
        <w:t>m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pli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c</w:t>
      </w:r>
      <w:r>
        <w:rPr>
          <w:rFonts w:ascii="Arial" w:hAnsi="Arial" w:cs="Arial" w:eastAsia="Arial"/>
          <w:i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i/>
          <w:spacing w:val="-1"/>
          <w:w w:val="100"/>
          <w:sz w:val="16"/>
          <w:szCs w:val="16"/>
        </w:rPr>
        <w:t>t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y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,</w:t>
      </w:r>
      <w:r>
        <w:rPr>
          <w:rFonts w:ascii="Arial" w:hAnsi="Arial" w:cs="Arial" w:eastAsia="Arial"/>
          <w:i/>
          <w:spacing w:val="2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o</w:t>
      </w:r>
      <w:r>
        <w:rPr>
          <w:rFonts w:ascii="Arial" w:hAnsi="Arial" w:cs="Arial" w:eastAsia="Arial"/>
          <w:i/>
          <w:spacing w:val="-3"/>
          <w:w w:val="100"/>
          <w:sz w:val="16"/>
          <w:szCs w:val="16"/>
        </w:rPr>
        <w:t>n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ly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one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-2"/>
          <w:w w:val="100"/>
          <w:sz w:val="16"/>
          <w:szCs w:val="16"/>
        </w:rPr>
        <w:t>i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s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s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h</w:t>
      </w:r>
      <w:r>
        <w:rPr>
          <w:rFonts w:ascii="Arial" w:hAnsi="Arial" w:cs="Arial" w:eastAsia="Arial"/>
          <w:i/>
          <w:spacing w:val="-3"/>
          <w:w w:val="100"/>
          <w:sz w:val="16"/>
          <w:szCs w:val="16"/>
        </w:rPr>
        <w:t>o</w:t>
      </w:r>
      <w:r>
        <w:rPr>
          <w:rFonts w:ascii="Arial" w:hAnsi="Arial" w:cs="Arial" w:eastAsia="Arial"/>
          <w:i/>
          <w:spacing w:val="2"/>
          <w:w w:val="100"/>
          <w:sz w:val="16"/>
          <w:szCs w:val="16"/>
        </w:rPr>
        <w:t>w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n</w:t>
      </w:r>
      <w:r>
        <w:rPr>
          <w:rFonts w:ascii="Arial" w:hAnsi="Arial" w:cs="Arial" w:eastAsia="Arial"/>
          <w:i/>
          <w:spacing w:val="1"/>
          <w:w w:val="100"/>
          <w:sz w:val="16"/>
          <w:szCs w:val="16"/>
        </w:rPr>
        <w:t> 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he</w:t>
      </w:r>
      <w:r>
        <w:rPr>
          <w:rFonts w:ascii="Arial" w:hAnsi="Arial" w:cs="Arial" w:eastAsia="Arial"/>
          <w:i/>
          <w:spacing w:val="-1"/>
          <w:w w:val="100"/>
          <w:sz w:val="16"/>
          <w:szCs w:val="16"/>
        </w:rPr>
        <w:t>r</w:t>
      </w:r>
      <w:r>
        <w:rPr>
          <w:rFonts w:ascii="Arial" w:hAnsi="Arial" w:cs="Arial" w:eastAsia="Arial"/>
          <w:i/>
          <w:spacing w:val="0"/>
          <w:w w:val="100"/>
          <w:sz w:val="16"/>
          <w:szCs w:val="16"/>
        </w:rPr>
        <w:t>e.</w:t>
      </w:r>
      <w:r>
        <w:rPr>
          <w:rFonts w:ascii="Arial" w:hAnsi="Arial" w:cs="Arial" w:eastAsia="Arial"/>
          <w:spacing w:val="0"/>
          <w:w w:val="100"/>
          <w:sz w:val="16"/>
          <w:szCs w:val="16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16"/>
          <w:szCs w:val="16"/>
        </w:rPr>
        <w:sectPr>
          <w:pgSz w:w="12240" w:h="15840"/>
          <w:pgMar w:header="216" w:footer="901" w:top="1800" w:bottom="1100" w:left="700" w:right="900"/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0" w:after="0" w:line="240" w:lineRule="auto"/>
        <w:ind w:left="207" w:right="-48"/>
        <w:jc w:val="both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45.360001pt;margin-top:12.995588pt;width:238.32pt;height:.1pt;mso-position-horizontal-relative:page;mso-position-vertical-relative:paragraph;z-index:-9043" coordorigin="907,260" coordsize="4766,2">
            <v:shape style="position:absolute;left:907;top:260;width:4766;height:2" coordorigin="907,260" coordsize="4766,0" path="m907,260l5674,260e" filled="f" stroked="t" strokeweight=".94pt" strokecolor="#2268AE">
              <v:path arrowok="t"/>
            </v:shape>
            <w10:wrap type="none"/>
          </v:group>
        </w:pict>
      </w:r>
      <w:r>
        <w:rPr/>
        <w:pict>
          <v:group style="position:absolute;margin-left:45.360001pt;margin-top:26.795588pt;width:234.96pt;height:.1pt;mso-position-horizontal-relative:page;mso-position-vertical-relative:paragraph;z-index:-9042" coordorigin="907,536" coordsize="4699,2">
            <v:shape style="position:absolute;left:907;top:536;width:4699;height:2" coordorigin="907,536" coordsize="4699,0" path="m907,536l5606,536e" filled="f" stroked="t" strokeweight=".94pt" strokecolor="#2268AE">
              <v:path arrowok="t"/>
            </v:shape>
            <w10:wrap type="none"/>
          </v:group>
        </w:pict>
      </w:r>
      <w:r>
        <w:rPr>
          <w:rFonts w:ascii="Arial" w:hAnsi="Arial" w:cs="Arial" w:eastAsia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H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R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M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L</w:t>
      </w:r>
      <w:r>
        <w:rPr>
          <w:rFonts w:ascii="Arial" w:hAnsi="Arial" w:cs="Arial" w:eastAsia="Arial"/>
          <w:color w:val="2268AE"/>
          <w:spacing w:val="3"/>
          <w:w w:val="100"/>
          <w:sz w:val="24"/>
          <w:szCs w:val="24"/>
        </w:rPr>
        <w:t> 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D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-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R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cs="Arial" w:eastAsia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cs="Arial" w:eastAsia="Arial"/>
          <w:color w:val="2268AE"/>
          <w:spacing w:val="10"/>
          <w:w w:val="100"/>
          <w:sz w:val="24"/>
          <w:szCs w:val="24"/>
        </w:rPr>
        <w:t>I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N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G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N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D</w:t>
      </w:r>
      <w:r>
        <w:rPr>
          <w:rFonts w:ascii="Arial" w:hAnsi="Arial" w:cs="Arial" w:eastAsia="Arial"/>
          <w:color w:val="2268AE"/>
          <w:spacing w:val="7"/>
          <w:w w:val="100"/>
          <w:sz w:val="24"/>
          <w:szCs w:val="24"/>
        </w:rPr>
        <w:t> 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B</w:t>
      </w:r>
      <w:r>
        <w:rPr>
          <w:rFonts w:ascii="Arial" w:hAnsi="Arial" w:cs="Arial" w:eastAsia="Arial"/>
          <w:color w:val="2268AE"/>
          <w:spacing w:val="10"/>
          <w:w w:val="100"/>
          <w:sz w:val="24"/>
          <w:szCs w:val="24"/>
        </w:rPr>
        <w:t>O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cs="Arial" w:eastAsia="Arial"/>
          <w:color w:val="2268AE"/>
          <w:spacing w:val="12"/>
          <w:w w:val="100"/>
          <w:sz w:val="24"/>
          <w:szCs w:val="24"/>
        </w:rPr>
        <w:t>R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D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 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L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cs="Arial" w:eastAsia="Arial"/>
          <w:color w:val="2268AE"/>
          <w:spacing w:val="8"/>
          <w:w w:val="100"/>
          <w:sz w:val="24"/>
          <w:szCs w:val="24"/>
        </w:rPr>
        <w:t>Y</w:t>
      </w:r>
      <w:r>
        <w:rPr>
          <w:rFonts w:ascii="Arial" w:hAnsi="Arial" w:cs="Arial" w:eastAsia="Arial"/>
          <w:color w:val="2268AE"/>
          <w:spacing w:val="10"/>
          <w:w w:val="100"/>
          <w:sz w:val="24"/>
          <w:szCs w:val="24"/>
        </w:rPr>
        <w:t>O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U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T</w:t>
      </w:r>
      <w:r>
        <w:rPr>
          <w:rFonts w:ascii="Arial" w:hAnsi="Arial" w:cs="Arial" w:eastAsia="Arial"/>
          <w:color w:val="2268AE"/>
          <w:spacing w:val="12"/>
          <w:w w:val="100"/>
          <w:sz w:val="24"/>
          <w:szCs w:val="24"/>
        </w:rPr>
        <w:t> 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C</w:t>
      </w:r>
      <w:r>
        <w:rPr>
          <w:rFonts w:ascii="Arial" w:hAnsi="Arial" w:cs="Arial" w:eastAsia="Arial"/>
          <w:color w:val="2268AE"/>
          <w:spacing w:val="10"/>
          <w:w w:val="100"/>
          <w:sz w:val="24"/>
          <w:szCs w:val="24"/>
        </w:rPr>
        <w:t>O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N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S</w:t>
      </w:r>
      <w:r>
        <w:rPr>
          <w:rFonts w:ascii="Arial" w:hAnsi="Arial" w:cs="Arial" w:eastAsia="Arial"/>
          <w:color w:val="2268AE"/>
          <w:spacing w:val="10"/>
          <w:w w:val="100"/>
          <w:sz w:val="24"/>
          <w:szCs w:val="24"/>
        </w:rPr>
        <w:t>I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D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cs="Arial" w:eastAsia="Arial"/>
          <w:color w:val="2268AE"/>
          <w:spacing w:val="12"/>
          <w:w w:val="100"/>
          <w:sz w:val="24"/>
          <w:szCs w:val="24"/>
        </w:rPr>
        <w:t>R</w:t>
      </w:r>
      <w:r>
        <w:rPr>
          <w:rFonts w:ascii="Arial" w:hAnsi="Arial" w:cs="Arial" w:eastAsia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cs="Arial" w:eastAsia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cs="Arial" w:eastAsia="Arial"/>
          <w:color w:val="2268AE"/>
          <w:spacing w:val="10"/>
          <w:w w:val="100"/>
          <w:sz w:val="24"/>
          <w:szCs w:val="24"/>
        </w:rPr>
        <w:t>I</w:t>
      </w:r>
      <w:r>
        <w:rPr>
          <w:rFonts w:ascii="Arial" w:hAnsi="Arial" w:cs="Arial" w:eastAsia="Arial"/>
          <w:color w:val="2268AE"/>
          <w:spacing w:val="10"/>
          <w:w w:val="100"/>
          <w:sz w:val="24"/>
          <w:szCs w:val="24"/>
        </w:rPr>
        <w:t>O</w:t>
      </w:r>
      <w:r>
        <w:rPr>
          <w:rFonts w:ascii="Arial" w:hAnsi="Arial" w:cs="Arial" w:eastAsia="Arial"/>
          <w:color w:val="2268AE"/>
          <w:spacing w:val="9"/>
          <w:w w:val="100"/>
          <w:sz w:val="24"/>
          <w:szCs w:val="24"/>
        </w:rPr>
        <w:t>N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S</w:t>
      </w:r>
      <w:r>
        <w:rPr>
          <w:rFonts w:ascii="Arial" w:hAnsi="Arial" w:cs="Arial" w:eastAsia="Arial"/>
          <w:color w:val="000000"/>
          <w:spacing w:val="0"/>
          <w:w w:val="100"/>
          <w:sz w:val="24"/>
          <w:szCs w:val="24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207" w:right="-51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2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2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º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2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2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2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2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2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PD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207" w:right="-51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In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rs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2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2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2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rt</w:t>
      </w:r>
      <w:r>
        <w:rPr>
          <w:rFonts w:ascii="Arial" w:hAnsi="Arial" w:cs="Arial" w:eastAsia="Arial"/>
          <w:spacing w:val="2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2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2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66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If</w:t>
      </w:r>
      <w:r>
        <w:rPr>
          <w:rFonts w:ascii="Arial" w:hAnsi="Arial" w:cs="Arial" w:eastAsia="Arial"/>
          <w:spacing w:val="2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PCB</w:t>
      </w:r>
      <w:r>
        <w:rPr>
          <w:rFonts w:ascii="Arial" w:hAnsi="Arial" w:cs="Arial" w:eastAsia="Arial"/>
          <w:spacing w:val="2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2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rn</w:t>
      </w:r>
      <w:r>
        <w:rPr>
          <w:rFonts w:ascii="Arial" w:hAnsi="Arial" w:cs="Arial" w:eastAsia="Arial"/>
          <w:spacing w:val="2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2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2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2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Θ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  <w:t>J</w:t>
      </w:r>
      <w:r>
        <w:rPr>
          <w:rFonts w:ascii="Arial" w:hAnsi="Arial" w:cs="Arial" w:eastAsia="Arial"/>
          <w:spacing w:val="-1"/>
          <w:w w:val="100"/>
          <w:position w:val="0"/>
          <w:sz w:val="12"/>
          <w:szCs w:val="12"/>
        </w:rPr>
        <w:t>A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=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1</w:t>
      </w:r>
      <w:r>
        <w:rPr>
          <w:rFonts w:ascii="Arial" w:hAnsi="Arial" w:cs="Arial" w:eastAsia="Arial"/>
          <w:spacing w:val="-37"/>
          <w:w w:val="151"/>
          <w:position w:val="1"/>
          <w:sz w:val="18"/>
          <w:szCs w:val="18"/>
        </w:rPr>
        <w:t>°</w:t>
      </w:r>
      <w:r>
        <w:rPr>
          <w:rFonts w:ascii="Arial" w:hAnsi="Arial" w:cs="Arial" w:eastAsia="Arial"/>
          <w:spacing w:val="0"/>
          <w:w w:val="99"/>
          <w:position w:val="1"/>
          <w:sz w:val="18"/>
          <w:szCs w:val="18"/>
        </w:rPr>
        <w:t>C</w:t>
      </w:r>
      <w:r>
        <w:rPr>
          <w:rFonts w:ascii="Arial" w:hAnsi="Arial" w:cs="Arial" w:eastAsia="Arial"/>
          <w:spacing w:val="-4"/>
          <w:w w:val="99"/>
          <w:position w:val="1"/>
          <w:sz w:val="18"/>
          <w:szCs w:val="18"/>
        </w:rPr>
        <w:t>/</w:t>
      </w:r>
      <w:r>
        <w:rPr>
          <w:rFonts w:ascii="Arial" w:hAnsi="Arial" w:cs="Arial" w:eastAsia="Arial"/>
          <w:spacing w:val="8"/>
          <w:w w:val="99"/>
          <w:position w:val="1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99"/>
          <w:position w:val="1"/>
          <w:sz w:val="18"/>
          <w:szCs w:val="18"/>
        </w:rPr>
        <w:t>.</w:t>
      </w:r>
      <w:r>
        <w:rPr>
          <w:rFonts w:ascii="Arial" w:hAnsi="Arial" w:cs="Arial" w:eastAsia="Arial"/>
          <w:spacing w:val="1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cs="Arial" w:eastAsia="Arial"/>
          <w:spacing w:val="7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q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te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spacing w:val="6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spacing w:val="-2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,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e</w:t>
      </w:r>
      <w:r>
        <w:rPr>
          <w:rFonts w:ascii="Arial" w:hAnsi="Arial" w:cs="Arial" w:eastAsia="Arial"/>
          <w:spacing w:val="1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position w:val="1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rd</w:t>
      </w:r>
      <w:r>
        <w:rPr>
          <w:rFonts w:ascii="Arial" w:hAnsi="Arial" w:cs="Arial" w:eastAsia="Arial"/>
          <w:spacing w:val="0"/>
          <w:w w:val="100"/>
          <w:position w:val="1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2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5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d</w:t>
      </w:r>
      <w:r>
        <w:rPr>
          <w:rFonts w:ascii="Arial" w:hAnsi="Arial" w:cs="Arial" w:eastAsia="Arial"/>
          <w:spacing w:val="5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-3"/>
          <w:w w:val="100"/>
          <w:position w:val="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s</w:t>
      </w:r>
      <w:r>
        <w:rPr>
          <w:rFonts w:ascii="Arial" w:hAnsi="Arial" w:cs="Arial" w:eastAsia="Arial"/>
          <w:spacing w:val="2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th</w:t>
      </w:r>
      <w:r>
        <w:rPr>
          <w:rFonts w:ascii="Arial" w:hAnsi="Arial" w:cs="Arial" w:eastAsia="Arial"/>
          <w:spacing w:val="4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d</w:t>
      </w:r>
      <w:r>
        <w:rPr>
          <w:rFonts w:ascii="Arial" w:hAnsi="Arial" w:cs="Arial" w:eastAsia="Arial"/>
          <w:spacing w:val="46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spacing w:val="46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s</w:t>
      </w:r>
      <w:r>
        <w:rPr>
          <w:rFonts w:ascii="Arial" w:hAnsi="Arial" w:cs="Arial" w:eastAsia="Arial"/>
          <w:spacing w:val="47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2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d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spacing w:val="7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p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.</w:t>
      </w:r>
      <w:r>
        <w:rPr>
          <w:rFonts w:ascii="Arial" w:hAnsi="Arial" w:cs="Arial" w:eastAsia="Arial"/>
          <w:spacing w:val="3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s</w:t>
      </w:r>
      <w:r>
        <w:rPr>
          <w:rFonts w:ascii="Arial" w:hAnsi="Arial" w:cs="Arial" w:eastAsia="Arial"/>
          <w:spacing w:val="5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re</w:t>
      </w:r>
      <w:r>
        <w:rPr>
          <w:rFonts w:ascii="Arial" w:hAnsi="Arial" w:cs="Arial" w:eastAsia="Arial"/>
          <w:spacing w:val="5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d</w:t>
      </w:r>
      <w:r>
        <w:rPr>
          <w:rFonts w:ascii="Arial" w:hAnsi="Arial" w:cs="Arial" w:eastAsia="Arial"/>
          <w:spacing w:val="4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6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-3"/>
          <w:w w:val="100"/>
          <w:position w:val="0"/>
          <w:sz w:val="18"/>
          <w:szCs w:val="18"/>
        </w:rPr>
        <w:t>w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y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fr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4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5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PD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4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k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g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4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6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tr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position w:val="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5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to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6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k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d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-6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f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-3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position w:val="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cs="Arial" w:eastAsia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m</w:t>
      </w:r>
      <w:r>
        <w:rPr>
          <w:rFonts w:ascii="Arial" w:hAnsi="Arial" w:cs="Arial" w:eastAsia="Arial"/>
          <w:spacing w:val="-4"/>
          <w:w w:val="100"/>
          <w:position w:val="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  <w:t>PCB.</w:t>
      </w:r>
      <w:r>
        <w:rPr>
          <w:rFonts w:ascii="Arial" w:hAnsi="Arial" w:cs="Arial" w:eastAsia="Arial"/>
          <w:spacing w:val="0"/>
          <w:w w:val="100"/>
          <w:position w:val="0"/>
          <w:sz w:val="18"/>
          <w:szCs w:val="18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67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PCB</w:t>
      </w:r>
      <w:r>
        <w:rPr>
          <w:rFonts w:ascii="Arial" w:hAnsi="Arial" w:cs="Arial" w:eastAsia="Arial"/>
          <w:spacing w:val="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y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7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8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right="3508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: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line="206" w:lineRule="exact" w:after="0"/>
        <w:jc w:val="both"/>
        <w:rPr>
          <w:rFonts w:ascii="Arial" w:hAnsi="Arial" w:cs="Arial" w:eastAsia="Arial"/>
          <w:sz w:val="18"/>
          <w:szCs w:val="18"/>
        </w:rPr>
        <w:sectPr>
          <w:pgSz w:w="12240" w:h="15840"/>
          <w:pgMar w:header="216" w:footer="901" w:top="1800" w:bottom="1100" w:left="700" w:right="960"/>
          <w:cols w:num="2" w:equalWidth="0">
            <w:col w:w="4976" w:space="718"/>
            <w:col w:w="4886"/>
          </w:cols>
        </w:sectPr>
      </w:pPr>
    </w:p>
    <w:p>
      <w:pPr>
        <w:spacing w:before="0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30" w:after="0" w:line="240" w:lineRule="auto"/>
        <w:ind w:left="308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8</w:t>
      </w:r>
      <w:r>
        <w:rPr>
          <w:rFonts w:ascii="Arial" w:hAnsi="Arial" w:cs="Arial" w:eastAsia="Arial"/>
          <w:b/>
          <w:bCs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PCB</w:t>
      </w:r>
      <w:r>
        <w:rPr>
          <w:rFonts w:ascii="Arial" w:hAnsi="Arial" w:cs="Arial" w:eastAsia="Arial"/>
          <w:b/>
          <w:bCs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-7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(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-2"/>
          <w:w w:val="100"/>
          <w:sz w:val="18"/>
          <w:szCs w:val="18"/>
        </w:rPr>
        <w:t>V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2"/>
          <w:w w:val="100"/>
          <w:sz w:val="18"/>
          <w:szCs w:val="18"/>
        </w:rPr>
        <w:t>w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)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26" w:after="0" w:line="240" w:lineRule="auto"/>
        <w:ind w:left="3602" w:right="6324"/>
        <w:jc w:val="center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238.860001pt;margin-top:14.819663pt;width:162.049996pt;height:189.109996pt;mso-position-horizontal-relative:page;mso-position-vertical-relative:paragraph;z-index:-9041" coordorigin="4777,296" coordsize="3241,3782">
            <v:shape style="position:absolute;left:5101;top:616;width:2917;height:3463" type="#_x0000_t75">
              <v:imagedata r:id="rId873" o:title=""/>
            </v:shape>
            <v:group style="position:absolute;left:5777;top:847;width:156;height:312" coordorigin="5777,847" coordsize="156,312">
              <v:shape style="position:absolute;left:5777;top:847;width:156;height:312" coordorigin="5777,847" coordsize="156,312" path="m5777,1159l5933,1159,5933,847,5777,847,5777,1159xe" filled="t" fillcolor="#BFBFBF" stroked="f">
                <v:path arrowok="t"/>
                <v:fill/>
              </v:shape>
            </v:group>
            <v:group style="position:absolute;left:5777;top:847;width:158;height:314" coordorigin="5777,847" coordsize="158,314">
              <v:shape style="position:absolute;left:5777;top:847;width:158;height:314" coordorigin="5777,847" coordsize="158,314" path="m5935,847l5777,847,5777,1162,5779,1162,5779,850,5935,850,5935,847xe" filled="t" fillcolor="#000000" stroked="f">
                <v:path arrowok="t"/>
                <v:fill/>
              </v:shape>
              <v:shape style="position:absolute;left:5777;top:847;width:158;height:314" coordorigin="5777,847" coordsize="158,314" path="m5933,1159l5779,1159,5779,1162,5933,1162,5933,1159xe" filled="t" fillcolor="#000000" stroked="f">
                <v:path arrowok="t"/>
                <v:fill/>
              </v:shape>
              <v:shape style="position:absolute;left:5777;top:847;width:158;height:314" coordorigin="5777,847" coordsize="158,314" path="m5935,850l5933,850,5933,1162,5935,1159,5935,850xe" filled="t" fillcolor="#000000" stroked="f">
                <v:path arrowok="t"/>
                <v:fill/>
              </v:shape>
              <v:shape style="position:absolute;left:5777;top:847;width:158;height:314" coordorigin="5777,847" coordsize="158,314" path="m5935,1159l5933,1162,5935,1162,5935,1159xe" filled="t" fillcolor="#000000" stroked="f">
                <v:path arrowok="t"/>
                <v:fill/>
              </v:shape>
            </v:group>
            <v:group style="position:absolute;left:6089;top:847;width:156;height:312" coordorigin="6089,847" coordsize="156,312">
              <v:shape style="position:absolute;left:6089;top:847;width:156;height:312" coordorigin="6089,847" coordsize="156,312" path="m6089,1159l6245,1159,6245,847,6089,847,6089,1159xe" filled="t" fillcolor="#BFBFBF" stroked="f">
                <v:path arrowok="t"/>
                <v:fill/>
              </v:shape>
            </v:group>
            <v:group style="position:absolute;left:6089;top:847;width:158;height:314" coordorigin="6089,847" coordsize="158,314">
              <v:shape style="position:absolute;left:6089;top:847;width:158;height:314" coordorigin="6089,847" coordsize="158,314" path="m6247,847l6089,847,6089,1162,6091,1162,6091,850,6247,850,6247,847xe" filled="t" fillcolor="#000000" stroked="f">
                <v:path arrowok="t"/>
                <v:fill/>
              </v:shape>
              <v:shape style="position:absolute;left:6089;top:847;width:158;height:314" coordorigin="6089,847" coordsize="158,314" path="m6245,1159l6091,1159,6091,1162,6245,1162,6245,1159xe" filled="t" fillcolor="#000000" stroked="f">
                <v:path arrowok="t"/>
                <v:fill/>
              </v:shape>
              <v:shape style="position:absolute;left:6089;top:847;width:158;height:314" coordorigin="6089,847" coordsize="158,314" path="m6247,850l6245,850,6245,1162,6247,1159,6247,850xe" filled="t" fillcolor="#000000" stroked="f">
                <v:path arrowok="t"/>
                <v:fill/>
              </v:shape>
              <v:shape style="position:absolute;left:6089;top:847;width:158;height:314" coordorigin="6089,847" coordsize="158,314" path="m6247,1159l6245,1162,6247,1162,6247,1159xe" filled="t" fillcolor="#000000" stroked="f">
                <v:path arrowok="t"/>
                <v:fill/>
              </v:shape>
            </v:group>
            <v:group style="position:absolute;left:6401;top:847;width:156;height:312" coordorigin="6401,847" coordsize="156,312">
              <v:shape style="position:absolute;left:6401;top:847;width:156;height:312" coordorigin="6401,847" coordsize="156,312" path="m6401,1159l6557,1159,6557,847,6401,847,6401,1159xe" filled="t" fillcolor="#BFBFBF" stroked="f">
                <v:path arrowok="t"/>
                <v:fill/>
              </v:shape>
            </v:group>
            <v:group style="position:absolute;left:6401;top:847;width:158;height:314" coordorigin="6401,847" coordsize="158,314">
              <v:shape style="position:absolute;left:6401;top:847;width:158;height:314" coordorigin="6401,847" coordsize="158,314" path="m6559,847l6401,847,6401,1162,6403,1162,6403,850,6559,850,6559,847xe" filled="t" fillcolor="#000000" stroked="f">
                <v:path arrowok="t"/>
                <v:fill/>
              </v:shape>
              <v:shape style="position:absolute;left:6401;top:847;width:158;height:314" coordorigin="6401,847" coordsize="158,314" path="m6557,1159l6403,1159,6403,1162,6557,1162,6557,1159xe" filled="t" fillcolor="#000000" stroked="f">
                <v:path arrowok="t"/>
                <v:fill/>
              </v:shape>
              <v:shape style="position:absolute;left:6401;top:847;width:158;height:314" coordorigin="6401,847" coordsize="158,314" path="m6559,850l6557,850,6557,1162,6559,1159,6559,850xe" filled="t" fillcolor="#000000" stroked="f">
                <v:path arrowok="t"/>
                <v:fill/>
              </v:shape>
              <v:shape style="position:absolute;left:6401;top:847;width:158;height:314" coordorigin="6401,847" coordsize="158,314" path="m6559,1159l6557,1162,6559,1162,6559,1159xe" filled="t" fillcolor="#000000" stroked="f">
                <v:path arrowok="t"/>
                <v:fill/>
              </v:shape>
            </v:group>
            <v:group style="position:absolute;left:5465;top:3554;width:156;height:312" coordorigin="5465,3554" coordsize="156,312">
              <v:shape style="position:absolute;left:5465;top:3554;width:156;height:312" coordorigin="5465,3554" coordsize="156,312" path="m5465,3866l5621,3866,5621,3554,5465,3554,5465,3866xe" filled="t" fillcolor="#BFBFBF" stroked="f">
                <v:path arrowok="t"/>
                <v:fill/>
              </v:shape>
            </v:group>
            <v:group style="position:absolute;left:5465;top:3554;width:158;height:314" coordorigin="5465,3554" coordsize="158,314">
              <v:shape style="position:absolute;left:5465;top:3554;width:158;height:314" coordorigin="5465,3554" coordsize="158,314" path="m5623,3554l5465,3554,5465,3869,5467,3869,5467,3557,5623,3557,5623,3554xe" filled="t" fillcolor="#000000" stroked="f">
                <v:path arrowok="t"/>
                <v:fill/>
              </v:shape>
              <v:shape style="position:absolute;left:5465;top:3554;width:158;height:314" coordorigin="5465,3554" coordsize="158,314" path="m5621,3866l5467,3866,5467,3869,5621,3869,5621,3866xe" filled="t" fillcolor="#000000" stroked="f">
                <v:path arrowok="t"/>
                <v:fill/>
              </v:shape>
              <v:shape style="position:absolute;left:5465;top:3554;width:158;height:314" coordorigin="5465,3554" coordsize="158,314" path="m5623,3557l5621,3557,5621,3869,5623,3866,5623,3557xe" filled="t" fillcolor="#000000" stroked="f">
                <v:path arrowok="t"/>
                <v:fill/>
              </v:shape>
              <v:shape style="position:absolute;left:5465;top:3554;width:158;height:314" coordorigin="5465,3554" coordsize="158,314" path="m5623,3866l5621,3869,5623,3869,5623,3866xe" filled="t" fillcolor="#000000" stroked="f">
                <v:path arrowok="t"/>
                <v:fill/>
              </v:shape>
            </v:group>
            <v:group style="position:absolute;left:5777;top:3554;width:156;height:312" coordorigin="5777,3554" coordsize="156,312">
              <v:shape style="position:absolute;left:5777;top:3554;width:156;height:312" coordorigin="5777,3554" coordsize="156,312" path="m5777,3866l5933,3866,5933,3554,5777,3554,5777,3866xe" filled="t" fillcolor="#BFBFBF" stroked="f">
                <v:path arrowok="t"/>
                <v:fill/>
              </v:shape>
            </v:group>
            <v:group style="position:absolute;left:5777;top:3554;width:158;height:314" coordorigin="5777,3554" coordsize="158,314">
              <v:shape style="position:absolute;left:5777;top:3554;width:158;height:314" coordorigin="5777,3554" coordsize="158,314" path="m5935,3554l5777,3554,5777,3869,5779,3869,5779,3557,5935,3557,5935,3554xe" filled="t" fillcolor="#000000" stroked="f">
                <v:path arrowok="t"/>
                <v:fill/>
              </v:shape>
              <v:shape style="position:absolute;left:5777;top:3554;width:158;height:314" coordorigin="5777,3554" coordsize="158,314" path="m5933,3866l5779,3866,5779,3869,5933,3869,5933,3866xe" filled="t" fillcolor="#000000" stroked="f">
                <v:path arrowok="t"/>
                <v:fill/>
              </v:shape>
              <v:shape style="position:absolute;left:5777;top:3554;width:158;height:314" coordorigin="5777,3554" coordsize="158,314" path="m5935,3557l5933,3557,5933,3869,5935,3866,5935,3557xe" filled="t" fillcolor="#000000" stroked="f">
                <v:path arrowok="t"/>
                <v:fill/>
              </v:shape>
              <v:shape style="position:absolute;left:5777;top:3554;width:158;height:314" coordorigin="5777,3554" coordsize="158,314" path="m5935,3866l5933,3869,5935,3869,5935,3866xe" filled="t" fillcolor="#000000" stroked="f">
                <v:path arrowok="t"/>
                <v:fill/>
              </v:shape>
            </v:group>
            <v:group style="position:absolute;left:6089;top:3554;width:156;height:312" coordorigin="6089,3554" coordsize="156,312">
              <v:shape style="position:absolute;left:6089;top:3554;width:156;height:312" coordorigin="6089,3554" coordsize="156,312" path="m6089,3866l6245,3866,6245,3554,6089,3554,6089,3866xe" filled="t" fillcolor="#BFBFBF" stroked="f">
                <v:path arrowok="t"/>
                <v:fill/>
              </v:shape>
            </v:group>
            <v:group style="position:absolute;left:6089;top:3554;width:158;height:314" coordorigin="6089,3554" coordsize="158,314">
              <v:shape style="position:absolute;left:6089;top:3554;width:158;height:314" coordorigin="6089,3554" coordsize="158,314" path="m6247,3554l6089,3554,6089,3869,6091,3869,6091,3557,6247,3557,6247,3554xe" filled="t" fillcolor="#000000" stroked="f">
                <v:path arrowok="t"/>
                <v:fill/>
              </v:shape>
              <v:shape style="position:absolute;left:6089;top:3554;width:158;height:314" coordorigin="6089,3554" coordsize="158,314" path="m6245,3866l6091,3866,6091,3869,6245,3869,6245,3866xe" filled="t" fillcolor="#000000" stroked="f">
                <v:path arrowok="t"/>
                <v:fill/>
              </v:shape>
              <v:shape style="position:absolute;left:6089;top:3554;width:158;height:314" coordorigin="6089,3554" coordsize="158,314" path="m6247,3557l6245,3557,6245,3869,6247,3866,6247,3557xe" filled="t" fillcolor="#000000" stroked="f">
                <v:path arrowok="t"/>
                <v:fill/>
              </v:shape>
              <v:shape style="position:absolute;left:6089;top:3554;width:158;height:314" coordorigin="6089,3554" coordsize="158,314" path="m6247,3866l6245,3869,6247,3869,6247,3866xe" filled="t" fillcolor="#000000" stroked="f">
                <v:path arrowok="t"/>
                <v:fill/>
              </v:shape>
            </v:group>
            <v:group style="position:absolute;left:6401;top:3554;width:156;height:312" coordorigin="6401,3554" coordsize="156,312">
              <v:shape style="position:absolute;left:6401;top:3554;width:156;height:312" coordorigin="6401,3554" coordsize="156,312" path="m6401,3866l6557,3866,6557,3554,6401,3554,6401,3866xe" filled="t" fillcolor="#BFBFBF" stroked="f">
                <v:path arrowok="t"/>
                <v:fill/>
              </v:shape>
            </v:group>
            <v:group style="position:absolute;left:6401;top:3554;width:158;height:314" coordorigin="6401,3554" coordsize="158,314">
              <v:shape style="position:absolute;left:6401;top:3554;width:158;height:314" coordorigin="6401,3554" coordsize="158,314" path="m6559,3554l6401,3554,6401,3869,6403,3869,6403,3557,6559,3557,6559,3554xe" filled="t" fillcolor="#000000" stroked="f">
                <v:path arrowok="t"/>
                <v:fill/>
              </v:shape>
              <v:shape style="position:absolute;left:6401;top:3554;width:158;height:314" coordorigin="6401,3554" coordsize="158,314" path="m6557,3866l6403,3866,6403,3869,6557,3869,6557,3866xe" filled="t" fillcolor="#000000" stroked="f">
                <v:path arrowok="t"/>
                <v:fill/>
              </v:shape>
              <v:shape style="position:absolute;left:6401;top:3554;width:158;height:314" coordorigin="6401,3554" coordsize="158,314" path="m6559,3557l6557,3557,6557,3869,6559,3866,6559,3557xe" filled="t" fillcolor="#000000" stroked="f">
                <v:path arrowok="t"/>
                <v:fill/>
              </v:shape>
              <v:shape style="position:absolute;left:6401;top:3554;width:158;height:314" coordorigin="6401,3554" coordsize="158,314" path="m6559,3866l6557,3869,6559,3869,6559,3866xe" filled="t" fillcolor="#000000" stroked="f">
                <v:path arrowok="t"/>
                <v:fill/>
              </v:shape>
            </v:group>
            <v:group style="position:absolute;left:6713;top:3554;width:156;height:312" coordorigin="6713,3554" coordsize="156,312">
              <v:shape style="position:absolute;left:6713;top:3554;width:156;height:312" coordorigin="6713,3554" coordsize="156,312" path="m6713,3866l6869,3866,6869,3554,6713,3554,6713,3866xe" filled="t" fillcolor="#BFBFBF" stroked="f">
                <v:path arrowok="t"/>
                <v:fill/>
              </v:shape>
            </v:group>
            <v:group style="position:absolute;left:6713;top:3554;width:158;height:314" coordorigin="6713,3554" coordsize="158,314">
              <v:shape style="position:absolute;left:6713;top:3554;width:158;height:314" coordorigin="6713,3554" coordsize="158,314" path="m6871,3554l6713,3554,6713,3869,6715,3869,6715,3557,6871,3557,6871,3554xe" filled="t" fillcolor="#000000" stroked="f">
                <v:path arrowok="t"/>
                <v:fill/>
              </v:shape>
              <v:shape style="position:absolute;left:6713;top:3554;width:158;height:314" coordorigin="6713,3554" coordsize="158,314" path="m6869,3866l6715,3866,6715,3869,6869,3869,6869,3866xe" filled="t" fillcolor="#000000" stroked="f">
                <v:path arrowok="t"/>
                <v:fill/>
              </v:shape>
              <v:shape style="position:absolute;left:6713;top:3554;width:158;height:314" coordorigin="6713,3554" coordsize="158,314" path="m6871,3557l6869,3557,6869,3869,6871,3866,6871,3557xe" filled="t" fillcolor="#000000" stroked="f">
                <v:path arrowok="t"/>
                <v:fill/>
              </v:shape>
              <v:shape style="position:absolute;left:6713;top:3554;width:158;height:314" coordorigin="6713,3554" coordsize="158,314" path="m6871,3866l6869,3869,6871,3869,6871,3866xe" filled="t" fillcolor="#000000" stroked="f">
                <v:path arrowok="t"/>
                <v:fill/>
              </v:shape>
            </v:group>
            <v:group style="position:absolute;left:7390;top:2954;width:312;height:156" coordorigin="7390,2954" coordsize="312,156">
              <v:shape style="position:absolute;left:7390;top:2954;width:312;height:156" coordorigin="7390,2954" coordsize="312,156" path="m7390,3110l7702,3110,7702,2954,7390,2954,7390,3110xe" filled="t" fillcolor="#BFBFBF" stroked="f">
                <v:path arrowok="t"/>
                <v:fill/>
              </v:shape>
            </v:group>
            <v:group style="position:absolute;left:7390;top:2954;width:314;height:158" coordorigin="7390,2954" coordsize="314,158">
              <v:shape style="position:absolute;left:7390;top:2954;width:314;height:158" coordorigin="7390,2954" coordsize="314,158" path="m7704,2954l7390,2954,7390,3113,7392,3113,7392,2957,7704,2957,7704,2954xe" filled="t" fillcolor="#000000" stroked="f">
                <v:path arrowok="t"/>
                <v:fill/>
              </v:shape>
              <v:shape style="position:absolute;left:7390;top:2954;width:314;height:158" coordorigin="7390,2954" coordsize="314,158" path="m7702,3110l7392,3110,7392,3113,7702,3113,7702,3110xe" filled="t" fillcolor="#000000" stroked="f">
                <v:path arrowok="t"/>
                <v:fill/>
              </v:shape>
              <v:shape style="position:absolute;left:7390;top:2954;width:314;height:158" coordorigin="7390,2954" coordsize="314,158" path="m7704,2957l7702,2957,7702,3113,7704,3110,7704,2957xe" filled="t" fillcolor="#000000" stroked="f">
                <v:path arrowok="t"/>
                <v:fill/>
              </v:shape>
              <v:shape style="position:absolute;left:7390;top:2954;width:314;height:158" coordorigin="7390,2954" coordsize="314,158" path="m7704,3110l7702,3113,7704,3113,7704,3110xe" filled="t" fillcolor="#000000" stroked="f">
                <v:path arrowok="t"/>
                <v:fill/>
              </v:shape>
            </v:group>
            <v:group style="position:absolute;left:7390;top:2642;width:312;height:156" coordorigin="7390,2642" coordsize="312,156">
              <v:shape style="position:absolute;left:7390;top:2642;width:312;height:156" coordorigin="7390,2642" coordsize="312,156" path="m7390,2798l7702,2798,7702,2642,7390,2642,7390,2798xe" filled="t" fillcolor="#BFBFBF" stroked="f">
                <v:path arrowok="t"/>
                <v:fill/>
              </v:shape>
            </v:group>
            <v:group style="position:absolute;left:7390;top:2642;width:314;height:158" coordorigin="7390,2642" coordsize="314,158">
              <v:shape style="position:absolute;left:7390;top:2642;width:314;height:158" coordorigin="7390,2642" coordsize="314,158" path="m7704,2642l7390,2642,7390,2801,7392,2801,7392,2645,7704,2645,7704,2642xe" filled="t" fillcolor="#000000" stroked="f">
                <v:path arrowok="t"/>
                <v:fill/>
              </v:shape>
              <v:shape style="position:absolute;left:7390;top:2642;width:314;height:158" coordorigin="7390,2642" coordsize="314,158" path="m7702,2798l7392,2798,7392,2801,7702,2801,7702,2798xe" filled="t" fillcolor="#000000" stroked="f">
                <v:path arrowok="t"/>
                <v:fill/>
              </v:shape>
              <v:shape style="position:absolute;left:7390;top:2642;width:314;height:158" coordorigin="7390,2642" coordsize="314,158" path="m7704,2645l7702,2645,7702,2801,7704,2798,7704,2645xe" filled="t" fillcolor="#000000" stroked="f">
                <v:path arrowok="t"/>
                <v:fill/>
              </v:shape>
              <v:shape style="position:absolute;left:7390;top:2642;width:314;height:158" coordorigin="7390,2642" coordsize="314,158" path="m7704,2798l7702,2801,7704,2801,7704,2798xe" filled="t" fillcolor="#000000" stroked="f">
                <v:path arrowok="t"/>
                <v:fill/>
              </v:shape>
            </v:group>
            <v:group style="position:absolute;left:7390;top:2330;width:312;height:156" coordorigin="7390,2330" coordsize="312,156">
              <v:shape style="position:absolute;left:7390;top:2330;width:312;height:156" coordorigin="7390,2330" coordsize="312,156" path="m7390,2486l7702,2486,7702,2330,7390,2330,7390,2486xe" filled="t" fillcolor="#BFBFBF" stroked="f">
                <v:path arrowok="t"/>
                <v:fill/>
              </v:shape>
            </v:group>
            <v:group style="position:absolute;left:7390;top:2330;width:314;height:158" coordorigin="7390,2330" coordsize="314,158">
              <v:shape style="position:absolute;left:7390;top:2330;width:314;height:158" coordorigin="7390,2330" coordsize="314,158" path="m7704,2330l7390,2330,7390,2489,7392,2489,7392,2333,7704,2333,7704,2330xe" filled="t" fillcolor="#000000" stroked="f">
                <v:path arrowok="t"/>
                <v:fill/>
              </v:shape>
              <v:shape style="position:absolute;left:7390;top:2330;width:314;height:158" coordorigin="7390,2330" coordsize="314,158" path="m7702,2486l7392,2486,7392,2489,7702,2489,7702,2486xe" filled="t" fillcolor="#000000" stroked="f">
                <v:path arrowok="t"/>
                <v:fill/>
              </v:shape>
              <v:shape style="position:absolute;left:7390;top:2330;width:314;height:158" coordorigin="7390,2330" coordsize="314,158" path="m7704,2333l7702,2333,7702,2489,7704,2486,7704,2333xe" filled="t" fillcolor="#000000" stroked="f">
                <v:path arrowok="t"/>
                <v:fill/>
              </v:shape>
              <v:shape style="position:absolute;left:7390;top:2330;width:314;height:158" coordorigin="7390,2330" coordsize="314,158" path="m7704,2486l7702,2489,7704,2489,7704,2486xe" filled="t" fillcolor="#000000" stroked="f">
                <v:path arrowok="t"/>
                <v:fill/>
              </v:shape>
            </v:group>
            <v:group style="position:absolute;left:7390;top:2018;width:312;height:156" coordorigin="7390,2018" coordsize="312,156">
              <v:shape style="position:absolute;left:7390;top:2018;width:312;height:156" coordorigin="7390,2018" coordsize="312,156" path="m7390,2174l7702,2174,7702,2018,7390,2018,7390,2174xe" filled="t" fillcolor="#BFBFBF" stroked="f">
                <v:path arrowok="t"/>
                <v:fill/>
              </v:shape>
            </v:group>
            <v:group style="position:absolute;left:7390;top:2018;width:314;height:158" coordorigin="7390,2018" coordsize="314,158">
              <v:shape style="position:absolute;left:7390;top:2018;width:314;height:158" coordorigin="7390,2018" coordsize="314,158" path="m7704,2018l7390,2018,7390,2177,7392,2177,7392,2021,7704,2021,7704,2018xe" filled="t" fillcolor="#000000" stroked="f">
                <v:path arrowok="t"/>
                <v:fill/>
              </v:shape>
              <v:shape style="position:absolute;left:7390;top:2018;width:314;height:158" coordorigin="7390,2018" coordsize="314,158" path="m7702,2174l7392,2174,7392,2177,7702,2177,7702,2174xe" filled="t" fillcolor="#000000" stroked="f">
                <v:path arrowok="t"/>
                <v:fill/>
              </v:shape>
              <v:shape style="position:absolute;left:7390;top:2018;width:314;height:158" coordorigin="7390,2018" coordsize="314,158" path="m7704,2021l7702,2021,7702,2177,7704,2174,7704,2021xe" filled="t" fillcolor="#000000" stroked="f">
                <v:path arrowok="t"/>
                <v:fill/>
              </v:shape>
              <v:shape style="position:absolute;left:7390;top:2018;width:314;height:158" coordorigin="7390,2018" coordsize="314,158" path="m7704,2174l7702,2177,7704,2177,7704,2174xe" filled="t" fillcolor="#000000" stroked="f">
                <v:path arrowok="t"/>
                <v:fill/>
              </v:shape>
            </v:group>
            <v:group style="position:absolute;left:7390;top:1706;width:312;height:156" coordorigin="7390,1706" coordsize="312,156">
              <v:shape style="position:absolute;left:7390;top:1706;width:312;height:156" coordorigin="7390,1706" coordsize="312,156" path="m7390,1862l7702,1862,7702,1706,7390,1706,7390,1862xe" filled="t" fillcolor="#BFBFBF" stroked="f">
                <v:path arrowok="t"/>
                <v:fill/>
              </v:shape>
            </v:group>
            <v:group style="position:absolute;left:7390;top:1706;width:314;height:158" coordorigin="7390,1706" coordsize="314,158">
              <v:shape style="position:absolute;left:7390;top:1706;width:314;height:158" coordorigin="7390,1706" coordsize="314,158" path="m7704,1706l7390,1706,7390,1865,7392,1865,7392,1709,7704,1709,7704,1706xe" filled="t" fillcolor="#000000" stroked="f">
                <v:path arrowok="t"/>
                <v:fill/>
              </v:shape>
              <v:shape style="position:absolute;left:7390;top:1706;width:314;height:158" coordorigin="7390,1706" coordsize="314,158" path="m7702,1862l7392,1862,7392,1865,7702,1865,7702,1862xe" filled="t" fillcolor="#000000" stroked="f">
                <v:path arrowok="t"/>
                <v:fill/>
              </v:shape>
              <v:shape style="position:absolute;left:7390;top:1706;width:314;height:158" coordorigin="7390,1706" coordsize="314,158" path="m7704,1709l7702,1709,7702,1865,7704,1862,7704,1709xe" filled="t" fillcolor="#000000" stroked="f">
                <v:path arrowok="t"/>
                <v:fill/>
              </v:shape>
              <v:shape style="position:absolute;left:7390;top:1706;width:314;height:158" coordorigin="7390,1706" coordsize="314,158" path="m7704,1862l7702,1865,7704,1865,7704,1862xe" filled="t" fillcolor="#000000" stroked="f">
                <v:path arrowok="t"/>
                <v:fill/>
              </v:shape>
            </v:group>
            <v:group style="position:absolute;left:4778;top:298;width:655;height:502" coordorigin="4778,298" coordsize="655,502">
              <v:shape style="position:absolute;left:4778;top:298;width:655;height:502" coordorigin="4778,298" coordsize="655,502" path="m5232,712l5206,746,5434,799,5429,792,5412,792,5404,779,5270,746,5225,746,5220,734,5234,734,5248,715,5237,715,5232,712xe" filled="t" fillcolor="#000000" stroked="f">
                <v:path arrowok="t"/>
                <v:fill/>
              </v:shape>
              <v:shape style="position:absolute;left:4778;top:298;width:655;height:502" coordorigin="4778,298" coordsize="655,502" path="m5404,779l5412,792,5419,782,5404,779xe" filled="t" fillcolor="#000000" stroked="f">
                <v:path arrowok="t"/>
                <v:fill/>
              </v:shape>
              <v:shape style="position:absolute;left:4778;top:298;width:655;height:502" coordorigin="4778,298" coordsize="655,502" path="m5326,614l5309,614,5321,617,5315,625,5404,779,5419,782,5412,792,5429,792,5326,614xe" filled="t" fillcolor="#000000" stroked="f">
                <v:path arrowok="t"/>
                <v:fill/>
              </v:shape>
              <v:shape style="position:absolute;left:4778;top:298;width:655;height:502" coordorigin="4778,298" coordsize="655,502" path="m5220,734l5225,746,5232,737,5220,734xe" filled="t" fillcolor="#000000" stroked="f">
                <v:path arrowok="t"/>
                <v:fill/>
              </v:shape>
              <v:shape style="position:absolute;left:4778;top:298;width:655;height:502" coordorigin="4778,298" coordsize="655,502" path="m5232,737l5225,746,5270,746,5232,737xe" filled="t" fillcolor="#000000" stroked="f">
                <v:path arrowok="t"/>
                <v:fill/>
              </v:shape>
              <v:shape style="position:absolute;left:4778;top:298;width:655;height:502" coordorigin="4778,298" coordsize="655,502" path="m5234,734l5220,734,5232,737,5234,734xe" filled="t" fillcolor="#000000" stroked="f">
                <v:path arrowok="t"/>
                <v:fill/>
              </v:shape>
              <v:shape style="position:absolute;left:4778;top:298;width:655;height:502" coordorigin="4778,298" coordsize="655,502" path="m5237,706l5232,712,5237,715,5237,706xe" filled="t" fillcolor="#000000" stroked="f">
                <v:path arrowok="t"/>
                <v:fill/>
              </v:shape>
              <v:shape style="position:absolute;left:4778;top:298;width:655;height:502" coordorigin="4778,298" coordsize="655,502" path="m5250,706l5237,706,5237,715,5248,715,5254,708,5250,706xe" filled="t" fillcolor="#000000" stroked="f">
                <v:path arrowok="t"/>
                <v:fill/>
              </v:shape>
              <v:shape style="position:absolute;left:4778;top:298;width:655;height:502" coordorigin="4778,298" coordsize="655,502" path="m4836,298l4778,374,5232,712,5237,706,5250,706,4809,379,4795,379,4793,367,4804,367,4838,319,4831,314,4843,312,4855,312,4836,298xe" filled="t" fillcolor="#000000" stroked="f">
                <v:path arrowok="t"/>
                <v:fill/>
              </v:shape>
              <v:shape style="position:absolute;left:4778;top:298;width:655;height:502" coordorigin="4778,298" coordsize="655,502" path="m4855,312l4843,312,4838,319,5292,655,5303,641,5285,641,5289,635,4855,312xe" filled="t" fillcolor="#000000" stroked="f">
                <v:path arrowok="t"/>
                <v:fill/>
              </v:shape>
              <v:shape style="position:absolute;left:4778;top:298;width:655;height:502" coordorigin="4778,298" coordsize="655,502" path="m5289,635l5285,641,5294,638,5289,635xe" filled="t" fillcolor="#000000" stroked="f">
                <v:path arrowok="t"/>
                <v:fill/>
              </v:shape>
              <v:shape style="position:absolute;left:4778;top:298;width:655;height:502" coordorigin="4778,298" coordsize="655,502" path="m5316,598l5289,635,5294,638,5285,641,5303,641,5315,625,5309,614,5326,614,5316,598xe" filled="t" fillcolor="#000000" stroked="f">
                <v:path arrowok="t"/>
                <v:fill/>
              </v:shape>
              <v:shape style="position:absolute;left:4778;top:298;width:655;height:502" coordorigin="4778,298" coordsize="655,502" path="m5309,614l5315,625,5321,617,5309,614xe" filled="t" fillcolor="#000000" stroked="f">
                <v:path arrowok="t"/>
                <v:fill/>
              </v:shape>
              <v:shape style="position:absolute;left:4778;top:298;width:655;height:502" coordorigin="4778,298" coordsize="655,502" path="m4793,367l4795,379,4800,373,4793,367xe" filled="t" fillcolor="#000000" stroked="f">
                <v:path arrowok="t"/>
                <v:fill/>
              </v:shape>
              <v:shape style="position:absolute;left:4778;top:298;width:655;height:502" coordorigin="4778,298" coordsize="655,502" path="m4800,373l4795,379,4809,379,4800,373xe" filled="t" fillcolor="#000000" stroked="f">
                <v:path arrowok="t"/>
                <v:fill/>
              </v:shape>
              <v:shape style="position:absolute;left:4778;top:298;width:655;height:502" coordorigin="4778,298" coordsize="655,502" path="m4804,367l4793,367,4800,373,4804,367xe" filled="t" fillcolor="#000000" stroked="f">
                <v:path arrowok="t"/>
                <v:fill/>
              </v:shape>
              <v:shape style="position:absolute;left:4778;top:298;width:655;height:502" coordorigin="4778,298" coordsize="655,502" path="m4843,312l4831,314,4838,319,4843,312xe" filled="t" fillcolor="#000000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99"/>
          <w:sz w:val="20"/>
          <w:szCs w:val="20"/>
        </w:rPr>
        <w:t>20</w:t>
      </w:r>
      <w:r>
        <w:rPr>
          <w:rFonts w:ascii="Arial" w:hAnsi="Arial" w:cs="Arial" w:eastAsia="Arial"/>
          <w:spacing w:val="0"/>
          <w:w w:val="100"/>
          <w:sz w:val="20"/>
          <w:szCs w:val="20"/>
        </w:rPr>
      </w:r>
    </w:p>
    <w:p>
      <w:pPr>
        <w:spacing w:line="240" w:lineRule="auto" w:after="0"/>
        <w:jc w:val="center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720" w:bottom="280" w:left="700" w:right="960"/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-1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99"/>
          <w:sz w:val="20"/>
          <w:szCs w:val="20"/>
        </w:rPr>
        <w:t>1</w:t>
      </w:r>
      <w:r>
        <w:rPr>
          <w:rFonts w:ascii="Arial" w:hAnsi="Arial" w:cs="Arial" w:eastAsia="Arial"/>
          <w:spacing w:val="0"/>
          <w:w w:val="100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right="-31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h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</w:p>
    <w:p>
      <w:pPr>
        <w:spacing w:before="0" w:after="0" w:line="206" w:lineRule="exact"/>
        <w:ind w:left="10" w:right="16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8"/>
          <w:w w:val="100"/>
          <w:sz w:val="18"/>
          <w:szCs w:val="18"/>
        </w:rPr>
        <w:t>d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</w:p>
    <w:p>
      <w:pPr>
        <w:spacing w:before="4" w:after="0" w:line="240" w:lineRule="auto"/>
        <w:ind w:left="-33" w:right="-53"/>
        <w:jc w:val="center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177.23999pt;margin-top:6.481711pt;width:36.119999pt;height:19.32pt;mso-position-horizontal-relative:page;mso-position-vertical-relative:paragraph;z-index:-9034" coordorigin="3545,130" coordsize="722,386">
            <v:shape style="position:absolute;left:3545;top:130;width:722;height:386" coordorigin="3545,130" coordsize="722,386" path="m4053,464l4034,504,4267,516,4263,511,4246,511,4237,502,4051,502,4046,490,4057,490,4067,468,4061,468,4053,464xe" filled="t" fillcolor="#000000" stroked="f">
              <v:path arrowok="t"/>
              <v:fill/>
            </v:shape>
            <v:shape style="position:absolute;left:3545;top:130;width:722;height:386" coordorigin="3545,130" coordsize="722,386" path="m4235,498l4246,511,4250,499,4235,498xe" filled="t" fillcolor="#000000" stroked="f">
              <v:path arrowok="t"/>
              <v:fill/>
            </v:shape>
            <v:shape style="position:absolute;left:3545;top:130;width:722;height:386" coordorigin="3545,130" coordsize="722,386" path="m4130,355l4123,355,4119,364,4235,498,4250,499,4246,511,4263,511,4130,355xe" filled="t" fillcolor="#000000" stroked="f">
              <v:path arrowok="t"/>
              <v:fill/>
            </v:shape>
            <v:shape style="position:absolute;left:3545;top:130;width:722;height:386" coordorigin="3545,130" coordsize="722,386" path="m4046,490l4051,502,4057,490,4046,490xe" filled="t" fillcolor="#000000" stroked="f">
              <v:path arrowok="t"/>
              <v:fill/>
            </v:shape>
            <v:shape style="position:absolute;left:3545;top:130;width:722;height:386" coordorigin="3545,130" coordsize="722,386" path="m4057,490l4051,502,4237,502,4235,498,4057,490xe" filled="t" fillcolor="#000000" stroked="f">
              <v:path arrowok="t"/>
              <v:fill/>
            </v:shape>
            <v:shape style="position:absolute;left:3545;top:130;width:722;height:386" coordorigin="3545,130" coordsize="722,386" path="m4057,490l4046,490,4057,490,4057,490xe" filled="t" fillcolor="#000000" stroked="f">
              <v:path arrowok="t"/>
              <v:fill/>
            </v:shape>
            <v:shape style="position:absolute;left:3545;top:130;width:722;height:386" coordorigin="3545,130" coordsize="722,386" path="m4056,458l4053,464,4061,468,4056,458xe" filled="t" fillcolor="#000000" stroked="f">
              <v:path arrowok="t"/>
              <v:fill/>
            </v:shape>
            <v:shape style="position:absolute;left:3545;top:130;width:722;height:386" coordorigin="3545,130" coordsize="722,386" path="m4072,458l4056,458,4061,468,4067,468,4072,458xe" filled="t" fillcolor="#000000" stroked="f">
              <v:path arrowok="t"/>
              <v:fill/>
            </v:shape>
            <v:shape style="position:absolute;left:3545;top:130;width:722;height:386" coordorigin="3545,130" coordsize="722,386" path="m3588,130l3545,216,4053,464,4056,458,4072,458,4073,456,3579,216,3562,216,3559,206,3566,206,3595,150,3588,146,3598,144,3617,144,3588,130xe" filled="t" fillcolor="#000000" stroked="f">
              <v:path arrowok="t"/>
              <v:fill/>
            </v:shape>
            <v:shape style="position:absolute;left:3545;top:130;width:722;height:386" coordorigin="3545,130" coordsize="722,386" path="m3617,144l3598,144,3595,150,4102,398,4109,384,4092,384,4095,378,3617,144xe" filled="t" fillcolor="#000000" stroked="f">
              <v:path arrowok="t"/>
              <v:fill/>
            </v:shape>
            <v:shape style="position:absolute;left:3545;top:130;width:722;height:386" coordorigin="3545,130" coordsize="722,386" path="m4095,378l4092,384,4102,382,4095,378xe" filled="t" fillcolor="#000000" stroked="f">
              <v:path arrowok="t"/>
              <v:fill/>
            </v:shape>
            <v:shape style="position:absolute;left:3545;top:130;width:722;height:386" coordorigin="3545,130" coordsize="722,386" path="m4116,338l4095,378,4102,382,4092,384,4109,384,4119,364,4111,355,4130,355,4116,338xe" filled="t" fillcolor="#000000" stroked="f">
              <v:path arrowok="t"/>
              <v:fill/>
            </v:shape>
            <v:shape style="position:absolute;left:3545;top:130;width:722;height:386" coordorigin="3545,130" coordsize="722,386" path="m4123,355l4111,355,4119,364,4123,355xe" filled="t" fillcolor="#000000" stroked="f">
              <v:path arrowok="t"/>
              <v:fill/>
            </v:shape>
            <v:shape style="position:absolute;left:3545;top:130;width:722;height:386" coordorigin="3545,130" coordsize="722,386" path="m3559,206l3562,216,3565,209,3559,206xe" filled="t" fillcolor="#000000" stroked="f">
              <v:path arrowok="t"/>
              <v:fill/>
            </v:shape>
            <v:shape style="position:absolute;left:3545;top:130;width:722;height:386" coordorigin="3545,130" coordsize="722,386" path="m3565,209l3562,216,3579,216,3565,209xe" filled="t" fillcolor="#000000" stroked="f">
              <v:path arrowok="t"/>
              <v:fill/>
            </v:shape>
            <v:shape style="position:absolute;left:3545;top:130;width:722;height:386" coordorigin="3545,130" coordsize="722,386" path="m3566,206l3559,206,3565,209,3566,206xe" filled="t" fillcolor="#000000" stroked="f">
              <v:path arrowok="t"/>
              <v:fill/>
            </v:shape>
            <v:shape style="position:absolute;left:3545;top:130;width:722;height:386" coordorigin="3545,130" coordsize="722,386" path="m3598,144l3588,146,3595,150,3598,144xe" filled="t" fillcolor="#000000" stroked="f">
              <v:path arrowok="t"/>
              <v:fill/>
            </v:shape>
            <w10:wrap type="none"/>
          </v:group>
        </w:pic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7</w:t>
      </w:r>
      <w:r>
        <w:rPr>
          <w:rFonts w:ascii="Arial" w:hAnsi="Arial" w:cs="Arial" w:eastAsia="Arial"/>
          <w:spacing w:val="-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h</w:t>
      </w:r>
    </w:p>
    <w:p>
      <w:pPr>
        <w:spacing w:before="2" w:after="0" w:line="240" w:lineRule="auto"/>
        <w:ind w:left="190" w:right="175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p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</w:p>
    <w:p>
      <w:pPr>
        <w:spacing w:before="8" w:after="0" w:line="160" w:lineRule="exact"/>
        <w:jc w:val="left"/>
        <w:rPr>
          <w:sz w:val="16"/>
          <w:szCs w:val="16"/>
        </w:rPr>
      </w:pPr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4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</w:p>
    <w:p>
      <w:pPr>
        <w:spacing w:before="11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463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4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.5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</w:p>
    <w:p>
      <w:pPr>
        <w:spacing w:line="240" w:lineRule="auto" w:after="0"/>
        <w:jc w:val="left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720" w:bottom="280" w:left="700" w:right="960"/>
          <w:cols w:num="3" w:equalWidth="0">
            <w:col w:w="2781" w:space="554"/>
            <w:col w:w="1118" w:space="1351"/>
            <w:col w:w="4776"/>
          </w:cols>
        </w:sectPr>
      </w:pPr>
    </w:p>
    <w:p>
      <w:pPr>
        <w:spacing w:before="15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30" w:after="0" w:line="240" w:lineRule="auto"/>
        <w:ind w:left="3154" w:right="-20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218.580002pt;margin-top:10.721724pt;width:27.479999pt;height:12.0pt;mso-position-horizontal-relative:page;mso-position-vertical-relative:paragraph;z-index:-9037" coordorigin="4372,214" coordsize="550,240">
            <v:group style="position:absolute;left:4606;top:216;width:312;height:156" coordorigin="4606,216" coordsize="312,156">
              <v:shape style="position:absolute;left:4606;top:216;width:312;height:156" coordorigin="4606,216" coordsize="312,156" path="m4606,372l4918,372,4918,216,4606,216,4606,372xe" filled="t" fillcolor="#BFBFBF" stroked="f">
                <v:path arrowok="t"/>
                <v:fill/>
              </v:shape>
            </v:group>
            <v:group style="position:absolute;left:4606;top:216;width:314;height:158" coordorigin="4606,216" coordsize="314,158">
              <v:shape style="position:absolute;left:4606;top:216;width:314;height:158" coordorigin="4606,216" coordsize="314,158" path="m4920,216l4606,216,4606,374,4608,374,4608,218,4920,218,4920,216xe" filled="t" fillcolor="#000000" stroked="f">
                <v:path arrowok="t"/>
                <v:fill/>
              </v:shape>
              <v:shape style="position:absolute;left:4606;top:216;width:314;height:158" coordorigin="4606,216" coordsize="314,158" path="m4918,372l4608,372,4608,374,4918,374,4918,372xe" filled="t" fillcolor="#000000" stroked="f">
                <v:path arrowok="t"/>
                <v:fill/>
              </v:shape>
              <v:shape style="position:absolute;left:4606;top:216;width:314;height:158" coordorigin="4606,216" coordsize="314,158" path="m4920,218l4918,218,4918,374,4920,372,4920,218xe" filled="t" fillcolor="#000000" stroked="f">
                <v:path arrowok="t"/>
                <v:fill/>
              </v:shape>
              <v:shape style="position:absolute;left:4606;top:216;width:314;height:158" coordorigin="4606,216" coordsize="314,158" path="m4920,372l4918,374,4920,374,4920,372xe" filled="t" fillcolor="#000000" stroked="f">
                <v:path arrowok="t"/>
                <v:fill/>
              </v:shape>
            </v:group>
            <v:group style="position:absolute;left:4373;top:295;width:233;height:5" coordorigin="4373,295" coordsize="233,5">
              <v:shape style="position:absolute;left:4373;top:295;width:233;height:5" coordorigin="4373,295" coordsize="233,5" path="m4373,295l4373,297,4606,300,4606,297,4373,295xe" filled="t" fillcolor="#000000" stroked="f">
                <v:path arrowok="t"/>
                <v:fill/>
              </v:shape>
            </v:group>
            <v:group style="position:absolute;left:4526;top:352;width:5;height:101" coordorigin="4526,352" coordsize="5,101">
              <v:shape style="position:absolute;left:4526;top:352;width:5;height:101" coordorigin="4526,352" coordsize="5,101" path="m4529,352l4526,352,4529,453,4531,453,4529,352xe" filled="t" fillcolor="#000000" stroked="f">
                <v:path arrowok="t"/>
                <v:fill/>
              </v:shape>
            </v:group>
            <v:group style="position:absolute;left:4507;top:295;width:41;height:60" coordorigin="4507,295" coordsize="41,60">
              <v:shape style="position:absolute;left:4507;top:295;width:41;height:60" coordorigin="4507,295" coordsize="41,60" path="m4529,295l4507,355,4548,355,4529,295xe" filled="t" fillcolor="#000000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18.580002pt;margin-top:-8.598276pt;width:27.479999pt;height:11.76pt;mso-position-horizontal-relative:page;mso-position-vertical-relative:paragraph;z-index:-9036" coordorigin="4372,-172" coordsize="550,235">
            <v:group style="position:absolute;left:4606;top:-96;width:312;height:156" coordorigin="4606,-96" coordsize="312,156">
              <v:shape style="position:absolute;left:4606;top:-96;width:312;height:156" coordorigin="4606,-96" coordsize="312,156" path="m4606,60l4918,60,4918,-96,4606,-96,4606,60xe" filled="t" fillcolor="#BFBFBF" stroked="f">
                <v:path arrowok="t"/>
                <v:fill/>
              </v:shape>
            </v:group>
            <v:group style="position:absolute;left:4606;top:-96;width:314;height:158" coordorigin="4606,-96" coordsize="314,158">
              <v:shape style="position:absolute;left:4606;top:-96;width:314;height:158" coordorigin="4606,-96" coordsize="314,158" path="m4920,-96l4606,-96,4606,62,4608,62,4608,-94,4920,-94,4920,-96xe" filled="t" fillcolor="#000000" stroked="f">
                <v:path arrowok="t"/>
                <v:fill/>
              </v:shape>
              <v:shape style="position:absolute;left:4606;top:-96;width:314;height:158" coordorigin="4606,-96" coordsize="314,158" path="m4918,60l4608,60,4608,62,4918,62,4918,60xe" filled="t" fillcolor="#000000" stroked="f">
                <v:path arrowok="t"/>
                <v:fill/>
              </v:shape>
              <v:shape style="position:absolute;left:4606;top:-96;width:314;height:158" coordorigin="4606,-96" coordsize="314,158" path="m4920,-94l4918,-94,4918,62,4920,60,4920,-94xe" filled="t" fillcolor="#000000" stroked="f">
                <v:path arrowok="t"/>
                <v:fill/>
              </v:shape>
              <v:shape style="position:absolute;left:4606;top:-96;width:314;height:158" coordorigin="4606,-96" coordsize="314,158" path="m4920,60l4918,62,4920,62,4920,60xe" filled="t" fillcolor="#000000" stroked="f">
                <v:path arrowok="t"/>
                <v:fill/>
              </v:shape>
            </v:group>
            <v:group style="position:absolute;left:4373;top:-17;width:233;height:5" coordorigin="4373,-17" coordsize="233,5">
              <v:shape style="position:absolute;left:4373;top:-17;width:233;height:5" coordorigin="4373,-17" coordsize="233,5" path="m4373,-17l4373,-15,4606,-12,4606,-15,4373,-17xe" filled="t" fillcolor="#000000" stroked="f">
                <v:path arrowok="t"/>
                <v:fill/>
              </v:shape>
            </v:group>
            <v:group style="position:absolute;left:4526;top:-171;width:5;height:101" coordorigin="4526,-171" coordsize="5,101">
              <v:shape style="position:absolute;left:4526;top:-171;width:5;height:101" coordorigin="4526,-171" coordsize="5,101" path="m4531,-171l4529,-171,4526,-70,4529,-70,4531,-171xe" filled="t" fillcolor="#000000" stroked="f">
                <v:path arrowok="t"/>
                <v:fill/>
              </v:shape>
            </v:group>
            <v:group style="position:absolute;left:4507;top:-77;width:41;height:60" coordorigin="4507,-77" coordsize="41,60">
              <v:shape style="position:absolute;left:4507;top:-77;width:41;height:60" coordorigin="4507,-77" coordsize="41,60" path="m4548,-77l4507,-77,4529,-17,4548,-77xe" filled="t" fillcolor="#000000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6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3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</w:p>
    <w:p>
      <w:pPr>
        <w:spacing w:before="18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30" w:after="0" w:line="240" w:lineRule="auto"/>
        <w:ind w:right="2751"/>
        <w:jc w:val="righ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230.220001pt;margin-top:18.281744pt;width:15.84pt;height:8.040000pt;mso-position-horizontal-relative:page;mso-position-vertical-relative:paragraph;z-index:-9039" coordorigin="4604,366" coordsize="317,161">
            <v:group style="position:absolute;left:4606;top:367;width:312;height:156" coordorigin="4606,367" coordsize="312,156">
              <v:shape style="position:absolute;left:4606;top:367;width:312;height:156" coordorigin="4606,367" coordsize="312,156" path="m4606,523l4918,523,4918,367,4606,367,4606,523xe" filled="t" fillcolor="#BFBFBF" stroked="f">
                <v:path arrowok="t"/>
                <v:fill/>
              </v:shape>
            </v:group>
            <v:group style="position:absolute;left:4606;top:367;width:314;height:158" coordorigin="4606,367" coordsize="314,158">
              <v:shape style="position:absolute;left:4606;top:367;width:314;height:158" coordorigin="4606,367" coordsize="314,158" path="m4920,367l4606,367,4606,525,4608,525,4608,369,4920,369,4920,367xe" filled="t" fillcolor="#000000" stroked="f">
                <v:path arrowok="t"/>
                <v:fill/>
              </v:shape>
              <v:shape style="position:absolute;left:4606;top:367;width:314;height:158" coordorigin="4606,367" coordsize="314,158" path="m4918,523l4608,523,4608,525,4918,525,4918,523xe" filled="t" fillcolor="#000000" stroked="f">
                <v:path arrowok="t"/>
                <v:fill/>
              </v:shape>
              <v:shape style="position:absolute;left:4606;top:367;width:314;height:158" coordorigin="4606,367" coordsize="314,158" path="m4920,369l4918,369,4918,525,4920,523,4920,369xe" filled="t" fillcolor="#000000" stroked="f">
                <v:path arrowok="t"/>
                <v:fill/>
              </v:shape>
              <v:shape style="position:absolute;left:4606;top:367;width:314;height:158" coordorigin="4606,367" coordsize="314,158" path="m4920,523l4918,525,4920,525,4920,523xe" filled="t" fillcolor="#000000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30.220001pt;margin-top:2.561744pt;width:15.84pt;height:8.040000pt;mso-position-horizontal-relative:page;mso-position-vertical-relative:paragraph;z-index:-9038" coordorigin="4604,51" coordsize="317,161">
            <v:group style="position:absolute;left:4606;top:52;width:312;height:156" coordorigin="4606,52" coordsize="312,156">
              <v:shape style="position:absolute;left:4606;top:52;width:312;height:156" coordorigin="4606,52" coordsize="312,156" path="m4606,208l4918,208,4918,52,4606,52,4606,208xe" filled="t" fillcolor="#BFBFBF" stroked="f">
                <v:path arrowok="t"/>
                <v:fill/>
              </v:shape>
            </v:group>
            <v:group style="position:absolute;left:4606;top:52;width:314;height:158" coordorigin="4606,52" coordsize="314,158">
              <v:shape style="position:absolute;left:4606;top:52;width:314;height:158" coordorigin="4606,52" coordsize="314,158" path="m4920,52l4606,52,4606,211,4608,211,4608,55,4920,55,4920,52xe" filled="t" fillcolor="#000000" stroked="f">
                <v:path arrowok="t"/>
                <v:fill/>
              </v:shape>
              <v:shape style="position:absolute;left:4606;top:52;width:314;height:158" coordorigin="4606,52" coordsize="314,158" path="m4918,208l4608,208,4608,211,4918,211,4918,208xe" filled="t" fillcolor="#000000" stroked="f">
                <v:path arrowok="t"/>
                <v:fill/>
              </v:shape>
              <v:shape style="position:absolute;left:4606;top:52;width:314;height:158" coordorigin="4606,52" coordsize="314,158" path="m4920,55l4918,55,4918,211,4920,208,4920,55xe" filled="t" fillcolor="#000000" stroked="f">
                <v:path arrowok="t"/>
                <v:fill/>
              </v:shape>
              <v:shape style="position:absolute;left:4606;top:52;width:314;height:158" coordorigin="4606,52" coordsize="314,158" path="m4920,208l4918,211,4920,211,4920,208xe" filled="t" fillcolor="#000000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</w:p>
    <w:p>
      <w:pPr>
        <w:spacing w:before="7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after="0"/>
        <w:jc w:val="left"/>
        <w:rPr>
          <w:sz w:val="20"/>
          <w:szCs w:val="20"/>
        </w:rPr>
        <w:sectPr>
          <w:type w:val="continuous"/>
          <w:pgSz w:w="12240" w:h="15840"/>
          <w:pgMar w:top="720" w:bottom="280" w:left="700" w:right="960"/>
        </w:sectPr>
      </w:pPr>
    </w:p>
    <w:p>
      <w:pPr>
        <w:spacing w:before="36" w:after="0" w:line="204" w:lineRule="exact"/>
        <w:ind w:left="3774" w:right="-51" w:hanging="2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63.119999pt;margin-top:722.640015pt;width:510pt;height:.1pt;mso-position-horizontal-relative:page;mso-position-vertical-relative:page;z-index:-9044" coordorigin="1262,14453" coordsize="10200,2">
            <v:shape style="position:absolute;left:1262;top:14453;width:10200;height:2" coordorigin="1262,14453" coordsize="10200,0" path="m1262,14453l11462,14453e" filled="f" stroked="t" strokeweight=".580pt" strokecolor="#4F80BC">
              <v:path arrowok="t"/>
            </v:shape>
            <w10:wrap type="none"/>
          </v:group>
        </w:pict>
      </w:r>
      <w:r>
        <w:rPr/>
        <w:pict>
          <v:group style="position:absolute;margin-left:230.220001pt;margin-top:-23.340141pt;width:15.84pt;height:8.040000pt;mso-position-horizontal-relative:page;mso-position-vertical-relative:paragraph;z-index:-9040" coordorigin="4604,-467" coordsize="317,161">
            <v:group style="position:absolute;left:4606;top:-466;width:312;height:156" coordorigin="4606,-466" coordsize="312,156">
              <v:shape style="position:absolute;left:4606;top:-466;width:312;height:156" coordorigin="4606,-466" coordsize="312,156" path="m4606,-310l4918,-310,4918,-466,4606,-466,4606,-310xe" filled="t" fillcolor="#BFBFBF" stroked="f">
                <v:path arrowok="t"/>
                <v:fill/>
              </v:shape>
            </v:group>
            <v:group style="position:absolute;left:4606;top:-466;width:314;height:158" coordorigin="4606,-466" coordsize="314,158">
              <v:shape style="position:absolute;left:4606;top:-466;width:314;height:158" coordorigin="4606,-466" coordsize="314,158" path="m4920,-466l4606,-466,4606,-307,4608,-307,4608,-463,4920,-463,4920,-466xe" filled="t" fillcolor="#000000" stroked="f">
                <v:path arrowok="t"/>
                <v:fill/>
              </v:shape>
              <v:shape style="position:absolute;left:4606;top:-466;width:314;height:158" coordorigin="4606,-466" coordsize="314,158" path="m4918,-310l4608,-310,4608,-307,4918,-307,4918,-310xe" filled="t" fillcolor="#000000" stroked="f">
                <v:path arrowok="t"/>
                <v:fill/>
              </v:shape>
              <v:shape style="position:absolute;left:4606;top:-466;width:314;height:158" coordorigin="4606,-466" coordsize="314,158" path="m4920,-463l4918,-463,4918,-307,4920,-310,4920,-463xe" filled="t" fillcolor="#000000" stroked="f">
                <v:path arrowok="t"/>
                <v:fill/>
              </v:shape>
              <v:shape style="position:absolute;left:4606;top:-466;width:314;height:158" coordorigin="4606,-466" coordsize="314,158" path="m4920,-310l4918,-307,4920,-307,4920,-310xe" filled="t" fillcolor="#000000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39.459991pt;margin-top:-13.490142pt;width:8.0300pt;height:25.539999pt;mso-position-horizontal-relative:page;mso-position-vertical-relative:paragraph;z-index:-9035" coordorigin="4789,-270" coordsize="161,511">
            <v:group style="position:absolute;left:4944;top:-269;width:5;height:509" coordorigin="4944,-269" coordsize="5,509">
              <v:shape style="position:absolute;left:4944;top:-269;width:5;height:509" coordorigin="4944,-269" coordsize="5,509" path="m4944,-269l4946,-269e" filled="f" stroked="t" strokeweight=".1pt" strokecolor="#000000">
                <v:path arrowok="t"/>
              </v:shape>
            </v:group>
            <v:group style="position:absolute;left:4790;top:185;width:101;height:5" coordorigin="4790,185" coordsize="101,5">
              <v:shape style="position:absolute;left:4790;top:185;width:101;height:5" coordorigin="4790,185" coordsize="101,5" path="m4891,185l4790,187,4790,190,4891,187,4891,185xe" filled="t" fillcolor="#000000" stroked="f">
                <v:path arrowok="t"/>
                <v:fill/>
              </v:shape>
            </v:group>
            <v:group style="position:absolute;left:4884;top:163;width:60;height:41" coordorigin="4884,163" coordsize="60,41">
              <v:shape style="position:absolute;left:4884;top:163;width:60;height:41" coordorigin="4884,163" coordsize="60,41" path="m4884,163l4884,204,4944,185,4884,163xe" filled="t" fillcolor="#000000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pacing w:val="-4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</w:p>
    <w:p>
      <w:pPr>
        <w:spacing w:before="5" w:after="0" w:line="130" w:lineRule="exact"/>
        <w:jc w:val="left"/>
        <w:rPr>
          <w:sz w:val="13"/>
          <w:szCs w:val="13"/>
        </w:rPr>
      </w:pPr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-11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m</w:t>
      </w:r>
    </w:p>
    <w:p>
      <w:pPr>
        <w:spacing w:line="240" w:lineRule="auto" w:after="0"/>
        <w:jc w:val="left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720" w:bottom="280" w:left="700" w:right="960"/>
          <w:cols w:num="2" w:equalWidth="0">
            <w:col w:w="4075" w:space="1131"/>
            <w:col w:w="5374"/>
          </w:cols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  <w:r>
        <w:rPr/>
        <w:pict>
          <v:group style="position:absolute;margin-left:51.119999pt;margin-top:722.039978pt;width:510pt;height:.1pt;mso-position-horizontal-relative:page;mso-position-vertical-relative:page;z-index:-9033" coordorigin="1022,14441" coordsize="10200,2">
            <v:shape style="position:absolute;left:1022;top:14441;width:10200;height:2" coordorigin="1022,14441" coordsize="10200,0" path="m1022,14441l11222,14441e" filled="f" stroked="t" strokeweight=".580pt" strokecolor="#4F80BC">
              <v:path arrowok="t"/>
            </v:shape>
            <w10:wrap type="none"/>
          </v:group>
        </w:pict>
      </w:r>
      <w:r>
        <w:rPr/>
        <w:pict>
          <v:group style="position:absolute;margin-left:223.559998pt;margin-top:497.040009pt;width:5.64pt;height:2.16pt;mso-position-horizontal-relative:page;mso-position-vertical-relative:page;z-index:-9031" coordorigin="4471,9941" coordsize="113,43">
            <v:shape style="position:absolute;left:4471;top:9941;width:113;height:43" coordorigin="4471,9941" coordsize="113,43" path="m4584,9941l4471,9941,4471,9984e" filled="f" stroked="t" strokeweight=".119988pt" strokecolor="#000000">
              <v:path arrowok="t"/>
            </v:shape>
            <w10:wrap type="none"/>
          </v:group>
        </w:pict>
      </w:r>
      <w:r>
        <w:rPr/>
        <w:pict>
          <v:group style="position:absolute;margin-left:82.020004pt;margin-top:518.520020pt;width:318.539996pt;height:87.84pt;mso-position-horizontal-relative:page;mso-position-vertical-relative:page;z-index:-9029" coordorigin="1640,10370" coordsize="6371,1757">
            <v:shape style="position:absolute;left:1769;top:10370;width:480;height:581" type="#_x0000_t75">
              <v:imagedata r:id="rId874" o:title=""/>
            </v:shape>
            <v:shape style="position:absolute;left:1982;top:10598;width:2213;height:230" type="#_x0000_t75">
              <v:imagedata r:id="rId875" o:title=""/>
            </v:shape>
            <v:shape style="position:absolute;left:1987;top:10829;width:2342;height:468" type="#_x0000_t75">
              <v:imagedata r:id="rId876" o:title=""/>
            </v:shape>
            <v:shape style="position:absolute;left:4342;top:10819;width:1661;height:478" type="#_x0000_t75">
              <v:imagedata r:id="rId877" o:title=""/>
            </v:shape>
            <v:shape style="position:absolute;left:1975;top:11066;width:3418;height:130" type="#_x0000_t75">
              <v:imagedata r:id="rId878" o:title=""/>
            </v:shape>
            <v:shape style="position:absolute;left:5462;top:11074;width:300;height:348" type="#_x0000_t75">
              <v:imagedata r:id="rId879" o:title=""/>
            </v:shape>
            <v:shape style="position:absolute;left:5782;top:11076;width:204;height:338" type="#_x0000_t75">
              <v:imagedata r:id="rId880" o:title=""/>
            </v:shape>
            <v:shape style="position:absolute;left:6062;top:10831;width:1949;height:230" type="#_x0000_t75">
              <v:imagedata r:id="rId881" o:title=""/>
            </v:shape>
            <v:shape style="position:absolute;left:5990;top:11074;width:384;height:353" type="#_x0000_t75">
              <v:imagedata r:id="rId882" o:title=""/>
            </v:shape>
            <v:shape style="position:absolute;left:1982;top:11306;width:245;height:353" type="#_x0000_t75">
              <v:imagedata r:id="rId883" o:title=""/>
            </v:shape>
            <v:shape style="position:absolute;left:1987;top:11299;width:4392;height:593" type="#_x0000_t75">
              <v:imagedata r:id="rId884" o:title=""/>
            </v:shape>
            <v:shape style="position:absolute;left:2388;top:11534;width:4546;height:230" type="#_x0000_t75">
              <v:imagedata r:id="rId885" o:title=""/>
            </v:shape>
            <v:shape style="position:absolute;left:1759;top:10838;width:120;height:1289" type="#_x0000_t75">
              <v:imagedata r:id="rId886" o:title=""/>
            </v:shape>
            <v:shape style="position:absolute;left:1973;top:11767;width:1570;height:187" type="#_x0000_t75">
              <v:imagedata r:id="rId887" o:title=""/>
            </v:shape>
            <v:shape style="position:absolute;left:3542;top:11774;width:298;height:353" type="#_x0000_t75">
              <v:imagedata r:id="rId888" o:title=""/>
            </v:shape>
            <v:group style="position:absolute;left:1642;top:11446;width:290;height:252" coordorigin="1642,11446" coordsize="290,252">
              <v:shape style="position:absolute;left:1642;top:11446;width:290;height:252" coordorigin="1642,11446" coordsize="290,252" path="m1798,11446l1642,11698,1932,11698,1798,11446xe" filled="f" stroked="t" strokeweight=".119988pt" strokecolor="#000000">
                <v:path arrowok="t"/>
              </v:shape>
            </v:group>
            <w10:wrap type="none"/>
          </v:group>
        </w:pict>
      </w:r>
      <w:r>
        <w:rPr>
          <w:sz w:val="14"/>
          <w:szCs w:val="14"/>
        </w:rPr>
      </w:r>
    </w:p>
    <w:p>
      <w:pPr>
        <w:tabs>
          <w:tab w:pos="10440" w:val="left"/>
        </w:tabs>
        <w:spacing w:before="0" w:after="0" w:line="240" w:lineRule="auto"/>
        <w:ind w:left="207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268AE"/>
          <w:w w:val="99"/>
          <w:sz w:val="24"/>
          <w:szCs w:val="24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H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8"/>
          <w:w w:val="99"/>
          <w:sz w:val="24"/>
          <w:szCs w:val="24"/>
          <w:u w:val="single" w:color="2268AE"/>
        </w:rPr>
        <w:t>Y</w:t>
      </w:r>
      <w:r>
        <w:rPr>
          <w:rFonts w:ascii="Arial" w:hAnsi="Arial" w:cs="Arial" w:eastAsia="Arial"/>
          <w:color w:val="2268AE"/>
          <w:spacing w:val="8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S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L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6"/>
          <w:w w:val="100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-46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D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3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3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M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N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  <w:t>S</w:t>
      </w:r>
      <w:r>
        <w:rPr>
          <w:rFonts w:ascii="Arial" w:hAnsi="Arial" w:cs="Arial" w:eastAsia="Arial"/>
          <w:color w:val="2268AE"/>
          <w:spacing w:val="11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3"/>
          <w:w w:val="99"/>
          <w:sz w:val="24"/>
          <w:szCs w:val="24"/>
          <w:u w:val="single" w:color="2268AE"/>
        </w:rPr>
        <w:t>I</w:t>
      </w:r>
      <w:r>
        <w:rPr>
          <w:rFonts w:ascii="Arial" w:hAnsi="Arial" w:cs="Arial" w:eastAsia="Arial"/>
          <w:color w:val="2268AE"/>
          <w:spacing w:val="13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cs="Arial" w:eastAsia="Arial"/>
          <w:color w:val="2268AE"/>
          <w:spacing w:val="1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  <w:t>N</w:t>
      </w:r>
      <w:r>
        <w:rPr>
          <w:rFonts w:ascii="Arial" w:hAnsi="Arial" w:cs="Arial" w:eastAsia="Arial"/>
          <w:color w:val="2268AE"/>
          <w:spacing w:val="9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S</w:t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99"/>
          <w:sz w:val="24"/>
          <w:szCs w:val="24"/>
          <w:u w:val="single" w:color="2268AE"/>
        </w:rPr>
        <w:t> 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  <w:u w:val="single" w:color="2268AE"/>
        </w:rPr>
        <w:tab/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  <w:u w:val="single" w:color="2268AE"/>
        </w:rPr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</w:r>
      <w:r>
        <w:rPr>
          <w:rFonts w:ascii="Arial" w:hAnsi="Arial" w:cs="Arial" w:eastAsia="Arial"/>
          <w:color w:val="000000"/>
          <w:spacing w:val="0"/>
          <w:w w:val="100"/>
          <w:sz w:val="24"/>
          <w:szCs w:val="24"/>
        </w:rPr>
      </w:r>
    </w:p>
    <w:p>
      <w:pPr>
        <w:spacing w:before="1" w:after="0" w:line="240" w:lineRule="auto"/>
        <w:ind w:left="207" w:right="-2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20</w:t>
      </w:r>
      <w:r>
        <w:rPr>
          <w:rFonts w:ascii="Arial" w:hAnsi="Arial" w:cs="Arial" w:eastAsia="Arial"/>
          <w:spacing w:val="-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Q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-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k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age,</w:t>
      </w:r>
      <w:r>
        <w:rPr>
          <w:rFonts w:ascii="Arial" w:hAnsi="Arial" w:cs="Arial" w:eastAsia="Arial"/>
          <w:spacing w:val="-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5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-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X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5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274" w:right="7437"/>
        <w:jc w:val="center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48.180004pt;margin-top:14.501683pt;width:347.699995pt;height:368.93998pt;mso-position-horizontal-relative:page;mso-position-vertical-relative:paragraph;z-index:-9032" coordorigin="964,290" coordsize="6954,7379">
            <v:group style="position:absolute;left:3514;top:2967;width:2;height:338" coordorigin="3514,2967" coordsize="2,338">
              <v:shape style="position:absolute;left:3514;top:2967;width:2;height:338" coordorigin="3514,2967" coordsize="2,338" path="m3514,2967l3516,3306e" filled="f" stroked="t" strokeweight=".119988pt" strokecolor="#000000">
                <v:path arrowok="t"/>
              </v:shape>
            </v:group>
            <v:group style="position:absolute;left:1543;top:3150;width:3070;height:2" coordorigin="1543,3150" coordsize="3070,2">
              <v:shape style="position:absolute;left:1543;top:3150;width:3070;height:2" coordorigin="1543,3150" coordsize="3070,0" path="m1543,3150l4613,3150e" filled="f" stroked="t" strokeweight=".179988pt" strokecolor="#000000">
                <v:path arrowok="t"/>
              </v:shape>
            </v:group>
            <v:group style="position:absolute;left:1572;top:2137;width:2;height:874" coordorigin="1572,2137" coordsize="2,874">
              <v:shape style="position:absolute;left:1572;top:2137;width:2;height:874" coordorigin="1572,2137" coordsize="0,874" path="m1572,3010l1572,2137e" filled="f" stroked="t" strokeweight=".119988pt" strokecolor="#000000">
                <v:path arrowok="t"/>
              </v:shape>
            </v:group>
            <v:group style="position:absolute;left:1558;top:3010;width:41;height:139" coordorigin="1558,3010" coordsize="41,139">
              <v:shape style="position:absolute;left:1558;top:3010;width:41;height:139" coordorigin="1558,3010" coordsize="41,139" path="m1598,3010l1558,3010,1572,3150,1598,3010xe" filled="t" fillcolor="#000000" stroked="f">
                <v:path arrowok="t"/>
                <v:fill/>
              </v:shape>
            </v:group>
            <v:group style="position:absolute;left:1558;top:3010;width:41;height:139" coordorigin="1558,3010" coordsize="41,139">
              <v:shape style="position:absolute;left:1558;top:3010;width:41;height:139" coordorigin="1558,3010" coordsize="41,139" path="m1558,3010l1598,3010,1572,3150,1558,3010xe" filled="f" stroked="t" strokeweight=".119988pt" strokecolor="#000000">
                <v:path arrowok="t"/>
              </v:shape>
            </v:group>
            <v:group style="position:absolute;left:1572;top:1081;width:2;height:874" coordorigin="1572,1081" coordsize="2,874">
              <v:shape style="position:absolute;left:1572;top:1081;width:2;height:874" coordorigin="1572,1081" coordsize="0,874" path="m1572,1081l1572,1954e" filled="f" stroked="t" strokeweight=".119988pt" strokecolor="#000000">
                <v:path arrowok="t"/>
              </v:shape>
            </v:group>
            <v:group style="position:absolute;left:1543;top:954;width:3070;height:2" coordorigin="1543,954" coordsize="3070,2">
              <v:shape style="position:absolute;left:1543;top:954;width:3070;height:2" coordorigin="1543,954" coordsize="3070,0" path="m1543,954l4613,954e" filled="f" stroked="t" strokeweight=".119988pt" strokecolor="#000000">
                <v:path arrowok="t"/>
              </v:shape>
            </v:group>
            <v:group style="position:absolute;left:1558;top:954;width:41;height:127" coordorigin="1558,954" coordsize="41,127">
              <v:shape style="position:absolute;left:1558;top:954;width:41;height:127" coordorigin="1558,954" coordsize="41,127" path="m1572,954l1558,1081,1598,1081,1572,954xe" filled="t" fillcolor="#000000" stroked="f">
                <v:path arrowok="t"/>
                <v:fill/>
              </v:shape>
            </v:group>
            <v:group style="position:absolute;left:1558;top:954;width:41;height:127" coordorigin="1558,954" coordsize="41,127">
              <v:shape style="position:absolute;left:1558;top:954;width:41;height:127" coordorigin="1558,954" coordsize="41,127" path="m1558,1081l1598,1081,1572,954,1558,1081xe" filled="f" stroked="t" strokeweight=".119988pt" strokecolor="#000000">
                <v:path arrowok="t"/>
              </v:shape>
            </v:group>
            <v:group style="position:absolute;left:4613;top:361;width:2;height:2789" coordorigin="4613,361" coordsize="2,2789">
              <v:shape style="position:absolute;left:4613;top:361;width:2;height:2789" coordorigin="4613,361" coordsize="0,2789" path="m4613,361l4613,3150e" filled="f" stroked="t" strokeweight=".119988pt" strokecolor="#000000">
                <v:path arrowok="t"/>
              </v:shape>
            </v:group>
            <v:group style="position:absolute;left:2417;top:334;width:2;height:2815" coordorigin="2417,334" coordsize="2,2815">
              <v:shape style="position:absolute;left:2417;top:334;width:2;height:2815" coordorigin="2417,334" coordsize="0,2815" path="m2417,334l2417,3150e" filled="f" stroked="t" strokeweight=".119988pt" strokecolor="#000000">
                <v:path arrowok="t"/>
              </v:shape>
            </v:group>
            <v:group style="position:absolute;left:2952;top:2586;width:2;height:14" coordorigin="2952,2586" coordsize="2,14">
              <v:shape style="position:absolute;left:2952;top:2586;width:2;height:14" coordorigin="2952,2586" coordsize="0,14" path="m2952,2600l2952,2586e" filled="f" stroked="t" strokeweight=".119988pt" strokecolor="#000000">
                <v:path arrowok="t"/>
              </v:shape>
            </v:group>
            <v:group style="position:absolute;left:3499;top:3135;width:14;height:14" coordorigin="3499,3135" coordsize="14,14">
              <v:shape style="position:absolute;left:3499;top:3135;width:14;height:14" coordorigin="3499,3135" coordsize="14,14" path="m3499,3150l3514,3135e" filled="f" stroked="t" strokeweight=".119988pt" strokecolor="#000000">
                <v:path arrowok="t"/>
              </v:shape>
            </v:group>
            <v:group style="position:absolute;left:3458;top:3094;width:55;height:55" coordorigin="3458,3094" coordsize="55,55">
              <v:shape style="position:absolute;left:3458;top:3094;width:55;height:55" coordorigin="3458,3094" coordsize="55,55" path="m3458,3150l3514,3094e" filled="f" stroked="t" strokeweight=".119988pt" strokecolor="#000000">
                <v:path arrowok="t"/>
              </v:shape>
            </v:group>
            <v:group style="position:absolute;left:3415;top:3037;width:98;height:113" coordorigin="3415,3037" coordsize="98,113">
              <v:shape style="position:absolute;left:3415;top:3037;width:98;height:113" coordorigin="3415,3037" coordsize="98,113" path="m3415,3150l3514,3037e" filled="f" stroked="t" strokeweight=".119988pt" strokecolor="#000000">
                <v:path arrowok="t"/>
              </v:shape>
            </v:group>
            <v:group style="position:absolute;left:3374;top:2996;width:139;height:154" coordorigin="3374,2996" coordsize="139,154">
              <v:shape style="position:absolute;left:3374;top:2996;width:139;height:154" coordorigin="3374,2996" coordsize="139,154" path="m3374,3150l3514,2996e" filled="f" stroked="t" strokeweight=".119988pt" strokecolor="#000000">
                <v:path arrowok="t"/>
              </v:shape>
            </v:group>
            <v:group style="position:absolute;left:3317;top:2953;width:197;height:197" coordorigin="3317,2953" coordsize="197,197">
              <v:shape style="position:absolute;left:3317;top:2953;width:197;height:197" coordorigin="3317,2953" coordsize="197,197" path="m3317,3150l3514,2953e" filled="f" stroked="t" strokeweight=".119988pt" strokecolor="#000000">
                <v:path arrowok="t"/>
              </v:shape>
            </v:group>
            <v:group style="position:absolute;left:3276;top:2912;width:238;height:238" coordorigin="3276,2912" coordsize="238,238">
              <v:shape style="position:absolute;left:3276;top:2912;width:238;height:238" coordorigin="3276,2912" coordsize="238,238" path="m3276,3150l3514,2912e" filled="f" stroked="t" strokeweight=".119988pt" strokecolor="#000000">
                <v:path arrowok="t"/>
              </v:shape>
            </v:group>
            <v:group style="position:absolute;left:3233;top:2869;width:281;height:281" coordorigin="3233,2869" coordsize="281,281">
              <v:shape style="position:absolute;left:3233;top:2869;width:281;height:281" coordorigin="3233,2869" coordsize="281,281" path="m3233,3150l3514,2869e" filled="f" stroked="t" strokeweight=".119988pt" strokecolor="#000000">
                <v:path arrowok="t"/>
              </v:shape>
            </v:group>
            <v:group style="position:absolute;left:3190;top:2814;width:324;height:336" coordorigin="3190,2814" coordsize="324,336">
              <v:shape style="position:absolute;left:3190;top:2814;width:324;height:336" coordorigin="3190,2814" coordsize="324,336" path="m3190,3150l3514,2814e" filled="f" stroked="t" strokeweight=".119988pt" strokecolor="#000000">
                <v:path arrowok="t"/>
              </v:shape>
            </v:group>
            <v:group style="position:absolute;left:3149;top:2770;width:365;height:379" coordorigin="3149,2770" coordsize="365,379">
              <v:shape style="position:absolute;left:3149;top:2770;width:365;height:379" coordorigin="3149,2770" coordsize="365,379" path="m3149,3150l3514,2770e" filled="f" stroked="t" strokeweight=".119988pt" strokecolor="#000000">
                <v:path arrowok="t"/>
              </v:shape>
            </v:group>
            <v:group style="position:absolute;left:3091;top:2727;width:422;height:422" coordorigin="3091,2727" coordsize="422,422">
              <v:shape style="position:absolute;left:3091;top:2727;width:422;height:422" coordorigin="3091,2727" coordsize="422,422" path="m3091,3150l3514,2727e" filled="f" stroked="t" strokeweight=".119988pt" strokecolor="#000000">
                <v:path arrowok="t"/>
              </v:shape>
            </v:group>
            <v:group style="position:absolute;left:3050;top:2686;width:463;height:463" coordorigin="3050,2686" coordsize="463,463">
              <v:shape style="position:absolute;left:3050;top:2686;width:463;height:463" coordorigin="3050,2686" coordsize="463,463" path="m3050,3150l3514,2686e" filled="f" stroked="t" strokeweight=".119988pt" strokecolor="#000000">
                <v:path arrowok="t"/>
              </v:shape>
            </v:group>
            <v:group style="position:absolute;left:3007;top:2629;width:506;height:521" coordorigin="3007,2629" coordsize="506,521">
              <v:shape style="position:absolute;left:3007;top:2629;width:506;height:521" coordorigin="3007,2629" coordsize="506,521" path="m3007,3150l3514,2629e" filled="f" stroked="t" strokeweight=".119988pt" strokecolor="#000000">
                <v:path arrowok="t"/>
              </v:shape>
            </v:group>
            <v:group style="position:absolute;left:2964;top:2586;width:550;height:564" coordorigin="2964,2586" coordsize="550,564">
              <v:shape style="position:absolute;left:2964;top:2586;width:550;height:564" coordorigin="2964,2586" coordsize="550,564" path="m2964,3150l3514,2586e" filled="f" stroked="t" strokeweight=".119988pt" strokecolor="#000000">
                <v:path arrowok="t"/>
              </v:shape>
            </v:group>
            <v:group style="position:absolute;left:2923;top:2545;width:590;height:605" coordorigin="2923,2545" coordsize="590,605">
              <v:shape style="position:absolute;left:2923;top:2545;width:590;height:605" coordorigin="2923,2545" coordsize="590,605" path="m2923,3150l3514,2545e" filled="f" stroked="t" strokeweight=".119988pt" strokecolor="#000000">
                <v:path arrowok="t"/>
              </v:shape>
            </v:group>
            <v:group style="position:absolute;left:2866;top:2502;width:648;height:648" coordorigin="2866,2502" coordsize="648,648">
              <v:shape style="position:absolute;left:2866;top:2502;width:648;height:648" coordorigin="2866,2502" coordsize="648,648" path="m2866,3150l3514,2502e" filled="f" stroked="t" strokeweight=".119988pt" strokecolor="#000000">
                <v:path arrowok="t"/>
              </v:shape>
            </v:group>
            <v:group style="position:absolute;left:2825;top:2461;width:689;height:689" coordorigin="2825,2461" coordsize="689,689">
              <v:shape style="position:absolute;left:2825;top:2461;width:689;height:689" coordorigin="2825,2461" coordsize="689,689" path="m2825,3150l3514,2461e" filled="f" stroked="t" strokeweight=".119988pt" strokecolor="#000000">
                <v:path arrowok="t"/>
              </v:shape>
            </v:group>
            <v:group style="position:absolute;left:2782;top:2403;width:732;height:746" coordorigin="2782,2403" coordsize="732,746">
              <v:shape style="position:absolute;left:2782;top:2403;width:732;height:746" coordorigin="2782,2403" coordsize="732,746" path="m2782,3150l3514,2403e" filled="f" stroked="t" strokeweight=".119988pt" strokecolor="#000000">
                <v:path arrowok="t"/>
              </v:shape>
            </v:group>
            <v:group style="position:absolute;left:2741;top:2362;width:773;height:787" coordorigin="2741,2362" coordsize="773,787">
              <v:shape style="position:absolute;left:2741;top:2362;width:773;height:787" coordorigin="2741,2362" coordsize="773,787" path="m2741,3150l3514,2362e" filled="f" stroked="t" strokeweight=".119988pt" strokecolor="#000000">
                <v:path arrowok="t"/>
              </v:shape>
            </v:group>
            <v:group style="position:absolute;left:2683;top:2319;width:830;height:830" coordorigin="2683,2319" coordsize="830,830">
              <v:shape style="position:absolute;left:2683;top:2319;width:830;height:830" coordorigin="2683,2319" coordsize="830,830" path="m2683,3150l3514,2319e" filled="f" stroked="t" strokeweight=".119988pt" strokecolor="#000000">
                <v:path arrowok="t"/>
              </v:shape>
            </v:group>
            <v:group style="position:absolute;left:2642;top:2276;width:871;height:874" coordorigin="2642,2276" coordsize="871,874">
              <v:shape style="position:absolute;left:2642;top:2276;width:871;height:874" coordorigin="2642,2276" coordsize="871,874" path="m2642,3150l3514,2276e" filled="f" stroked="t" strokeweight=".119988pt" strokecolor="#000000">
                <v:path arrowok="t"/>
              </v:shape>
            </v:group>
            <v:group style="position:absolute;left:2599;top:2235;width:914;height:914" coordorigin="2599,2235" coordsize="914,914">
              <v:shape style="position:absolute;left:2599;top:2235;width:914;height:914" coordorigin="2599,2235" coordsize="914,914" path="m2599,3150l3514,2235e" filled="f" stroked="t" strokeweight=".119988pt" strokecolor="#000000">
                <v:path arrowok="t"/>
              </v:shape>
            </v:group>
            <v:group style="position:absolute;left:2556;top:2178;width:958;height:972" coordorigin="2556,2178" coordsize="958,972">
              <v:shape style="position:absolute;left:2556;top:2178;width:958;height:972" coordorigin="2556,2178" coordsize="958,972" path="m2556,3150l3514,2178e" filled="f" stroked="t" strokeweight=".119988pt" strokecolor="#000000">
                <v:path arrowok="t"/>
              </v:shape>
            </v:group>
            <v:group style="position:absolute;left:2515;top:2137;width:998;height:1013" coordorigin="2515,2137" coordsize="998,1013">
              <v:shape style="position:absolute;left:2515;top:2137;width:998;height:1013" coordorigin="2515,2137" coordsize="998,1013" path="m2515,3150l3514,2137e" filled="f" stroked="t" strokeweight=".119988pt" strokecolor="#000000">
                <v:path arrowok="t"/>
              </v:shape>
            </v:group>
            <v:group style="position:absolute;left:2458;top:2094;width:1056;height:1056" coordorigin="2458,2094" coordsize="1056,1056">
              <v:shape style="position:absolute;left:2458;top:2094;width:1056;height:1056" coordorigin="2458,2094" coordsize="1056,1056" path="m2458,3150l3514,2094e" filled="f" stroked="t" strokeweight=".119988pt" strokecolor="#000000">
                <v:path arrowok="t"/>
              </v:shape>
            </v:group>
            <v:group style="position:absolute;left:2417;top:2053;width:1097;height:1097" coordorigin="2417,2053" coordsize="1097,1097">
              <v:shape style="position:absolute;left:2417;top:2053;width:1097;height:1097" coordorigin="2417,2053" coordsize="1097,1097" path="m2417,3150l3514,2053e" filled="f" stroked="t" strokeweight=".119988pt" strokecolor="#000000">
                <v:path arrowok="t"/>
              </v:shape>
            </v:group>
            <v:group style="position:absolute;left:2417;top:2053;width:1056;height:1042" coordorigin="2417,2053" coordsize="1056,1042">
              <v:shape style="position:absolute;left:2417;top:2053;width:1056;height:1042" coordorigin="2417,2053" coordsize="1056,1042" path="m2417,3094l3473,2053e" filled="f" stroked="t" strokeweight=".119988pt" strokecolor="#000000">
                <v:path arrowok="t"/>
              </v:shape>
            </v:group>
            <v:group style="position:absolute;left:2417;top:2053;width:1013;height:998" coordorigin="2417,2053" coordsize="1013,998">
              <v:shape style="position:absolute;left:2417;top:2053;width:1013;height:998" coordorigin="2417,2053" coordsize="1013,998" path="m2417,3051l3430,2053e" filled="f" stroked="t" strokeweight=".119988pt" strokecolor="#000000">
                <v:path arrowok="t"/>
              </v:shape>
            </v:group>
            <v:group style="position:absolute;left:2417;top:2053;width:958;height:958" coordorigin="2417,2053" coordsize="958,958">
              <v:shape style="position:absolute;left:2417;top:2053;width:958;height:958" coordorigin="2417,2053" coordsize="958,958" path="m2417,3010l3374,2053e" filled="f" stroked="t" strokeweight=".119988pt" strokecolor="#000000">
                <v:path arrowok="t"/>
              </v:shape>
            </v:group>
            <v:group style="position:absolute;left:2417;top:2053;width:914;height:914" coordorigin="2417,2053" coordsize="914,914">
              <v:shape style="position:absolute;left:2417;top:2053;width:914;height:914" coordorigin="2417,2053" coordsize="914,914" path="m2417,2967l3331,2053e" filled="f" stroked="t" strokeweight=".119988pt" strokecolor="#000000">
                <v:path arrowok="t"/>
              </v:shape>
            </v:group>
            <v:group style="position:absolute;left:2417;top:2053;width:871;height:871" coordorigin="2417,2053" coordsize="871,871">
              <v:shape style="position:absolute;left:2417;top:2053;width:871;height:871" coordorigin="2417,2053" coordsize="871,871" path="m2417,2924l3288,2053e" filled="f" stroked="t" strokeweight=".119988pt" strokecolor="#000000">
                <v:path arrowok="t"/>
              </v:shape>
            </v:group>
            <v:group style="position:absolute;left:2417;top:2053;width:830;height:816" coordorigin="2417,2053" coordsize="830,816">
              <v:shape style="position:absolute;left:2417;top:2053;width:830;height:816" coordorigin="2417,2053" coordsize="830,816" path="m2417,2869l3247,2053e" filled="f" stroked="t" strokeweight=".119988pt" strokecolor="#000000">
                <v:path arrowok="t"/>
              </v:shape>
            </v:group>
            <v:group style="position:absolute;left:2417;top:2053;width:787;height:775" coordorigin="2417,2053" coordsize="787,775">
              <v:shape style="position:absolute;left:2417;top:2053;width:787;height:775" coordorigin="2417,2053" coordsize="787,775" path="m2417,2828l3204,2053e" filled="f" stroked="t" strokeweight=".119988pt" strokecolor="#000000">
                <v:path arrowok="t"/>
              </v:shape>
            </v:group>
            <v:group style="position:absolute;left:2417;top:2053;width:732;height:732" coordorigin="2417,2053" coordsize="732,732">
              <v:shape style="position:absolute;left:2417;top:2053;width:732;height:732" coordorigin="2417,2053" coordsize="732,732" path="m2417,2785l3149,2053e" filled="f" stroked="t" strokeweight=".119988pt" strokecolor="#000000">
                <v:path arrowok="t"/>
              </v:shape>
            </v:group>
            <v:group style="position:absolute;left:2417;top:2053;width:689;height:689" coordorigin="2417,2053" coordsize="689,689">
              <v:shape style="position:absolute;left:2417;top:2053;width:689;height:689" coordorigin="2417,2053" coordsize="689,689" path="m2417,2742l3106,2053e" filled="f" stroked="t" strokeweight=".119988pt" strokecolor="#000000">
                <v:path arrowok="t"/>
              </v:shape>
            </v:group>
            <v:group style="position:absolute;left:2417;top:2053;width:648;height:634" coordorigin="2417,2053" coordsize="648,634">
              <v:shape style="position:absolute;left:2417;top:2053;width:648;height:634" coordorigin="2417,2053" coordsize="648,634" path="m2417,2686l3065,2053e" filled="f" stroked="t" strokeweight=".119988pt" strokecolor="#000000">
                <v:path arrowok="t"/>
              </v:shape>
            </v:group>
            <v:group style="position:absolute;left:2417;top:2053;width:605;height:590" coordorigin="2417,2053" coordsize="605,590">
              <v:shape style="position:absolute;left:2417;top:2053;width:605;height:590" coordorigin="2417,2053" coordsize="605,590" path="m2417,2643l3022,2053e" filled="f" stroked="t" strokeweight=".119988pt" strokecolor="#000000">
                <v:path arrowok="t"/>
              </v:shape>
            </v:group>
            <v:group style="position:absolute;left:2417;top:2053;width:562;height:547" coordorigin="2417,2053" coordsize="562,547">
              <v:shape style="position:absolute;left:2417;top:2053;width:562;height:547" coordorigin="2417,2053" coordsize="562,547" path="m2417,2600l2978,2053e" filled="f" stroked="t" strokeweight=".119988pt" strokecolor="#000000">
                <v:path arrowok="t"/>
              </v:shape>
            </v:group>
            <v:group style="position:absolute;left:2417;top:2053;width:506;height:506" coordorigin="2417,2053" coordsize="506,506">
              <v:shape style="position:absolute;left:2417;top:2053;width:506;height:506" coordorigin="2417,2053" coordsize="506,506" path="m2417,2559l2923,2053e" filled="f" stroked="t" strokeweight=".119988pt" strokecolor="#000000">
                <v:path arrowok="t"/>
              </v:shape>
            </v:group>
            <v:group style="position:absolute;left:2417;top:2053;width:463;height:463" coordorigin="2417,2053" coordsize="463,463">
              <v:shape style="position:absolute;left:2417;top:2053;width:463;height:463" coordorigin="2417,2053" coordsize="463,463" path="m2417,2516l2880,2053e" filled="f" stroked="t" strokeweight=".119988pt" strokecolor="#000000">
                <v:path arrowok="t"/>
              </v:shape>
            </v:group>
            <v:group style="position:absolute;left:2417;top:2053;width:422;height:408" coordorigin="2417,2053" coordsize="422,408">
              <v:shape style="position:absolute;left:2417;top:2053;width:422;height:408" coordorigin="2417,2053" coordsize="422,408" path="m2417,2461l2839,2053e" filled="f" stroked="t" strokeweight=".119988pt" strokecolor="#000000">
                <v:path arrowok="t"/>
              </v:shape>
            </v:group>
            <v:group style="position:absolute;left:2417;top:2053;width:379;height:365" coordorigin="2417,2053" coordsize="379,365">
              <v:shape style="position:absolute;left:2417;top:2053;width:379;height:365" coordorigin="2417,2053" coordsize="379,365" path="m2417,2418l2796,2053e" filled="f" stroked="t" strokeweight=".119988pt" strokecolor="#000000">
                <v:path arrowok="t"/>
              </v:shape>
            </v:group>
            <v:group style="position:absolute;left:2417;top:2053;width:324;height:324" coordorigin="2417,2053" coordsize="324,324">
              <v:shape style="position:absolute;left:2417;top:2053;width:324;height:324" coordorigin="2417,2053" coordsize="324,324" path="m2417,2377l2741,2053e" filled="f" stroked="t" strokeweight=".119988pt" strokecolor="#000000">
                <v:path arrowok="t"/>
              </v:shape>
            </v:group>
            <v:group style="position:absolute;left:2417;top:2053;width:281;height:281" coordorigin="2417,2053" coordsize="281,281">
              <v:shape style="position:absolute;left:2417;top:2053;width:281;height:281" coordorigin="2417,2053" coordsize="281,281" path="m2417,2334l2698,2053e" filled="f" stroked="t" strokeweight=".119988pt" strokecolor="#000000">
                <v:path arrowok="t"/>
              </v:shape>
            </v:group>
            <v:group style="position:absolute;left:2417;top:2053;width:238;height:240" coordorigin="2417,2053" coordsize="238,240">
              <v:shape style="position:absolute;left:2417;top:2053;width:238;height:240" coordorigin="2417,2053" coordsize="238,240" path="m2417,2293l2654,2053e" filled="f" stroked="t" strokeweight=".119988pt" strokecolor="#000000">
                <v:path arrowok="t"/>
              </v:shape>
            </v:group>
            <v:group style="position:absolute;left:2417;top:2053;width:197;height:182" coordorigin="2417,2053" coordsize="197,182">
              <v:shape style="position:absolute;left:2417;top:2053;width:197;height:182" coordorigin="2417,2053" coordsize="197,182" path="m2417,2235l2614,2053e" filled="f" stroked="t" strokeweight=".119988pt" strokecolor="#000000">
                <v:path arrowok="t"/>
              </v:shape>
            </v:group>
            <v:group style="position:absolute;left:2417;top:2053;width:154;height:139" coordorigin="2417,2053" coordsize="154,139">
              <v:shape style="position:absolute;left:2417;top:2053;width:154;height:139" coordorigin="2417,2053" coordsize="154,139" path="m2417,2192l2570,2053e" filled="f" stroked="t" strokeweight=".119988pt" strokecolor="#000000">
                <v:path arrowok="t"/>
              </v:shape>
            </v:group>
            <v:group style="position:absolute;left:2417;top:2053;width:98;height:98" coordorigin="2417,2053" coordsize="98,98">
              <v:shape style="position:absolute;left:2417;top:2053;width:98;height:98" coordorigin="2417,2053" coordsize="98,98" path="m2417,2151l2515,2053e" filled="f" stroked="t" strokeweight=".119988pt" strokecolor="#000000">
                <v:path arrowok="t"/>
              </v:shape>
            </v:group>
            <v:group style="position:absolute;left:2417;top:2053;width:55;height:55" coordorigin="2417,2053" coordsize="55,55">
              <v:shape style="position:absolute;left:2417;top:2053;width:55;height:55" coordorigin="2417,2053" coordsize="55,55" path="m2417,2108l2472,2053e" filled="f" stroked="t" strokeweight=".119988pt" strokecolor="#000000">
                <v:path arrowok="t"/>
              </v:shape>
            </v:group>
            <v:group style="position:absolute;left:1966;top:2053;width:466;height:2" coordorigin="1966,2053" coordsize="466,2">
              <v:shape style="position:absolute;left:1966;top:2053;width:466;height:2" coordorigin="1966,2053" coordsize="466,0" path="m1966,2053l2431,2053e" filled="f" stroked="t" strokeweight=".119988pt" strokecolor="#000000">
                <v:path arrowok="t"/>
              </v:shape>
            </v:group>
            <v:group style="position:absolute;left:2952;top:2317;width:1980;height:283" coordorigin="2952,2317" coordsize="1980,283">
              <v:shape style="position:absolute;left:2952;top:2317;width:1980;height:283" coordorigin="2952,2317" coordsize="1980,283" path="m2952,2600l4932,2317e" filled="f" stroked="t" strokeweight=".119988pt" strokecolor="#000000">
                <v:path arrowok="t"/>
              </v:shape>
            </v:group>
            <v:group style="position:absolute;left:1685;top:3150;width:139;height:2" coordorigin="1685,3150" coordsize="139,2">
              <v:shape style="position:absolute;left:1685;top:3150;width:139;height:2" coordorigin="1685,3150" coordsize="139,2" path="m1824,3150l1685,3152e" filled="f" stroked="t" strokeweight=".119988pt" strokecolor="#000000">
                <v:path arrowok="t"/>
              </v:shape>
            </v:group>
            <v:group style="position:absolute;left:1514;top:860;width:84;height:79" coordorigin="1514,860" coordsize="84,79">
              <v:shape style="position:absolute;left:1514;top:860;width:84;height:79" coordorigin="1514,860" coordsize="84,79" path="m1514,939l1598,860e" filled="f" stroked="t" strokeweight=".119988pt" strokecolor="#000000">
                <v:path arrowok="t"/>
              </v:shape>
            </v:group>
            <v:group style="position:absolute;left:1586;top:625;width:2;height:182" coordorigin="1586,625" coordsize="2,182">
              <v:shape style="position:absolute;left:1586;top:625;width:2;height:182" coordorigin="1586,625" coordsize="0,182" path="m1586,807l1586,625e" filled="f" stroked="t" strokeweight=".119988pt" strokecolor="#000000">
                <v:path arrowok="t"/>
              </v:shape>
            </v:group>
            <v:group style="position:absolute;left:1514;top:841;width:84;height:84" coordorigin="1514,841" coordsize="84,84">
              <v:shape style="position:absolute;left:1514;top:841;width:84;height:84" coordorigin="1514,841" coordsize="84,84" path="m1514,925l1598,841,1529,910e" filled="f" stroked="t" strokeweight=".119988pt" strokecolor="#000000">
                <v:path arrowok="t"/>
              </v:shape>
            </v:group>
            <v:group style="position:absolute;left:1529;top:841;width:70;height:55" coordorigin="1529,841" coordsize="70,55">
              <v:shape style="position:absolute;left:1529;top:841;width:70;height:55" coordorigin="1529,841" coordsize="70,55" path="m1529,896l1598,841e" filled="f" stroked="t" strokeweight=".119988pt" strokecolor="#000000">
                <v:path arrowok="t"/>
              </v:shape>
            </v:group>
            <v:group style="position:absolute;left:1543;top:826;width:55;height:55" coordorigin="1543,826" coordsize="55,55">
              <v:shape style="position:absolute;left:1543;top:826;width:55;height:55" coordorigin="1543,826" coordsize="55,55" path="m1543,882l1598,826,1543,867e" filled="f" stroked="t" strokeweight=".119988pt" strokecolor="#000000">
                <v:path arrowok="t"/>
              </v:shape>
            </v:group>
            <v:group style="position:absolute;left:1558;top:826;width:29;height:29" coordorigin="1558,826" coordsize="29,29">
              <v:shape style="position:absolute;left:1558;top:826;width:29;height:29" coordorigin="1558,826" coordsize="29,29" path="m1558,855l1586,826e" filled="f" stroked="t" strokeweight=".119988pt" strokecolor="#000000">
                <v:path arrowok="t"/>
              </v:shape>
            </v:group>
            <v:group style="position:absolute;left:1558;top:812;width:29;height:29" coordorigin="1558,812" coordsize="29,29">
              <v:shape style="position:absolute;left:1558;top:812;width:29;height:29" coordorigin="1558,812" coordsize="29,29" path="m1558,841l1586,812,1572,841e" filled="f" stroked="t" strokeweight=".119988pt" strokecolor="#000000">
                <v:path arrowok="t"/>
              </v:shape>
            </v:group>
            <v:group style="position:absolute;left:1572;top:812;width:14;height:14" coordorigin="1572,812" coordsize="14,14">
              <v:shape style="position:absolute;left:1572;top:812;width:14;height:14" coordorigin="1572,812" coordsize="14,14" path="m1572,826l1586,812e" filled="f" stroked="t" strokeweight=".119988pt" strokecolor="#000000">
                <v:path arrowok="t"/>
              </v:shape>
            </v:group>
            <v:group style="position:absolute;left:1514;top:855;width:98;height:98" coordorigin="1514,855" coordsize="98,98">
              <v:shape style="position:absolute;left:1514;top:855;width:98;height:98" coordorigin="1514,855" coordsize="98,98" path="m1598,855l1514,954,1613,855e" filled="f" stroked="t" strokeweight=".119988pt" strokecolor="#000000">
                <v:path arrowok="t"/>
              </v:shape>
            </v:group>
            <v:group style="position:absolute;left:1514;top:867;width:113;height:86" coordorigin="1514,867" coordsize="113,86">
              <v:shape style="position:absolute;left:1514;top:867;width:113;height:86" coordorigin="1514,867" coordsize="113,86" path="m1514,954l1613,867,1529,954,1613,867,1543,954,1613,882,1558,954,1627,882e" filled="f" stroked="t" strokeweight=".119988pt" strokecolor="#000000">
                <v:path arrowok="t"/>
              </v:shape>
            </v:group>
            <v:group style="position:absolute;left:1572;top:896;width:55;height:58" coordorigin="1572,896" coordsize="55,58">
              <v:shape style="position:absolute;left:1572;top:896;width:55;height:58" coordorigin="1572,896" coordsize="55,58" path="m1572,954l1627,896,1572,954xe" filled="f" stroked="t" strokeweight=".119988pt" strokecolor="#000000">
                <v:path arrowok="t"/>
              </v:shape>
            </v:group>
            <v:group style="position:absolute;left:1586;top:896;width:41;height:58" coordorigin="1586,896" coordsize="41,58">
              <v:shape style="position:absolute;left:1586;top:896;width:41;height:58" coordorigin="1586,896" coordsize="41,58" path="m1627,896l1586,954,1627,910,1586,954e" filled="f" stroked="t" strokeweight=".119988pt" strokecolor="#000000">
                <v:path arrowok="t"/>
              </v:shape>
            </v:group>
            <v:group style="position:absolute;left:1598;top:910;width:43;height:43" coordorigin="1598,910" coordsize="43,43">
              <v:shape style="position:absolute;left:1598;top:910;width:43;height:43" coordorigin="1598,910" coordsize="43,43" path="m1598,954l1642,910,1598,954xe" filled="f" stroked="t" strokeweight=".119988pt" strokecolor="#000000">
                <v:path arrowok="t"/>
              </v:shape>
            </v:group>
            <v:group style="position:absolute;left:1613;top:925;width:29;height:29" coordorigin="1613,925" coordsize="29,29">
              <v:shape style="position:absolute;left:1613;top:925;width:29;height:29" coordorigin="1613,925" coordsize="29,29" path="m1613,954l1642,925,1613,954xe" filled="f" stroked="t" strokeweight=".119988pt" strokecolor="#000000">
                <v:path arrowok="t"/>
              </v:shape>
            </v:group>
            <v:group style="position:absolute;left:1627;top:925;width:29;height:29" coordorigin="1627,925" coordsize="29,29">
              <v:shape style="position:absolute;left:1627;top:925;width:29;height:29" coordorigin="1627,925" coordsize="29,29" path="m1642,925l1627,954,1642,939,1642,954,1656,939e" filled="f" stroked="t" strokeweight=".119988pt" strokecolor="#000000">
                <v:path arrowok="t"/>
              </v:shape>
            </v:group>
            <v:group style="position:absolute;left:1656;top:939;width:2;height:14" coordorigin="1656,939" coordsize="2,14">
              <v:shape style="position:absolute;left:1656;top:939;width:2;height:14" coordorigin="1656,939" coordsize="2,14" path="m1656,954l1658,939e" filled="f" stroked="t" strokeweight=".119988pt" strokecolor="#000000">
                <v:path arrowok="t"/>
              </v:shape>
            </v:group>
            <v:group style="position:absolute;left:1502;top:798;width:154;height:156" coordorigin="1502,798" coordsize="154,156">
              <v:shape style="position:absolute;left:1502;top:798;width:154;height:156" coordorigin="1502,798" coordsize="154,156" path="m1502,954l1586,798,1656,954,1502,954,1656,954e" filled="f" stroked="t" strokeweight=".119988pt" strokecolor="#000000">
                <v:path arrowok="t"/>
              </v:shape>
            </v:group>
            <v:group style="position:absolute;left:3586;top:404;width:900;height:2" coordorigin="3586,404" coordsize="900,2">
              <v:shape style="position:absolute;left:3586;top:404;width:900;height:2" coordorigin="3586,404" coordsize="900,0" path="m4486,404l3586,404e" filled="f" stroked="t" strokeweight=".119988pt" strokecolor="#000000">
                <v:path arrowok="t"/>
              </v:shape>
            </v:group>
            <v:group style="position:absolute;left:2542;top:404;width:902;height:2" coordorigin="2542,404" coordsize="902,2">
              <v:shape style="position:absolute;left:2542;top:404;width:902;height:2" coordorigin="2542,404" coordsize="902,0" path="m2542,404l3444,404e" filled="f" stroked="t" strokeweight=".119988pt" strokecolor="#000000">
                <v:path arrowok="t"/>
              </v:shape>
            </v:group>
            <v:group style="position:absolute;left:2417;top:375;width:125;height:43" coordorigin="2417,375" coordsize="125,43">
              <v:shape style="position:absolute;left:2417;top:375;width:125;height:43" coordorigin="2417,375" coordsize="125,43" path="m2542,375l2417,404,2542,418,2542,375xe" filled="t" fillcolor="#000000" stroked="f">
                <v:path arrowok="t"/>
                <v:fill/>
              </v:shape>
            </v:group>
            <v:group style="position:absolute;left:2417;top:375;width:125;height:43" coordorigin="2417,375" coordsize="125,43">
              <v:shape style="position:absolute;left:2417;top:375;width:125;height:43" coordorigin="2417,375" coordsize="125,43" path="m2542,375l2542,418,2417,404,2542,375xe" filled="f" stroked="t" strokeweight=".119988pt" strokecolor="#000000">
                <v:path arrowok="t"/>
              </v:shape>
            </v:group>
            <v:group style="position:absolute;left:4486;top:375;width:127;height:43" coordorigin="4486,375" coordsize="127,43">
              <v:shape style="position:absolute;left:4486;top:375;width:127;height:43" coordorigin="4486,375" coordsize="127,43" path="m4486,375l4486,418,4613,404,4486,375xe" filled="t" fillcolor="#000000" stroked="f">
                <v:path arrowok="t"/>
                <v:fill/>
              </v:shape>
            </v:group>
            <v:group style="position:absolute;left:4486;top:375;width:127;height:43" coordorigin="4486,375" coordsize="127,43">
              <v:shape style="position:absolute;left:4486;top:375;width:127;height:43" coordorigin="4486,375" coordsize="127,43" path="m4486,375l4486,418,4613,404,4486,375xe" filled="f" stroked="t" strokeweight=".119988pt" strokecolor="#000000">
                <v:path arrowok="t"/>
              </v:shape>
            </v:group>
            <v:group style="position:absolute;left:2318;top:390;width:98;height:84" coordorigin="2318,390" coordsize="98,84">
              <v:shape style="position:absolute;left:2318;top:390;width:98;height:84" coordorigin="2318,390" coordsize="98,84" path="m2417,474l2318,390,2402,474e" filled="f" stroked="t" strokeweight=".119988pt" strokecolor="#000000">
                <v:path arrowok="t"/>
              </v:shape>
            </v:group>
            <v:group style="position:absolute;left:2304;top:390;width:70;height:70" coordorigin="2304,390" coordsize="70,70">
              <v:shape style="position:absolute;left:2304;top:390;width:70;height:70" coordorigin="2304,390" coordsize="70,70" path="m2374,459l2304,390e" filled="f" stroked="t" strokeweight=".119988pt" strokecolor="#000000">
                <v:path arrowok="t"/>
              </v:shape>
            </v:group>
            <v:group style="position:absolute;left:2318;top:390;width:70;height:70" coordorigin="2318,390" coordsize="70,70">
              <v:shape style="position:absolute;left:2318;top:390;width:70;height:70" coordorigin="2318,390" coordsize="70,70" path="m2388,459l2318,390e" filled="f" stroked="t" strokeweight=".119988pt" strokecolor="#000000">
                <v:path arrowok="t"/>
              </v:shape>
            </v:group>
            <v:group style="position:absolute;left:2304;top:404;width:55;height:43" coordorigin="2304,404" coordsize="55,43">
              <v:shape style="position:absolute;left:2304;top:404;width:55;height:43" coordorigin="2304,404" coordsize="55,43" path="m2359,447l2304,404,2345,447e" filled="f" stroked="t" strokeweight=".119988pt" strokecolor="#000000">
                <v:path arrowok="t"/>
              </v:shape>
            </v:group>
            <v:group style="position:absolute;left:2290;top:404;width:43;height:43" coordorigin="2290,404" coordsize="43,43">
              <v:shape style="position:absolute;left:2290;top:404;width:43;height:43" coordorigin="2290,404" coordsize="43,43" path="m2333,447l2290,404,2318,433e" filled="f" stroked="t" strokeweight=".119988pt" strokecolor="#000000">
                <v:path arrowok="t"/>
              </v:shape>
            </v:group>
            <v:group style="position:absolute;left:2290;top:404;width:14;height:29" coordorigin="2290,404" coordsize="14,29">
              <v:shape style="position:absolute;left:2290;top:404;width:14;height:29" coordorigin="2290,404" coordsize="14,29" path="m2304,433l2290,404e" filled="f" stroked="t" strokeweight=".119988pt" strokecolor="#000000">
                <v:path arrowok="t"/>
              </v:shape>
            </v:group>
            <v:group style="position:absolute;left:2333;top:375;width:84;height:113" coordorigin="2333,375" coordsize="84,113">
              <v:shape style="position:absolute;left:2333;top:375;width:84;height:113" coordorigin="2333,375" coordsize="84,113" path="m2417,488l2333,390,2417,474,2333,375,2417,459,2345,375,2417,447,2345,375e" filled="f" stroked="t" strokeweight=".119988pt" strokecolor="#000000">
                <v:path arrowok="t"/>
              </v:shape>
            </v:group>
            <v:group style="position:absolute;left:2359;top:361;width:58;height:72" coordorigin="2359,361" coordsize="58,72">
              <v:shape style="position:absolute;left:2359;top:361;width:58;height:72" coordorigin="2359,361" coordsize="58,72" path="m2417,433l2359,375,2417,433,2359,361e" filled="f" stroked="t" strokeweight=".119988pt" strokecolor="#000000">
                <v:path arrowok="t"/>
              </v:shape>
            </v:group>
            <v:group style="position:absolute;left:2374;top:361;width:43;height:58" coordorigin="2374,361" coordsize="43,58">
              <v:shape style="position:absolute;left:2374;top:361;width:43;height:58" coordorigin="2374,361" coordsize="43,58" path="m2417,418l2374,361,2417,418xe" filled="f" stroked="t" strokeweight=".119988pt" strokecolor="#000000">
                <v:path arrowok="t"/>
              </v:shape>
            </v:group>
            <v:group style="position:absolute;left:2374;top:361;width:43;height:43" coordorigin="2374,361" coordsize="43,43">
              <v:shape style="position:absolute;left:2374;top:361;width:43;height:43" coordorigin="2374,361" coordsize="43,43" path="m2417,404l2374,361,2417,404xe" filled="f" stroked="t" strokeweight=".119988pt" strokecolor="#000000">
                <v:path arrowok="t"/>
              </v:shape>
            </v:group>
            <v:group style="position:absolute;left:2388;top:346;width:29;height:43" coordorigin="2388,346" coordsize="29,43">
              <v:shape style="position:absolute;left:2388;top:346;width:29;height:43" coordorigin="2388,346" coordsize="29,43" path="m2388,361l2417,390,2388,346,2417,375,2402,346,2417,361,2402,346e" filled="f" stroked="t" strokeweight=".119988pt" strokecolor="#000000">
                <v:path arrowok="t"/>
              </v:shape>
            </v:group>
            <v:group style="position:absolute;left:2275;top:334;width:142;height:154" coordorigin="2275,334" coordsize="142,154">
              <v:shape style="position:absolute;left:2275;top:334;width:142;height:154" coordorigin="2275,334" coordsize="142,154" path="m2417,488l2275,418,2417,334,2417,488,2417,334e" filled="f" stroked="t" strokeweight=".119988pt" strokecolor="#000000">
                <v:path arrowok="t"/>
              </v:shape>
            </v:group>
            <v:group style="position:absolute;left:1711;top:3150;width:2;height:211" coordorigin="1711,3150" coordsize="2,211">
              <v:shape style="position:absolute;left:1711;top:3150;width:2;height:211" coordorigin="1711,3150" coordsize="2,211" path="m1711,3150l1714,3361e" filled="f" stroked="t" strokeweight=".119988pt" strokecolor="#000000">
                <v:path arrowok="t"/>
              </v:shape>
            </v:group>
            <v:group style="position:absolute;left:1896;top:3150;width:2;height:211" coordorigin="1896,3150" coordsize="2,211">
              <v:shape style="position:absolute;left:1896;top:3150;width:2;height:211" coordorigin="1896,3150" coordsize="0,211" path="m1896,3150l1896,3361e" filled="f" stroked="t" strokeweight=".119988pt" strokecolor="#000000">
                <v:path arrowok="t"/>
              </v:shape>
            </v:group>
            <v:group style="position:absolute;left:1289;top:3150;width:2;height:211" coordorigin="1289,3150" coordsize="2,211">
              <v:shape style="position:absolute;left:1289;top:3150;width:2;height:211" coordorigin="1289,3150" coordsize="2,211" path="m1289,3150l1291,3361e" filled="f" stroked="t" strokeweight=".119988pt" strokecolor="#000000">
                <v:path arrowok="t"/>
              </v:shape>
            </v:group>
            <v:group style="position:absolute;left:965;top:3150;width:1114;height:211" coordorigin="965,3150" coordsize="1114,211">
              <v:shape style="position:absolute;left:965;top:3150;width:1114;height:211" coordorigin="965,3150" coordsize="1114,211" path="m965,3361l2078,3361,2078,3150,965,3150,965,3361xe" filled="f" stroked="t" strokeweight=".119988pt" strokecolor="#000000">
                <v:path arrowok="t"/>
              </v:shape>
            </v:group>
            <v:group style="position:absolute;left:1994;top:2713;width:2;height:298" coordorigin="1994,2713" coordsize="2,298">
              <v:shape style="position:absolute;left:1994;top:2713;width:2;height:298" coordorigin="1994,2713" coordsize="0,298" path="m1994,3010l1994,2713e" filled="f" stroked="t" strokeweight=".119988pt" strokecolor="#000000">
                <v:path arrowok="t"/>
              </v:shape>
            </v:group>
            <v:group style="position:absolute;left:1994;top:2178;width:2;height:298" coordorigin="1994,2178" coordsize="2,298">
              <v:shape style="position:absolute;left:1994;top:2178;width:2;height:298" coordorigin="1994,2178" coordsize="0,298" path="m1994,2178l1994,2475e" filled="f" stroked="t" strokeweight=".119988pt" strokecolor="#000000">
                <v:path arrowok="t"/>
              </v:shape>
            </v:group>
            <v:group style="position:absolute;left:1980;top:2053;width:41;height:125" coordorigin="1980,2053" coordsize="41,125">
              <v:shape style="position:absolute;left:1980;top:2053;width:41;height:125" coordorigin="1980,2053" coordsize="41,125" path="m1994,2053l1980,2178,2021,2178,1994,2053xe" filled="t" fillcolor="#000000" stroked="f">
                <v:path arrowok="t"/>
                <v:fill/>
              </v:shape>
            </v:group>
            <v:group style="position:absolute;left:1980;top:2053;width:41;height:125" coordorigin="1980,2053" coordsize="41,125">
              <v:shape style="position:absolute;left:1980;top:2053;width:41;height:125" coordorigin="1980,2053" coordsize="41,125" path="m1980,2178l2021,2178,1994,2053,1980,2178xe" filled="f" stroked="t" strokeweight=".119988pt" strokecolor="#000000">
                <v:path arrowok="t"/>
              </v:shape>
            </v:group>
            <v:group style="position:absolute;left:1980;top:3010;width:41;height:139" coordorigin="1980,3010" coordsize="41,139">
              <v:shape style="position:absolute;left:1980;top:3010;width:41;height:139" coordorigin="1980,3010" coordsize="41,139" path="m2021,3010l1980,3010,1994,3150,2021,3010xe" filled="t" fillcolor="#000000" stroked="f">
                <v:path arrowok="t"/>
                <v:fill/>
              </v:shape>
            </v:group>
            <v:group style="position:absolute;left:1980;top:3010;width:41;height:139" coordorigin="1980,3010" coordsize="41,139">
              <v:shape style="position:absolute;left:1980;top:3010;width:41;height:139" coordorigin="1980,3010" coordsize="41,139" path="m1980,3010l2021,3010,1994,3150,1980,3010xe" filled="f" stroked="t" strokeweight=".119988pt" strokecolor="#000000">
                <v:path arrowok="t"/>
              </v:shape>
            </v:group>
            <v:group style="position:absolute;left:3120;top:1616;width:269;height:2" coordorigin="3120,1616" coordsize="269,2">
              <v:shape style="position:absolute;left:3120;top:1616;width:269;height:2" coordorigin="3120,1616" coordsize="269,0" path="m3389,1616l3120,1616e" filled="f" stroked="t" strokeweight=".119988pt" strokecolor="#000000">
                <v:path arrowok="t"/>
              </v:shape>
            </v:group>
            <v:group style="position:absolute;left:2542;top:1616;width:214;height:2" coordorigin="2542,1616" coordsize="214,2">
              <v:shape style="position:absolute;left:2542;top:1616;width:214;height:2" coordorigin="2542,1616" coordsize="214,0" path="m2542,1616l2755,1616e" filled="f" stroked="t" strokeweight=".119988pt" strokecolor="#000000">
                <v:path arrowok="t"/>
              </v:shape>
            </v:group>
            <v:group style="position:absolute;left:2417;top:1587;width:125;height:43" coordorigin="2417,1587" coordsize="125,43">
              <v:shape style="position:absolute;left:2417;top:1587;width:125;height:43" coordorigin="2417,1587" coordsize="125,43" path="m2542,1587l2417,1616,2542,1630,2542,1587xe" filled="t" fillcolor="#000000" stroked="f">
                <v:path arrowok="t"/>
                <v:fill/>
              </v:shape>
            </v:group>
            <v:group style="position:absolute;left:2417;top:1587;width:125;height:43" coordorigin="2417,1587" coordsize="125,43">
              <v:shape style="position:absolute;left:2417;top:1587;width:125;height:43" coordorigin="2417,1587" coordsize="125,43" path="m2542,1587l2542,1630,2417,1616,2542,1587xe" filled="f" stroked="t" strokeweight=".119988pt" strokecolor="#000000">
                <v:path arrowok="t"/>
              </v:shape>
            </v:group>
            <v:group style="position:absolute;left:3389;top:1587;width:125;height:43" coordorigin="3389,1587" coordsize="125,43">
              <v:shape style="position:absolute;left:3389;top:1587;width:125;height:43" coordorigin="3389,1587" coordsize="125,43" path="m3389,1587l3389,1630,3514,1616,3389,1587xe" filled="t" fillcolor="#000000" stroked="f">
                <v:path arrowok="t"/>
                <v:fill/>
              </v:shape>
            </v:group>
            <v:group style="position:absolute;left:3389;top:1587;width:125;height:43" coordorigin="3389,1587" coordsize="125,43">
              <v:shape style="position:absolute;left:3389;top:1587;width:125;height:43" coordorigin="3389,1587" coordsize="125,43" path="m3389,1587l3389,1630,3514,1616,3389,1587xe" filled="f" stroked="t" strokeweight=".119988pt" strokecolor="#000000">
                <v:path arrowok="t"/>
              </v:shape>
            </v:group>
            <v:group style="position:absolute;left:4951;top:291;width:2;height:211" coordorigin="4951,291" coordsize="2,211">
              <v:shape style="position:absolute;left:4951;top:291;width:2;height:211" coordorigin="4951,291" coordsize="0,211" path="m4951,291l4951,502e" filled="f" stroked="t" strokeweight=".119988pt" strokecolor="#000000">
                <v:path arrowok="t"/>
              </v:shape>
            </v:group>
            <v:group style="position:absolute;left:5374;top:291;width:2;height:211" coordorigin="5374,291" coordsize="2,211">
              <v:shape style="position:absolute;left:5374;top:291;width:2;height:211" coordorigin="5374,291" coordsize="0,211" path="m5374,291l5374,502e" filled="f" stroked="t" strokeweight=".119988pt" strokecolor="#000000">
                <v:path arrowok="t"/>
              </v:shape>
            </v:group>
            <v:group style="position:absolute;left:5556;top:291;width:2;height:211" coordorigin="5556,291" coordsize="2,211">
              <v:shape style="position:absolute;left:5556;top:291;width:2;height:211" coordorigin="5556,291" coordsize="2,211" path="m5556,291l5558,502e" filled="f" stroked="t" strokeweight=".119988pt" strokecolor="#000000">
                <v:path arrowok="t"/>
              </v:shape>
            </v:group>
            <v:group style="position:absolute;left:4613;top:291;width:1140;height:211" coordorigin="4613,291" coordsize="1140,211">
              <v:shape style="position:absolute;left:4613;top:291;width:1140;height:211" coordorigin="4613,291" coordsize="1140,211" path="m4613,502l5753,502,5753,291,4613,291,4613,502xe" filled="f" stroked="t" strokeweight=".119988pt" strokecolor="#000000">
                <v:path arrowok="t"/>
              </v:shape>
              <v:shape style="position:absolute;left:1541;top:2002;width:77;height:338" type="#_x0000_t75">
                <v:imagedata r:id="rId889" o:title=""/>
              </v:shape>
              <v:shape style="position:absolute;left:1896;top:2535;width:257;height:461" type="#_x0000_t75">
                <v:imagedata r:id="rId890" o:title=""/>
              </v:shape>
              <v:shape style="position:absolute;left:3482;top:346;width:96;height:338" type="#_x0000_t75">
                <v:imagedata r:id="rId891" o:title=""/>
              </v:shape>
              <v:shape style="position:absolute;left:1577;top:481;width:77;height:338" type="#_x0000_t75">
                <v:imagedata r:id="rId892" o:title=""/>
              </v:shape>
              <v:shape style="position:absolute;left:2052;top:373;width:115;height:346" type="#_x0000_t75">
                <v:imagedata r:id="rId893" o:title=""/>
              </v:shape>
              <v:shape style="position:absolute;left:2854;top:1554;width:245;height:461" type="#_x0000_t75">
                <v:imagedata r:id="rId894" o:title=""/>
              </v:shape>
              <v:shape style="position:absolute;left:5621;top:363;width:115;height:346" type="#_x0000_t75">
                <v:imagedata r:id="rId895" o:title=""/>
              </v:shape>
            </v:group>
            <v:group style="position:absolute;left:1507;top:423;width:180;height:197" coordorigin="1507,423" coordsize="180,197">
              <v:shape style="position:absolute;left:1507;top:423;width:180;height:197" coordorigin="1507,423" coordsize="180,197" path="m1507,620l1687,620,1687,423,1507,423,1507,620xe" filled="f" stroked="t" strokeweight=".119988pt" strokecolor="#000000">
                <v:path arrowok="t"/>
              </v:shape>
            </v:group>
            <v:group style="position:absolute;left:2006;top:315;width:178;height:199" coordorigin="2006,315" coordsize="178,199">
              <v:shape style="position:absolute;left:2006;top:315;width:178;height:199" coordorigin="2006,315" coordsize="178,199" path="m2006,514l2184,514,2184,315,2006,315,2006,514xe" filled="f" stroked="t" strokeweight=".119988pt" strokecolor="#000000">
                <v:path arrowok="t"/>
              </v:shape>
            </v:group>
            <v:group style="position:absolute;left:2184;top:411;width:103;height:2" coordorigin="2184,411" coordsize="103,2">
              <v:shape style="position:absolute;left:2184;top:411;width:103;height:2" coordorigin="2184,411" coordsize="103,0" path="m2287,411l2184,411e" filled="f" stroked="t" strokeweight=".119988pt" strokecolor="#000000">
                <v:path arrowok="t"/>
              </v:shape>
              <v:shape style="position:absolute;left:5023;top:363;width:115;height:353" type="#_x0000_t75">
                <v:imagedata r:id="rId896" o:title=""/>
              </v:shape>
              <v:shape style="position:absolute;left:5189;top:363;width:173;height:353" type="#_x0000_t75">
                <v:imagedata r:id="rId897" o:title=""/>
              </v:shape>
              <v:shape style="position:absolute;left:1363;top:3198;width:134;height:353" type="#_x0000_t75">
                <v:imagedata r:id="rId898" o:title=""/>
              </v:shape>
              <v:shape style="position:absolute;left:1526;top:3198;width:173;height:353" type="#_x0000_t75">
                <v:imagedata r:id="rId899" o:title=""/>
              </v:shape>
              <v:shape style="position:absolute;left:5438;top:363;width:96;height:353" type="#_x0000_t75">
                <v:imagedata r:id="rId900" o:title=""/>
              </v:shape>
              <v:shape style="position:absolute;left:1778;top:3198;width:96;height:353" type="#_x0000_t75">
                <v:imagedata r:id="rId901" o:title=""/>
              </v:shape>
              <v:shape style="position:absolute;left:1970;top:3200;width:77;height:338" type="#_x0000_t75">
                <v:imagedata r:id="rId902" o:title=""/>
              </v:shape>
            </v:group>
            <v:group style="position:absolute;left:2410;top:2046;width:1106;height:1109" coordorigin="2410,2046" coordsize="1106,1109">
              <v:shape style="position:absolute;left:2410;top:2046;width:1106;height:1109" coordorigin="2410,2046" coordsize="1106,1109" path="m2410,3154l3516,3154,3516,2046,2410,2046,2410,3154xe" filled="f" stroked="t" strokeweight=".119988pt" strokecolor="#000000">
                <v:path arrowok="t"/>
              </v:shape>
            </v:group>
            <v:group style="position:absolute;left:1022;top:3189;width:211;height:104" coordorigin="1022,3189" coordsize="211,104">
              <v:shape style="position:absolute;left:1022;top:3189;width:211;height:104" coordorigin="1022,3189" coordsize="211,104" path="m1022,3294l1234,3294,1231,3271,1190,3208,1124,3189,1107,3191,1047,3227,1024,3283,1022,3294xe" filled="f" stroked="t" strokeweight=".119988pt" strokecolor="#000000">
                <v:path arrowok="t"/>
              </v:shape>
            </v:group>
            <v:group style="position:absolute;left:4682;top:334;width:211;height:106" coordorigin="4682,334" coordsize="211,106">
              <v:shape style="position:absolute;left:4682;top:334;width:211;height:106" coordorigin="4682,334" coordsize="211,106" path="m4682,440l4894,440,4891,417,4851,354,4786,334,4769,336,4709,370,4682,440xe" filled="f" stroked="t" strokeweight=".119988pt" strokecolor="#000000">
                <v:path arrowok="t"/>
              </v:shape>
            </v:group>
            <v:group style="position:absolute;left:4934;top:2134;width:211;height:185" coordorigin="4934,2134" coordsize="211,185">
              <v:shape style="position:absolute;left:4934;top:2134;width:211;height:185" coordorigin="4934,2134" coordsize="211,185" path="m5047,2134l4934,2319,5146,2319,5047,2134xe" filled="f" stroked="t" strokeweight=".119988pt" strokecolor="#000000">
                <v:path arrowok="t"/>
              </v:shape>
              <v:shape style="position:absolute;left:5026;top:2202;width:58;height:274" type="#_x0000_t75">
                <v:imagedata r:id="rId903" o:title=""/>
              </v:shape>
            </v:group>
            <v:group style="position:absolute;left:6254;top:361;width:127;height:2" coordorigin="6254,361" coordsize="127,2">
              <v:shape style="position:absolute;left:6254;top:361;width:127;height:2" coordorigin="6254,361" coordsize="127,0" path="m6382,361l6254,361e" filled="f" stroked="t" strokeweight=".119988pt" strokecolor="#000000">
                <v:path arrowok="t"/>
              </v:shape>
            </v:group>
            <v:group style="position:absolute;left:6382;top:320;width:2;height:2858" coordorigin="6382,320" coordsize="2,2858">
              <v:shape style="position:absolute;left:6382;top:320;width:2;height:2858" coordorigin="6382,320" coordsize="0,2858" path="m6382,320l6382,3178e" filled="f" stroked="t" strokeweight=".119988pt" strokecolor="#000000">
                <v:path arrowok="t"/>
              </v:shape>
            </v:group>
            <v:group style="position:absolute;left:6509;top:361;width:209;height:2" coordorigin="6509,361" coordsize="209,2">
              <v:shape style="position:absolute;left:6509;top:361;width:209;height:2" coordorigin="6509,361" coordsize="209,0" path="m6718,361l6509,361e" filled="f" stroked="t" strokeweight=".119988pt" strokecolor="#000000">
                <v:path arrowok="t"/>
              </v:shape>
            </v:group>
            <v:group style="position:absolute;left:6845;top:320;width:2;height:718" coordorigin="6845,320" coordsize="2,718">
              <v:shape style="position:absolute;left:6845;top:320;width:2;height:718" coordorigin="6845,320" coordsize="0,718" path="m6845,320l6845,1038e" filled="f" stroked="t" strokeweight=".119988pt" strokecolor="#000000">
                <v:path arrowok="t"/>
              </v:shape>
            </v:group>
            <v:group style="position:absolute;left:6718;top:334;width:127;height:41" coordorigin="6718,334" coordsize="127,41">
              <v:shape style="position:absolute;left:6718;top:334;width:127;height:41" coordorigin="6718,334" coordsize="127,41" path="m6718,334l6718,375,6845,361,6718,334xe" filled="t" fillcolor="#000000" stroked="f">
                <v:path arrowok="t"/>
                <v:fill/>
              </v:shape>
            </v:group>
            <v:group style="position:absolute;left:6718;top:334;width:127;height:41" coordorigin="6718,334" coordsize="127,41">
              <v:shape style="position:absolute;left:6718;top:334;width:127;height:41" coordorigin="6718,334" coordsize="127,41" path="m6718,334l6718,375,6845,361,6718,334xe" filled="f" stroked="t" strokeweight=".119988pt" strokecolor="#000000">
                <v:path arrowok="t"/>
              </v:shape>
            </v:group>
            <v:group style="position:absolute;left:6382;top:334;width:127;height:41" coordorigin="6382,334" coordsize="127,41">
              <v:shape style="position:absolute;left:6382;top:334;width:127;height:41" coordorigin="6382,334" coordsize="127,41" path="m6509,334l6382,361,6509,375,6509,334xe" filled="t" fillcolor="#000000" stroked="f">
                <v:path arrowok="t"/>
                <v:fill/>
              </v:shape>
            </v:group>
            <v:group style="position:absolute;left:6382;top:334;width:127;height:41" coordorigin="6382,334" coordsize="127,41">
              <v:shape style="position:absolute;left:6382;top:334;width:127;height:41" coordorigin="6382,334" coordsize="127,41" path="m6509,334l6509,375,6382,361,6509,334xe" filled="f" stroked="t" strokeweight=".119988pt" strokecolor="#000000">
                <v:path arrowok="t"/>
              </v:shape>
            </v:group>
            <v:group style="position:absolute;left:6466;top:658;width:127;height:2" coordorigin="6466,658" coordsize="127,2">
              <v:shape style="position:absolute;left:6466;top:658;width:127;height:2" coordorigin="6466,658" coordsize="127,0" path="m6593,658l6466,658e" filled="f" stroked="t" strokeweight=".119988pt" strokecolor="#000000">
                <v:path arrowok="t"/>
              </v:shape>
            </v:group>
            <v:group style="position:absolute;left:6847;top:630;width:2;height:576" coordorigin="6847,630" coordsize="2,576">
              <v:shape style="position:absolute;left:6847;top:630;width:2;height:576" coordorigin="6847,630" coordsize="0,576" path="m6847,1206l6847,630e" filled="f" stroked="t" strokeweight=".119988pt" strokecolor="#000000">
                <v:path arrowok="t"/>
              </v:shape>
            </v:group>
            <v:group style="position:absolute;left:6718;top:531;width:2;height:718" coordorigin="6718,531" coordsize="2,718">
              <v:shape style="position:absolute;left:6718;top:531;width:2;height:718" coordorigin="6718,531" coordsize="0,718" path="m6718,531l6718,1249e" filled="f" stroked="t" strokeweight=".119988pt" strokecolor="#000000">
                <v:path arrowok="t"/>
              </v:shape>
            </v:group>
            <v:group style="position:absolute;left:6593;top:644;width:125;height:41" coordorigin="6593,644" coordsize="125,41">
              <v:shape style="position:absolute;left:6593;top:644;width:125;height:41" coordorigin="6593,644" coordsize="125,41" path="m6593,644l6593,685,6718,658,6593,644xe" filled="t" fillcolor="#000000" stroked="f">
                <v:path arrowok="t"/>
                <v:fill/>
              </v:shape>
            </v:group>
            <v:group style="position:absolute;left:6593;top:644;width:125;height:41" coordorigin="6593,644" coordsize="125,41">
              <v:shape style="position:absolute;left:6593;top:644;width:125;height:41" coordorigin="6593,644" coordsize="125,41" path="m6593,644l6593,685,6718,658,6593,644xe" filled="f" stroked="t" strokeweight=".119988pt" strokecolor="#000000">
                <v:path arrowok="t"/>
              </v:shape>
            </v:group>
            <v:group style="position:absolute;left:6972;top:658;width:127;height:2" coordorigin="6972,658" coordsize="127,2">
              <v:shape style="position:absolute;left:6972;top:658;width:127;height:2" coordorigin="6972,658" coordsize="127,0" path="m6972,658l7099,658e" filled="f" stroked="t" strokeweight=".119988pt" strokecolor="#000000">
                <v:path arrowok="t"/>
              </v:shape>
            </v:group>
            <v:group style="position:absolute;left:6845;top:644;width:127;height:41" coordorigin="6845,644" coordsize="127,41">
              <v:shape style="position:absolute;left:6845;top:644;width:127;height:41" coordorigin="6845,644" coordsize="127,41" path="m6972,644l6845,658,6972,685,6972,644xe" filled="t" fillcolor="#000000" stroked="f">
                <v:path arrowok="t"/>
                <v:fill/>
              </v:shape>
            </v:group>
            <v:group style="position:absolute;left:6845;top:644;width:127;height:41" coordorigin="6845,644" coordsize="127,41">
              <v:shape style="position:absolute;left:6845;top:644;width:127;height:41" coordorigin="6845,644" coordsize="127,41" path="m6972,644l6972,685,6845,658,6972,644xe" filled="f" stroked="t" strokeweight=".119988pt" strokecolor="#000000">
                <v:path arrowok="t"/>
              </v:shape>
            </v:group>
            <v:group style="position:absolute;left:6972;top:826;width:127;height:2" coordorigin="6972,826" coordsize="127,2">
              <v:shape style="position:absolute;left:6972;top:826;width:127;height:2" coordorigin="6972,826" coordsize="127,0" path="m6972,826l7099,826e" filled="f" stroked="t" strokeweight=".119988pt" strokecolor="#000000">
                <v:path arrowok="t"/>
              </v:shape>
            </v:group>
            <v:group style="position:absolute;left:6564;top:826;width:127;height:2" coordorigin="6564,826" coordsize="127,2">
              <v:shape style="position:absolute;left:6564;top:826;width:127;height:2" coordorigin="6564,826" coordsize="127,0" path="m6691,826l6564,826e" filled="f" stroked="t" strokeweight=".119988pt" strokecolor="#000000">
                <v:path arrowok="t"/>
              </v:shape>
            </v:group>
            <v:group style="position:absolute;left:6818;top:798;width:2;height:480" coordorigin="6818,798" coordsize="2,480">
              <v:shape style="position:absolute;left:6818;top:798;width:2;height:480" coordorigin="6818,798" coordsize="0,480" path="m6818,798l6818,1278e" filled="f" stroked="t" strokeweight=".119988pt" strokecolor="#000000">
                <v:path arrowok="t"/>
              </v:shape>
            </v:group>
            <v:group style="position:absolute;left:6662;top:812;width:127;height:43" coordorigin="6662,812" coordsize="127,43">
              <v:shape style="position:absolute;left:6662;top:812;width:127;height:43" coordorigin="6662,812" coordsize="127,43" path="m6662,812l6662,855,6790,826,6662,812xe" filled="t" fillcolor="#000000" stroked="f">
                <v:path arrowok="t"/>
                <v:fill/>
              </v:shape>
            </v:group>
            <v:group style="position:absolute;left:6662;top:812;width:127;height:43" coordorigin="6662,812" coordsize="127,43">
              <v:shape style="position:absolute;left:6662;top:812;width:127;height:43" coordorigin="6662,812" coordsize="127,43" path="m6662,812l6662,855,6790,826,6662,812xe" filled="f" stroked="t" strokeweight=".119988pt" strokecolor="#000000">
                <v:path arrowok="t"/>
              </v:shape>
            </v:group>
            <v:group style="position:absolute;left:6874;top:812;width:127;height:43" coordorigin="6874,812" coordsize="127,43">
              <v:shape style="position:absolute;left:6874;top:812;width:127;height:43" coordorigin="6874,812" coordsize="127,43" path="m7001,812l6874,826,7001,855,7001,812xe" filled="t" fillcolor="#000000" stroked="f">
                <v:path arrowok="t"/>
                <v:fill/>
              </v:shape>
            </v:group>
            <v:group style="position:absolute;left:6874;top:812;width:127;height:43" coordorigin="6874,812" coordsize="127,43">
              <v:shape style="position:absolute;left:6874;top:812;width:127;height:43" coordorigin="6874,812" coordsize="127,43" path="m7001,812l7001,855,6874,826,7001,812xe" filled="f" stroked="t" strokeweight=".119988pt" strokecolor="#000000">
                <v:path arrowok="t"/>
              </v:shape>
            </v:group>
            <v:group style="position:absolute;left:6382;top:982;width:432;height:2" coordorigin="6382,982" coordsize="432,2">
              <v:shape style="position:absolute;left:6382;top:982;width:432;height:2" coordorigin="6382,982" coordsize="432,0" path="m6814,982l6382,982e" filled="f" stroked="t" strokeweight=".119988pt" strokecolor="#000000">
                <v:path arrowok="t"/>
              </v:shape>
            </v:group>
            <v:group style="position:absolute;left:6382;top:3178;width:432;height:2" coordorigin="6382,3178" coordsize="432,2">
              <v:shape style="position:absolute;left:6382;top:3178;width:432;height:2" coordorigin="6382,3178" coordsize="432,0" path="m6382,3178l6814,3178e" filled="f" stroked="t" strokeweight=".119988pt" strokecolor="#000000">
                <v:path arrowok="t"/>
              </v:shape>
            </v:group>
            <v:group style="position:absolute;left:6845;top:4234;width:211;height:2" coordorigin="6845,4234" coordsize="211,2">
              <v:shape style="position:absolute;left:6845;top:4234;width:211;height:2" coordorigin="6845,4234" coordsize="211,2" path="m6845,4234l7056,4237e" filled="f" stroked="t" strokeweight=".119988pt" strokecolor="#000000">
                <v:path arrowok="t"/>
              </v:shape>
            </v:group>
            <v:group style="position:absolute;left:6845;top:3685;width:211;height:2" coordorigin="6845,3685" coordsize="211,2">
              <v:shape style="position:absolute;left:6845;top:3685;width:211;height:2" coordorigin="6845,3685" coordsize="211,2" path="m6845,3685l7056,3687e" filled="f" stroked="t" strokeweight=".119988pt" strokecolor="#000000">
                <v:path arrowok="t"/>
              </v:shape>
            </v:group>
            <v:group style="position:absolute;left:6845;top:3502;width:211;height:1056" coordorigin="6845,3502" coordsize="211,1056">
              <v:shape style="position:absolute;left:6845;top:3502;width:211;height:1056" coordorigin="6845,3502" coordsize="211,1056" path="m6845,4558l7056,4558,7056,3502,6845,3502,6845,4558xe" filled="f" stroked="t" strokeweight=".119988pt" strokecolor="#000000">
                <v:path arrowok="t"/>
              </v:shape>
            </v:group>
            <v:group style="position:absolute;left:6578;top:3418;width:154;height:2" coordorigin="6578,3418" coordsize="154,2">
              <v:shape style="position:absolute;left:6578;top:3418;width:154;height:2" coordorigin="6578,3418" coordsize="154,0" path="m6732,3418l6578,3418e" filled="f" stroked="t" strokeweight=".119988pt" strokecolor="#000000">
                <v:path arrowok="t"/>
              </v:shape>
            </v:group>
            <v:group style="position:absolute;left:6761;top:3404;width:70;height:70" coordorigin="6761,3404" coordsize="70,70">
              <v:shape style="position:absolute;left:6761;top:3404;width:70;height:70" coordorigin="6761,3404" coordsize="70,70" path="m6830,3474l6761,3404,6830,3474xe" filled="f" stroked="t" strokeweight=".119988pt" strokecolor="#000000">
                <v:path arrowok="t"/>
              </v:shape>
            </v:group>
            <v:group style="position:absolute;left:6761;top:3418;width:58;height:41" coordorigin="6761,3418" coordsize="58,41">
              <v:shape style="position:absolute;left:6761;top:3418;width:58;height:41" coordorigin="6761,3418" coordsize="58,41" path="m6818,3459l6761,3418,6804,3459e" filled="f" stroked="t" strokeweight=".119988pt" strokecolor="#000000">
                <v:path arrowok="t"/>
              </v:shape>
            </v:group>
            <v:group style="position:absolute;left:6761;top:3418;width:29;height:41" coordorigin="6761,3418" coordsize="29,41">
              <v:shape style="position:absolute;left:6761;top:3418;width:29;height:41" coordorigin="6761,3418" coordsize="29,41" path="m6790,3459l6761,3418e" filled="f" stroked="t" strokeweight=".119988pt" strokecolor="#000000">
                <v:path arrowok="t"/>
              </v:shape>
            </v:group>
            <v:group style="position:absolute;left:6746;top:3418;width:43;height:26" coordorigin="6746,3418" coordsize="43,26">
              <v:shape style="position:absolute;left:6746;top:3418;width:43;height:26" coordorigin="6746,3418" coordsize="43,26" path="m6790,3445l6746,3418,6775,3445e" filled="f" stroked="t" strokeweight=".119988pt" strokecolor="#000000">
                <v:path arrowok="t"/>
              </v:shape>
            </v:group>
            <v:group style="position:absolute;left:6746;top:3418;width:14;height:26" coordorigin="6746,3418" coordsize="14,26">
              <v:shape style="position:absolute;left:6746;top:3418;width:14;height:26" coordorigin="6746,3418" coordsize="14,26" path="m6761,3445l6746,3418,6761,3433e" filled="f" stroked="t" strokeweight=".119988pt" strokecolor="#000000">
                <v:path arrowok="t"/>
              </v:shape>
            </v:group>
            <v:group style="position:absolute;left:6732;top:3418;width:14;height:14" coordorigin="6732,3418" coordsize="14,14">
              <v:shape style="position:absolute;left:6732;top:3418;width:14;height:14" coordorigin="6732,3418" coordsize="14,14" path="m6746,3433l6732,3418,6732,3433e" filled="f" stroked="t" strokeweight=".119988pt" strokecolor="#000000">
                <v:path arrowok="t"/>
              </v:shape>
            </v:group>
            <v:group style="position:absolute;left:6775;top:3404;width:70;height:70" coordorigin="6775,3404" coordsize="70,70">
              <v:shape style="position:absolute;left:6775;top:3404;width:70;height:70" coordorigin="6775,3404" coordsize="70,70" path="m6845,3474l6775,3404,6845,3474,6775,3404,6845,3459,6790,3404,6845,3459e" filled="f" stroked="t" strokeweight=".119988pt" strokecolor="#000000">
                <v:path arrowok="t"/>
              </v:shape>
            </v:group>
            <v:group style="position:absolute;left:6790;top:3390;width:55;height:55" coordorigin="6790,3390" coordsize="55,55">
              <v:shape style="position:absolute;left:6790;top:3390;width:55;height:55" coordorigin="6790,3390" coordsize="55,55" path="m6845,3445l6790,3390,6845,3445,6804,3390,6845,3433,6804,3390,6845,3433e" filled="f" stroked="t" strokeweight=".119988pt" strokecolor="#000000">
                <v:path arrowok="t"/>
              </v:shape>
            </v:group>
            <v:group style="position:absolute;left:6804;top:3390;width:41;height:29" coordorigin="6804,3390" coordsize="41,29">
              <v:shape style="position:absolute;left:6804;top:3390;width:41;height:29" coordorigin="6804,3390" coordsize="41,29" path="m6804,3390l6845,3418,6818,3390,6845,3418e" filled="f" stroked="t" strokeweight=".119988pt" strokecolor="#000000">
                <v:path arrowok="t"/>
              </v:shape>
            </v:group>
            <v:group style="position:absolute;left:6818;top:3375;width:26;height:29" coordorigin="6818,3375" coordsize="26,29">
              <v:shape style="position:absolute;left:6818;top:3375;width:26;height:29" coordorigin="6818,3375" coordsize="26,29" path="m6845,3404l6818,3375,6845,3404xe" filled="f" stroked="t" strokeweight=".119988pt" strokecolor="#000000">
                <v:path arrowok="t"/>
              </v:shape>
            </v:group>
            <v:group style="position:absolute;left:6830;top:3375;width:14;height:14" coordorigin="6830,3375" coordsize="14,14">
              <v:shape style="position:absolute;left:6830;top:3375;width:14;height:14" coordorigin="6830,3375" coordsize="14,14" path="m6845,3390l6830,3375,6845,3390,6830,3375,6845,3375e" filled="f" stroked="t" strokeweight=".119988pt" strokecolor="#000000">
                <v:path arrowok="t"/>
              </v:shape>
            </v:group>
            <v:group style="position:absolute;left:6732;top:3375;width:113;height:98" coordorigin="6732,3375" coordsize="113,98">
              <v:shape style="position:absolute;left:6732;top:3375;width:113;height:98" coordorigin="6732,3375" coordsize="113,98" path="m6845,3474l6732,3418,6845,3375,6845,3474,6845,3375e" filled="f" stroked="t" strokeweight=".119988pt" strokecolor="#000000">
                <v:path arrowok="t"/>
              </v:shape>
            </v:group>
            <v:group style="position:absolute;left:6845;top:2869;width:2;height:634" coordorigin="6845,2869" coordsize="2,634">
              <v:shape style="position:absolute;left:6845;top:2869;width:2;height:634" coordorigin="6845,2869" coordsize="2,634" path="m6845,2869l6847,3502e" filled="f" stroked="t" strokeweight=".119988pt" strokecolor="#000000">
                <v:path arrowok="t"/>
              </v:shape>
            </v:group>
            <v:group style="position:absolute;left:6818;top:2814;width:2;height:365" coordorigin="6818,2814" coordsize="2,365">
              <v:shape style="position:absolute;left:6818;top:2814;width:2;height:365" coordorigin="6818,2814" coordsize="0,365" path="m6818,3178l6818,2814e" filled="f" stroked="t" strokeweight=".119988pt" strokecolor="#000000">
                <v:path arrowok="t"/>
              </v:shape>
            </v:group>
            <v:group style="position:absolute;left:6718;top:2362;width:2;height:84" coordorigin="6718,2362" coordsize="2,84">
              <v:shape style="position:absolute;left:6718;top:2362;width:2;height:84" coordorigin="6718,2362" coordsize="0,84" path="m6718,2446l6718,2362e" filled="f" stroked="t" strokeweight=".119988pt" strokecolor="#000000">
                <v:path arrowok="t"/>
              </v:shape>
            </v:group>
            <v:group style="position:absolute;left:6718;top:1278;width:127;height:142" coordorigin="6718,1278" coordsize="127,142">
              <v:shape style="position:absolute;left:6718;top:1278;width:127;height:142" coordorigin="6718,1278" coordsize="127,142" path="m6845,1278l6718,1278,6845,1278,6845,1419,6718,1419,6718,1278e" filled="f" stroked="t" strokeweight=".119988pt" strokecolor="#000000">
                <v:path arrowok="t"/>
              </v:shape>
            </v:group>
            <v:group style="position:absolute;left:6718;top:1630;width:127;height:125" coordorigin="6718,1630" coordsize="127,125">
              <v:shape style="position:absolute;left:6718;top:1630;width:127;height:125" coordorigin="6718,1630" coordsize="127,125" path="m6718,1755l6845,1755,6845,1630,6718,1630,6718,1755xe" filled="f" stroked="t" strokeweight=".119988pt" strokecolor="#000000">
                <v:path arrowok="t"/>
              </v:shape>
            </v:group>
            <v:group style="position:absolute;left:6718;top:1981;width:127;height:127" coordorigin="6718,1981" coordsize="127,127">
              <v:shape style="position:absolute;left:6718;top:1981;width:127;height:127" coordorigin="6718,1981" coordsize="127,127" path="m6718,2108l6845,2108,6845,1981,6718,1981,6718,2108xe" filled="f" stroked="t" strokeweight=".119988pt" strokecolor="#000000">
                <v:path arrowok="t"/>
              </v:shape>
            </v:group>
            <v:group style="position:absolute;left:6718;top:2334;width:127;height:127" coordorigin="6718,2334" coordsize="127,127">
              <v:shape style="position:absolute;left:6718;top:2334;width:127;height:127" coordorigin="6718,2334" coordsize="127,127" path="m6718,2461l6845,2461,6845,2334,6718,2334,6718,2461xe" filled="f" stroked="t" strokeweight=".119988pt" strokecolor="#000000">
                <v:path arrowok="t"/>
              </v:shape>
            </v:group>
            <v:group style="position:absolute;left:6718;top:2686;width:127;height:127" coordorigin="6718,2686" coordsize="127,127">
              <v:shape style="position:absolute;left:6718;top:2686;width:127;height:127" coordorigin="6718,2686" coordsize="127,127" path="m6718,2814l6845,2814,6845,2686,6718,2686,6718,2814xe" filled="f" stroked="t" strokeweight=".119988pt" strokecolor="#000000">
                <v:path arrowok="t"/>
              </v:shape>
            </v:group>
            <v:group style="position:absolute;left:6818;top:2461;width:2;height:226" coordorigin="6818,2461" coordsize="2,226">
              <v:shape style="position:absolute;left:6818;top:2461;width:2;height:226" coordorigin="6818,2461" coordsize="0,226" path="m6818,2686l6818,2461e" filled="f" stroked="t" strokeweight=".119988pt" strokecolor="#000000">
                <v:path arrowok="t"/>
              </v:shape>
            </v:group>
            <v:group style="position:absolute;left:6818;top:2108;width:2;height:226" coordorigin="6818,2108" coordsize="2,226">
              <v:shape style="position:absolute;left:6818;top:2108;width:2;height:226" coordorigin="6818,2108" coordsize="0,226" path="m6818,2334l6818,2108e" filled="f" stroked="t" strokeweight=".119988pt" strokecolor="#000000">
                <v:path arrowok="t"/>
              </v:shape>
            </v:group>
            <v:group style="position:absolute;left:6818;top:1755;width:2;height:226" coordorigin="6818,1755" coordsize="2,226">
              <v:shape style="position:absolute;left:6818;top:1755;width:2;height:226" coordorigin="6818,1755" coordsize="0,226" path="m6818,1981l6818,1755e" filled="f" stroked="t" strokeweight=".119988pt" strokecolor="#000000">
                <v:path arrowok="t"/>
              </v:shape>
            </v:group>
            <v:group style="position:absolute;left:6818;top:1419;width:2;height:211" coordorigin="6818,1419" coordsize="2,211">
              <v:shape style="position:absolute;left:6818;top:1419;width:2;height:211" coordorigin="6818,1419" coordsize="0,211" path="m6818,1630l6818,1419e" filled="f" stroked="t" strokeweight=".119988pt" strokecolor="#000000">
                <v:path arrowok="t"/>
              </v:shape>
              <v:shape style="position:absolute;left:6127;top:330;width:115;height:346" type="#_x0000_t75">
                <v:imagedata r:id="rId904" o:title=""/>
              </v:shape>
              <v:shape style="position:absolute;left:6454;top:3378;width:96;height:353" type="#_x0000_t75">
                <v:imagedata r:id="rId905" o:title=""/>
              </v:shape>
            </v:group>
            <v:group style="position:absolute;left:6396;top:3325;width:178;height:197" coordorigin="6396,3325" coordsize="178,197">
              <v:shape style="position:absolute;left:6396;top:3325;width:178;height:197" coordorigin="6396,3325" coordsize="178,197" path="m6396,3522l6574,3522,6574,3325,6396,3325,6396,3522xe" filled="f" stroked="t" strokeweight=".119988pt" strokecolor="#000000">
                <v:path arrowok="t"/>
              </v:shape>
              <v:shape style="position:absolute;left:6883;top:3531;width:118;height:919" type="#_x0000_t75">
                <v:imagedata r:id="rId906" o:title=""/>
              </v:shape>
            </v:group>
            <v:group style="position:absolute;left:6899;top:4302;width:104;height:211" coordorigin="6899,4302" coordsize="104,211">
              <v:shape style="position:absolute;left:6899;top:4302;width:104;height:211" coordorigin="6899,4302" coordsize="104,211" path="m7003,4513l7003,4302,6981,4305,6918,4345,6899,4411,6901,4428,6937,4488,6992,4512,7003,4513xe" filled="f" stroked="t" strokeweight=".119988pt" strokecolor="#000000">
                <v:path arrowok="t"/>
              </v:shape>
            </v:group>
            <v:group style="position:absolute;left:1944;top:2043;width:5462;height:19" coordorigin="1944,2043" coordsize="5462,19">
              <v:shape style="position:absolute;left:1944;top:2043;width:5462;height:19" coordorigin="1944,2043" coordsize="5462,19" path="m2690,2043l1946,2043,1944,2046,1944,2058,1946,2062,2690,2062,2693,2058,2693,2046,2690,2043xe" filled="t" fillcolor="#000000" stroked="f">
                <v:path arrowok="t"/>
                <v:fill/>
              </v:shape>
              <v:shape style="position:absolute;left:1944;top:2043;width:5462;height:19" coordorigin="1944,2043" coordsize="5462,19" path="m3139,2043l2849,2043,2844,2046,2844,2058,2849,2062,3139,2062,3144,2058,3144,2046,3139,2043xe" filled="t" fillcolor="#000000" stroked="f">
                <v:path arrowok="t"/>
                <v:fill/>
              </v:shape>
              <v:shape style="position:absolute;left:1944;top:2043;width:5462;height:19" coordorigin="1944,2043" coordsize="5462,19" path="m4042,2043l3298,2043,3295,2046,3295,2058,3298,2062,4042,2062,4046,2058,4046,2046,4042,2043xe" filled="t" fillcolor="#000000" stroked="f">
                <v:path arrowok="t"/>
                <v:fill/>
              </v:shape>
              <v:shape style="position:absolute;left:1944;top:2043;width:5462;height:19" coordorigin="1944,2043" coordsize="5462,19" path="m4493,2043l4200,2043,4195,2046,4195,2058,4200,2062,4493,2062,4495,2058,4495,2046,4493,2043xe" filled="t" fillcolor="#000000" stroked="f">
                <v:path arrowok="t"/>
                <v:fill/>
              </v:shape>
              <v:shape style="position:absolute;left:1944;top:2043;width:5462;height:19" coordorigin="1944,2043" coordsize="5462,19" path="m5393,2043l4649,2043,4646,2046,4646,2058,4649,2062,5393,2062,5398,2058,5398,2046,5393,2043xe" filled="t" fillcolor="#000000" stroked="f">
                <v:path arrowok="t"/>
                <v:fill/>
              </v:shape>
              <v:shape style="position:absolute;left:1944;top:2043;width:5462;height:19" coordorigin="1944,2043" coordsize="5462,19" path="m5844,2043l5551,2043,5546,2046,5546,2058,5551,2062,5844,2062,5849,2058,5849,2046,5844,2043xe" filled="t" fillcolor="#000000" stroked="f">
                <v:path arrowok="t"/>
                <v:fill/>
              </v:shape>
              <v:shape style="position:absolute;left:1944;top:2043;width:5462;height:19" coordorigin="1944,2043" coordsize="5462,19" path="m6744,2043l6002,2043,5998,2046,5998,2058,6002,2062,6744,2062,6749,2058,6749,2046,6744,2043xe" filled="t" fillcolor="#000000" stroked="f">
                <v:path arrowok="t"/>
                <v:fill/>
              </v:shape>
              <v:shape style="position:absolute;left:1944;top:2043;width:5462;height:19" coordorigin="1944,2043" coordsize="5462,19" path="m7195,2043l6902,2043,6900,2046,6900,2058,6902,2062,7195,2062,7200,2058,7200,2046,7195,2043xe" filled="t" fillcolor="#000000" stroked="f">
                <v:path arrowok="t"/>
                <v:fill/>
              </v:shape>
              <v:shape style="position:absolute;left:1944;top:2043;width:5462;height:19" coordorigin="1944,2043" coordsize="5462,19" path="m7402,2043l7354,2043,7349,2046,7349,2058,7354,2062,7402,2062,7406,2058,7406,2046,7402,2043xe" filled="t" fillcolor="#000000" stroked="f">
                <v:path arrowok="t"/>
                <v:fill/>
              </v:shape>
            </v:group>
            <v:group style="position:absolute;left:1944;top:2043;width:749;height:19" coordorigin="1944,2043" coordsize="749,19">
              <v:shape style="position:absolute;left:1944;top:2043;width:749;height:19" coordorigin="1944,2043" coordsize="749,19" path="m1954,2043l2686,2043,2690,2043,2693,2046,2693,2053,2693,2058,2690,2062,2686,2062,1954,2062,1946,2062,1944,2058,1944,2053,1944,2046,1946,2043,1954,2043xe" filled="f" stroked="t" strokeweight=".119988pt" strokecolor="#000000">
                <v:path arrowok="t"/>
              </v:shape>
            </v:group>
            <v:group style="position:absolute;left:2844;top:2043;width:300;height:19" coordorigin="2844,2043" coordsize="300,19">
              <v:shape style="position:absolute;left:2844;top:2043;width:300;height:19" coordorigin="2844,2043" coordsize="300,19" path="m2854,2043l3134,2043,3139,2043,3144,2046,3144,2053,3144,2058,3139,2062,3134,2062,2854,2062,2849,2062,2844,2058,2844,2053,2844,2046,2849,2043,2854,2043xe" filled="f" stroked="t" strokeweight=".119988pt" strokecolor="#000000">
                <v:path arrowok="t"/>
              </v:shape>
            </v:group>
            <v:group style="position:absolute;left:3295;top:2043;width:751;height:19" coordorigin="3295,2043" coordsize="751,19">
              <v:shape style="position:absolute;left:3295;top:2043;width:751;height:19" coordorigin="3295,2043" coordsize="751,19" path="m3305,2043l4037,2043,4042,2043,4046,2046,4046,2053,4046,2058,4042,2062,4037,2062,3305,2062,3298,2062,3295,2058,3295,2053,3295,2046,3298,2043,3305,2043xe" filled="f" stroked="t" strokeweight=".119988pt" strokecolor="#000000">
                <v:path arrowok="t"/>
              </v:shape>
            </v:group>
            <v:group style="position:absolute;left:4195;top:2043;width:300;height:19" coordorigin="4195,2043" coordsize="300,19">
              <v:shape style="position:absolute;left:4195;top:2043;width:300;height:19" coordorigin="4195,2043" coordsize="300,19" path="m4205,2043l4488,2043,4493,2043,4495,2046,4495,2053,4495,2058,4493,2062,4488,2062,4205,2062,4200,2062,4195,2058,4195,2053,4195,2046,4200,2043,4205,2043xe" filled="f" stroked="t" strokeweight=".119988pt" strokecolor="#000000">
                <v:path arrowok="t"/>
              </v:shape>
            </v:group>
            <v:group style="position:absolute;left:4646;top:2043;width:751;height:19" coordorigin="4646,2043" coordsize="751,19">
              <v:shape style="position:absolute;left:4646;top:2043;width:751;height:19" coordorigin="4646,2043" coordsize="751,19" path="m4656,2043l5388,2043,5393,2043,5398,2046,5398,2053,5398,2058,5393,2062,5388,2062,4656,2062,4649,2062,4646,2058,4646,2053,4646,2046,4649,2043,4656,2043xe" filled="f" stroked="t" strokeweight=".119988pt" strokecolor="#000000">
                <v:path arrowok="t"/>
              </v:shape>
            </v:group>
            <v:group style="position:absolute;left:5546;top:2043;width:302;height:19" coordorigin="5546,2043" coordsize="302,19">
              <v:shape style="position:absolute;left:5546;top:2043;width:302;height:19" coordorigin="5546,2043" coordsize="302,19" path="m5556,2043l5839,2043,5844,2043,5849,2046,5849,2053,5849,2058,5844,2062,5839,2062,5556,2062,5551,2062,5546,2058,5546,2053,5546,2046,5551,2043,5556,2043xe" filled="f" stroked="t" strokeweight=".119988pt" strokecolor="#000000">
                <v:path arrowok="t"/>
              </v:shape>
            </v:group>
            <v:group style="position:absolute;left:5998;top:2043;width:751;height:19" coordorigin="5998,2043" coordsize="751,19">
              <v:shape style="position:absolute;left:5998;top:2043;width:751;height:19" coordorigin="5998,2043" coordsize="751,19" path="m6007,2043l6739,2043,6744,2043,6749,2046,6749,2053,6749,2058,6744,2062,6739,2062,6007,2062,6002,2062,5998,2058,5998,2053,5998,2046,6002,2043,6007,2043xe" filled="f" stroked="t" strokeweight=".119988pt" strokecolor="#000000">
                <v:path arrowok="t"/>
              </v:shape>
            </v:group>
            <v:group style="position:absolute;left:6900;top:2043;width:300;height:19" coordorigin="6900,2043" coordsize="300,19">
              <v:shape style="position:absolute;left:6900;top:2043;width:300;height:19" coordorigin="6900,2043" coordsize="300,19" path="m6910,2043l7190,2043,7195,2043,7200,2046,7200,2053,7200,2058,7195,2062,7190,2062,6910,2062,6902,2062,6900,2058,6900,2053,6900,2046,6902,2043,6910,2043xe" filled="f" stroked="t" strokeweight=".119988pt" strokecolor="#000000">
                <v:path arrowok="t"/>
              </v:shape>
            </v:group>
            <v:group style="position:absolute;left:7349;top:2043;width:58;height:19" coordorigin="7349,2043" coordsize="58,19">
              <v:shape style="position:absolute;left:7349;top:2043;width:58;height:19" coordorigin="7349,2043" coordsize="58,19" path="m7358,2043l7397,2043,7402,2043,7406,2046,7406,2053,7406,2058,7402,2062,7397,2062,7358,2062,7354,2062,7349,2058,7349,2053,7349,2046,7354,2043,7358,2043xe" filled="f" stroked="t" strokeweight=".119988pt" strokecolor="#000000">
                <v:path arrowok="t"/>
              </v:shape>
            </v:group>
            <v:group style="position:absolute;left:3509;top:843;width:19;height:2467" coordorigin="3509,843" coordsize="19,2467">
              <v:shape style="position:absolute;left:3509;top:843;width:19;height:2467" coordorigin="3509,843" coordsize="19,2467" path="m3523,2559l3514,2559,3509,2562,3509,3306,3514,3310,3523,3310,3528,3306,3528,2562,3523,2559xe" filled="t" fillcolor="#000000" stroked="f">
                <v:path arrowok="t"/>
                <v:fill/>
              </v:shape>
              <v:shape style="position:absolute;left:3509;top:843;width:19;height:2467" coordorigin="3509,843" coordsize="19,2467" path="m3523,2108l3514,2108,3509,2113,3509,2403,3514,2408,3523,2408,3528,2403,3528,2113,3523,2108xe" filled="t" fillcolor="#000000" stroked="f">
                <v:path arrowok="t"/>
                <v:fill/>
              </v:shape>
              <v:shape style="position:absolute;left:3509;top:843;width:19;height:2467" coordorigin="3509,843" coordsize="19,2467" path="m3523,1208l3514,1208,3509,1210,3509,1954,3514,1959,3523,1959,3528,1954,3528,1210,3523,1208xe" filled="t" fillcolor="#000000" stroked="f">
                <v:path arrowok="t"/>
                <v:fill/>
              </v:shape>
              <v:shape style="position:absolute;left:3509;top:843;width:19;height:2467" coordorigin="3509,843" coordsize="19,2467" path="m3523,843l3514,843,3509,848,3509,1052,3514,1057,3523,1057,3528,1052,3528,848,3523,843xe" filled="t" fillcolor="#000000" stroked="f">
                <v:path arrowok="t"/>
                <v:fill/>
              </v:shape>
            </v:group>
            <v:group style="position:absolute;left:3509;top:2559;width:19;height:751" coordorigin="3509,2559" coordsize="19,751">
              <v:shape style="position:absolute;left:3509;top:2559;width:19;height:751" coordorigin="3509,2559" coordsize="19,751" path="m3509,3301l3509,2569,3509,2562,3514,2559,3518,2559,3523,2559,3528,2562,3528,2569,3528,3301,3528,3306,3523,3310,3518,3310,3514,3310,3509,3306,3509,3301xe" filled="f" stroked="t" strokeweight=".119988pt" strokecolor="#000000">
                <v:path arrowok="t"/>
              </v:shape>
            </v:group>
            <v:group style="position:absolute;left:3509;top:2108;width:19;height:300" coordorigin="3509,2108" coordsize="19,300">
              <v:shape style="position:absolute;left:3509;top:2108;width:19;height:300" coordorigin="3509,2108" coordsize="19,300" path="m3509,2398l3509,2118,3509,2113,3514,2108,3518,2108,3523,2108,3528,2113,3528,2118,3528,2398,3528,2403,3523,2408,3518,2408,3514,2408,3509,2403,3509,2398xe" filled="f" stroked="t" strokeweight=".119988pt" strokecolor="#000000">
                <v:path arrowok="t"/>
              </v:shape>
            </v:group>
            <v:group style="position:absolute;left:3509;top:1208;width:19;height:751" coordorigin="3509,1208" coordsize="19,751">
              <v:shape style="position:absolute;left:3509;top:1208;width:19;height:751" coordorigin="3509,1208" coordsize="19,751" path="m3509,1950l3509,1218,3509,1210,3514,1208,3518,1208,3523,1208,3528,1210,3528,1218,3528,1950,3528,1954,3523,1959,3518,1959,3514,1959,3509,1954,3509,1950xe" filled="f" stroked="t" strokeweight=".119988pt" strokecolor="#000000">
                <v:path arrowok="t"/>
              </v:shape>
            </v:group>
            <v:group style="position:absolute;left:3509;top:843;width:19;height:214" coordorigin="3509,843" coordsize="19,214">
              <v:shape style="position:absolute;left:3509;top:843;width:19;height:214" coordorigin="3509,843" coordsize="19,214" path="m3509,1047l3509,853,3509,848,3514,843,3518,843,3523,843,3528,848,3528,853,3528,1047,3528,1052,3523,1057,3518,1057,3514,1057,3509,1052,3509,1047xe" filled="f" stroked="t" strokeweight=".119988pt" strokecolor="#000000">
                <v:path arrowok="t"/>
              </v:shape>
              <v:shape style="position:absolute;left:7150;top:3390;width:768;height:353" type="#_x0000_t75">
                <v:imagedata r:id="rId907" o:title=""/>
              </v:shape>
            </v:group>
            <v:group style="position:absolute;left:6852;top:3193;width:192;height:204" coordorigin="6852,3193" coordsize="192,204">
              <v:shape style="position:absolute;left:6852;top:3193;width:192;height:204" coordorigin="6852,3193" coordsize="192,204" path="m6852,3193l7006,3397,7044,3397e" filled="f" stroked="t" strokeweight=".119988pt" strokecolor="#000000">
                <v:path arrowok="t"/>
              </v:shape>
            </v:group>
            <v:group style="position:absolute;left:5026;top:6469;width:2;height:127" coordorigin="5026,6469" coordsize="2,127">
              <v:shape style="position:absolute;left:5026;top:6469;width:2;height:127" coordorigin="5026,6469" coordsize="0,127" path="m5026,6469l5026,6596e" filled="f" stroked="t" strokeweight=".119988pt" strokecolor="#000000">
                <v:path arrowok="t"/>
              </v:shape>
            </v:group>
            <v:group style="position:absolute;left:4954;top:6524;width:127;height:2" coordorigin="4954,6524" coordsize="127,2">
              <v:shape style="position:absolute;left:4954;top:6524;width:127;height:2" coordorigin="4954,6524" coordsize="127,0" path="m4954,6524l5081,6524e" filled="f" stroked="t" strokeweight=".119988pt" strokecolor="#000000">
                <v:path arrowok="t"/>
              </v:shape>
            </v:group>
            <v:group style="position:absolute;left:4982;top:6490;width:84;height:72" coordorigin="4982,6490" coordsize="84,72">
              <v:shape style="position:absolute;left:4982;top:6490;width:84;height:72" coordorigin="4982,6490" coordsize="84,72" path="m5066,6519l5052,6490,4997,6490,4982,6519,4997,6562,5052,6562,5066,6519xe" filled="f" stroked="t" strokeweight=".119988pt" strokecolor="#000000">
                <v:path arrowok="t"/>
              </v:shape>
            </v:group>
            <v:group style="position:absolute;left:5122;top:6454;width:2;height:156" coordorigin="5122,6454" coordsize="2,156">
              <v:shape style="position:absolute;left:5122;top:6454;width:2;height:156" coordorigin="5122,6454" coordsize="2,156" path="m5122,6454l5124,6610e" filled="f" stroked="t" strokeweight=".119988pt" strokecolor="#000000">
                <v:path arrowok="t"/>
              </v:shape>
            </v:group>
            <v:group style="position:absolute;left:5470;top:6498;width:58;height:70" coordorigin="5470,6498" coordsize="58,70">
              <v:shape style="position:absolute;left:5470;top:6498;width:58;height:70" coordorigin="5470,6498" coordsize="58,70" path="m5470,6567l5470,6498,5498,6567,5527,6498,5527,6567e" filled="f" stroked="t" strokeweight=".119988pt" strokecolor="#000000">
                <v:path arrowok="t"/>
              </v:shape>
            </v:group>
            <v:group style="position:absolute;left:5443;top:6469;width:127;height:127" coordorigin="5443,6469" coordsize="127,127">
              <v:shape style="position:absolute;left:5443;top:6469;width:127;height:127" coordorigin="5443,6469" coordsize="127,127" path="m5570,6526l5542,6483,5498,6469,5458,6483,5443,6526,5458,6582,5498,6596,5542,6582,5570,6526xe" filled="f" stroked="t" strokeweight=".119988pt" strokecolor="#000000">
                <v:path arrowok="t"/>
              </v:shape>
            </v:group>
            <v:group style="position:absolute;left:5587;top:6454;width:2;height:156" coordorigin="5587,6454" coordsize="2,156">
              <v:shape style="position:absolute;left:5587;top:6454;width:2;height:156" coordorigin="5587,6454" coordsize="0,156" path="m5587,6454l5587,6610e" filled="f" stroked="t" strokeweight=".119988pt" strokecolor="#000000">
                <v:path arrowok="t"/>
              </v:shape>
            </v:group>
            <v:group style="position:absolute;left:5743;top:6454;width:2;height:156" coordorigin="5743,6454" coordsize="2,156">
              <v:shape style="position:absolute;left:5743;top:6454;width:2;height:156" coordorigin="5743,6454" coordsize="0,156" path="m5743,6454l5743,6610e" filled="f" stroked="t" strokeweight=".119988pt" strokecolor="#000000">
                <v:path arrowok="t"/>
              </v:shape>
            </v:group>
            <v:group style="position:absolute;left:5882;top:6454;width:2;height:156" coordorigin="5882,6454" coordsize="2,156">
              <v:shape style="position:absolute;left:5882;top:6454;width:2;height:156" coordorigin="5882,6454" coordsize="2,156" path="m5882,6454l5885,6610e" filled="f" stroked="t" strokeweight=".119988pt" strokecolor="#000000">
                <v:path arrowok="t"/>
              </v:shape>
            </v:group>
            <v:group style="position:absolute;left:4913;top:6454;width:1111;height:156" coordorigin="4913,6454" coordsize="1111,156">
              <v:shape style="position:absolute;left:4913;top:6454;width:1111;height:156" coordorigin="4913,6454" coordsize="1111,156" path="m4913,6610l6024,6610,6024,6454,4913,6454,4913,6610xe" filled="f" stroked="t" strokeweight=".119988pt" strokecolor="#000000">
                <v:path arrowok="t"/>
              </v:shape>
            </v:group>
            <v:group style="position:absolute;left:5006;top:6354;width:2;height:98" coordorigin="5006,6354" coordsize="2,98">
              <v:shape style="position:absolute;left:5006;top:6354;width:2;height:98" coordorigin="5006,6354" coordsize="0,98" path="m5006,6354l5006,6452e" filled="f" stroked="t" strokeweight=".119988pt" strokecolor="#000000">
                <v:path arrowok="t"/>
              </v:shape>
            </v:group>
            <v:group style="position:absolute;left:2357;top:5665;width:1649;height:2" coordorigin="2357,5665" coordsize="1649,2">
              <v:shape style="position:absolute;left:2357;top:5665;width:1649;height:2" coordorigin="2357,5665" coordsize="1649,0" path="m2357,5665l4006,5665e" filled="f" stroked="t" strokeweight=".119988pt" strokecolor="#000000">
                <v:path arrowok="t"/>
              </v:shape>
            </v:group>
            <v:group style="position:absolute;left:4063;top:5665;width:310;height:2" coordorigin="4063,5665" coordsize="310,2">
              <v:shape style="position:absolute;left:4063;top:5665;width:310;height:2" coordorigin="4063,5665" coordsize="310,0" path="m4063,5665l4373,5665e" filled="f" stroked="t" strokeweight=".119988pt" strokecolor="#000000">
                <v:path arrowok="t"/>
              </v:shape>
            </v:group>
            <v:group style="position:absolute;left:4428;top:5665;width:283;height:2" coordorigin="4428,5665" coordsize="283,2">
              <v:shape style="position:absolute;left:4428;top:5665;width:283;height:2" coordorigin="4428,5665" coordsize="283,0" path="m4428,5665l4711,5665e" filled="f" stroked="t" strokeweight=".119988pt" strokecolor="#000000">
                <v:path arrowok="t"/>
              </v:shape>
            </v:group>
            <v:group style="position:absolute;left:3514;top:6536;width:2;height:43" coordorigin="3514,6536" coordsize="2,43">
              <v:shape style="position:absolute;left:3514;top:6536;width:2;height:43" coordorigin="3514,6536" coordsize="0,43" path="m3514,6536l3514,6579e" filled="f" stroked="t" strokeweight=".119988pt" strokecolor="#000000">
                <v:path arrowok="t"/>
              </v:shape>
            </v:group>
            <v:group style="position:absolute;left:3514;top:6171;width:2;height:310" coordorigin="3514,6171" coordsize="2,310">
              <v:shape style="position:absolute;left:3514;top:6171;width:2;height:310" coordorigin="3514,6171" coordsize="0,310" path="m3514,6171l3514,6481e" filled="f" stroked="t" strokeweight=".119988pt" strokecolor="#000000">
                <v:path arrowok="t"/>
              </v:shape>
            </v:group>
            <v:group style="position:absolute;left:3514;top:5806;width:2;height:310" coordorigin="3514,5806" coordsize="2,310">
              <v:shape style="position:absolute;left:3514;top:5806;width:2;height:310" coordorigin="3514,5806" coordsize="0,310" path="m3514,5806l3514,6116e" filled="f" stroked="t" strokeweight=".119988pt" strokecolor="#000000">
                <v:path arrowok="t"/>
              </v:shape>
            </v:group>
            <v:group style="position:absolute;left:3514;top:5439;width:2;height:310" coordorigin="3514,5439" coordsize="2,310">
              <v:shape style="position:absolute;left:3514;top:5439;width:2;height:310" coordorigin="3514,5439" coordsize="0,310" path="m3514,5439l3514,5749e" filled="f" stroked="t" strokeweight=".119988pt" strokecolor="#000000">
                <v:path arrowok="t"/>
              </v:shape>
            </v:group>
            <v:group style="position:absolute;left:3514;top:4467;width:2;height:917" coordorigin="3514,4467" coordsize="2,917">
              <v:shape style="position:absolute;left:3514;top:4467;width:2;height:917" coordorigin="3514,4467" coordsize="0,917" path="m3514,4467l3514,5384e" filled="f" stroked="t" strokeweight=".119988pt" strokecolor="#000000">
                <v:path arrowok="t"/>
              </v:shape>
            </v:group>
            <v:group style="position:absolute;left:3511;top:6622;width:2;height:197" coordorigin="3511,6622" coordsize="2,197">
              <v:shape style="position:absolute;left:3511;top:6622;width:2;height:197" coordorigin="3511,6622" coordsize="2,197" path="m3514,6622l3511,6819e" filled="f" stroked="t" strokeweight=".119988pt" strokecolor="#000000">
                <v:path arrowok="t"/>
              </v:shape>
            </v:group>
            <v:group style="position:absolute;left:2414;top:4566;width:2198;height:2196" coordorigin="2414,4566" coordsize="2198,2196">
              <v:shape style="position:absolute;left:2414;top:4566;width:2198;height:2196" coordorigin="2414,4566" coordsize="2198,2196" path="m2414,6762l4613,6762,4613,4566,2414,4566,2414,6762xe" filled="f" stroked="t" strokeweight=".119988pt" strokecolor="#000000">
                <v:path arrowok="t"/>
              </v:shape>
            </v:group>
            <v:group style="position:absolute;left:1949;top:4834;width:2184;height:2" coordorigin="1949,4834" coordsize="2184,2">
              <v:shape style="position:absolute;left:1949;top:4834;width:2184;height:2" coordorigin="1949,4834" coordsize="2184,0" path="m1949,4834l4133,4834e" filled="f" stroked="t" strokeweight=".119988pt" strokecolor="#000000">
                <v:path arrowok="t"/>
              </v:shape>
            </v:group>
            <v:group style="position:absolute;left:4358;top:4074;width:2;height:2323" coordorigin="4358,4074" coordsize="2,2323">
              <v:shape style="position:absolute;left:4358;top:4074;width:2;height:2323" coordorigin="4358,4074" coordsize="0,2323" path="m4358,4074l4358,6397e" filled="f" stroked="t" strokeweight=".119988pt" strokecolor="#000000">
                <v:path arrowok="t"/>
              </v:shape>
            </v:group>
            <v:group style="position:absolute;left:2683;top:4074;width:2;height:2323" coordorigin="2683,4074" coordsize="2,2323">
              <v:shape style="position:absolute;left:2683;top:4074;width:2;height:2323" coordorigin="2683,4074" coordsize="0,2323" path="m2683,4074l2683,6397e" filled="f" stroked="t" strokeweight=".119988pt" strokecolor="#000000">
                <v:path arrowok="t"/>
              </v:shape>
            </v:group>
            <v:group style="position:absolute;left:2683;top:4834;width:110;height:113" coordorigin="2683,4834" coordsize="110,113">
              <v:shape style="position:absolute;left:2683;top:4834;width:110;height:113" coordorigin="2683,4834" coordsize="110,113" path="m2794,4834l2710,4863,2683,4947e" filled="f" stroked="t" strokeweight=".119988pt" strokecolor="#000000">
                <v:path arrowok="t"/>
              </v:shape>
            </v:group>
            <v:group style="position:absolute;left:4133;top:4834;width:226;height:226" coordorigin="4133,4834" coordsize="226,226">
              <v:shape style="position:absolute;left:4133;top:4834;width:226;height:226" coordorigin="4133,4834" coordsize="226,226" path="m4133,4834l4358,5060e" filled="f" stroked="t" strokeweight=".119988pt" strokecolor="#000000">
                <v:path arrowok="t"/>
              </v:shape>
            </v:group>
            <v:group style="position:absolute;left:1949;top:6495;width:2297;height:2" coordorigin="1949,6495" coordsize="2297,2">
              <v:shape style="position:absolute;left:1949;top:6495;width:2297;height:2" coordorigin="1949,6495" coordsize="2297,0" path="m1949,6495l4246,6495e" filled="f" stroked="t" strokeweight=".119988pt" strokecolor="#000000">
                <v:path arrowok="t"/>
              </v:shape>
            </v:group>
            <v:group style="position:absolute;left:2683;top:6397;width:110;height:98" coordorigin="2683,6397" coordsize="110,98">
              <v:shape style="position:absolute;left:2683;top:6397;width:110;height:98" coordorigin="2683,6397" coordsize="110,98" path="m2683,6397l2710,6466,2794,6495e" filled="f" stroked="t" strokeweight=".119988pt" strokecolor="#000000">
                <v:path arrowok="t"/>
              </v:shape>
            </v:group>
            <v:group style="position:absolute;left:4246;top:6397;width:113;height:98" coordorigin="4246,6397" coordsize="113,98">
              <v:shape style="position:absolute;left:4246;top:6397;width:113;height:98" coordorigin="4246,6397" coordsize="113,98" path="m4246,6495l4315,6466,4358,6397e" filled="f" stroked="t" strokeweight=".119988pt" strokecolor="#000000">
                <v:path arrowok="t"/>
              </v:shape>
            </v:group>
            <v:group style="position:absolute;left:1992;top:4947;width:2;height:1450" coordorigin="1992,4947" coordsize="2,1450">
              <v:shape style="position:absolute;left:1992;top:4947;width:2;height:1450" coordorigin="1992,4947" coordsize="0,1450" path="m1992,4947l1992,6397e" filled="f" stroked="t" strokeweight=".119988pt" strokecolor="#000000">
                <v:path arrowok="t"/>
              </v:shape>
            </v:group>
            <v:group style="position:absolute;left:1963;top:4834;width:43;height:113" coordorigin="1963,4834" coordsize="43,113">
              <v:shape style="position:absolute;left:1963;top:4834;width:43;height:113" coordorigin="1963,4834" coordsize="43,113" path="m1992,4834l1963,4947,2006,4947,1992,4834xe" filled="t" fillcolor="#000000" stroked="f">
                <v:path arrowok="t"/>
                <v:fill/>
              </v:shape>
            </v:group>
            <v:group style="position:absolute;left:1963;top:4834;width:43;height:113" coordorigin="1963,4834" coordsize="43,113">
              <v:shape style="position:absolute;left:1963;top:4834;width:43;height:113" coordorigin="1963,4834" coordsize="43,113" path="m2006,4947l1963,4947,1992,4834,2006,4947xe" filled="f" stroked="t" strokeweight=".119988pt" strokecolor="#000000">
                <v:path arrowok="t"/>
              </v:shape>
            </v:group>
            <v:group style="position:absolute;left:1963;top:6397;width:43;height:98" coordorigin="1963,6397" coordsize="43,98">
              <v:shape style="position:absolute;left:1963;top:6397;width:43;height:98" coordorigin="1963,6397" coordsize="43,98" path="m2006,6397l1963,6397,1992,6495,2006,6397xe" filled="t" fillcolor="#000000" stroked="f">
                <v:path arrowok="t"/>
                <v:fill/>
              </v:shape>
            </v:group>
            <v:group style="position:absolute;left:1963;top:6397;width:43;height:98" coordorigin="1963,6397" coordsize="43,98">
              <v:shape style="position:absolute;left:1963;top:6397;width:43;height:98" coordorigin="1963,6397" coordsize="43,98" path="m2006,6397l1963,6397,1992,6495,2006,6397xe" filled="f" stroked="t" strokeweight=".119988pt" strokecolor="#000000">
                <v:path arrowok="t"/>
              </v:shape>
            </v:group>
            <v:group style="position:absolute;left:2794;top:4102;width:1452;height:2" coordorigin="2794,4102" coordsize="1452,2">
              <v:shape style="position:absolute;left:2794;top:4102;width:1452;height:2" coordorigin="2794,4102" coordsize="1452,0" path="m4246,4102l2794,4102e" filled="f" stroked="t" strokeweight=".119988pt" strokecolor="#000000">
                <v:path arrowok="t"/>
              </v:shape>
            </v:group>
            <v:group style="position:absolute;left:4246;top:4088;width:113;height:43" coordorigin="4246,4088" coordsize="113,43">
              <v:shape style="position:absolute;left:4246;top:4088;width:113;height:43" coordorigin="4246,4088" coordsize="113,43" path="m4246,4088l4246,4131,4358,4102,4246,4088xe" filled="t" fillcolor="#000000" stroked="f">
                <v:path arrowok="t"/>
                <v:fill/>
              </v:shape>
            </v:group>
            <v:group style="position:absolute;left:4246;top:4088;width:113;height:43" coordorigin="4246,4088" coordsize="113,43">
              <v:shape style="position:absolute;left:4246;top:4088;width:113;height:43" coordorigin="4246,4088" coordsize="113,43" path="m4246,4088l4246,4131,4358,4102,4246,4088xe" filled="f" stroked="t" strokeweight=".119988pt" strokecolor="#000000">
                <v:path arrowok="t"/>
              </v:shape>
            </v:group>
            <v:group style="position:absolute;left:2683;top:4088;width:110;height:43" coordorigin="2683,4088" coordsize="110,43">
              <v:shape style="position:absolute;left:2683;top:4088;width:110;height:43" coordorigin="2683,4088" coordsize="110,43" path="m2794,4088l2683,4102,2794,4131,2794,4088xe" filled="t" fillcolor="#000000" stroked="f">
                <v:path arrowok="t"/>
                <v:fill/>
              </v:shape>
            </v:group>
            <v:group style="position:absolute;left:2683;top:4088;width:110;height:43" coordorigin="2683,4088" coordsize="110,43">
              <v:shape style="position:absolute;left:2683;top:4088;width:110;height:43" coordorigin="2683,4088" coordsize="110,43" path="m2794,4088l2794,4131,2683,4102,2794,4088xe" filled="f" stroked="t" strokeweight=".119988pt" strokecolor="#000000">
                <v:path arrowok="t"/>
              </v:shape>
            </v:group>
            <v:group style="position:absolute;left:4613;top:6805;width:2;height:437" coordorigin="4613,6805" coordsize="2,437">
              <v:shape style="position:absolute;left:4613;top:6805;width:2;height:437" coordorigin="4613,6805" coordsize="0,437" path="m4613,6805l4613,7242e" filled="f" stroked="t" strokeweight=".119988pt" strokecolor="#000000">
                <v:path arrowok="t"/>
              </v:shape>
            </v:group>
            <v:group style="position:absolute;left:4442;top:6270;width:2;height:972" coordorigin="4442,6270" coordsize="2,972">
              <v:shape style="position:absolute;left:4442;top:6270;width:2;height:972" coordorigin="4442,6270" coordsize="0,972" path="m4442,6270l4442,7242e" filled="f" stroked="t" strokeweight=".119988pt" strokecolor="#000000">
                <v:path arrowok="t"/>
              </v:shape>
            </v:group>
            <v:group style="position:absolute;left:4217;top:7198;width:113;height:2" coordorigin="4217,7198" coordsize="113,2">
              <v:shape style="position:absolute;left:4217;top:7198;width:113;height:2" coordorigin="4217,7198" coordsize="113,0" path="m4330,7198l4217,7198e" filled="f" stroked="t" strokeweight=".119988pt" strokecolor="#000000">
                <v:path arrowok="t"/>
              </v:shape>
            </v:group>
            <v:group style="position:absolute;left:4330;top:7184;width:113;height:43" coordorigin="4330,7184" coordsize="113,43">
              <v:shape style="position:absolute;left:4330;top:7184;width:113;height:43" coordorigin="4330,7184" coordsize="113,43" path="m4330,7184l4330,7227,4442,7198,4330,7184xe" filled="t" fillcolor="#69BC44" stroked="f">
                <v:path arrowok="t"/>
                <v:fill/>
              </v:shape>
            </v:group>
            <v:group style="position:absolute;left:4330;top:7184;width:113;height:43" coordorigin="4330,7184" coordsize="113,43">
              <v:shape style="position:absolute;left:4330;top:7184;width:113;height:43" coordorigin="4330,7184" coordsize="113,43" path="m4330,7184l4330,7227,4442,7198,4330,7184xe" filled="f" stroked="t" strokeweight=".119988pt" strokecolor="#000000">
                <v:path arrowok="t"/>
              </v:shape>
            </v:group>
            <v:group style="position:absolute;left:4726;top:7198;width:113;height:2" coordorigin="4726,7198" coordsize="113,2">
              <v:shape style="position:absolute;left:4726;top:7198;width:113;height:2" coordorigin="4726,7198" coordsize="113,0" path="m4726,7198l4838,7198e" filled="f" stroked="t" strokeweight=".119988pt" strokecolor="#000000">
                <v:path arrowok="t"/>
              </v:shape>
            </v:group>
            <v:group style="position:absolute;left:4613;top:7184;width:113;height:43" coordorigin="4613,7184" coordsize="113,43">
              <v:shape style="position:absolute;left:4613;top:7184;width:113;height:43" coordorigin="4613,7184" coordsize="113,43" path="m4726,7184l4613,7198,4726,7227,4726,7184xe" filled="t" fillcolor="#000000" stroked="f">
                <v:path arrowok="t"/>
                <v:fill/>
              </v:shape>
            </v:group>
            <v:group style="position:absolute;left:4613;top:7184;width:113;height:43" coordorigin="4613,7184" coordsize="113,43">
              <v:shape style="position:absolute;left:4613;top:7184;width:113;height:43" coordorigin="4613,7184" coordsize="113,43" path="m4726,7184l4726,7227,4613,7198,4726,7184xe" filled="f" stroked="t" strokeweight=".119988pt" strokecolor="#000000">
                <v:path arrowok="t"/>
              </v:shape>
            </v:group>
            <v:group style="position:absolute;left:4541;top:6241;width:494;height:2" coordorigin="4541,6241" coordsize="494,2">
              <v:shape style="position:absolute;left:4541;top:6241;width:494;height:2" coordorigin="4541,6241" coordsize="494,0" path="m4541,6241l5035,6241e" filled="f" stroked="t" strokeweight=".119988pt" strokecolor="#000000">
                <v:path arrowok="t"/>
              </v:shape>
            </v:group>
            <v:group style="position:absolute;left:4541;top:5960;width:494;height:2" coordorigin="4541,5960" coordsize="494,2">
              <v:shape style="position:absolute;left:4541;top:5960;width:494;height:2" coordorigin="4541,5960" coordsize="494,0" path="m4541,5960l5035,5960e" filled="f" stroked="t" strokeweight=".119988pt" strokecolor="#000000">
                <v:path arrowok="t"/>
              </v:shape>
            </v:group>
            <v:group style="position:absolute;left:5006;top:5734;width:2;height:113" coordorigin="5006,5734" coordsize="2,113">
              <v:shape style="position:absolute;left:5006;top:5734;width:2;height:113" coordorigin="5006,5734" coordsize="0,113" path="m5006,5847l5006,5734e" filled="f" stroked="t" strokeweight=".119988pt" strokecolor="#000000">
                <v:path arrowok="t"/>
              </v:shape>
            </v:group>
            <v:group style="position:absolute;left:4978;top:5847;width:43;height:113" coordorigin="4978,5847" coordsize="43,113">
              <v:shape style="position:absolute;left:4978;top:5847;width:43;height:113" coordorigin="4978,5847" coordsize="43,113" path="m5021,5847l4978,5847,5006,5960,5021,5847xe" filled="t" fillcolor="#000000" stroked="f">
                <v:path arrowok="t"/>
                <v:fill/>
              </v:shape>
            </v:group>
            <v:group style="position:absolute;left:4978;top:5847;width:43;height:113" coordorigin="4978,5847" coordsize="43,113">
              <v:shape style="position:absolute;left:4978;top:5847;width:43;height:113" coordorigin="4978,5847" coordsize="43,113" path="m5021,5847l4978,5847,5006,5960,5021,5847xe" filled="f" stroked="t" strokeweight=".119988pt" strokecolor="#000000">
                <v:path arrowok="t"/>
              </v:shape>
            </v:group>
            <v:group style="position:absolute;left:4978;top:6241;width:43;height:113" coordorigin="4978,6241" coordsize="43,113">
              <v:shape style="position:absolute;left:4978;top:6241;width:43;height:113" coordorigin="4978,6241" coordsize="43,113" path="m5006,6241l4978,6354,5021,6354,5006,6241xe" filled="t" fillcolor="#000000" stroked="f">
                <v:path arrowok="t"/>
                <v:fill/>
              </v:shape>
            </v:group>
            <v:group style="position:absolute;left:4978;top:6241;width:43;height:113" coordorigin="4978,6241" coordsize="43,113">
              <v:shape style="position:absolute;left:4978;top:6241;width:43;height:113" coordorigin="4978,6241" coordsize="43,113" path="m5021,6354l4978,6354,5006,6241,5021,6354xe" filled="f" stroked="t" strokeweight=".119988pt" strokecolor="#000000">
                <v:path arrowok="t"/>
              </v:shape>
            </v:group>
            <v:group style="position:absolute;left:5006;top:5269;width:2;height:113" coordorigin="5006,5269" coordsize="2,113">
              <v:shape style="position:absolute;left:5006;top:5269;width:2;height:113" coordorigin="5006,5269" coordsize="0,113" path="m5006,5269l5006,5382e" filled="f" stroked="t" strokeweight=".119988pt" strokecolor="#000000">
                <v:path arrowok="t"/>
              </v:shape>
            </v:group>
            <v:group style="position:absolute;left:5006;top:4820;width:2;height:98" coordorigin="5006,4820" coordsize="2,98">
              <v:shape style="position:absolute;left:5006;top:4820;width:2;height:98" coordorigin="5006,4820" coordsize="0,98" path="m5006,4918l5006,4820e" filled="f" stroked="t" strokeweight=".119988pt" strokecolor="#000000">
                <v:path arrowok="t"/>
              </v:shape>
            </v:group>
            <v:group style="position:absolute;left:4654;top:5158;width:382;height:2" coordorigin="4654,5158" coordsize="382,2">
              <v:shape style="position:absolute;left:4654;top:5158;width:382;height:2" coordorigin="4654,5158" coordsize="382,0" path="m4654,5158l5035,5158e" filled="f" stroked="t" strokeweight=".119988pt" strokecolor="#000000">
                <v:path arrowok="t"/>
              </v:shape>
            </v:group>
            <v:group style="position:absolute;left:4654;top:5031;width:382;height:2" coordorigin="4654,5031" coordsize="382,2">
              <v:shape style="position:absolute;left:4654;top:5031;width:382;height:2" coordorigin="4654,5031" coordsize="382,0" path="m4654,5031l5035,5031e" filled="f" stroked="t" strokeweight=".119988pt" strokecolor="#000000">
                <v:path arrowok="t"/>
              </v:shape>
            </v:group>
            <v:group style="position:absolute;left:4978;top:4918;width:43;height:113" coordorigin="4978,4918" coordsize="43,113">
              <v:shape style="position:absolute;left:4978;top:4918;width:43;height:113" coordorigin="4978,4918" coordsize="43,113" path="m5021,4918l4978,4918,5006,5031,5021,4918xe" filled="t" fillcolor="#000000" stroked="f">
                <v:path arrowok="t"/>
                <v:fill/>
              </v:shape>
            </v:group>
            <v:group style="position:absolute;left:4978;top:4918;width:43;height:113" coordorigin="4978,4918" coordsize="43,113">
              <v:shape style="position:absolute;left:4978;top:4918;width:43;height:113" coordorigin="4978,4918" coordsize="43,113" path="m5021,4918l4978,4918,5006,5031,5021,4918xe" filled="f" stroked="t" strokeweight=".119988pt" strokecolor="#000000">
                <v:path arrowok="t"/>
              </v:shape>
            </v:group>
            <v:group style="position:absolute;left:4978;top:5158;width:43;height:110" coordorigin="4978,5158" coordsize="43,110">
              <v:shape style="position:absolute;left:4978;top:5158;width:43;height:110" coordorigin="4978,5158" coordsize="43,110" path="m5006,5158l4978,5269,5021,5269,5006,5158xe" filled="t" fillcolor="#000000" stroked="f">
                <v:path arrowok="t"/>
                <v:fill/>
              </v:shape>
            </v:group>
            <v:group style="position:absolute;left:4978;top:5158;width:43;height:110" coordorigin="4978,5158" coordsize="43,110">
              <v:shape style="position:absolute;left:4978;top:5158;width:43;height:110" coordorigin="4978,5158" coordsize="43,110" path="m5021,5269l4978,5269,5006,5158,5021,5269xe" filled="f" stroked="t" strokeweight=".119988pt" strokecolor="#000000">
                <v:path arrowok="t"/>
              </v:shape>
              <v:shape style="position:absolute;left:4670;top:6318;width:77;height:346" type="#_x0000_t75">
                <v:imagedata r:id="rId908" o:title=""/>
              </v:shape>
              <v:shape style="position:absolute;left:5040;top:6061;width:77;height:266" type="#_x0000_t75">
                <v:imagedata r:id="rId909" o:title=""/>
              </v:shape>
              <v:shape style="position:absolute;left:5064;top:5017;width:77;height:374" type="#_x0000_t75">
                <v:imagedata r:id="rId910" o:title=""/>
              </v:shape>
              <v:shape style="position:absolute;left:4675;top:4863;width:77;height:346" type="#_x0000_t75">
                <v:imagedata r:id="rId911" o:title=""/>
              </v:shape>
              <v:shape style="position:absolute;left:3434;top:3946;width:158;height:346" type="#_x0000_t75">
                <v:imagedata r:id="rId912" o:title=""/>
              </v:shape>
              <v:shape style="position:absolute;left:4006;top:4342;width:173;height:353" type="#_x0000_t75">
                <v:imagedata r:id="rId913" o:title=""/>
              </v:shape>
              <v:shape style="position:absolute;left:2878;top:4342;width:173;height:353" type="#_x0000_t75">
                <v:imagedata r:id="rId914" o:title=""/>
              </v:shape>
              <v:shape style="position:absolute;left:4051;top:6889;width:77;height:353" type="#_x0000_t75">
                <v:imagedata r:id="rId915" o:title=""/>
              </v:shape>
              <v:shape style="position:absolute;left:2858;top:6894;width:173;height:353" type="#_x0000_t75">
                <v:imagedata r:id="rId916" o:title=""/>
              </v:shape>
              <v:shape style="position:absolute;left:2189;top:6176;width:173;height:346" type="#_x0000_t75">
                <v:imagedata r:id="rId917" o:title=""/>
              </v:shape>
              <v:shape style="position:absolute;left:2189;top:5050;width:173;height:353" type="#_x0000_t75">
                <v:imagedata r:id="rId918" o:title=""/>
              </v:shape>
              <v:shape style="position:absolute;left:1769;top:5600;width:182;height:346" type="#_x0000_t75">
                <v:imagedata r:id="rId919" o:title=""/>
              </v:shape>
              <v:shape style="position:absolute;left:5779;top:6493;width:77;height:266" type="#_x0000_t75">
                <v:imagedata r:id="rId920" o:title=""/>
              </v:shape>
              <v:shape style="position:absolute;left:5640;top:6495;width:77;height:266" type="#_x0000_t75">
                <v:imagedata r:id="rId921" o:title=""/>
              </v:shape>
              <v:shape style="position:absolute;left:5926;top:6493;width:58;height:266" type="#_x0000_t75">
                <v:imagedata r:id="rId922" o:title=""/>
              </v:shape>
              <v:shape style="position:absolute;left:5182;top:6495;width:89;height:274" type="#_x0000_t75">
                <v:imagedata r:id="rId923" o:title=""/>
              </v:shape>
              <v:shape style="position:absolute;left:5287;top:6495;width:134;height:274" type="#_x0000_t75">
                <v:imagedata r:id="rId924" o:title=""/>
              </v:shape>
            </v:group>
            <v:group style="position:absolute;left:3163;top:6595;width:142;height:174" coordorigin="3163,6595" coordsize="142,174">
              <v:shape style="position:absolute;left:3163;top:6595;width:142;height:174" coordorigin="3163,6595" coordsize="142,174" path="m3305,6766l3305,6620,3299,6609,3282,6601,3258,6595,3223,6596,3197,6599,3178,6605,3167,6612,3163,6769e" filled="f" stroked="t" strokeweight=".119988pt" strokecolor="#000000">
                <v:path arrowok="t"/>
              </v:shape>
            </v:group>
            <v:group style="position:absolute;left:3446;top:6595;width:144;height:174" coordorigin="3446,6595" coordsize="144,174">
              <v:shape style="position:absolute;left:3446;top:6595;width:144;height:174" coordorigin="3446,6595" coordsize="144,174" path="m3590,6766l3590,6620,3584,6609,3567,6601,3542,6595,3509,6596,3482,6599,3462,6605,3450,6612,3446,6620,3446,6769e" filled="f" stroked="t" strokeweight=".119988pt" strokecolor="#000000">
                <v:path arrowok="t"/>
              </v:shape>
            </v:group>
            <v:group style="position:absolute;left:3732;top:6595;width:142;height:174" coordorigin="3732,6595" coordsize="142,174">
              <v:shape style="position:absolute;left:3732;top:6595;width:142;height:174" coordorigin="3732,6595" coordsize="142,174" path="m3874,6766l3874,6620,3867,6609,3850,6600,3825,6595,3791,6596,3764,6599,3746,6605,3735,6613,3732,6769e" filled="f" stroked="t" strokeweight=".119988pt" strokecolor="#000000">
                <v:path arrowok="t"/>
              </v:shape>
            </v:group>
            <v:group style="position:absolute;left:4018;top:6583;width:142;height:174" coordorigin="4018,6583" coordsize="142,174">
              <v:shape style="position:absolute;left:4018;top:6583;width:142;height:174" coordorigin="4018,6583" coordsize="142,174" path="m4159,6754l4159,6608,4153,6597,4137,6589,4112,6583,4078,6584,4051,6587,4032,6593,4021,6600,4018,6757e" filled="f" stroked="t" strokeweight=".119988pt" strokecolor="#000000">
                <v:path arrowok="t"/>
              </v:shape>
            </v:group>
            <v:group style="position:absolute;left:2878;top:6595;width:142;height:174" coordorigin="2878,6595" coordsize="142,174">
              <v:shape style="position:absolute;left:2878;top:6595;width:142;height:174" coordorigin="2878,6595" coordsize="142,174" path="m3019,6766l3019,6620,3013,6609,2996,6600,2971,6595,2937,6596,2910,6599,2891,6605,2881,6613,2878,6769e" filled="f" stroked="t" strokeweight=".119988pt" strokecolor="#000000">
                <v:path arrowok="t"/>
              </v:shape>
            </v:group>
            <v:group style="position:absolute;left:4436;top:5876;width:174;height:142" coordorigin="4436,5876" coordsize="174,142">
              <v:shape style="position:absolute;left:4436;top:5876;width:174;height:142" coordorigin="4436,5876" coordsize="174,142" path="m4608,5876l4462,5876,4451,5882,4442,5899,4436,5924,4437,5959,4441,5985,4447,6004,4454,6015,4610,6018e" filled="f" stroked="t" strokeweight=".119988pt" strokecolor="#000000">
                <v:path arrowok="t"/>
              </v:shape>
            </v:group>
            <v:group style="position:absolute;left:4437;top:5590;width:174;height:142" coordorigin="4437,5590" coordsize="174,142">
              <v:shape style="position:absolute;left:4437;top:5590;width:174;height:142" coordorigin="4437,5590" coordsize="174,142" path="m4608,5590l4462,5590,4451,5596,4442,5613,4437,5637,4437,5672,4441,5699,4446,5718,4454,5729,4610,5732e" filled="f" stroked="t" strokeweight=".119988pt" strokecolor="#000000">
                <v:path arrowok="t"/>
              </v:shape>
            </v:group>
            <v:group style="position:absolute;left:4437;top:5305;width:174;height:144" coordorigin="4437,5305" coordsize="174,144">
              <v:shape style="position:absolute;left:4437;top:5305;width:174;height:144" coordorigin="4437,5305" coordsize="174,144" path="m4608,5305l4462,5305,4451,5311,4442,5328,4437,5353,4437,5387,4441,5414,4446,5433,4453,5445,4462,5449,4610,5449e" filled="f" stroked="t" strokeweight=".119988pt" strokecolor="#000000">
                <v:path arrowok="t"/>
              </v:shape>
            </v:group>
            <v:group style="position:absolute;left:4424;top:5022;width:172;height:142" coordorigin="4424,5022" coordsize="172,142">
              <v:shape style="position:absolute;left:4424;top:5022;width:172;height:142" coordorigin="4424,5022" coordsize="172,142" path="m4596,5022l4447,5022,4437,5028,4429,5045,4424,5071,4425,5105,4428,5132,4433,5150,4441,5161,4596,5163e" filled="f" stroked="t" strokeweight=".119988pt" strokecolor="#000000">
                <v:path arrowok="t"/>
              </v:shape>
            </v:group>
            <v:group style="position:absolute;left:4437;top:6159;width:174;height:144" coordorigin="4437,6159" coordsize="174,144">
              <v:shape style="position:absolute;left:4437;top:6159;width:174;height:144" coordorigin="4437,6159" coordsize="174,144" path="m4608,6159l4462,6159,4451,6165,4442,6182,4437,6206,4437,6240,4441,6267,4446,6287,4453,6299,4461,6303,4610,6303e" filled="f" stroked="t" strokeweight=".119988pt" strokecolor="#000000">
                <v:path arrowok="t"/>
              </v:shape>
            </v:group>
            <v:group style="position:absolute;left:2412;top:5310;width:171;height:142" coordorigin="2412,5310" coordsize="171,142">
              <v:shape style="position:absolute;left:2412;top:5310;width:171;height:142" coordorigin="2412,5310" coordsize="171,142" path="m2412,5451l2558,5451,2569,5445,2578,5429,2583,5404,2583,5370,2579,5343,2574,5324,2566,5313,2412,5310e" filled="f" stroked="t" strokeweight=".119988pt" strokecolor="#000000">
                <v:path arrowok="t"/>
              </v:shape>
            </v:group>
            <v:group style="position:absolute;left:2412;top:5593;width:172;height:142" coordorigin="2412,5593" coordsize="172,142">
              <v:shape style="position:absolute;left:2412;top:5593;width:172;height:142" coordorigin="2412,5593" coordsize="172,142" path="m2412,5734l2558,5734,2569,5728,2578,5711,2584,5686,2583,5653,2579,5626,2573,5607,2566,5596,2412,5593e" filled="f" stroked="t" strokeweight=".119988pt" strokecolor="#000000">
                <v:path arrowok="t"/>
              </v:shape>
            </v:group>
            <v:group style="position:absolute;left:2412;top:5878;width:171;height:144" coordorigin="2412,5878" coordsize="171,144">
              <v:shape style="position:absolute;left:2412;top:5878;width:171;height:144" coordorigin="2412,5878" coordsize="171,144" path="m2412,6022l2558,6022,2569,6016,2578,5999,2583,5975,2583,5941,2579,5914,2574,5894,2567,5882,2558,5878,2412,5878e" filled="f" stroked="t" strokeweight=".119988pt" strokecolor="#000000">
                <v:path arrowok="t"/>
              </v:shape>
            </v:group>
            <v:group style="position:absolute;left:2422;top:6164;width:174;height:142" coordorigin="2422,6164" coordsize="174,142">
              <v:shape style="position:absolute;left:2422;top:6164;width:174;height:142" coordorigin="2422,6164" coordsize="174,142" path="m2424,6306l2570,6306,2581,6300,2590,6283,2595,6259,2595,6224,2591,6197,2586,6178,2578,6167,2422,6164e" filled="f" stroked="t" strokeweight=".119988pt" strokecolor="#000000">
                <v:path arrowok="t"/>
              </v:shape>
            </v:group>
            <v:group style="position:absolute;left:2412;top:5024;width:171;height:144" coordorigin="2412,5024" coordsize="171,144">
              <v:shape style="position:absolute;left:2412;top:5024;width:171;height:144" coordorigin="2412,5024" coordsize="171,144" path="m2412,5168l2558,5168,2569,5162,2578,5145,2583,5120,2583,5086,2579,5059,2574,5040,2567,5028,2558,5024,2412,5024e" filled="f" stroked="t" strokeweight=".119988pt" strokecolor="#000000">
                <v:path arrowok="t"/>
              </v:shape>
            </v:group>
            <v:group style="position:absolute;left:3732;top:4561;width:142;height:174" coordorigin="3732,4561" coordsize="142,174">
              <v:shape style="position:absolute;left:3732;top:4561;width:142;height:174" coordorigin="3732,4561" coordsize="142,174" path="m3732,4563l3732,4710,3738,4720,3754,4729,3779,4734,3814,4734,3840,4730,3859,4725,3870,4717,3874,4561e" filled="f" stroked="t" strokeweight=".119988pt" strokecolor="#000000">
                <v:path arrowok="t"/>
              </v:shape>
            </v:group>
            <v:group style="position:absolute;left:3446;top:4561;width:144;height:174" coordorigin="3446,4561" coordsize="144,174">
              <v:shape style="position:absolute;left:3446;top:4561;width:144;height:174" coordorigin="3446,4561" coordsize="144,174" path="m3446,4563l3446,4710,3453,4720,3470,4729,3494,4734,3528,4734,3555,4731,3575,4725,3586,4718,3590,4710,3590,4561e" filled="f" stroked="t" strokeweight=".119988pt" strokecolor="#000000">
                <v:path arrowok="t"/>
              </v:shape>
            </v:group>
            <v:group style="position:absolute;left:3163;top:4561;width:142;height:174" coordorigin="3163,4561" coordsize="142,174">
              <v:shape style="position:absolute;left:3163;top:4561;width:142;height:174" coordorigin="3163,4561" coordsize="142,174" path="m3163,4563l3163,4710,3169,4721,3187,4729,3211,4735,3246,4734,3272,4730,3291,4725,3302,4717,3305,4561e" filled="f" stroked="t" strokeweight=".119988pt" strokecolor="#000000">
                <v:path arrowok="t"/>
              </v:shape>
            </v:group>
            <v:group style="position:absolute;left:2878;top:4573;width:142;height:174" coordorigin="2878,4573" coordsize="142,174">
              <v:shape style="position:absolute;left:2878;top:4573;width:142;height:174" coordorigin="2878,4573" coordsize="142,174" path="m2878,4575l2878,4722,2884,4732,2900,4741,2925,4746,2959,4746,2986,4742,3005,4737,3016,4729,3019,4573e" filled="f" stroked="t" strokeweight=".119988pt" strokecolor="#000000">
                <v:path arrowok="t"/>
              </v:shape>
            </v:group>
            <v:group style="position:absolute;left:4018;top:4561;width:142;height:174" coordorigin="4018,4561" coordsize="142,174">
              <v:shape style="position:absolute;left:4018;top:4561;width:142;height:174" coordorigin="4018,4561" coordsize="142,174" path="m4018,4563l4018,4710,4024,4721,4041,4729,4066,4735,4100,4734,4127,4730,4145,4725,4156,4717,4159,4561e" filled="f" stroked="t" strokeweight=".119988pt" strokecolor="#000000">
                <v:path arrowok="t"/>
              </v:shape>
              <v:shape style="position:absolute;left:3096;top:3498;width:826;height:547" type="#_x0000_t75">
                <v:imagedata r:id="rId925" o:title=""/>
              </v:shape>
              <v:shape style="position:absolute;left:6458;top:4825;width:864;height:454" type="#_x0000_t75">
                <v:imagedata r:id="rId926" o:title=""/>
              </v:shape>
              <v:shape style="position:absolute;left:2947;top:7230;width:1152;height:439" type="#_x0000_t75">
                <v:imagedata r:id="rId927" o:title=""/>
              </v:shape>
            </v:group>
            <w10:wrap type="none"/>
          </v:group>
        </w:pict>
      </w:r>
      <w:r>
        <w:rPr/>
        <w:pict>
          <v:group style="position:absolute;margin-left:358.079987pt;margin-top:31.361662pt;width:10.8pt;height:26.64pt;mso-position-horizontal-relative:page;mso-position-vertical-relative:paragraph;z-index:-9030" coordorigin="7162,627" coordsize="216,533">
            <v:shape style="position:absolute;left:7178;top:627;width:194;height:353" type="#_x0000_t75">
              <v:imagedata r:id="rId928" o:title=""/>
            </v:shape>
            <v:shape style="position:absolute;left:7162;top:814;width:216;height:346" type="#_x0000_t75">
              <v:imagedata r:id="rId929" o:title=""/>
            </v:shape>
            <w10:wrap type="none"/>
          </v:group>
        </w:pict>
      </w:r>
      <w:r>
        <w:rPr/>
        <w:pict>
          <v:group style="position:absolute;margin-left:399.419983pt;margin-top:47.981682pt;width:102.839986pt;height:185.21998pt;mso-position-horizontal-relative:page;mso-position-vertical-relative:paragraph;z-index:-9028" coordorigin="7988,960" coordsize="2057,3704">
            <v:shape style="position:absolute;left:8599;top:1441;width:266;height:518" type="#_x0000_t75">
              <v:imagedata r:id="rId930" o:title=""/>
            </v:shape>
            <v:shape style="position:absolute;left:8599;top:1686;width:252;height:518" type="#_x0000_t75">
              <v:imagedata r:id="rId931" o:title=""/>
            </v:shape>
            <v:shape style="position:absolute;left:8717;top:1930;width:134;height:274" type="#_x0000_t75">
              <v:imagedata r:id="rId932" o:title=""/>
            </v:shape>
            <v:shape style="position:absolute;left:9125;top:1441;width:324;height:518" type="#_x0000_t75">
              <v:imagedata r:id="rId933" o:title=""/>
            </v:shape>
            <v:shape style="position:absolute;left:9125;top:1686;width:252;height:518" type="#_x0000_t75">
              <v:imagedata r:id="rId934" o:title=""/>
            </v:shape>
            <v:shape style="position:absolute;left:9242;top:1930;width:134;height:274" type="#_x0000_t75">
              <v:imagedata r:id="rId935" o:title=""/>
            </v:shape>
            <v:shape style="position:absolute;left:9634;top:1441;width:290;height:518" type="#_x0000_t75">
              <v:imagedata r:id="rId936" o:title=""/>
            </v:shape>
            <v:shape style="position:absolute;left:9634;top:1686;width:252;height:518" type="#_x0000_t75">
              <v:imagedata r:id="rId937" o:title=""/>
            </v:shape>
            <v:shape style="position:absolute;left:9751;top:1930;width:134;height:274" type="#_x0000_t75">
              <v:imagedata r:id="rId938" o:title=""/>
            </v:shape>
            <v:shape style="position:absolute;left:8424;top:1129;width:1382;height:317" type="#_x0000_t75">
              <v:imagedata r:id="rId939" o:title=""/>
            </v:shape>
            <v:shape style="position:absolute;left:8597;top:2418;width:98;height:266" type="#_x0000_t75">
              <v:imagedata r:id="rId940" o:title=""/>
            </v:shape>
            <v:shape style="position:absolute;left:8602;top:2418;width:250;height:514" type="#_x0000_t75">
              <v:imagedata r:id="rId941" o:title=""/>
            </v:shape>
            <v:shape style="position:absolute;left:8597;top:2658;width:257;height:514" type="#_x0000_t75">
              <v:imagedata r:id="rId942" o:title=""/>
            </v:shape>
            <v:shape style="position:absolute;left:8602;top:2905;width:250;height:518" type="#_x0000_t75">
              <v:imagedata r:id="rId943" o:title=""/>
            </v:shape>
            <v:shape style="position:absolute;left:8599;top:3150;width:254;height:518" type="#_x0000_t75">
              <v:imagedata r:id="rId944" o:title=""/>
            </v:shape>
            <v:shape style="position:absolute;left:8719;top:3394;width:134;height:274" type="#_x0000_t75">
              <v:imagedata r:id="rId945" o:title=""/>
            </v:shape>
            <v:shape style="position:absolute;left:9127;top:2418;width:96;height:274" type="#_x0000_t75">
              <v:imagedata r:id="rId946" o:title=""/>
            </v:shape>
            <v:shape style="position:absolute;left:9127;top:2418;width:250;height:514" type="#_x0000_t75">
              <v:imagedata r:id="rId947" o:title=""/>
            </v:shape>
            <v:shape style="position:absolute;left:9127;top:2658;width:250;height:521" type="#_x0000_t75">
              <v:imagedata r:id="rId948" o:title=""/>
            </v:shape>
            <v:shape style="position:absolute;left:9127;top:2905;width:250;height:518" type="#_x0000_t75">
              <v:imagedata r:id="rId949" o:title=""/>
            </v:shape>
            <v:shape style="position:absolute;left:9125;top:3150;width:252;height:518" type="#_x0000_t75">
              <v:imagedata r:id="rId950" o:title=""/>
            </v:shape>
            <v:shape style="position:absolute;left:9240;top:3394;width:134;height:274" type="#_x0000_t75">
              <v:imagedata r:id="rId951" o:title=""/>
            </v:shape>
            <v:shape style="position:absolute;left:9125;top:3639;width:214;height:518" type="#_x0000_t75">
              <v:imagedata r:id="rId952" o:title=""/>
            </v:shape>
            <v:shape style="position:absolute;left:9245;top:3884;width:134;height:274" type="#_x0000_t75">
              <v:imagedata r:id="rId953" o:title=""/>
            </v:shape>
            <v:shape style="position:absolute;left:9758;top:2418;width:134;height:274" type="#_x0000_t75">
              <v:imagedata r:id="rId954" o:title=""/>
            </v:shape>
            <v:shape style="position:absolute;left:9636;top:2418;width:91;height:514" type="#_x0000_t75">
              <v:imagedata r:id="rId955" o:title=""/>
            </v:shape>
            <v:shape style="position:absolute;left:9636;top:2658;width:250;height:521" type="#_x0000_t75">
              <v:imagedata r:id="rId956" o:title=""/>
            </v:shape>
            <v:shape style="position:absolute;left:9758;top:2905;width:134;height:274" type="#_x0000_t75">
              <v:imagedata r:id="rId957" o:title=""/>
            </v:shape>
            <v:shape style="position:absolute;left:9636;top:3150;width:91;height:274" type="#_x0000_t75">
              <v:imagedata r:id="rId958" o:title=""/>
            </v:shape>
            <v:shape style="position:absolute;left:9634;top:3150;width:252;height:518" type="#_x0000_t75">
              <v:imagedata r:id="rId959" o:title=""/>
            </v:shape>
            <v:shape style="position:absolute;left:9749;top:3394;width:134;height:274" type="#_x0000_t75">
              <v:imagedata r:id="rId960" o:title=""/>
            </v:shape>
            <v:shape style="position:absolute;left:8599;top:3884;width:96;height:274" type="#_x0000_t75">
              <v:imagedata r:id="rId961" o:title=""/>
            </v:shape>
            <v:shape style="position:absolute;left:8719;top:3884;width:134;height:274" type="#_x0000_t75">
              <v:imagedata r:id="rId962" o:title=""/>
            </v:shape>
            <v:shape style="position:absolute;left:9634;top:3884;width:94;height:274" type="#_x0000_t75">
              <v:imagedata r:id="rId963" o:title=""/>
            </v:shape>
            <v:shape style="position:absolute;left:9754;top:3884;width:134;height:274" type="#_x0000_t75">
              <v:imagedata r:id="rId964" o:title=""/>
            </v:shape>
            <v:shape style="position:absolute;left:8071;top:1686;width:175;height:2664" type="#_x0000_t75">
              <v:imagedata r:id="rId965" o:title=""/>
            </v:shape>
            <v:shape style="position:absolute;left:8090;top:4371;width:346;height:274" type="#_x0000_t75">
              <v:imagedata r:id="rId966" o:title=""/>
            </v:shape>
            <v:group style="position:absolute;left:7990;top:961;width:2054;height:3550" coordorigin="7990,961" coordsize="2054,3550">
              <v:shape style="position:absolute;left:7990;top:961;width:2054;height:3550" coordorigin="7990,961" coordsize="2054,3550" path="m7990,4510l10044,4510,10044,961,7990,961,7990,4510xe" filled="f" stroked="t" strokeweight=".119988pt" strokecolor="#000000">
                <v:path arrowok="t"/>
              </v:shape>
              <v:shape style="position:absolute;left:8803;top:4390;width:228;height:274" type="#_x0000_t75">
                <v:imagedata r:id="rId967" o:title=""/>
              </v:shape>
              <v:shape style="position:absolute;left:9043;top:4390;width:250;height:274" type="#_x0000_t75">
                <v:imagedata r:id="rId968" o:title=""/>
              </v:shape>
              <v:shape style="position:absolute;left:9312;top:4390;width:456;height:266" type="#_x0000_t75">
                <v:imagedata r:id="rId969" o:title=""/>
              </v:shape>
              <v:shape style="position:absolute;left:8957;top:2173;width:96;height:274" type="#_x0000_t75">
                <v:imagedata r:id="rId970" o:title=""/>
              </v:shape>
              <v:shape style="position:absolute;left:9096;top:2173;width:134;height:274" type="#_x0000_t75">
                <v:imagedata r:id="rId971" o:title=""/>
              </v:shape>
              <v:shape style="position:absolute;left:9254;top:2173;width:269;height:266" type="#_x0000_t75">
                <v:imagedata r:id="rId972" o:title=""/>
              </v:shape>
            </v:group>
            <v:group style="position:absolute;left:7990;top:1333;width:2054;height:2" coordorigin="7990,1333" coordsize="2054,2">
              <v:shape style="position:absolute;left:7990;top:1333;width:2054;height:2" coordorigin="7990,1333" coordsize="2054,2" path="m7990,1333l10044,1335e" filled="f" stroked="t" strokeweight=".119988pt" strokecolor="#000000">
                <v:path arrowok="t"/>
              </v:shape>
            </v:group>
            <v:group style="position:absolute;left:7992;top:1549;width:2047;height:2" coordorigin="7992,1549" coordsize="2047,2">
              <v:shape style="position:absolute;left:7992;top:1549;width:2047;height:2" coordorigin="7992,1549" coordsize="2047,2" path="m7992,1549l10039,1551e" filled="f" stroked="t" strokeweight=".119988pt" strokecolor="#000000">
                <v:path arrowok="t"/>
              </v:shape>
            </v:group>
            <v:group style="position:absolute;left:7992;top:1803;width:2047;height:2" coordorigin="7992,1803" coordsize="2047,2">
              <v:shape style="position:absolute;left:7992;top:1803;width:2047;height:2" coordorigin="7992,1803" coordsize="2047,0" path="m7992,1803l10039,1803e" filled="f" stroked="t" strokeweight=".119988pt" strokecolor="#000000">
                <v:path arrowok="t"/>
              </v:shape>
            </v:group>
            <v:group style="position:absolute;left:7992;top:2058;width:2047;height:2" coordorigin="7992,2058" coordsize="2047,2">
              <v:shape style="position:absolute;left:7992;top:2058;width:2047;height:2" coordorigin="7992,2058" coordsize="2047,0" path="m7992,2058l10039,2058e" filled="f" stroked="t" strokeweight=".119988pt" strokecolor="#000000">
                <v:path arrowok="t"/>
              </v:shape>
            </v:group>
            <v:group style="position:absolute;left:7992;top:2300;width:2047;height:2" coordorigin="7992,2300" coordsize="2047,2">
              <v:shape style="position:absolute;left:7992;top:2300;width:2047;height:2" coordorigin="7992,2300" coordsize="2047,2" path="m7992,2300l10039,2302e" filled="f" stroked="t" strokeweight=".119988pt" strokecolor="#000000">
                <v:path arrowok="t"/>
              </v:shape>
            </v:group>
            <v:group style="position:absolute;left:7992;top:2554;width:2047;height:2" coordorigin="7992,2554" coordsize="2047,2">
              <v:shape style="position:absolute;left:7992;top:2554;width:2047;height:2" coordorigin="7992,2554" coordsize="2047,0" path="m7992,2554l10039,2554e" filled="f" stroked="t" strokeweight=".119988pt" strokecolor="#000000">
                <v:path arrowok="t"/>
              </v:shape>
            </v:group>
            <v:group style="position:absolute;left:7992;top:2780;width:2047;height:2" coordorigin="7992,2780" coordsize="2047,2">
              <v:shape style="position:absolute;left:7992;top:2780;width:2047;height:2" coordorigin="7992,2780" coordsize="2047,0" path="m7992,2780l10039,2780e" filled="f" stroked="t" strokeweight=".119988pt" strokecolor="#000000">
                <v:path arrowok="t"/>
              </v:shape>
            </v:group>
            <v:group style="position:absolute;left:7992;top:3044;width:2047;height:2" coordorigin="7992,3044" coordsize="2047,2">
              <v:shape style="position:absolute;left:7992;top:3044;width:2047;height:2" coordorigin="7992,3044" coordsize="2047,0" path="m7992,3044l10039,3044e" filled="f" stroked="t" strokeweight=".119988pt" strokecolor="#000000">
                <v:path arrowok="t"/>
              </v:shape>
            </v:group>
            <v:group style="position:absolute;left:7992;top:3267;width:2047;height:2" coordorigin="7992,3267" coordsize="2047,2">
              <v:shape style="position:absolute;left:7992;top:3267;width:2047;height:2" coordorigin="7992,3267" coordsize="2047,2" path="m7992,3267l10039,3270e" filled="f" stroked="t" strokeweight=".119988pt" strokecolor="#000000">
                <v:path arrowok="t"/>
              </v:shape>
            </v:group>
            <v:group style="position:absolute;left:7992;top:3531;width:2047;height:2" coordorigin="7992,3531" coordsize="2047,2">
              <v:shape style="position:absolute;left:7992;top:3531;width:2047;height:2" coordorigin="7992,3531" coordsize="2047,0" path="m7992,3531l10039,3531e" filled="f" stroked="t" strokeweight=".119988pt" strokecolor="#000000">
                <v:path arrowok="t"/>
              </v:shape>
            </v:group>
            <v:group style="position:absolute;left:7992;top:3757;width:2047;height:2" coordorigin="7992,3757" coordsize="2047,2">
              <v:shape style="position:absolute;left:7992;top:3757;width:2047;height:2" coordorigin="7992,3757" coordsize="2047,0" path="m7992,3757l10039,3757e" filled="f" stroked="t" strokeweight=".119988pt" strokecolor="#000000">
                <v:path arrowok="t"/>
              </v:shape>
            </v:group>
            <v:group style="position:absolute;left:7992;top:4009;width:2047;height:2" coordorigin="7992,4009" coordsize="2047,2">
              <v:shape style="position:absolute;left:7992;top:4009;width:2047;height:2" coordorigin="7992,4009" coordsize="2047,0" path="m7992,4009l10039,4009e" filled="f" stroked="t" strokeweight=".119988pt" strokecolor="#000000">
                <v:path arrowok="t"/>
              </v:shape>
            </v:group>
            <v:group style="position:absolute;left:7992;top:4254;width:2047;height:2" coordorigin="7992,4254" coordsize="2047,2">
              <v:shape style="position:absolute;left:7992;top:4254;width:2047;height:2" coordorigin="7992,4254" coordsize="2047,2" path="m7992,4254l10039,4256e" filled="f" stroked="t" strokeweight=".119988pt" strokecolor="#000000">
                <v:path arrowok="t"/>
              </v:shape>
            </v:group>
            <v:group style="position:absolute;left:8515;top:1333;width:2;height:3182" coordorigin="8515,1333" coordsize="2,3182">
              <v:shape style="position:absolute;left:8515;top:1333;width:2;height:3182" coordorigin="8515,1333" coordsize="2,3182" path="m8515,1333l8518,4515e" filled="f" stroked="t" strokeweight=".119988pt" strokecolor="#000000">
                <v:path arrowok="t"/>
              </v:shape>
            </v:group>
            <v:group style="position:absolute;left:8959;top:1333;width:2;height:725" coordorigin="8959,1333" coordsize="2,725">
              <v:shape style="position:absolute;left:8959;top:1333;width:2;height:725" coordorigin="8959,1333" coordsize="0,725" path="m8959,1333l8959,2058e" filled="f" stroked="t" strokeweight=".119988pt" strokecolor="#000000">
                <v:path arrowok="t"/>
              </v:shape>
            </v:group>
            <v:group style="position:absolute;left:9502;top:1333;width:2;height:725" coordorigin="9502,1333" coordsize="2,725">
              <v:shape style="position:absolute;left:9502;top:1333;width:2;height:725" coordorigin="9502,1333" coordsize="2,725" path="m9502,1333l9504,2058e" filled="f" stroked="t" strokeweight=".119988pt" strokecolor="#000000">
                <v:path arrowok="t"/>
              </v:shape>
            </v:group>
            <v:group style="position:absolute;left:8959;top:2293;width:2;height:1238" coordorigin="8959,2293" coordsize="2,1238">
              <v:shape style="position:absolute;left:8959;top:2293;width:2;height:1238" coordorigin="8959,2293" coordsize="0,1238" path="m8959,2293l8959,3531e" filled="f" stroked="t" strokeweight=".119988pt" strokecolor="#000000">
                <v:path arrowok="t"/>
              </v:shape>
            </v:group>
            <v:group style="position:absolute;left:9502;top:2293;width:2;height:1238" coordorigin="9502,2293" coordsize="2,1238">
              <v:shape style="position:absolute;left:9502;top:2293;width:2;height:1238" coordorigin="9502,2293" coordsize="2,1238" path="m9502,2293l9504,3531e" filled="f" stroked="t" strokeweight=".119988pt" strokecolor="#000000">
                <v:path arrowok="t"/>
              </v:shape>
            </v:group>
            <v:group style="position:absolute;left:8959;top:3747;width:2;height:252" coordorigin="8959,3747" coordsize="2,252">
              <v:shape style="position:absolute;left:8959;top:3747;width:2;height:252" coordorigin="8959,3747" coordsize="0,252" path="m8959,3747l8959,3999e" filled="f" stroked="t" strokeweight=".119988pt" strokecolor="#000000">
                <v:path arrowok="t"/>
              </v:shape>
            </v:group>
            <v:group style="position:absolute;left:9502;top:3747;width:2;height:252" coordorigin="9502,3747" coordsize="2,252">
              <v:shape style="position:absolute;left:9502;top:3747;width:2;height:252" coordorigin="9502,3747" coordsize="2,252" path="m9502,3747l9504,3999e" filled="f" stroked="t" strokeweight=".119988pt" strokecolor="#000000">
                <v:path arrowok="t"/>
              </v:shape>
              <v:shape style="position:absolute;left:8918;top:4124;width:98;height:274" type="#_x0000_t75">
                <v:imagedata r:id="rId973" o:title=""/>
              </v:shape>
              <v:shape style="position:absolute;left:9062;top:4124;width:211;height:274" type="#_x0000_t75">
                <v:imagedata r:id="rId974" o:title=""/>
              </v:shape>
              <v:shape style="position:absolute;left:9312;top:4124;width:211;height:274" type="#_x0000_t75">
                <v:imagedata r:id="rId975" o:title=""/>
              </v:shape>
            </v:group>
            <w10:wrap type="none"/>
          </v:group>
        </w:pic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cs="Arial" w:eastAsia="Arial"/>
          <w:b/>
          <w:bCs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4</w:t>
      </w:r>
      <w:r>
        <w:rPr>
          <w:rFonts w:ascii="Arial" w:hAnsi="Arial" w:cs="Arial" w:eastAsia="Arial"/>
          <w:b/>
          <w:bCs/>
          <w:spacing w:val="-1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P</w:t>
      </w:r>
      <w:r>
        <w:rPr>
          <w:rFonts w:ascii="Arial" w:hAnsi="Arial" w:cs="Arial" w:eastAsia="Arial"/>
          <w:b/>
          <w:bCs/>
          <w:spacing w:val="3"/>
          <w:w w:val="100"/>
          <w:sz w:val="18"/>
          <w:szCs w:val="18"/>
        </w:rPr>
        <w:t>h</w:t>
      </w:r>
      <w:r>
        <w:rPr>
          <w:rFonts w:ascii="Arial" w:hAnsi="Arial" w:cs="Arial" w:eastAsia="Arial"/>
          <w:b/>
          <w:bCs/>
          <w:spacing w:val="-9"/>
          <w:w w:val="100"/>
          <w:sz w:val="18"/>
          <w:szCs w:val="18"/>
        </w:rPr>
        <w:t>y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b/>
          <w:bCs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b/>
          <w:bCs/>
          <w:spacing w:val="0"/>
          <w:w w:val="99"/>
          <w:sz w:val="18"/>
          <w:szCs w:val="18"/>
        </w:rPr>
        <w:t>Di</w:t>
      </w:r>
      <w:r>
        <w:rPr>
          <w:rFonts w:ascii="Arial" w:hAnsi="Arial" w:cs="Arial" w:eastAsia="Arial"/>
          <w:b/>
          <w:bCs/>
          <w:spacing w:val="1"/>
          <w:w w:val="99"/>
          <w:sz w:val="18"/>
          <w:szCs w:val="18"/>
        </w:rPr>
        <w:t>m</w:t>
      </w:r>
      <w:r>
        <w:rPr>
          <w:rFonts w:ascii="Arial" w:hAnsi="Arial" w:cs="Arial" w:eastAsia="Arial"/>
          <w:b/>
          <w:bCs/>
          <w:spacing w:val="1"/>
          <w:w w:val="99"/>
          <w:sz w:val="18"/>
          <w:szCs w:val="18"/>
        </w:rPr>
        <w:t>e</w:t>
      </w:r>
      <w:r>
        <w:rPr>
          <w:rFonts w:ascii="Arial" w:hAnsi="Arial" w:cs="Arial" w:eastAsia="Arial"/>
          <w:b/>
          <w:bCs/>
          <w:spacing w:val="-2"/>
          <w:w w:val="99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1"/>
          <w:w w:val="99"/>
          <w:sz w:val="18"/>
          <w:szCs w:val="18"/>
        </w:rPr>
        <w:t>s</w:t>
      </w:r>
      <w:r>
        <w:rPr>
          <w:rFonts w:ascii="Arial" w:hAnsi="Arial" w:cs="Arial" w:eastAsia="Arial"/>
          <w:b/>
          <w:bCs/>
          <w:spacing w:val="0"/>
          <w:w w:val="99"/>
          <w:sz w:val="18"/>
          <w:szCs w:val="18"/>
        </w:rPr>
        <w:t>i</w:t>
      </w:r>
      <w:r>
        <w:rPr>
          <w:rFonts w:ascii="Arial" w:hAnsi="Arial" w:cs="Arial" w:eastAsia="Arial"/>
          <w:b/>
          <w:bCs/>
          <w:spacing w:val="1"/>
          <w:w w:val="99"/>
          <w:sz w:val="18"/>
          <w:szCs w:val="18"/>
        </w:rPr>
        <w:t>o</w:t>
      </w:r>
      <w:r>
        <w:rPr>
          <w:rFonts w:ascii="Arial" w:hAnsi="Arial" w:cs="Arial" w:eastAsia="Arial"/>
          <w:b/>
          <w:bCs/>
          <w:spacing w:val="1"/>
          <w:w w:val="99"/>
          <w:sz w:val="18"/>
          <w:szCs w:val="18"/>
        </w:rPr>
        <w:t>n</w:t>
      </w:r>
      <w:r>
        <w:rPr>
          <w:rFonts w:ascii="Arial" w:hAnsi="Arial" w:cs="Arial" w:eastAsia="Arial"/>
          <w:b/>
          <w:bCs/>
          <w:spacing w:val="0"/>
          <w:w w:val="99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line="240" w:lineRule="auto" w:after="0"/>
        <w:jc w:val="center"/>
        <w:rPr>
          <w:rFonts w:ascii="Arial" w:hAnsi="Arial" w:cs="Arial" w:eastAsia="Arial"/>
          <w:sz w:val="18"/>
          <w:szCs w:val="18"/>
        </w:rPr>
        <w:sectPr>
          <w:pgSz w:w="12240" w:h="15840"/>
          <w:pgMar w:header="216" w:footer="901" w:top="1800" w:bottom="1100" w:left="700" w:right="980"/>
        </w:sectPr>
      </w:pPr>
    </w:p>
    <w:p>
      <w:pPr>
        <w:spacing w:before="0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0" w:after="0" w:line="240" w:lineRule="auto"/>
        <w:ind w:left="207" w:right="-20"/>
        <w:jc w:val="left"/>
        <w:rPr>
          <w:rFonts w:ascii="Arial" w:hAnsi="Arial" w:cs="Arial" w:eastAsia="Arial"/>
          <w:sz w:val="22"/>
          <w:szCs w:val="22"/>
        </w:rPr>
      </w:pPr>
      <w:r>
        <w:rPr/>
        <w:pict>
          <v:group style="position:absolute;margin-left:43.919998pt;margin-top:.237638pt;width:515.879988pt;height:12.6pt;mso-position-horizontal-relative:page;mso-position-vertical-relative:paragraph;z-index:-9027" coordorigin="878,5" coordsize="10318,252">
            <v:shape style="position:absolute;left:878;top:5;width:10318;height:252" coordorigin="878,5" coordsize="10318,252" path="m878,257l11196,257,11196,5,878,5,878,257xe" filled="t" fillcolor="#2268AE" stroked="f">
              <v:path arrowok="t"/>
              <v:fill/>
            </v:shape>
            <w10:wrap type="none"/>
          </v:group>
        </w:pict>
      </w:r>
      <w:r>
        <w:rPr>
          <w:rFonts w:ascii="Arial" w:hAnsi="Arial" w:cs="Arial" w:eastAsia="Arial"/>
          <w:b/>
          <w:bCs/>
          <w:color w:val="FFFFFF"/>
          <w:spacing w:val="-1"/>
          <w:w w:val="100"/>
          <w:sz w:val="22"/>
          <w:szCs w:val="22"/>
        </w:rPr>
        <w:t>C</w:t>
      </w:r>
      <w:r>
        <w:rPr>
          <w:rFonts w:ascii="Arial" w:hAnsi="Arial" w:cs="Arial" w:eastAsia="Arial"/>
          <w:b/>
          <w:bCs/>
          <w:color w:val="FFFFFF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b/>
          <w:bCs/>
          <w:color w:val="FFFFFF"/>
          <w:spacing w:val="1"/>
          <w:w w:val="100"/>
          <w:sz w:val="22"/>
          <w:szCs w:val="22"/>
        </w:rPr>
        <w:t>t</w:t>
      </w:r>
      <w:r>
        <w:rPr>
          <w:rFonts w:ascii="Arial" w:hAnsi="Arial" w:cs="Arial" w:eastAsia="Arial"/>
          <w:b/>
          <w:bCs/>
          <w:color w:val="FFFFFF"/>
          <w:spacing w:val="0"/>
          <w:w w:val="100"/>
          <w:sz w:val="22"/>
          <w:szCs w:val="22"/>
        </w:rPr>
        <w:t>act</w:t>
      </w:r>
      <w:r>
        <w:rPr>
          <w:rFonts w:ascii="Arial" w:hAnsi="Arial" w:cs="Arial" w:eastAsia="Arial"/>
          <w:b/>
          <w:bCs/>
          <w:color w:val="FFFFFF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FFFFFF"/>
          <w:spacing w:val="1"/>
          <w:w w:val="100"/>
          <w:sz w:val="22"/>
          <w:szCs w:val="22"/>
        </w:rPr>
        <w:t>I</w:t>
      </w:r>
      <w:r>
        <w:rPr>
          <w:rFonts w:ascii="Arial" w:hAnsi="Arial" w:cs="Arial" w:eastAsia="Arial"/>
          <w:b/>
          <w:bCs/>
          <w:color w:val="FFFFFF"/>
          <w:spacing w:val="0"/>
          <w:w w:val="100"/>
          <w:sz w:val="22"/>
          <w:szCs w:val="22"/>
        </w:rPr>
        <w:t>n</w:t>
      </w:r>
      <w:r>
        <w:rPr>
          <w:rFonts w:ascii="Arial" w:hAnsi="Arial" w:cs="Arial" w:eastAsia="Arial"/>
          <w:b/>
          <w:bCs/>
          <w:color w:val="FFFFFF"/>
          <w:spacing w:val="1"/>
          <w:w w:val="100"/>
          <w:sz w:val="22"/>
          <w:szCs w:val="22"/>
        </w:rPr>
        <w:t>f</w:t>
      </w:r>
      <w:r>
        <w:rPr>
          <w:rFonts w:ascii="Arial" w:hAnsi="Arial" w:cs="Arial" w:eastAsia="Arial"/>
          <w:b/>
          <w:bCs/>
          <w:color w:val="FFFFFF"/>
          <w:spacing w:val="-3"/>
          <w:w w:val="100"/>
          <w:sz w:val="22"/>
          <w:szCs w:val="22"/>
        </w:rPr>
        <w:t>o</w:t>
      </w:r>
      <w:r>
        <w:rPr>
          <w:rFonts w:ascii="Arial" w:hAnsi="Arial" w:cs="Arial" w:eastAsia="Arial"/>
          <w:b/>
          <w:bCs/>
          <w:color w:val="FFFFFF"/>
          <w:spacing w:val="1"/>
          <w:w w:val="100"/>
          <w:sz w:val="22"/>
          <w:szCs w:val="22"/>
        </w:rPr>
        <w:t>r</w:t>
      </w:r>
      <w:r>
        <w:rPr>
          <w:rFonts w:ascii="Arial" w:hAnsi="Arial" w:cs="Arial" w:eastAsia="Arial"/>
          <w:b/>
          <w:bCs/>
          <w:color w:val="FFFFFF"/>
          <w:spacing w:val="1"/>
          <w:w w:val="100"/>
          <w:sz w:val="22"/>
          <w:szCs w:val="22"/>
        </w:rPr>
        <w:t>m</w:t>
      </w:r>
      <w:r>
        <w:rPr>
          <w:rFonts w:ascii="Arial" w:hAnsi="Arial" w:cs="Arial" w:eastAsia="Arial"/>
          <w:b/>
          <w:bCs/>
          <w:color w:val="FFFFFF"/>
          <w:spacing w:val="-3"/>
          <w:w w:val="100"/>
          <w:sz w:val="22"/>
          <w:szCs w:val="22"/>
        </w:rPr>
        <w:t>a</w:t>
      </w:r>
      <w:r>
        <w:rPr>
          <w:rFonts w:ascii="Arial" w:hAnsi="Arial" w:cs="Arial" w:eastAsia="Arial"/>
          <w:b/>
          <w:bCs/>
          <w:color w:val="FFFFFF"/>
          <w:spacing w:val="1"/>
          <w:w w:val="100"/>
          <w:sz w:val="22"/>
          <w:szCs w:val="22"/>
        </w:rPr>
        <w:t>t</w:t>
      </w:r>
      <w:r>
        <w:rPr>
          <w:rFonts w:ascii="Arial" w:hAnsi="Arial" w:cs="Arial" w:eastAsia="Arial"/>
          <w:b/>
          <w:bCs/>
          <w:color w:val="FFFFFF"/>
          <w:spacing w:val="1"/>
          <w:w w:val="100"/>
          <w:sz w:val="22"/>
          <w:szCs w:val="22"/>
        </w:rPr>
        <w:t>i</w:t>
      </w:r>
      <w:r>
        <w:rPr>
          <w:rFonts w:ascii="Arial" w:hAnsi="Arial" w:cs="Arial" w:eastAsia="Arial"/>
          <w:b/>
          <w:bCs/>
          <w:color w:val="FFFFFF"/>
          <w:spacing w:val="0"/>
          <w:w w:val="100"/>
          <w:sz w:val="22"/>
          <w:szCs w:val="22"/>
        </w:rPr>
        <w:t>on</w:t>
      </w:r>
      <w:r>
        <w:rPr>
          <w:rFonts w:ascii="Arial" w:hAnsi="Arial" w:cs="Arial" w:eastAsia="Arial"/>
          <w:color w:val="000000"/>
          <w:spacing w:val="0"/>
          <w:w w:val="100"/>
          <w:sz w:val="22"/>
          <w:szCs w:val="22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315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k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.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2" w:after="0" w:line="240" w:lineRule="auto"/>
        <w:ind w:left="315" w:right="-67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6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g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c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v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te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2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315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J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o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,</w:t>
      </w:r>
      <w:r>
        <w:rPr>
          <w:rFonts w:ascii="Arial" w:hAnsi="Arial" w:cs="Arial" w:eastAsia="Arial"/>
          <w:spacing w:val="-6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CA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5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left="315"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USA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-2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: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(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)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7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6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2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1"/>
          <w:w w:val="100"/>
          <w:sz w:val="18"/>
          <w:szCs w:val="18"/>
        </w:rPr>
        <w:t>F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x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: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(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0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8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)</w:t>
      </w:r>
      <w:r>
        <w:rPr>
          <w:rFonts w:ascii="Arial" w:hAnsi="Arial" w:cs="Arial" w:eastAsia="Arial"/>
          <w:spacing w:val="-3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7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4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6</w:t>
      </w:r>
      <w:r>
        <w:rPr>
          <w:rFonts w:ascii="Arial" w:hAnsi="Arial" w:cs="Arial" w:eastAsia="Arial"/>
          <w:spacing w:val="-2"/>
          <w:w w:val="100"/>
          <w:sz w:val="18"/>
          <w:szCs w:val="18"/>
        </w:rPr>
        <w:t>-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3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9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1</w:t>
      </w:r>
      <w:r>
        <w:rPr>
          <w:rFonts w:ascii="Arial" w:hAnsi="Arial" w:cs="Arial" w:eastAsia="Arial"/>
          <w:spacing w:val="0"/>
          <w:w w:val="100"/>
          <w:sz w:val="18"/>
          <w:szCs w:val="18"/>
        </w:rPr>
      </w:r>
    </w:p>
    <w:p>
      <w:pPr>
        <w:spacing w:before="0" w:after="0" w:line="206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0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2"/>
          <w:w w:val="100"/>
          <w:sz w:val="18"/>
          <w:szCs w:val="18"/>
        </w:rPr>
        <w:t>m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a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l</w:t>
      </w:r>
      <w:r>
        <w:rPr>
          <w:rFonts w:ascii="Arial" w:hAnsi="Arial" w:cs="Arial" w:eastAsia="Arial"/>
          <w:spacing w:val="-5"/>
          <w:w w:val="100"/>
          <w:sz w:val="18"/>
          <w:szCs w:val="18"/>
        </w:rPr>
        <w:t> 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n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q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u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r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: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hyperlink r:id="rId976">
        <w:r>
          <w:rPr>
            <w:rFonts w:ascii="Arial" w:hAnsi="Arial" w:cs="Arial" w:eastAsia="Arial"/>
            <w:spacing w:val="2"/>
            <w:w w:val="100"/>
            <w:sz w:val="18"/>
            <w:szCs w:val="18"/>
          </w:rPr>
          <w:t>m</w:t>
        </w:r>
        <w:r>
          <w:rPr>
            <w:rFonts w:ascii="Arial" w:hAnsi="Arial" w:cs="Arial" w:eastAsia="Arial"/>
            <w:spacing w:val="1"/>
            <w:w w:val="100"/>
            <w:sz w:val="18"/>
            <w:szCs w:val="18"/>
          </w:rPr>
          <w:t>a</w:t>
        </w:r>
        <w:r>
          <w:rPr>
            <w:rFonts w:ascii="Arial" w:hAnsi="Arial" w:cs="Arial" w:eastAsia="Arial"/>
            <w:spacing w:val="-2"/>
            <w:w w:val="100"/>
            <w:sz w:val="18"/>
            <w:szCs w:val="18"/>
          </w:rPr>
          <w:t>r</w:t>
        </w:r>
        <w:r>
          <w:rPr>
            <w:rFonts w:ascii="Arial" w:hAnsi="Arial" w:cs="Arial" w:eastAsia="Arial"/>
            <w:spacing w:val="1"/>
            <w:w w:val="100"/>
            <w:sz w:val="18"/>
            <w:szCs w:val="18"/>
          </w:rPr>
          <w:t>c</w:t>
        </w:r>
        <w:r>
          <w:rPr>
            <w:rFonts w:ascii="Arial" w:hAnsi="Arial" w:cs="Arial" w:eastAsia="Arial"/>
            <w:spacing w:val="-1"/>
            <w:w w:val="100"/>
            <w:sz w:val="18"/>
            <w:szCs w:val="18"/>
          </w:rPr>
          <w:t>o</w:t>
        </w:r>
        <w:r>
          <w:rPr>
            <w:rFonts w:ascii="Arial" w:hAnsi="Arial" w:cs="Arial" w:eastAsia="Arial"/>
            <w:spacing w:val="2"/>
            <w:w w:val="100"/>
            <w:sz w:val="18"/>
            <w:szCs w:val="18"/>
          </w:rPr>
          <w:t>m</w:t>
        </w:r>
        <w:r>
          <w:rPr>
            <w:rFonts w:ascii="Arial" w:hAnsi="Arial" w:cs="Arial" w:eastAsia="Arial"/>
            <w:spacing w:val="0"/>
            <w:w w:val="100"/>
            <w:sz w:val="18"/>
            <w:szCs w:val="18"/>
          </w:rPr>
          <w:t>@</w:t>
        </w:r>
        <w:r>
          <w:rPr>
            <w:rFonts w:ascii="Arial" w:hAnsi="Arial" w:cs="Arial" w:eastAsia="Arial"/>
            <w:spacing w:val="1"/>
            <w:w w:val="100"/>
            <w:sz w:val="18"/>
            <w:szCs w:val="18"/>
          </w:rPr>
          <w:t>a</w:t>
        </w:r>
        <w:r>
          <w:rPr>
            <w:rFonts w:ascii="Arial" w:hAnsi="Arial" w:cs="Arial" w:eastAsia="Arial"/>
            <w:spacing w:val="1"/>
            <w:w w:val="100"/>
            <w:sz w:val="18"/>
            <w:szCs w:val="18"/>
          </w:rPr>
          <w:t>k</w:t>
        </w:r>
        <w:r>
          <w:rPr>
            <w:rFonts w:ascii="Arial" w:hAnsi="Arial" w:cs="Arial" w:eastAsia="Arial"/>
            <w:spacing w:val="-2"/>
            <w:w w:val="100"/>
            <w:sz w:val="18"/>
            <w:szCs w:val="18"/>
          </w:rPr>
          <w:t>r</w:t>
        </w:r>
        <w:r>
          <w:rPr>
            <w:rFonts w:ascii="Arial" w:hAnsi="Arial" w:cs="Arial" w:eastAsia="Arial"/>
            <w:spacing w:val="-1"/>
            <w:w w:val="100"/>
            <w:sz w:val="18"/>
            <w:szCs w:val="18"/>
          </w:rPr>
          <w:t>o</w:t>
        </w:r>
        <w:r>
          <w:rPr>
            <w:rFonts w:ascii="Arial" w:hAnsi="Arial" w:cs="Arial" w:eastAsia="Arial"/>
            <w:spacing w:val="1"/>
            <w:w w:val="100"/>
            <w:sz w:val="18"/>
            <w:szCs w:val="18"/>
          </w:rPr>
          <w:t>s</w:t>
        </w:r>
        <w:r>
          <w:rPr>
            <w:rFonts w:ascii="Arial" w:hAnsi="Arial" w:cs="Arial" w:eastAsia="Arial"/>
            <w:spacing w:val="1"/>
            <w:w w:val="100"/>
            <w:sz w:val="18"/>
            <w:szCs w:val="18"/>
          </w:rPr>
          <w:t>s</w:t>
        </w:r>
        <w:r>
          <w:rPr>
            <w:rFonts w:ascii="Arial" w:hAnsi="Arial" w:cs="Arial" w:eastAsia="Arial"/>
            <w:spacing w:val="-1"/>
            <w:w w:val="100"/>
            <w:sz w:val="18"/>
            <w:szCs w:val="18"/>
          </w:rPr>
          <w:t>i</w:t>
        </w:r>
        <w:r>
          <w:rPr>
            <w:rFonts w:ascii="Arial" w:hAnsi="Arial" w:cs="Arial" w:eastAsia="Arial"/>
            <w:spacing w:val="1"/>
            <w:w w:val="100"/>
            <w:sz w:val="18"/>
            <w:szCs w:val="18"/>
          </w:rPr>
          <w:t>l</w:t>
        </w:r>
        <w:r>
          <w:rPr>
            <w:rFonts w:ascii="Arial" w:hAnsi="Arial" w:cs="Arial" w:eastAsia="Arial"/>
            <w:spacing w:val="1"/>
            <w:w w:val="100"/>
            <w:sz w:val="18"/>
            <w:szCs w:val="18"/>
          </w:rPr>
          <w:t>i</w:t>
        </w:r>
        <w:r>
          <w:rPr>
            <w:rFonts w:ascii="Arial" w:hAnsi="Arial" w:cs="Arial" w:eastAsia="Arial"/>
            <w:spacing w:val="-1"/>
            <w:w w:val="100"/>
            <w:sz w:val="18"/>
            <w:szCs w:val="18"/>
          </w:rPr>
          <w:t>c</w:t>
        </w:r>
        <w:r>
          <w:rPr>
            <w:rFonts w:ascii="Arial" w:hAnsi="Arial" w:cs="Arial" w:eastAsia="Arial"/>
            <w:spacing w:val="1"/>
            <w:w w:val="100"/>
            <w:sz w:val="18"/>
            <w:szCs w:val="18"/>
          </w:rPr>
          <w:t>o</w:t>
        </w:r>
        <w:r>
          <w:rPr>
            <w:rFonts w:ascii="Arial" w:hAnsi="Arial" w:cs="Arial" w:eastAsia="Arial"/>
            <w:spacing w:val="1"/>
            <w:w w:val="100"/>
            <w:sz w:val="18"/>
            <w:szCs w:val="18"/>
          </w:rPr>
          <w:t>n</w:t>
        </w:r>
        <w:r>
          <w:rPr>
            <w:rFonts w:ascii="Arial" w:hAnsi="Arial" w:cs="Arial" w:eastAsia="Arial"/>
            <w:spacing w:val="-2"/>
            <w:w w:val="100"/>
            <w:sz w:val="18"/>
            <w:szCs w:val="18"/>
          </w:rPr>
          <w:t>.</w:t>
        </w:r>
        <w:r>
          <w:rPr>
            <w:rFonts w:ascii="Arial" w:hAnsi="Arial" w:cs="Arial" w:eastAsia="Arial"/>
            <w:spacing w:val="1"/>
            <w:w w:val="100"/>
            <w:sz w:val="18"/>
            <w:szCs w:val="18"/>
          </w:rPr>
          <w:t>c</w:t>
        </w:r>
        <w:r>
          <w:rPr>
            <w:rFonts w:ascii="Arial" w:hAnsi="Arial" w:cs="Arial" w:eastAsia="Arial"/>
            <w:spacing w:val="-1"/>
            <w:w w:val="100"/>
            <w:sz w:val="18"/>
            <w:szCs w:val="18"/>
          </w:rPr>
          <w:t>o</w:t>
        </w:r>
        <w:r>
          <w:rPr>
            <w:rFonts w:ascii="Arial" w:hAnsi="Arial" w:cs="Arial" w:eastAsia="Arial"/>
            <w:spacing w:val="0"/>
            <w:w w:val="100"/>
            <w:sz w:val="18"/>
            <w:szCs w:val="18"/>
          </w:rPr>
          <w:t>m</w:t>
        </w:r>
        <w:r>
          <w:rPr>
            <w:rFonts w:ascii="Arial" w:hAnsi="Arial" w:cs="Arial" w:eastAsia="Arial"/>
            <w:spacing w:val="0"/>
            <w:w w:val="100"/>
            <w:sz w:val="18"/>
            <w:szCs w:val="18"/>
          </w:rPr>
        </w:r>
      </w:hyperlink>
    </w:p>
    <w:p>
      <w:pPr>
        <w:spacing w:before="0" w:after="0" w:line="206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 w:cs="Arial" w:eastAsia="Arial"/>
          <w:spacing w:val="6"/>
          <w:w w:val="100"/>
          <w:sz w:val="18"/>
          <w:szCs w:val="18"/>
        </w:rPr>
        <w:t>W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b</w:t>
      </w:r>
      <w:r>
        <w:rPr>
          <w:rFonts w:ascii="Arial" w:hAnsi="Arial" w:cs="Arial" w:eastAsia="Arial"/>
          <w:spacing w:val="-1"/>
          <w:w w:val="100"/>
          <w:sz w:val="18"/>
          <w:szCs w:val="18"/>
        </w:rPr>
        <w:t>s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i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t</w:t>
      </w:r>
      <w:r>
        <w:rPr>
          <w:rFonts w:ascii="Arial" w:hAnsi="Arial" w:cs="Arial" w:eastAsia="Arial"/>
          <w:spacing w:val="1"/>
          <w:w w:val="100"/>
          <w:sz w:val="18"/>
          <w:szCs w:val="18"/>
        </w:rPr>
        <w:t>e</w:t>
      </w:r>
      <w:r>
        <w:rPr>
          <w:rFonts w:ascii="Arial" w:hAnsi="Arial" w:cs="Arial" w:eastAsia="Arial"/>
          <w:spacing w:val="0"/>
          <w:w w:val="100"/>
          <w:sz w:val="18"/>
          <w:szCs w:val="18"/>
        </w:rPr>
        <w:t>:</w:t>
      </w:r>
      <w:r>
        <w:rPr>
          <w:rFonts w:ascii="Arial" w:hAnsi="Arial" w:cs="Arial" w:eastAsia="Arial"/>
          <w:spacing w:val="-9"/>
          <w:w w:val="100"/>
          <w:sz w:val="18"/>
          <w:szCs w:val="18"/>
        </w:rPr>
        <w:t> </w:t>
      </w:r>
      <w:hyperlink r:id="rId977">
        <w:r>
          <w:rPr>
            <w:rFonts w:ascii="Arial" w:hAnsi="Arial" w:cs="Arial" w:eastAsia="Arial"/>
            <w:spacing w:val="1"/>
            <w:w w:val="100"/>
            <w:sz w:val="18"/>
            <w:szCs w:val="18"/>
          </w:rPr>
          <w:t>h</w:t>
        </w:r>
        <w:r>
          <w:rPr>
            <w:rFonts w:ascii="Arial" w:hAnsi="Arial" w:cs="Arial" w:eastAsia="Arial"/>
            <w:spacing w:val="0"/>
            <w:w w:val="100"/>
            <w:sz w:val="18"/>
            <w:szCs w:val="18"/>
          </w:rPr>
          <w:t>tt</w:t>
        </w:r>
        <w:r>
          <w:rPr>
            <w:rFonts w:ascii="Arial" w:hAnsi="Arial" w:cs="Arial" w:eastAsia="Arial"/>
            <w:spacing w:val="1"/>
            <w:w w:val="100"/>
            <w:sz w:val="18"/>
            <w:szCs w:val="18"/>
          </w:rPr>
          <w:t>p</w:t>
        </w:r>
        <w:r>
          <w:rPr>
            <w:rFonts w:ascii="Arial" w:hAnsi="Arial" w:cs="Arial" w:eastAsia="Arial"/>
            <w:spacing w:val="-2"/>
            <w:w w:val="100"/>
            <w:sz w:val="18"/>
            <w:szCs w:val="18"/>
          </w:rPr>
          <w:t>:</w:t>
        </w:r>
        <w:r>
          <w:rPr>
            <w:rFonts w:ascii="Arial" w:hAnsi="Arial" w:cs="Arial" w:eastAsia="Arial"/>
            <w:spacing w:val="0"/>
            <w:w w:val="100"/>
            <w:sz w:val="18"/>
            <w:szCs w:val="18"/>
          </w:rPr>
          <w:t>//ww</w:t>
        </w:r>
        <w:r>
          <w:rPr>
            <w:rFonts w:ascii="Arial" w:hAnsi="Arial" w:cs="Arial" w:eastAsia="Arial"/>
            <w:spacing w:val="-3"/>
            <w:w w:val="100"/>
            <w:sz w:val="18"/>
            <w:szCs w:val="18"/>
          </w:rPr>
          <w:t>w</w:t>
        </w:r>
        <w:r>
          <w:rPr>
            <w:rFonts w:ascii="Arial" w:hAnsi="Arial" w:cs="Arial" w:eastAsia="Arial"/>
            <w:spacing w:val="0"/>
            <w:w w:val="100"/>
            <w:sz w:val="18"/>
            <w:szCs w:val="18"/>
          </w:rPr>
          <w:t>.</w:t>
        </w:r>
        <w:r>
          <w:rPr>
            <w:rFonts w:ascii="Arial" w:hAnsi="Arial" w:cs="Arial" w:eastAsia="Arial"/>
            <w:spacing w:val="1"/>
            <w:w w:val="100"/>
            <w:sz w:val="18"/>
            <w:szCs w:val="18"/>
          </w:rPr>
          <w:t>a</w:t>
        </w:r>
        <w:r>
          <w:rPr>
            <w:rFonts w:ascii="Arial" w:hAnsi="Arial" w:cs="Arial" w:eastAsia="Arial"/>
            <w:spacing w:val="1"/>
            <w:w w:val="100"/>
            <w:sz w:val="18"/>
            <w:szCs w:val="18"/>
          </w:rPr>
          <w:t>k</w:t>
        </w:r>
        <w:r>
          <w:rPr>
            <w:rFonts w:ascii="Arial" w:hAnsi="Arial" w:cs="Arial" w:eastAsia="Arial"/>
            <w:spacing w:val="0"/>
            <w:w w:val="100"/>
            <w:sz w:val="18"/>
            <w:szCs w:val="18"/>
          </w:rPr>
          <w:t>r</w:t>
        </w:r>
        <w:r>
          <w:rPr>
            <w:rFonts w:ascii="Arial" w:hAnsi="Arial" w:cs="Arial" w:eastAsia="Arial"/>
            <w:spacing w:val="1"/>
            <w:w w:val="100"/>
            <w:sz w:val="18"/>
            <w:szCs w:val="18"/>
          </w:rPr>
          <w:t>o</w:t>
        </w:r>
        <w:r>
          <w:rPr>
            <w:rFonts w:ascii="Arial" w:hAnsi="Arial" w:cs="Arial" w:eastAsia="Arial"/>
            <w:spacing w:val="1"/>
            <w:w w:val="100"/>
            <w:sz w:val="18"/>
            <w:szCs w:val="18"/>
          </w:rPr>
          <w:t>s</w:t>
        </w:r>
        <w:r>
          <w:rPr>
            <w:rFonts w:ascii="Arial" w:hAnsi="Arial" w:cs="Arial" w:eastAsia="Arial"/>
            <w:spacing w:val="-1"/>
            <w:w w:val="100"/>
            <w:sz w:val="18"/>
            <w:szCs w:val="18"/>
          </w:rPr>
          <w:t>s</w:t>
        </w:r>
        <w:r>
          <w:rPr>
            <w:rFonts w:ascii="Arial" w:hAnsi="Arial" w:cs="Arial" w:eastAsia="Arial"/>
            <w:spacing w:val="1"/>
            <w:w w:val="100"/>
            <w:sz w:val="18"/>
            <w:szCs w:val="18"/>
          </w:rPr>
          <w:t>i</w:t>
        </w:r>
        <w:r>
          <w:rPr>
            <w:rFonts w:ascii="Arial" w:hAnsi="Arial" w:cs="Arial" w:eastAsia="Arial"/>
            <w:spacing w:val="-1"/>
            <w:w w:val="100"/>
            <w:sz w:val="18"/>
            <w:szCs w:val="18"/>
          </w:rPr>
          <w:t>l</w:t>
        </w:r>
        <w:r>
          <w:rPr>
            <w:rFonts w:ascii="Arial" w:hAnsi="Arial" w:cs="Arial" w:eastAsia="Arial"/>
            <w:spacing w:val="1"/>
            <w:w w:val="100"/>
            <w:sz w:val="18"/>
            <w:szCs w:val="18"/>
          </w:rPr>
          <w:t>i</w:t>
        </w:r>
        <w:r>
          <w:rPr>
            <w:rFonts w:ascii="Arial" w:hAnsi="Arial" w:cs="Arial" w:eastAsia="Arial"/>
            <w:spacing w:val="-1"/>
            <w:w w:val="100"/>
            <w:sz w:val="18"/>
            <w:szCs w:val="18"/>
          </w:rPr>
          <w:t>c</w:t>
        </w:r>
        <w:r>
          <w:rPr>
            <w:rFonts w:ascii="Arial" w:hAnsi="Arial" w:cs="Arial" w:eastAsia="Arial"/>
            <w:spacing w:val="1"/>
            <w:w w:val="100"/>
            <w:sz w:val="18"/>
            <w:szCs w:val="18"/>
          </w:rPr>
          <w:t>o</w:t>
        </w:r>
        <w:r>
          <w:rPr>
            <w:rFonts w:ascii="Arial" w:hAnsi="Arial" w:cs="Arial" w:eastAsia="Arial"/>
            <w:spacing w:val="1"/>
            <w:w w:val="100"/>
            <w:sz w:val="18"/>
            <w:szCs w:val="18"/>
          </w:rPr>
          <w:t>n</w:t>
        </w:r>
        <w:r>
          <w:rPr>
            <w:rFonts w:ascii="Arial" w:hAnsi="Arial" w:cs="Arial" w:eastAsia="Arial"/>
            <w:spacing w:val="0"/>
            <w:w w:val="100"/>
            <w:sz w:val="18"/>
            <w:szCs w:val="18"/>
          </w:rPr>
          <w:t>.</w:t>
        </w:r>
        <w:r>
          <w:rPr>
            <w:rFonts w:ascii="Arial" w:hAnsi="Arial" w:cs="Arial" w:eastAsia="Arial"/>
            <w:spacing w:val="-1"/>
            <w:w w:val="100"/>
            <w:sz w:val="18"/>
            <w:szCs w:val="18"/>
          </w:rPr>
          <w:t>c</w:t>
        </w:r>
        <w:r>
          <w:rPr>
            <w:rFonts w:ascii="Arial" w:hAnsi="Arial" w:cs="Arial" w:eastAsia="Arial"/>
            <w:spacing w:val="1"/>
            <w:w w:val="100"/>
            <w:sz w:val="18"/>
            <w:szCs w:val="18"/>
          </w:rPr>
          <w:t>o</w:t>
        </w:r>
        <w:r>
          <w:rPr>
            <w:rFonts w:ascii="Arial" w:hAnsi="Arial" w:cs="Arial" w:eastAsia="Arial"/>
            <w:spacing w:val="0"/>
            <w:w w:val="100"/>
            <w:sz w:val="18"/>
            <w:szCs w:val="18"/>
          </w:rPr>
          <w:t>m</w:t>
        </w:r>
        <w:r>
          <w:rPr>
            <w:rFonts w:ascii="Arial" w:hAnsi="Arial" w:cs="Arial" w:eastAsia="Arial"/>
            <w:spacing w:val="0"/>
            <w:w w:val="100"/>
            <w:sz w:val="18"/>
            <w:szCs w:val="18"/>
          </w:rPr>
        </w:r>
      </w:hyperlink>
    </w:p>
    <w:p>
      <w:pPr>
        <w:spacing w:line="206" w:lineRule="exact" w:after="0"/>
        <w:jc w:val="left"/>
        <w:rPr>
          <w:rFonts w:ascii="Arial" w:hAnsi="Arial" w:cs="Arial" w:eastAsia="Arial"/>
          <w:sz w:val="18"/>
          <w:szCs w:val="18"/>
        </w:rPr>
        <w:sectPr>
          <w:pgSz w:w="12240" w:h="15840"/>
          <w:pgMar w:header="216" w:footer="901" w:top="1800" w:bottom="1180" w:left="700" w:right="900"/>
          <w:cols w:num="2" w:equalWidth="0">
            <w:col w:w="3240" w:space="584"/>
            <w:col w:w="6816"/>
          </w:cols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24" w:after="0" w:line="240" w:lineRule="auto"/>
        <w:ind w:left="207" w:right="8508"/>
        <w:jc w:val="both"/>
        <w:rPr>
          <w:rFonts w:ascii="Arial" w:hAnsi="Arial" w:cs="Arial" w:eastAsia="Arial"/>
          <w:sz w:val="22"/>
          <w:szCs w:val="22"/>
        </w:rPr>
      </w:pPr>
      <w:r>
        <w:rPr/>
        <w:pict>
          <v:group style="position:absolute;margin-left:43.919998pt;margin-top:1.43767pt;width:515.879988pt;height:12.72pt;mso-position-horizontal-relative:page;mso-position-vertical-relative:paragraph;z-index:-9026" coordorigin="878,29" coordsize="10318,254">
            <v:shape style="position:absolute;left:878;top:29;width:10318;height:254" coordorigin="878,29" coordsize="10318,254" path="m878,283l11196,283,11196,29,878,29,878,283xe" filled="t" fillcolor="#2268AE" stroked="f">
              <v:path arrowok="t"/>
              <v:fill/>
            </v:shape>
            <w10:wrap type="none"/>
          </v:group>
        </w:pict>
      </w:r>
      <w:r>
        <w:rPr>
          <w:rFonts w:ascii="Arial" w:hAnsi="Arial" w:cs="Arial" w:eastAsia="Arial"/>
          <w:b/>
          <w:bCs/>
          <w:color w:val="FFFFFF"/>
          <w:spacing w:val="1"/>
          <w:w w:val="100"/>
          <w:sz w:val="22"/>
          <w:szCs w:val="22"/>
        </w:rPr>
        <w:t>I</w:t>
      </w:r>
      <w:r>
        <w:rPr>
          <w:rFonts w:ascii="Arial" w:hAnsi="Arial" w:cs="Arial" w:eastAsia="Arial"/>
          <w:b/>
          <w:bCs/>
          <w:color w:val="FFFFFF"/>
          <w:spacing w:val="1"/>
          <w:w w:val="100"/>
          <w:sz w:val="22"/>
          <w:szCs w:val="22"/>
        </w:rPr>
        <w:t>m</w:t>
      </w:r>
      <w:r>
        <w:rPr>
          <w:rFonts w:ascii="Arial" w:hAnsi="Arial" w:cs="Arial" w:eastAsia="Arial"/>
          <w:b/>
          <w:bCs/>
          <w:color w:val="FFFFFF"/>
          <w:spacing w:val="0"/>
          <w:w w:val="100"/>
          <w:sz w:val="22"/>
          <w:szCs w:val="22"/>
        </w:rPr>
        <w:t>po</w:t>
      </w:r>
      <w:r>
        <w:rPr>
          <w:rFonts w:ascii="Arial" w:hAnsi="Arial" w:cs="Arial" w:eastAsia="Arial"/>
          <w:b/>
          <w:bCs/>
          <w:color w:val="FFFFFF"/>
          <w:spacing w:val="-2"/>
          <w:w w:val="100"/>
          <w:sz w:val="22"/>
          <w:szCs w:val="22"/>
        </w:rPr>
        <w:t>r</w:t>
      </w:r>
      <w:r>
        <w:rPr>
          <w:rFonts w:ascii="Arial" w:hAnsi="Arial" w:cs="Arial" w:eastAsia="Arial"/>
          <w:b/>
          <w:bCs/>
          <w:color w:val="FFFFFF"/>
          <w:spacing w:val="1"/>
          <w:w w:val="100"/>
          <w:sz w:val="22"/>
          <w:szCs w:val="22"/>
        </w:rPr>
        <w:t>t</w:t>
      </w:r>
      <w:r>
        <w:rPr>
          <w:rFonts w:ascii="Arial" w:hAnsi="Arial" w:cs="Arial" w:eastAsia="Arial"/>
          <w:b/>
          <w:bCs/>
          <w:color w:val="FFFFFF"/>
          <w:spacing w:val="0"/>
          <w:w w:val="100"/>
          <w:sz w:val="22"/>
          <w:szCs w:val="22"/>
        </w:rPr>
        <w:t>ant</w:t>
      </w:r>
      <w:r>
        <w:rPr>
          <w:rFonts w:ascii="Arial" w:hAnsi="Arial" w:cs="Arial" w:eastAsia="Arial"/>
          <w:b/>
          <w:bCs/>
          <w:color w:val="FFFFFF"/>
          <w:spacing w:val="0"/>
          <w:w w:val="100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FFFFFF"/>
          <w:spacing w:val="-1"/>
          <w:w w:val="100"/>
          <w:sz w:val="22"/>
          <w:szCs w:val="22"/>
        </w:rPr>
        <w:t>N</w:t>
      </w:r>
      <w:r>
        <w:rPr>
          <w:rFonts w:ascii="Arial" w:hAnsi="Arial" w:cs="Arial" w:eastAsia="Arial"/>
          <w:b/>
          <w:bCs/>
          <w:color w:val="FFFFFF"/>
          <w:spacing w:val="0"/>
          <w:w w:val="100"/>
          <w:sz w:val="22"/>
          <w:szCs w:val="22"/>
        </w:rPr>
        <w:t>o</w:t>
      </w:r>
      <w:r>
        <w:rPr>
          <w:rFonts w:ascii="Arial" w:hAnsi="Arial" w:cs="Arial" w:eastAsia="Arial"/>
          <w:b/>
          <w:bCs/>
          <w:color w:val="FFFFFF"/>
          <w:spacing w:val="-1"/>
          <w:w w:val="100"/>
          <w:sz w:val="22"/>
          <w:szCs w:val="22"/>
        </w:rPr>
        <w:t>t</w:t>
      </w:r>
      <w:r>
        <w:rPr>
          <w:rFonts w:ascii="Arial" w:hAnsi="Arial" w:cs="Arial" w:eastAsia="Arial"/>
          <w:b/>
          <w:bCs/>
          <w:color w:val="FFFFFF"/>
          <w:spacing w:val="1"/>
          <w:w w:val="100"/>
          <w:sz w:val="22"/>
          <w:szCs w:val="22"/>
        </w:rPr>
        <w:t>i</w:t>
      </w:r>
      <w:r>
        <w:rPr>
          <w:rFonts w:ascii="Arial" w:hAnsi="Arial" w:cs="Arial" w:eastAsia="Arial"/>
          <w:b/>
          <w:bCs/>
          <w:color w:val="FFFFFF"/>
          <w:spacing w:val="0"/>
          <w:w w:val="100"/>
          <w:sz w:val="22"/>
          <w:szCs w:val="22"/>
        </w:rPr>
        <w:t>ces</w:t>
      </w:r>
      <w:r>
        <w:rPr>
          <w:rFonts w:ascii="Arial" w:hAnsi="Arial" w:cs="Arial" w:eastAsia="Arial"/>
          <w:color w:val="000000"/>
          <w:spacing w:val="0"/>
          <w:w w:val="100"/>
          <w:sz w:val="22"/>
          <w:szCs w:val="22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207" w:right="9082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268AE"/>
          <w:spacing w:val="1"/>
          <w:w w:val="100"/>
          <w:sz w:val="24"/>
          <w:szCs w:val="24"/>
        </w:rPr>
        <w:t>L</w:t>
      </w:r>
      <w:r>
        <w:rPr>
          <w:rFonts w:ascii="Arial" w:hAnsi="Arial" w:cs="Arial" w:eastAsia="Arial"/>
          <w:color w:val="2268AE"/>
          <w:spacing w:val="1"/>
          <w:w w:val="100"/>
          <w:sz w:val="24"/>
          <w:szCs w:val="24"/>
        </w:rPr>
        <w:t>e</w:t>
      </w:r>
      <w:r>
        <w:rPr>
          <w:rFonts w:ascii="Arial" w:hAnsi="Arial" w:cs="Arial" w:eastAsia="Arial"/>
          <w:color w:val="2268AE"/>
          <w:spacing w:val="-1"/>
          <w:w w:val="100"/>
          <w:sz w:val="24"/>
          <w:szCs w:val="24"/>
        </w:rPr>
        <w:t>g</w:t>
      </w:r>
      <w:r>
        <w:rPr>
          <w:rFonts w:ascii="Arial" w:hAnsi="Arial" w:cs="Arial" w:eastAsia="Arial"/>
          <w:color w:val="2268AE"/>
          <w:spacing w:val="1"/>
          <w:w w:val="100"/>
          <w:sz w:val="24"/>
          <w:szCs w:val="24"/>
        </w:rPr>
        <w:t>a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l</w:t>
      </w:r>
      <w:r>
        <w:rPr>
          <w:rFonts w:ascii="Arial" w:hAnsi="Arial" w:cs="Arial" w:eastAsia="Arial"/>
          <w:color w:val="2268AE"/>
          <w:spacing w:val="-6"/>
          <w:w w:val="100"/>
          <w:sz w:val="24"/>
          <w:szCs w:val="24"/>
        </w:rPr>
        <w:t> </w:t>
      </w:r>
      <w:r>
        <w:rPr>
          <w:rFonts w:ascii="Arial" w:hAnsi="Arial" w:cs="Arial" w:eastAsia="Arial"/>
          <w:color w:val="2268AE"/>
          <w:spacing w:val="1"/>
          <w:w w:val="100"/>
          <w:sz w:val="24"/>
          <w:szCs w:val="24"/>
        </w:rPr>
        <w:t>n</w:t>
      </w:r>
      <w:r>
        <w:rPr>
          <w:rFonts w:ascii="Arial" w:hAnsi="Arial" w:cs="Arial" w:eastAsia="Arial"/>
          <w:color w:val="2268AE"/>
          <w:spacing w:val="1"/>
          <w:w w:val="100"/>
          <w:sz w:val="24"/>
          <w:szCs w:val="24"/>
        </w:rPr>
        <w:t>o</w:t>
      </w:r>
      <w:r>
        <w:rPr>
          <w:rFonts w:ascii="Arial" w:hAnsi="Arial" w:cs="Arial" w:eastAsia="Arial"/>
          <w:color w:val="2268AE"/>
          <w:spacing w:val="1"/>
          <w:w w:val="100"/>
          <w:sz w:val="24"/>
          <w:szCs w:val="24"/>
        </w:rPr>
        <w:t>t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i</w:t>
      </w:r>
      <w:r>
        <w:rPr>
          <w:rFonts w:ascii="Arial" w:hAnsi="Arial" w:cs="Arial" w:eastAsia="Arial"/>
          <w:color w:val="2268AE"/>
          <w:spacing w:val="-2"/>
          <w:w w:val="100"/>
          <w:sz w:val="24"/>
          <w:szCs w:val="24"/>
        </w:rPr>
        <w:t>c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e</w:t>
      </w:r>
      <w:r>
        <w:rPr>
          <w:rFonts w:ascii="Arial" w:hAnsi="Arial" w:cs="Arial" w:eastAsia="Arial"/>
          <w:color w:val="000000"/>
          <w:spacing w:val="0"/>
          <w:w w:val="100"/>
          <w:sz w:val="24"/>
          <w:szCs w:val="24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39" w:lineRule="auto"/>
        <w:ind w:left="207" w:right="123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Co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-6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g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ht</w:t>
      </w:r>
      <w:r>
        <w:rPr>
          <w:rFonts w:ascii="Arial" w:hAnsi="Arial" w:cs="Arial" w:eastAsia="Arial"/>
          <w:spacing w:val="2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©</w:t>
      </w:r>
      <w:r>
        <w:rPr>
          <w:rFonts w:ascii="Arial" w:hAnsi="Arial" w:cs="Arial" w:eastAsia="Arial"/>
          <w:spacing w:val="29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20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1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4</w:t>
      </w:r>
      <w:r>
        <w:rPr>
          <w:rFonts w:ascii="Arial" w:hAnsi="Arial" w:cs="Arial" w:eastAsia="Arial"/>
          <w:spacing w:val="2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k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os</w:t>
      </w:r>
      <w:r>
        <w:rPr>
          <w:rFonts w:ascii="Arial" w:hAnsi="Arial" w:cs="Arial" w:eastAsia="Arial"/>
          <w:spacing w:val="2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spacing w:val="0"/>
          <w:w w:val="100"/>
          <w:position w:val="6"/>
          <w:sz w:val="13"/>
          <w:szCs w:val="13"/>
        </w:rPr>
        <w:t>TM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.</w:t>
      </w:r>
      <w:r>
        <w:rPr>
          <w:rFonts w:ascii="Arial" w:hAnsi="Arial" w:cs="Arial" w:eastAsia="Arial"/>
          <w:spacing w:val="22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A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l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l</w:t>
      </w:r>
      <w:r>
        <w:rPr>
          <w:rFonts w:ascii="Arial" w:hAnsi="Arial" w:cs="Arial" w:eastAsia="Arial"/>
          <w:spacing w:val="25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ghts</w:t>
      </w:r>
      <w:r>
        <w:rPr>
          <w:rFonts w:ascii="Arial" w:hAnsi="Arial" w:cs="Arial" w:eastAsia="Arial"/>
          <w:spacing w:val="25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v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d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.</w:t>
      </w:r>
      <w:r>
        <w:rPr>
          <w:rFonts w:ascii="Arial" w:hAnsi="Arial" w:cs="Arial" w:eastAsia="Arial"/>
          <w:spacing w:val="2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ther</w:t>
      </w:r>
      <w:r>
        <w:rPr>
          <w:rFonts w:ascii="Arial" w:hAnsi="Arial" w:cs="Arial" w:eastAsia="Arial"/>
          <w:spacing w:val="25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na</w:t>
      </w:r>
      <w:r>
        <w:rPr>
          <w:rFonts w:ascii="Arial" w:hAnsi="Arial" w:cs="Arial" w:eastAsia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,</w:t>
      </w:r>
      <w:r>
        <w:rPr>
          <w:rFonts w:ascii="Arial" w:hAnsi="Arial" w:cs="Arial" w:eastAsia="Arial"/>
          <w:spacing w:val="22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b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ands</w:t>
      </w:r>
      <w:r>
        <w:rPr>
          <w:rFonts w:ascii="Arial" w:hAnsi="Arial" w:cs="Arial" w:eastAsia="Arial"/>
          <w:spacing w:val="23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a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n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d</w:t>
      </w:r>
      <w:r>
        <w:rPr>
          <w:rFonts w:ascii="Arial" w:hAnsi="Arial" w:cs="Arial" w:eastAsia="Arial"/>
          <w:spacing w:val="25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t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ade</w:t>
      </w:r>
      <w:r>
        <w:rPr>
          <w:rFonts w:ascii="Arial" w:hAnsi="Arial" w:cs="Arial" w:eastAsia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a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k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s</w:t>
      </w:r>
      <w:r>
        <w:rPr>
          <w:rFonts w:ascii="Arial" w:hAnsi="Arial" w:cs="Arial" w:eastAsia="Arial"/>
          <w:spacing w:val="2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a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cs="Arial" w:eastAsia="Arial"/>
          <w:spacing w:val="26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the</w:t>
      </w:r>
      <w:r>
        <w:rPr>
          <w:rFonts w:ascii="Arial" w:hAnsi="Arial" w:cs="Arial" w:eastAsia="Arial"/>
          <w:spacing w:val="26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p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o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p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y</w:t>
      </w:r>
      <w:r>
        <w:rPr>
          <w:rFonts w:ascii="Arial" w:hAnsi="Arial" w:cs="Arial" w:eastAsia="Arial"/>
          <w:spacing w:val="18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of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othe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.</w:t>
      </w:r>
      <w:r>
        <w:rPr>
          <w:rFonts w:ascii="Arial" w:hAnsi="Arial" w:cs="Arial" w:eastAsia="Arial"/>
          <w:spacing w:val="9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A</w:t>
      </w:r>
      <w:r>
        <w:rPr>
          <w:rFonts w:ascii="Arial" w:hAnsi="Arial" w:cs="Arial" w:eastAsia="Arial"/>
          <w:spacing w:val="4"/>
          <w:w w:val="100"/>
          <w:position w:val="0"/>
          <w:sz w:val="20"/>
          <w:szCs w:val="20"/>
        </w:rPr>
        <w:t>k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os</w:t>
      </w:r>
      <w:r>
        <w:rPr>
          <w:rFonts w:ascii="Arial" w:hAnsi="Arial" w:cs="Arial" w:eastAsia="Arial"/>
          <w:spacing w:val="9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S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on</w:t>
      </w:r>
      <w:r>
        <w:rPr>
          <w:rFonts w:ascii="Arial" w:hAnsi="Arial" w:cs="Arial" w:eastAsia="Arial"/>
          <w:spacing w:val="3"/>
          <w:w w:val="100"/>
          <w:position w:val="6"/>
          <w:sz w:val="13"/>
          <w:szCs w:val="13"/>
        </w:rPr>
        <w:t>T</w:t>
      </w:r>
      <w:r>
        <w:rPr>
          <w:rFonts w:ascii="Arial" w:hAnsi="Arial" w:cs="Arial" w:eastAsia="Arial"/>
          <w:spacing w:val="0"/>
          <w:w w:val="100"/>
          <w:position w:val="6"/>
          <w:sz w:val="13"/>
          <w:szCs w:val="13"/>
        </w:rPr>
        <w:t>M</w:t>
      </w:r>
      <w:r>
        <w:rPr>
          <w:rFonts w:ascii="Arial" w:hAnsi="Arial" w:cs="Arial" w:eastAsia="Arial"/>
          <w:spacing w:val="24"/>
          <w:w w:val="100"/>
          <w:position w:val="6"/>
          <w:sz w:val="13"/>
          <w:szCs w:val="13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a</w:t>
      </w:r>
      <w:r>
        <w:rPr>
          <w:rFonts w:ascii="Arial" w:hAnsi="Arial" w:cs="Arial" w:eastAsia="Arial"/>
          <w:spacing w:val="4"/>
          <w:w w:val="100"/>
          <w:position w:val="0"/>
          <w:sz w:val="20"/>
          <w:szCs w:val="20"/>
        </w:rPr>
        <w:t>s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cs="Arial" w:eastAsia="Arial"/>
          <w:spacing w:val="-3"/>
          <w:w w:val="100"/>
          <w:position w:val="0"/>
          <w:sz w:val="20"/>
          <w:szCs w:val="20"/>
        </w:rPr>
        <w:t>u</w:t>
      </w:r>
      <w:r>
        <w:rPr>
          <w:rFonts w:ascii="Arial" w:hAnsi="Arial" w:cs="Arial" w:eastAsia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es</w:t>
      </w:r>
      <w:r>
        <w:rPr>
          <w:rFonts w:ascii="Arial" w:hAnsi="Arial" w:cs="Arial" w:eastAsia="Arial"/>
          <w:spacing w:val="7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no</w:t>
      </w:r>
      <w:r>
        <w:rPr>
          <w:rFonts w:ascii="Arial" w:hAnsi="Arial" w:cs="Arial" w:eastAsia="Arial"/>
          <w:spacing w:val="1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p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on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b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5"/>
          <w:w w:val="100"/>
          <w:position w:val="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y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or</w:t>
      </w:r>
      <w:r>
        <w:rPr>
          <w:rFonts w:ascii="Arial" w:hAnsi="Arial" w:cs="Arial" w:eastAsia="Arial"/>
          <w:spacing w:val="15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a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b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5"/>
          <w:w w:val="100"/>
          <w:position w:val="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y</w:t>
      </w:r>
      <w:r>
        <w:rPr>
          <w:rFonts w:ascii="Arial" w:hAnsi="Arial" w:cs="Arial" w:eastAsia="Arial"/>
          <w:spacing w:val="4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or</w:t>
      </w:r>
      <w:r>
        <w:rPr>
          <w:rFonts w:ascii="Arial" w:hAnsi="Arial" w:cs="Arial" w:eastAsia="Arial"/>
          <w:spacing w:val="11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n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o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r</w:t>
      </w:r>
      <w:r>
        <w:rPr>
          <w:rFonts w:ascii="Arial" w:hAnsi="Arial" w:cs="Arial" w:eastAsia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at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on</w:t>
      </w:r>
      <w:r>
        <w:rPr>
          <w:rFonts w:ascii="Arial" w:hAnsi="Arial" w:cs="Arial" w:eastAsia="Arial"/>
          <w:spacing w:val="5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nta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ned</w:t>
      </w:r>
      <w:r>
        <w:rPr>
          <w:rFonts w:ascii="Arial" w:hAnsi="Arial" w:cs="Arial" w:eastAsia="Arial"/>
          <w:spacing w:val="6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n</w:t>
      </w:r>
      <w:r>
        <w:rPr>
          <w:rFonts w:ascii="Arial" w:hAnsi="Arial" w:cs="Arial" w:eastAsia="Arial"/>
          <w:spacing w:val="11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h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s</w:t>
      </w:r>
      <w:r>
        <w:rPr>
          <w:rFonts w:ascii="Arial" w:hAnsi="Arial" w:cs="Arial" w:eastAsia="Arial"/>
          <w:spacing w:val="13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do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u</w:t>
      </w:r>
      <w:r>
        <w:rPr>
          <w:rFonts w:ascii="Arial" w:hAnsi="Arial" w:cs="Arial" w:eastAsia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ent.</w:t>
      </w:r>
      <w:r>
        <w:rPr>
          <w:rFonts w:ascii="Arial" w:hAnsi="Arial" w:cs="Arial" w:eastAsia="Arial"/>
          <w:spacing w:val="6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A</w:t>
      </w:r>
      <w:r>
        <w:rPr>
          <w:rFonts w:ascii="Arial" w:hAnsi="Arial" w:cs="Arial" w:eastAsia="Arial"/>
          <w:spacing w:val="4"/>
          <w:w w:val="100"/>
          <w:position w:val="0"/>
          <w:sz w:val="20"/>
          <w:szCs w:val="20"/>
        </w:rPr>
        <w:t>k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cs="Arial" w:eastAsia="Arial"/>
          <w:spacing w:val="-3"/>
          <w:w w:val="100"/>
          <w:position w:val="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v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es</w:t>
      </w:r>
      <w:r>
        <w:rPr>
          <w:rFonts w:ascii="Arial" w:hAnsi="Arial" w:cs="Arial" w:eastAsia="Arial"/>
          <w:spacing w:val="7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t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h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cs="Arial" w:eastAsia="Arial"/>
          <w:spacing w:val="1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g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ht</w:t>
      </w:r>
      <w:r>
        <w:rPr>
          <w:rFonts w:ascii="Arial" w:hAnsi="Arial" w:cs="Arial" w:eastAsia="Arial"/>
          <w:spacing w:val="1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o</w:t>
      </w:r>
      <w:r>
        <w:rPr>
          <w:rFonts w:ascii="Arial" w:hAnsi="Arial" w:cs="Arial" w:eastAsia="Arial"/>
          <w:spacing w:val="11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cs="Arial" w:eastAsia="Arial"/>
          <w:spacing w:val="-3"/>
          <w:w w:val="100"/>
          <w:position w:val="0"/>
          <w:sz w:val="20"/>
          <w:szCs w:val="20"/>
        </w:rPr>
        <w:t>a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k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cs="Arial" w:eastAsia="Arial"/>
          <w:spacing w:val="8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o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t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on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,</w:t>
      </w:r>
      <w:r>
        <w:rPr>
          <w:rFonts w:ascii="Arial" w:hAnsi="Arial" w:cs="Arial" w:eastAsia="Arial"/>
          <w:spacing w:val="3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od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f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at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o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n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,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enh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n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cs="Arial" w:eastAsia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ent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,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p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o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v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cs="Arial" w:eastAsia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ent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,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and</w:t>
      </w:r>
      <w:r>
        <w:rPr>
          <w:rFonts w:ascii="Arial" w:hAnsi="Arial" w:cs="Arial" w:eastAsia="Arial"/>
          <w:spacing w:val="9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ot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h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er</w:t>
      </w:r>
      <w:r>
        <w:rPr>
          <w:rFonts w:ascii="Arial" w:hAnsi="Arial" w:cs="Arial" w:eastAsia="Arial"/>
          <w:spacing w:val="1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ha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n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ges</w:t>
      </w:r>
      <w:r>
        <w:rPr>
          <w:rFonts w:ascii="Arial" w:hAnsi="Arial" w:cs="Arial" w:eastAsia="Arial"/>
          <w:spacing w:val="9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to</w:t>
      </w:r>
      <w:r>
        <w:rPr>
          <w:rFonts w:ascii="Arial" w:hAnsi="Arial" w:cs="Arial" w:eastAsia="Arial"/>
          <w:spacing w:val="11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ts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p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odu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ts</w:t>
      </w:r>
      <w:r>
        <w:rPr>
          <w:rFonts w:ascii="Arial" w:hAnsi="Arial" w:cs="Arial" w:eastAsia="Arial"/>
          <w:spacing w:val="4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nd</w:t>
      </w:r>
      <w:r>
        <w:rPr>
          <w:rFonts w:ascii="Arial" w:hAnsi="Arial" w:cs="Arial" w:eastAsia="Arial"/>
          <w:spacing w:val="7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cs="Arial" w:eastAsia="Arial"/>
          <w:spacing w:val="3"/>
          <w:w w:val="100"/>
          <w:position w:val="0"/>
          <w:sz w:val="20"/>
          <w:szCs w:val="20"/>
        </w:rPr>
        <w:t>r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v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es</w:t>
      </w:r>
      <w:r>
        <w:rPr>
          <w:rFonts w:ascii="Arial" w:hAnsi="Arial" w:cs="Arial" w:eastAsia="Arial"/>
          <w:spacing w:val="5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at</w:t>
      </w:r>
      <w:r>
        <w:rPr>
          <w:rFonts w:ascii="Arial" w:hAnsi="Arial" w:cs="Arial" w:eastAsia="Arial"/>
          <w:spacing w:val="13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a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n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y</w:t>
      </w:r>
      <w:r>
        <w:rPr>
          <w:rFonts w:ascii="Arial" w:hAnsi="Arial" w:cs="Arial" w:eastAsia="Arial"/>
          <w:spacing w:val="6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t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cs="Arial" w:eastAsia="Arial"/>
          <w:spacing w:val="6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and</w:t>
      </w:r>
      <w:r>
        <w:rPr>
          <w:rFonts w:ascii="Arial" w:hAnsi="Arial" w:cs="Arial" w:eastAsia="Arial"/>
          <w:spacing w:val="9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to</w:t>
      </w:r>
      <w:r>
        <w:rPr>
          <w:rFonts w:ascii="Arial" w:hAnsi="Arial" w:cs="Arial" w:eastAsia="Arial"/>
          <w:spacing w:val="8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d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on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t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n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ue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a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n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y</w:t>
      </w:r>
      <w:r>
        <w:rPr>
          <w:rFonts w:ascii="Arial" w:hAnsi="Arial" w:cs="Arial" w:eastAsia="Arial"/>
          <w:spacing w:val="6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p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o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d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u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t</w:t>
      </w:r>
      <w:r>
        <w:rPr>
          <w:rFonts w:ascii="Arial" w:hAnsi="Arial" w:cs="Arial" w:eastAsia="Arial"/>
          <w:spacing w:val="3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or</w:t>
      </w:r>
      <w:r>
        <w:rPr>
          <w:rFonts w:ascii="Arial" w:hAnsi="Arial" w:cs="Arial" w:eastAsia="Arial"/>
          <w:spacing w:val="9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v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s</w:t>
      </w:r>
      <w:r>
        <w:rPr>
          <w:rFonts w:ascii="Arial" w:hAnsi="Arial" w:cs="Arial" w:eastAsia="Arial"/>
          <w:spacing w:val="5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w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th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ut</w:t>
      </w:r>
      <w:r>
        <w:rPr>
          <w:rFonts w:ascii="Arial" w:hAnsi="Arial" w:cs="Arial" w:eastAsia="Arial"/>
          <w:spacing w:val="4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n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ot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.</w:t>
      </w:r>
      <w:r>
        <w:rPr>
          <w:rFonts w:ascii="Arial" w:hAnsi="Arial" w:cs="Arial" w:eastAsia="Arial"/>
          <w:spacing w:val="4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3"/>
          <w:w w:val="100"/>
          <w:position w:val="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he</w:t>
      </w:r>
      <w:r>
        <w:rPr>
          <w:rFonts w:ascii="Arial" w:hAnsi="Arial" w:cs="Arial" w:eastAsia="Arial"/>
          <w:spacing w:val="7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n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o</w:t>
      </w:r>
      <w:r>
        <w:rPr>
          <w:rFonts w:ascii="Arial" w:hAnsi="Arial" w:cs="Arial" w:eastAsia="Arial"/>
          <w:spacing w:val="3"/>
          <w:w w:val="100"/>
          <w:position w:val="0"/>
          <w:sz w:val="20"/>
          <w:szCs w:val="20"/>
        </w:rPr>
        <w:t>r</w:t>
      </w:r>
      <w:r>
        <w:rPr>
          <w:rFonts w:ascii="Arial" w:hAnsi="Arial" w:cs="Arial" w:eastAsia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at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on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onta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ned</w:t>
      </w:r>
      <w:r>
        <w:rPr>
          <w:rFonts w:ascii="Arial" w:hAnsi="Arial" w:cs="Arial" w:eastAsia="Arial"/>
          <w:spacing w:val="-7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he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e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n</w:t>
      </w:r>
      <w:r>
        <w:rPr>
          <w:rFonts w:ascii="Arial" w:hAnsi="Arial" w:cs="Arial" w:eastAsia="Arial"/>
          <w:spacing w:val="-4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b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e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l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e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v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d</w:t>
      </w:r>
      <w:r>
        <w:rPr>
          <w:rFonts w:ascii="Arial" w:hAnsi="Arial" w:cs="Arial" w:eastAsia="Arial"/>
          <w:spacing w:val="-7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to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be</w:t>
      </w:r>
      <w:r>
        <w:rPr>
          <w:rFonts w:ascii="Arial" w:hAnsi="Arial" w:cs="Arial" w:eastAsia="Arial"/>
          <w:spacing w:val="-2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a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u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a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cs="Arial" w:eastAsia="Arial"/>
          <w:spacing w:val="-8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nd</w:t>
      </w:r>
      <w:r>
        <w:rPr>
          <w:rFonts w:ascii="Arial" w:hAnsi="Arial" w:cs="Arial" w:eastAsia="Arial"/>
          <w:spacing w:val="-3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e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l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ab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l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cs="Arial" w:eastAsia="Arial"/>
          <w:spacing w:val="-6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at</w:t>
      </w:r>
      <w:r>
        <w:rPr>
          <w:rFonts w:ascii="Arial" w:hAnsi="Arial" w:cs="Arial" w:eastAsia="Arial"/>
          <w:spacing w:val="-2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he</w:t>
      </w:r>
      <w:r>
        <w:rPr>
          <w:rFonts w:ascii="Arial" w:hAnsi="Arial" w:cs="Arial" w:eastAsia="Arial"/>
          <w:spacing w:val="-3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t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cs="Arial" w:eastAsia="Arial"/>
          <w:spacing w:val="-4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of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p</w:t>
      </w:r>
      <w:r>
        <w:rPr>
          <w:rFonts w:ascii="Arial" w:hAnsi="Arial" w:cs="Arial" w:eastAsia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nt</w:t>
      </w:r>
      <w:r>
        <w:rPr>
          <w:rFonts w:ascii="Arial" w:hAnsi="Arial" w:cs="Arial" w:eastAsia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position w:val="0"/>
          <w:sz w:val="20"/>
          <w:szCs w:val="20"/>
        </w:rPr>
        <w:t>n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  <w:t>g.</w:t>
      </w:r>
      <w:r>
        <w:rPr>
          <w:rFonts w:ascii="Arial" w:hAnsi="Arial" w:cs="Arial" w:eastAsia="Arial"/>
          <w:spacing w:val="0"/>
          <w:w w:val="100"/>
          <w:position w:val="0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207" w:right="7816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R</w:t>
      </w:r>
      <w:r>
        <w:rPr>
          <w:rFonts w:ascii="Arial" w:hAnsi="Arial" w:cs="Arial" w:eastAsia="Arial"/>
          <w:color w:val="2268AE"/>
          <w:spacing w:val="1"/>
          <w:w w:val="100"/>
          <w:sz w:val="24"/>
          <w:szCs w:val="24"/>
        </w:rPr>
        <w:t>e</w:t>
      </w:r>
      <w:r>
        <w:rPr>
          <w:rFonts w:ascii="Arial" w:hAnsi="Arial" w:cs="Arial" w:eastAsia="Arial"/>
          <w:color w:val="2268AE"/>
          <w:spacing w:val="1"/>
          <w:w w:val="100"/>
          <w:sz w:val="24"/>
          <w:szCs w:val="24"/>
        </w:rPr>
        <w:t>f</w:t>
      </w:r>
      <w:r>
        <w:rPr>
          <w:rFonts w:ascii="Arial" w:hAnsi="Arial" w:cs="Arial" w:eastAsia="Arial"/>
          <w:color w:val="2268AE"/>
          <w:spacing w:val="1"/>
          <w:w w:val="100"/>
          <w:sz w:val="24"/>
          <w:szCs w:val="24"/>
        </w:rPr>
        <w:t>e</w:t>
      </w:r>
      <w:r>
        <w:rPr>
          <w:rFonts w:ascii="Arial" w:hAnsi="Arial" w:cs="Arial" w:eastAsia="Arial"/>
          <w:color w:val="2268AE"/>
          <w:spacing w:val="-1"/>
          <w:w w:val="100"/>
          <w:sz w:val="24"/>
          <w:szCs w:val="24"/>
        </w:rPr>
        <w:t>r</w:t>
      </w:r>
      <w:r>
        <w:rPr>
          <w:rFonts w:ascii="Arial" w:hAnsi="Arial" w:cs="Arial" w:eastAsia="Arial"/>
          <w:color w:val="2268AE"/>
          <w:spacing w:val="1"/>
          <w:w w:val="100"/>
          <w:sz w:val="24"/>
          <w:szCs w:val="24"/>
        </w:rPr>
        <w:t>e</w:t>
      </w:r>
      <w:r>
        <w:rPr>
          <w:rFonts w:ascii="Arial" w:hAnsi="Arial" w:cs="Arial" w:eastAsia="Arial"/>
          <w:color w:val="2268AE"/>
          <w:spacing w:val="1"/>
          <w:w w:val="100"/>
          <w:sz w:val="24"/>
          <w:szCs w:val="24"/>
        </w:rPr>
        <w:t>n</w:t>
      </w:r>
      <w:r>
        <w:rPr>
          <w:rFonts w:ascii="Arial" w:hAnsi="Arial" w:cs="Arial" w:eastAsia="Arial"/>
          <w:color w:val="2268AE"/>
          <w:spacing w:val="-2"/>
          <w:w w:val="100"/>
          <w:sz w:val="24"/>
          <w:szCs w:val="24"/>
        </w:rPr>
        <w:t>c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e</w:t>
      </w:r>
      <w:r>
        <w:rPr>
          <w:rFonts w:ascii="Arial" w:hAnsi="Arial" w:cs="Arial" w:eastAsia="Arial"/>
          <w:color w:val="2268AE"/>
          <w:spacing w:val="-9"/>
          <w:w w:val="100"/>
          <w:sz w:val="24"/>
          <w:szCs w:val="24"/>
        </w:rPr>
        <w:t> </w:t>
      </w:r>
      <w:r>
        <w:rPr>
          <w:rFonts w:ascii="Arial" w:hAnsi="Arial" w:cs="Arial" w:eastAsia="Arial"/>
          <w:color w:val="2268AE"/>
          <w:spacing w:val="-1"/>
          <w:w w:val="100"/>
          <w:sz w:val="24"/>
          <w:szCs w:val="24"/>
        </w:rPr>
        <w:t>d</w:t>
      </w:r>
      <w:r>
        <w:rPr>
          <w:rFonts w:ascii="Arial" w:hAnsi="Arial" w:cs="Arial" w:eastAsia="Arial"/>
          <w:color w:val="2268AE"/>
          <w:spacing w:val="1"/>
          <w:w w:val="100"/>
          <w:sz w:val="24"/>
          <w:szCs w:val="24"/>
        </w:rPr>
        <w:t>e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si</w:t>
      </w:r>
      <w:r>
        <w:rPr>
          <w:rFonts w:ascii="Arial" w:hAnsi="Arial" w:cs="Arial" w:eastAsia="Arial"/>
          <w:color w:val="2268AE"/>
          <w:spacing w:val="-1"/>
          <w:w w:val="100"/>
          <w:sz w:val="24"/>
          <w:szCs w:val="24"/>
        </w:rPr>
        <w:t>g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n</w:t>
      </w:r>
      <w:r>
        <w:rPr>
          <w:rFonts w:ascii="Arial" w:hAnsi="Arial" w:cs="Arial" w:eastAsia="Arial"/>
          <w:color w:val="2268AE"/>
          <w:spacing w:val="-5"/>
          <w:w w:val="100"/>
          <w:sz w:val="24"/>
          <w:szCs w:val="24"/>
        </w:rPr>
        <w:t> </w:t>
      </w:r>
      <w:r>
        <w:rPr>
          <w:rFonts w:ascii="Arial" w:hAnsi="Arial" w:cs="Arial" w:eastAsia="Arial"/>
          <w:color w:val="2268AE"/>
          <w:spacing w:val="1"/>
          <w:w w:val="100"/>
          <w:sz w:val="24"/>
          <w:szCs w:val="24"/>
        </w:rPr>
        <w:t>p</w:t>
      </w:r>
      <w:r>
        <w:rPr>
          <w:rFonts w:ascii="Arial" w:hAnsi="Arial" w:cs="Arial" w:eastAsia="Arial"/>
          <w:color w:val="2268AE"/>
          <w:spacing w:val="1"/>
          <w:w w:val="100"/>
          <w:sz w:val="24"/>
          <w:szCs w:val="24"/>
        </w:rPr>
        <w:t>o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li</w:t>
      </w:r>
      <w:r>
        <w:rPr>
          <w:rFonts w:ascii="Arial" w:hAnsi="Arial" w:cs="Arial" w:eastAsia="Arial"/>
          <w:color w:val="2268AE"/>
          <w:spacing w:val="-2"/>
          <w:w w:val="100"/>
          <w:sz w:val="24"/>
          <w:szCs w:val="24"/>
        </w:rPr>
        <w:t>c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y</w:t>
      </w:r>
      <w:r>
        <w:rPr>
          <w:rFonts w:ascii="Arial" w:hAnsi="Arial" w:cs="Arial" w:eastAsia="Arial"/>
          <w:color w:val="000000"/>
          <w:spacing w:val="0"/>
          <w:w w:val="100"/>
          <w:sz w:val="24"/>
          <w:szCs w:val="24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207" w:right="123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3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2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do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ent</w:t>
      </w:r>
      <w:r>
        <w:rPr>
          <w:rFonts w:ascii="Arial" w:hAnsi="Arial" w:cs="Arial" w:eastAsia="Arial"/>
          <w:spacing w:val="2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2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v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ed</w:t>
      </w:r>
      <w:r>
        <w:rPr>
          <w:rFonts w:ascii="Arial" w:hAnsi="Arial" w:cs="Arial" w:eastAsia="Arial"/>
          <w:spacing w:val="2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as</w:t>
      </w:r>
      <w:r>
        <w:rPr>
          <w:rFonts w:ascii="Arial" w:hAnsi="Arial" w:cs="Arial" w:eastAsia="Arial"/>
          <w:spacing w:val="2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2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g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2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en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2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2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k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os</w:t>
      </w:r>
      <w:r>
        <w:rPr>
          <w:rFonts w:ascii="Arial" w:hAnsi="Arial" w:cs="Arial" w:eastAsia="Arial"/>
          <w:spacing w:val="2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2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es</w:t>
      </w:r>
      <w:r>
        <w:rPr>
          <w:rFonts w:ascii="Arial" w:hAnsi="Arial" w:cs="Arial" w:eastAsia="Arial"/>
          <w:spacing w:val="19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</w:t>
      </w:r>
      <w:r>
        <w:rPr>
          <w:rFonts w:ascii="Arial" w:hAnsi="Arial" w:cs="Arial" w:eastAsia="Arial"/>
          <w:spacing w:val="2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pon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b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1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or</w:t>
      </w:r>
      <w:r>
        <w:rPr>
          <w:rFonts w:ascii="Arial" w:hAnsi="Arial" w:cs="Arial" w:eastAsia="Arial"/>
          <w:spacing w:val="2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b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2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or</w:t>
      </w:r>
      <w:r>
        <w:rPr>
          <w:rFonts w:ascii="Arial" w:hAnsi="Arial" w:cs="Arial" w:eastAsia="Arial"/>
          <w:spacing w:val="2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at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spacing w:val="-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onta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ned</w:t>
      </w:r>
      <w:r>
        <w:rPr>
          <w:rFonts w:ascii="Arial" w:hAnsi="Arial" w:cs="Arial" w:eastAsia="Arial"/>
          <w:spacing w:val="-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h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do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ent.</w:t>
      </w:r>
      <w:r>
        <w:rPr>
          <w:rFonts w:ascii="Arial" w:hAnsi="Arial" w:cs="Arial" w:eastAsia="Arial"/>
          <w:spacing w:val="-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k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os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v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es</w:t>
      </w:r>
      <w:r>
        <w:rPr>
          <w:rFonts w:ascii="Arial" w:hAnsi="Arial" w:cs="Arial" w:eastAsia="Arial"/>
          <w:spacing w:val="-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ght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to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k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,</w:t>
      </w:r>
      <w:r>
        <w:rPr>
          <w:rFonts w:ascii="Arial" w:hAnsi="Arial" w:cs="Arial" w:eastAsia="Arial"/>
          <w:spacing w:val="-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od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at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,</w:t>
      </w:r>
      <w:r>
        <w:rPr>
          <w:rFonts w:ascii="Arial" w:hAnsi="Arial" w:cs="Arial" w:eastAsia="Arial"/>
          <w:spacing w:val="-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en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h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an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ent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,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v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ents</w:t>
      </w:r>
      <w:r>
        <w:rPr>
          <w:rFonts w:ascii="Arial" w:hAnsi="Arial" w:cs="Arial" w:eastAsia="Arial"/>
          <w:spacing w:val="-1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and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her</w:t>
      </w:r>
      <w:r>
        <w:rPr>
          <w:rFonts w:ascii="Arial" w:hAnsi="Arial" w:cs="Arial" w:eastAsia="Arial"/>
          <w:spacing w:val="-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h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anges</w:t>
      </w:r>
      <w:r>
        <w:rPr>
          <w:rFonts w:ascii="Arial" w:hAnsi="Arial" w:cs="Arial" w:eastAsia="Arial"/>
          <w:spacing w:val="-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-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h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-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en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-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gn</w:t>
      </w:r>
      <w:r>
        <w:rPr>
          <w:rFonts w:ascii="Arial" w:hAnsi="Arial" w:cs="Arial" w:eastAsia="Arial"/>
          <w:spacing w:val="-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do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entat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spacing w:val="-1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h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out</w:t>
      </w:r>
      <w:r>
        <w:rPr>
          <w:rFonts w:ascii="Arial" w:hAnsi="Arial" w:cs="Arial" w:eastAsia="Arial"/>
          <w:spacing w:val="-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39" w:lineRule="auto"/>
        <w:ind w:left="207" w:right="125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Re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en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-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gns</w:t>
      </w:r>
      <w:r>
        <w:rPr>
          <w:rFonts w:ascii="Arial" w:hAnsi="Arial" w:cs="Arial" w:eastAsia="Arial"/>
          <w:spacing w:val="-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ated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g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k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os</w:t>
      </w:r>
      <w:r>
        <w:rPr>
          <w:rFonts w:ascii="Arial" w:hAnsi="Arial" w:cs="Arial" w:eastAsia="Arial"/>
          <w:spacing w:val="-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on's</w:t>
      </w:r>
      <w:r>
        <w:rPr>
          <w:rFonts w:ascii="Arial" w:hAnsi="Arial" w:cs="Arial" w:eastAsia="Arial"/>
          <w:spacing w:val="-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ub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hed</w:t>
      </w:r>
      <w:r>
        <w:rPr>
          <w:rFonts w:ascii="Arial" w:hAnsi="Arial" w:cs="Arial" w:eastAsia="Arial"/>
          <w:spacing w:val="-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at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ons</w:t>
      </w:r>
      <w:r>
        <w:rPr>
          <w:rFonts w:ascii="Arial" w:hAnsi="Arial" w:cs="Arial" w:eastAsia="Arial"/>
          <w:spacing w:val="-9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as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as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h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-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at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of</w:t>
      </w:r>
      <w:r>
        <w:rPr>
          <w:rFonts w:ascii="Arial" w:hAnsi="Arial" w:cs="Arial" w:eastAsia="Arial"/>
          <w:spacing w:val="1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other</w:t>
      </w:r>
      <w:r>
        <w:rPr>
          <w:rFonts w:ascii="Arial" w:hAnsi="Arial" w:cs="Arial" w:eastAsia="Arial"/>
          <w:spacing w:val="1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v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anu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tu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.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9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at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</w:t>
      </w:r>
      <w:r>
        <w:rPr>
          <w:rFonts w:ascii="Arial" w:hAnsi="Arial" w:cs="Arial" w:eastAsia="Arial"/>
          <w:spacing w:val="1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spacing w:val="1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ent</w:t>
      </w:r>
      <w:r>
        <w:rPr>
          <w:rFonts w:ascii="Arial" w:hAnsi="Arial" w:cs="Arial" w:eastAsia="Arial"/>
          <w:spacing w:val="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at</w:t>
      </w:r>
      <w:r>
        <w:rPr>
          <w:rFonts w:ascii="Arial" w:hAnsi="Arial" w:cs="Arial" w:eastAsia="Arial"/>
          <w:spacing w:val="1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he</w:t>
      </w:r>
      <w:r>
        <w:rPr>
          <w:rFonts w:ascii="Arial" w:hAnsi="Arial" w:cs="Arial" w:eastAsia="Arial"/>
          <w:spacing w:val="1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he</w:t>
      </w:r>
      <w:r>
        <w:rPr>
          <w:rFonts w:ascii="Arial" w:hAnsi="Arial" w:cs="Arial" w:eastAsia="Arial"/>
          <w:spacing w:val="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en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g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1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b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.</w:t>
      </w:r>
      <w:r>
        <w:rPr>
          <w:rFonts w:ascii="Arial" w:hAnsi="Arial" w:cs="Arial" w:eastAsia="Arial"/>
          <w:spacing w:val="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k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2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d/or</w:t>
      </w:r>
      <w:r>
        <w:rPr>
          <w:rFonts w:ascii="Arial" w:hAnsi="Arial" w:cs="Arial" w:eastAsia="Arial"/>
          <w:spacing w:val="2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ts</w:t>
      </w:r>
      <w:r>
        <w:rPr>
          <w:rFonts w:ascii="Arial" w:hAnsi="Arial" w:cs="Arial" w:eastAsia="Arial"/>
          <w:spacing w:val="2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en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2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do</w:t>
      </w:r>
      <w:r>
        <w:rPr>
          <w:rFonts w:ascii="Arial" w:hAnsi="Arial" w:cs="Arial" w:eastAsia="Arial"/>
          <w:spacing w:val="2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</w:t>
      </w:r>
      <w:r>
        <w:rPr>
          <w:rFonts w:ascii="Arial" w:hAnsi="Arial" w:cs="Arial" w:eastAsia="Arial"/>
          <w:spacing w:val="2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wa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ant</w:t>
      </w:r>
      <w:r>
        <w:rPr>
          <w:rFonts w:ascii="Arial" w:hAnsi="Arial" w:cs="Arial" w:eastAsia="Arial"/>
          <w:spacing w:val="2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2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1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or</w:t>
      </w:r>
      <w:r>
        <w:rPr>
          <w:rFonts w:ascii="Arial" w:hAnsi="Arial" w:cs="Arial" w:eastAsia="Arial"/>
          <w:spacing w:val="2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et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1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of</w:t>
      </w:r>
      <w:r>
        <w:rPr>
          <w:rFonts w:ascii="Arial" w:hAnsi="Arial" w:cs="Arial" w:eastAsia="Arial"/>
          <w:spacing w:val="2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h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2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ons</w:t>
      </w:r>
      <w:r>
        <w:rPr>
          <w:rFonts w:ascii="Arial" w:hAnsi="Arial" w:cs="Arial" w:eastAsia="Arial"/>
          <w:spacing w:val="1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or</w:t>
      </w:r>
      <w:r>
        <w:rPr>
          <w:rFonts w:ascii="Arial" w:hAnsi="Arial" w:cs="Arial" w:eastAsia="Arial"/>
          <w:spacing w:val="2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2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at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onta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ned</w:t>
      </w:r>
      <w:r>
        <w:rPr>
          <w:rFonts w:ascii="Arial" w:hAnsi="Arial" w:cs="Arial" w:eastAsia="Arial"/>
          <w:spacing w:val="-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207" w:right="128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-1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k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os</w:t>
      </w:r>
      <w:r>
        <w:rPr>
          <w:rFonts w:ascii="Arial" w:hAnsi="Arial" w:cs="Arial" w:eastAsia="Arial"/>
          <w:spacing w:val="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does</w:t>
      </w:r>
      <w:r>
        <w:rPr>
          <w:rFonts w:ascii="Arial" w:hAnsi="Arial" w:cs="Arial" w:eastAsia="Arial"/>
          <w:spacing w:val="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</w:t>
      </w:r>
      <w:r>
        <w:rPr>
          <w:rFonts w:ascii="Arial" w:hAnsi="Arial" w:cs="Arial" w:eastAsia="Arial"/>
          <w:spacing w:val="1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wa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ant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h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at</w:t>
      </w:r>
      <w:r>
        <w:rPr>
          <w:rFonts w:ascii="Arial" w:hAnsi="Arial" w:cs="Arial" w:eastAsia="Arial"/>
          <w:spacing w:val="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h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de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gns</w:t>
      </w:r>
      <w:r>
        <w:rPr>
          <w:rFonts w:ascii="Arial" w:hAnsi="Arial" w:cs="Arial" w:eastAsia="Arial"/>
          <w:spacing w:val="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du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2"/>
          <w:w w:val="100"/>
          <w:sz w:val="20"/>
          <w:szCs w:val="20"/>
        </w:rPr>
        <w:t>w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h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.</w:t>
      </w:r>
      <w:r>
        <w:rPr>
          <w:rFonts w:ascii="Arial" w:hAnsi="Arial" w:cs="Arial" w:eastAsia="Arial"/>
          <w:spacing w:val="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Cu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to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er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hou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ete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v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ate</w:t>
      </w:r>
      <w:r>
        <w:rPr>
          <w:rFonts w:ascii="Arial" w:hAnsi="Arial" w:cs="Arial" w:eastAsia="Arial"/>
          <w:spacing w:val="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g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-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entat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spacing w:val="-1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-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-6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tem</w:t>
      </w:r>
      <w:r>
        <w:rPr>
          <w:rFonts w:ascii="Arial" w:hAnsi="Arial" w:cs="Arial" w:eastAsia="Arial"/>
          <w:spacing w:val="-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un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-1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or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end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ap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</w:r>
    </w:p>
    <w:p>
      <w:pPr>
        <w:spacing w:before="1" w:after="0" w:line="230" w:lineRule="exact"/>
        <w:ind w:left="207" w:right="125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-1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k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os</w:t>
      </w:r>
      <w:r>
        <w:rPr>
          <w:rFonts w:ascii="Arial" w:hAnsi="Arial" w:cs="Arial" w:eastAsia="Arial"/>
          <w:spacing w:val="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spacing w:val="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v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es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ts</w:t>
      </w:r>
      <w:r>
        <w:rPr>
          <w:rFonts w:ascii="Arial" w:hAnsi="Arial" w:cs="Arial" w:eastAsia="Arial"/>
          <w:spacing w:val="9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to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2"/>
          <w:w w:val="100"/>
          <w:sz w:val="20"/>
          <w:szCs w:val="20"/>
        </w:rPr>
        <w:t>w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ted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wa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ant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,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ng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nda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k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os</w:t>
      </w:r>
      <w:r>
        <w:rPr>
          <w:rFonts w:ascii="Arial" w:hAnsi="Arial" w:cs="Arial" w:eastAsia="Arial"/>
          <w:spacing w:val="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and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nd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</w:r>
    </w:p>
    <w:p>
      <w:pPr>
        <w:spacing w:before="0" w:after="0" w:line="227" w:lineRule="exact"/>
        <w:ind w:left="207" w:right="3850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1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or</w:t>
      </w:r>
      <w:r>
        <w:rPr>
          <w:rFonts w:ascii="Arial" w:hAnsi="Arial" w:cs="Arial" w:eastAsia="Arial"/>
          <w:spacing w:val="-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-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ent</w:t>
      </w:r>
      <w:r>
        <w:rPr>
          <w:rFonts w:ascii="Arial" w:hAnsi="Arial" w:cs="Arial" w:eastAsia="Arial"/>
          <w:spacing w:val="-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-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at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spacing w:val="-1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v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us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hyperlink r:id="rId43">
        <w:r>
          <w:rPr>
            <w:rFonts w:ascii="Arial" w:hAnsi="Arial" w:cs="Arial" w:eastAsia="Arial"/>
            <w:spacing w:val="0"/>
            <w:w w:val="100"/>
            <w:sz w:val="20"/>
            <w:szCs w:val="20"/>
          </w:rPr>
          <w:t>ww</w:t>
        </w:r>
        <w:r>
          <w:rPr>
            <w:rFonts w:ascii="Arial" w:hAnsi="Arial" w:cs="Arial" w:eastAsia="Arial"/>
            <w:spacing w:val="-2"/>
            <w:w w:val="100"/>
            <w:sz w:val="20"/>
            <w:szCs w:val="20"/>
          </w:rPr>
          <w:t>w</w:t>
        </w:r>
        <w:r>
          <w:rPr>
            <w:rFonts w:ascii="Arial" w:hAnsi="Arial" w:cs="Arial" w:eastAsia="Arial"/>
            <w:spacing w:val="2"/>
            <w:w w:val="100"/>
            <w:sz w:val="20"/>
            <w:szCs w:val="20"/>
          </w:rPr>
          <w:t>.</w:t>
        </w:r>
        <w:r>
          <w:rPr>
            <w:rFonts w:ascii="Arial" w:hAnsi="Arial" w:cs="Arial" w:eastAsia="Arial"/>
            <w:spacing w:val="-1"/>
            <w:w w:val="100"/>
            <w:sz w:val="20"/>
            <w:szCs w:val="20"/>
          </w:rPr>
          <w:t>A</w:t>
        </w:r>
        <w:r>
          <w:rPr>
            <w:rFonts w:ascii="Arial" w:hAnsi="Arial" w:cs="Arial" w:eastAsia="Arial"/>
            <w:spacing w:val="4"/>
            <w:w w:val="100"/>
            <w:sz w:val="20"/>
            <w:szCs w:val="20"/>
          </w:rPr>
          <w:t>k</w:t>
        </w:r>
        <w:r>
          <w:rPr>
            <w:rFonts w:ascii="Arial" w:hAnsi="Arial" w:cs="Arial" w:eastAsia="Arial"/>
            <w:spacing w:val="1"/>
            <w:w w:val="100"/>
            <w:sz w:val="20"/>
            <w:szCs w:val="20"/>
          </w:rPr>
          <w:t>r</w:t>
        </w:r>
        <w:r>
          <w:rPr>
            <w:rFonts w:ascii="Arial" w:hAnsi="Arial" w:cs="Arial" w:eastAsia="Arial"/>
            <w:spacing w:val="0"/>
            <w:w w:val="100"/>
            <w:sz w:val="20"/>
            <w:szCs w:val="20"/>
          </w:rPr>
          <w:t>o</w:t>
        </w:r>
        <w:r>
          <w:rPr>
            <w:rFonts w:ascii="Arial" w:hAnsi="Arial" w:cs="Arial" w:eastAsia="Arial"/>
            <w:spacing w:val="1"/>
            <w:w w:val="100"/>
            <w:sz w:val="20"/>
            <w:szCs w:val="20"/>
          </w:rPr>
          <w:t>s</w:t>
        </w:r>
        <w:r>
          <w:rPr>
            <w:rFonts w:ascii="Arial" w:hAnsi="Arial" w:cs="Arial" w:eastAsia="Arial"/>
            <w:spacing w:val="-1"/>
            <w:w w:val="100"/>
            <w:sz w:val="20"/>
            <w:szCs w:val="20"/>
          </w:rPr>
          <w:t>S</w:t>
        </w:r>
        <w:r>
          <w:rPr>
            <w:rFonts w:ascii="Arial" w:hAnsi="Arial" w:cs="Arial" w:eastAsia="Arial"/>
            <w:spacing w:val="-1"/>
            <w:w w:val="100"/>
            <w:sz w:val="20"/>
            <w:szCs w:val="20"/>
          </w:rPr>
          <w:t>i</w:t>
        </w:r>
        <w:r>
          <w:rPr>
            <w:rFonts w:ascii="Arial" w:hAnsi="Arial" w:cs="Arial" w:eastAsia="Arial"/>
            <w:spacing w:val="1"/>
            <w:w w:val="100"/>
            <w:sz w:val="20"/>
            <w:szCs w:val="20"/>
          </w:rPr>
          <w:t>l</w:t>
        </w:r>
        <w:r>
          <w:rPr>
            <w:rFonts w:ascii="Arial" w:hAnsi="Arial" w:cs="Arial" w:eastAsia="Arial"/>
            <w:spacing w:val="-1"/>
            <w:w w:val="100"/>
            <w:sz w:val="20"/>
            <w:szCs w:val="20"/>
          </w:rPr>
          <w:t>i</w:t>
        </w:r>
        <w:r>
          <w:rPr>
            <w:rFonts w:ascii="Arial" w:hAnsi="Arial" w:cs="Arial" w:eastAsia="Arial"/>
            <w:spacing w:val="1"/>
            <w:w w:val="100"/>
            <w:sz w:val="20"/>
            <w:szCs w:val="20"/>
          </w:rPr>
          <w:t>c</w:t>
        </w:r>
        <w:r>
          <w:rPr>
            <w:rFonts w:ascii="Arial" w:hAnsi="Arial" w:cs="Arial" w:eastAsia="Arial"/>
            <w:spacing w:val="0"/>
            <w:w w:val="100"/>
            <w:sz w:val="20"/>
            <w:szCs w:val="20"/>
          </w:rPr>
          <w:t>on.</w:t>
        </w:r>
        <w:r>
          <w:rPr>
            <w:rFonts w:ascii="Arial" w:hAnsi="Arial" w:cs="Arial" w:eastAsia="Arial"/>
            <w:spacing w:val="1"/>
            <w:w w:val="100"/>
            <w:sz w:val="20"/>
            <w:szCs w:val="20"/>
          </w:rPr>
          <w:t>c</w:t>
        </w:r>
        <w:r>
          <w:rPr>
            <w:rFonts w:ascii="Arial" w:hAnsi="Arial" w:cs="Arial" w:eastAsia="Arial"/>
            <w:spacing w:val="0"/>
            <w:w w:val="100"/>
            <w:sz w:val="20"/>
            <w:szCs w:val="20"/>
          </w:rPr>
          <w:t>om</w:t>
        </w:r>
        <w:r>
          <w:rPr>
            <w:rFonts w:ascii="Arial" w:hAnsi="Arial" w:cs="Arial" w:eastAsia="Arial"/>
            <w:spacing w:val="0"/>
            <w:w w:val="100"/>
            <w:sz w:val="20"/>
            <w:szCs w:val="20"/>
          </w:rPr>
        </w:r>
      </w:hyperlink>
    </w:p>
    <w:p>
      <w:pPr>
        <w:spacing w:before="9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207" w:right="8440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268AE"/>
          <w:spacing w:val="1"/>
          <w:w w:val="100"/>
          <w:sz w:val="24"/>
          <w:szCs w:val="24"/>
        </w:rPr>
        <w:t>L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i</w:t>
      </w:r>
      <w:r>
        <w:rPr>
          <w:rFonts w:ascii="Arial" w:hAnsi="Arial" w:cs="Arial" w:eastAsia="Arial"/>
          <w:color w:val="2268AE"/>
          <w:spacing w:val="1"/>
          <w:w w:val="100"/>
          <w:sz w:val="24"/>
          <w:szCs w:val="24"/>
        </w:rPr>
        <w:t>f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e</w:t>
      </w:r>
      <w:r>
        <w:rPr>
          <w:rFonts w:ascii="Arial" w:hAnsi="Arial" w:cs="Arial" w:eastAsia="Arial"/>
          <w:color w:val="2268AE"/>
          <w:spacing w:val="-2"/>
          <w:w w:val="100"/>
          <w:sz w:val="24"/>
          <w:szCs w:val="24"/>
        </w:rPr>
        <w:t> 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s</w:t>
      </w:r>
      <w:r>
        <w:rPr>
          <w:rFonts w:ascii="Arial" w:hAnsi="Arial" w:cs="Arial" w:eastAsia="Arial"/>
          <w:color w:val="2268AE"/>
          <w:spacing w:val="-1"/>
          <w:w w:val="100"/>
          <w:sz w:val="24"/>
          <w:szCs w:val="24"/>
        </w:rPr>
        <w:t>u</w:t>
      </w:r>
      <w:r>
        <w:rPr>
          <w:rFonts w:ascii="Arial" w:hAnsi="Arial" w:cs="Arial" w:eastAsia="Arial"/>
          <w:color w:val="2268AE"/>
          <w:spacing w:val="1"/>
          <w:w w:val="100"/>
          <w:sz w:val="24"/>
          <w:szCs w:val="24"/>
        </w:rPr>
        <w:t>p</w:t>
      </w:r>
      <w:r>
        <w:rPr>
          <w:rFonts w:ascii="Arial" w:hAnsi="Arial" w:cs="Arial" w:eastAsia="Arial"/>
          <w:color w:val="2268AE"/>
          <w:spacing w:val="1"/>
          <w:w w:val="100"/>
          <w:sz w:val="24"/>
          <w:szCs w:val="24"/>
        </w:rPr>
        <w:t>p</w:t>
      </w:r>
      <w:r>
        <w:rPr>
          <w:rFonts w:ascii="Arial" w:hAnsi="Arial" w:cs="Arial" w:eastAsia="Arial"/>
          <w:color w:val="2268AE"/>
          <w:spacing w:val="1"/>
          <w:w w:val="100"/>
          <w:sz w:val="24"/>
          <w:szCs w:val="24"/>
        </w:rPr>
        <w:t>o</w:t>
      </w:r>
      <w:r>
        <w:rPr>
          <w:rFonts w:ascii="Arial" w:hAnsi="Arial" w:cs="Arial" w:eastAsia="Arial"/>
          <w:color w:val="2268AE"/>
          <w:spacing w:val="-1"/>
          <w:w w:val="100"/>
          <w:sz w:val="24"/>
          <w:szCs w:val="24"/>
        </w:rPr>
        <w:t>r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t</w:t>
      </w:r>
      <w:r>
        <w:rPr>
          <w:rFonts w:ascii="Arial" w:hAnsi="Arial" w:cs="Arial" w:eastAsia="Arial"/>
          <w:color w:val="2268AE"/>
          <w:spacing w:val="-9"/>
          <w:w w:val="100"/>
          <w:sz w:val="24"/>
          <w:szCs w:val="24"/>
        </w:rPr>
        <w:t> </w:t>
      </w:r>
      <w:r>
        <w:rPr>
          <w:rFonts w:ascii="Arial" w:hAnsi="Arial" w:cs="Arial" w:eastAsia="Arial"/>
          <w:color w:val="2268AE"/>
          <w:spacing w:val="1"/>
          <w:w w:val="100"/>
          <w:sz w:val="24"/>
          <w:szCs w:val="24"/>
        </w:rPr>
        <w:t>p</w:t>
      </w:r>
      <w:r>
        <w:rPr>
          <w:rFonts w:ascii="Arial" w:hAnsi="Arial" w:cs="Arial" w:eastAsia="Arial"/>
          <w:color w:val="2268AE"/>
          <w:spacing w:val="1"/>
          <w:w w:val="100"/>
          <w:sz w:val="24"/>
          <w:szCs w:val="24"/>
        </w:rPr>
        <w:t>o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licy</w:t>
      </w:r>
      <w:r>
        <w:rPr>
          <w:rFonts w:ascii="Arial" w:hAnsi="Arial" w:cs="Arial" w:eastAsia="Arial"/>
          <w:color w:val="000000"/>
          <w:spacing w:val="0"/>
          <w:w w:val="100"/>
          <w:sz w:val="24"/>
          <w:szCs w:val="24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207" w:right="122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0"/>
          <w:w w:val="100"/>
          <w:sz w:val="20"/>
          <w:szCs w:val="20"/>
        </w:rPr>
        <w:t>LI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3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: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 </w:t>
      </w:r>
      <w:r>
        <w:rPr>
          <w:rFonts w:ascii="Arial" w:hAnsi="Arial" w:cs="Arial" w:eastAsia="Arial"/>
          <w:spacing w:val="1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K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'</w:t>
      </w:r>
      <w:r>
        <w:rPr>
          <w:rFonts w:ascii="Arial" w:hAnsi="Arial" w:cs="Arial" w:eastAsia="Arial"/>
          <w:spacing w:val="3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2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</w:t>
      </w:r>
      <w:r>
        <w:rPr>
          <w:rFonts w:ascii="Arial" w:hAnsi="Arial" w:cs="Arial" w:eastAsia="Arial"/>
          <w:spacing w:val="3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3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G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D,</w:t>
      </w:r>
      <w:r>
        <w:rPr>
          <w:rFonts w:ascii="Arial" w:hAnsi="Arial" w:cs="Arial" w:eastAsia="Arial"/>
          <w:spacing w:val="3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IN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D,</w:t>
      </w:r>
      <w:r>
        <w:rPr>
          <w:rFonts w:ascii="Arial" w:hAnsi="Arial" w:cs="Arial" w:eastAsia="Arial"/>
          <w:spacing w:val="3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3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Z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2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3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3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2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IN</w:t>
      </w:r>
      <w:r>
        <w:rPr>
          <w:rFonts w:ascii="Arial" w:hAnsi="Arial" w:cs="Arial" w:eastAsia="Arial"/>
          <w:spacing w:val="39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LI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3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RT</w:t>
      </w:r>
      <w:r>
        <w:rPr>
          <w:rFonts w:ascii="Arial" w:hAnsi="Arial" w:cs="Arial" w:eastAsia="Arial"/>
          <w:spacing w:val="3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V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3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4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 </w:t>
      </w:r>
      <w:r>
        <w:rPr>
          <w:rFonts w:ascii="Arial" w:hAnsi="Arial" w:cs="Arial" w:eastAsia="Arial"/>
          <w:spacing w:val="1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</w:t>
      </w:r>
      <w:r>
        <w:rPr>
          <w:rFonts w:ascii="Arial" w:hAnsi="Arial" w:cs="Arial" w:eastAsia="Arial"/>
          <w:spacing w:val="3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2"/>
          <w:w w:val="100"/>
          <w:sz w:val="20"/>
          <w:szCs w:val="20"/>
        </w:rPr>
        <w:t>W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RR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,</w:t>
      </w:r>
      <w:r>
        <w:rPr>
          <w:rFonts w:ascii="Arial" w:hAnsi="Arial" w:cs="Arial" w:eastAsia="Arial"/>
          <w:spacing w:val="3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X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3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3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D,</w:t>
      </w:r>
      <w:r>
        <w:rPr>
          <w:rFonts w:ascii="Arial" w:hAnsi="Arial" w:cs="Arial" w:eastAsia="Arial"/>
          <w:spacing w:val="3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3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3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HIS</w:t>
      </w:r>
      <w:r>
        <w:rPr>
          <w:rFonts w:ascii="Arial" w:hAnsi="Arial" w:cs="Arial" w:eastAsia="Arial"/>
          <w:spacing w:val="3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 </w:t>
      </w:r>
      <w:r>
        <w:rPr>
          <w:rFonts w:ascii="Arial" w:hAnsi="Arial" w:cs="Arial" w:eastAsia="Arial"/>
          <w:spacing w:val="1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Z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2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3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UCH</w:t>
      </w:r>
      <w:r>
        <w:rPr>
          <w:rFonts w:ascii="Arial" w:hAnsi="Arial" w:cs="Arial" w:eastAsia="Arial"/>
          <w:spacing w:val="3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3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H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LL</w:t>
      </w:r>
      <w:r>
        <w:rPr>
          <w:rFonts w:ascii="Arial" w:hAnsi="Arial" w:cs="Arial" w:eastAsia="Arial"/>
          <w:spacing w:val="3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3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B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3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G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V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3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B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3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K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,</w:t>
      </w:r>
      <w:r>
        <w:rPr>
          <w:rFonts w:ascii="Arial" w:hAnsi="Arial" w:cs="Arial" w:eastAsia="Arial"/>
          <w:spacing w:val="3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3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DUC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H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LL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9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B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1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UCH</w:t>
      </w:r>
      <w:r>
        <w:rPr>
          <w:rFonts w:ascii="Arial" w:hAnsi="Arial" w:cs="Arial" w:eastAsia="Arial"/>
          <w:spacing w:val="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V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9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,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X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HE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7"/>
          <w:w w:val="100"/>
          <w:sz w:val="20"/>
          <w:szCs w:val="20"/>
        </w:rPr>
        <w:t>W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V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1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HE</w:t>
      </w:r>
      <w:r>
        <w:rPr>
          <w:rFonts w:ascii="Arial" w:hAnsi="Arial" w:cs="Arial" w:eastAsia="Arial"/>
          <w:spacing w:val="1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NT</w:t>
      </w:r>
      <w:r>
        <w:rPr>
          <w:rFonts w:ascii="Arial" w:hAnsi="Arial" w:cs="Arial" w:eastAsia="Arial"/>
          <w:spacing w:val="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1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K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9"/>
          <w:w w:val="100"/>
          <w:sz w:val="20"/>
          <w:szCs w:val="20"/>
        </w:rPr>
        <w:t>W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ING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1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RMI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B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1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K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1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CH</w:t>
      </w:r>
      <w:r>
        <w:rPr>
          <w:rFonts w:ascii="Arial" w:hAnsi="Arial" w:cs="Arial" w:eastAsia="Arial"/>
          <w:spacing w:val="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IS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B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.</w:t>
      </w:r>
      <w:r>
        <w:rPr>
          <w:rFonts w:ascii="Arial" w:hAnsi="Arial" w:cs="Arial" w:eastAsia="Arial"/>
          <w:spacing w:val="4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CH</w:t>
      </w:r>
      <w:r>
        <w:rPr>
          <w:rFonts w:ascii="Arial" w:hAnsi="Arial" w:cs="Arial" w:eastAsia="Arial"/>
          <w:spacing w:val="-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V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1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-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B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-9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2"/>
          <w:w w:val="100"/>
          <w:sz w:val="20"/>
          <w:szCs w:val="20"/>
        </w:rPr>
        <w:t>W</w:t>
      </w:r>
      <w:r>
        <w:rPr>
          <w:rFonts w:ascii="Arial" w:hAnsi="Arial" w:cs="Arial" w:eastAsia="Arial"/>
          <w:spacing w:val="-2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HH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LD</w:t>
      </w:r>
      <w:r>
        <w:rPr>
          <w:rFonts w:ascii="Arial" w:hAnsi="Arial" w:cs="Arial" w:eastAsia="Arial"/>
          <w:spacing w:val="-1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-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-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</w:t>
      </w:r>
      <w:r>
        <w:rPr>
          <w:rFonts w:ascii="Arial" w:hAnsi="Arial" w:cs="Arial" w:eastAsia="Arial"/>
          <w:spacing w:val="-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207" w:right="125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1"/>
          <w:w w:val="100"/>
          <w:sz w:val="20"/>
          <w:szCs w:val="20"/>
        </w:rPr>
        <w:t>“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uppo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v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es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or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-6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te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”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de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v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es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or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2"/>
          <w:w w:val="100"/>
          <w:sz w:val="20"/>
          <w:szCs w:val="20"/>
        </w:rPr>
        <w:t>w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(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1)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nte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ded</w:t>
      </w:r>
      <w:r>
        <w:rPr>
          <w:rFonts w:ascii="Arial" w:hAnsi="Arial" w:cs="Arial" w:eastAsia="Arial"/>
          <w:spacing w:val="-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or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g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al</w:t>
      </w:r>
      <w:r>
        <w:rPr>
          <w:rFonts w:ascii="Arial" w:hAnsi="Arial" w:cs="Arial" w:eastAsia="Arial"/>
          <w:spacing w:val="-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-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hu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bo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,</w:t>
      </w:r>
      <w:r>
        <w:rPr>
          <w:rFonts w:ascii="Arial" w:hAnsi="Arial" w:cs="Arial" w:eastAsia="Arial"/>
          <w:spacing w:val="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(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2)</w:t>
      </w:r>
      <w:r>
        <w:rPr>
          <w:rFonts w:ascii="Arial" w:hAnsi="Arial" w:cs="Arial" w:eastAsia="Arial"/>
          <w:spacing w:val="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po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or</w:t>
      </w:r>
      <w:r>
        <w:rPr>
          <w:rFonts w:ascii="Arial" w:hAnsi="Arial" w:cs="Arial" w:eastAsia="Arial"/>
          <w:spacing w:val="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h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an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e,</w:t>
      </w:r>
      <w:r>
        <w:rPr>
          <w:rFonts w:ascii="Arial" w:hAnsi="Arial" w:cs="Arial" w:eastAsia="Arial"/>
          <w:spacing w:val="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or</w:t>
      </w:r>
      <w:r>
        <w:rPr>
          <w:rFonts w:ascii="Arial" w:hAnsi="Arial" w:cs="Arial" w:eastAsia="Arial"/>
          <w:spacing w:val="1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(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3)</w:t>
      </w:r>
      <w:r>
        <w:rPr>
          <w:rFonts w:ascii="Arial" w:hAnsi="Arial" w:cs="Arial" w:eastAsia="Arial"/>
          <w:spacing w:val="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bo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un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ons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ud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ng,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b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ut</w:t>
      </w:r>
      <w:r>
        <w:rPr>
          <w:rFonts w:ascii="Arial" w:hAnsi="Arial" w:cs="Arial" w:eastAsia="Arial"/>
          <w:spacing w:val="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not</w:t>
      </w:r>
      <w:r>
        <w:rPr>
          <w:rFonts w:ascii="Arial" w:hAnsi="Arial" w:cs="Arial" w:eastAsia="Arial"/>
          <w:spacing w:val="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ted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to,</w:t>
      </w:r>
      <w:r>
        <w:rPr>
          <w:rFonts w:ascii="Arial" w:hAnsi="Arial" w:cs="Arial" w:eastAsia="Arial"/>
          <w:spacing w:val="1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,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ato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,</w:t>
      </w:r>
      <w:r>
        <w:rPr>
          <w:rFonts w:ascii="Arial" w:hAnsi="Arial" w:cs="Arial" w:eastAsia="Arial"/>
          <w:spacing w:val="3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3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eu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g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al</w:t>
      </w:r>
      <w:r>
        <w:rPr>
          <w:rFonts w:ascii="Arial" w:hAnsi="Arial" w:cs="Arial" w:eastAsia="Arial"/>
          <w:spacing w:val="2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un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,</w:t>
      </w:r>
      <w:r>
        <w:rPr>
          <w:rFonts w:ascii="Arial" w:hAnsi="Arial" w:cs="Arial" w:eastAsia="Arial"/>
          <w:spacing w:val="3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3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2"/>
          <w:w w:val="100"/>
          <w:sz w:val="20"/>
          <w:szCs w:val="20"/>
        </w:rPr>
        <w:t>w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h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3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3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39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3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an</w:t>
      </w:r>
      <w:r>
        <w:rPr>
          <w:rFonts w:ascii="Arial" w:hAnsi="Arial" w:cs="Arial" w:eastAsia="Arial"/>
          <w:spacing w:val="3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spacing w:val="3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ea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2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x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29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3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3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39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gn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2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2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j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2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2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he</w:t>
      </w:r>
      <w:r>
        <w:rPr>
          <w:rFonts w:ascii="Arial" w:hAnsi="Arial" w:cs="Arial" w:eastAsia="Arial"/>
          <w:spacing w:val="2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5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2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“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al</w:t>
      </w:r>
      <w:r>
        <w:rPr>
          <w:rFonts w:ascii="Arial" w:hAnsi="Arial" w:cs="Arial" w:eastAsia="Arial"/>
          <w:spacing w:val="2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pone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t”</w:t>
      </w:r>
      <w:r>
        <w:rPr>
          <w:rFonts w:ascii="Arial" w:hAnsi="Arial" w:cs="Arial" w:eastAsia="Arial"/>
          <w:spacing w:val="19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2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2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pon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nt</w:t>
      </w:r>
      <w:r>
        <w:rPr>
          <w:rFonts w:ascii="Arial" w:hAnsi="Arial" w:cs="Arial" w:eastAsia="Arial"/>
          <w:spacing w:val="2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of</w:t>
      </w:r>
      <w:r>
        <w:rPr>
          <w:rFonts w:ascii="Arial" w:hAnsi="Arial" w:cs="Arial" w:eastAsia="Arial"/>
          <w:spacing w:val="29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2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2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po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2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v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2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or</w:t>
      </w:r>
      <w:r>
        <w:rPr>
          <w:rFonts w:ascii="Arial" w:hAnsi="Arial" w:cs="Arial" w:eastAsia="Arial"/>
          <w:spacing w:val="2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-6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who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spacing w:val="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ea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b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-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x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au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he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of</w:t>
      </w:r>
      <w:r>
        <w:rPr>
          <w:rFonts w:ascii="Arial" w:hAnsi="Arial" w:cs="Arial" w:eastAsia="Arial"/>
          <w:spacing w:val="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up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v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or</w:t>
      </w:r>
      <w:r>
        <w:rPr>
          <w:rFonts w:ascii="Arial" w:hAnsi="Arial" w:cs="Arial" w:eastAsia="Arial"/>
          <w:spacing w:val="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6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-6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,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or</w:t>
      </w:r>
      <w:r>
        <w:rPr>
          <w:rFonts w:ascii="Arial" w:hAnsi="Arial" w:cs="Arial" w:eastAsia="Arial"/>
          <w:spacing w:val="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-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ts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-1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or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v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</w:r>
    </w:p>
    <w:p>
      <w:pPr>
        <w:spacing w:line="240" w:lineRule="auto" w:after="0"/>
        <w:jc w:val="both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720" w:bottom="280" w:left="700" w:right="900"/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0" w:after="0" w:line="240" w:lineRule="auto"/>
        <w:ind w:left="207" w:right="7258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color w:val="2268AE"/>
          <w:spacing w:val="1"/>
          <w:w w:val="100"/>
          <w:sz w:val="24"/>
          <w:szCs w:val="24"/>
        </w:rPr>
        <w:t>S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U</w:t>
      </w:r>
      <w:r>
        <w:rPr>
          <w:rFonts w:ascii="Arial" w:hAnsi="Arial" w:cs="Arial" w:eastAsia="Arial"/>
          <w:color w:val="2268AE"/>
          <w:spacing w:val="1"/>
          <w:w w:val="100"/>
          <w:sz w:val="24"/>
          <w:szCs w:val="24"/>
        </w:rPr>
        <w:t>B</w:t>
      </w:r>
      <w:r>
        <w:rPr>
          <w:rFonts w:ascii="Arial" w:hAnsi="Arial" w:cs="Arial" w:eastAsia="Arial"/>
          <w:color w:val="2268AE"/>
          <w:spacing w:val="-1"/>
          <w:w w:val="100"/>
          <w:sz w:val="24"/>
          <w:szCs w:val="24"/>
        </w:rPr>
        <w:t>S</w:t>
      </w:r>
      <w:r>
        <w:rPr>
          <w:rFonts w:ascii="Arial" w:hAnsi="Arial" w:cs="Arial" w:eastAsia="Arial"/>
          <w:color w:val="2268AE"/>
          <w:spacing w:val="2"/>
          <w:w w:val="100"/>
          <w:sz w:val="24"/>
          <w:szCs w:val="24"/>
        </w:rPr>
        <w:t>T</w:t>
      </w:r>
      <w:r>
        <w:rPr>
          <w:rFonts w:ascii="Arial" w:hAnsi="Arial" w:cs="Arial" w:eastAsia="Arial"/>
          <w:color w:val="2268AE"/>
          <w:spacing w:val="1"/>
          <w:w w:val="100"/>
          <w:sz w:val="24"/>
          <w:szCs w:val="24"/>
        </w:rPr>
        <w:t>A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NCE</w:t>
      </w:r>
      <w:r>
        <w:rPr>
          <w:rFonts w:ascii="Arial" w:hAnsi="Arial" w:cs="Arial" w:eastAsia="Arial"/>
          <w:color w:val="2268AE"/>
          <w:spacing w:val="-13"/>
          <w:w w:val="100"/>
          <w:sz w:val="24"/>
          <w:szCs w:val="24"/>
        </w:rPr>
        <w:t> 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C</w:t>
      </w:r>
      <w:r>
        <w:rPr>
          <w:rFonts w:ascii="Arial" w:hAnsi="Arial" w:cs="Arial" w:eastAsia="Arial"/>
          <w:color w:val="2268AE"/>
          <w:spacing w:val="1"/>
          <w:w w:val="100"/>
          <w:sz w:val="24"/>
          <w:szCs w:val="24"/>
        </w:rPr>
        <w:t>O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M</w:t>
      </w:r>
      <w:r>
        <w:rPr>
          <w:rFonts w:ascii="Arial" w:hAnsi="Arial" w:cs="Arial" w:eastAsia="Arial"/>
          <w:color w:val="2268AE"/>
          <w:spacing w:val="1"/>
          <w:w w:val="100"/>
          <w:sz w:val="24"/>
          <w:szCs w:val="24"/>
        </w:rPr>
        <w:t>P</w:t>
      </w:r>
      <w:r>
        <w:rPr>
          <w:rFonts w:ascii="Arial" w:hAnsi="Arial" w:cs="Arial" w:eastAsia="Arial"/>
          <w:color w:val="2268AE"/>
          <w:spacing w:val="-1"/>
          <w:w w:val="100"/>
          <w:sz w:val="24"/>
          <w:szCs w:val="24"/>
        </w:rPr>
        <w:t>L</w:t>
      </w:r>
      <w:r>
        <w:rPr>
          <w:rFonts w:ascii="Arial" w:hAnsi="Arial" w:cs="Arial" w:eastAsia="Arial"/>
          <w:color w:val="2268AE"/>
          <w:spacing w:val="-2"/>
          <w:w w:val="100"/>
          <w:sz w:val="24"/>
          <w:szCs w:val="24"/>
        </w:rPr>
        <w:t>I</w:t>
      </w:r>
      <w:r>
        <w:rPr>
          <w:rFonts w:ascii="Arial" w:hAnsi="Arial" w:cs="Arial" w:eastAsia="Arial"/>
          <w:color w:val="2268AE"/>
          <w:spacing w:val="1"/>
          <w:w w:val="100"/>
          <w:sz w:val="24"/>
          <w:szCs w:val="24"/>
        </w:rPr>
        <w:t>A</w:t>
      </w:r>
      <w:r>
        <w:rPr>
          <w:rFonts w:ascii="Arial" w:hAnsi="Arial" w:cs="Arial" w:eastAsia="Arial"/>
          <w:color w:val="2268AE"/>
          <w:spacing w:val="0"/>
          <w:w w:val="100"/>
          <w:sz w:val="24"/>
          <w:szCs w:val="24"/>
        </w:rPr>
        <w:t>NCE</w:t>
      </w:r>
      <w:r>
        <w:rPr>
          <w:rFonts w:ascii="Arial" w:hAnsi="Arial" w:cs="Arial" w:eastAsia="Arial"/>
          <w:color w:val="000000"/>
          <w:spacing w:val="0"/>
          <w:w w:val="100"/>
          <w:sz w:val="24"/>
          <w:szCs w:val="24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40" w:lineRule="auto"/>
        <w:ind w:left="207" w:right="122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7"/>
          <w:w w:val="100"/>
          <w:sz w:val="20"/>
          <w:szCs w:val="20"/>
        </w:rPr>
        <w:t>W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</w:t>
      </w:r>
      <w:r>
        <w:rPr>
          <w:rFonts w:ascii="Arial" w:hAnsi="Arial" w:cs="Arial" w:eastAsia="Arial"/>
          <w:spacing w:val="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to</w:t>
      </w:r>
      <w:r>
        <w:rPr>
          <w:rFonts w:ascii="Arial" w:hAnsi="Arial" w:cs="Arial" w:eastAsia="Arial"/>
          <w:spacing w:val="1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enta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b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k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os</w:t>
      </w:r>
      <w:r>
        <w:rPr>
          <w:rFonts w:ascii="Arial" w:hAnsi="Arial" w:cs="Arial" w:eastAsia="Arial"/>
          <w:spacing w:val="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spacing w:val="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that</w:t>
      </w:r>
      <w:r>
        <w:rPr>
          <w:rFonts w:ascii="Arial" w:hAnsi="Arial" w:cs="Arial" w:eastAsia="Arial"/>
          <w:spacing w:val="9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ts</w:t>
      </w:r>
      <w:r>
        <w:rPr>
          <w:rFonts w:ascii="Arial" w:hAnsi="Arial" w:cs="Arial" w:eastAsia="Arial"/>
          <w:spacing w:val="1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ts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ant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</w:t>
      </w:r>
      <w:r>
        <w:rPr>
          <w:rFonts w:ascii="Arial" w:hAnsi="Arial" w:cs="Arial" w:eastAsia="Arial"/>
          <w:spacing w:val="9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Ro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H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,</w:t>
      </w:r>
      <w:r>
        <w:rPr>
          <w:rFonts w:ascii="Arial" w:hAnsi="Arial" w:cs="Arial" w:eastAsia="Arial"/>
          <w:spacing w:val="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k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os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es</w:t>
      </w:r>
      <w:r>
        <w:rPr>
          <w:rFonts w:ascii="Arial" w:hAnsi="Arial" w:cs="Arial" w:eastAsia="Arial"/>
          <w:spacing w:val="3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</w:t>
      </w:r>
      <w:r>
        <w:rPr>
          <w:rFonts w:ascii="Arial" w:hAnsi="Arial" w:cs="Arial" w:eastAsia="Arial"/>
          <w:spacing w:val="3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he</w:t>
      </w:r>
      <w:r>
        <w:rPr>
          <w:rFonts w:ascii="Arial" w:hAnsi="Arial" w:cs="Arial" w:eastAsia="Arial"/>
          <w:spacing w:val="4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spacing w:val="3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of</w:t>
      </w:r>
      <w:r>
        <w:rPr>
          <w:rFonts w:ascii="Arial" w:hAnsi="Arial" w:cs="Arial" w:eastAsia="Arial"/>
          <w:spacing w:val="4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4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39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of</w:t>
      </w:r>
      <w:r>
        <w:rPr>
          <w:rFonts w:ascii="Arial" w:hAnsi="Arial" w:cs="Arial" w:eastAsia="Arial"/>
          <w:spacing w:val="4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z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us</w:t>
      </w:r>
      <w:r>
        <w:rPr>
          <w:rFonts w:ascii="Arial" w:hAnsi="Arial" w:cs="Arial" w:eastAsia="Arial"/>
          <w:spacing w:val="3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ub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tan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es</w:t>
      </w:r>
      <w:r>
        <w:rPr>
          <w:rFonts w:ascii="Arial" w:hAnsi="Arial" w:cs="Arial" w:eastAsia="Arial"/>
          <w:spacing w:val="3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an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3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(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“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RoH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”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)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,</w:t>
      </w:r>
      <w:r>
        <w:rPr>
          <w:rFonts w:ascii="Arial" w:hAnsi="Arial" w:cs="Arial" w:eastAsia="Arial"/>
          <w:spacing w:val="3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wh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</w:t>
      </w:r>
      <w:r>
        <w:rPr>
          <w:rFonts w:ascii="Arial" w:hAnsi="Arial" w:cs="Arial" w:eastAsia="Arial"/>
          <w:spacing w:val="3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4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3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fo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k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</w:t>
      </w:r>
      <w:r>
        <w:rPr>
          <w:rFonts w:ascii="Arial" w:hAnsi="Arial" w:cs="Arial" w:eastAsia="Arial"/>
          <w:spacing w:val="-2"/>
          <w:w w:val="100"/>
          <w:sz w:val="20"/>
          <w:szCs w:val="20"/>
        </w:rPr>
        <w:t>w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-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as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v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-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2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0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02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/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9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5/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-9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pe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-9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ent</w:t>
      </w:r>
      <w:r>
        <w:rPr>
          <w:rFonts w:ascii="Arial" w:hAnsi="Arial" w:cs="Arial" w:eastAsia="Arial"/>
          <w:spacing w:val="-1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and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h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un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8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of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27</w:t>
      </w:r>
      <w:r>
        <w:rPr>
          <w:rFonts w:ascii="Arial" w:hAnsi="Arial" w:cs="Arial" w:eastAsia="Arial"/>
          <w:spacing w:val="-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J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ua</w:t>
      </w:r>
      <w:r>
        <w:rPr>
          <w:rFonts w:ascii="Arial" w:hAnsi="Arial" w:cs="Arial" w:eastAsia="Arial"/>
          <w:spacing w:val="6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-1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2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003</w:t>
      </w:r>
      <w:r>
        <w:rPr>
          <w:rFonts w:ascii="Arial" w:hAnsi="Arial" w:cs="Arial" w:eastAsia="Arial"/>
          <w:spacing w:val="-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of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of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ta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-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z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ous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ub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tan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es</w:t>
      </w:r>
      <w:r>
        <w:rPr>
          <w:rFonts w:ascii="Arial" w:hAnsi="Arial" w:cs="Arial" w:eastAsia="Arial"/>
          <w:spacing w:val="-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and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q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ent.</w:t>
      </w:r>
      <w:r>
        <w:rPr>
          <w:rFonts w:ascii="Arial" w:hAnsi="Arial" w:cs="Arial" w:eastAsia="Arial"/>
          <w:spacing w:val="-3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be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of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our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k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</w:t>
      </w:r>
      <w:r>
        <w:rPr>
          <w:rFonts w:ascii="Arial" w:hAnsi="Arial" w:cs="Arial" w:eastAsia="Arial"/>
          <w:spacing w:val="-2"/>
          <w:w w:val="100"/>
          <w:sz w:val="20"/>
          <w:szCs w:val="20"/>
        </w:rPr>
        <w:t>w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d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ge</w:t>
      </w:r>
      <w:r>
        <w:rPr>
          <w:rFonts w:ascii="Arial" w:hAnsi="Arial" w:cs="Arial" w:eastAsia="Arial"/>
          <w:spacing w:val="-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at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9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nd</w:t>
      </w:r>
      <w:r>
        <w:rPr>
          <w:rFonts w:ascii="Arial" w:hAnsi="Arial" w:cs="Arial" w:eastAsia="Arial"/>
          <w:spacing w:val="7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3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as</w:t>
      </w:r>
      <w:r>
        <w:rPr>
          <w:rFonts w:ascii="Arial" w:hAnsi="Arial" w:cs="Arial" w:eastAsia="Arial"/>
          <w:spacing w:val="9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of</w:t>
      </w:r>
      <w:r>
        <w:rPr>
          <w:rFonts w:ascii="Arial" w:hAnsi="Arial" w:cs="Arial" w:eastAsia="Arial"/>
          <w:spacing w:val="1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9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da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of</w:t>
      </w:r>
      <w:r>
        <w:rPr>
          <w:rFonts w:ascii="Arial" w:hAnsi="Arial" w:cs="Arial" w:eastAsia="Arial"/>
          <w:spacing w:val="1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1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g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b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of</w:t>
      </w:r>
      <w:r>
        <w:rPr>
          <w:rFonts w:ascii="Arial" w:hAnsi="Arial" w:cs="Arial" w:eastAsia="Arial"/>
          <w:spacing w:val="1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the</w:t>
      </w:r>
      <w:r>
        <w:rPr>
          <w:rFonts w:ascii="Arial" w:hAnsi="Arial" w:cs="Arial" w:eastAsia="Arial"/>
          <w:spacing w:val="9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f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at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on.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A</w:t>
      </w:r>
      <w:r>
        <w:rPr>
          <w:rFonts w:ascii="Arial" w:hAnsi="Arial" w:cs="Arial" w:eastAsia="Arial"/>
          <w:spacing w:val="4"/>
          <w:w w:val="100"/>
          <w:sz w:val="20"/>
          <w:szCs w:val="20"/>
        </w:rPr>
        <w:t>k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os</w:t>
      </w:r>
      <w:r>
        <w:rPr>
          <w:rFonts w:ascii="Arial" w:hAnsi="Arial" w:cs="Arial" w:eastAsia="Arial"/>
          <w:spacing w:val="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on</w:t>
      </w:r>
      <w:r>
        <w:rPr>
          <w:rFonts w:ascii="Arial" w:hAnsi="Arial" w:cs="Arial" w:eastAsia="Arial"/>
          <w:spacing w:val="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b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ea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no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r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pon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b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l</w:t>
      </w:r>
      <w:r>
        <w:rPr>
          <w:rFonts w:ascii="Arial" w:hAnsi="Arial" w:cs="Arial" w:eastAsia="Arial"/>
          <w:spacing w:val="-1"/>
          <w:w w:val="100"/>
          <w:sz w:val="20"/>
          <w:szCs w:val="20"/>
        </w:rPr>
        <w:t>i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t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y</w:t>
      </w:r>
      <w:r>
        <w:rPr>
          <w:rFonts w:ascii="Arial" w:hAnsi="Arial" w:cs="Arial" w:eastAsia="Arial"/>
          <w:spacing w:val="-16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to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2"/>
          <w:w w:val="100"/>
          <w:sz w:val="20"/>
          <w:szCs w:val="20"/>
        </w:rPr>
        <w:t>p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date</w:t>
      </w:r>
      <w:r>
        <w:rPr>
          <w:rFonts w:ascii="Arial" w:hAnsi="Arial" w:cs="Arial" w:eastAsia="Arial"/>
          <w:spacing w:val="-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u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c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h</w:t>
      </w:r>
      <w:r>
        <w:rPr>
          <w:rFonts w:ascii="Arial" w:hAnsi="Arial" w:cs="Arial" w:eastAsia="Arial"/>
          <w:spacing w:val="-4"/>
          <w:w w:val="100"/>
          <w:sz w:val="20"/>
          <w:szCs w:val="20"/>
        </w:rPr>
        <w:t> 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tate</w:t>
      </w:r>
      <w:r>
        <w:rPr>
          <w:rFonts w:ascii="Arial" w:hAnsi="Arial" w:cs="Arial" w:eastAsia="Arial"/>
          <w:spacing w:val="5"/>
          <w:w w:val="100"/>
          <w:sz w:val="20"/>
          <w:szCs w:val="20"/>
        </w:rPr>
        <w:t>m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ent</w:t>
      </w:r>
      <w:r>
        <w:rPr>
          <w:rFonts w:ascii="Arial" w:hAnsi="Arial" w:cs="Arial" w:eastAsia="Arial"/>
          <w:spacing w:val="1"/>
          <w:w w:val="100"/>
          <w:sz w:val="20"/>
          <w:szCs w:val="20"/>
        </w:rPr>
        <w:t>s</w:t>
      </w:r>
      <w:r>
        <w:rPr>
          <w:rFonts w:ascii="Arial" w:hAnsi="Arial" w:cs="Arial" w:eastAsia="Arial"/>
          <w:spacing w:val="0"/>
          <w:w w:val="100"/>
          <w:sz w:val="20"/>
          <w:szCs w:val="20"/>
        </w:rPr>
        <w:t>.</w:t>
      </w:r>
      <w:r>
        <w:rPr>
          <w:rFonts w:ascii="Arial" w:hAnsi="Arial" w:cs="Arial" w:eastAsia="Arial"/>
          <w:spacing w:val="0"/>
          <w:w w:val="100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tbl>
      <w:tblPr>
        <w:tblW w:w="0" w:type="auto"/>
        <w:jc w:val="left"/>
        <w:tblInd w:w="299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302" w:hRule="exact"/>
        </w:trPr>
        <w:tc>
          <w:tcPr>
            <w:tcW w:w="16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41" w:after="0" w:line="240" w:lineRule="auto"/>
              <w:ind w:left="3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: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0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41" w:after="0" w:line="240" w:lineRule="auto"/>
              <w:ind w:left="102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302" w:hRule="exact"/>
        </w:trPr>
        <w:tc>
          <w:tcPr>
            <w:tcW w:w="16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41" w:after="0" w:line="240" w:lineRule="auto"/>
              <w:ind w:left="37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6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cs="Arial" w:eastAsia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: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0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spacing w:before="41" w:after="0" w:line="240" w:lineRule="auto"/>
              <w:ind w:left="102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J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cs="Arial" w:eastAsia="Arial"/>
                <w:spacing w:val="-5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Arial" w:hAnsi="Arial" w:cs="Arial" w:eastAsia="Arial"/>
                <w:spacing w:val="-1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cs="Arial" w:eastAsia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cs="Arial" w:eastAsia="Arial"/>
                <w:spacing w:val="0"/>
                <w:w w:val="100"/>
                <w:sz w:val="18"/>
                <w:szCs w:val="18"/>
              </w:rPr>
            </w:r>
          </w:p>
        </w:tc>
      </w:tr>
    </w:tbl>
    <w:sectPr>
      <w:footerReference w:type="default" r:id="rId978"/>
      <w:pgSz w:w="12240" w:h="15840"/>
      <w:pgMar w:footer="993" w:header="216" w:top="1800" w:bottom="1180" w:left="700" w:right="900"/>
      <w:pgNumType w:start="3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>
      <w:rPr/>
      <w:pict>
        <v:group style="position:absolute;margin-left:51.119999pt;margin-top:722.039978pt;width:510pt;height:.1pt;mso-position-horizontal-relative:page;mso-position-vertical-relative:page;z-index:-9159" coordorigin="1022,14441" coordsize="10200,2">
          <v:shape style="position:absolute;left:1022;top:14441;width:10200;height:2" coordorigin="1022,14441" coordsize="10200,0" path="m1022,14441l11222,14441e" filled="f" stroked="t" strokeweight=".580pt" strokecolor="#4F80BC">
            <v:path arrowok="t"/>
          </v:shape>
          <w10:wrap type="none"/>
        </v:group>
      </w:pict>
    </w:r>
    <w:r>
      <w:rPr/>
      <w:pict>
        <v:shape style="position:absolute;margin-left:201.679916pt;margin-top:735.946533pt;width:199.953604pt;height:26.34555pt;mso-position-horizontal-relative:page;mso-position-vertical-relative:page;z-index:-9158" type="#_x0000_t202" filled="f" stroked="f">
          <v:textbox inset="0,0,0,0">
            <w:txbxContent>
              <w:p>
                <w:pPr>
                  <w:spacing w:before="0" w:after="0" w:line="178" w:lineRule="exact"/>
                  <w:ind w:left="1274" w:right="1252"/>
                  <w:jc w:val="center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b/>
                    <w:bCs/>
                    <w:spacing w:val="-5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ascii="Arial" w:hAnsi="Arial" w:cs="Arial" w:eastAsia="Arial"/>
                    <w:b/>
                    <w:bCs/>
                    <w:spacing w:val="2"/>
                    <w:w w:val="100"/>
                    <w:sz w:val="16"/>
                    <w:szCs w:val="16"/>
                  </w:rPr>
                  <w:t>k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16"/>
                    <w:szCs w:val="16"/>
                  </w:rPr>
                  <w:t>ros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cs="Arial" w:eastAsia="Arial"/>
                    <w:b/>
                    <w:bCs/>
                    <w:spacing w:val="-3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16"/>
                    <w:szCs w:val="16"/>
                  </w:rPr>
                  <w:t>on,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/>
                    <w:bCs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16"/>
                    <w:szCs w:val="16"/>
                  </w:rPr>
                  <w:t>nc.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6"/>
                    <w:szCs w:val="16"/>
                  </w:rPr>
                </w:r>
              </w:p>
              <w:p>
                <w:pPr>
                  <w:spacing w:before="2" w:after="0" w:line="240" w:lineRule="auto"/>
                  <w:ind w:left="-10" w:right="-30"/>
                  <w:jc w:val="center"/>
                  <w:rPr>
                    <w:rFonts w:ascii="Arial" w:hAnsi="Arial" w:cs="Arial" w:eastAsia="Arial"/>
                    <w:sz w:val="14"/>
                    <w:szCs w:val="14"/>
                  </w:rPr>
                </w:pP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63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cs="Arial" w:eastAsia="Arial"/>
                    <w:spacing w:val="-4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cs="Arial" w:eastAsia="Arial"/>
                    <w:spacing w:val="-1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Ig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acio</w:t>
                </w:r>
                <w:r>
                  <w:rPr>
                    <w:rFonts w:ascii="Arial" w:hAnsi="Arial" w:cs="Arial" w:eastAsia="Arial"/>
                    <w:spacing w:val="-6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1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cs="Arial" w:eastAsia="Arial"/>
                    <w:spacing w:val="3"/>
                    <w:w w:val="100"/>
                    <w:sz w:val="14"/>
                    <w:szCs w:val="14"/>
                  </w:rPr>
                  <w:t>v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ue,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ui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t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cs="Arial" w:eastAsia="Arial"/>
                    <w:spacing w:val="-4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2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50,</w:t>
                </w:r>
                <w:r>
                  <w:rPr>
                    <w:rFonts w:ascii="Arial" w:hAnsi="Arial" w:cs="Arial" w:eastAsia="Arial"/>
                    <w:spacing w:val="-1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an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3"/>
                    <w:w w:val="100"/>
                    <w:sz w:val="14"/>
                    <w:szCs w:val="14"/>
                  </w:rPr>
                  <w:t>J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os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,</w:t>
                </w:r>
                <w:r>
                  <w:rPr>
                    <w:rFonts w:ascii="Arial" w:hAnsi="Arial" w:cs="Arial" w:eastAsia="Arial"/>
                    <w:spacing w:val="-4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CA</w:t>
                </w:r>
                <w:r>
                  <w:rPr>
                    <w:rFonts w:ascii="Arial" w:hAnsi="Arial" w:cs="Arial" w:eastAsia="Arial"/>
                    <w:spacing w:val="-2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5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1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19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0"/>
                    <w:w w:val="99"/>
                    <w:sz w:val="14"/>
                    <w:szCs w:val="14"/>
                  </w:rPr>
                  <w:t>U</w:t>
                </w:r>
                <w:r>
                  <w:rPr>
                    <w:rFonts w:ascii="Arial" w:hAnsi="Arial" w:cs="Arial" w:eastAsia="Arial"/>
                    <w:spacing w:val="1"/>
                    <w:w w:val="99"/>
                    <w:sz w:val="14"/>
                    <w:szCs w:val="14"/>
                  </w:rPr>
                  <w:t>S</w:t>
                </w:r>
                <w:r>
                  <w:rPr>
                    <w:rFonts w:ascii="Arial" w:hAnsi="Arial" w:cs="Arial" w:eastAsia="Arial"/>
                    <w:spacing w:val="0"/>
                    <w:w w:val="99"/>
                    <w:sz w:val="14"/>
                    <w:szCs w:val="14"/>
                  </w:rPr>
                  <w:t>A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</w:r>
              </w:p>
              <w:p>
                <w:pPr>
                  <w:spacing w:before="2" w:after="0" w:line="240" w:lineRule="auto"/>
                  <w:ind w:left="657" w:right="640"/>
                  <w:jc w:val="center"/>
                  <w:rPr>
                    <w:rFonts w:ascii="Arial" w:hAnsi="Arial" w:cs="Arial" w:eastAsia="Arial"/>
                    <w:sz w:val="14"/>
                    <w:szCs w:val="14"/>
                  </w:rPr>
                </w:pP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40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8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.7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4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6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.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90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0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0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  </w:t>
                </w:r>
                <w:r>
                  <w:rPr>
                    <w:rFonts w:ascii="Arial" w:hAnsi="Arial" w:cs="Arial" w:eastAsia="Arial"/>
                    <w:spacing w:val="30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color w:val="2268AE"/>
                    <w:spacing w:val="0"/>
                    <w:w w:val="183"/>
                    <w:sz w:val="4"/>
                    <w:szCs w:val="4"/>
                  </w:rPr>
                  <w:t>‡</w:t>
                </w:r>
                <w:r>
                  <w:rPr>
                    <w:rFonts w:ascii="Arial" w:hAnsi="Arial" w:cs="Arial" w:eastAsia="Arial"/>
                    <w:color w:val="2268AE"/>
                    <w:spacing w:val="0"/>
                    <w:w w:val="183"/>
                    <w:sz w:val="4"/>
                    <w:szCs w:val="4"/>
                  </w:rPr>
                  <w:t>      </w:t>
                </w:r>
                <w:r>
                  <w:rPr>
                    <w:rFonts w:ascii="Arial" w:hAnsi="Arial" w:cs="Arial" w:eastAsia="Arial"/>
                    <w:color w:val="2268AE"/>
                    <w:spacing w:val="13"/>
                    <w:w w:val="183"/>
                    <w:sz w:val="4"/>
                    <w:szCs w:val="4"/>
                  </w:rPr>
                  <w:t> </w:t>
                </w:r>
                <w:r>
                  <w:rPr>
                    <w:rFonts w:ascii="Arial" w:hAnsi="Arial" w:cs="Arial" w:eastAsia="Arial"/>
                    <w:color w:val="0000FF"/>
                    <w:spacing w:val="13"/>
                    <w:w w:val="183"/>
                    <w:sz w:val="14"/>
                    <w:szCs w:val="14"/>
                  </w:rPr>
                </w:r>
                <w:hyperlink r:id="rId1"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w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w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w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.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1"/>
                      <w:w w:val="99"/>
                      <w:sz w:val="14"/>
                      <w:szCs w:val="14"/>
                      <w:u w:val="single" w:color="0000FF"/>
                    </w:rPr>
                    <w:t>A</w:t>
                  </w:r>
                  <w:r>
                    <w:rPr>
                      <w:rFonts w:ascii="Arial" w:hAnsi="Arial" w:cs="Arial" w:eastAsia="Arial"/>
                      <w:color w:val="0000FF"/>
                      <w:spacing w:val="1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3"/>
                      <w:w w:val="99"/>
                      <w:sz w:val="14"/>
                      <w:szCs w:val="14"/>
                      <w:u w:val="single" w:color="0000FF"/>
                    </w:rPr>
                    <w:t>k</w:t>
                  </w:r>
                  <w:r>
                    <w:rPr>
                      <w:rFonts w:ascii="Arial" w:hAnsi="Arial" w:cs="Arial" w:eastAsia="Arial"/>
                      <w:color w:val="0000FF"/>
                      <w:spacing w:val="3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-1"/>
                      <w:w w:val="99"/>
                      <w:sz w:val="14"/>
                      <w:szCs w:val="14"/>
                      <w:u w:val="single" w:color="0000FF"/>
                    </w:rPr>
                    <w:t>r</w:t>
                  </w:r>
                  <w:r>
                    <w:rPr>
                      <w:rFonts w:ascii="Arial" w:hAnsi="Arial" w:cs="Arial" w:eastAsia="Arial"/>
                      <w:color w:val="0000FF"/>
                      <w:spacing w:val="-1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o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s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1"/>
                      <w:w w:val="99"/>
                      <w:sz w:val="14"/>
                      <w:szCs w:val="14"/>
                      <w:u w:val="single" w:color="0000FF"/>
                    </w:rPr>
                    <w:t>S</w:t>
                  </w:r>
                  <w:r>
                    <w:rPr>
                      <w:rFonts w:ascii="Arial" w:hAnsi="Arial" w:cs="Arial" w:eastAsia="Arial"/>
                      <w:color w:val="0000FF"/>
                      <w:spacing w:val="1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i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l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i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c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2"/>
                      <w:w w:val="99"/>
                      <w:sz w:val="14"/>
                      <w:szCs w:val="14"/>
                      <w:u w:val="single" w:color="0000FF"/>
                    </w:rPr>
                    <w:t>o</w:t>
                  </w:r>
                  <w:r>
                    <w:rPr>
                      <w:rFonts w:ascii="Arial" w:hAnsi="Arial" w:cs="Arial" w:eastAsia="Arial"/>
                      <w:color w:val="0000FF"/>
                      <w:spacing w:val="2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n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.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3"/>
                      <w:w w:val="99"/>
                      <w:sz w:val="14"/>
                      <w:szCs w:val="14"/>
                      <w:u w:val="single" w:color="0000FF"/>
                    </w:rPr>
                    <w:t>c</w:t>
                  </w:r>
                  <w:r>
                    <w:rPr>
                      <w:rFonts w:ascii="Arial" w:hAnsi="Arial" w:cs="Arial" w:eastAsia="Arial"/>
                      <w:color w:val="0000FF"/>
                      <w:spacing w:val="3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o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m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</w:rPr>
                  </w:r>
                  <w:r>
                    <w:rPr>
                      <w:rFonts w:ascii="Arial" w:hAnsi="Arial" w:cs="Arial" w:eastAsia="Arial"/>
                      <w:color w:val="000000"/>
                      <w:spacing w:val="0"/>
                      <w:w w:val="100"/>
                      <w:sz w:val="14"/>
                      <w:szCs w:val="14"/>
                    </w:rPr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8.839539pt;margin-top:762.030457pt;width:10.659254pt;height:13.999995pt;mso-position-horizontal-relative:page;mso-position-vertical-relative:page;z-index:-9157" type="#_x0000_t202" filled="f" stroked="f">
          <v:textbox inset="0,0,0,0">
            <w:txbxContent>
              <w:p>
                <w:pPr>
                  <w:spacing w:before="0" w:after="0" w:line="257" w:lineRule="exact"/>
                  <w:ind w:left="40" w:right="-2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 w:hAnsi="Arial" w:cs="Arial" w:eastAsia="Arial"/>
                    <w:w w:val="99"/>
                    <w:sz w:val="24"/>
                    <w:szCs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>
      <w:rPr/>
      <w:pict>
        <v:group style="position:absolute;margin-left:51.119999pt;margin-top:722.039978pt;width:510pt;height:.1pt;mso-position-horizontal-relative:page;mso-position-vertical-relative:page;z-index:-9156" coordorigin="1022,14441" coordsize="10200,2">
          <v:shape style="position:absolute;left:1022;top:14441;width:10200;height:2" coordorigin="1022,14441" coordsize="10200,0" path="m1022,14441l11222,14441e" filled="f" stroked="t" strokeweight=".580pt" strokecolor="#4F80BC">
            <v:path arrowok="t"/>
          </v:shape>
          <w10:wrap type="none"/>
        </v:group>
      </w:pict>
    </w:r>
    <w:r>
      <w:rPr/>
      <w:pict>
        <v:shape style="position:absolute;margin-left:201.679916pt;margin-top:735.946533pt;width:199.953604pt;height:26.34555pt;mso-position-horizontal-relative:page;mso-position-vertical-relative:page;z-index:-9155" type="#_x0000_t202" filled="f" stroked="f">
          <v:textbox inset="0,0,0,0">
            <w:txbxContent>
              <w:p>
                <w:pPr>
                  <w:spacing w:before="0" w:after="0" w:line="178" w:lineRule="exact"/>
                  <w:ind w:left="1274" w:right="1252"/>
                  <w:jc w:val="center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b/>
                    <w:bCs/>
                    <w:spacing w:val="-5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ascii="Arial" w:hAnsi="Arial" w:cs="Arial" w:eastAsia="Arial"/>
                    <w:b/>
                    <w:bCs/>
                    <w:spacing w:val="2"/>
                    <w:w w:val="100"/>
                    <w:sz w:val="16"/>
                    <w:szCs w:val="16"/>
                  </w:rPr>
                  <w:t>k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16"/>
                    <w:szCs w:val="16"/>
                  </w:rPr>
                  <w:t>ros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cs="Arial" w:eastAsia="Arial"/>
                    <w:b/>
                    <w:bCs/>
                    <w:spacing w:val="-3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16"/>
                    <w:szCs w:val="16"/>
                  </w:rPr>
                  <w:t>on,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/>
                    <w:bCs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16"/>
                    <w:szCs w:val="16"/>
                  </w:rPr>
                  <w:t>nc.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6"/>
                    <w:szCs w:val="16"/>
                  </w:rPr>
                </w:r>
              </w:p>
              <w:p>
                <w:pPr>
                  <w:spacing w:before="2" w:after="0" w:line="240" w:lineRule="auto"/>
                  <w:ind w:left="-10" w:right="-30"/>
                  <w:jc w:val="center"/>
                  <w:rPr>
                    <w:rFonts w:ascii="Arial" w:hAnsi="Arial" w:cs="Arial" w:eastAsia="Arial"/>
                    <w:sz w:val="14"/>
                    <w:szCs w:val="14"/>
                  </w:rPr>
                </w:pP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63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cs="Arial" w:eastAsia="Arial"/>
                    <w:spacing w:val="-4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cs="Arial" w:eastAsia="Arial"/>
                    <w:spacing w:val="-1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Ig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acio</w:t>
                </w:r>
                <w:r>
                  <w:rPr>
                    <w:rFonts w:ascii="Arial" w:hAnsi="Arial" w:cs="Arial" w:eastAsia="Arial"/>
                    <w:spacing w:val="-6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1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cs="Arial" w:eastAsia="Arial"/>
                    <w:spacing w:val="3"/>
                    <w:w w:val="100"/>
                    <w:sz w:val="14"/>
                    <w:szCs w:val="14"/>
                  </w:rPr>
                  <w:t>v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ue,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ui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t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cs="Arial" w:eastAsia="Arial"/>
                    <w:spacing w:val="-4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2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50,</w:t>
                </w:r>
                <w:r>
                  <w:rPr>
                    <w:rFonts w:ascii="Arial" w:hAnsi="Arial" w:cs="Arial" w:eastAsia="Arial"/>
                    <w:spacing w:val="-1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an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3"/>
                    <w:w w:val="100"/>
                    <w:sz w:val="14"/>
                    <w:szCs w:val="14"/>
                  </w:rPr>
                  <w:t>J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os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,</w:t>
                </w:r>
                <w:r>
                  <w:rPr>
                    <w:rFonts w:ascii="Arial" w:hAnsi="Arial" w:cs="Arial" w:eastAsia="Arial"/>
                    <w:spacing w:val="-4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CA</w:t>
                </w:r>
                <w:r>
                  <w:rPr>
                    <w:rFonts w:ascii="Arial" w:hAnsi="Arial" w:cs="Arial" w:eastAsia="Arial"/>
                    <w:spacing w:val="-2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5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1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19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0"/>
                    <w:w w:val="99"/>
                    <w:sz w:val="14"/>
                    <w:szCs w:val="14"/>
                  </w:rPr>
                  <w:t>U</w:t>
                </w:r>
                <w:r>
                  <w:rPr>
                    <w:rFonts w:ascii="Arial" w:hAnsi="Arial" w:cs="Arial" w:eastAsia="Arial"/>
                    <w:spacing w:val="1"/>
                    <w:w w:val="99"/>
                    <w:sz w:val="14"/>
                    <w:szCs w:val="14"/>
                  </w:rPr>
                  <w:t>S</w:t>
                </w:r>
                <w:r>
                  <w:rPr>
                    <w:rFonts w:ascii="Arial" w:hAnsi="Arial" w:cs="Arial" w:eastAsia="Arial"/>
                    <w:spacing w:val="0"/>
                    <w:w w:val="99"/>
                    <w:sz w:val="14"/>
                    <w:szCs w:val="14"/>
                  </w:rPr>
                  <w:t>A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</w:r>
              </w:p>
              <w:p>
                <w:pPr>
                  <w:spacing w:before="2" w:after="0" w:line="240" w:lineRule="auto"/>
                  <w:ind w:left="657" w:right="640"/>
                  <w:jc w:val="center"/>
                  <w:rPr>
                    <w:rFonts w:ascii="Arial" w:hAnsi="Arial" w:cs="Arial" w:eastAsia="Arial"/>
                    <w:sz w:val="14"/>
                    <w:szCs w:val="14"/>
                  </w:rPr>
                </w:pP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40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8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.7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4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6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.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90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0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0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  </w:t>
                </w:r>
                <w:r>
                  <w:rPr>
                    <w:rFonts w:ascii="Arial" w:hAnsi="Arial" w:cs="Arial" w:eastAsia="Arial"/>
                    <w:spacing w:val="30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color w:val="2268AE"/>
                    <w:spacing w:val="0"/>
                    <w:w w:val="183"/>
                    <w:sz w:val="4"/>
                    <w:szCs w:val="4"/>
                  </w:rPr>
                  <w:t>‡</w:t>
                </w:r>
                <w:r>
                  <w:rPr>
                    <w:rFonts w:ascii="Arial" w:hAnsi="Arial" w:cs="Arial" w:eastAsia="Arial"/>
                    <w:color w:val="2268AE"/>
                    <w:spacing w:val="0"/>
                    <w:w w:val="183"/>
                    <w:sz w:val="4"/>
                    <w:szCs w:val="4"/>
                  </w:rPr>
                  <w:t>      </w:t>
                </w:r>
                <w:r>
                  <w:rPr>
                    <w:rFonts w:ascii="Arial" w:hAnsi="Arial" w:cs="Arial" w:eastAsia="Arial"/>
                    <w:color w:val="2268AE"/>
                    <w:spacing w:val="13"/>
                    <w:w w:val="183"/>
                    <w:sz w:val="4"/>
                    <w:szCs w:val="4"/>
                  </w:rPr>
                  <w:t> </w:t>
                </w:r>
                <w:r>
                  <w:rPr>
                    <w:rFonts w:ascii="Arial" w:hAnsi="Arial" w:cs="Arial" w:eastAsia="Arial"/>
                    <w:color w:val="0000FF"/>
                    <w:spacing w:val="13"/>
                    <w:w w:val="183"/>
                    <w:sz w:val="14"/>
                    <w:szCs w:val="14"/>
                  </w:rPr>
                </w:r>
                <w:hyperlink r:id="rId1"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w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w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w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.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1"/>
                      <w:w w:val="99"/>
                      <w:sz w:val="14"/>
                      <w:szCs w:val="14"/>
                      <w:u w:val="single" w:color="0000FF"/>
                    </w:rPr>
                    <w:t>A</w:t>
                  </w:r>
                  <w:r>
                    <w:rPr>
                      <w:rFonts w:ascii="Arial" w:hAnsi="Arial" w:cs="Arial" w:eastAsia="Arial"/>
                      <w:color w:val="0000FF"/>
                      <w:spacing w:val="1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3"/>
                      <w:w w:val="99"/>
                      <w:sz w:val="14"/>
                      <w:szCs w:val="14"/>
                      <w:u w:val="single" w:color="0000FF"/>
                    </w:rPr>
                    <w:t>k</w:t>
                  </w:r>
                  <w:r>
                    <w:rPr>
                      <w:rFonts w:ascii="Arial" w:hAnsi="Arial" w:cs="Arial" w:eastAsia="Arial"/>
                      <w:color w:val="0000FF"/>
                      <w:spacing w:val="3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-1"/>
                      <w:w w:val="99"/>
                      <w:sz w:val="14"/>
                      <w:szCs w:val="14"/>
                      <w:u w:val="single" w:color="0000FF"/>
                    </w:rPr>
                    <w:t>r</w:t>
                  </w:r>
                  <w:r>
                    <w:rPr>
                      <w:rFonts w:ascii="Arial" w:hAnsi="Arial" w:cs="Arial" w:eastAsia="Arial"/>
                      <w:color w:val="0000FF"/>
                      <w:spacing w:val="-1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o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s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1"/>
                      <w:w w:val="99"/>
                      <w:sz w:val="14"/>
                      <w:szCs w:val="14"/>
                      <w:u w:val="single" w:color="0000FF"/>
                    </w:rPr>
                    <w:t>S</w:t>
                  </w:r>
                  <w:r>
                    <w:rPr>
                      <w:rFonts w:ascii="Arial" w:hAnsi="Arial" w:cs="Arial" w:eastAsia="Arial"/>
                      <w:color w:val="0000FF"/>
                      <w:spacing w:val="1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i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l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i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c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2"/>
                      <w:w w:val="99"/>
                      <w:sz w:val="14"/>
                      <w:szCs w:val="14"/>
                      <w:u w:val="single" w:color="0000FF"/>
                    </w:rPr>
                    <w:t>o</w:t>
                  </w:r>
                  <w:r>
                    <w:rPr>
                      <w:rFonts w:ascii="Arial" w:hAnsi="Arial" w:cs="Arial" w:eastAsia="Arial"/>
                      <w:color w:val="0000FF"/>
                      <w:spacing w:val="2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n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.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3"/>
                      <w:w w:val="99"/>
                      <w:sz w:val="14"/>
                      <w:szCs w:val="14"/>
                      <w:u w:val="single" w:color="0000FF"/>
                    </w:rPr>
                    <w:t>c</w:t>
                  </w:r>
                  <w:r>
                    <w:rPr>
                      <w:rFonts w:ascii="Arial" w:hAnsi="Arial" w:cs="Arial" w:eastAsia="Arial"/>
                      <w:color w:val="0000FF"/>
                      <w:spacing w:val="3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o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m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</w:rPr>
                  </w:r>
                  <w:r>
                    <w:rPr>
                      <w:rFonts w:ascii="Arial" w:hAnsi="Arial" w:cs="Arial" w:eastAsia="Arial"/>
                      <w:color w:val="000000"/>
                      <w:spacing w:val="0"/>
                      <w:w w:val="100"/>
                      <w:sz w:val="14"/>
                      <w:szCs w:val="14"/>
                    </w:rPr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8.839539pt;margin-top:762.030457pt;width:17.25927pt;height:13.999995pt;mso-position-horizontal-relative:page;mso-position-vertical-relative:page;z-index:-9154" type="#_x0000_t202" filled="f" stroked="f">
          <v:textbox inset="0,0,0,0">
            <w:txbxContent>
              <w:p>
                <w:pPr>
                  <w:spacing w:before="0" w:after="0" w:line="257" w:lineRule="exact"/>
                  <w:ind w:left="40" w:right="-2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 w:hAnsi="Arial" w:cs="Arial" w:eastAsia="Arial"/>
                    <w:w w:val="99"/>
                    <w:sz w:val="24"/>
                    <w:szCs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>
      <w:rPr/>
      <w:pict>
        <v:group style="position:absolute;margin-left:51.119999pt;margin-top:722.039978pt;width:510pt;height:.1pt;mso-position-horizontal-relative:page;mso-position-vertical-relative:page;z-index:-9153" coordorigin="1022,14441" coordsize="10200,2">
          <v:shape style="position:absolute;left:1022;top:14441;width:10200;height:2" coordorigin="1022,14441" coordsize="10200,0" path="m1022,14441l11222,14441e" filled="f" stroked="t" strokeweight=".580pt" strokecolor="#4F80BC">
            <v:path arrowok="t"/>
          </v:shape>
          <w10:wrap type="none"/>
        </v:group>
      </w:pict>
    </w:r>
    <w:r>
      <w:rPr/>
      <w:pict>
        <v:shape style="position:absolute;margin-left:223.999908pt;margin-top:735.946533pt;width:155.193563pt;height:26.34555pt;mso-position-horizontal-relative:page;mso-position-vertical-relative:page;z-index:-9152" type="#_x0000_t202" filled="f" stroked="f">
          <v:textbox inset="0,0,0,0">
            <w:txbxContent>
              <w:p>
                <w:pPr>
                  <w:spacing w:before="0" w:after="0" w:line="178" w:lineRule="exact"/>
                  <w:ind w:left="828" w:right="803"/>
                  <w:jc w:val="center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b/>
                    <w:bCs/>
                    <w:spacing w:val="-5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ascii="Arial" w:hAnsi="Arial" w:cs="Arial" w:eastAsia="Arial"/>
                    <w:b/>
                    <w:bCs/>
                    <w:spacing w:val="2"/>
                    <w:w w:val="100"/>
                    <w:sz w:val="16"/>
                    <w:szCs w:val="16"/>
                  </w:rPr>
                  <w:t>k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16"/>
                    <w:szCs w:val="16"/>
                  </w:rPr>
                  <w:t>ros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cs="Arial" w:eastAsia="Arial"/>
                    <w:b/>
                    <w:bCs/>
                    <w:spacing w:val="-3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16"/>
                    <w:szCs w:val="16"/>
                  </w:rPr>
                  <w:t>on,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/>
                    <w:bCs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16"/>
                    <w:szCs w:val="16"/>
                  </w:rPr>
                  <w:t>nc.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6"/>
                    <w:szCs w:val="16"/>
                  </w:rPr>
                </w:r>
              </w:p>
              <w:p>
                <w:pPr>
                  <w:spacing w:before="2" w:after="0" w:line="240" w:lineRule="auto"/>
                  <w:ind w:left="-10" w:right="-30"/>
                  <w:jc w:val="center"/>
                  <w:rPr>
                    <w:rFonts w:ascii="Arial" w:hAnsi="Arial" w:cs="Arial" w:eastAsia="Arial"/>
                    <w:sz w:val="14"/>
                    <w:szCs w:val="14"/>
                  </w:rPr>
                </w:pP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262</w:t>
                </w:r>
                <w:r>
                  <w:rPr>
                    <w:rFonts w:ascii="Arial" w:hAnsi="Arial" w:cs="Arial" w:eastAsia="Arial"/>
                    <w:spacing w:val="-1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ta</w:t>
                </w:r>
                <w:r>
                  <w:rPr>
                    <w:rFonts w:ascii="Arial" w:hAnsi="Arial" w:cs="Arial" w:eastAsia="Arial"/>
                    <w:spacing w:val="-5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3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na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3"/>
                    <w:w w:val="100"/>
                    <w:sz w:val="14"/>
                    <w:szCs w:val="14"/>
                  </w:rPr>
                  <w:t>C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o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u</w:t>
                </w:r>
                <w:r>
                  <w:rPr>
                    <w:rFonts w:ascii="Arial" w:hAnsi="Arial" w:cs="Arial" w:eastAsia="Arial"/>
                    <w:spacing w:val="-1"/>
                    <w:w w:val="100"/>
                    <w:sz w:val="14"/>
                    <w:szCs w:val="14"/>
                  </w:rPr>
                  <w:t>r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t,</w:t>
                </w:r>
                <w:r>
                  <w:rPr>
                    <w:rFonts w:ascii="Arial" w:hAnsi="Arial" w:cs="Arial" w:eastAsia="Arial"/>
                    <w:spacing w:val="-5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3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u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cs="Arial" w:eastAsia="Arial"/>
                    <w:spacing w:val="-2"/>
                    <w:w w:val="100"/>
                    <w:sz w:val="14"/>
                    <w:szCs w:val="14"/>
                  </w:rPr>
                  <w:t>y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va</w:t>
                </w:r>
                <w:r>
                  <w:rPr>
                    <w:rFonts w:ascii="Arial" w:hAnsi="Arial" w:cs="Arial" w:eastAsia="Arial"/>
                    <w:spacing w:val="3"/>
                    <w:w w:val="100"/>
                    <w:sz w:val="14"/>
                    <w:szCs w:val="14"/>
                  </w:rPr>
                  <w:t>l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e,</w:t>
                </w:r>
                <w:r>
                  <w:rPr>
                    <w:rFonts w:ascii="Arial" w:hAnsi="Arial" w:cs="Arial" w:eastAsia="Arial"/>
                    <w:spacing w:val="-8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CA</w:t>
                </w:r>
                <w:r>
                  <w:rPr>
                    <w:rFonts w:ascii="Arial" w:hAnsi="Arial" w:cs="Arial" w:eastAsia="Arial"/>
                    <w:spacing w:val="1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40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8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5</w:t>
                </w:r>
                <w:r>
                  <w:rPr>
                    <w:rFonts w:ascii="Arial" w:hAnsi="Arial" w:cs="Arial" w:eastAsia="Arial"/>
                    <w:spacing w:val="-5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0"/>
                    <w:w w:val="99"/>
                    <w:sz w:val="14"/>
                    <w:szCs w:val="14"/>
                  </w:rPr>
                  <w:t>U</w:t>
                </w:r>
                <w:r>
                  <w:rPr>
                    <w:rFonts w:ascii="Arial" w:hAnsi="Arial" w:cs="Arial" w:eastAsia="Arial"/>
                    <w:spacing w:val="1"/>
                    <w:w w:val="99"/>
                    <w:sz w:val="14"/>
                    <w:szCs w:val="14"/>
                  </w:rPr>
                  <w:t>S</w:t>
                </w:r>
                <w:r>
                  <w:rPr>
                    <w:rFonts w:ascii="Arial" w:hAnsi="Arial" w:cs="Arial" w:eastAsia="Arial"/>
                    <w:spacing w:val="0"/>
                    <w:w w:val="99"/>
                    <w:sz w:val="14"/>
                    <w:szCs w:val="14"/>
                  </w:rPr>
                  <w:t>A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</w:r>
              </w:p>
              <w:p>
                <w:pPr>
                  <w:spacing w:before="2" w:after="0" w:line="240" w:lineRule="auto"/>
                  <w:ind w:left="210" w:right="191"/>
                  <w:jc w:val="center"/>
                  <w:rPr>
                    <w:rFonts w:ascii="Arial" w:hAnsi="Arial" w:cs="Arial" w:eastAsia="Arial"/>
                    <w:sz w:val="14"/>
                    <w:szCs w:val="14"/>
                  </w:rPr>
                </w:pP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40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8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.7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4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6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.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90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0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0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  </w:t>
                </w:r>
                <w:r>
                  <w:rPr>
                    <w:rFonts w:ascii="Arial" w:hAnsi="Arial" w:cs="Arial" w:eastAsia="Arial"/>
                    <w:spacing w:val="30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color w:val="2268AE"/>
                    <w:spacing w:val="0"/>
                    <w:w w:val="183"/>
                    <w:sz w:val="4"/>
                    <w:szCs w:val="4"/>
                  </w:rPr>
                  <w:t>‡</w:t>
                </w:r>
                <w:r>
                  <w:rPr>
                    <w:rFonts w:ascii="Arial" w:hAnsi="Arial" w:cs="Arial" w:eastAsia="Arial"/>
                    <w:color w:val="2268AE"/>
                    <w:spacing w:val="0"/>
                    <w:w w:val="183"/>
                    <w:sz w:val="4"/>
                    <w:szCs w:val="4"/>
                  </w:rPr>
                  <w:t>      </w:t>
                </w:r>
                <w:r>
                  <w:rPr>
                    <w:rFonts w:ascii="Arial" w:hAnsi="Arial" w:cs="Arial" w:eastAsia="Arial"/>
                    <w:color w:val="2268AE"/>
                    <w:spacing w:val="13"/>
                    <w:w w:val="183"/>
                    <w:sz w:val="4"/>
                    <w:szCs w:val="4"/>
                  </w:rPr>
                  <w:t> </w:t>
                </w:r>
                <w:r>
                  <w:rPr>
                    <w:rFonts w:ascii="Arial" w:hAnsi="Arial" w:cs="Arial" w:eastAsia="Arial"/>
                    <w:color w:val="0000FF"/>
                    <w:spacing w:val="13"/>
                    <w:w w:val="183"/>
                    <w:sz w:val="14"/>
                    <w:szCs w:val="14"/>
                  </w:rPr>
                </w:r>
                <w:hyperlink r:id="rId1"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w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w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w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.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1"/>
                      <w:w w:val="99"/>
                      <w:sz w:val="14"/>
                      <w:szCs w:val="14"/>
                      <w:u w:val="single" w:color="0000FF"/>
                    </w:rPr>
                    <w:t>A</w:t>
                  </w:r>
                  <w:r>
                    <w:rPr>
                      <w:rFonts w:ascii="Arial" w:hAnsi="Arial" w:cs="Arial" w:eastAsia="Arial"/>
                      <w:color w:val="0000FF"/>
                      <w:spacing w:val="1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3"/>
                      <w:w w:val="99"/>
                      <w:sz w:val="14"/>
                      <w:szCs w:val="14"/>
                      <w:u w:val="single" w:color="0000FF"/>
                    </w:rPr>
                    <w:t>k</w:t>
                  </w:r>
                  <w:r>
                    <w:rPr>
                      <w:rFonts w:ascii="Arial" w:hAnsi="Arial" w:cs="Arial" w:eastAsia="Arial"/>
                      <w:color w:val="0000FF"/>
                      <w:spacing w:val="3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-1"/>
                      <w:w w:val="99"/>
                      <w:sz w:val="14"/>
                      <w:szCs w:val="14"/>
                      <w:u w:val="single" w:color="0000FF"/>
                    </w:rPr>
                    <w:t>r</w:t>
                  </w:r>
                  <w:r>
                    <w:rPr>
                      <w:rFonts w:ascii="Arial" w:hAnsi="Arial" w:cs="Arial" w:eastAsia="Arial"/>
                      <w:color w:val="0000FF"/>
                      <w:spacing w:val="-1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o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s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1"/>
                      <w:w w:val="99"/>
                      <w:sz w:val="14"/>
                      <w:szCs w:val="14"/>
                      <w:u w:val="single" w:color="0000FF"/>
                    </w:rPr>
                    <w:t>S</w:t>
                  </w:r>
                  <w:r>
                    <w:rPr>
                      <w:rFonts w:ascii="Arial" w:hAnsi="Arial" w:cs="Arial" w:eastAsia="Arial"/>
                      <w:color w:val="0000FF"/>
                      <w:spacing w:val="1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i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l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i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c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2"/>
                      <w:w w:val="99"/>
                      <w:sz w:val="14"/>
                      <w:szCs w:val="14"/>
                      <w:u w:val="single" w:color="0000FF"/>
                    </w:rPr>
                    <w:t>o</w:t>
                  </w:r>
                  <w:r>
                    <w:rPr>
                      <w:rFonts w:ascii="Arial" w:hAnsi="Arial" w:cs="Arial" w:eastAsia="Arial"/>
                      <w:color w:val="0000FF"/>
                      <w:spacing w:val="2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n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.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3"/>
                      <w:w w:val="99"/>
                      <w:sz w:val="14"/>
                      <w:szCs w:val="14"/>
                      <w:u w:val="single" w:color="0000FF"/>
                    </w:rPr>
                    <w:t>c</w:t>
                  </w:r>
                  <w:r>
                    <w:rPr>
                      <w:rFonts w:ascii="Arial" w:hAnsi="Arial" w:cs="Arial" w:eastAsia="Arial"/>
                      <w:color w:val="0000FF"/>
                      <w:spacing w:val="3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o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m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</w:rPr>
                  </w:r>
                  <w:r>
                    <w:rPr>
                      <w:rFonts w:ascii="Arial" w:hAnsi="Arial" w:cs="Arial" w:eastAsia="Arial"/>
                      <w:color w:val="000000"/>
                      <w:spacing w:val="0"/>
                      <w:w w:val="100"/>
                      <w:sz w:val="14"/>
                      <w:szCs w:val="14"/>
                    </w:rPr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41.479614pt;margin-top:762.030457pt;width:17.25927pt;height:13.999995pt;mso-position-horizontal-relative:page;mso-position-vertical-relative:page;z-index:-9151" type="#_x0000_t202" filled="f" stroked="f">
          <v:textbox inset="0,0,0,0">
            <w:txbxContent>
              <w:p>
                <w:pPr>
                  <w:spacing w:before="0" w:after="0" w:line="257" w:lineRule="exact"/>
                  <w:ind w:left="40" w:right="-2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 w:hAnsi="Arial" w:cs="Arial" w:eastAsia="Arial"/>
                    <w:w w:val="99"/>
                    <w:sz w:val="24"/>
                    <w:szCs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>
      <w:rPr/>
      <w:pict>
        <v:group style="position:absolute;margin-left:51.119999pt;margin-top:722.039978pt;width:510pt;height:.1pt;mso-position-horizontal-relative:page;mso-position-vertical-relative:page;z-index:-9150" coordorigin="1022,14441" coordsize="10200,2">
          <v:shape style="position:absolute;left:1022;top:14441;width:10200;height:2" coordorigin="1022,14441" coordsize="10200,0" path="m1022,14441l11222,14441e" filled="f" stroked="t" strokeweight=".580pt" strokecolor="#4F80BC">
            <v:path arrowok="t"/>
          </v:shape>
          <w10:wrap type="none"/>
        </v:group>
      </w:pict>
    </w:r>
    <w:r>
      <w:rPr/>
      <w:pict>
        <v:shape style="position:absolute;margin-left:201.679916pt;margin-top:735.946533pt;width:199.953604pt;height:26.34555pt;mso-position-horizontal-relative:page;mso-position-vertical-relative:page;z-index:-9149" type="#_x0000_t202" filled="f" stroked="f">
          <v:textbox inset="0,0,0,0">
            <w:txbxContent>
              <w:p>
                <w:pPr>
                  <w:spacing w:before="0" w:after="0" w:line="178" w:lineRule="exact"/>
                  <w:ind w:left="1274" w:right="1252"/>
                  <w:jc w:val="center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b/>
                    <w:bCs/>
                    <w:spacing w:val="-5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ascii="Arial" w:hAnsi="Arial" w:cs="Arial" w:eastAsia="Arial"/>
                    <w:b/>
                    <w:bCs/>
                    <w:spacing w:val="2"/>
                    <w:w w:val="100"/>
                    <w:sz w:val="16"/>
                    <w:szCs w:val="16"/>
                  </w:rPr>
                  <w:t>k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16"/>
                    <w:szCs w:val="16"/>
                  </w:rPr>
                  <w:t>ros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cs="Arial" w:eastAsia="Arial"/>
                    <w:b/>
                    <w:bCs/>
                    <w:spacing w:val="-3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16"/>
                    <w:szCs w:val="16"/>
                  </w:rPr>
                  <w:t>on,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/>
                    <w:bCs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16"/>
                    <w:szCs w:val="16"/>
                  </w:rPr>
                  <w:t>nc.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6"/>
                    <w:szCs w:val="16"/>
                  </w:rPr>
                </w:r>
              </w:p>
              <w:p>
                <w:pPr>
                  <w:spacing w:before="2" w:after="0" w:line="240" w:lineRule="auto"/>
                  <w:ind w:left="-10" w:right="-30"/>
                  <w:jc w:val="center"/>
                  <w:rPr>
                    <w:rFonts w:ascii="Arial" w:hAnsi="Arial" w:cs="Arial" w:eastAsia="Arial"/>
                    <w:sz w:val="14"/>
                    <w:szCs w:val="14"/>
                  </w:rPr>
                </w:pP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63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cs="Arial" w:eastAsia="Arial"/>
                    <w:spacing w:val="-4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cs="Arial" w:eastAsia="Arial"/>
                    <w:spacing w:val="-1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Ig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acio</w:t>
                </w:r>
                <w:r>
                  <w:rPr>
                    <w:rFonts w:ascii="Arial" w:hAnsi="Arial" w:cs="Arial" w:eastAsia="Arial"/>
                    <w:spacing w:val="-6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1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cs="Arial" w:eastAsia="Arial"/>
                    <w:spacing w:val="3"/>
                    <w:w w:val="100"/>
                    <w:sz w:val="14"/>
                    <w:szCs w:val="14"/>
                  </w:rPr>
                  <w:t>v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ue,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ui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t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cs="Arial" w:eastAsia="Arial"/>
                    <w:spacing w:val="-4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2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50,</w:t>
                </w:r>
                <w:r>
                  <w:rPr>
                    <w:rFonts w:ascii="Arial" w:hAnsi="Arial" w:cs="Arial" w:eastAsia="Arial"/>
                    <w:spacing w:val="-1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an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3"/>
                    <w:w w:val="100"/>
                    <w:sz w:val="14"/>
                    <w:szCs w:val="14"/>
                  </w:rPr>
                  <w:t>J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os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,</w:t>
                </w:r>
                <w:r>
                  <w:rPr>
                    <w:rFonts w:ascii="Arial" w:hAnsi="Arial" w:cs="Arial" w:eastAsia="Arial"/>
                    <w:spacing w:val="-4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CA</w:t>
                </w:r>
                <w:r>
                  <w:rPr>
                    <w:rFonts w:ascii="Arial" w:hAnsi="Arial" w:cs="Arial" w:eastAsia="Arial"/>
                    <w:spacing w:val="-2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5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1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19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0"/>
                    <w:w w:val="99"/>
                    <w:sz w:val="14"/>
                    <w:szCs w:val="14"/>
                  </w:rPr>
                  <w:t>U</w:t>
                </w:r>
                <w:r>
                  <w:rPr>
                    <w:rFonts w:ascii="Arial" w:hAnsi="Arial" w:cs="Arial" w:eastAsia="Arial"/>
                    <w:spacing w:val="1"/>
                    <w:w w:val="99"/>
                    <w:sz w:val="14"/>
                    <w:szCs w:val="14"/>
                  </w:rPr>
                  <w:t>S</w:t>
                </w:r>
                <w:r>
                  <w:rPr>
                    <w:rFonts w:ascii="Arial" w:hAnsi="Arial" w:cs="Arial" w:eastAsia="Arial"/>
                    <w:spacing w:val="0"/>
                    <w:w w:val="99"/>
                    <w:sz w:val="14"/>
                    <w:szCs w:val="14"/>
                  </w:rPr>
                  <w:t>A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</w:r>
              </w:p>
              <w:p>
                <w:pPr>
                  <w:spacing w:before="2" w:after="0" w:line="240" w:lineRule="auto"/>
                  <w:ind w:left="657" w:right="640"/>
                  <w:jc w:val="center"/>
                  <w:rPr>
                    <w:rFonts w:ascii="Arial" w:hAnsi="Arial" w:cs="Arial" w:eastAsia="Arial"/>
                    <w:sz w:val="14"/>
                    <w:szCs w:val="14"/>
                  </w:rPr>
                </w:pP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40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8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.7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4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6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.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90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0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0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  </w:t>
                </w:r>
                <w:r>
                  <w:rPr>
                    <w:rFonts w:ascii="Arial" w:hAnsi="Arial" w:cs="Arial" w:eastAsia="Arial"/>
                    <w:spacing w:val="30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color w:val="2268AE"/>
                    <w:spacing w:val="0"/>
                    <w:w w:val="183"/>
                    <w:sz w:val="4"/>
                    <w:szCs w:val="4"/>
                  </w:rPr>
                  <w:t>‡</w:t>
                </w:r>
                <w:r>
                  <w:rPr>
                    <w:rFonts w:ascii="Arial" w:hAnsi="Arial" w:cs="Arial" w:eastAsia="Arial"/>
                    <w:color w:val="2268AE"/>
                    <w:spacing w:val="0"/>
                    <w:w w:val="183"/>
                    <w:sz w:val="4"/>
                    <w:szCs w:val="4"/>
                  </w:rPr>
                  <w:t>      </w:t>
                </w:r>
                <w:r>
                  <w:rPr>
                    <w:rFonts w:ascii="Arial" w:hAnsi="Arial" w:cs="Arial" w:eastAsia="Arial"/>
                    <w:color w:val="2268AE"/>
                    <w:spacing w:val="13"/>
                    <w:w w:val="183"/>
                    <w:sz w:val="4"/>
                    <w:szCs w:val="4"/>
                  </w:rPr>
                  <w:t> </w:t>
                </w:r>
                <w:r>
                  <w:rPr>
                    <w:rFonts w:ascii="Arial" w:hAnsi="Arial" w:cs="Arial" w:eastAsia="Arial"/>
                    <w:color w:val="0000FF"/>
                    <w:spacing w:val="13"/>
                    <w:w w:val="183"/>
                    <w:sz w:val="14"/>
                    <w:szCs w:val="14"/>
                  </w:rPr>
                </w:r>
                <w:hyperlink r:id="rId1"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w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w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w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.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1"/>
                      <w:w w:val="99"/>
                      <w:sz w:val="14"/>
                      <w:szCs w:val="14"/>
                      <w:u w:val="single" w:color="0000FF"/>
                    </w:rPr>
                    <w:t>A</w:t>
                  </w:r>
                  <w:r>
                    <w:rPr>
                      <w:rFonts w:ascii="Arial" w:hAnsi="Arial" w:cs="Arial" w:eastAsia="Arial"/>
                      <w:color w:val="0000FF"/>
                      <w:spacing w:val="1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3"/>
                      <w:w w:val="99"/>
                      <w:sz w:val="14"/>
                      <w:szCs w:val="14"/>
                      <w:u w:val="single" w:color="0000FF"/>
                    </w:rPr>
                    <w:t>k</w:t>
                  </w:r>
                  <w:r>
                    <w:rPr>
                      <w:rFonts w:ascii="Arial" w:hAnsi="Arial" w:cs="Arial" w:eastAsia="Arial"/>
                      <w:color w:val="0000FF"/>
                      <w:spacing w:val="3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-1"/>
                      <w:w w:val="99"/>
                      <w:sz w:val="14"/>
                      <w:szCs w:val="14"/>
                      <w:u w:val="single" w:color="0000FF"/>
                    </w:rPr>
                    <w:t>r</w:t>
                  </w:r>
                  <w:r>
                    <w:rPr>
                      <w:rFonts w:ascii="Arial" w:hAnsi="Arial" w:cs="Arial" w:eastAsia="Arial"/>
                      <w:color w:val="0000FF"/>
                      <w:spacing w:val="-1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o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s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1"/>
                      <w:w w:val="99"/>
                      <w:sz w:val="14"/>
                      <w:szCs w:val="14"/>
                      <w:u w:val="single" w:color="0000FF"/>
                    </w:rPr>
                    <w:t>S</w:t>
                  </w:r>
                  <w:r>
                    <w:rPr>
                      <w:rFonts w:ascii="Arial" w:hAnsi="Arial" w:cs="Arial" w:eastAsia="Arial"/>
                      <w:color w:val="0000FF"/>
                      <w:spacing w:val="1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i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l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i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c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2"/>
                      <w:w w:val="99"/>
                      <w:sz w:val="14"/>
                      <w:szCs w:val="14"/>
                      <w:u w:val="single" w:color="0000FF"/>
                    </w:rPr>
                    <w:t>o</w:t>
                  </w:r>
                  <w:r>
                    <w:rPr>
                      <w:rFonts w:ascii="Arial" w:hAnsi="Arial" w:cs="Arial" w:eastAsia="Arial"/>
                      <w:color w:val="0000FF"/>
                      <w:spacing w:val="2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n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.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3"/>
                      <w:w w:val="99"/>
                      <w:sz w:val="14"/>
                      <w:szCs w:val="14"/>
                      <w:u w:val="single" w:color="0000FF"/>
                    </w:rPr>
                    <w:t>c</w:t>
                  </w:r>
                  <w:r>
                    <w:rPr>
                      <w:rFonts w:ascii="Arial" w:hAnsi="Arial" w:cs="Arial" w:eastAsia="Arial"/>
                      <w:color w:val="0000FF"/>
                      <w:spacing w:val="3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o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m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</w:rPr>
                  </w:r>
                  <w:r>
                    <w:rPr>
                      <w:rFonts w:ascii="Arial" w:hAnsi="Arial" w:cs="Arial" w:eastAsia="Arial"/>
                      <w:color w:val="000000"/>
                      <w:spacing w:val="0"/>
                      <w:w w:val="100"/>
                      <w:sz w:val="14"/>
                      <w:szCs w:val="14"/>
                    </w:rPr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9.839539pt;margin-top:762.030457pt;width:15.25927pt;height:13.999995pt;mso-position-horizontal-relative:page;mso-position-vertical-relative:page;z-index:-9148" type="#_x0000_t202" filled="f" stroked="f">
          <v:textbox inset="0,0,0,0">
            <w:txbxContent>
              <w:p>
                <w:pPr>
                  <w:spacing w:before="0" w:after="0" w:line="257" w:lineRule="exact"/>
                  <w:ind w:left="20" w:right="-56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 w:hAnsi="Arial" w:cs="Arial" w:eastAsia="Arial"/>
                    <w:spacing w:val="-1"/>
                    <w:w w:val="100"/>
                    <w:sz w:val="24"/>
                    <w:szCs w:val="24"/>
                  </w:rPr>
                  <w:t>1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24"/>
                    <w:szCs w:val="24"/>
                  </w:rPr>
                  <w:t>5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>
      <w:rPr/>
      <w:pict>
        <v:group style="position:absolute;margin-left:51.119999pt;margin-top:722.039978pt;width:510pt;height:.1pt;mso-position-horizontal-relative:page;mso-position-vertical-relative:page;z-index:-9147" coordorigin="1022,14441" coordsize="10200,2">
          <v:shape style="position:absolute;left:1022;top:14441;width:10200;height:2" coordorigin="1022,14441" coordsize="10200,0" path="m1022,14441l11222,14441e" filled="f" stroked="t" strokeweight=".580pt" strokecolor="#4F80BC">
            <v:path arrowok="t"/>
          </v:shape>
          <w10:wrap type="none"/>
        </v:group>
      </w:pict>
    </w:r>
    <w:r>
      <w:rPr/>
      <w:pict>
        <v:shape style="position:absolute;margin-left:223.999908pt;margin-top:735.946533pt;width:155.193563pt;height:26.34555pt;mso-position-horizontal-relative:page;mso-position-vertical-relative:page;z-index:-9146" type="#_x0000_t202" filled="f" stroked="f">
          <v:textbox inset="0,0,0,0">
            <w:txbxContent>
              <w:p>
                <w:pPr>
                  <w:spacing w:before="0" w:after="0" w:line="178" w:lineRule="exact"/>
                  <w:ind w:left="828" w:right="803"/>
                  <w:jc w:val="center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b/>
                    <w:bCs/>
                    <w:spacing w:val="-5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ascii="Arial" w:hAnsi="Arial" w:cs="Arial" w:eastAsia="Arial"/>
                    <w:b/>
                    <w:bCs/>
                    <w:spacing w:val="2"/>
                    <w:w w:val="100"/>
                    <w:sz w:val="16"/>
                    <w:szCs w:val="16"/>
                  </w:rPr>
                  <w:t>k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16"/>
                    <w:szCs w:val="16"/>
                  </w:rPr>
                  <w:t>ros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cs="Arial" w:eastAsia="Arial"/>
                    <w:b/>
                    <w:bCs/>
                    <w:spacing w:val="-3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16"/>
                    <w:szCs w:val="16"/>
                  </w:rPr>
                  <w:t>on,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/>
                    <w:bCs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16"/>
                    <w:szCs w:val="16"/>
                  </w:rPr>
                  <w:t>nc.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6"/>
                    <w:szCs w:val="16"/>
                  </w:rPr>
                </w:r>
              </w:p>
              <w:p>
                <w:pPr>
                  <w:spacing w:before="2" w:after="0" w:line="240" w:lineRule="auto"/>
                  <w:ind w:left="-10" w:right="-30"/>
                  <w:jc w:val="center"/>
                  <w:rPr>
                    <w:rFonts w:ascii="Arial" w:hAnsi="Arial" w:cs="Arial" w:eastAsia="Arial"/>
                    <w:sz w:val="14"/>
                    <w:szCs w:val="14"/>
                  </w:rPr>
                </w:pP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262</w:t>
                </w:r>
                <w:r>
                  <w:rPr>
                    <w:rFonts w:ascii="Arial" w:hAnsi="Arial" w:cs="Arial" w:eastAsia="Arial"/>
                    <w:spacing w:val="-1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ta</w:t>
                </w:r>
                <w:r>
                  <w:rPr>
                    <w:rFonts w:ascii="Arial" w:hAnsi="Arial" w:cs="Arial" w:eastAsia="Arial"/>
                    <w:spacing w:val="-5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3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na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3"/>
                    <w:w w:val="100"/>
                    <w:sz w:val="14"/>
                    <w:szCs w:val="14"/>
                  </w:rPr>
                  <w:t>C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o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u</w:t>
                </w:r>
                <w:r>
                  <w:rPr>
                    <w:rFonts w:ascii="Arial" w:hAnsi="Arial" w:cs="Arial" w:eastAsia="Arial"/>
                    <w:spacing w:val="-1"/>
                    <w:w w:val="100"/>
                    <w:sz w:val="14"/>
                    <w:szCs w:val="14"/>
                  </w:rPr>
                  <w:t>r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t,</w:t>
                </w:r>
                <w:r>
                  <w:rPr>
                    <w:rFonts w:ascii="Arial" w:hAnsi="Arial" w:cs="Arial" w:eastAsia="Arial"/>
                    <w:spacing w:val="-5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3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u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cs="Arial" w:eastAsia="Arial"/>
                    <w:spacing w:val="-2"/>
                    <w:w w:val="100"/>
                    <w:sz w:val="14"/>
                    <w:szCs w:val="14"/>
                  </w:rPr>
                  <w:t>y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va</w:t>
                </w:r>
                <w:r>
                  <w:rPr>
                    <w:rFonts w:ascii="Arial" w:hAnsi="Arial" w:cs="Arial" w:eastAsia="Arial"/>
                    <w:spacing w:val="3"/>
                    <w:w w:val="100"/>
                    <w:sz w:val="14"/>
                    <w:szCs w:val="14"/>
                  </w:rPr>
                  <w:t>l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e,</w:t>
                </w:r>
                <w:r>
                  <w:rPr>
                    <w:rFonts w:ascii="Arial" w:hAnsi="Arial" w:cs="Arial" w:eastAsia="Arial"/>
                    <w:spacing w:val="-8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CA</w:t>
                </w:r>
                <w:r>
                  <w:rPr>
                    <w:rFonts w:ascii="Arial" w:hAnsi="Arial" w:cs="Arial" w:eastAsia="Arial"/>
                    <w:spacing w:val="1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40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8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5</w:t>
                </w:r>
                <w:r>
                  <w:rPr>
                    <w:rFonts w:ascii="Arial" w:hAnsi="Arial" w:cs="Arial" w:eastAsia="Arial"/>
                    <w:spacing w:val="-5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0"/>
                    <w:w w:val="99"/>
                    <w:sz w:val="14"/>
                    <w:szCs w:val="14"/>
                  </w:rPr>
                  <w:t>U</w:t>
                </w:r>
                <w:r>
                  <w:rPr>
                    <w:rFonts w:ascii="Arial" w:hAnsi="Arial" w:cs="Arial" w:eastAsia="Arial"/>
                    <w:spacing w:val="1"/>
                    <w:w w:val="99"/>
                    <w:sz w:val="14"/>
                    <w:szCs w:val="14"/>
                  </w:rPr>
                  <w:t>S</w:t>
                </w:r>
                <w:r>
                  <w:rPr>
                    <w:rFonts w:ascii="Arial" w:hAnsi="Arial" w:cs="Arial" w:eastAsia="Arial"/>
                    <w:spacing w:val="0"/>
                    <w:w w:val="99"/>
                    <w:sz w:val="14"/>
                    <w:szCs w:val="14"/>
                  </w:rPr>
                  <w:t>A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</w:r>
              </w:p>
              <w:p>
                <w:pPr>
                  <w:spacing w:before="2" w:after="0" w:line="240" w:lineRule="auto"/>
                  <w:ind w:left="210" w:right="191"/>
                  <w:jc w:val="center"/>
                  <w:rPr>
                    <w:rFonts w:ascii="Arial" w:hAnsi="Arial" w:cs="Arial" w:eastAsia="Arial"/>
                    <w:sz w:val="14"/>
                    <w:szCs w:val="14"/>
                  </w:rPr>
                </w:pP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40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8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.7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4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6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.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90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0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0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  </w:t>
                </w:r>
                <w:r>
                  <w:rPr>
                    <w:rFonts w:ascii="Arial" w:hAnsi="Arial" w:cs="Arial" w:eastAsia="Arial"/>
                    <w:spacing w:val="30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color w:val="2268AE"/>
                    <w:spacing w:val="0"/>
                    <w:w w:val="183"/>
                    <w:sz w:val="4"/>
                    <w:szCs w:val="4"/>
                  </w:rPr>
                  <w:t>‡</w:t>
                </w:r>
                <w:r>
                  <w:rPr>
                    <w:rFonts w:ascii="Arial" w:hAnsi="Arial" w:cs="Arial" w:eastAsia="Arial"/>
                    <w:color w:val="2268AE"/>
                    <w:spacing w:val="0"/>
                    <w:w w:val="183"/>
                    <w:sz w:val="4"/>
                    <w:szCs w:val="4"/>
                  </w:rPr>
                  <w:t>      </w:t>
                </w:r>
                <w:r>
                  <w:rPr>
                    <w:rFonts w:ascii="Arial" w:hAnsi="Arial" w:cs="Arial" w:eastAsia="Arial"/>
                    <w:color w:val="2268AE"/>
                    <w:spacing w:val="13"/>
                    <w:w w:val="183"/>
                    <w:sz w:val="4"/>
                    <w:szCs w:val="4"/>
                  </w:rPr>
                  <w:t> </w:t>
                </w:r>
                <w:r>
                  <w:rPr>
                    <w:rFonts w:ascii="Arial" w:hAnsi="Arial" w:cs="Arial" w:eastAsia="Arial"/>
                    <w:color w:val="0000FF"/>
                    <w:spacing w:val="13"/>
                    <w:w w:val="183"/>
                    <w:sz w:val="14"/>
                    <w:szCs w:val="14"/>
                  </w:rPr>
                </w:r>
                <w:hyperlink r:id="rId1"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w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w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w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.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1"/>
                      <w:w w:val="99"/>
                      <w:sz w:val="14"/>
                      <w:szCs w:val="14"/>
                      <w:u w:val="single" w:color="0000FF"/>
                    </w:rPr>
                    <w:t>A</w:t>
                  </w:r>
                  <w:r>
                    <w:rPr>
                      <w:rFonts w:ascii="Arial" w:hAnsi="Arial" w:cs="Arial" w:eastAsia="Arial"/>
                      <w:color w:val="0000FF"/>
                      <w:spacing w:val="1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3"/>
                      <w:w w:val="99"/>
                      <w:sz w:val="14"/>
                      <w:szCs w:val="14"/>
                      <w:u w:val="single" w:color="0000FF"/>
                    </w:rPr>
                    <w:t>k</w:t>
                  </w:r>
                  <w:r>
                    <w:rPr>
                      <w:rFonts w:ascii="Arial" w:hAnsi="Arial" w:cs="Arial" w:eastAsia="Arial"/>
                      <w:color w:val="0000FF"/>
                      <w:spacing w:val="3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-1"/>
                      <w:w w:val="99"/>
                      <w:sz w:val="14"/>
                      <w:szCs w:val="14"/>
                      <w:u w:val="single" w:color="0000FF"/>
                    </w:rPr>
                    <w:t>r</w:t>
                  </w:r>
                  <w:r>
                    <w:rPr>
                      <w:rFonts w:ascii="Arial" w:hAnsi="Arial" w:cs="Arial" w:eastAsia="Arial"/>
                      <w:color w:val="0000FF"/>
                      <w:spacing w:val="-1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o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s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1"/>
                      <w:w w:val="99"/>
                      <w:sz w:val="14"/>
                      <w:szCs w:val="14"/>
                      <w:u w:val="single" w:color="0000FF"/>
                    </w:rPr>
                    <w:t>S</w:t>
                  </w:r>
                  <w:r>
                    <w:rPr>
                      <w:rFonts w:ascii="Arial" w:hAnsi="Arial" w:cs="Arial" w:eastAsia="Arial"/>
                      <w:color w:val="0000FF"/>
                      <w:spacing w:val="1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i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l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i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c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2"/>
                      <w:w w:val="99"/>
                      <w:sz w:val="14"/>
                      <w:szCs w:val="14"/>
                      <w:u w:val="single" w:color="0000FF"/>
                    </w:rPr>
                    <w:t>o</w:t>
                  </w:r>
                  <w:r>
                    <w:rPr>
                      <w:rFonts w:ascii="Arial" w:hAnsi="Arial" w:cs="Arial" w:eastAsia="Arial"/>
                      <w:color w:val="0000FF"/>
                      <w:spacing w:val="2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n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.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3"/>
                      <w:w w:val="99"/>
                      <w:sz w:val="14"/>
                      <w:szCs w:val="14"/>
                      <w:u w:val="single" w:color="0000FF"/>
                    </w:rPr>
                    <w:t>c</w:t>
                  </w:r>
                  <w:r>
                    <w:rPr>
                      <w:rFonts w:ascii="Arial" w:hAnsi="Arial" w:cs="Arial" w:eastAsia="Arial"/>
                      <w:color w:val="0000FF"/>
                      <w:spacing w:val="3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o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m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</w:rPr>
                  </w:r>
                  <w:r>
                    <w:rPr>
                      <w:rFonts w:ascii="Arial" w:hAnsi="Arial" w:cs="Arial" w:eastAsia="Arial"/>
                      <w:color w:val="000000"/>
                      <w:spacing w:val="0"/>
                      <w:w w:val="100"/>
                      <w:sz w:val="14"/>
                      <w:szCs w:val="14"/>
                    </w:rPr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42.479614pt;margin-top:762.030457pt;width:15.25927pt;height:13.999995pt;mso-position-horizontal-relative:page;mso-position-vertical-relative:page;z-index:-9145" type="#_x0000_t202" filled="f" stroked="f">
          <v:textbox inset="0,0,0,0">
            <w:txbxContent>
              <w:p>
                <w:pPr>
                  <w:spacing w:before="0" w:after="0" w:line="257" w:lineRule="exact"/>
                  <w:ind w:left="20" w:right="-56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 w:hAnsi="Arial" w:cs="Arial" w:eastAsia="Arial"/>
                    <w:spacing w:val="-1"/>
                    <w:w w:val="100"/>
                    <w:sz w:val="24"/>
                    <w:szCs w:val="24"/>
                  </w:rPr>
                  <w:t>1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24"/>
                    <w:szCs w:val="24"/>
                  </w:rPr>
                  <w:t>6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>
      <w:rPr/>
      <w:pict>
        <v:shape style="position:absolute;margin-left:201.679916pt;margin-top:736.546509pt;width:199.953604pt;height:26.22555pt;mso-position-horizontal-relative:page;mso-position-vertical-relative:page;z-index:-9144" type="#_x0000_t202" filled="f" stroked="f">
          <v:textbox inset="0,0,0,0">
            <w:txbxContent>
              <w:p>
                <w:pPr>
                  <w:spacing w:before="0" w:after="0" w:line="178" w:lineRule="exact"/>
                  <w:ind w:left="1274" w:right="1252"/>
                  <w:jc w:val="center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b/>
                    <w:bCs/>
                    <w:spacing w:val="-5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ascii="Arial" w:hAnsi="Arial" w:cs="Arial" w:eastAsia="Arial"/>
                    <w:b/>
                    <w:bCs/>
                    <w:spacing w:val="2"/>
                    <w:w w:val="100"/>
                    <w:sz w:val="16"/>
                    <w:szCs w:val="16"/>
                  </w:rPr>
                  <w:t>k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16"/>
                    <w:szCs w:val="16"/>
                  </w:rPr>
                  <w:t>ros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cs="Arial" w:eastAsia="Arial"/>
                    <w:b/>
                    <w:bCs/>
                    <w:spacing w:val="-3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16"/>
                    <w:szCs w:val="16"/>
                  </w:rPr>
                  <w:t>on,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/>
                    <w:bCs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16"/>
                    <w:szCs w:val="16"/>
                  </w:rPr>
                  <w:t>nc.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6"/>
                    <w:szCs w:val="16"/>
                  </w:rPr>
                </w:r>
              </w:p>
              <w:p>
                <w:pPr>
                  <w:spacing w:before="2" w:after="0" w:line="240" w:lineRule="auto"/>
                  <w:ind w:left="-10" w:right="-30"/>
                  <w:jc w:val="center"/>
                  <w:rPr>
                    <w:rFonts w:ascii="Arial" w:hAnsi="Arial" w:cs="Arial" w:eastAsia="Arial"/>
                    <w:sz w:val="14"/>
                    <w:szCs w:val="14"/>
                  </w:rPr>
                </w:pP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63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cs="Arial" w:eastAsia="Arial"/>
                    <w:spacing w:val="-4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cs="Arial" w:eastAsia="Arial"/>
                    <w:spacing w:val="-1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Ig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acio</w:t>
                </w:r>
                <w:r>
                  <w:rPr>
                    <w:rFonts w:ascii="Arial" w:hAnsi="Arial" w:cs="Arial" w:eastAsia="Arial"/>
                    <w:spacing w:val="-6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1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cs="Arial" w:eastAsia="Arial"/>
                    <w:spacing w:val="3"/>
                    <w:w w:val="100"/>
                    <w:sz w:val="14"/>
                    <w:szCs w:val="14"/>
                  </w:rPr>
                  <w:t>v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ue,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ui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t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cs="Arial" w:eastAsia="Arial"/>
                    <w:spacing w:val="-4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2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50,</w:t>
                </w:r>
                <w:r>
                  <w:rPr>
                    <w:rFonts w:ascii="Arial" w:hAnsi="Arial" w:cs="Arial" w:eastAsia="Arial"/>
                    <w:spacing w:val="-1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an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3"/>
                    <w:w w:val="100"/>
                    <w:sz w:val="14"/>
                    <w:szCs w:val="14"/>
                  </w:rPr>
                  <w:t>J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os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,</w:t>
                </w:r>
                <w:r>
                  <w:rPr>
                    <w:rFonts w:ascii="Arial" w:hAnsi="Arial" w:cs="Arial" w:eastAsia="Arial"/>
                    <w:spacing w:val="-4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CA</w:t>
                </w:r>
                <w:r>
                  <w:rPr>
                    <w:rFonts w:ascii="Arial" w:hAnsi="Arial" w:cs="Arial" w:eastAsia="Arial"/>
                    <w:spacing w:val="-2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5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1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19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0"/>
                    <w:w w:val="99"/>
                    <w:sz w:val="14"/>
                    <w:szCs w:val="14"/>
                  </w:rPr>
                  <w:t>U</w:t>
                </w:r>
                <w:r>
                  <w:rPr>
                    <w:rFonts w:ascii="Arial" w:hAnsi="Arial" w:cs="Arial" w:eastAsia="Arial"/>
                    <w:spacing w:val="1"/>
                    <w:w w:val="99"/>
                    <w:sz w:val="14"/>
                    <w:szCs w:val="14"/>
                  </w:rPr>
                  <w:t>S</w:t>
                </w:r>
                <w:r>
                  <w:rPr>
                    <w:rFonts w:ascii="Arial" w:hAnsi="Arial" w:cs="Arial" w:eastAsia="Arial"/>
                    <w:spacing w:val="0"/>
                    <w:w w:val="99"/>
                    <w:sz w:val="14"/>
                    <w:szCs w:val="14"/>
                  </w:rPr>
                  <w:t>A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</w:r>
              </w:p>
              <w:p>
                <w:pPr>
                  <w:spacing w:before="0" w:after="0" w:line="240" w:lineRule="auto"/>
                  <w:ind w:left="657" w:right="640"/>
                  <w:jc w:val="center"/>
                  <w:rPr>
                    <w:rFonts w:ascii="Arial" w:hAnsi="Arial" w:cs="Arial" w:eastAsia="Arial"/>
                    <w:sz w:val="14"/>
                    <w:szCs w:val="14"/>
                  </w:rPr>
                </w:pP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40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8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.7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4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6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.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90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0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0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  </w:t>
                </w:r>
                <w:r>
                  <w:rPr>
                    <w:rFonts w:ascii="Arial" w:hAnsi="Arial" w:cs="Arial" w:eastAsia="Arial"/>
                    <w:spacing w:val="30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color w:val="2268AE"/>
                    <w:spacing w:val="0"/>
                    <w:w w:val="183"/>
                    <w:sz w:val="4"/>
                    <w:szCs w:val="4"/>
                  </w:rPr>
                  <w:t>‡</w:t>
                </w:r>
                <w:r>
                  <w:rPr>
                    <w:rFonts w:ascii="Arial" w:hAnsi="Arial" w:cs="Arial" w:eastAsia="Arial"/>
                    <w:color w:val="2268AE"/>
                    <w:spacing w:val="0"/>
                    <w:w w:val="183"/>
                    <w:sz w:val="4"/>
                    <w:szCs w:val="4"/>
                  </w:rPr>
                  <w:t>      </w:t>
                </w:r>
                <w:r>
                  <w:rPr>
                    <w:rFonts w:ascii="Arial" w:hAnsi="Arial" w:cs="Arial" w:eastAsia="Arial"/>
                    <w:color w:val="2268AE"/>
                    <w:spacing w:val="13"/>
                    <w:w w:val="183"/>
                    <w:sz w:val="4"/>
                    <w:szCs w:val="4"/>
                  </w:rPr>
                  <w:t> </w:t>
                </w:r>
                <w:r>
                  <w:rPr>
                    <w:rFonts w:ascii="Arial" w:hAnsi="Arial" w:cs="Arial" w:eastAsia="Arial"/>
                    <w:color w:val="0000FF"/>
                    <w:spacing w:val="13"/>
                    <w:w w:val="183"/>
                    <w:sz w:val="14"/>
                    <w:szCs w:val="14"/>
                  </w:rPr>
                </w:r>
                <w:hyperlink r:id="rId1"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w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w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w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.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1"/>
                      <w:w w:val="99"/>
                      <w:sz w:val="14"/>
                      <w:szCs w:val="14"/>
                      <w:u w:val="single" w:color="0000FF"/>
                    </w:rPr>
                    <w:t>A</w:t>
                  </w:r>
                  <w:r>
                    <w:rPr>
                      <w:rFonts w:ascii="Arial" w:hAnsi="Arial" w:cs="Arial" w:eastAsia="Arial"/>
                      <w:color w:val="0000FF"/>
                      <w:spacing w:val="1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3"/>
                      <w:w w:val="99"/>
                      <w:sz w:val="14"/>
                      <w:szCs w:val="14"/>
                      <w:u w:val="single" w:color="0000FF"/>
                    </w:rPr>
                    <w:t>k</w:t>
                  </w:r>
                  <w:r>
                    <w:rPr>
                      <w:rFonts w:ascii="Arial" w:hAnsi="Arial" w:cs="Arial" w:eastAsia="Arial"/>
                      <w:color w:val="0000FF"/>
                      <w:spacing w:val="3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-1"/>
                      <w:w w:val="99"/>
                      <w:sz w:val="14"/>
                      <w:szCs w:val="14"/>
                      <w:u w:val="single" w:color="0000FF"/>
                    </w:rPr>
                    <w:t>r</w:t>
                  </w:r>
                  <w:r>
                    <w:rPr>
                      <w:rFonts w:ascii="Arial" w:hAnsi="Arial" w:cs="Arial" w:eastAsia="Arial"/>
                      <w:color w:val="0000FF"/>
                      <w:spacing w:val="-1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o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s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1"/>
                      <w:w w:val="99"/>
                      <w:sz w:val="14"/>
                      <w:szCs w:val="14"/>
                      <w:u w:val="single" w:color="0000FF"/>
                    </w:rPr>
                    <w:t>S</w:t>
                  </w:r>
                  <w:r>
                    <w:rPr>
                      <w:rFonts w:ascii="Arial" w:hAnsi="Arial" w:cs="Arial" w:eastAsia="Arial"/>
                      <w:color w:val="0000FF"/>
                      <w:spacing w:val="1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i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l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i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c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2"/>
                      <w:w w:val="99"/>
                      <w:sz w:val="14"/>
                      <w:szCs w:val="14"/>
                      <w:u w:val="single" w:color="0000FF"/>
                    </w:rPr>
                    <w:t>o</w:t>
                  </w:r>
                  <w:r>
                    <w:rPr>
                      <w:rFonts w:ascii="Arial" w:hAnsi="Arial" w:cs="Arial" w:eastAsia="Arial"/>
                      <w:color w:val="0000FF"/>
                      <w:spacing w:val="2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n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.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3"/>
                      <w:w w:val="99"/>
                      <w:sz w:val="14"/>
                      <w:szCs w:val="14"/>
                      <w:u w:val="single" w:color="0000FF"/>
                    </w:rPr>
                    <w:t>c</w:t>
                  </w:r>
                  <w:r>
                    <w:rPr>
                      <w:rFonts w:ascii="Arial" w:hAnsi="Arial" w:cs="Arial" w:eastAsia="Arial"/>
                      <w:color w:val="0000FF"/>
                      <w:spacing w:val="3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o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m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</w:rPr>
                  </w:r>
                  <w:r>
                    <w:rPr>
                      <w:rFonts w:ascii="Arial" w:hAnsi="Arial" w:cs="Arial" w:eastAsia="Arial"/>
                      <w:color w:val="000000"/>
                      <w:spacing w:val="0"/>
                      <w:w w:val="100"/>
                      <w:sz w:val="14"/>
                      <w:szCs w:val="14"/>
                    </w:rPr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4.759644pt;margin-top:762.030457pt;width:21.339145pt;height:14.479995pt;mso-position-horizontal-relative:page;mso-position-vertical-relative:page;z-index:-9143" type="#_x0000_t202" filled="f" stroked="f">
          <v:textbox inset="0,0,0,0">
            <w:txbxContent>
              <w:p>
                <w:pPr>
                  <w:spacing w:before="0" w:after="0" w:line="266" w:lineRule="exact"/>
                  <w:ind w:left="40" w:right="-2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 w:hAnsi="Arial" w:cs="Arial" w:eastAsia="Arial"/>
                    <w:w w:val="99"/>
                    <w:sz w:val="24"/>
                    <w:szCs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>
      <w:rPr/>
      <w:pict>
        <v:shape style="position:absolute;margin-left:201.679916pt;margin-top:736.546509pt;width:199.953604pt;height:26.22555pt;mso-position-horizontal-relative:page;mso-position-vertical-relative:page;z-index:-9142" type="#_x0000_t202" filled="f" stroked="f">
          <v:textbox inset="0,0,0,0">
            <w:txbxContent>
              <w:p>
                <w:pPr>
                  <w:spacing w:before="0" w:after="0" w:line="178" w:lineRule="exact"/>
                  <w:ind w:left="1274" w:right="1252"/>
                  <w:jc w:val="center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b/>
                    <w:bCs/>
                    <w:spacing w:val="-5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ascii="Arial" w:hAnsi="Arial" w:cs="Arial" w:eastAsia="Arial"/>
                    <w:b/>
                    <w:bCs/>
                    <w:spacing w:val="2"/>
                    <w:w w:val="100"/>
                    <w:sz w:val="16"/>
                    <w:szCs w:val="16"/>
                  </w:rPr>
                  <w:t>k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16"/>
                    <w:szCs w:val="16"/>
                  </w:rPr>
                  <w:t>ros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cs="Arial" w:eastAsia="Arial"/>
                    <w:b/>
                    <w:bCs/>
                    <w:spacing w:val="-3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16"/>
                    <w:szCs w:val="16"/>
                  </w:rPr>
                  <w:t>on,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/>
                    <w:bCs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16"/>
                    <w:szCs w:val="16"/>
                  </w:rPr>
                  <w:t>nc.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6"/>
                    <w:szCs w:val="16"/>
                  </w:rPr>
                </w:r>
              </w:p>
              <w:p>
                <w:pPr>
                  <w:spacing w:before="2" w:after="0" w:line="240" w:lineRule="auto"/>
                  <w:ind w:left="-10" w:right="-30"/>
                  <w:jc w:val="center"/>
                  <w:rPr>
                    <w:rFonts w:ascii="Arial" w:hAnsi="Arial" w:cs="Arial" w:eastAsia="Arial"/>
                    <w:sz w:val="14"/>
                    <w:szCs w:val="14"/>
                  </w:rPr>
                </w:pP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63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cs="Arial" w:eastAsia="Arial"/>
                    <w:spacing w:val="-4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cs="Arial" w:eastAsia="Arial"/>
                    <w:spacing w:val="-1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Ig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acio</w:t>
                </w:r>
                <w:r>
                  <w:rPr>
                    <w:rFonts w:ascii="Arial" w:hAnsi="Arial" w:cs="Arial" w:eastAsia="Arial"/>
                    <w:spacing w:val="-6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1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cs="Arial" w:eastAsia="Arial"/>
                    <w:spacing w:val="3"/>
                    <w:w w:val="100"/>
                    <w:sz w:val="14"/>
                    <w:szCs w:val="14"/>
                  </w:rPr>
                  <w:t>v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ue,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ui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t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cs="Arial" w:eastAsia="Arial"/>
                    <w:spacing w:val="-4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2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50,</w:t>
                </w:r>
                <w:r>
                  <w:rPr>
                    <w:rFonts w:ascii="Arial" w:hAnsi="Arial" w:cs="Arial" w:eastAsia="Arial"/>
                    <w:spacing w:val="-1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an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3"/>
                    <w:w w:val="100"/>
                    <w:sz w:val="14"/>
                    <w:szCs w:val="14"/>
                  </w:rPr>
                  <w:t>J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os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,</w:t>
                </w:r>
                <w:r>
                  <w:rPr>
                    <w:rFonts w:ascii="Arial" w:hAnsi="Arial" w:cs="Arial" w:eastAsia="Arial"/>
                    <w:spacing w:val="-4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CA</w:t>
                </w:r>
                <w:r>
                  <w:rPr>
                    <w:rFonts w:ascii="Arial" w:hAnsi="Arial" w:cs="Arial" w:eastAsia="Arial"/>
                    <w:spacing w:val="-2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5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1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19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0"/>
                    <w:w w:val="99"/>
                    <w:sz w:val="14"/>
                    <w:szCs w:val="14"/>
                  </w:rPr>
                  <w:t>U</w:t>
                </w:r>
                <w:r>
                  <w:rPr>
                    <w:rFonts w:ascii="Arial" w:hAnsi="Arial" w:cs="Arial" w:eastAsia="Arial"/>
                    <w:spacing w:val="1"/>
                    <w:w w:val="99"/>
                    <w:sz w:val="14"/>
                    <w:szCs w:val="14"/>
                  </w:rPr>
                  <w:t>S</w:t>
                </w:r>
                <w:r>
                  <w:rPr>
                    <w:rFonts w:ascii="Arial" w:hAnsi="Arial" w:cs="Arial" w:eastAsia="Arial"/>
                    <w:spacing w:val="0"/>
                    <w:w w:val="99"/>
                    <w:sz w:val="14"/>
                    <w:szCs w:val="14"/>
                  </w:rPr>
                  <w:t>A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</w:r>
              </w:p>
              <w:p>
                <w:pPr>
                  <w:spacing w:before="0" w:after="0" w:line="240" w:lineRule="auto"/>
                  <w:ind w:left="657" w:right="640"/>
                  <w:jc w:val="center"/>
                  <w:rPr>
                    <w:rFonts w:ascii="Arial" w:hAnsi="Arial" w:cs="Arial" w:eastAsia="Arial"/>
                    <w:sz w:val="14"/>
                    <w:szCs w:val="14"/>
                  </w:rPr>
                </w:pP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40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8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.7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4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6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.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90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0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0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  </w:t>
                </w:r>
                <w:r>
                  <w:rPr>
                    <w:rFonts w:ascii="Arial" w:hAnsi="Arial" w:cs="Arial" w:eastAsia="Arial"/>
                    <w:spacing w:val="30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color w:val="2268AE"/>
                    <w:spacing w:val="0"/>
                    <w:w w:val="183"/>
                    <w:sz w:val="4"/>
                    <w:szCs w:val="4"/>
                  </w:rPr>
                  <w:t>‡</w:t>
                </w:r>
                <w:r>
                  <w:rPr>
                    <w:rFonts w:ascii="Arial" w:hAnsi="Arial" w:cs="Arial" w:eastAsia="Arial"/>
                    <w:color w:val="2268AE"/>
                    <w:spacing w:val="0"/>
                    <w:w w:val="183"/>
                    <w:sz w:val="4"/>
                    <w:szCs w:val="4"/>
                  </w:rPr>
                  <w:t>      </w:t>
                </w:r>
                <w:r>
                  <w:rPr>
                    <w:rFonts w:ascii="Arial" w:hAnsi="Arial" w:cs="Arial" w:eastAsia="Arial"/>
                    <w:color w:val="2268AE"/>
                    <w:spacing w:val="13"/>
                    <w:w w:val="183"/>
                    <w:sz w:val="4"/>
                    <w:szCs w:val="4"/>
                  </w:rPr>
                  <w:t> </w:t>
                </w:r>
                <w:r>
                  <w:rPr>
                    <w:rFonts w:ascii="Arial" w:hAnsi="Arial" w:cs="Arial" w:eastAsia="Arial"/>
                    <w:color w:val="0000FF"/>
                    <w:spacing w:val="13"/>
                    <w:w w:val="183"/>
                    <w:sz w:val="14"/>
                    <w:szCs w:val="14"/>
                  </w:rPr>
                </w:r>
                <w:hyperlink r:id="rId1"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w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w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w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.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1"/>
                      <w:w w:val="99"/>
                      <w:sz w:val="14"/>
                      <w:szCs w:val="14"/>
                      <w:u w:val="single" w:color="0000FF"/>
                    </w:rPr>
                    <w:t>A</w:t>
                  </w:r>
                  <w:r>
                    <w:rPr>
                      <w:rFonts w:ascii="Arial" w:hAnsi="Arial" w:cs="Arial" w:eastAsia="Arial"/>
                      <w:color w:val="0000FF"/>
                      <w:spacing w:val="1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3"/>
                      <w:w w:val="99"/>
                      <w:sz w:val="14"/>
                      <w:szCs w:val="14"/>
                      <w:u w:val="single" w:color="0000FF"/>
                    </w:rPr>
                    <w:t>k</w:t>
                  </w:r>
                  <w:r>
                    <w:rPr>
                      <w:rFonts w:ascii="Arial" w:hAnsi="Arial" w:cs="Arial" w:eastAsia="Arial"/>
                      <w:color w:val="0000FF"/>
                      <w:spacing w:val="3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-1"/>
                      <w:w w:val="99"/>
                      <w:sz w:val="14"/>
                      <w:szCs w:val="14"/>
                      <w:u w:val="single" w:color="0000FF"/>
                    </w:rPr>
                    <w:t>r</w:t>
                  </w:r>
                  <w:r>
                    <w:rPr>
                      <w:rFonts w:ascii="Arial" w:hAnsi="Arial" w:cs="Arial" w:eastAsia="Arial"/>
                      <w:color w:val="0000FF"/>
                      <w:spacing w:val="-1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o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s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1"/>
                      <w:w w:val="99"/>
                      <w:sz w:val="14"/>
                      <w:szCs w:val="14"/>
                      <w:u w:val="single" w:color="0000FF"/>
                    </w:rPr>
                    <w:t>S</w:t>
                  </w:r>
                  <w:r>
                    <w:rPr>
                      <w:rFonts w:ascii="Arial" w:hAnsi="Arial" w:cs="Arial" w:eastAsia="Arial"/>
                      <w:color w:val="0000FF"/>
                      <w:spacing w:val="1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i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l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i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c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2"/>
                      <w:w w:val="99"/>
                      <w:sz w:val="14"/>
                      <w:szCs w:val="14"/>
                      <w:u w:val="single" w:color="0000FF"/>
                    </w:rPr>
                    <w:t>o</w:t>
                  </w:r>
                  <w:r>
                    <w:rPr>
                      <w:rFonts w:ascii="Arial" w:hAnsi="Arial" w:cs="Arial" w:eastAsia="Arial"/>
                      <w:color w:val="0000FF"/>
                      <w:spacing w:val="2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n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.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3"/>
                      <w:w w:val="99"/>
                      <w:sz w:val="14"/>
                      <w:szCs w:val="14"/>
                      <w:u w:val="single" w:color="0000FF"/>
                    </w:rPr>
                    <w:t>c</w:t>
                  </w:r>
                  <w:r>
                    <w:rPr>
                      <w:rFonts w:ascii="Arial" w:hAnsi="Arial" w:cs="Arial" w:eastAsia="Arial"/>
                      <w:color w:val="0000FF"/>
                      <w:spacing w:val="3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o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m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</w:rPr>
                  </w:r>
                  <w:r>
                    <w:rPr>
                      <w:rFonts w:ascii="Arial" w:hAnsi="Arial" w:cs="Arial" w:eastAsia="Arial"/>
                      <w:color w:val="000000"/>
                      <w:spacing w:val="0"/>
                      <w:w w:val="100"/>
                      <w:sz w:val="14"/>
                      <w:szCs w:val="14"/>
                    </w:rPr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8.119629pt;margin-top:762.030457pt;width:17.979167pt;height:14.479995pt;mso-position-horizontal-relative:page;mso-position-vertical-relative:page;z-index:-9141" type="#_x0000_t202" filled="f" stroked="f">
          <v:textbox inset="0,0,0,0">
            <w:txbxContent>
              <w:p>
                <w:pPr>
                  <w:spacing w:before="0" w:after="0" w:line="266" w:lineRule="exact"/>
                  <w:ind w:left="40" w:right="-2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 w:hAnsi="Arial" w:cs="Arial" w:eastAsia="Arial"/>
                    <w:w w:val="99"/>
                    <w:sz w:val="24"/>
                    <w:szCs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>
      <w:rPr/>
      <w:pict>
        <v:group style="position:absolute;margin-left:51.119999pt;margin-top:722.039978pt;width:510pt;height:.1pt;mso-position-horizontal-relative:page;mso-position-vertical-relative:page;z-index:-9140" coordorigin="1022,14441" coordsize="10200,2">
          <v:shape style="position:absolute;left:1022;top:14441;width:10200;height:2" coordorigin="1022,14441" coordsize="10200,0" path="m1022,14441l11222,14441e" filled="f" stroked="t" strokeweight=".580pt" strokecolor="#4F80BC">
            <v:path arrowok="t"/>
          </v:shape>
          <w10:wrap type="none"/>
        </v:group>
      </w:pict>
    </w:r>
    <w:r>
      <w:rPr/>
      <w:pict>
        <v:shape style="position:absolute;margin-left:201.679916pt;margin-top:735.946533pt;width:199.953604pt;height:26.34555pt;mso-position-horizontal-relative:page;mso-position-vertical-relative:page;z-index:-9139" type="#_x0000_t202" filled="f" stroked="f">
          <v:textbox inset="0,0,0,0">
            <w:txbxContent>
              <w:p>
                <w:pPr>
                  <w:spacing w:before="0" w:after="0" w:line="178" w:lineRule="exact"/>
                  <w:ind w:left="1274" w:right="1252"/>
                  <w:jc w:val="center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 w:hAnsi="Arial" w:cs="Arial" w:eastAsia="Arial"/>
                    <w:b/>
                    <w:bCs/>
                    <w:spacing w:val="-5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ascii="Arial" w:hAnsi="Arial" w:cs="Arial" w:eastAsia="Arial"/>
                    <w:b/>
                    <w:bCs/>
                    <w:spacing w:val="2"/>
                    <w:w w:val="100"/>
                    <w:sz w:val="16"/>
                    <w:szCs w:val="16"/>
                  </w:rPr>
                  <w:t>k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16"/>
                    <w:szCs w:val="16"/>
                  </w:rPr>
                  <w:t>ros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S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l</w:t>
                </w:r>
                <w:r>
                  <w:rPr>
                    <w:rFonts w:ascii="Arial" w:hAnsi="Arial" w:cs="Arial" w:eastAsia="Arial"/>
                    <w:b/>
                    <w:bCs/>
                    <w:spacing w:val="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cs="Arial" w:eastAsia="Arial"/>
                    <w:b/>
                    <w:bCs/>
                    <w:spacing w:val="-3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16"/>
                    <w:szCs w:val="16"/>
                  </w:rPr>
                  <w:t>on,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16"/>
                    <w:szCs w:val="16"/>
                  </w:rPr>
                  <w:t> </w:t>
                </w:r>
                <w:r>
                  <w:rPr>
                    <w:rFonts w:ascii="Arial" w:hAnsi="Arial" w:cs="Arial" w:eastAsia="Arial"/>
                    <w:b/>
                    <w:bCs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cs="Arial" w:eastAsia="Arial"/>
                    <w:b/>
                    <w:bCs/>
                    <w:spacing w:val="0"/>
                    <w:w w:val="100"/>
                    <w:sz w:val="16"/>
                    <w:szCs w:val="16"/>
                  </w:rPr>
                  <w:t>nc.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6"/>
                    <w:szCs w:val="16"/>
                  </w:rPr>
                </w:r>
              </w:p>
              <w:p>
                <w:pPr>
                  <w:spacing w:before="2" w:after="0" w:line="240" w:lineRule="auto"/>
                  <w:ind w:left="-10" w:right="-30"/>
                  <w:jc w:val="center"/>
                  <w:rPr>
                    <w:rFonts w:ascii="Arial" w:hAnsi="Arial" w:cs="Arial" w:eastAsia="Arial"/>
                    <w:sz w:val="14"/>
                    <w:szCs w:val="14"/>
                  </w:rPr>
                </w:pP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63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cs="Arial" w:eastAsia="Arial"/>
                    <w:spacing w:val="-4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cs="Arial" w:eastAsia="Arial"/>
                    <w:spacing w:val="-1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Ig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acio</w:t>
                </w:r>
                <w:r>
                  <w:rPr>
                    <w:rFonts w:ascii="Arial" w:hAnsi="Arial" w:cs="Arial" w:eastAsia="Arial"/>
                    <w:spacing w:val="-6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1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cs="Arial" w:eastAsia="Arial"/>
                    <w:spacing w:val="3"/>
                    <w:w w:val="100"/>
                    <w:sz w:val="14"/>
                    <w:szCs w:val="14"/>
                  </w:rPr>
                  <w:t>v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ue,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ui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t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cs="Arial" w:eastAsia="Arial"/>
                    <w:spacing w:val="-4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2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50,</w:t>
                </w:r>
                <w:r>
                  <w:rPr>
                    <w:rFonts w:ascii="Arial" w:hAnsi="Arial" w:cs="Arial" w:eastAsia="Arial"/>
                    <w:spacing w:val="-1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an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3"/>
                    <w:w w:val="100"/>
                    <w:sz w:val="14"/>
                    <w:szCs w:val="14"/>
                  </w:rPr>
                  <w:t>J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os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,</w:t>
                </w:r>
                <w:r>
                  <w:rPr>
                    <w:rFonts w:ascii="Arial" w:hAnsi="Arial" w:cs="Arial" w:eastAsia="Arial"/>
                    <w:spacing w:val="-4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CA</w:t>
                </w:r>
                <w:r>
                  <w:rPr>
                    <w:rFonts w:ascii="Arial" w:hAnsi="Arial" w:cs="Arial" w:eastAsia="Arial"/>
                    <w:spacing w:val="-2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5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1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19</w:t>
                </w:r>
                <w:r>
                  <w:rPr>
                    <w:rFonts w:ascii="Arial" w:hAnsi="Arial" w:cs="Arial" w:eastAsia="Arial"/>
                    <w:spacing w:val="-3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spacing w:val="0"/>
                    <w:w w:val="99"/>
                    <w:sz w:val="14"/>
                    <w:szCs w:val="14"/>
                  </w:rPr>
                  <w:t>U</w:t>
                </w:r>
                <w:r>
                  <w:rPr>
                    <w:rFonts w:ascii="Arial" w:hAnsi="Arial" w:cs="Arial" w:eastAsia="Arial"/>
                    <w:spacing w:val="1"/>
                    <w:w w:val="99"/>
                    <w:sz w:val="14"/>
                    <w:szCs w:val="14"/>
                  </w:rPr>
                  <w:t>S</w:t>
                </w:r>
                <w:r>
                  <w:rPr>
                    <w:rFonts w:ascii="Arial" w:hAnsi="Arial" w:cs="Arial" w:eastAsia="Arial"/>
                    <w:spacing w:val="0"/>
                    <w:w w:val="99"/>
                    <w:sz w:val="14"/>
                    <w:szCs w:val="14"/>
                  </w:rPr>
                  <w:t>A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</w:r>
              </w:p>
              <w:p>
                <w:pPr>
                  <w:spacing w:before="2" w:after="0" w:line="240" w:lineRule="auto"/>
                  <w:ind w:left="657" w:right="640"/>
                  <w:jc w:val="center"/>
                  <w:rPr>
                    <w:rFonts w:ascii="Arial" w:hAnsi="Arial" w:cs="Arial" w:eastAsia="Arial"/>
                    <w:sz w:val="14"/>
                    <w:szCs w:val="14"/>
                  </w:rPr>
                </w:pP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40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8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.7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4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6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.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90</w:t>
                </w:r>
                <w:r>
                  <w:rPr>
                    <w:rFonts w:ascii="Arial" w:hAnsi="Arial" w:cs="Arial" w:eastAsia="Arial"/>
                    <w:spacing w:val="2"/>
                    <w:w w:val="100"/>
                    <w:sz w:val="14"/>
                    <w:szCs w:val="14"/>
                  </w:rPr>
                  <w:t>0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0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4"/>
                    <w:szCs w:val="14"/>
                  </w:rPr>
                  <w:t>  </w:t>
                </w:r>
                <w:r>
                  <w:rPr>
                    <w:rFonts w:ascii="Arial" w:hAnsi="Arial" w:cs="Arial" w:eastAsia="Arial"/>
                    <w:spacing w:val="30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Arial" w:hAnsi="Arial" w:cs="Arial" w:eastAsia="Arial"/>
                    <w:color w:val="2268AE"/>
                    <w:spacing w:val="0"/>
                    <w:w w:val="183"/>
                    <w:sz w:val="4"/>
                    <w:szCs w:val="4"/>
                  </w:rPr>
                  <w:t>‡</w:t>
                </w:r>
                <w:r>
                  <w:rPr>
                    <w:rFonts w:ascii="Arial" w:hAnsi="Arial" w:cs="Arial" w:eastAsia="Arial"/>
                    <w:color w:val="2268AE"/>
                    <w:spacing w:val="0"/>
                    <w:w w:val="183"/>
                    <w:sz w:val="4"/>
                    <w:szCs w:val="4"/>
                  </w:rPr>
                  <w:t>      </w:t>
                </w:r>
                <w:r>
                  <w:rPr>
                    <w:rFonts w:ascii="Arial" w:hAnsi="Arial" w:cs="Arial" w:eastAsia="Arial"/>
                    <w:color w:val="2268AE"/>
                    <w:spacing w:val="13"/>
                    <w:w w:val="183"/>
                    <w:sz w:val="4"/>
                    <w:szCs w:val="4"/>
                  </w:rPr>
                  <w:t> </w:t>
                </w:r>
                <w:r>
                  <w:rPr>
                    <w:rFonts w:ascii="Arial" w:hAnsi="Arial" w:cs="Arial" w:eastAsia="Arial"/>
                    <w:color w:val="0000FF"/>
                    <w:spacing w:val="13"/>
                    <w:w w:val="183"/>
                    <w:sz w:val="14"/>
                    <w:szCs w:val="14"/>
                  </w:rPr>
                </w:r>
                <w:hyperlink r:id="rId1"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w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w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w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.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1"/>
                      <w:w w:val="99"/>
                      <w:sz w:val="14"/>
                      <w:szCs w:val="14"/>
                      <w:u w:val="single" w:color="0000FF"/>
                    </w:rPr>
                    <w:t>A</w:t>
                  </w:r>
                  <w:r>
                    <w:rPr>
                      <w:rFonts w:ascii="Arial" w:hAnsi="Arial" w:cs="Arial" w:eastAsia="Arial"/>
                      <w:color w:val="0000FF"/>
                      <w:spacing w:val="1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3"/>
                      <w:w w:val="99"/>
                      <w:sz w:val="14"/>
                      <w:szCs w:val="14"/>
                      <w:u w:val="single" w:color="0000FF"/>
                    </w:rPr>
                    <w:t>k</w:t>
                  </w:r>
                  <w:r>
                    <w:rPr>
                      <w:rFonts w:ascii="Arial" w:hAnsi="Arial" w:cs="Arial" w:eastAsia="Arial"/>
                      <w:color w:val="0000FF"/>
                      <w:spacing w:val="3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-1"/>
                      <w:w w:val="99"/>
                      <w:sz w:val="14"/>
                      <w:szCs w:val="14"/>
                      <w:u w:val="single" w:color="0000FF"/>
                    </w:rPr>
                    <w:t>r</w:t>
                  </w:r>
                  <w:r>
                    <w:rPr>
                      <w:rFonts w:ascii="Arial" w:hAnsi="Arial" w:cs="Arial" w:eastAsia="Arial"/>
                      <w:color w:val="0000FF"/>
                      <w:spacing w:val="-1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o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s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1"/>
                      <w:w w:val="99"/>
                      <w:sz w:val="14"/>
                      <w:szCs w:val="14"/>
                      <w:u w:val="single" w:color="0000FF"/>
                    </w:rPr>
                    <w:t>S</w:t>
                  </w:r>
                  <w:r>
                    <w:rPr>
                      <w:rFonts w:ascii="Arial" w:hAnsi="Arial" w:cs="Arial" w:eastAsia="Arial"/>
                      <w:color w:val="0000FF"/>
                      <w:spacing w:val="1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i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l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i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c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2"/>
                      <w:w w:val="99"/>
                      <w:sz w:val="14"/>
                      <w:szCs w:val="14"/>
                      <w:u w:val="single" w:color="0000FF"/>
                    </w:rPr>
                    <w:t>o</w:t>
                  </w:r>
                  <w:r>
                    <w:rPr>
                      <w:rFonts w:ascii="Arial" w:hAnsi="Arial" w:cs="Arial" w:eastAsia="Arial"/>
                      <w:color w:val="0000FF"/>
                      <w:spacing w:val="2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n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.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3"/>
                      <w:w w:val="99"/>
                      <w:sz w:val="14"/>
                      <w:szCs w:val="14"/>
                      <w:u w:val="single" w:color="0000FF"/>
                    </w:rPr>
                    <w:t>c</w:t>
                  </w:r>
                  <w:r>
                    <w:rPr>
                      <w:rFonts w:ascii="Arial" w:hAnsi="Arial" w:cs="Arial" w:eastAsia="Arial"/>
                      <w:color w:val="0000FF"/>
                      <w:spacing w:val="3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o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  <w:u w:val="single" w:color="0000FF"/>
                    </w:rPr>
                    <w:t>m</w:t>
                  </w:r>
                  <w:r>
                    <w:rPr>
                      <w:rFonts w:ascii="Arial" w:hAnsi="Arial" w:cs="Arial" w:eastAsia="Arial"/>
                      <w:color w:val="0000FF"/>
                      <w:spacing w:val="0"/>
                      <w:w w:val="99"/>
                      <w:sz w:val="14"/>
                      <w:szCs w:val="14"/>
                    </w:rPr>
                  </w:r>
                  <w:r>
                    <w:rPr>
                      <w:rFonts w:ascii="Arial" w:hAnsi="Arial" w:cs="Arial" w:eastAsia="Arial"/>
                      <w:color w:val="000000"/>
                      <w:spacing w:val="0"/>
                      <w:w w:val="100"/>
                      <w:sz w:val="14"/>
                      <w:szCs w:val="14"/>
                    </w:rPr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38.839539pt;margin-top:762.030457pt;width:17.25927pt;height:13.999995pt;mso-position-horizontal-relative:page;mso-position-vertical-relative:page;z-index:-9138" type="#_x0000_t202" filled="f" stroked="f">
          <v:textbox inset="0,0,0,0">
            <w:txbxContent>
              <w:p>
                <w:pPr>
                  <w:spacing w:before="0" w:after="0" w:line="257" w:lineRule="exact"/>
                  <w:ind w:left="40" w:right="-2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>
                  <w:rPr>
                    <w:rFonts w:ascii="Arial" w:hAnsi="Arial" w:cs="Arial" w:eastAsia="Arial"/>
                    <w:w w:val="99"/>
                    <w:sz w:val="24"/>
                    <w:szCs w:val="24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>
      <w:rPr/>
      <w:pict>
        <v:shape style="position:absolute;margin-left:40.32pt;margin-top:10.8pt;width:161.76pt;height:72pt;mso-position-horizontal-relative:page;mso-position-vertical-relative:page;z-index:-9162" type="#_x0000_t75">
          <v:imagedata r:id="rId1" o:title=""/>
        </v:shape>
      </w:pict>
    </w:r>
    <w:r>
      <w:rPr/>
      <w:pict>
        <v:group style="position:absolute;margin-left:44.400002pt;margin-top:91.620003pt;width:512.28pt;height:.1pt;mso-position-horizontal-relative:page;mso-position-vertical-relative:page;z-index:-9161" coordorigin="888,1832" coordsize="10246,2">
          <v:shape style="position:absolute;left:888;top:1832;width:10246;height:2" coordorigin="888,1832" coordsize="10246,0" path="m888,1832l11134,1832e" filled="f" stroked="t" strokeweight="2.14pt" strokecolor="#2268AD">
            <v:path arrowok="t"/>
          </v:shape>
          <w10:wrap type="none"/>
        </v:group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0.319885pt;margin-top:29.891558pt;width:51.911384pt;height:16.039994pt;mso-position-horizontal-relative:page;mso-position-vertical-relative:page;z-index:-9160" type="#_x0000_t202" filled="f" stroked="f">
          <v:textbox inset="0,0,0,0">
            <w:txbxContent>
              <w:p>
                <w:pPr>
                  <w:spacing w:before="0" w:after="0" w:line="297" w:lineRule="exact"/>
                  <w:ind w:left="20" w:right="-62"/>
                  <w:jc w:val="left"/>
                  <w:rPr>
                    <w:rFonts w:ascii="Arial" w:hAnsi="Arial" w:cs="Arial" w:eastAsia="Arial"/>
                    <w:sz w:val="28"/>
                    <w:szCs w:val="28"/>
                  </w:rPr>
                </w:pPr>
                <w:r>
                  <w:rPr>
                    <w:rFonts w:ascii="Arial" w:hAnsi="Arial" w:cs="Arial" w:eastAsia="Arial"/>
                    <w:color w:val="2268AE"/>
                    <w:spacing w:val="0"/>
                    <w:w w:val="100"/>
                    <w:sz w:val="28"/>
                    <w:szCs w:val="28"/>
                  </w:rPr>
                  <w:t>AS1138</w:t>
                </w:r>
                <w:r>
                  <w:rPr>
                    <w:rFonts w:ascii="Arial" w:hAnsi="Arial" w:cs="Arial" w:eastAsia="Arial"/>
                    <w:color w:val="000000"/>
                    <w:spacing w:val="0"/>
                    <w:w w:val="100"/>
                    <w:sz w:val="28"/>
                    <w:szCs w:val="2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hyperlink" Target="http://www.AkrosSilicon.com/" TargetMode="External"/><Relationship Id="rId44" Type="http://schemas.openxmlformats.org/officeDocument/2006/relationships/header" Target="header1.xml"/><Relationship Id="rId45" Type="http://schemas.openxmlformats.org/officeDocument/2006/relationships/footer" Target="footer1.xml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image" Target="media/image59.png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70" Type="http://schemas.openxmlformats.org/officeDocument/2006/relationships/image" Target="media/image64.png"/><Relationship Id="rId71" Type="http://schemas.openxmlformats.org/officeDocument/2006/relationships/image" Target="media/image65.png"/><Relationship Id="rId72" Type="http://schemas.openxmlformats.org/officeDocument/2006/relationships/image" Target="media/image66.png"/><Relationship Id="rId73" Type="http://schemas.openxmlformats.org/officeDocument/2006/relationships/image" Target="media/image67.png"/><Relationship Id="rId74" Type="http://schemas.openxmlformats.org/officeDocument/2006/relationships/image" Target="media/image68.png"/><Relationship Id="rId75" Type="http://schemas.openxmlformats.org/officeDocument/2006/relationships/image" Target="media/image69.png"/><Relationship Id="rId76" Type="http://schemas.openxmlformats.org/officeDocument/2006/relationships/image" Target="media/image70.png"/><Relationship Id="rId77" Type="http://schemas.openxmlformats.org/officeDocument/2006/relationships/image" Target="media/image71.png"/><Relationship Id="rId78" Type="http://schemas.openxmlformats.org/officeDocument/2006/relationships/image" Target="media/image72.png"/><Relationship Id="rId79" Type="http://schemas.openxmlformats.org/officeDocument/2006/relationships/image" Target="media/image73.png"/><Relationship Id="rId80" Type="http://schemas.openxmlformats.org/officeDocument/2006/relationships/image" Target="media/image74.png"/><Relationship Id="rId81" Type="http://schemas.openxmlformats.org/officeDocument/2006/relationships/image" Target="media/image75.png"/><Relationship Id="rId82" Type="http://schemas.openxmlformats.org/officeDocument/2006/relationships/image" Target="media/image76.png"/><Relationship Id="rId83" Type="http://schemas.openxmlformats.org/officeDocument/2006/relationships/image" Target="media/image77.png"/><Relationship Id="rId84" Type="http://schemas.openxmlformats.org/officeDocument/2006/relationships/image" Target="media/image78.png"/><Relationship Id="rId85" Type="http://schemas.openxmlformats.org/officeDocument/2006/relationships/image" Target="media/image79.png"/><Relationship Id="rId86" Type="http://schemas.openxmlformats.org/officeDocument/2006/relationships/image" Target="media/image80.jpg"/><Relationship Id="rId87" Type="http://schemas.openxmlformats.org/officeDocument/2006/relationships/image" Target="media/image81.jpg"/><Relationship Id="rId88" Type="http://schemas.openxmlformats.org/officeDocument/2006/relationships/image" Target="media/image82.png"/><Relationship Id="rId89" Type="http://schemas.openxmlformats.org/officeDocument/2006/relationships/image" Target="media/image83.png"/><Relationship Id="rId90" Type="http://schemas.openxmlformats.org/officeDocument/2006/relationships/image" Target="media/image84.png"/><Relationship Id="rId91" Type="http://schemas.openxmlformats.org/officeDocument/2006/relationships/image" Target="media/image85.png"/><Relationship Id="rId92" Type="http://schemas.openxmlformats.org/officeDocument/2006/relationships/image" Target="media/image86.png"/><Relationship Id="rId93" Type="http://schemas.openxmlformats.org/officeDocument/2006/relationships/image" Target="media/image87.png"/><Relationship Id="rId94" Type="http://schemas.openxmlformats.org/officeDocument/2006/relationships/image" Target="media/image88.png"/><Relationship Id="rId95" Type="http://schemas.openxmlformats.org/officeDocument/2006/relationships/image" Target="media/image89.png"/><Relationship Id="rId96" Type="http://schemas.openxmlformats.org/officeDocument/2006/relationships/image" Target="media/image90.png"/><Relationship Id="rId97" Type="http://schemas.openxmlformats.org/officeDocument/2006/relationships/image" Target="media/image91.png"/><Relationship Id="rId98" Type="http://schemas.openxmlformats.org/officeDocument/2006/relationships/image" Target="media/image92.png"/><Relationship Id="rId99" Type="http://schemas.openxmlformats.org/officeDocument/2006/relationships/image" Target="media/image93.png"/><Relationship Id="rId100" Type="http://schemas.openxmlformats.org/officeDocument/2006/relationships/image" Target="media/image94.png"/><Relationship Id="rId101" Type="http://schemas.openxmlformats.org/officeDocument/2006/relationships/image" Target="media/image95.png"/><Relationship Id="rId102" Type="http://schemas.openxmlformats.org/officeDocument/2006/relationships/image" Target="media/image96.png"/><Relationship Id="rId103" Type="http://schemas.openxmlformats.org/officeDocument/2006/relationships/image" Target="media/image97.png"/><Relationship Id="rId104" Type="http://schemas.openxmlformats.org/officeDocument/2006/relationships/image" Target="media/image98.png"/><Relationship Id="rId105" Type="http://schemas.openxmlformats.org/officeDocument/2006/relationships/image" Target="media/image99.png"/><Relationship Id="rId106" Type="http://schemas.openxmlformats.org/officeDocument/2006/relationships/image" Target="media/image100.png"/><Relationship Id="rId107" Type="http://schemas.openxmlformats.org/officeDocument/2006/relationships/image" Target="media/image101.png"/><Relationship Id="rId108" Type="http://schemas.openxmlformats.org/officeDocument/2006/relationships/image" Target="media/image102.png"/><Relationship Id="rId109" Type="http://schemas.openxmlformats.org/officeDocument/2006/relationships/image" Target="media/image103.png"/><Relationship Id="rId110" Type="http://schemas.openxmlformats.org/officeDocument/2006/relationships/image" Target="media/image104.png"/><Relationship Id="rId111" Type="http://schemas.openxmlformats.org/officeDocument/2006/relationships/image" Target="media/image105.png"/><Relationship Id="rId112" Type="http://schemas.openxmlformats.org/officeDocument/2006/relationships/image" Target="media/image106.png"/><Relationship Id="rId113" Type="http://schemas.openxmlformats.org/officeDocument/2006/relationships/image" Target="media/image107.png"/><Relationship Id="rId114" Type="http://schemas.openxmlformats.org/officeDocument/2006/relationships/image" Target="media/image108.png"/><Relationship Id="rId115" Type="http://schemas.openxmlformats.org/officeDocument/2006/relationships/image" Target="media/image109.png"/><Relationship Id="rId116" Type="http://schemas.openxmlformats.org/officeDocument/2006/relationships/image" Target="media/image110.png"/><Relationship Id="rId117" Type="http://schemas.openxmlformats.org/officeDocument/2006/relationships/image" Target="media/image111.png"/><Relationship Id="rId118" Type="http://schemas.openxmlformats.org/officeDocument/2006/relationships/image" Target="media/image112.png"/><Relationship Id="rId119" Type="http://schemas.openxmlformats.org/officeDocument/2006/relationships/image" Target="media/image113.png"/><Relationship Id="rId120" Type="http://schemas.openxmlformats.org/officeDocument/2006/relationships/image" Target="media/image114.png"/><Relationship Id="rId121" Type="http://schemas.openxmlformats.org/officeDocument/2006/relationships/image" Target="media/image115.png"/><Relationship Id="rId122" Type="http://schemas.openxmlformats.org/officeDocument/2006/relationships/image" Target="media/image116.png"/><Relationship Id="rId123" Type="http://schemas.openxmlformats.org/officeDocument/2006/relationships/image" Target="media/image117.png"/><Relationship Id="rId124" Type="http://schemas.openxmlformats.org/officeDocument/2006/relationships/image" Target="media/image118.png"/><Relationship Id="rId125" Type="http://schemas.openxmlformats.org/officeDocument/2006/relationships/image" Target="media/image119.png"/><Relationship Id="rId126" Type="http://schemas.openxmlformats.org/officeDocument/2006/relationships/image" Target="media/image120.png"/><Relationship Id="rId127" Type="http://schemas.openxmlformats.org/officeDocument/2006/relationships/image" Target="media/image121.png"/><Relationship Id="rId128" Type="http://schemas.openxmlformats.org/officeDocument/2006/relationships/image" Target="media/image122.png"/><Relationship Id="rId129" Type="http://schemas.openxmlformats.org/officeDocument/2006/relationships/image" Target="media/image123.png"/><Relationship Id="rId130" Type="http://schemas.openxmlformats.org/officeDocument/2006/relationships/image" Target="media/image124.png"/><Relationship Id="rId131" Type="http://schemas.openxmlformats.org/officeDocument/2006/relationships/image" Target="media/image125.png"/><Relationship Id="rId132" Type="http://schemas.openxmlformats.org/officeDocument/2006/relationships/image" Target="media/image126.png"/><Relationship Id="rId133" Type="http://schemas.openxmlformats.org/officeDocument/2006/relationships/image" Target="media/image127.png"/><Relationship Id="rId134" Type="http://schemas.openxmlformats.org/officeDocument/2006/relationships/image" Target="media/image128.png"/><Relationship Id="rId135" Type="http://schemas.openxmlformats.org/officeDocument/2006/relationships/image" Target="media/image129.png"/><Relationship Id="rId136" Type="http://schemas.openxmlformats.org/officeDocument/2006/relationships/image" Target="media/image130.png"/><Relationship Id="rId137" Type="http://schemas.openxmlformats.org/officeDocument/2006/relationships/image" Target="media/image131.png"/><Relationship Id="rId138" Type="http://schemas.openxmlformats.org/officeDocument/2006/relationships/image" Target="media/image132.png"/><Relationship Id="rId139" Type="http://schemas.openxmlformats.org/officeDocument/2006/relationships/image" Target="media/image133.png"/><Relationship Id="rId140" Type="http://schemas.openxmlformats.org/officeDocument/2006/relationships/image" Target="media/image134.png"/><Relationship Id="rId141" Type="http://schemas.openxmlformats.org/officeDocument/2006/relationships/image" Target="media/image135.png"/><Relationship Id="rId142" Type="http://schemas.openxmlformats.org/officeDocument/2006/relationships/image" Target="media/image136.png"/><Relationship Id="rId143" Type="http://schemas.openxmlformats.org/officeDocument/2006/relationships/image" Target="media/image137.png"/><Relationship Id="rId144" Type="http://schemas.openxmlformats.org/officeDocument/2006/relationships/image" Target="media/image138.png"/><Relationship Id="rId145" Type="http://schemas.openxmlformats.org/officeDocument/2006/relationships/image" Target="media/image139.png"/><Relationship Id="rId146" Type="http://schemas.openxmlformats.org/officeDocument/2006/relationships/image" Target="media/image140.png"/><Relationship Id="rId147" Type="http://schemas.openxmlformats.org/officeDocument/2006/relationships/image" Target="media/image141.png"/><Relationship Id="rId148" Type="http://schemas.openxmlformats.org/officeDocument/2006/relationships/image" Target="media/image142.png"/><Relationship Id="rId149" Type="http://schemas.openxmlformats.org/officeDocument/2006/relationships/image" Target="media/image143.png"/><Relationship Id="rId150" Type="http://schemas.openxmlformats.org/officeDocument/2006/relationships/image" Target="media/image144.png"/><Relationship Id="rId151" Type="http://schemas.openxmlformats.org/officeDocument/2006/relationships/image" Target="media/image145.png"/><Relationship Id="rId152" Type="http://schemas.openxmlformats.org/officeDocument/2006/relationships/image" Target="media/image146.png"/><Relationship Id="rId153" Type="http://schemas.openxmlformats.org/officeDocument/2006/relationships/image" Target="media/image147.png"/><Relationship Id="rId154" Type="http://schemas.openxmlformats.org/officeDocument/2006/relationships/image" Target="media/image148.png"/><Relationship Id="rId155" Type="http://schemas.openxmlformats.org/officeDocument/2006/relationships/image" Target="media/image149.png"/><Relationship Id="rId156" Type="http://schemas.openxmlformats.org/officeDocument/2006/relationships/image" Target="media/image150.png"/><Relationship Id="rId157" Type="http://schemas.openxmlformats.org/officeDocument/2006/relationships/image" Target="media/image151.png"/><Relationship Id="rId158" Type="http://schemas.openxmlformats.org/officeDocument/2006/relationships/image" Target="media/image152.png"/><Relationship Id="rId159" Type="http://schemas.openxmlformats.org/officeDocument/2006/relationships/image" Target="media/image153.png"/><Relationship Id="rId160" Type="http://schemas.openxmlformats.org/officeDocument/2006/relationships/image" Target="media/image154.png"/><Relationship Id="rId161" Type="http://schemas.openxmlformats.org/officeDocument/2006/relationships/image" Target="media/image155.png"/><Relationship Id="rId162" Type="http://schemas.openxmlformats.org/officeDocument/2006/relationships/image" Target="media/image156.png"/><Relationship Id="rId163" Type="http://schemas.openxmlformats.org/officeDocument/2006/relationships/image" Target="media/image157.png"/><Relationship Id="rId164" Type="http://schemas.openxmlformats.org/officeDocument/2006/relationships/image" Target="media/image158.png"/><Relationship Id="rId165" Type="http://schemas.openxmlformats.org/officeDocument/2006/relationships/image" Target="media/image159.png"/><Relationship Id="rId166" Type="http://schemas.openxmlformats.org/officeDocument/2006/relationships/image" Target="media/image160.png"/><Relationship Id="rId167" Type="http://schemas.openxmlformats.org/officeDocument/2006/relationships/image" Target="media/image161.png"/><Relationship Id="rId168" Type="http://schemas.openxmlformats.org/officeDocument/2006/relationships/image" Target="media/image162.png"/><Relationship Id="rId169" Type="http://schemas.openxmlformats.org/officeDocument/2006/relationships/footer" Target="footer2.xml"/><Relationship Id="rId170" Type="http://schemas.openxmlformats.org/officeDocument/2006/relationships/image" Target="media/image163.png"/><Relationship Id="rId171" Type="http://schemas.openxmlformats.org/officeDocument/2006/relationships/image" Target="media/image164.png"/><Relationship Id="rId172" Type="http://schemas.openxmlformats.org/officeDocument/2006/relationships/image" Target="media/image165.png"/><Relationship Id="rId173" Type="http://schemas.openxmlformats.org/officeDocument/2006/relationships/image" Target="media/image166.png"/><Relationship Id="rId174" Type="http://schemas.openxmlformats.org/officeDocument/2006/relationships/image" Target="media/image167.png"/><Relationship Id="rId175" Type="http://schemas.openxmlformats.org/officeDocument/2006/relationships/image" Target="media/image168.png"/><Relationship Id="rId176" Type="http://schemas.openxmlformats.org/officeDocument/2006/relationships/image" Target="media/image169.png"/><Relationship Id="rId177" Type="http://schemas.openxmlformats.org/officeDocument/2006/relationships/image" Target="media/image170.png"/><Relationship Id="rId178" Type="http://schemas.openxmlformats.org/officeDocument/2006/relationships/image" Target="media/image171.png"/><Relationship Id="rId179" Type="http://schemas.openxmlformats.org/officeDocument/2006/relationships/image" Target="media/image172.png"/><Relationship Id="rId180" Type="http://schemas.openxmlformats.org/officeDocument/2006/relationships/image" Target="media/image173.png"/><Relationship Id="rId181" Type="http://schemas.openxmlformats.org/officeDocument/2006/relationships/image" Target="media/image174.png"/><Relationship Id="rId182" Type="http://schemas.openxmlformats.org/officeDocument/2006/relationships/image" Target="media/image175.png"/><Relationship Id="rId183" Type="http://schemas.openxmlformats.org/officeDocument/2006/relationships/image" Target="media/image176.png"/><Relationship Id="rId184" Type="http://schemas.openxmlformats.org/officeDocument/2006/relationships/image" Target="media/image177.png"/><Relationship Id="rId185" Type="http://schemas.openxmlformats.org/officeDocument/2006/relationships/image" Target="media/image178.png"/><Relationship Id="rId186" Type="http://schemas.openxmlformats.org/officeDocument/2006/relationships/image" Target="media/image179.png"/><Relationship Id="rId187" Type="http://schemas.openxmlformats.org/officeDocument/2006/relationships/image" Target="media/image180.png"/><Relationship Id="rId188" Type="http://schemas.openxmlformats.org/officeDocument/2006/relationships/image" Target="media/image181.png"/><Relationship Id="rId189" Type="http://schemas.openxmlformats.org/officeDocument/2006/relationships/image" Target="media/image182.png"/><Relationship Id="rId190" Type="http://schemas.openxmlformats.org/officeDocument/2006/relationships/image" Target="media/image183.png"/><Relationship Id="rId191" Type="http://schemas.openxmlformats.org/officeDocument/2006/relationships/image" Target="media/image184.png"/><Relationship Id="rId192" Type="http://schemas.openxmlformats.org/officeDocument/2006/relationships/image" Target="media/image185.png"/><Relationship Id="rId193" Type="http://schemas.openxmlformats.org/officeDocument/2006/relationships/image" Target="media/image186.png"/><Relationship Id="rId194" Type="http://schemas.openxmlformats.org/officeDocument/2006/relationships/image" Target="media/image187.png"/><Relationship Id="rId195" Type="http://schemas.openxmlformats.org/officeDocument/2006/relationships/image" Target="media/image188.png"/><Relationship Id="rId196" Type="http://schemas.openxmlformats.org/officeDocument/2006/relationships/image" Target="media/image189.png"/><Relationship Id="rId197" Type="http://schemas.openxmlformats.org/officeDocument/2006/relationships/image" Target="media/image190.png"/><Relationship Id="rId198" Type="http://schemas.openxmlformats.org/officeDocument/2006/relationships/image" Target="media/image191.png"/><Relationship Id="rId199" Type="http://schemas.openxmlformats.org/officeDocument/2006/relationships/image" Target="media/image192.png"/><Relationship Id="rId200" Type="http://schemas.openxmlformats.org/officeDocument/2006/relationships/image" Target="media/image193.png"/><Relationship Id="rId201" Type="http://schemas.openxmlformats.org/officeDocument/2006/relationships/image" Target="media/image194.png"/><Relationship Id="rId202" Type="http://schemas.openxmlformats.org/officeDocument/2006/relationships/image" Target="media/image195.png"/><Relationship Id="rId203" Type="http://schemas.openxmlformats.org/officeDocument/2006/relationships/image" Target="media/image196.png"/><Relationship Id="rId204" Type="http://schemas.openxmlformats.org/officeDocument/2006/relationships/image" Target="media/image197.png"/><Relationship Id="rId205" Type="http://schemas.openxmlformats.org/officeDocument/2006/relationships/image" Target="media/image198.png"/><Relationship Id="rId206" Type="http://schemas.openxmlformats.org/officeDocument/2006/relationships/image" Target="media/image199.png"/><Relationship Id="rId207" Type="http://schemas.openxmlformats.org/officeDocument/2006/relationships/image" Target="media/image200.png"/><Relationship Id="rId208" Type="http://schemas.openxmlformats.org/officeDocument/2006/relationships/image" Target="media/image201.png"/><Relationship Id="rId209" Type="http://schemas.openxmlformats.org/officeDocument/2006/relationships/image" Target="media/image202.png"/><Relationship Id="rId210" Type="http://schemas.openxmlformats.org/officeDocument/2006/relationships/image" Target="media/image203.png"/><Relationship Id="rId211" Type="http://schemas.openxmlformats.org/officeDocument/2006/relationships/image" Target="media/image204.png"/><Relationship Id="rId212" Type="http://schemas.openxmlformats.org/officeDocument/2006/relationships/image" Target="media/image205.png"/><Relationship Id="rId213" Type="http://schemas.openxmlformats.org/officeDocument/2006/relationships/image" Target="media/image206.png"/><Relationship Id="rId214" Type="http://schemas.openxmlformats.org/officeDocument/2006/relationships/image" Target="media/image207.png"/><Relationship Id="rId215" Type="http://schemas.openxmlformats.org/officeDocument/2006/relationships/image" Target="media/image208.png"/><Relationship Id="rId216" Type="http://schemas.openxmlformats.org/officeDocument/2006/relationships/image" Target="media/image209.png"/><Relationship Id="rId217" Type="http://schemas.openxmlformats.org/officeDocument/2006/relationships/image" Target="media/image210.png"/><Relationship Id="rId218" Type="http://schemas.openxmlformats.org/officeDocument/2006/relationships/image" Target="media/image211.png"/><Relationship Id="rId219" Type="http://schemas.openxmlformats.org/officeDocument/2006/relationships/image" Target="media/image212.png"/><Relationship Id="rId220" Type="http://schemas.openxmlformats.org/officeDocument/2006/relationships/image" Target="media/image213.png"/><Relationship Id="rId221" Type="http://schemas.openxmlformats.org/officeDocument/2006/relationships/image" Target="media/image214.png"/><Relationship Id="rId222" Type="http://schemas.openxmlformats.org/officeDocument/2006/relationships/image" Target="media/image215.png"/><Relationship Id="rId223" Type="http://schemas.openxmlformats.org/officeDocument/2006/relationships/image" Target="media/image216.png"/><Relationship Id="rId224" Type="http://schemas.openxmlformats.org/officeDocument/2006/relationships/image" Target="media/image217.png"/><Relationship Id="rId225" Type="http://schemas.openxmlformats.org/officeDocument/2006/relationships/image" Target="media/image218.png"/><Relationship Id="rId226" Type="http://schemas.openxmlformats.org/officeDocument/2006/relationships/image" Target="media/image219.png"/><Relationship Id="rId227" Type="http://schemas.openxmlformats.org/officeDocument/2006/relationships/image" Target="media/image220.png"/><Relationship Id="rId228" Type="http://schemas.openxmlformats.org/officeDocument/2006/relationships/image" Target="media/image221.png"/><Relationship Id="rId229" Type="http://schemas.openxmlformats.org/officeDocument/2006/relationships/image" Target="media/image222.png"/><Relationship Id="rId230" Type="http://schemas.openxmlformats.org/officeDocument/2006/relationships/image" Target="media/image223.png"/><Relationship Id="rId231" Type="http://schemas.openxmlformats.org/officeDocument/2006/relationships/image" Target="media/image224.png"/><Relationship Id="rId232" Type="http://schemas.openxmlformats.org/officeDocument/2006/relationships/image" Target="media/image225.png"/><Relationship Id="rId233" Type="http://schemas.openxmlformats.org/officeDocument/2006/relationships/image" Target="media/image226.png"/><Relationship Id="rId234" Type="http://schemas.openxmlformats.org/officeDocument/2006/relationships/image" Target="media/image227.png"/><Relationship Id="rId235" Type="http://schemas.openxmlformats.org/officeDocument/2006/relationships/image" Target="media/image228.png"/><Relationship Id="rId236" Type="http://schemas.openxmlformats.org/officeDocument/2006/relationships/image" Target="media/image229.png"/><Relationship Id="rId237" Type="http://schemas.openxmlformats.org/officeDocument/2006/relationships/image" Target="media/image230.png"/><Relationship Id="rId238" Type="http://schemas.openxmlformats.org/officeDocument/2006/relationships/image" Target="media/image231.png"/><Relationship Id="rId239" Type="http://schemas.openxmlformats.org/officeDocument/2006/relationships/image" Target="media/image232.png"/><Relationship Id="rId240" Type="http://schemas.openxmlformats.org/officeDocument/2006/relationships/image" Target="media/image233.png"/><Relationship Id="rId241" Type="http://schemas.openxmlformats.org/officeDocument/2006/relationships/image" Target="media/image234.png"/><Relationship Id="rId242" Type="http://schemas.openxmlformats.org/officeDocument/2006/relationships/image" Target="media/image235.jpg"/><Relationship Id="rId243" Type="http://schemas.openxmlformats.org/officeDocument/2006/relationships/image" Target="media/image236.png"/><Relationship Id="rId244" Type="http://schemas.openxmlformats.org/officeDocument/2006/relationships/image" Target="media/image237.png"/><Relationship Id="rId245" Type="http://schemas.openxmlformats.org/officeDocument/2006/relationships/image" Target="media/image238.png"/><Relationship Id="rId246" Type="http://schemas.openxmlformats.org/officeDocument/2006/relationships/image" Target="media/image239.png"/><Relationship Id="rId247" Type="http://schemas.openxmlformats.org/officeDocument/2006/relationships/image" Target="media/image240.png"/><Relationship Id="rId248" Type="http://schemas.openxmlformats.org/officeDocument/2006/relationships/image" Target="media/image241.png"/><Relationship Id="rId249" Type="http://schemas.openxmlformats.org/officeDocument/2006/relationships/image" Target="media/image242.png"/><Relationship Id="rId250" Type="http://schemas.openxmlformats.org/officeDocument/2006/relationships/image" Target="media/image243.png"/><Relationship Id="rId251" Type="http://schemas.openxmlformats.org/officeDocument/2006/relationships/image" Target="media/image244.png"/><Relationship Id="rId252" Type="http://schemas.openxmlformats.org/officeDocument/2006/relationships/image" Target="media/image245.png"/><Relationship Id="rId253" Type="http://schemas.openxmlformats.org/officeDocument/2006/relationships/image" Target="media/image246.png"/><Relationship Id="rId254" Type="http://schemas.openxmlformats.org/officeDocument/2006/relationships/image" Target="media/image247.png"/><Relationship Id="rId255" Type="http://schemas.openxmlformats.org/officeDocument/2006/relationships/image" Target="media/image248.png"/><Relationship Id="rId256" Type="http://schemas.openxmlformats.org/officeDocument/2006/relationships/image" Target="media/image249.png"/><Relationship Id="rId257" Type="http://schemas.openxmlformats.org/officeDocument/2006/relationships/image" Target="media/image250.png"/><Relationship Id="rId258" Type="http://schemas.openxmlformats.org/officeDocument/2006/relationships/image" Target="media/image251.png"/><Relationship Id="rId259" Type="http://schemas.openxmlformats.org/officeDocument/2006/relationships/image" Target="media/image252.png"/><Relationship Id="rId260" Type="http://schemas.openxmlformats.org/officeDocument/2006/relationships/image" Target="media/image253.png"/><Relationship Id="rId261" Type="http://schemas.openxmlformats.org/officeDocument/2006/relationships/image" Target="media/image254.png"/><Relationship Id="rId262" Type="http://schemas.openxmlformats.org/officeDocument/2006/relationships/image" Target="media/image255.png"/><Relationship Id="rId263" Type="http://schemas.openxmlformats.org/officeDocument/2006/relationships/image" Target="media/image256.png"/><Relationship Id="rId264" Type="http://schemas.openxmlformats.org/officeDocument/2006/relationships/image" Target="media/image257.png"/><Relationship Id="rId265" Type="http://schemas.openxmlformats.org/officeDocument/2006/relationships/image" Target="media/image258.png"/><Relationship Id="rId266" Type="http://schemas.openxmlformats.org/officeDocument/2006/relationships/image" Target="media/image259.png"/><Relationship Id="rId267" Type="http://schemas.openxmlformats.org/officeDocument/2006/relationships/image" Target="media/image260.png"/><Relationship Id="rId268" Type="http://schemas.openxmlformats.org/officeDocument/2006/relationships/image" Target="media/image261.png"/><Relationship Id="rId269" Type="http://schemas.openxmlformats.org/officeDocument/2006/relationships/image" Target="media/image262.png"/><Relationship Id="rId270" Type="http://schemas.openxmlformats.org/officeDocument/2006/relationships/image" Target="media/image263.png"/><Relationship Id="rId271" Type="http://schemas.openxmlformats.org/officeDocument/2006/relationships/image" Target="media/image264.png"/><Relationship Id="rId272" Type="http://schemas.openxmlformats.org/officeDocument/2006/relationships/image" Target="media/image265.png"/><Relationship Id="rId273" Type="http://schemas.openxmlformats.org/officeDocument/2006/relationships/image" Target="media/image266.png"/><Relationship Id="rId274" Type="http://schemas.openxmlformats.org/officeDocument/2006/relationships/image" Target="media/image267.png"/><Relationship Id="rId275" Type="http://schemas.openxmlformats.org/officeDocument/2006/relationships/image" Target="media/image268.png"/><Relationship Id="rId276" Type="http://schemas.openxmlformats.org/officeDocument/2006/relationships/image" Target="media/image269.png"/><Relationship Id="rId277" Type="http://schemas.openxmlformats.org/officeDocument/2006/relationships/image" Target="media/image270.png"/><Relationship Id="rId278" Type="http://schemas.openxmlformats.org/officeDocument/2006/relationships/image" Target="media/image271.png"/><Relationship Id="rId279" Type="http://schemas.openxmlformats.org/officeDocument/2006/relationships/image" Target="media/image272.png"/><Relationship Id="rId280" Type="http://schemas.openxmlformats.org/officeDocument/2006/relationships/image" Target="media/image273.png"/><Relationship Id="rId281" Type="http://schemas.openxmlformats.org/officeDocument/2006/relationships/image" Target="media/image274.png"/><Relationship Id="rId282" Type="http://schemas.openxmlformats.org/officeDocument/2006/relationships/image" Target="media/image275.png"/><Relationship Id="rId283" Type="http://schemas.openxmlformats.org/officeDocument/2006/relationships/image" Target="media/image276.png"/><Relationship Id="rId284" Type="http://schemas.openxmlformats.org/officeDocument/2006/relationships/image" Target="media/image277.png"/><Relationship Id="rId285" Type="http://schemas.openxmlformats.org/officeDocument/2006/relationships/image" Target="media/image278.png"/><Relationship Id="rId286" Type="http://schemas.openxmlformats.org/officeDocument/2006/relationships/image" Target="media/image279.png"/><Relationship Id="rId287" Type="http://schemas.openxmlformats.org/officeDocument/2006/relationships/image" Target="media/image280.png"/><Relationship Id="rId288" Type="http://schemas.openxmlformats.org/officeDocument/2006/relationships/image" Target="media/image281.png"/><Relationship Id="rId289" Type="http://schemas.openxmlformats.org/officeDocument/2006/relationships/image" Target="media/image282.png"/><Relationship Id="rId290" Type="http://schemas.openxmlformats.org/officeDocument/2006/relationships/image" Target="media/image283.png"/><Relationship Id="rId291" Type="http://schemas.openxmlformats.org/officeDocument/2006/relationships/image" Target="media/image284.png"/><Relationship Id="rId292" Type="http://schemas.openxmlformats.org/officeDocument/2006/relationships/image" Target="media/image285.png"/><Relationship Id="rId293" Type="http://schemas.openxmlformats.org/officeDocument/2006/relationships/image" Target="media/image286.png"/><Relationship Id="rId294" Type="http://schemas.openxmlformats.org/officeDocument/2006/relationships/image" Target="media/image287.png"/><Relationship Id="rId295" Type="http://schemas.openxmlformats.org/officeDocument/2006/relationships/image" Target="media/image288.png"/><Relationship Id="rId296" Type="http://schemas.openxmlformats.org/officeDocument/2006/relationships/image" Target="media/image289.png"/><Relationship Id="rId297" Type="http://schemas.openxmlformats.org/officeDocument/2006/relationships/image" Target="media/image290.png"/><Relationship Id="rId298" Type="http://schemas.openxmlformats.org/officeDocument/2006/relationships/image" Target="media/image291.png"/><Relationship Id="rId299" Type="http://schemas.openxmlformats.org/officeDocument/2006/relationships/image" Target="media/image292.png"/><Relationship Id="rId300" Type="http://schemas.openxmlformats.org/officeDocument/2006/relationships/image" Target="media/image293.png"/><Relationship Id="rId301" Type="http://schemas.openxmlformats.org/officeDocument/2006/relationships/image" Target="media/image294.png"/><Relationship Id="rId302" Type="http://schemas.openxmlformats.org/officeDocument/2006/relationships/image" Target="media/image295.png"/><Relationship Id="rId303" Type="http://schemas.openxmlformats.org/officeDocument/2006/relationships/image" Target="media/image296.png"/><Relationship Id="rId304" Type="http://schemas.openxmlformats.org/officeDocument/2006/relationships/image" Target="media/image297.png"/><Relationship Id="rId305" Type="http://schemas.openxmlformats.org/officeDocument/2006/relationships/image" Target="media/image298.png"/><Relationship Id="rId306" Type="http://schemas.openxmlformats.org/officeDocument/2006/relationships/image" Target="media/image299.png"/><Relationship Id="rId307" Type="http://schemas.openxmlformats.org/officeDocument/2006/relationships/image" Target="media/image300.png"/><Relationship Id="rId308" Type="http://schemas.openxmlformats.org/officeDocument/2006/relationships/image" Target="media/image301.png"/><Relationship Id="rId309" Type="http://schemas.openxmlformats.org/officeDocument/2006/relationships/image" Target="media/image302.png"/><Relationship Id="rId310" Type="http://schemas.openxmlformats.org/officeDocument/2006/relationships/image" Target="media/image303.png"/><Relationship Id="rId311" Type="http://schemas.openxmlformats.org/officeDocument/2006/relationships/image" Target="media/image304.png"/><Relationship Id="rId312" Type="http://schemas.openxmlformats.org/officeDocument/2006/relationships/image" Target="media/image305.png"/><Relationship Id="rId313" Type="http://schemas.openxmlformats.org/officeDocument/2006/relationships/image" Target="media/image306.png"/><Relationship Id="rId314" Type="http://schemas.openxmlformats.org/officeDocument/2006/relationships/image" Target="media/image307.png"/><Relationship Id="rId315" Type="http://schemas.openxmlformats.org/officeDocument/2006/relationships/image" Target="media/image308.png"/><Relationship Id="rId316" Type="http://schemas.openxmlformats.org/officeDocument/2006/relationships/image" Target="media/image309.png"/><Relationship Id="rId317" Type="http://schemas.openxmlformats.org/officeDocument/2006/relationships/image" Target="media/image310.png"/><Relationship Id="rId318" Type="http://schemas.openxmlformats.org/officeDocument/2006/relationships/image" Target="media/image311.png"/><Relationship Id="rId319" Type="http://schemas.openxmlformats.org/officeDocument/2006/relationships/image" Target="media/image312.png"/><Relationship Id="rId320" Type="http://schemas.openxmlformats.org/officeDocument/2006/relationships/image" Target="media/image313.png"/><Relationship Id="rId321" Type="http://schemas.openxmlformats.org/officeDocument/2006/relationships/image" Target="media/image314.png"/><Relationship Id="rId322" Type="http://schemas.openxmlformats.org/officeDocument/2006/relationships/image" Target="media/image315.png"/><Relationship Id="rId323" Type="http://schemas.openxmlformats.org/officeDocument/2006/relationships/image" Target="media/image316.png"/><Relationship Id="rId324" Type="http://schemas.openxmlformats.org/officeDocument/2006/relationships/image" Target="media/image317.png"/><Relationship Id="rId325" Type="http://schemas.openxmlformats.org/officeDocument/2006/relationships/image" Target="media/image318.png"/><Relationship Id="rId326" Type="http://schemas.openxmlformats.org/officeDocument/2006/relationships/image" Target="media/image319.png"/><Relationship Id="rId327" Type="http://schemas.openxmlformats.org/officeDocument/2006/relationships/image" Target="media/image320.png"/><Relationship Id="rId328" Type="http://schemas.openxmlformats.org/officeDocument/2006/relationships/image" Target="media/image321.png"/><Relationship Id="rId329" Type="http://schemas.openxmlformats.org/officeDocument/2006/relationships/image" Target="media/image322.png"/><Relationship Id="rId330" Type="http://schemas.openxmlformats.org/officeDocument/2006/relationships/image" Target="media/image323.png"/><Relationship Id="rId331" Type="http://schemas.openxmlformats.org/officeDocument/2006/relationships/image" Target="media/image324.png"/><Relationship Id="rId332" Type="http://schemas.openxmlformats.org/officeDocument/2006/relationships/image" Target="media/image325.png"/><Relationship Id="rId333" Type="http://schemas.openxmlformats.org/officeDocument/2006/relationships/image" Target="media/image326.png"/><Relationship Id="rId334" Type="http://schemas.openxmlformats.org/officeDocument/2006/relationships/image" Target="media/image327.png"/><Relationship Id="rId335" Type="http://schemas.openxmlformats.org/officeDocument/2006/relationships/image" Target="media/image328.png"/><Relationship Id="rId336" Type="http://schemas.openxmlformats.org/officeDocument/2006/relationships/image" Target="media/image329.png"/><Relationship Id="rId337" Type="http://schemas.openxmlformats.org/officeDocument/2006/relationships/image" Target="media/image330.png"/><Relationship Id="rId338" Type="http://schemas.openxmlformats.org/officeDocument/2006/relationships/image" Target="media/image331.png"/><Relationship Id="rId339" Type="http://schemas.openxmlformats.org/officeDocument/2006/relationships/image" Target="media/image332.png"/><Relationship Id="rId340" Type="http://schemas.openxmlformats.org/officeDocument/2006/relationships/image" Target="media/image333.png"/><Relationship Id="rId341" Type="http://schemas.openxmlformats.org/officeDocument/2006/relationships/image" Target="media/image334.png"/><Relationship Id="rId342" Type="http://schemas.openxmlformats.org/officeDocument/2006/relationships/image" Target="media/image335.png"/><Relationship Id="rId343" Type="http://schemas.openxmlformats.org/officeDocument/2006/relationships/image" Target="media/image336.png"/><Relationship Id="rId344" Type="http://schemas.openxmlformats.org/officeDocument/2006/relationships/image" Target="media/image337.png"/><Relationship Id="rId345" Type="http://schemas.openxmlformats.org/officeDocument/2006/relationships/image" Target="media/image338.png"/><Relationship Id="rId346" Type="http://schemas.openxmlformats.org/officeDocument/2006/relationships/image" Target="media/image339.png"/><Relationship Id="rId347" Type="http://schemas.openxmlformats.org/officeDocument/2006/relationships/image" Target="media/image340.png"/><Relationship Id="rId348" Type="http://schemas.openxmlformats.org/officeDocument/2006/relationships/image" Target="media/image341.png"/><Relationship Id="rId349" Type="http://schemas.openxmlformats.org/officeDocument/2006/relationships/image" Target="media/image342.png"/><Relationship Id="rId350" Type="http://schemas.openxmlformats.org/officeDocument/2006/relationships/image" Target="media/image343.png"/><Relationship Id="rId351" Type="http://schemas.openxmlformats.org/officeDocument/2006/relationships/image" Target="media/image344.png"/><Relationship Id="rId352" Type="http://schemas.openxmlformats.org/officeDocument/2006/relationships/image" Target="media/image345.png"/><Relationship Id="rId353" Type="http://schemas.openxmlformats.org/officeDocument/2006/relationships/image" Target="media/image346.png"/><Relationship Id="rId354" Type="http://schemas.openxmlformats.org/officeDocument/2006/relationships/image" Target="media/image347.png"/><Relationship Id="rId355" Type="http://schemas.openxmlformats.org/officeDocument/2006/relationships/image" Target="media/image348.png"/><Relationship Id="rId356" Type="http://schemas.openxmlformats.org/officeDocument/2006/relationships/image" Target="media/image349.png"/><Relationship Id="rId357" Type="http://schemas.openxmlformats.org/officeDocument/2006/relationships/image" Target="media/image350.png"/><Relationship Id="rId358" Type="http://schemas.openxmlformats.org/officeDocument/2006/relationships/image" Target="media/image351.png"/><Relationship Id="rId359" Type="http://schemas.openxmlformats.org/officeDocument/2006/relationships/image" Target="media/image352.png"/><Relationship Id="rId360" Type="http://schemas.openxmlformats.org/officeDocument/2006/relationships/image" Target="media/image353.png"/><Relationship Id="rId361" Type="http://schemas.openxmlformats.org/officeDocument/2006/relationships/image" Target="media/image354.png"/><Relationship Id="rId362" Type="http://schemas.openxmlformats.org/officeDocument/2006/relationships/image" Target="media/image355.png"/><Relationship Id="rId363" Type="http://schemas.openxmlformats.org/officeDocument/2006/relationships/image" Target="media/image356.png"/><Relationship Id="rId364" Type="http://schemas.openxmlformats.org/officeDocument/2006/relationships/image" Target="media/image357.png"/><Relationship Id="rId365" Type="http://schemas.openxmlformats.org/officeDocument/2006/relationships/image" Target="media/image358.png"/><Relationship Id="rId366" Type="http://schemas.openxmlformats.org/officeDocument/2006/relationships/image" Target="media/image359.png"/><Relationship Id="rId367" Type="http://schemas.openxmlformats.org/officeDocument/2006/relationships/image" Target="media/image360.png"/><Relationship Id="rId368" Type="http://schemas.openxmlformats.org/officeDocument/2006/relationships/image" Target="media/image361.png"/><Relationship Id="rId369" Type="http://schemas.openxmlformats.org/officeDocument/2006/relationships/image" Target="media/image362.png"/><Relationship Id="rId370" Type="http://schemas.openxmlformats.org/officeDocument/2006/relationships/image" Target="media/image363.png"/><Relationship Id="rId371" Type="http://schemas.openxmlformats.org/officeDocument/2006/relationships/image" Target="media/image364.png"/><Relationship Id="rId372" Type="http://schemas.openxmlformats.org/officeDocument/2006/relationships/image" Target="media/image365.png"/><Relationship Id="rId373" Type="http://schemas.openxmlformats.org/officeDocument/2006/relationships/image" Target="media/image366.png"/><Relationship Id="rId374" Type="http://schemas.openxmlformats.org/officeDocument/2006/relationships/image" Target="media/image367.png"/><Relationship Id="rId375" Type="http://schemas.openxmlformats.org/officeDocument/2006/relationships/image" Target="media/image368.png"/><Relationship Id="rId376" Type="http://schemas.openxmlformats.org/officeDocument/2006/relationships/image" Target="media/image369.png"/><Relationship Id="rId377" Type="http://schemas.openxmlformats.org/officeDocument/2006/relationships/image" Target="media/image370.png"/><Relationship Id="rId378" Type="http://schemas.openxmlformats.org/officeDocument/2006/relationships/image" Target="media/image371.png"/><Relationship Id="rId379" Type="http://schemas.openxmlformats.org/officeDocument/2006/relationships/image" Target="media/image372.png"/><Relationship Id="rId380" Type="http://schemas.openxmlformats.org/officeDocument/2006/relationships/image" Target="media/image373.png"/><Relationship Id="rId381" Type="http://schemas.openxmlformats.org/officeDocument/2006/relationships/image" Target="media/image374.png"/><Relationship Id="rId382" Type="http://schemas.openxmlformats.org/officeDocument/2006/relationships/image" Target="media/image375.png"/><Relationship Id="rId383" Type="http://schemas.openxmlformats.org/officeDocument/2006/relationships/image" Target="media/image376.png"/><Relationship Id="rId384" Type="http://schemas.openxmlformats.org/officeDocument/2006/relationships/image" Target="media/image377.png"/><Relationship Id="rId385" Type="http://schemas.openxmlformats.org/officeDocument/2006/relationships/image" Target="media/image378.png"/><Relationship Id="rId386" Type="http://schemas.openxmlformats.org/officeDocument/2006/relationships/image" Target="media/image379.png"/><Relationship Id="rId387" Type="http://schemas.openxmlformats.org/officeDocument/2006/relationships/image" Target="media/image380.png"/><Relationship Id="rId388" Type="http://schemas.openxmlformats.org/officeDocument/2006/relationships/image" Target="media/image381.png"/><Relationship Id="rId389" Type="http://schemas.openxmlformats.org/officeDocument/2006/relationships/image" Target="media/image382.png"/><Relationship Id="rId390" Type="http://schemas.openxmlformats.org/officeDocument/2006/relationships/image" Target="media/image383.png"/><Relationship Id="rId391" Type="http://schemas.openxmlformats.org/officeDocument/2006/relationships/image" Target="media/image384.png"/><Relationship Id="rId392" Type="http://schemas.openxmlformats.org/officeDocument/2006/relationships/image" Target="media/image385.png"/><Relationship Id="rId393" Type="http://schemas.openxmlformats.org/officeDocument/2006/relationships/image" Target="media/image386.png"/><Relationship Id="rId394" Type="http://schemas.openxmlformats.org/officeDocument/2006/relationships/image" Target="media/image387.png"/><Relationship Id="rId395" Type="http://schemas.openxmlformats.org/officeDocument/2006/relationships/image" Target="media/image388.png"/><Relationship Id="rId396" Type="http://schemas.openxmlformats.org/officeDocument/2006/relationships/image" Target="media/image389.png"/><Relationship Id="rId397" Type="http://schemas.openxmlformats.org/officeDocument/2006/relationships/image" Target="media/image390.png"/><Relationship Id="rId398" Type="http://schemas.openxmlformats.org/officeDocument/2006/relationships/image" Target="media/image391.png"/><Relationship Id="rId399" Type="http://schemas.openxmlformats.org/officeDocument/2006/relationships/image" Target="media/image392.png"/><Relationship Id="rId400" Type="http://schemas.openxmlformats.org/officeDocument/2006/relationships/image" Target="media/image393.png"/><Relationship Id="rId401" Type="http://schemas.openxmlformats.org/officeDocument/2006/relationships/image" Target="media/image394.png"/><Relationship Id="rId402" Type="http://schemas.openxmlformats.org/officeDocument/2006/relationships/image" Target="media/image395.png"/><Relationship Id="rId403" Type="http://schemas.openxmlformats.org/officeDocument/2006/relationships/image" Target="media/image396.png"/><Relationship Id="rId404" Type="http://schemas.openxmlformats.org/officeDocument/2006/relationships/image" Target="media/image397.png"/><Relationship Id="rId405" Type="http://schemas.openxmlformats.org/officeDocument/2006/relationships/image" Target="media/image398.png"/><Relationship Id="rId406" Type="http://schemas.openxmlformats.org/officeDocument/2006/relationships/image" Target="media/image399.png"/><Relationship Id="rId407" Type="http://schemas.openxmlformats.org/officeDocument/2006/relationships/image" Target="media/image400.png"/><Relationship Id="rId408" Type="http://schemas.openxmlformats.org/officeDocument/2006/relationships/image" Target="media/image401.png"/><Relationship Id="rId409" Type="http://schemas.openxmlformats.org/officeDocument/2006/relationships/image" Target="media/image402.png"/><Relationship Id="rId410" Type="http://schemas.openxmlformats.org/officeDocument/2006/relationships/image" Target="media/image403.png"/><Relationship Id="rId411" Type="http://schemas.openxmlformats.org/officeDocument/2006/relationships/image" Target="media/image404.png"/><Relationship Id="rId412" Type="http://schemas.openxmlformats.org/officeDocument/2006/relationships/image" Target="media/image405.png"/><Relationship Id="rId413" Type="http://schemas.openxmlformats.org/officeDocument/2006/relationships/image" Target="media/image406.png"/><Relationship Id="rId414" Type="http://schemas.openxmlformats.org/officeDocument/2006/relationships/image" Target="media/image407.png"/><Relationship Id="rId415" Type="http://schemas.openxmlformats.org/officeDocument/2006/relationships/image" Target="media/image408.png"/><Relationship Id="rId416" Type="http://schemas.openxmlformats.org/officeDocument/2006/relationships/image" Target="media/image409.png"/><Relationship Id="rId417" Type="http://schemas.openxmlformats.org/officeDocument/2006/relationships/image" Target="media/image410.png"/><Relationship Id="rId418" Type="http://schemas.openxmlformats.org/officeDocument/2006/relationships/image" Target="media/image411.png"/><Relationship Id="rId419" Type="http://schemas.openxmlformats.org/officeDocument/2006/relationships/image" Target="media/image412.png"/><Relationship Id="rId420" Type="http://schemas.openxmlformats.org/officeDocument/2006/relationships/image" Target="media/image413.png"/><Relationship Id="rId421" Type="http://schemas.openxmlformats.org/officeDocument/2006/relationships/image" Target="media/image414.png"/><Relationship Id="rId422" Type="http://schemas.openxmlformats.org/officeDocument/2006/relationships/image" Target="media/image415.png"/><Relationship Id="rId423" Type="http://schemas.openxmlformats.org/officeDocument/2006/relationships/image" Target="media/image416.png"/><Relationship Id="rId424" Type="http://schemas.openxmlformats.org/officeDocument/2006/relationships/image" Target="media/image417.png"/><Relationship Id="rId425" Type="http://schemas.openxmlformats.org/officeDocument/2006/relationships/image" Target="media/image418.png"/><Relationship Id="rId426" Type="http://schemas.openxmlformats.org/officeDocument/2006/relationships/image" Target="media/image419.png"/><Relationship Id="rId427" Type="http://schemas.openxmlformats.org/officeDocument/2006/relationships/image" Target="media/image420.png"/><Relationship Id="rId428" Type="http://schemas.openxmlformats.org/officeDocument/2006/relationships/image" Target="media/image421.png"/><Relationship Id="rId429" Type="http://schemas.openxmlformats.org/officeDocument/2006/relationships/image" Target="media/image422.png"/><Relationship Id="rId430" Type="http://schemas.openxmlformats.org/officeDocument/2006/relationships/image" Target="media/image423.png"/><Relationship Id="rId431" Type="http://schemas.openxmlformats.org/officeDocument/2006/relationships/image" Target="media/image424.png"/><Relationship Id="rId432" Type="http://schemas.openxmlformats.org/officeDocument/2006/relationships/image" Target="media/image425.png"/><Relationship Id="rId433" Type="http://schemas.openxmlformats.org/officeDocument/2006/relationships/image" Target="media/image426.png"/><Relationship Id="rId434" Type="http://schemas.openxmlformats.org/officeDocument/2006/relationships/image" Target="media/image427.png"/><Relationship Id="rId435" Type="http://schemas.openxmlformats.org/officeDocument/2006/relationships/image" Target="media/image428.png"/><Relationship Id="rId436" Type="http://schemas.openxmlformats.org/officeDocument/2006/relationships/image" Target="media/image429.png"/><Relationship Id="rId437" Type="http://schemas.openxmlformats.org/officeDocument/2006/relationships/image" Target="media/image430.png"/><Relationship Id="rId438" Type="http://schemas.openxmlformats.org/officeDocument/2006/relationships/image" Target="media/image431.png"/><Relationship Id="rId439" Type="http://schemas.openxmlformats.org/officeDocument/2006/relationships/image" Target="media/image432.png"/><Relationship Id="rId440" Type="http://schemas.openxmlformats.org/officeDocument/2006/relationships/image" Target="media/image433.png"/><Relationship Id="rId441" Type="http://schemas.openxmlformats.org/officeDocument/2006/relationships/image" Target="media/image434.png"/><Relationship Id="rId442" Type="http://schemas.openxmlformats.org/officeDocument/2006/relationships/image" Target="media/image435.png"/><Relationship Id="rId443" Type="http://schemas.openxmlformats.org/officeDocument/2006/relationships/image" Target="media/image436.png"/><Relationship Id="rId444" Type="http://schemas.openxmlformats.org/officeDocument/2006/relationships/image" Target="media/image437.png"/><Relationship Id="rId445" Type="http://schemas.openxmlformats.org/officeDocument/2006/relationships/image" Target="media/image438.png"/><Relationship Id="rId446" Type="http://schemas.openxmlformats.org/officeDocument/2006/relationships/image" Target="media/image439.png"/><Relationship Id="rId447" Type="http://schemas.openxmlformats.org/officeDocument/2006/relationships/image" Target="media/image440.png"/><Relationship Id="rId448" Type="http://schemas.openxmlformats.org/officeDocument/2006/relationships/image" Target="media/image441.png"/><Relationship Id="rId449" Type="http://schemas.openxmlformats.org/officeDocument/2006/relationships/image" Target="media/image442.png"/><Relationship Id="rId450" Type="http://schemas.openxmlformats.org/officeDocument/2006/relationships/image" Target="media/image443.png"/><Relationship Id="rId451" Type="http://schemas.openxmlformats.org/officeDocument/2006/relationships/image" Target="media/image444.png"/><Relationship Id="rId452" Type="http://schemas.openxmlformats.org/officeDocument/2006/relationships/image" Target="media/image445.png"/><Relationship Id="rId453" Type="http://schemas.openxmlformats.org/officeDocument/2006/relationships/image" Target="media/image446.png"/><Relationship Id="rId454" Type="http://schemas.openxmlformats.org/officeDocument/2006/relationships/image" Target="media/image447.png"/><Relationship Id="rId455" Type="http://schemas.openxmlformats.org/officeDocument/2006/relationships/image" Target="media/image448.png"/><Relationship Id="rId456" Type="http://schemas.openxmlformats.org/officeDocument/2006/relationships/image" Target="media/image449.png"/><Relationship Id="rId457" Type="http://schemas.openxmlformats.org/officeDocument/2006/relationships/image" Target="media/image450.png"/><Relationship Id="rId458" Type="http://schemas.openxmlformats.org/officeDocument/2006/relationships/image" Target="media/image451.png"/><Relationship Id="rId459" Type="http://schemas.openxmlformats.org/officeDocument/2006/relationships/image" Target="media/image452.png"/><Relationship Id="rId460" Type="http://schemas.openxmlformats.org/officeDocument/2006/relationships/image" Target="media/image453.png"/><Relationship Id="rId461" Type="http://schemas.openxmlformats.org/officeDocument/2006/relationships/image" Target="media/image454.png"/><Relationship Id="rId462" Type="http://schemas.openxmlformats.org/officeDocument/2006/relationships/image" Target="media/image455.png"/><Relationship Id="rId463" Type="http://schemas.openxmlformats.org/officeDocument/2006/relationships/image" Target="media/image456.png"/><Relationship Id="rId464" Type="http://schemas.openxmlformats.org/officeDocument/2006/relationships/image" Target="media/image457.png"/><Relationship Id="rId465" Type="http://schemas.openxmlformats.org/officeDocument/2006/relationships/image" Target="media/image458.png"/><Relationship Id="rId466" Type="http://schemas.openxmlformats.org/officeDocument/2006/relationships/image" Target="media/image459.png"/><Relationship Id="rId467" Type="http://schemas.openxmlformats.org/officeDocument/2006/relationships/image" Target="media/image460.png"/><Relationship Id="rId468" Type="http://schemas.openxmlformats.org/officeDocument/2006/relationships/image" Target="media/image461.png"/><Relationship Id="rId469" Type="http://schemas.openxmlformats.org/officeDocument/2006/relationships/image" Target="media/image462.png"/><Relationship Id="rId470" Type="http://schemas.openxmlformats.org/officeDocument/2006/relationships/image" Target="media/image463.png"/><Relationship Id="rId471" Type="http://schemas.openxmlformats.org/officeDocument/2006/relationships/image" Target="media/image464.png"/><Relationship Id="rId472" Type="http://schemas.openxmlformats.org/officeDocument/2006/relationships/image" Target="media/image465.png"/><Relationship Id="rId473" Type="http://schemas.openxmlformats.org/officeDocument/2006/relationships/image" Target="media/image466.png"/><Relationship Id="rId474" Type="http://schemas.openxmlformats.org/officeDocument/2006/relationships/image" Target="media/image467.png"/><Relationship Id="rId475" Type="http://schemas.openxmlformats.org/officeDocument/2006/relationships/image" Target="media/image468.png"/><Relationship Id="rId476" Type="http://schemas.openxmlformats.org/officeDocument/2006/relationships/image" Target="media/image469.png"/><Relationship Id="rId477" Type="http://schemas.openxmlformats.org/officeDocument/2006/relationships/image" Target="media/image470.png"/><Relationship Id="rId478" Type="http://schemas.openxmlformats.org/officeDocument/2006/relationships/image" Target="media/image471.png"/><Relationship Id="rId479" Type="http://schemas.openxmlformats.org/officeDocument/2006/relationships/image" Target="media/image472.png"/><Relationship Id="rId480" Type="http://schemas.openxmlformats.org/officeDocument/2006/relationships/image" Target="media/image473.png"/><Relationship Id="rId481" Type="http://schemas.openxmlformats.org/officeDocument/2006/relationships/image" Target="media/image474.png"/><Relationship Id="rId482" Type="http://schemas.openxmlformats.org/officeDocument/2006/relationships/image" Target="media/image475.png"/><Relationship Id="rId483" Type="http://schemas.openxmlformats.org/officeDocument/2006/relationships/image" Target="media/image476.png"/><Relationship Id="rId484" Type="http://schemas.openxmlformats.org/officeDocument/2006/relationships/image" Target="media/image477.png"/><Relationship Id="rId485" Type="http://schemas.openxmlformats.org/officeDocument/2006/relationships/image" Target="media/image478.png"/><Relationship Id="rId486" Type="http://schemas.openxmlformats.org/officeDocument/2006/relationships/image" Target="media/image479.png"/><Relationship Id="rId487" Type="http://schemas.openxmlformats.org/officeDocument/2006/relationships/image" Target="media/image480.png"/><Relationship Id="rId488" Type="http://schemas.openxmlformats.org/officeDocument/2006/relationships/image" Target="media/image481.png"/><Relationship Id="rId489" Type="http://schemas.openxmlformats.org/officeDocument/2006/relationships/image" Target="media/image482.png"/><Relationship Id="rId490" Type="http://schemas.openxmlformats.org/officeDocument/2006/relationships/image" Target="media/image483.png"/><Relationship Id="rId491" Type="http://schemas.openxmlformats.org/officeDocument/2006/relationships/image" Target="media/image484.png"/><Relationship Id="rId492" Type="http://schemas.openxmlformats.org/officeDocument/2006/relationships/image" Target="media/image485.png"/><Relationship Id="rId493" Type="http://schemas.openxmlformats.org/officeDocument/2006/relationships/image" Target="media/image486.png"/><Relationship Id="rId494" Type="http://schemas.openxmlformats.org/officeDocument/2006/relationships/image" Target="media/image487.png"/><Relationship Id="rId495" Type="http://schemas.openxmlformats.org/officeDocument/2006/relationships/image" Target="media/image488.png"/><Relationship Id="rId496" Type="http://schemas.openxmlformats.org/officeDocument/2006/relationships/image" Target="media/image489.png"/><Relationship Id="rId497" Type="http://schemas.openxmlformats.org/officeDocument/2006/relationships/image" Target="media/image490.png"/><Relationship Id="rId498" Type="http://schemas.openxmlformats.org/officeDocument/2006/relationships/image" Target="media/image491.png"/><Relationship Id="rId499" Type="http://schemas.openxmlformats.org/officeDocument/2006/relationships/image" Target="media/image492.png"/><Relationship Id="rId500" Type="http://schemas.openxmlformats.org/officeDocument/2006/relationships/image" Target="media/image493.png"/><Relationship Id="rId501" Type="http://schemas.openxmlformats.org/officeDocument/2006/relationships/image" Target="media/image494.png"/><Relationship Id="rId502" Type="http://schemas.openxmlformats.org/officeDocument/2006/relationships/image" Target="media/image495.png"/><Relationship Id="rId503" Type="http://schemas.openxmlformats.org/officeDocument/2006/relationships/image" Target="media/image496.png"/><Relationship Id="rId504" Type="http://schemas.openxmlformats.org/officeDocument/2006/relationships/image" Target="media/image497.png"/><Relationship Id="rId505" Type="http://schemas.openxmlformats.org/officeDocument/2006/relationships/image" Target="media/image498.png"/><Relationship Id="rId506" Type="http://schemas.openxmlformats.org/officeDocument/2006/relationships/image" Target="media/image499.png"/><Relationship Id="rId507" Type="http://schemas.openxmlformats.org/officeDocument/2006/relationships/image" Target="media/image500.png"/><Relationship Id="rId508" Type="http://schemas.openxmlformats.org/officeDocument/2006/relationships/image" Target="media/image501.png"/><Relationship Id="rId509" Type="http://schemas.openxmlformats.org/officeDocument/2006/relationships/image" Target="media/image502.png"/><Relationship Id="rId510" Type="http://schemas.openxmlformats.org/officeDocument/2006/relationships/image" Target="media/image503.png"/><Relationship Id="rId511" Type="http://schemas.openxmlformats.org/officeDocument/2006/relationships/image" Target="media/image504.png"/><Relationship Id="rId512" Type="http://schemas.openxmlformats.org/officeDocument/2006/relationships/image" Target="media/image505.png"/><Relationship Id="rId513" Type="http://schemas.openxmlformats.org/officeDocument/2006/relationships/image" Target="media/image506.png"/><Relationship Id="rId514" Type="http://schemas.openxmlformats.org/officeDocument/2006/relationships/image" Target="media/image507.png"/><Relationship Id="rId515" Type="http://schemas.openxmlformats.org/officeDocument/2006/relationships/image" Target="media/image508.png"/><Relationship Id="rId516" Type="http://schemas.openxmlformats.org/officeDocument/2006/relationships/image" Target="media/image509.png"/><Relationship Id="rId517" Type="http://schemas.openxmlformats.org/officeDocument/2006/relationships/image" Target="media/image510.png"/><Relationship Id="rId518" Type="http://schemas.openxmlformats.org/officeDocument/2006/relationships/image" Target="media/image511.png"/><Relationship Id="rId519" Type="http://schemas.openxmlformats.org/officeDocument/2006/relationships/image" Target="media/image512.png"/><Relationship Id="rId520" Type="http://schemas.openxmlformats.org/officeDocument/2006/relationships/image" Target="media/image513.png"/><Relationship Id="rId521" Type="http://schemas.openxmlformats.org/officeDocument/2006/relationships/image" Target="media/image514.png"/><Relationship Id="rId522" Type="http://schemas.openxmlformats.org/officeDocument/2006/relationships/image" Target="media/image515.png"/><Relationship Id="rId523" Type="http://schemas.openxmlformats.org/officeDocument/2006/relationships/image" Target="media/image516.png"/><Relationship Id="rId524" Type="http://schemas.openxmlformats.org/officeDocument/2006/relationships/image" Target="media/image517.png"/><Relationship Id="rId525" Type="http://schemas.openxmlformats.org/officeDocument/2006/relationships/image" Target="media/image518.png"/><Relationship Id="rId526" Type="http://schemas.openxmlformats.org/officeDocument/2006/relationships/footer" Target="footer3.xml"/><Relationship Id="rId527" Type="http://schemas.openxmlformats.org/officeDocument/2006/relationships/image" Target="media/image519.png"/><Relationship Id="rId528" Type="http://schemas.openxmlformats.org/officeDocument/2006/relationships/image" Target="media/image520.png"/><Relationship Id="rId529" Type="http://schemas.openxmlformats.org/officeDocument/2006/relationships/image" Target="media/image521.png"/><Relationship Id="rId530" Type="http://schemas.openxmlformats.org/officeDocument/2006/relationships/image" Target="media/image522.png"/><Relationship Id="rId531" Type="http://schemas.openxmlformats.org/officeDocument/2006/relationships/image" Target="media/image523.png"/><Relationship Id="rId532" Type="http://schemas.openxmlformats.org/officeDocument/2006/relationships/image" Target="media/image524.png"/><Relationship Id="rId533" Type="http://schemas.openxmlformats.org/officeDocument/2006/relationships/image" Target="media/image525.png"/><Relationship Id="rId534" Type="http://schemas.openxmlformats.org/officeDocument/2006/relationships/image" Target="media/image526.png"/><Relationship Id="rId535" Type="http://schemas.openxmlformats.org/officeDocument/2006/relationships/image" Target="media/image527.png"/><Relationship Id="rId536" Type="http://schemas.openxmlformats.org/officeDocument/2006/relationships/image" Target="media/image528.png"/><Relationship Id="rId537" Type="http://schemas.openxmlformats.org/officeDocument/2006/relationships/image" Target="media/image529.png"/><Relationship Id="rId538" Type="http://schemas.openxmlformats.org/officeDocument/2006/relationships/image" Target="media/image530.png"/><Relationship Id="rId539" Type="http://schemas.openxmlformats.org/officeDocument/2006/relationships/image" Target="media/image531.png"/><Relationship Id="rId540" Type="http://schemas.openxmlformats.org/officeDocument/2006/relationships/image" Target="media/image532.png"/><Relationship Id="rId541" Type="http://schemas.openxmlformats.org/officeDocument/2006/relationships/image" Target="media/image533.png"/><Relationship Id="rId542" Type="http://schemas.openxmlformats.org/officeDocument/2006/relationships/image" Target="media/image534.png"/><Relationship Id="rId543" Type="http://schemas.openxmlformats.org/officeDocument/2006/relationships/image" Target="media/image535.png"/><Relationship Id="rId544" Type="http://schemas.openxmlformats.org/officeDocument/2006/relationships/image" Target="media/image536.png"/><Relationship Id="rId545" Type="http://schemas.openxmlformats.org/officeDocument/2006/relationships/image" Target="media/image537.png"/><Relationship Id="rId546" Type="http://schemas.openxmlformats.org/officeDocument/2006/relationships/image" Target="media/image538.png"/><Relationship Id="rId547" Type="http://schemas.openxmlformats.org/officeDocument/2006/relationships/image" Target="media/image539.png"/><Relationship Id="rId548" Type="http://schemas.openxmlformats.org/officeDocument/2006/relationships/image" Target="media/image540.png"/><Relationship Id="rId549" Type="http://schemas.openxmlformats.org/officeDocument/2006/relationships/image" Target="media/image541.png"/><Relationship Id="rId550" Type="http://schemas.openxmlformats.org/officeDocument/2006/relationships/image" Target="media/image542.png"/><Relationship Id="rId551" Type="http://schemas.openxmlformats.org/officeDocument/2006/relationships/image" Target="media/image543.png"/><Relationship Id="rId552" Type="http://schemas.openxmlformats.org/officeDocument/2006/relationships/image" Target="media/image544.png"/><Relationship Id="rId553" Type="http://schemas.openxmlformats.org/officeDocument/2006/relationships/image" Target="media/image545.png"/><Relationship Id="rId554" Type="http://schemas.openxmlformats.org/officeDocument/2006/relationships/image" Target="media/image546.png"/><Relationship Id="rId555" Type="http://schemas.openxmlformats.org/officeDocument/2006/relationships/image" Target="media/image547.png"/><Relationship Id="rId556" Type="http://schemas.openxmlformats.org/officeDocument/2006/relationships/image" Target="media/image548.png"/><Relationship Id="rId557" Type="http://schemas.openxmlformats.org/officeDocument/2006/relationships/image" Target="media/image549.png"/><Relationship Id="rId558" Type="http://schemas.openxmlformats.org/officeDocument/2006/relationships/image" Target="media/image550.png"/><Relationship Id="rId559" Type="http://schemas.openxmlformats.org/officeDocument/2006/relationships/image" Target="media/image551.png"/><Relationship Id="rId560" Type="http://schemas.openxmlformats.org/officeDocument/2006/relationships/image" Target="media/image552.png"/><Relationship Id="rId561" Type="http://schemas.openxmlformats.org/officeDocument/2006/relationships/image" Target="media/image553.png"/><Relationship Id="rId562" Type="http://schemas.openxmlformats.org/officeDocument/2006/relationships/image" Target="media/image554.png"/><Relationship Id="rId563" Type="http://schemas.openxmlformats.org/officeDocument/2006/relationships/image" Target="media/image555.png"/><Relationship Id="rId564" Type="http://schemas.openxmlformats.org/officeDocument/2006/relationships/footer" Target="footer4.xml"/><Relationship Id="rId565" Type="http://schemas.openxmlformats.org/officeDocument/2006/relationships/footer" Target="footer5.xml"/><Relationship Id="rId566" Type="http://schemas.openxmlformats.org/officeDocument/2006/relationships/image" Target="media/image556.png"/><Relationship Id="rId567" Type="http://schemas.openxmlformats.org/officeDocument/2006/relationships/image" Target="media/image557.png"/><Relationship Id="rId568" Type="http://schemas.openxmlformats.org/officeDocument/2006/relationships/image" Target="media/image558.png"/><Relationship Id="rId569" Type="http://schemas.openxmlformats.org/officeDocument/2006/relationships/image" Target="media/image559.png"/><Relationship Id="rId570" Type="http://schemas.openxmlformats.org/officeDocument/2006/relationships/image" Target="media/image560.png"/><Relationship Id="rId571" Type="http://schemas.openxmlformats.org/officeDocument/2006/relationships/image" Target="media/image561.png"/><Relationship Id="rId572" Type="http://schemas.openxmlformats.org/officeDocument/2006/relationships/image" Target="media/image562.png"/><Relationship Id="rId573" Type="http://schemas.openxmlformats.org/officeDocument/2006/relationships/image" Target="media/image563.png"/><Relationship Id="rId574" Type="http://schemas.openxmlformats.org/officeDocument/2006/relationships/image" Target="media/image564.png"/><Relationship Id="rId575" Type="http://schemas.openxmlformats.org/officeDocument/2006/relationships/image" Target="media/image565.png"/><Relationship Id="rId576" Type="http://schemas.openxmlformats.org/officeDocument/2006/relationships/image" Target="media/image566.png"/><Relationship Id="rId577" Type="http://schemas.openxmlformats.org/officeDocument/2006/relationships/image" Target="media/image567.png"/><Relationship Id="rId578" Type="http://schemas.openxmlformats.org/officeDocument/2006/relationships/image" Target="media/image568.png"/><Relationship Id="rId579" Type="http://schemas.openxmlformats.org/officeDocument/2006/relationships/image" Target="media/image569.png"/><Relationship Id="rId580" Type="http://schemas.openxmlformats.org/officeDocument/2006/relationships/image" Target="media/image570.png"/><Relationship Id="rId581" Type="http://schemas.openxmlformats.org/officeDocument/2006/relationships/image" Target="media/image571.png"/><Relationship Id="rId582" Type="http://schemas.openxmlformats.org/officeDocument/2006/relationships/image" Target="media/image572.png"/><Relationship Id="rId583" Type="http://schemas.openxmlformats.org/officeDocument/2006/relationships/image" Target="media/image573.png"/><Relationship Id="rId584" Type="http://schemas.openxmlformats.org/officeDocument/2006/relationships/image" Target="media/image574.png"/><Relationship Id="rId585" Type="http://schemas.openxmlformats.org/officeDocument/2006/relationships/image" Target="media/image575.png"/><Relationship Id="rId586" Type="http://schemas.openxmlformats.org/officeDocument/2006/relationships/image" Target="media/image576.png"/><Relationship Id="rId587" Type="http://schemas.openxmlformats.org/officeDocument/2006/relationships/image" Target="media/image577.png"/><Relationship Id="rId588" Type="http://schemas.openxmlformats.org/officeDocument/2006/relationships/image" Target="media/image578.png"/><Relationship Id="rId589" Type="http://schemas.openxmlformats.org/officeDocument/2006/relationships/image" Target="media/image579.png"/><Relationship Id="rId590" Type="http://schemas.openxmlformats.org/officeDocument/2006/relationships/image" Target="media/image580.png"/><Relationship Id="rId591" Type="http://schemas.openxmlformats.org/officeDocument/2006/relationships/image" Target="media/image581.png"/><Relationship Id="rId592" Type="http://schemas.openxmlformats.org/officeDocument/2006/relationships/image" Target="media/image582.png"/><Relationship Id="rId593" Type="http://schemas.openxmlformats.org/officeDocument/2006/relationships/image" Target="media/image583.png"/><Relationship Id="rId594" Type="http://schemas.openxmlformats.org/officeDocument/2006/relationships/image" Target="media/image584.png"/><Relationship Id="rId595" Type="http://schemas.openxmlformats.org/officeDocument/2006/relationships/image" Target="media/image585.png"/><Relationship Id="rId596" Type="http://schemas.openxmlformats.org/officeDocument/2006/relationships/image" Target="media/image586.png"/><Relationship Id="rId597" Type="http://schemas.openxmlformats.org/officeDocument/2006/relationships/image" Target="media/image587.png"/><Relationship Id="rId598" Type="http://schemas.openxmlformats.org/officeDocument/2006/relationships/image" Target="media/image588.png"/><Relationship Id="rId599" Type="http://schemas.openxmlformats.org/officeDocument/2006/relationships/image" Target="media/image589.png"/><Relationship Id="rId600" Type="http://schemas.openxmlformats.org/officeDocument/2006/relationships/image" Target="media/image590.png"/><Relationship Id="rId601" Type="http://schemas.openxmlformats.org/officeDocument/2006/relationships/image" Target="media/image591.png"/><Relationship Id="rId602" Type="http://schemas.openxmlformats.org/officeDocument/2006/relationships/image" Target="media/image592.png"/><Relationship Id="rId603" Type="http://schemas.openxmlformats.org/officeDocument/2006/relationships/image" Target="media/image593.png"/><Relationship Id="rId604" Type="http://schemas.openxmlformats.org/officeDocument/2006/relationships/image" Target="media/image594.png"/><Relationship Id="rId605" Type="http://schemas.openxmlformats.org/officeDocument/2006/relationships/image" Target="media/image595.png"/><Relationship Id="rId606" Type="http://schemas.openxmlformats.org/officeDocument/2006/relationships/image" Target="media/image596.png"/><Relationship Id="rId607" Type="http://schemas.openxmlformats.org/officeDocument/2006/relationships/image" Target="media/image597.png"/><Relationship Id="rId608" Type="http://schemas.openxmlformats.org/officeDocument/2006/relationships/image" Target="media/image598.png"/><Relationship Id="rId609" Type="http://schemas.openxmlformats.org/officeDocument/2006/relationships/image" Target="media/image599.png"/><Relationship Id="rId610" Type="http://schemas.openxmlformats.org/officeDocument/2006/relationships/image" Target="media/image600.png"/><Relationship Id="rId611" Type="http://schemas.openxmlformats.org/officeDocument/2006/relationships/image" Target="media/image601.png"/><Relationship Id="rId612" Type="http://schemas.openxmlformats.org/officeDocument/2006/relationships/image" Target="media/image602.png"/><Relationship Id="rId613" Type="http://schemas.openxmlformats.org/officeDocument/2006/relationships/image" Target="media/image603.png"/><Relationship Id="rId614" Type="http://schemas.openxmlformats.org/officeDocument/2006/relationships/image" Target="media/image604.png"/><Relationship Id="rId615" Type="http://schemas.openxmlformats.org/officeDocument/2006/relationships/image" Target="media/image605.png"/><Relationship Id="rId616" Type="http://schemas.openxmlformats.org/officeDocument/2006/relationships/image" Target="media/image606.png"/><Relationship Id="rId617" Type="http://schemas.openxmlformats.org/officeDocument/2006/relationships/image" Target="media/image607.png"/><Relationship Id="rId618" Type="http://schemas.openxmlformats.org/officeDocument/2006/relationships/image" Target="media/image608.png"/><Relationship Id="rId619" Type="http://schemas.openxmlformats.org/officeDocument/2006/relationships/image" Target="media/image609.png"/><Relationship Id="rId620" Type="http://schemas.openxmlformats.org/officeDocument/2006/relationships/image" Target="media/image610.png"/><Relationship Id="rId621" Type="http://schemas.openxmlformats.org/officeDocument/2006/relationships/image" Target="media/image611.png"/><Relationship Id="rId622" Type="http://schemas.openxmlformats.org/officeDocument/2006/relationships/image" Target="media/image612.png"/><Relationship Id="rId623" Type="http://schemas.openxmlformats.org/officeDocument/2006/relationships/image" Target="media/image613.png"/><Relationship Id="rId624" Type="http://schemas.openxmlformats.org/officeDocument/2006/relationships/image" Target="media/image614.png"/><Relationship Id="rId625" Type="http://schemas.openxmlformats.org/officeDocument/2006/relationships/image" Target="media/image615.png"/><Relationship Id="rId626" Type="http://schemas.openxmlformats.org/officeDocument/2006/relationships/image" Target="media/image616.png"/><Relationship Id="rId627" Type="http://schemas.openxmlformats.org/officeDocument/2006/relationships/image" Target="media/image617.png"/><Relationship Id="rId628" Type="http://schemas.openxmlformats.org/officeDocument/2006/relationships/image" Target="media/image618.png"/><Relationship Id="rId629" Type="http://schemas.openxmlformats.org/officeDocument/2006/relationships/image" Target="media/image619.png"/><Relationship Id="rId630" Type="http://schemas.openxmlformats.org/officeDocument/2006/relationships/image" Target="media/image620.png"/><Relationship Id="rId631" Type="http://schemas.openxmlformats.org/officeDocument/2006/relationships/image" Target="media/image621.png"/><Relationship Id="rId632" Type="http://schemas.openxmlformats.org/officeDocument/2006/relationships/image" Target="media/image622.png"/><Relationship Id="rId633" Type="http://schemas.openxmlformats.org/officeDocument/2006/relationships/image" Target="media/image623.png"/><Relationship Id="rId634" Type="http://schemas.openxmlformats.org/officeDocument/2006/relationships/image" Target="media/image624.png"/><Relationship Id="rId635" Type="http://schemas.openxmlformats.org/officeDocument/2006/relationships/image" Target="media/image625.png"/><Relationship Id="rId636" Type="http://schemas.openxmlformats.org/officeDocument/2006/relationships/image" Target="media/image626.png"/><Relationship Id="rId637" Type="http://schemas.openxmlformats.org/officeDocument/2006/relationships/image" Target="media/image627.png"/><Relationship Id="rId638" Type="http://schemas.openxmlformats.org/officeDocument/2006/relationships/image" Target="media/image628.png"/><Relationship Id="rId639" Type="http://schemas.openxmlformats.org/officeDocument/2006/relationships/image" Target="media/image629.png"/><Relationship Id="rId640" Type="http://schemas.openxmlformats.org/officeDocument/2006/relationships/image" Target="media/image630.png"/><Relationship Id="rId641" Type="http://schemas.openxmlformats.org/officeDocument/2006/relationships/image" Target="media/image631.png"/><Relationship Id="rId642" Type="http://schemas.openxmlformats.org/officeDocument/2006/relationships/image" Target="media/image632.png"/><Relationship Id="rId643" Type="http://schemas.openxmlformats.org/officeDocument/2006/relationships/image" Target="media/image633.png"/><Relationship Id="rId644" Type="http://schemas.openxmlformats.org/officeDocument/2006/relationships/image" Target="media/image634.png"/><Relationship Id="rId645" Type="http://schemas.openxmlformats.org/officeDocument/2006/relationships/image" Target="media/image635.png"/><Relationship Id="rId646" Type="http://schemas.openxmlformats.org/officeDocument/2006/relationships/image" Target="media/image636.png"/><Relationship Id="rId647" Type="http://schemas.openxmlformats.org/officeDocument/2006/relationships/image" Target="media/image637.png"/><Relationship Id="rId648" Type="http://schemas.openxmlformats.org/officeDocument/2006/relationships/image" Target="media/image638.png"/><Relationship Id="rId649" Type="http://schemas.openxmlformats.org/officeDocument/2006/relationships/image" Target="media/image639.png"/><Relationship Id="rId650" Type="http://schemas.openxmlformats.org/officeDocument/2006/relationships/image" Target="media/image640.png"/><Relationship Id="rId651" Type="http://schemas.openxmlformats.org/officeDocument/2006/relationships/image" Target="media/image641.png"/><Relationship Id="rId652" Type="http://schemas.openxmlformats.org/officeDocument/2006/relationships/image" Target="media/image642.png"/><Relationship Id="rId653" Type="http://schemas.openxmlformats.org/officeDocument/2006/relationships/image" Target="media/image643.png"/><Relationship Id="rId654" Type="http://schemas.openxmlformats.org/officeDocument/2006/relationships/image" Target="media/image644.png"/><Relationship Id="rId655" Type="http://schemas.openxmlformats.org/officeDocument/2006/relationships/image" Target="media/image645.png"/><Relationship Id="rId656" Type="http://schemas.openxmlformats.org/officeDocument/2006/relationships/image" Target="media/image646.png"/><Relationship Id="rId657" Type="http://schemas.openxmlformats.org/officeDocument/2006/relationships/image" Target="media/image647.png"/><Relationship Id="rId658" Type="http://schemas.openxmlformats.org/officeDocument/2006/relationships/image" Target="media/image648.png"/><Relationship Id="rId659" Type="http://schemas.openxmlformats.org/officeDocument/2006/relationships/image" Target="media/image649.png"/><Relationship Id="rId660" Type="http://schemas.openxmlformats.org/officeDocument/2006/relationships/image" Target="media/image650.png"/><Relationship Id="rId661" Type="http://schemas.openxmlformats.org/officeDocument/2006/relationships/image" Target="media/image651.png"/><Relationship Id="rId662" Type="http://schemas.openxmlformats.org/officeDocument/2006/relationships/image" Target="media/image652.png"/><Relationship Id="rId663" Type="http://schemas.openxmlformats.org/officeDocument/2006/relationships/image" Target="media/image653.png"/><Relationship Id="rId664" Type="http://schemas.openxmlformats.org/officeDocument/2006/relationships/image" Target="media/image654.png"/><Relationship Id="rId665" Type="http://schemas.openxmlformats.org/officeDocument/2006/relationships/image" Target="media/image655.png"/><Relationship Id="rId666" Type="http://schemas.openxmlformats.org/officeDocument/2006/relationships/image" Target="media/image656.png"/><Relationship Id="rId667" Type="http://schemas.openxmlformats.org/officeDocument/2006/relationships/image" Target="media/image657.png"/><Relationship Id="rId668" Type="http://schemas.openxmlformats.org/officeDocument/2006/relationships/image" Target="media/image658.png"/><Relationship Id="rId669" Type="http://schemas.openxmlformats.org/officeDocument/2006/relationships/image" Target="media/image659.png"/><Relationship Id="rId670" Type="http://schemas.openxmlformats.org/officeDocument/2006/relationships/image" Target="media/image660.png"/><Relationship Id="rId671" Type="http://schemas.openxmlformats.org/officeDocument/2006/relationships/image" Target="media/image661.png"/><Relationship Id="rId672" Type="http://schemas.openxmlformats.org/officeDocument/2006/relationships/image" Target="media/image662.png"/><Relationship Id="rId673" Type="http://schemas.openxmlformats.org/officeDocument/2006/relationships/image" Target="media/image663.png"/><Relationship Id="rId674" Type="http://schemas.openxmlformats.org/officeDocument/2006/relationships/image" Target="media/image664.png"/><Relationship Id="rId675" Type="http://schemas.openxmlformats.org/officeDocument/2006/relationships/image" Target="media/image665.png"/><Relationship Id="rId676" Type="http://schemas.openxmlformats.org/officeDocument/2006/relationships/image" Target="media/image666.png"/><Relationship Id="rId677" Type="http://schemas.openxmlformats.org/officeDocument/2006/relationships/image" Target="media/image667.png"/><Relationship Id="rId678" Type="http://schemas.openxmlformats.org/officeDocument/2006/relationships/image" Target="media/image668.png"/><Relationship Id="rId679" Type="http://schemas.openxmlformats.org/officeDocument/2006/relationships/image" Target="media/image669.png"/><Relationship Id="rId680" Type="http://schemas.openxmlformats.org/officeDocument/2006/relationships/image" Target="media/image670.png"/><Relationship Id="rId681" Type="http://schemas.openxmlformats.org/officeDocument/2006/relationships/image" Target="media/image671.png"/><Relationship Id="rId682" Type="http://schemas.openxmlformats.org/officeDocument/2006/relationships/image" Target="media/image672.png"/><Relationship Id="rId683" Type="http://schemas.openxmlformats.org/officeDocument/2006/relationships/image" Target="media/image673.png"/><Relationship Id="rId684" Type="http://schemas.openxmlformats.org/officeDocument/2006/relationships/footer" Target="footer6.xml"/><Relationship Id="rId685" Type="http://schemas.openxmlformats.org/officeDocument/2006/relationships/image" Target="media/image674.png"/><Relationship Id="rId686" Type="http://schemas.openxmlformats.org/officeDocument/2006/relationships/image" Target="media/image675.png"/><Relationship Id="rId687" Type="http://schemas.openxmlformats.org/officeDocument/2006/relationships/image" Target="media/image676.png"/><Relationship Id="rId688" Type="http://schemas.openxmlformats.org/officeDocument/2006/relationships/image" Target="media/image677.png"/><Relationship Id="rId689" Type="http://schemas.openxmlformats.org/officeDocument/2006/relationships/image" Target="media/image678.png"/><Relationship Id="rId690" Type="http://schemas.openxmlformats.org/officeDocument/2006/relationships/image" Target="media/image679.png"/><Relationship Id="rId691" Type="http://schemas.openxmlformats.org/officeDocument/2006/relationships/image" Target="media/image680.png"/><Relationship Id="rId692" Type="http://schemas.openxmlformats.org/officeDocument/2006/relationships/image" Target="media/image681.png"/><Relationship Id="rId693" Type="http://schemas.openxmlformats.org/officeDocument/2006/relationships/image" Target="media/image682.png"/><Relationship Id="rId694" Type="http://schemas.openxmlformats.org/officeDocument/2006/relationships/image" Target="media/image683.png"/><Relationship Id="rId695" Type="http://schemas.openxmlformats.org/officeDocument/2006/relationships/image" Target="media/image684.png"/><Relationship Id="rId696" Type="http://schemas.openxmlformats.org/officeDocument/2006/relationships/image" Target="media/image685.png"/><Relationship Id="rId697" Type="http://schemas.openxmlformats.org/officeDocument/2006/relationships/image" Target="media/image686.png"/><Relationship Id="rId698" Type="http://schemas.openxmlformats.org/officeDocument/2006/relationships/image" Target="media/image687.png"/><Relationship Id="rId699" Type="http://schemas.openxmlformats.org/officeDocument/2006/relationships/image" Target="media/image688.png"/><Relationship Id="rId700" Type="http://schemas.openxmlformats.org/officeDocument/2006/relationships/image" Target="media/image689.png"/><Relationship Id="rId701" Type="http://schemas.openxmlformats.org/officeDocument/2006/relationships/image" Target="media/image690.png"/><Relationship Id="rId702" Type="http://schemas.openxmlformats.org/officeDocument/2006/relationships/image" Target="media/image691.png"/><Relationship Id="rId703" Type="http://schemas.openxmlformats.org/officeDocument/2006/relationships/image" Target="media/image692.png"/><Relationship Id="rId704" Type="http://schemas.openxmlformats.org/officeDocument/2006/relationships/image" Target="media/image693.png"/><Relationship Id="rId705" Type="http://schemas.openxmlformats.org/officeDocument/2006/relationships/image" Target="media/image694.png"/><Relationship Id="rId706" Type="http://schemas.openxmlformats.org/officeDocument/2006/relationships/image" Target="media/image695.png"/><Relationship Id="rId707" Type="http://schemas.openxmlformats.org/officeDocument/2006/relationships/image" Target="media/image696.png"/><Relationship Id="rId708" Type="http://schemas.openxmlformats.org/officeDocument/2006/relationships/image" Target="media/image697.png"/><Relationship Id="rId709" Type="http://schemas.openxmlformats.org/officeDocument/2006/relationships/image" Target="media/image698.png"/><Relationship Id="rId710" Type="http://schemas.openxmlformats.org/officeDocument/2006/relationships/image" Target="media/image699.png"/><Relationship Id="rId711" Type="http://schemas.openxmlformats.org/officeDocument/2006/relationships/image" Target="media/image700.png"/><Relationship Id="rId712" Type="http://schemas.openxmlformats.org/officeDocument/2006/relationships/image" Target="media/image701.png"/><Relationship Id="rId713" Type="http://schemas.openxmlformats.org/officeDocument/2006/relationships/image" Target="media/image702.png"/><Relationship Id="rId714" Type="http://schemas.openxmlformats.org/officeDocument/2006/relationships/image" Target="media/image703.png"/><Relationship Id="rId715" Type="http://schemas.openxmlformats.org/officeDocument/2006/relationships/image" Target="media/image704.png"/><Relationship Id="rId716" Type="http://schemas.openxmlformats.org/officeDocument/2006/relationships/image" Target="media/image705.png"/><Relationship Id="rId717" Type="http://schemas.openxmlformats.org/officeDocument/2006/relationships/footer" Target="footer7.xml"/><Relationship Id="rId718" Type="http://schemas.openxmlformats.org/officeDocument/2006/relationships/image" Target="media/image706.png"/><Relationship Id="rId719" Type="http://schemas.openxmlformats.org/officeDocument/2006/relationships/image" Target="media/image707.png"/><Relationship Id="rId720" Type="http://schemas.openxmlformats.org/officeDocument/2006/relationships/image" Target="media/image708.png"/><Relationship Id="rId721" Type="http://schemas.openxmlformats.org/officeDocument/2006/relationships/image" Target="media/image709.png"/><Relationship Id="rId722" Type="http://schemas.openxmlformats.org/officeDocument/2006/relationships/image" Target="media/image710.png"/><Relationship Id="rId723" Type="http://schemas.openxmlformats.org/officeDocument/2006/relationships/image" Target="media/image711.png"/><Relationship Id="rId724" Type="http://schemas.openxmlformats.org/officeDocument/2006/relationships/image" Target="media/image712.png"/><Relationship Id="rId725" Type="http://schemas.openxmlformats.org/officeDocument/2006/relationships/image" Target="media/image713.png"/><Relationship Id="rId726" Type="http://schemas.openxmlformats.org/officeDocument/2006/relationships/image" Target="media/image714.png"/><Relationship Id="rId727" Type="http://schemas.openxmlformats.org/officeDocument/2006/relationships/image" Target="media/image715.png"/><Relationship Id="rId728" Type="http://schemas.openxmlformats.org/officeDocument/2006/relationships/image" Target="media/image716.png"/><Relationship Id="rId729" Type="http://schemas.openxmlformats.org/officeDocument/2006/relationships/image" Target="media/image717.png"/><Relationship Id="rId730" Type="http://schemas.openxmlformats.org/officeDocument/2006/relationships/image" Target="media/image718.png"/><Relationship Id="rId731" Type="http://schemas.openxmlformats.org/officeDocument/2006/relationships/image" Target="media/image719.png"/><Relationship Id="rId732" Type="http://schemas.openxmlformats.org/officeDocument/2006/relationships/image" Target="media/image720.png"/><Relationship Id="rId733" Type="http://schemas.openxmlformats.org/officeDocument/2006/relationships/image" Target="media/image721.png"/><Relationship Id="rId734" Type="http://schemas.openxmlformats.org/officeDocument/2006/relationships/image" Target="media/image722.png"/><Relationship Id="rId735" Type="http://schemas.openxmlformats.org/officeDocument/2006/relationships/image" Target="media/image723.png"/><Relationship Id="rId736" Type="http://schemas.openxmlformats.org/officeDocument/2006/relationships/image" Target="media/image724.png"/><Relationship Id="rId737" Type="http://schemas.openxmlformats.org/officeDocument/2006/relationships/image" Target="media/image725.png"/><Relationship Id="rId738" Type="http://schemas.openxmlformats.org/officeDocument/2006/relationships/image" Target="media/image726.png"/><Relationship Id="rId739" Type="http://schemas.openxmlformats.org/officeDocument/2006/relationships/image" Target="media/image727.png"/><Relationship Id="rId740" Type="http://schemas.openxmlformats.org/officeDocument/2006/relationships/image" Target="media/image728.png"/><Relationship Id="rId741" Type="http://schemas.openxmlformats.org/officeDocument/2006/relationships/image" Target="media/image729.png"/><Relationship Id="rId742" Type="http://schemas.openxmlformats.org/officeDocument/2006/relationships/image" Target="media/image730.png"/><Relationship Id="rId743" Type="http://schemas.openxmlformats.org/officeDocument/2006/relationships/image" Target="media/image731.png"/><Relationship Id="rId744" Type="http://schemas.openxmlformats.org/officeDocument/2006/relationships/image" Target="media/image732.png"/><Relationship Id="rId745" Type="http://schemas.openxmlformats.org/officeDocument/2006/relationships/image" Target="media/image733.png"/><Relationship Id="rId746" Type="http://schemas.openxmlformats.org/officeDocument/2006/relationships/image" Target="media/image734.png"/><Relationship Id="rId747" Type="http://schemas.openxmlformats.org/officeDocument/2006/relationships/image" Target="media/image735.png"/><Relationship Id="rId748" Type="http://schemas.openxmlformats.org/officeDocument/2006/relationships/image" Target="media/image736.png"/><Relationship Id="rId749" Type="http://schemas.openxmlformats.org/officeDocument/2006/relationships/image" Target="media/image737.png"/><Relationship Id="rId750" Type="http://schemas.openxmlformats.org/officeDocument/2006/relationships/image" Target="media/image738.png"/><Relationship Id="rId751" Type="http://schemas.openxmlformats.org/officeDocument/2006/relationships/image" Target="media/image739.png"/><Relationship Id="rId752" Type="http://schemas.openxmlformats.org/officeDocument/2006/relationships/image" Target="media/image740.png"/><Relationship Id="rId753" Type="http://schemas.openxmlformats.org/officeDocument/2006/relationships/image" Target="media/image741.png"/><Relationship Id="rId754" Type="http://schemas.openxmlformats.org/officeDocument/2006/relationships/image" Target="media/image742.png"/><Relationship Id="rId755" Type="http://schemas.openxmlformats.org/officeDocument/2006/relationships/image" Target="media/image743.png"/><Relationship Id="rId756" Type="http://schemas.openxmlformats.org/officeDocument/2006/relationships/image" Target="media/image744.png"/><Relationship Id="rId757" Type="http://schemas.openxmlformats.org/officeDocument/2006/relationships/image" Target="media/image745.png"/><Relationship Id="rId758" Type="http://schemas.openxmlformats.org/officeDocument/2006/relationships/image" Target="media/image746.png"/><Relationship Id="rId759" Type="http://schemas.openxmlformats.org/officeDocument/2006/relationships/image" Target="media/image747.png"/><Relationship Id="rId760" Type="http://schemas.openxmlformats.org/officeDocument/2006/relationships/image" Target="media/image748.png"/><Relationship Id="rId761" Type="http://schemas.openxmlformats.org/officeDocument/2006/relationships/image" Target="media/image749.png"/><Relationship Id="rId762" Type="http://schemas.openxmlformats.org/officeDocument/2006/relationships/image" Target="media/image750.png"/><Relationship Id="rId763" Type="http://schemas.openxmlformats.org/officeDocument/2006/relationships/image" Target="media/image751.png"/><Relationship Id="rId764" Type="http://schemas.openxmlformats.org/officeDocument/2006/relationships/image" Target="media/image752.png"/><Relationship Id="rId765" Type="http://schemas.openxmlformats.org/officeDocument/2006/relationships/image" Target="media/image753.png"/><Relationship Id="rId766" Type="http://schemas.openxmlformats.org/officeDocument/2006/relationships/image" Target="media/image754.png"/><Relationship Id="rId767" Type="http://schemas.openxmlformats.org/officeDocument/2006/relationships/image" Target="media/image755.png"/><Relationship Id="rId768" Type="http://schemas.openxmlformats.org/officeDocument/2006/relationships/image" Target="media/image756.png"/><Relationship Id="rId769" Type="http://schemas.openxmlformats.org/officeDocument/2006/relationships/image" Target="media/image757.png"/><Relationship Id="rId770" Type="http://schemas.openxmlformats.org/officeDocument/2006/relationships/image" Target="media/image758.png"/><Relationship Id="rId771" Type="http://schemas.openxmlformats.org/officeDocument/2006/relationships/image" Target="media/image759.png"/><Relationship Id="rId772" Type="http://schemas.openxmlformats.org/officeDocument/2006/relationships/image" Target="media/image760.png"/><Relationship Id="rId773" Type="http://schemas.openxmlformats.org/officeDocument/2006/relationships/image" Target="media/image761.png"/><Relationship Id="rId774" Type="http://schemas.openxmlformats.org/officeDocument/2006/relationships/image" Target="media/image762.png"/><Relationship Id="rId775" Type="http://schemas.openxmlformats.org/officeDocument/2006/relationships/image" Target="media/image763.png"/><Relationship Id="rId776" Type="http://schemas.openxmlformats.org/officeDocument/2006/relationships/image" Target="media/image764.png"/><Relationship Id="rId777" Type="http://schemas.openxmlformats.org/officeDocument/2006/relationships/image" Target="media/image765.png"/><Relationship Id="rId778" Type="http://schemas.openxmlformats.org/officeDocument/2006/relationships/image" Target="media/image766.png"/><Relationship Id="rId779" Type="http://schemas.openxmlformats.org/officeDocument/2006/relationships/image" Target="media/image767.png"/><Relationship Id="rId780" Type="http://schemas.openxmlformats.org/officeDocument/2006/relationships/image" Target="media/image768.png"/><Relationship Id="rId781" Type="http://schemas.openxmlformats.org/officeDocument/2006/relationships/image" Target="media/image769.png"/><Relationship Id="rId782" Type="http://schemas.openxmlformats.org/officeDocument/2006/relationships/image" Target="media/image770.png"/><Relationship Id="rId783" Type="http://schemas.openxmlformats.org/officeDocument/2006/relationships/image" Target="media/image771.png"/><Relationship Id="rId784" Type="http://schemas.openxmlformats.org/officeDocument/2006/relationships/image" Target="media/image772.png"/><Relationship Id="rId785" Type="http://schemas.openxmlformats.org/officeDocument/2006/relationships/image" Target="media/image773.png"/><Relationship Id="rId786" Type="http://schemas.openxmlformats.org/officeDocument/2006/relationships/image" Target="media/image774.png"/><Relationship Id="rId787" Type="http://schemas.openxmlformats.org/officeDocument/2006/relationships/image" Target="media/image775.png"/><Relationship Id="rId788" Type="http://schemas.openxmlformats.org/officeDocument/2006/relationships/image" Target="media/image776.png"/><Relationship Id="rId789" Type="http://schemas.openxmlformats.org/officeDocument/2006/relationships/image" Target="media/image777.png"/><Relationship Id="rId790" Type="http://schemas.openxmlformats.org/officeDocument/2006/relationships/image" Target="media/image778.png"/><Relationship Id="rId791" Type="http://schemas.openxmlformats.org/officeDocument/2006/relationships/image" Target="media/image779.png"/><Relationship Id="rId792" Type="http://schemas.openxmlformats.org/officeDocument/2006/relationships/image" Target="media/image780.png"/><Relationship Id="rId793" Type="http://schemas.openxmlformats.org/officeDocument/2006/relationships/image" Target="media/image781.png"/><Relationship Id="rId794" Type="http://schemas.openxmlformats.org/officeDocument/2006/relationships/image" Target="media/image782.png"/><Relationship Id="rId795" Type="http://schemas.openxmlformats.org/officeDocument/2006/relationships/image" Target="media/image783.png"/><Relationship Id="rId796" Type="http://schemas.openxmlformats.org/officeDocument/2006/relationships/image" Target="media/image784.png"/><Relationship Id="rId797" Type="http://schemas.openxmlformats.org/officeDocument/2006/relationships/image" Target="media/image785.png"/><Relationship Id="rId798" Type="http://schemas.openxmlformats.org/officeDocument/2006/relationships/image" Target="media/image786.png"/><Relationship Id="rId799" Type="http://schemas.openxmlformats.org/officeDocument/2006/relationships/image" Target="media/image787.png"/><Relationship Id="rId800" Type="http://schemas.openxmlformats.org/officeDocument/2006/relationships/image" Target="media/image788.png"/><Relationship Id="rId801" Type="http://schemas.openxmlformats.org/officeDocument/2006/relationships/image" Target="media/image789.png"/><Relationship Id="rId802" Type="http://schemas.openxmlformats.org/officeDocument/2006/relationships/image" Target="media/image790.png"/><Relationship Id="rId803" Type="http://schemas.openxmlformats.org/officeDocument/2006/relationships/image" Target="media/image791.png"/><Relationship Id="rId804" Type="http://schemas.openxmlformats.org/officeDocument/2006/relationships/image" Target="media/image792.png"/><Relationship Id="rId805" Type="http://schemas.openxmlformats.org/officeDocument/2006/relationships/image" Target="media/image793.png"/><Relationship Id="rId806" Type="http://schemas.openxmlformats.org/officeDocument/2006/relationships/image" Target="media/image794.png"/><Relationship Id="rId807" Type="http://schemas.openxmlformats.org/officeDocument/2006/relationships/image" Target="media/image795.png"/><Relationship Id="rId808" Type="http://schemas.openxmlformats.org/officeDocument/2006/relationships/image" Target="media/image796.png"/><Relationship Id="rId809" Type="http://schemas.openxmlformats.org/officeDocument/2006/relationships/image" Target="media/image797.png"/><Relationship Id="rId810" Type="http://schemas.openxmlformats.org/officeDocument/2006/relationships/image" Target="media/image798.png"/><Relationship Id="rId811" Type="http://schemas.openxmlformats.org/officeDocument/2006/relationships/image" Target="media/image799.png"/><Relationship Id="rId812" Type="http://schemas.openxmlformats.org/officeDocument/2006/relationships/image" Target="media/image800.png"/><Relationship Id="rId813" Type="http://schemas.openxmlformats.org/officeDocument/2006/relationships/image" Target="media/image801.png"/><Relationship Id="rId814" Type="http://schemas.openxmlformats.org/officeDocument/2006/relationships/image" Target="media/image802.png"/><Relationship Id="rId815" Type="http://schemas.openxmlformats.org/officeDocument/2006/relationships/image" Target="media/image803.png"/><Relationship Id="rId816" Type="http://schemas.openxmlformats.org/officeDocument/2006/relationships/image" Target="media/image804.png"/><Relationship Id="rId817" Type="http://schemas.openxmlformats.org/officeDocument/2006/relationships/image" Target="media/image805.png"/><Relationship Id="rId818" Type="http://schemas.openxmlformats.org/officeDocument/2006/relationships/image" Target="media/image806.png"/><Relationship Id="rId819" Type="http://schemas.openxmlformats.org/officeDocument/2006/relationships/image" Target="media/image807.png"/><Relationship Id="rId820" Type="http://schemas.openxmlformats.org/officeDocument/2006/relationships/image" Target="media/image808.png"/><Relationship Id="rId821" Type="http://schemas.openxmlformats.org/officeDocument/2006/relationships/image" Target="media/image809.png"/><Relationship Id="rId822" Type="http://schemas.openxmlformats.org/officeDocument/2006/relationships/image" Target="media/image810.png"/><Relationship Id="rId823" Type="http://schemas.openxmlformats.org/officeDocument/2006/relationships/image" Target="media/image811.png"/><Relationship Id="rId824" Type="http://schemas.openxmlformats.org/officeDocument/2006/relationships/image" Target="media/image812.png"/><Relationship Id="rId825" Type="http://schemas.openxmlformats.org/officeDocument/2006/relationships/image" Target="media/image813.png"/><Relationship Id="rId826" Type="http://schemas.openxmlformats.org/officeDocument/2006/relationships/image" Target="media/image814.png"/><Relationship Id="rId827" Type="http://schemas.openxmlformats.org/officeDocument/2006/relationships/image" Target="media/image815.png"/><Relationship Id="rId828" Type="http://schemas.openxmlformats.org/officeDocument/2006/relationships/image" Target="media/image816.png"/><Relationship Id="rId829" Type="http://schemas.openxmlformats.org/officeDocument/2006/relationships/image" Target="media/image817.png"/><Relationship Id="rId830" Type="http://schemas.openxmlformats.org/officeDocument/2006/relationships/image" Target="media/image818.png"/><Relationship Id="rId831" Type="http://schemas.openxmlformats.org/officeDocument/2006/relationships/image" Target="media/image819.png"/><Relationship Id="rId832" Type="http://schemas.openxmlformats.org/officeDocument/2006/relationships/image" Target="media/image820.png"/><Relationship Id="rId833" Type="http://schemas.openxmlformats.org/officeDocument/2006/relationships/image" Target="media/image821.png"/><Relationship Id="rId834" Type="http://schemas.openxmlformats.org/officeDocument/2006/relationships/image" Target="media/image822.png"/><Relationship Id="rId835" Type="http://schemas.openxmlformats.org/officeDocument/2006/relationships/image" Target="media/image823.png"/><Relationship Id="rId836" Type="http://schemas.openxmlformats.org/officeDocument/2006/relationships/image" Target="media/image824.png"/><Relationship Id="rId837" Type="http://schemas.openxmlformats.org/officeDocument/2006/relationships/image" Target="media/image825.png"/><Relationship Id="rId838" Type="http://schemas.openxmlformats.org/officeDocument/2006/relationships/image" Target="media/image826.png"/><Relationship Id="rId839" Type="http://schemas.openxmlformats.org/officeDocument/2006/relationships/image" Target="media/image827.png"/><Relationship Id="rId840" Type="http://schemas.openxmlformats.org/officeDocument/2006/relationships/image" Target="media/image828.png"/><Relationship Id="rId841" Type="http://schemas.openxmlformats.org/officeDocument/2006/relationships/image" Target="media/image829.png"/><Relationship Id="rId842" Type="http://schemas.openxmlformats.org/officeDocument/2006/relationships/image" Target="media/image830.png"/><Relationship Id="rId843" Type="http://schemas.openxmlformats.org/officeDocument/2006/relationships/image" Target="media/image831.png"/><Relationship Id="rId844" Type="http://schemas.openxmlformats.org/officeDocument/2006/relationships/image" Target="media/image832.png"/><Relationship Id="rId845" Type="http://schemas.openxmlformats.org/officeDocument/2006/relationships/image" Target="media/image833.png"/><Relationship Id="rId846" Type="http://schemas.openxmlformats.org/officeDocument/2006/relationships/image" Target="media/image834.png"/><Relationship Id="rId847" Type="http://schemas.openxmlformats.org/officeDocument/2006/relationships/image" Target="media/image835.png"/><Relationship Id="rId848" Type="http://schemas.openxmlformats.org/officeDocument/2006/relationships/image" Target="media/image836.png"/><Relationship Id="rId849" Type="http://schemas.openxmlformats.org/officeDocument/2006/relationships/image" Target="media/image837.png"/><Relationship Id="rId850" Type="http://schemas.openxmlformats.org/officeDocument/2006/relationships/image" Target="media/image838.png"/><Relationship Id="rId851" Type="http://schemas.openxmlformats.org/officeDocument/2006/relationships/image" Target="media/image839.png"/><Relationship Id="rId852" Type="http://schemas.openxmlformats.org/officeDocument/2006/relationships/image" Target="media/image840.png"/><Relationship Id="rId853" Type="http://schemas.openxmlformats.org/officeDocument/2006/relationships/image" Target="media/image841.png"/><Relationship Id="rId854" Type="http://schemas.openxmlformats.org/officeDocument/2006/relationships/image" Target="media/image842.png"/><Relationship Id="rId855" Type="http://schemas.openxmlformats.org/officeDocument/2006/relationships/image" Target="media/image843.png"/><Relationship Id="rId856" Type="http://schemas.openxmlformats.org/officeDocument/2006/relationships/image" Target="media/image844.png"/><Relationship Id="rId857" Type="http://schemas.openxmlformats.org/officeDocument/2006/relationships/image" Target="media/image845.png"/><Relationship Id="rId858" Type="http://schemas.openxmlformats.org/officeDocument/2006/relationships/image" Target="media/image846.png"/><Relationship Id="rId859" Type="http://schemas.openxmlformats.org/officeDocument/2006/relationships/image" Target="media/image847.png"/><Relationship Id="rId860" Type="http://schemas.openxmlformats.org/officeDocument/2006/relationships/image" Target="media/image848.png"/><Relationship Id="rId861" Type="http://schemas.openxmlformats.org/officeDocument/2006/relationships/image" Target="media/image849.png"/><Relationship Id="rId862" Type="http://schemas.openxmlformats.org/officeDocument/2006/relationships/image" Target="media/image850.png"/><Relationship Id="rId863" Type="http://schemas.openxmlformats.org/officeDocument/2006/relationships/image" Target="media/image851.png"/><Relationship Id="rId864" Type="http://schemas.openxmlformats.org/officeDocument/2006/relationships/image" Target="media/image852.png"/><Relationship Id="rId865" Type="http://schemas.openxmlformats.org/officeDocument/2006/relationships/image" Target="media/image853.png"/><Relationship Id="rId866" Type="http://schemas.openxmlformats.org/officeDocument/2006/relationships/image" Target="media/image854.png"/><Relationship Id="rId867" Type="http://schemas.openxmlformats.org/officeDocument/2006/relationships/image" Target="media/image855.png"/><Relationship Id="rId868" Type="http://schemas.openxmlformats.org/officeDocument/2006/relationships/image" Target="media/image856.png"/><Relationship Id="rId869" Type="http://schemas.openxmlformats.org/officeDocument/2006/relationships/image" Target="media/image857.png"/><Relationship Id="rId870" Type="http://schemas.openxmlformats.org/officeDocument/2006/relationships/image" Target="media/image858.png"/><Relationship Id="rId871" Type="http://schemas.openxmlformats.org/officeDocument/2006/relationships/image" Target="media/image859.png"/><Relationship Id="rId872" Type="http://schemas.openxmlformats.org/officeDocument/2006/relationships/image" Target="media/image860.png"/><Relationship Id="rId873" Type="http://schemas.openxmlformats.org/officeDocument/2006/relationships/image" Target="media/image861.png"/><Relationship Id="rId874" Type="http://schemas.openxmlformats.org/officeDocument/2006/relationships/image" Target="media/image862.png"/><Relationship Id="rId875" Type="http://schemas.openxmlformats.org/officeDocument/2006/relationships/image" Target="media/image863.png"/><Relationship Id="rId876" Type="http://schemas.openxmlformats.org/officeDocument/2006/relationships/image" Target="media/image864.png"/><Relationship Id="rId877" Type="http://schemas.openxmlformats.org/officeDocument/2006/relationships/image" Target="media/image865.png"/><Relationship Id="rId878" Type="http://schemas.openxmlformats.org/officeDocument/2006/relationships/image" Target="media/image866.png"/><Relationship Id="rId879" Type="http://schemas.openxmlformats.org/officeDocument/2006/relationships/image" Target="media/image867.png"/><Relationship Id="rId880" Type="http://schemas.openxmlformats.org/officeDocument/2006/relationships/image" Target="media/image868.png"/><Relationship Id="rId881" Type="http://schemas.openxmlformats.org/officeDocument/2006/relationships/image" Target="media/image869.png"/><Relationship Id="rId882" Type="http://schemas.openxmlformats.org/officeDocument/2006/relationships/image" Target="media/image870.png"/><Relationship Id="rId883" Type="http://schemas.openxmlformats.org/officeDocument/2006/relationships/image" Target="media/image871.png"/><Relationship Id="rId884" Type="http://schemas.openxmlformats.org/officeDocument/2006/relationships/image" Target="media/image872.png"/><Relationship Id="rId885" Type="http://schemas.openxmlformats.org/officeDocument/2006/relationships/image" Target="media/image873.png"/><Relationship Id="rId886" Type="http://schemas.openxmlformats.org/officeDocument/2006/relationships/image" Target="media/image874.png"/><Relationship Id="rId887" Type="http://schemas.openxmlformats.org/officeDocument/2006/relationships/image" Target="media/image875.png"/><Relationship Id="rId888" Type="http://schemas.openxmlformats.org/officeDocument/2006/relationships/image" Target="media/image876.png"/><Relationship Id="rId889" Type="http://schemas.openxmlformats.org/officeDocument/2006/relationships/image" Target="media/image877.png"/><Relationship Id="rId890" Type="http://schemas.openxmlformats.org/officeDocument/2006/relationships/image" Target="media/image878.png"/><Relationship Id="rId891" Type="http://schemas.openxmlformats.org/officeDocument/2006/relationships/image" Target="media/image879.png"/><Relationship Id="rId892" Type="http://schemas.openxmlformats.org/officeDocument/2006/relationships/image" Target="media/image880.png"/><Relationship Id="rId893" Type="http://schemas.openxmlformats.org/officeDocument/2006/relationships/image" Target="media/image881.png"/><Relationship Id="rId894" Type="http://schemas.openxmlformats.org/officeDocument/2006/relationships/image" Target="media/image882.png"/><Relationship Id="rId895" Type="http://schemas.openxmlformats.org/officeDocument/2006/relationships/image" Target="media/image883.png"/><Relationship Id="rId896" Type="http://schemas.openxmlformats.org/officeDocument/2006/relationships/image" Target="media/image884.png"/><Relationship Id="rId897" Type="http://schemas.openxmlformats.org/officeDocument/2006/relationships/image" Target="media/image885.png"/><Relationship Id="rId898" Type="http://schemas.openxmlformats.org/officeDocument/2006/relationships/image" Target="media/image886.png"/><Relationship Id="rId899" Type="http://schemas.openxmlformats.org/officeDocument/2006/relationships/image" Target="media/image887.png"/><Relationship Id="rId900" Type="http://schemas.openxmlformats.org/officeDocument/2006/relationships/image" Target="media/image888.png"/><Relationship Id="rId901" Type="http://schemas.openxmlformats.org/officeDocument/2006/relationships/image" Target="media/image889.png"/><Relationship Id="rId902" Type="http://schemas.openxmlformats.org/officeDocument/2006/relationships/image" Target="media/image890.png"/><Relationship Id="rId903" Type="http://schemas.openxmlformats.org/officeDocument/2006/relationships/image" Target="media/image891.png"/><Relationship Id="rId904" Type="http://schemas.openxmlformats.org/officeDocument/2006/relationships/image" Target="media/image892.png"/><Relationship Id="rId905" Type="http://schemas.openxmlformats.org/officeDocument/2006/relationships/image" Target="media/image893.png"/><Relationship Id="rId906" Type="http://schemas.openxmlformats.org/officeDocument/2006/relationships/image" Target="media/image894.png"/><Relationship Id="rId907" Type="http://schemas.openxmlformats.org/officeDocument/2006/relationships/image" Target="media/image895.png"/><Relationship Id="rId908" Type="http://schemas.openxmlformats.org/officeDocument/2006/relationships/image" Target="media/image896.png"/><Relationship Id="rId909" Type="http://schemas.openxmlformats.org/officeDocument/2006/relationships/image" Target="media/image897.png"/><Relationship Id="rId910" Type="http://schemas.openxmlformats.org/officeDocument/2006/relationships/image" Target="media/image898.png"/><Relationship Id="rId911" Type="http://schemas.openxmlformats.org/officeDocument/2006/relationships/image" Target="media/image899.png"/><Relationship Id="rId912" Type="http://schemas.openxmlformats.org/officeDocument/2006/relationships/image" Target="media/image900.png"/><Relationship Id="rId913" Type="http://schemas.openxmlformats.org/officeDocument/2006/relationships/image" Target="media/image901.png"/><Relationship Id="rId914" Type="http://schemas.openxmlformats.org/officeDocument/2006/relationships/image" Target="media/image902.png"/><Relationship Id="rId915" Type="http://schemas.openxmlformats.org/officeDocument/2006/relationships/image" Target="media/image903.png"/><Relationship Id="rId916" Type="http://schemas.openxmlformats.org/officeDocument/2006/relationships/image" Target="media/image904.png"/><Relationship Id="rId917" Type="http://schemas.openxmlformats.org/officeDocument/2006/relationships/image" Target="media/image905.png"/><Relationship Id="rId918" Type="http://schemas.openxmlformats.org/officeDocument/2006/relationships/image" Target="media/image906.png"/><Relationship Id="rId919" Type="http://schemas.openxmlformats.org/officeDocument/2006/relationships/image" Target="media/image907.png"/><Relationship Id="rId920" Type="http://schemas.openxmlformats.org/officeDocument/2006/relationships/image" Target="media/image908.png"/><Relationship Id="rId921" Type="http://schemas.openxmlformats.org/officeDocument/2006/relationships/image" Target="media/image909.png"/><Relationship Id="rId922" Type="http://schemas.openxmlformats.org/officeDocument/2006/relationships/image" Target="media/image910.png"/><Relationship Id="rId923" Type="http://schemas.openxmlformats.org/officeDocument/2006/relationships/image" Target="media/image911.png"/><Relationship Id="rId924" Type="http://schemas.openxmlformats.org/officeDocument/2006/relationships/image" Target="media/image912.png"/><Relationship Id="rId925" Type="http://schemas.openxmlformats.org/officeDocument/2006/relationships/image" Target="media/image913.png"/><Relationship Id="rId926" Type="http://schemas.openxmlformats.org/officeDocument/2006/relationships/image" Target="media/image914.png"/><Relationship Id="rId927" Type="http://schemas.openxmlformats.org/officeDocument/2006/relationships/image" Target="media/image915.png"/><Relationship Id="rId928" Type="http://schemas.openxmlformats.org/officeDocument/2006/relationships/image" Target="media/image916.png"/><Relationship Id="rId929" Type="http://schemas.openxmlformats.org/officeDocument/2006/relationships/image" Target="media/image917.png"/><Relationship Id="rId930" Type="http://schemas.openxmlformats.org/officeDocument/2006/relationships/image" Target="media/image918.png"/><Relationship Id="rId931" Type="http://schemas.openxmlformats.org/officeDocument/2006/relationships/image" Target="media/image919.png"/><Relationship Id="rId932" Type="http://schemas.openxmlformats.org/officeDocument/2006/relationships/image" Target="media/image920.png"/><Relationship Id="rId933" Type="http://schemas.openxmlformats.org/officeDocument/2006/relationships/image" Target="media/image921.png"/><Relationship Id="rId934" Type="http://schemas.openxmlformats.org/officeDocument/2006/relationships/image" Target="media/image922.png"/><Relationship Id="rId935" Type="http://schemas.openxmlformats.org/officeDocument/2006/relationships/image" Target="media/image923.png"/><Relationship Id="rId936" Type="http://schemas.openxmlformats.org/officeDocument/2006/relationships/image" Target="media/image924.png"/><Relationship Id="rId937" Type="http://schemas.openxmlformats.org/officeDocument/2006/relationships/image" Target="media/image925.png"/><Relationship Id="rId938" Type="http://schemas.openxmlformats.org/officeDocument/2006/relationships/image" Target="media/image926.png"/><Relationship Id="rId939" Type="http://schemas.openxmlformats.org/officeDocument/2006/relationships/image" Target="media/image927.png"/><Relationship Id="rId940" Type="http://schemas.openxmlformats.org/officeDocument/2006/relationships/image" Target="media/image928.png"/><Relationship Id="rId941" Type="http://schemas.openxmlformats.org/officeDocument/2006/relationships/image" Target="media/image929.png"/><Relationship Id="rId942" Type="http://schemas.openxmlformats.org/officeDocument/2006/relationships/image" Target="media/image930.png"/><Relationship Id="rId943" Type="http://schemas.openxmlformats.org/officeDocument/2006/relationships/image" Target="media/image931.png"/><Relationship Id="rId944" Type="http://schemas.openxmlformats.org/officeDocument/2006/relationships/image" Target="media/image932.png"/><Relationship Id="rId945" Type="http://schemas.openxmlformats.org/officeDocument/2006/relationships/image" Target="media/image933.png"/><Relationship Id="rId946" Type="http://schemas.openxmlformats.org/officeDocument/2006/relationships/image" Target="media/image934.png"/><Relationship Id="rId947" Type="http://schemas.openxmlformats.org/officeDocument/2006/relationships/image" Target="media/image935.png"/><Relationship Id="rId948" Type="http://schemas.openxmlformats.org/officeDocument/2006/relationships/image" Target="media/image936.png"/><Relationship Id="rId949" Type="http://schemas.openxmlformats.org/officeDocument/2006/relationships/image" Target="media/image937.png"/><Relationship Id="rId950" Type="http://schemas.openxmlformats.org/officeDocument/2006/relationships/image" Target="media/image938.png"/><Relationship Id="rId951" Type="http://schemas.openxmlformats.org/officeDocument/2006/relationships/image" Target="media/image939.png"/><Relationship Id="rId952" Type="http://schemas.openxmlformats.org/officeDocument/2006/relationships/image" Target="media/image940.png"/><Relationship Id="rId953" Type="http://schemas.openxmlformats.org/officeDocument/2006/relationships/image" Target="media/image941.png"/><Relationship Id="rId954" Type="http://schemas.openxmlformats.org/officeDocument/2006/relationships/image" Target="media/image942.png"/><Relationship Id="rId955" Type="http://schemas.openxmlformats.org/officeDocument/2006/relationships/image" Target="media/image943.png"/><Relationship Id="rId956" Type="http://schemas.openxmlformats.org/officeDocument/2006/relationships/image" Target="media/image944.png"/><Relationship Id="rId957" Type="http://schemas.openxmlformats.org/officeDocument/2006/relationships/image" Target="media/image945.png"/><Relationship Id="rId958" Type="http://schemas.openxmlformats.org/officeDocument/2006/relationships/image" Target="media/image946.png"/><Relationship Id="rId959" Type="http://schemas.openxmlformats.org/officeDocument/2006/relationships/image" Target="media/image947.png"/><Relationship Id="rId960" Type="http://schemas.openxmlformats.org/officeDocument/2006/relationships/image" Target="media/image948.png"/><Relationship Id="rId961" Type="http://schemas.openxmlformats.org/officeDocument/2006/relationships/image" Target="media/image949.png"/><Relationship Id="rId962" Type="http://schemas.openxmlformats.org/officeDocument/2006/relationships/image" Target="media/image950.png"/><Relationship Id="rId963" Type="http://schemas.openxmlformats.org/officeDocument/2006/relationships/image" Target="media/image951.png"/><Relationship Id="rId964" Type="http://schemas.openxmlformats.org/officeDocument/2006/relationships/image" Target="media/image952.png"/><Relationship Id="rId965" Type="http://schemas.openxmlformats.org/officeDocument/2006/relationships/image" Target="media/image953.png"/><Relationship Id="rId966" Type="http://schemas.openxmlformats.org/officeDocument/2006/relationships/image" Target="media/image954.png"/><Relationship Id="rId967" Type="http://schemas.openxmlformats.org/officeDocument/2006/relationships/image" Target="media/image955.png"/><Relationship Id="rId968" Type="http://schemas.openxmlformats.org/officeDocument/2006/relationships/image" Target="media/image956.png"/><Relationship Id="rId969" Type="http://schemas.openxmlformats.org/officeDocument/2006/relationships/image" Target="media/image957.png"/><Relationship Id="rId970" Type="http://schemas.openxmlformats.org/officeDocument/2006/relationships/image" Target="media/image958.png"/><Relationship Id="rId971" Type="http://schemas.openxmlformats.org/officeDocument/2006/relationships/image" Target="media/image959.png"/><Relationship Id="rId972" Type="http://schemas.openxmlformats.org/officeDocument/2006/relationships/image" Target="media/image960.png"/><Relationship Id="rId973" Type="http://schemas.openxmlformats.org/officeDocument/2006/relationships/image" Target="media/image961.png"/><Relationship Id="rId974" Type="http://schemas.openxmlformats.org/officeDocument/2006/relationships/image" Target="media/image962.png"/><Relationship Id="rId975" Type="http://schemas.openxmlformats.org/officeDocument/2006/relationships/image" Target="media/image963.png"/><Relationship Id="rId976" Type="http://schemas.openxmlformats.org/officeDocument/2006/relationships/hyperlink" Target="mailto:marcom@akrossilicon.com" TargetMode="External"/><Relationship Id="rId977" Type="http://schemas.openxmlformats.org/officeDocument/2006/relationships/hyperlink" Target="http://www.akrossilicon.com/" TargetMode="External"/><Relationship Id="rId978" Type="http://schemas.openxmlformats.org/officeDocument/2006/relationships/footer" Target="footer8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krosSilicon.com/" TargetMode="External"/></Relationships>
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krosSilicon.com/" TargetMode="External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krosSilicon.com/" TargetMode="External"/></Relationships>
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krosSilicon.com/" TargetMode="External"/></Relationships>
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krosSilicon.com/" TargetMode="External"/></Relationships>
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krosSilicon.com/" TargetMode="External"/></Relationships>
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krosSilicon.com/" TargetMode="External"/></Relationships>
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krosSilicon.com/" TargetMode="Externa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fgreenfeld</dc:creator>
  <dc:title>Microsoft Word - AS1138_v1.9.docx</dc:title>
  <dcterms:created xsi:type="dcterms:W3CDTF">2018-04-27T11:41:50Z</dcterms:created>
  <dcterms:modified xsi:type="dcterms:W3CDTF">2018-04-27T11:41:50Z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2015-06-03T00:00:00Z</vt:filetime>
  </property>
  <property fmtid="{D5CDD505-2E9C-101B-9397-08002B2CF9AE}" pid="3" name="LastSaved">
    <vt:filetime>2018-04-27T00:00:00Z</vt:filetime>
  </property>
</Properties>
</file>
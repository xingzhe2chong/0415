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20" w:lineRule="exact"/>
        <w:jc w:val="left"/>
        <w:rPr>
          <w:sz w:val="22"/>
          <w:szCs w:val="22"/>
        </w:rPr>
      </w:pPr>
    </w:p>
    <w:p>
      <w:pPr>
        <w:spacing w:before="14" w:after="0" w:line="240" w:lineRule="auto"/>
        <w:ind w:left="561" w:right="-20"/>
        <w:jc w:val="left"/>
        <w:rPr>
          <w:rFonts w:ascii="Arial" w:hAnsi="Arial" w:eastAsia="Arial" w:cs="Arial"/>
          <w:sz w:val="28"/>
          <w:szCs w:val="28"/>
        </w:rPr>
      </w:pPr>
      <w:r>
        <w:pict>
          <v:shape id="_x0000_s1026" o:spid="_x0000_s1026" o:spt="75" type="#_x0000_t75" style="position:absolute;left:0pt;margin-left:45.35pt;margin-top:-36.9pt;height:39.95pt;width:512pt;mso-position-horizontal-relative:page;z-index:-9216;mso-width-relative:page;mso-height-relative:page;" filled="f" coordsize="21600,21600">
            <v:path/>
            <v:fill on="f" focussize="0,0"/>
            <v:stroke/>
            <v:imagedata r:id="rId13" o:title=""/>
            <o:lock v:ext="edit" aspectratio="t"/>
          </v:shape>
        </w:pict>
      </w:r>
      <w:r>
        <w:rPr>
          <w:rFonts w:ascii="Arial" w:hAnsi="Arial" w:eastAsia="Arial" w:cs="Arial"/>
          <w:color w:val="2268AE"/>
          <w:spacing w:val="0"/>
          <w:w w:val="100"/>
          <w:sz w:val="28"/>
          <w:szCs w:val="28"/>
        </w:rPr>
        <w:t>AS1138</w:t>
      </w:r>
      <w:r>
        <w:rPr>
          <w:rFonts w:ascii="Arial" w:hAnsi="Arial" w:eastAsia="Arial" w:cs="Arial"/>
          <w:color w:val="2268AE"/>
          <w:spacing w:val="-1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70BD"/>
          <w:spacing w:val="0"/>
          <w:w w:val="100"/>
          <w:sz w:val="28"/>
          <w:szCs w:val="28"/>
        </w:rPr>
        <w:t xml:space="preserve">— 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3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oE</w:t>
      </w:r>
      <w:r>
        <w:rPr>
          <w:rFonts w:ascii="Arial" w:hAnsi="Arial" w:eastAsia="Arial" w:cs="Arial"/>
          <w:color w:val="000000"/>
          <w:spacing w:val="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 xml:space="preserve">PD 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nd</w:t>
      </w:r>
      <w:r>
        <w:rPr>
          <w:rFonts w:ascii="Arial" w:hAnsi="Arial" w:eastAsia="Arial" w:cs="Arial"/>
          <w:color w:val="000000"/>
          <w:spacing w:val="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DC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-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28"/>
          <w:szCs w:val="2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28"/>
          <w:szCs w:val="2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28"/>
          <w:szCs w:val="2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28"/>
          <w:szCs w:val="28"/>
        </w:rPr>
        <w:t>roller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80" w:bottom="280" w:left="800" w:header="720" w:footer="720" w:gutter="0"/>
        </w:sectPr>
      </w:pPr>
    </w:p>
    <w:p>
      <w:pPr>
        <w:spacing w:before="20" w:after="0" w:line="240" w:lineRule="auto"/>
        <w:ind w:left="107" w:right="-1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ES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</w:t>
      </w:r>
      <w:r>
        <w:rPr>
          <w:rFonts w:ascii="Arial" w:hAnsi="Arial" w:eastAsia="Arial" w:cs="Arial"/>
          <w:color w:val="2268AE"/>
          <w:spacing w:val="29"/>
          <w:w w:val="100"/>
          <w:sz w:val="24"/>
          <w:szCs w:val="24"/>
          <w:u w:val="single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107" w:right="-48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ingle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g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hly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or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net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es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input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er of </w:t>
      </w:r>
      <w:r>
        <w:rPr>
          <w:rFonts w:ascii="Arial" w:hAnsi="Arial" w:eastAsia="Arial" w:cs="Arial"/>
          <w:spacing w:val="1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up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</w:t>
      </w:r>
      <w:r>
        <w:rPr>
          <w:rFonts w:ascii="Arial" w:hAnsi="Arial" w:eastAsia="Arial" w:cs="Arial"/>
          <w:spacing w:val="-5"/>
          <w:w w:val="100"/>
          <w:sz w:val="16"/>
          <w:szCs w:val="16"/>
        </w:rPr>
        <w:t>0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.   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ppl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lude </w:t>
      </w:r>
      <w:r>
        <w:rPr>
          <w:rFonts w:ascii="Arial" w:hAnsi="Arial" w:eastAsia="Arial" w:cs="Arial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spacing w:val="1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P </w:t>
      </w:r>
      <w:r>
        <w:rPr>
          <w:rFonts w:ascii="Arial" w:hAnsi="Arial" w:eastAsia="Arial" w:cs="Arial"/>
          <w:spacing w:val="1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hone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4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X Te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inal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les Te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 Thin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lien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 and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ebook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107" w:right="-48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input</w:t>
      </w:r>
      <w:r>
        <w:rPr>
          <w:rFonts w:ascii="Arial" w:hAnsi="Arial" w:eastAsia="Arial" w:cs="Arial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</w:t>
      </w:r>
      <w:r>
        <w:rPr>
          <w:rFonts w:ascii="Arial" w:hAnsi="Arial" w:eastAsia="Arial" w:cs="Arial"/>
          <w:spacing w:val="1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oller</w:t>
      </w:r>
      <w:r>
        <w:rPr>
          <w:rFonts w:ascii="Arial" w:hAnsi="Arial" w:eastAsia="Arial" w:cs="Arial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 a</w:t>
      </w:r>
      <w:r>
        <w:rPr>
          <w:rFonts w:ascii="Arial" w:hAnsi="Arial" w:eastAsia="Arial" w:cs="Arial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DC-D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2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olle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all</w:t>
      </w:r>
      <w:r>
        <w:rPr>
          <w:rFonts w:ascii="Arial" w:hAnsi="Arial" w:eastAsia="Arial" w:cs="Arial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of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ph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spacing w:val="2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ional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 by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80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2005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and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EE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802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2009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This 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ludes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ent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 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or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unde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r-v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spacing w:val="2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2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-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ap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ion.</w: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107" w:right="-47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1138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has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been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add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b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ion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ns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3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r-v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spacing w:val="4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appl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 The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hip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any 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z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ys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mm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ode noi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 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hielded T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ed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air </w:t>
      </w:r>
      <w:r>
        <w:rPr>
          <w:rFonts w:ascii="Arial" w:hAnsi="Arial" w:eastAsia="Arial" w:cs="Arial"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(U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. </w:t>
      </w:r>
      <w:r>
        <w:rPr>
          <w:rFonts w:ascii="Arial" w:hAnsi="Arial" w:eastAsia="Arial" w:cs="Arial"/>
          <w:spacing w:val="4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ip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ion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of </w:t>
      </w:r>
      <w:r>
        <w:rPr>
          <w:rFonts w:ascii="Arial" w:hAnsi="Arial" w:eastAsia="Arial" w:cs="Arial"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ge </w:t>
      </w:r>
      <w:r>
        <w:rPr>
          <w:rFonts w:ascii="Arial" w:hAnsi="Arial" w:eastAsia="Arial" w:cs="Arial"/>
          <w:spacing w:val="4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ides</w:t>
      </w:r>
      <w:r>
        <w:rPr>
          <w:rFonts w:ascii="Arial" w:hAnsi="Arial" w:eastAsia="Arial" w:cs="Arial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pon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li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ay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ge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ent </w:t>
      </w:r>
      <w:r>
        <w:rPr>
          <w:rFonts w:ascii="Arial" w:hAnsi="Arial" w:eastAsia="Arial" w:cs="Arial"/>
          <w:spacing w:val="3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m </w:t>
      </w:r>
      <w:r>
        <w:rPr>
          <w:rFonts w:ascii="Arial" w:hAnsi="Arial" w:eastAsia="Arial" w:cs="Arial"/>
          <w:spacing w:val="3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ing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ough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e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spacing w:val="3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as </w:t>
      </w:r>
      <w:r>
        <w:rPr>
          <w:rFonts w:ascii="Arial" w:hAnsi="Arial" w:eastAsia="Arial" w:cs="Arial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Et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net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HY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igned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ide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- 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pedan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hs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ly</w:t>
      </w:r>
      <w:r>
        <w:rPr>
          <w:rFonts w:ascii="Arial" w:hAnsi="Arial" w:eastAsia="Arial" w:cs="Arial"/>
          <w:spacing w:val="2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ea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spacing w:val="2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g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ound,</w:t>
      </w:r>
      <w:r>
        <w:rPr>
          <w:rFonts w:ascii="Arial" w:hAnsi="Arial" w:eastAsia="Arial" w:cs="Arial"/>
          <w:spacing w:val="2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ul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ing in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upe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ior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eliabi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y and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uit p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ion.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07" w:right="12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TIO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</w:t>
      </w:r>
      <w:r>
        <w:rPr>
          <w:rFonts w:ascii="Arial" w:hAnsi="Arial" w:eastAsia="Arial" w:cs="Arial"/>
          <w:color w:val="2268AE"/>
          <w:spacing w:val="30"/>
          <w:w w:val="100"/>
          <w:sz w:val="24"/>
          <w:szCs w:val="24"/>
          <w:u w:val="single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107" w:right="68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an,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z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Z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eb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2345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P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 phon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06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 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 poin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-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4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16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oin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,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D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1" w:after="0" w:line="240" w:lineRule="auto"/>
        <w:ind w:left="107" w:right="1750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Thin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lien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ebook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0" w:after="0" w:line="182" w:lineRule="exact"/>
        <w:ind w:left="107" w:right="1831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 xml:space="preserve">·   </w:t>
      </w:r>
      <w:r>
        <w:rPr>
          <w:rFonts w:ascii="Arial" w:hAnsi="Arial" w:eastAsia="Arial" w:cs="Arial"/>
          <w:color w:val="2268AE"/>
          <w:spacing w:val="43"/>
          <w:w w:val="137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Fibe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)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07" w:right="9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1027" o:spid="_x0000_s1027" o:spt="203" style="position:absolute;left:0pt;margin-left:153.65pt;margin-top:33.5pt;height:189.4pt;width:263.95pt;mso-position-horizontal-relative:page;z-index:-9216;mso-width-relative:page;mso-height-relative:page;" coordorigin="3074,671" coordsize="5279,3788">
            <o:lock v:ext="edit"/>
            <v:group id="_x0000_s1028" o:spid="_x0000_s1028" o:spt="203" style="position:absolute;left:4697;top:2138;height:2302;width:2304;" coordorigin="4697,2138" coordsize="2304,2302">
              <o:lock v:ext="edit"/>
              <v:shape id="_x0000_s1029" o:spid="_x0000_s1029" style="position:absolute;left:4697;top:2138;height:2302;width:2304;" fillcolor="#FFFFCC" filled="t" stroked="f" coordorigin="4697,2138" coordsize="2304,2302" path="m4697,4440l7001,4440,7001,2138,4697,2138,4697,44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030" o:spid="_x0000_s1030" o:spt="203" style="position:absolute;left:4697;top:2138;height:2302;width:2304;" coordorigin="4697,2138" coordsize="2304,2302">
              <o:lock v:ext="edit"/>
              <v:shape id="_x0000_s1031" o:spid="_x0000_s1031" style="position:absolute;left:4697;top:2138;height:2302;width:2304;" filled="f" stroked="t" coordorigin="4697,2138" coordsize="2304,2302" path="m4697,4440l7001,4440,7001,2138,4697,2138,4697,4440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</v:group>
            <v:group id="_x0000_s1032" o:spid="_x0000_s1032" o:spt="203" style="position:absolute;left:7673;top:2169;height:734;width:2;" coordorigin="7673,2169" coordsize="2,734">
              <o:lock v:ext="edit"/>
              <v:shape id="_x0000_s1033" o:spid="_x0000_s1033" style="position:absolute;left:7673;top:2169;height:734;width:2;" filled="f" stroked="t" coordorigin="7673,2169" coordsize="0,734" path="m7673,2169l7673,290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034" o:spid="_x0000_s1034" o:spt="203" style="position:absolute;left:6082;top:2450;height:2;width:1591;" coordorigin="6082,2450" coordsize="1591,2">
              <o:lock v:ext="edit"/>
              <v:shape id="_x0000_s1035" o:spid="_x0000_s1035" style="position:absolute;left:6082;top:2450;height:2;width:1591;" filled="f" stroked="t" coordorigin="6082,2450" coordsize="1591,0" path="m6082,2450l7673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036" o:spid="_x0000_s1036" o:spt="203" style="position:absolute;left:4769;top:2776;height:60;width:7;" coordorigin="4769,2776" coordsize="7,60">
              <o:lock v:ext="edit"/>
              <v:shape id="_x0000_s1037" o:spid="_x0000_s1037" style="position:absolute;left:4769;top:2776;height:60;width:7;" filled="f" stroked="t" coordorigin="4769,2776" coordsize="7,60" path="m4776,2781l4776,2834,4774,2836,4771,2834,4769,2832,4769,2781,4771,2779,4774,2776,4776,2779,4776,278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38" o:spid="_x0000_s1038" o:spt="203" style="position:absolute;left:4769;top:2865;height:58;width:7;" coordorigin="4769,2865" coordsize="7,58">
              <o:lock v:ext="edit"/>
              <v:shape id="_x0000_s1039" o:spid="_x0000_s1039" style="position:absolute;left:4769;top:2865;height:58;width:7;" filled="f" stroked="t" coordorigin="4769,2865" coordsize="7,58" path="m4776,2870l4776,2923,4771,2923,4769,2920,4769,2870,4771,2868,4774,2865,4776,2868,4776,287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0" o:spid="_x0000_s1040" o:spt="203" style="position:absolute;left:4769;top:2954;height:58;width:7;" coordorigin="4769,2954" coordsize="7,58">
              <o:lock v:ext="edit"/>
              <v:shape id="_x0000_s1041" o:spid="_x0000_s1041" style="position:absolute;left:4769;top:2954;height:58;width:7;" filled="f" stroked="t" coordorigin="4769,2954" coordsize="7,58" path="m4776,2956l4776,3012,4771,3012,4769,3007,4769,2956,4771,2954,4776,2954,4776,295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2" o:spid="_x0000_s1042" o:spt="203" style="position:absolute;left:4769;top:3040;height:60;width:7;" coordorigin="4769,3040" coordsize="7,60">
              <o:lock v:ext="edit"/>
              <v:shape id="_x0000_s1043" o:spid="_x0000_s1043" style="position:absolute;left:4769;top:3040;height:60;width:7;" filled="f" stroked="t" coordorigin="4769,3040" coordsize="7,60" path="m4776,3045l4776,3098,4774,3100,4771,3098,4769,3096,4769,3045,4771,3043,4774,3040,4776,3043,4776,304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4" o:spid="_x0000_s1044" o:spt="203" style="position:absolute;left:4769;top:3129;height:58;width:7;" coordorigin="4769,3129" coordsize="7,58">
              <o:lock v:ext="edit"/>
              <v:shape id="_x0000_s1045" o:spid="_x0000_s1045" style="position:absolute;left:4769;top:3129;height:58;width:7;" filled="f" stroked="t" coordorigin="4769,3129" coordsize="7,58" path="m4776,3134l4776,3187,4771,3187,4769,3184,4769,3134,4771,3129,4776,3129,4776,313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6" o:spid="_x0000_s1046" o:spt="203" style="position:absolute;left:4769;top:3216;height:60;width:7;" coordorigin="4769,3216" coordsize="7,60">
              <o:lock v:ext="edit"/>
              <v:shape id="_x0000_s1047" o:spid="_x0000_s1047" style="position:absolute;left:4769;top:3216;height:60;width:7;" filled="f" stroked="t" coordorigin="4769,3216" coordsize="7,60" path="m4776,3220l4776,3273,4774,3276,4771,3273,4769,3271,4769,3220,4771,3218,4774,3216,4776,3218,4776,322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48" o:spid="_x0000_s1048" o:spt="203" style="position:absolute;left:4769;top:3304;height:58;width:7;" coordorigin="4769,3304" coordsize="7,58">
              <o:lock v:ext="edit"/>
              <v:shape id="_x0000_s1049" o:spid="_x0000_s1049" style="position:absolute;left:4769;top:3304;height:58;width:7;" filled="f" stroked="t" coordorigin="4769,3304" coordsize="7,58" path="m4776,3309l4776,3362,4771,3362,4769,3360,4769,3309,4771,3307,4774,3304,4776,3307,4776,330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0" o:spid="_x0000_s1050" o:spt="203" style="position:absolute;left:4769;top:3393;height:58;width:7;" coordorigin="4769,3393" coordsize="7,58">
              <o:lock v:ext="edit"/>
              <v:shape id="_x0000_s1051" o:spid="_x0000_s1051" style="position:absolute;left:4769;top:3393;height:58;width:7;" filled="f" stroked="t" coordorigin="4769,3393" coordsize="7,58" path="m4776,3396l4776,3451,4771,3451,4769,3446,4769,3396,4771,3393,4776,3393,4776,339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2" o:spid="_x0000_s1052" o:spt="203" style="position:absolute;left:4769;top:3480;height:60;width:7;" coordorigin="4769,3480" coordsize="7,60">
              <o:lock v:ext="edit"/>
              <v:shape id="_x0000_s1053" o:spid="_x0000_s1053" style="position:absolute;left:4769;top:3480;height:60;width:7;" filled="f" stroked="t" coordorigin="4769,3480" coordsize="7,60" path="m4776,3484l4776,3537,4774,3540,4771,3537,4769,3535,4769,3484,4771,3482,4774,3480,4776,3482,4776,348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4" o:spid="_x0000_s1054" o:spt="203" style="position:absolute;left:4769;top:3568;height:58;width:7;" coordorigin="4769,3568" coordsize="7,58">
              <o:lock v:ext="edit"/>
              <v:shape id="_x0000_s1055" o:spid="_x0000_s1055" style="position:absolute;left:4769;top:3568;height:58;width:7;" filled="f" stroked="t" coordorigin="4769,3568" coordsize="7,58" path="m4776,3571l4776,3626,4771,3626,4769,3624,4769,3571,4771,3568,4776,3568,4776,357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6" o:spid="_x0000_s1056" o:spt="203" style="position:absolute;left:4769;top:3655;height:60;width:7;" coordorigin="4769,3655" coordsize="7,60">
              <o:lock v:ext="edit"/>
              <v:shape id="_x0000_s1057" o:spid="_x0000_s1057" style="position:absolute;left:4769;top:3655;height:60;width:7;" filled="f" stroked="t" coordorigin="4769,3655" coordsize="7,60" path="m4776,3660l4776,3712,4774,3715,4771,3712,4769,3710,4769,3660,4771,3657,4774,3655,4776,3657,4776,366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58" o:spid="_x0000_s1058" o:spt="203" style="position:absolute;left:4769;top:3744;height:58;width:7;" coordorigin="4769,3744" coordsize="7,58">
              <o:lock v:ext="edit"/>
              <v:shape id="_x0000_s1059" o:spid="_x0000_s1059" style="position:absolute;left:4769;top:3744;height:58;width:7;" filled="f" stroked="t" coordorigin="4769,3744" coordsize="7,58" path="m4776,3748l4776,3801,4771,3801,4769,3799,4769,3748,4771,3746,4774,3744,4776,3746,4776,374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0" o:spid="_x0000_s1060" o:spt="203" style="position:absolute;left:4769;top:3832;height:58;width:7;" coordorigin="4769,3832" coordsize="7,58">
              <o:lock v:ext="edit"/>
              <v:shape id="_x0000_s1061" o:spid="_x0000_s1061" style="position:absolute;left:4769;top:3832;height:58;width:7;" filled="f" stroked="t" coordorigin="4769,3832" coordsize="7,58" path="m4776,3835l4776,3890,4771,3890,4769,3885,4769,3835,4771,3832,4776,3832,4776,383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2" o:spid="_x0000_s1062" o:spt="203" style="position:absolute;left:4769;top:3919;height:60;width:7;" coordorigin="4769,3919" coordsize="7,60">
              <o:lock v:ext="edit"/>
              <v:shape id="_x0000_s1063" o:spid="_x0000_s1063" style="position:absolute;left:4769;top:3919;height:60;width:7;" filled="f" stroked="t" coordorigin="4769,3919" coordsize="7,60" path="m4776,3924l4776,3976,4774,3979,4771,3976,4769,3974,4769,3924,4771,3921,4774,3919,4776,3921,4776,392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4" o:spid="_x0000_s1064" o:spt="203" style="position:absolute;left:4769;top:4008;height:58;width:7;" coordorigin="4769,4008" coordsize="7,58">
              <o:lock v:ext="edit"/>
              <v:shape id="_x0000_s1065" o:spid="_x0000_s1065" style="position:absolute;left:4769;top:4008;height:58;width:7;" filled="f" stroked="t" coordorigin="4769,4008" coordsize="7,58" path="m4776,4010l4776,4065,4771,4065,4769,4063,4769,4010,4771,4008,4776,4008,4776,401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6" o:spid="_x0000_s1066" o:spt="203" style="position:absolute;left:4769;top:4094;height:60;width:7;" coordorigin="4769,4094" coordsize="7,60">
              <o:lock v:ext="edit"/>
              <v:shape id="_x0000_s1067" o:spid="_x0000_s1067" style="position:absolute;left:4769;top:4094;height:60;width:7;" filled="f" stroked="t" coordorigin="4769,4094" coordsize="7,60" path="m4776,4099l4776,4152,4774,4154,4771,4152,4769,4149,4769,4099,4771,4096,4774,4094,4776,4096,4776,409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68" o:spid="_x0000_s1068" o:spt="203" style="position:absolute;left:4769;top:4183;height:58;width:7;" coordorigin="4769,4183" coordsize="7,58">
              <o:lock v:ext="edit"/>
              <v:shape id="_x0000_s1069" o:spid="_x0000_s1069" style="position:absolute;left:4769;top:4183;height:58;width:7;" filled="f" stroked="t" coordorigin="4769,4183" coordsize="7,58" path="m4776,4188l4776,4240,4771,4240,4769,4238,4769,4188,4771,4185,4774,4183,4776,4185,4776,41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0" o:spid="_x0000_s1070" o:spt="203" style="position:absolute;left:4769;top:4269;height:60;width:7;" coordorigin="4769,4269" coordsize="7,60">
              <o:lock v:ext="edit"/>
              <v:shape id="_x0000_s1071" o:spid="_x0000_s1071" style="position:absolute;left:4769;top:4269;height:60;width:7;" filled="f" stroked="t" coordorigin="4769,4269" coordsize="7,60" path="m4776,4274l4776,4329,4771,4329,4769,4324,4769,4274,4771,4272,4774,4269,4776,4272,4776,427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2" o:spid="_x0000_s1072" o:spt="203" style="position:absolute;left:4769;top:4358;height:17;width:46;" coordorigin="4769,4358" coordsize="46,17">
              <o:lock v:ext="edit"/>
              <v:shape id="_x0000_s1073" o:spid="_x0000_s1073" style="position:absolute;left:4769;top:4358;height:17;width:46;" filled="f" stroked="t" coordorigin="4769,4358" coordsize="46,17" path="m4776,4363l4776,4370,4774,4368,4814,4368,4814,4375,4771,4375,4769,4370,4769,4363,4771,4360,4774,4358,4776,4360,4776,436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4" o:spid="_x0000_s1074" o:spt="203" style="position:absolute;left:4843;top:4368;height:7;width:53;" coordorigin="4843,4368" coordsize="53,7">
              <o:lock v:ext="edit"/>
              <v:shape id="_x0000_s1075" o:spid="_x0000_s1075" style="position:absolute;left:4843;top:4368;height:7;width:53;" filled="f" stroked="t" coordorigin="4843,4368" coordsize="53,7" path="m4846,4368l4896,4368,4896,4375,4843,4375,4843,4368,484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6" o:spid="_x0000_s1076" o:spt="203" style="position:absolute;left:4922;top:4368;height:7;width:55;" coordorigin="4922,4368" coordsize="55,7">
              <o:lock v:ext="edit"/>
              <v:shape id="_x0000_s1077" o:spid="_x0000_s1077" style="position:absolute;left:4922;top:4368;height:7;width:55;" filled="f" stroked="t" coordorigin="4922,4368" coordsize="55,7" path="m4927,4368l4975,4368,4978,4370,4975,4375,4925,4375,4922,4370,4925,4368,4927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78" o:spid="_x0000_s1078" o:spt="203" style="position:absolute;left:5004;top:4368;height:7;width:53;" coordorigin="5004,4368" coordsize="53,7">
              <o:lock v:ext="edit"/>
              <v:shape id="_x0000_s1079" o:spid="_x0000_s1079" style="position:absolute;left:5004;top:4368;height:7;width:53;" filled="f" stroked="t" coordorigin="5004,4368" coordsize="53,7" path="m5006,4368l5057,4368,5057,4375,5004,4375,5004,4368,500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0" o:spid="_x0000_s1080" o:spt="203" style="position:absolute;left:5083;top:4368;height:7;width:55;" coordorigin="5083,4368" coordsize="55,7">
              <o:lock v:ext="edit"/>
              <v:shape id="_x0000_s1081" o:spid="_x0000_s1081" style="position:absolute;left:5083;top:4368;height:7;width:55;" filled="f" stroked="t" coordorigin="5083,4368" coordsize="55,7" path="m5088,4368l5138,4368,5138,4375,5086,4375,5083,4370,5086,4368,508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2" o:spid="_x0000_s1082" o:spt="203" style="position:absolute;left:5165;top:4368;height:7;width:55;" coordorigin="5165,4368" coordsize="55,7">
              <o:lock v:ext="edit"/>
              <v:shape id="_x0000_s1083" o:spid="_x0000_s1083" style="position:absolute;left:5165;top:4368;height:7;width:55;" filled="f" stroked="t" coordorigin="5165,4368" coordsize="55,7" path="m5170,4368l5218,4368,5220,4370,5218,4375,5167,4375,5165,4370,5167,4368,5170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4" o:spid="_x0000_s1084" o:spt="203" style="position:absolute;left:5246;top:4368;height:7;width:53;" coordorigin="5246,4368" coordsize="53,7">
              <o:lock v:ext="edit"/>
              <v:shape id="_x0000_s1085" o:spid="_x0000_s1085" style="position:absolute;left:5246;top:4368;height:7;width:53;" filled="f" stroked="t" coordorigin="5246,4368" coordsize="53,7" path="m5249,4368l5299,4368,5299,4375,5246,4375,5246,4368,5249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6" o:spid="_x0000_s1086" o:spt="203" style="position:absolute;left:5326;top:4368;height:7;width:55;" coordorigin="5326,4368" coordsize="55,7">
              <o:lock v:ext="edit"/>
              <v:shape id="_x0000_s1087" o:spid="_x0000_s1087" style="position:absolute;left:5326;top:4368;height:7;width:55;" filled="f" stroked="t" coordorigin="5326,4368" coordsize="55,7" path="m5330,4368l5378,4368,5381,4370,5378,4375,5328,4375,5326,4370,5328,4368,5330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88" o:spid="_x0000_s1088" o:spt="203" style="position:absolute;left:5407;top:4368;height:7;width:55;" coordorigin="5407,4368" coordsize="55,7">
              <o:lock v:ext="edit"/>
              <v:shape id="_x0000_s1089" o:spid="_x0000_s1089" style="position:absolute;left:5407;top:4368;height:7;width:55;" filled="f" stroked="t" coordorigin="5407,4368" coordsize="55,7" path="m5412,4368l5460,4368,5462,4370,5460,4375,5410,4375,5407,4370,5410,4368,5412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0" o:spid="_x0000_s1090" o:spt="203" style="position:absolute;left:5489;top:4368;height:7;width:53;" coordorigin="5489,4368" coordsize="53,7">
              <o:lock v:ext="edit"/>
              <v:shape id="_x0000_s1091" o:spid="_x0000_s1091" style="position:absolute;left:5489;top:4368;height:7;width:53;" filled="f" stroked="t" coordorigin="5489,4368" coordsize="53,7" path="m5491,4368l5542,4368,5542,4375,5489,4375,5489,4368,5491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2" o:spid="_x0000_s1092" o:spt="203" style="position:absolute;left:5570;top:4368;height:7;width:53;" coordorigin="5570,4368" coordsize="53,7">
              <o:lock v:ext="edit"/>
              <v:shape id="_x0000_s1093" o:spid="_x0000_s1093" style="position:absolute;left:5570;top:4368;height:7;width:53;" filled="f" stroked="t" coordorigin="5570,4368" coordsize="53,7" path="m5573,4368l5621,4368,5623,4370,5621,4375,5570,4375,5570,4368,5573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4" o:spid="_x0000_s1094" o:spt="203" style="position:absolute;left:5650;top:4368;height:7;width:55;" coordorigin="5650,4368" coordsize="55,7">
              <o:lock v:ext="edit"/>
              <v:shape id="_x0000_s1095" o:spid="_x0000_s1095" style="position:absolute;left:5650;top:4368;height:7;width:55;" filled="f" stroked="t" coordorigin="5650,4368" coordsize="55,7" path="m5654,4368l5702,4368,5705,4370,5702,4375,5650,4375,5650,4368,565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6" o:spid="_x0000_s1096" o:spt="203" style="position:absolute;left:5731;top:4368;height:7;width:53;" coordorigin="5731,4368" coordsize="53,7">
              <o:lock v:ext="edit"/>
              <v:shape id="_x0000_s1097" o:spid="_x0000_s1097" style="position:absolute;left:5731;top:4368;height:7;width:53;" filled="f" stroked="t" coordorigin="5731,4368" coordsize="53,7" path="m5734,4368l5784,4368,5784,4375,5731,4375,5731,4368,573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098" o:spid="_x0000_s1098" o:spt="203" style="position:absolute;left:5810;top:4368;height:7;width:55;" coordorigin="5810,4368" coordsize="55,7">
              <o:lock v:ext="edit"/>
              <v:shape id="_x0000_s1099" o:spid="_x0000_s1099" style="position:absolute;left:5810;top:4368;height:7;width:55;" filled="f" stroked="t" coordorigin="5810,4368" coordsize="55,7" path="m5815,4368l5863,4368,5866,4370,5863,4375,5813,4375,5810,4370,5813,4368,5815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0" o:spid="_x0000_s1100" o:spt="203" style="position:absolute;left:5892;top:4368;height:7;width:53;" coordorigin="5892,4368" coordsize="53,7">
              <o:lock v:ext="edit"/>
              <v:shape id="_x0000_s1101" o:spid="_x0000_s1101" style="position:absolute;left:5892;top:4368;height:7;width:53;" filled="f" stroked="t" coordorigin="5892,4368" coordsize="53,7" path="m5894,4368l5945,4368,5945,4375,5892,4375,5892,4368,5894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2" o:spid="_x0000_s1102" o:spt="203" style="position:absolute;left:5974;top:4368;height:7;width:53;" coordorigin="5974,4368" coordsize="53,7">
              <o:lock v:ext="edit"/>
              <v:shape id="_x0000_s1103" o:spid="_x0000_s1103" style="position:absolute;left:5974;top:4368;height:7;width:53;" filled="f" stroked="t" coordorigin="5974,4368" coordsize="53,7" path="m5976,4368l6026,4368,6026,4375,5974,4375,5974,4368,5976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4" o:spid="_x0000_s1104" o:spt="203" style="position:absolute;left:6053;top:4368;height:7;width:55;" coordorigin="6053,4368" coordsize="55,7">
              <o:lock v:ext="edit"/>
              <v:shape id="_x0000_s1105" o:spid="_x0000_s1105" style="position:absolute;left:6053;top:4368;height:7;width:55;" filled="f" stroked="t" coordorigin="6053,4368" coordsize="55,7" path="m6058,4368l6106,4368,6108,4370,6106,4375,6055,4375,6053,4370,6055,4368,605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6" o:spid="_x0000_s1106" o:spt="203" style="position:absolute;left:6134;top:4368;height:7;width:53;" coordorigin="6134,4368" coordsize="53,7">
              <o:lock v:ext="edit"/>
              <v:shape id="_x0000_s1107" o:spid="_x0000_s1107" style="position:absolute;left:6134;top:4368;height:7;width:53;" filled="f" stroked="t" coordorigin="6134,4368" coordsize="53,7" path="m6137,4368l6187,4368,6187,4375,6134,4375,6134,4368,6137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08" o:spid="_x0000_s1108" o:spt="203" style="position:absolute;left:6214;top:4322;height:53;width:14;" coordorigin="6214,4322" coordsize="14,53">
              <o:lock v:ext="edit"/>
              <v:shape id="_x0000_s1109" o:spid="_x0000_s1109" style="position:absolute;left:6214;top:4322;height:53;width:14;" filled="f" stroked="t" coordorigin="6214,4322" coordsize="14,53" path="m6218,4368l6223,4368,6221,4370,6221,4324,6223,4322,6226,4324,6228,4327,6228,4370,6226,4375,6216,4375,6214,4370,6216,4368,6218,436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0" o:spid="_x0000_s1110" o:spt="203" style="position:absolute;left:6221;top:4236;height:58;width:7;" coordorigin="6221,4236" coordsize="7,58">
              <o:lock v:ext="edit"/>
              <v:shape id="_x0000_s1111" o:spid="_x0000_s1111" style="position:absolute;left:6221;top:4236;height:58;width:7;" filled="f" stroked="t" coordorigin="6221,4236" coordsize="7,58" path="m6221,4288l6221,4236,6226,4236,6228,4238,6228,4288,6226,4293,6221,4293,6221,42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2" o:spid="_x0000_s1112" o:spt="203" style="position:absolute;left:6221;top:4147;height:58;width:7;" coordorigin="6221,4147" coordsize="7,58">
              <o:lock v:ext="edit"/>
              <v:shape id="_x0000_s1113" o:spid="_x0000_s1113" style="position:absolute;left:6221;top:4147;height:58;width:7;" filled="f" stroked="t" coordorigin="6221,4147" coordsize="7,58" path="m6221,4202l6221,4149,6223,4147,6226,4149,6228,4152,6228,4202,6226,4204,6221,4204,6221,4202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4" o:spid="_x0000_s1114" o:spt="203" style="position:absolute;left:6221;top:4058;height:60;width:7;" coordorigin="6221,4058" coordsize="7,60">
              <o:lock v:ext="edit"/>
              <v:shape id="_x0000_s1115" o:spid="_x0000_s1115" style="position:absolute;left:6221;top:4058;height:60;width:7;" filled="f" stroked="t" coordorigin="6221,4058" coordsize="7,60" path="m6221,4113l6221,4060,6223,4058,6226,4060,6228,4063,6228,4113,6226,4116,6223,4118,6221,4116,6221,411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6" o:spid="_x0000_s1116" o:spt="203" style="position:absolute;left:6221;top:3972;height:58;width:7;" coordorigin="6221,3972" coordsize="7,58">
              <o:lock v:ext="edit"/>
              <v:shape id="_x0000_s1117" o:spid="_x0000_s1117" style="position:absolute;left:6221;top:3972;height:58;width:7;" filled="f" stroked="t" coordorigin="6221,3972" coordsize="7,58" path="m6221,4027l6221,3972,6226,3972,6228,3974,6228,4027,6226,4029,6221,4029,6221,4027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18" o:spid="_x0000_s1118" o:spt="203" style="position:absolute;left:6221;top:3883;height:60;width:7;" coordorigin="6221,3883" coordsize="7,60">
              <o:lock v:ext="edit"/>
              <v:shape id="_x0000_s1119" o:spid="_x0000_s1119" style="position:absolute;left:6221;top:3883;height:60;width:7;" filled="f" stroked="t" coordorigin="6221,3883" coordsize="7,60" path="m6221,3938l6221,3885,6223,3883,6226,3885,6228,3888,6228,3938,6226,3940,6223,3943,6221,3940,6221,393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0" o:spid="_x0000_s1120" o:spt="203" style="position:absolute;left:6221;top:3796;height:58;width:7;" coordorigin="6221,3796" coordsize="7,58">
              <o:lock v:ext="edit"/>
              <v:shape id="_x0000_s1121" o:spid="_x0000_s1121" style="position:absolute;left:6221;top:3796;height:58;width:7;" filled="f" stroked="t" coordorigin="6221,3796" coordsize="7,58" path="m6221,3849l6221,3796,6226,3796,6228,3799,6228,3849,6226,3854,6221,3854,6221,384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2" o:spid="_x0000_s1122" o:spt="203" style="position:absolute;left:6221;top:3708;height:60;width:7;" coordorigin="6221,3708" coordsize="7,60">
              <o:lock v:ext="edit"/>
              <v:shape id="_x0000_s1123" o:spid="_x0000_s1123" style="position:absolute;left:6221;top:3708;height:60;width:7;" filled="f" stroked="t" coordorigin="6221,3708" coordsize="7,60" path="m6221,3763l6221,3710,6223,3708,6226,3710,6228,3712,6228,3763,6226,3765,6223,3768,6221,3765,6221,3763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4" o:spid="_x0000_s1124" o:spt="203" style="position:absolute;left:6221;top:3621;height:58;width:7;" coordorigin="6221,3621" coordsize="7,58">
              <o:lock v:ext="edit"/>
              <v:shape id="_x0000_s1125" o:spid="_x0000_s1125" style="position:absolute;left:6221;top:3621;height:58;width:7;" filled="f" stroked="t" coordorigin="6221,3621" coordsize="7,58" path="m6221,3674l6221,3621,6226,3621,6228,3624,6228,3674,6226,3676,6223,3679,6221,3676,6221,367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6" o:spid="_x0000_s1126" o:spt="203" style="position:absolute;left:6221;top:3532;height:58;width:7;" coordorigin="6221,3532" coordsize="7,58">
              <o:lock v:ext="edit"/>
              <v:shape id="_x0000_s1127" o:spid="_x0000_s1127" style="position:absolute;left:6221;top:3532;height:58;width:7;" filled="f" stroked="t" coordorigin="6221,3532" coordsize="7,58" path="m6221,3588l6221,3532,6226,3532,6228,3535,6228,3588,6226,3590,6221,3590,6221,358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28" o:spid="_x0000_s1128" o:spt="203" style="position:absolute;left:6221;top:3444;height:60;width:7;" coordorigin="6221,3444" coordsize="7,60">
              <o:lock v:ext="edit"/>
              <v:shape id="_x0000_s1129" o:spid="_x0000_s1129" style="position:absolute;left:6221;top:3444;height:60;width:7;" filled="f" stroked="t" coordorigin="6221,3444" coordsize="7,60" path="m6221,3499l6221,3446,6223,3444,6226,3446,6228,3448,6228,3499,6226,3501,6223,3504,6221,3501,6221,3499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0" o:spid="_x0000_s1130" o:spt="203" style="position:absolute;left:6221;top:3357;height:58;width:7;" coordorigin="6221,3357" coordsize="7,58">
              <o:lock v:ext="edit"/>
              <v:shape id="_x0000_s1131" o:spid="_x0000_s1131" style="position:absolute;left:6221;top:3357;height:58;width:7;" filled="f" stroked="t" coordorigin="6221,3357" coordsize="7,58" path="m6221,3410l6221,3357,6226,3357,6228,3360,6228,3410,6226,3415,6221,3415,6221,341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2" o:spid="_x0000_s1132" o:spt="203" style="position:absolute;left:6221;top:3268;height:60;width:7;" coordorigin="6221,3268" coordsize="7,60">
              <o:lock v:ext="edit"/>
              <v:shape id="_x0000_s1133" o:spid="_x0000_s1133" style="position:absolute;left:6221;top:3268;height:60;width:7;" filled="f" stroked="t" coordorigin="6221,3268" coordsize="7,60" path="m6221,3324l6221,3271,6223,3268,6226,3271,6228,3273,6228,3324,6226,3326,6223,3328,6221,3326,6221,332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4" o:spid="_x0000_s1134" o:spt="203" style="position:absolute;left:6221;top:3182;height:58;width:7;" coordorigin="6221,3182" coordsize="7,58">
              <o:lock v:ext="edit"/>
              <v:shape id="_x0000_s1135" o:spid="_x0000_s1135" style="position:absolute;left:6221;top:3182;height:58;width:7;" filled="f" stroked="t" coordorigin="6221,3182" coordsize="7,58" path="m6221,3235l6221,3182,6226,3182,6228,3184,6228,3235,6226,3237,6223,3240,6221,3237,6221,3235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6" o:spid="_x0000_s1136" o:spt="203" style="position:absolute;left:6221;top:3093;height:58;width:7;" coordorigin="6221,3093" coordsize="7,58">
              <o:lock v:ext="edit"/>
              <v:shape id="_x0000_s1137" o:spid="_x0000_s1137" style="position:absolute;left:6221;top:3093;height:58;width:7;" filled="f" stroked="t" coordorigin="6221,3093" coordsize="7,58" path="m6221,3148l6221,3093,6226,3093,6228,3096,6228,3148,6226,3151,6221,3151,6221,3148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38" o:spid="_x0000_s1138" o:spt="203" style="position:absolute;left:6221;top:3004;height:60;width:7;" coordorigin="6221,3004" coordsize="7,60">
              <o:lock v:ext="edit"/>
              <v:shape id="_x0000_s1139" o:spid="_x0000_s1139" style="position:absolute;left:6221;top:3004;height:60;width:7;" filled="f" stroked="t" coordorigin="6221,3004" coordsize="7,60" path="m6221,3060l6221,3007,6223,3004,6226,3007,6228,3009,6228,3060,6226,3062,6223,3064,6221,3062,6221,3060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0" o:spid="_x0000_s1140" o:spt="203" style="position:absolute;left:6221;top:2918;height:58;width:7;" coordorigin="6221,2918" coordsize="7,58">
              <o:lock v:ext="edit"/>
              <v:shape id="_x0000_s1141" o:spid="_x0000_s1141" style="position:absolute;left:6221;top:2918;height:58;width:7;" filled="f" stroked="t" coordorigin="6221,2918" coordsize="7,58" path="m6221,2971l6221,2918,6226,2918,6228,2920,6228,2971,6226,2976,6221,2976,6221,2971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2" o:spid="_x0000_s1142" o:spt="203" style="position:absolute;left:6221;top:2829;height:60;width:7;" coordorigin="6221,2829" coordsize="7,60">
              <o:lock v:ext="edit"/>
              <v:shape id="_x0000_s1143" o:spid="_x0000_s1143" style="position:absolute;left:6221;top:2829;height:60;width:7;" filled="f" stroked="t" coordorigin="6221,2829" coordsize="7,60" path="m6221,2884l6221,2832,6223,2829,6226,2832,6228,2834,6228,2884,6226,2887,6223,2889,6221,2887,6221,2884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4" o:spid="_x0000_s1144" o:spt="203" style="position:absolute;left:6194;top:2769;height:31;width:34;" coordorigin="6194,2769" coordsize="34,31">
              <o:lock v:ext="edit"/>
              <v:shape id="_x0000_s1145" o:spid="_x0000_s1145" style="position:absolute;left:6194;top:2769;height:31;width:34;" filled="f" stroked="t" coordorigin="6194,2769" coordsize="34,31" path="m6221,2796l6221,2774,6223,2776,6194,2776,6194,2772,6197,2769,6223,2769,6226,2772,6228,2774,6228,2796,6226,2798,6223,2800,6221,2798,6221,279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6" o:spid="_x0000_s1146" o:spt="203" style="position:absolute;left:6113;top:2769;height:7;width:55;" coordorigin="6113,2769" coordsize="55,7">
              <o:lock v:ext="edit"/>
              <v:shape id="_x0000_s1147" o:spid="_x0000_s1147" style="position:absolute;left:6113;top:2769;height:7;width:55;" filled="f" stroked="t" coordorigin="6113,2769" coordsize="55,7" path="m6163,2776l6115,2776,6113,2774,6115,2772,6118,2769,6163,2769,6166,2772,6168,2774,6166,2776,6163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48" o:spid="_x0000_s1148" o:spt="203" style="position:absolute;left:6031;top:2769;height:7;width:55;" coordorigin="6031,2769" coordsize="55,7">
              <o:lock v:ext="edit"/>
              <v:shape id="_x0000_s1149" o:spid="_x0000_s1149" style="position:absolute;left:6031;top:2769;height:7;width:55;" filled="f" stroked="t" coordorigin="6031,2769" coordsize="55,7" path="m6082,2776l6034,2776,6031,2774,6034,2772,6036,2769,6082,2769,6086,2772,6086,2776,608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0" o:spid="_x0000_s1150" o:spt="203" style="position:absolute;left:5952;top:2769;height:7;width:53;" coordorigin="5952,2769" coordsize="53,7">
              <o:lock v:ext="edit"/>
              <v:shape id="_x0000_s1151" o:spid="_x0000_s1151" style="position:absolute;left:5952;top:2769;height:7;width:53;" filled="f" stroked="t" coordorigin="5952,2769" coordsize="53,7" path="m6002,2776l5952,2776,5952,2772,5954,2769,6002,2769,6005,2772,6005,2776,600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2" o:spid="_x0000_s1152" o:spt="203" style="position:absolute;left:5870;top:2769;height:7;width:55;" coordorigin="5870,2769" coordsize="55,7">
              <o:lock v:ext="edit"/>
              <v:shape id="_x0000_s1153" o:spid="_x0000_s1153" style="position:absolute;left:5870;top:2769;height:7;width:55;" filled="f" stroked="t" coordorigin="5870,2769" coordsize="55,7" path="m5921,2776l5873,2776,5870,2774,5873,2772,5875,2769,5921,2769,5923,2772,5926,2774,5923,2776,5921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4" o:spid="_x0000_s1154" o:spt="203" style="position:absolute;left:5791;top:2769;height:7;width:53;" coordorigin="5791,2769" coordsize="53,7">
              <o:lock v:ext="edit"/>
              <v:shape id="_x0000_s1155" o:spid="_x0000_s1155" style="position:absolute;left:5791;top:2769;height:7;width:53;" filled="f" stroked="t" coordorigin="5791,2769" coordsize="53,7" path="m5842,2776l5791,2776,5791,2772,5794,2769,5842,2769,5844,2772,5844,2776,584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6" o:spid="_x0000_s1156" o:spt="203" style="position:absolute;left:5710;top:2769;height:7;width:53;" coordorigin="5710,2769" coordsize="53,7">
              <o:lock v:ext="edit"/>
              <v:shape id="_x0000_s1157" o:spid="_x0000_s1157" style="position:absolute;left:5710;top:2769;height:7;width:53;" filled="f" stroked="t" coordorigin="5710,2769" coordsize="53,7" path="m5760,2776l5710,2776,5710,2772,5712,2769,5760,2769,5762,2772,5762,2776,5760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58" o:spid="_x0000_s1158" o:spt="203" style="position:absolute;left:5628;top:2769;height:7;width:55;" coordorigin="5628,2769" coordsize="55,7">
              <o:lock v:ext="edit"/>
              <v:shape id="_x0000_s1159" o:spid="_x0000_s1159" style="position:absolute;left:5628;top:2769;height:7;width:55;" filled="f" stroked="t" coordorigin="5628,2769" coordsize="55,7" path="m5678,2776l5630,2776,5628,2774,5630,2772,5633,2769,5678,2769,5683,2772,5683,2776,567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0" o:spid="_x0000_s1160" o:spt="203" style="position:absolute;left:5549;top:2769;height:7;width:53;" coordorigin="5549,2769" coordsize="53,7">
              <o:lock v:ext="edit"/>
              <v:shape id="_x0000_s1161" o:spid="_x0000_s1161" style="position:absolute;left:5549;top:2769;height:7;width:53;" filled="f" stroked="t" coordorigin="5549,2769" coordsize="53,7" path="m5599,2776l5549,2776,5549,2772,5551,2769,5599,2769,5602,2772,5602,2776,5599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2" o:spid="_x0000_s1162" o:spt="203" style="position:absolute;left:5467;top:2769;height:7;width:55;" coordorigin="5467,2769" coordsize="55,7">
              <o:lock v:ext="edit"/>
              <v:shape id="_x0000_s1163" o:spid="_x0000_s1163" style="position:absolute;left:5467;top:2769;height:7;width:55;" filled="f" stroked="t" coordorigin="5467,2769" coordsize="55,7" path="m5518,2776l5470,2776,5467,2774,5470,2772,5472,2769,5518,2769,5520,2772,5522,2774,5520,2776,551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4" o:spid="_x0000_s1164" o:spt="203" style="position:absolute;left:5388;top:2769;height:7;width:53;" coordorigin="5388,2769" coordsize="53,7">
              <o:lock v:ext="edit"/>
              <v:shape id="_x0000_s1165" o:spid="_x0000_s1165" style="position:absolute;left:5388;top:2769;height:7;width:53;" filled="f" stroked="t" coordorigin="5388,2769" coordsize="53,7" path="m5438,2776l5388,2776,5388,2772,5390,2769,5438,2769,5438,2772,5441,2774,5438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6" o:spid="_x0000_s1166" o:spt="203" style="position:absolute;left:5306;top:2769;height:7;width:53;" coordorigin="5306,2769" coordsize="53,7">
              <o:lock v:ext="edit"/>
              <v:shape id="_x0000_s1167" o:spid="_x0000_s1167" style="position:absolute;left:5306;top:2769;height:7;width:53;" filled="f" stroked="t" coordorigin="5306,2769" coordsize="53,7" path="m5357,2776l5306,2776,5306,2772,5309,2769,5357,2769,5359,2772,5359,2776,5357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68" o:spid="_x0000_s1168" o:spt="203" style="position:absolute;left:5225;top:2769;height:7;width:55;" coordorigin="5225,2769" coordsize="55,7">
              <o:lock v:ext="edit"/>
              <v:shape id="_x0000_s1169" o:spid="_x0000_s1169" style="position:absolute;left:5225;top:2769;height:7;width:55;" filled="f" stroked="t" coordorigin="5225,2769" coordsize="55,7" path="m5275,2776l5227,2776,5225,2774,5227,2772,5230,2769,5275,2769,5278,2772,5280,2774,5278,2776,5275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0" o:spid="_x0000_s1170" o:spt="203" style="position:absolute;left:5146;top:2769;height:7;width:53;" coordorigin="5146,2769" coordsize="53,7">
              <o:lock v:ext="edit"/>
              <v:shape id="_x0000_s1171" o:spid="_x0000_s1171" style="position:absolute;left:5146;top:2769;height:7;width:53;" filled="f" stroked="t" coordorigin="5146,2769" coordsize="53,7" path="m5196,2776l5146,2776,5146,2772,5148,2769,5196,2769,5198,2772,5198,2776,5196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2" o:spid="_x0000_s1172" o:spt="203" style="position:absolute;left:5064;top:2769;height:7;width:53;" coordorigin="5064,2769" coordsize="53,7">
              <o:lock v:ext="edit"/>
              <v:shape id="_x0000_s1173" o:spid="_x0000_s1173" style="position:absolute;left:5064;top:2769;height:7;width:53;" filled="f" stroked="t" coordorigin="5064,2769" coordsize="53,7" path="m5114,2776l5066,2776,5064,2774,5066,2772,5066,2769,5114,2769,5117,2772,5117,2776,5114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4" o:spid="_x0000_s1174" o:spt="203" style="position:absolute;left:4982;top:2769;height:7;width:55;" coordorigin="4982,2769" coordsize="55,7">
              <o:lock v:ext="edit"/>
              <v:shape id="_x0000_s1175" o:spid="_x0000_s1175" style="position:absolute;left:4982;top:2769;height:7;width:55;" filled="f" stroked="t" coordorigin="4982,2769" coordsize="55,7" path="m5033,2776l4985,2776,4982,2774,4985,2772,4987,2769,5033,2769,5035,2772,5038,2774,5035,2776,5033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6" o:spid="_x0000_s1176" o:spt="203" style="position:absolute;left:4903;top:2769;height:7;width:53;" coordorigin="4903,2769" coordsize="53,7">
              <o:lock v:ext="edit"/>
              <v:shape id="_x0000_s1177" o:spid="_x0000_s1177" style="position:absolute;left:4903;top:2769;height:7;width:53;" filled="f" stroked="t" coordorigin="4903,2769" coordsize="53,7" path="m4954,2776l4903,2776,4903,2772,4906,2769,4954,2769,4956,2772,4956,2776,4954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78" o:spid="_x0000_s1178" o:spt="203" style="position:absolute;left:4822;top:2769;height:7;width:53;" coordorigin="4822,2769" coordsize="53,7">
              <o:lock v:ext="edit"/>
              <v:shape id="_x0000_s1179" o:spid="_x0000_s1179" style="position:absolute;left:4822;top:2769;height:7;width:53;" filled="f" stroked="t" coordorigin="4822,2769" coordsize="53,7" path="m4872,2776l4824,2776,4822,2774,4824,2772,4824,2769,4872,2769,4874,2772,4874,2776,4872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80" o:spid="_x0000_s1180" o:spt="203" style="position:absolute;left:4769;top:2769;height:7;width:26;" coordorigin="4769,2769" coordsize="26,7">
              <o:lock v:ext="edit"/>
              <v:shape id="_x0000_s1181" o:spid="_x0000_s1181" style="position:absolute;left:4769;top:2769;height:7;width:26;" filled="f" stroked="t" coordorigin="4769,2769" coordsize="26,7" path="m4790,2776l4771,2776,4769,2774,4771,2772,4774,2769,4790,2769,4795,2772,4795,2776,4790,2776xe">
                <v:path arrowok="t"/>
                <v:fill on="f" focussize="0,0"/>
                <v:stroke weight="0.0350393700787402pt" color="#000000"/>
                <v:imagedata o:title=""/>
                <o:lock v:ext="edit"/>
              </v:shape>
            </v:group>
            <v:group id="_x0000_s1182" o:spid="_x0000_s1182" o:spt="203" style="position:absolute;left:4913;top:3571;height:456;width:528;" coordorigin="4913,3571" coordsize="528,456">
              <o:lock v:ext="edit"/>
              <v:shape id="_x0000_s1183" o:spid="_x0000_s1183" style="position:absolute;left:4913;top:3571;height:456;width:528;" fillcolor="#FFFFFF" filled="t" stroked="f" coordorigin="4913,3571" coordsize="528,456" path="m4913,4027l5441,4027,5441,3571,4913,3571,4913,4027xe">
                <v:path arrowok="t"/>
                <v:fill on="t" focussize="0,0"/>
                <v:stroke on="f"/>
                <v:imagedata o:title=""/>
                <o:lock v:ext="edit"/>
              </v:shape>
              <v:shape id="_x0000_s1184" o:spid="_x0000_s1184" o:spt="75" type="#_x0000_t75" style="position:absolute;left:5006;top:3636;height:216;width:346;" filled="f" coordsize="21600,21600">
                <v:path/>
                <v:fill on="f" focussize="0,0"/>
                <v:stroke/>
                <v:imagedata r:id="rId14" o:title=""/>
                <o:lock v:ext="edit" aspectratio="t"/>
              </v:shape>
              <v:shape id="_x0000_s1185" o:spid="_x0000_s1185" o:spt="75" type="#_x0000_t75" style="position:absolute;left:5086;top:3756;height:216;width:192;" filled="f" coordsize="21600,21600">
                <v:path/>
                <v:fill on="f" focussize="0,0"/>
                <v:stroke/>
                <v:imagedata r:id="rId15" o:title=""/>
                <o:lock v:ext="edit" aspectratio="t"/>
              </v:shape>
              <v:shape id="_x0000_s1186" o:spid="_x0000_s1186" o:spt="75" type="#_x0000_t75" style="position:absolute;left:4973;top:3878;height:216;width:422;" filled="f" coordsize="21600,21600">
                <v:path/>
                <v:fill on="f" focussize="0,0"/>
                <v:stroke/>
                <v:imagedata r:id="rId16" o:title=""/>
                <o:lock v:ext="edit" aspectratio="t"/>
              </v:shape>
            </v:group>
            <v:group id="_x0000_s1187" o:spid="_x0000_s1187" o:spt="203" style="position:absolute;left:4913;top:3571;height:456;width:528;" coordorigin="4913,3571" coordsize="528,456">
              <o:lock v:ext="edit"/>
              <v:shape id="_x0000_s1188" o:spid="_x0000_s1188" style="position:absolute;left:4913;top:3571;height:456;width:528;" filled="f" stroked="t" coordorigin="4913,3571" coordsize="528,456" path="m4913,4027l5441,4027,5441,3571,4913,3571,4913,4027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189" o:spid="_x0000_s1189" o:spt="203" style="position:absolute;left:5642;top:3400;height:230;width:442;" coordorigin="5642,3400" coordsize="442,230">
              <o:lock v:ext="edit"/>
              <v:shape id="_x0000_s1190" o:spid="_x0000_s1190" style="position:absolute;left:5642;top:3400;height:230;width:442;" fillcolor="#FFFFFF" filled="t" stroked="f" coordorigin="5642,3400" coordsize="442,230" path="m5642,3631l6084,3631,6084,3400,5642,3400,5642,3631xe">
                <v:path arrowok="t"/>
                <v:fill on="t" focussize="0,0"/>
                <v:stroke on="f"/>
                <v:imagedata o:title=""/>
                <o:lock v:ext="edit"/>
              </v:shape>
              <v:shape id="_x0000_s1191" o:spid="_x0000_s1191" o:spt="75" type="#_x0000_t75" style="position:absolute;left:5741;top:3472;height:216;width:250;" filled="f" coordsize="21600,21600">
                <v:path/>
                <v:fill on="f" focussize="0,0"/>
                <v:stroke/>
                <v:imagedata r:id="rId17" o:title=""/>
                <o:lock v:ext="edit" aspectratio="t"/>
              </v:shape>
            </v:group>
            <v:group id="_x0000_s1192" o:spid="_x0000_s1192" o:spt="203" style="position:absolute;left:5642;top:3400;height:230;width:442;" coordorigin="5642,3400" coordsize="442,230">
              <o:lock v:ext="edit"/>
              <v:shape id="_x0000_s1193" o:spid="_x0000_s1193" style="position:absolute;left:5642;top:3400;height:230;width:442;" filled="f" stroked="t" coordorigin="5642,3400" coordsize="442,230" path="m5642,3631l6084,3631,6084,3400,5642,3400,5642,3631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  <v:shape id="_x0000_s1194" o:spid="_x0000_s1194" o:spt="75" type="#_x0000_t75" style="position:absolute;left:4891;top:4178;height:281;width:672;" filled="f" coordsize="21600,21600">
                <v:path/>
                <v:fill on="f" focussize="0,0"/>
                <v:stroke/>
                <v:imagedata r:id="rId18" o:title=""/>
                <o:lock v:ext="edit" aspectratio="t"/>
              </v:shape>
              <v:shape id="_x0000_s1195" o:spid="_x0000_s1195" o:spt="75" type="#_x0000_t75" style="position:absolute;left:6185;top:2200;height:410;width:230;" filled="f" coordsize="21600,21600">
                <v:path/>
                <v:fill on="f" focussize="0,0"/>
                <v:stroke/>
                <v:imagedata r:id="rId19" o:title=""/>
                <o:lock v:ext="edit" aspectratio="t"/>
              </v:shape>
              <v:shape id="_x0000_s1196" o:spid="_x0000_s1196" o:spt="75" type="#_x0000_t75" style="position:absolute;left:6444;top:2203;height:403;width:365;" filled="f" coordsize="21600,21600">
                <v:path/>
                <v:fill on="f" focussize="0,0"/>
                <v:stroke/>
                <v:imagedata r:id="rId20" o:title=""/>
                <o:lock v:ext="edit" aspectratio="t"/>
              </v:shape>
            </v:group>
            <v:group id="_x0000_s1197" o:spid="_x0000_s1197" o:spt="203" style="position:absolute;left:5275;top:2450;height:2;width:586;" coordorigin="5275,2450" coordsize="586,2">
              <o:lock v:ext="edit"/>
              <v:shape id="_x0000_s1198" o:spid="_x0000_s1198" style="position:absolute;left:5275;top:2450;height:2;width:586;" filled="f" stroked="t" coordorigin="5275,2450" coordsize="586,0" path="m5275,2450l5861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199" o:spid="_x0000_s1199" o:spt="203" style="position:absolute;left:6004;top:2568;height:317;width:2;" coordorigin="6004,2568" coordsize="2,317">
              <o:lock v:ext="edit"/>
              <v:shape id="_x0000_s1200" o:spid="_x0000_s1200" style="position:absolute;left:6004;top:2568;height:317;width:2;" filled="f" stroked="t" coordorigin="6004,2568" coordsize="0,317" path="m6004,2568l6004,2884e">
                <v:path arrowok="t"/>
                <v:fill on="f" focussize="0,0"/>
                <v:stroke weight="0.620472440944882pt" color="#000000"/>
                <v:imagedata o:title=""/>
                <o:lock v:ext="edit"/>
              </v:shape>
            </v:group>
            <v:group id="_x0000_s1201" o:spid="_x0000_s1201" o:spt="203" style="position:absolute;left:5424;top:2426;height:46;width:41;" coordorigin="5424,2426" coordsize="41,46">
              <o:lock v:ext="edit"/>
              <v:shape id="_x0000_s1202" o:spid="_x0000_s1202" style="position:absolute;left:5424;top:2426;height:46;width:41;" fillcolor="#000000" filled="t" stroked="f" coordorigin="5424,2426" coordsize="41,46" path="m5453,2428l5436,2428,5431,2433,5426,2440,5426,2445,5424,2450,5426,2455,5426,2460,5431,2467,5436,2472,5453,2472,5458,2467,5462,2460,5465,2455,5465,2445,5462,2440,5458,2433,5453,2428xe">
                <v:path arrowok="t"/>
                <v:fill on="t" focussize="0,0"/>
                <v:stroke on="f"/>
                <v:imagedata o:title=""/>
                <o:lock v:ext="edit"/>
              </v:shape>
              <v:shape id="_x0000_s1203" o:spid="_x0000_s1203" style="position:absolute;left:5424;top:2426;height:46;width:41;" fillcolor="#000000" filled="t" stroked="f" coordorigin="5424,2426" coordsize="41,46" path="m5446,2426l5441,2428,5448,2428,5446,24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04" o:spid="_x0000_s1204" o:spt="203" style="position:absolute;left:5424;top:2426;height:46;width:41;" coordorigin="5424,2426" coordsize="41,46">
              <o:lock v:ext="edit"/>
              <v:shape id="_x0000_s1205" o:spid="_x0000_s1205" style="position:absolute;left:5424;top:2426;height:46;width:41;" filled="f" stroked="t" coordorigin="5424,2426" coordsize="41,46" path="m5465,2450l5465,2445,5462,2440,5458,2433,5455,2431,5453,2428,5448,2428,5446,2426,5441,2428,5436,2428,5434,2431,5431,2433,5426,2440,5426,2445,5424,2450,5426,2455,5426,2460,5431,2467,5434,2469,5436,2472,5453,2472,5455,2469,5458,2467,5462,2460,5465,2455,5465,2450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06" o:spid="_x0000_s1206" o:spt="203" style="position:absolute;left:5446;top:2452;height:446;width:2;" coordorigin="5446,2452" coordsize="2,446">
              <o:lock v:ext="edit"/>
              <v:shape id="_x0000_s1207" o:spid="_x0000_s1207" style="position:absolute;left:5446;top:2452;height:446;width:2;" filled="f" stroked="t" coordorigin="5446,2452" coordsize="0,446" path="m5446,2899l5446,245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08" o:spid="_x0000_s1208" o:spt="203" style="position:absolute;left:5993;top:2666;height:2;width:358;" coordorigin="5993,2666" coordsize="358,2">
              <o:lock v:ext="edit"/>
              <v:shape id="_x0000_s1209" o:spid="_x0000_s1209" style="position:absolute;left:5993;top:2666;height:2;width:358;" filled="f" stroked="t" coordorigin="5993,2666" coordsize="358,0" path="m5993,2666l6350,266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10" o:spid="_x0000_s1210" o:spt="203" style="position:absolute;left:5983;top:2644;height:46;width:41;" coordorigin="5983,2644" coordsize="41,46">
              <o:lock v:ext="edit"/>
              <v:shape id="_x0000_s1211" o:spid="_x0000_s1211" style="position:absolute;left:5983;top:2644;height:46;width:41;" fillcolor="#000000" filled="t" stroked="f" coordorigin="5983,2644" coordsize="41,46" path="m6014,2647l5993,2647,5990,2652,5986,2659,5983,2664,5983,2671,5986,2676,5990,2683,5995,2688,6000,2690,6007,2690,6012,2688,6017,2683,6022,2676,6022,2671,6024,2666,6022,2664,6022,2659,6017,2652,6014,2647xe">
                <v:path arrowok="t"/>
                <v:fill on="t" focussize="0,0"/>
                <v:stroke on="f"/>
                <v:imagedata o:title=""/>
                <o:lock v:ext="edit"/>
              </v:shape>
              <v:shape id="_x0000_s1212" o:spid="_x0000_s1212" style="position:absolute;left:5983;top:2644;height:46;width:41;" fillcolor="#000000" filled="t" stroked="f" coordorigin="5983,2644" coordsize="41,46" path="m6007,2644l6000,2644,5995,2647,6012,2647,6007,2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3" o:spid="_x0000_s1213" o:spt="203" style="position:absolute;left:5983;top:2644;height:46;width:41;" coordorigin="5983,2644" coordsize="41,46">
              <o:lock v:ext="edit"/>
              <v:shape id="_x0000_s1214" o:spid="_x0000_s1214" style="position:absolute;left:5983;top:2644;height:46;width:41;" filled="f" stroked="t" coordorigin="5983,2644" coordsize="41,46" path="m6024,2666l6022,2664,6022,2659,6017,2652,6014,2647,6012,2647,6007,2644,6000,2644,5995,2647,5993,2647,5990,2652,5986,2659,5983,2664,5983,2671,5986,2676,5990,2683,5993,2685,5995,2688,6000,2690,6007,2690,6012,2688,6014,2685,6017,2683,6022,2676,6022,2671,6024,2666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15" o:spid="_x0000_s1215" o:spt="203" style="position:absolute;left:6110;top:4012;height:2;width:1138;" coordorigin="6110,4012" coordsize="1138,2">
              <o:lock v:ext="edit"/>
              <v:shape id="_x0000_s1216" o:spid="_x0000_s1216" style="position:absolute;left:6110;top:4012;height:2;width:1138;" filled="f" stroked="t" coordorigin="6110,4012" coordsize="1138,0" path="m6110,4012l7248,401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17" o:spid="_x0000_s1217" o:spt="203" style="position:absolute;left:7231;top:3976;height:74;width:106;" coordorigin="7231,3976" coordsize="106,74">
              <o:lock v:ext="edit"/>
              <v:shape id="_x0000_s1218" o:spid="_x0000_s1218" style="position:absolute;left:7231;top:3976;height:74;width:106;" fillcolor="#000000" filled="t" stroked="f" coordorigin="7231,3976" coordsize="106,74" path="m7231,3976l7231,4051,7337,4012,7231,39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19" o:spid="_x0000_s1219" o:spt="203" style="position:absolute;left:6350;top:2580;height:396;width:458;" coordorigin="6350,2580" coordsize="458,396">
              <o:lock v:ext="edit"/>
              <v:shape id="_x0000_s1220" o:spid="_x0000_s1220" style="position:absolute;left:6350;top:2580;height:396;width:458;" fillcolor="#FFFFFF" filled="t" stroked="f" coordorigin="6350,2580" coordsize="458,396" path="m6350,2976l6809,2976,6809,2580,6350,2580,6350,2976xe">
                <v:path arrowok="t"/>
                <v:fill on="t" focussize="0,0"/>
                <v:stroke on="f"/>
                <v:imagedata o:title=""/>
                <o:lock v:ext="edit"/>
              </v:shape>
              <v:shape id="_x0000_s1221" o:spid="_x0000_s1221" o:spt="75" type="#_x0000_t75" style="position:absolute;left:6473;top:2613;height:216;width:211;" filled="f" coordsize="21600,21600">
                <v:path/>
                <v:fill on="f" focussize="0,0"/>
                <v:stroke/>
                <v:imagedata r:id="rId21" o:title=""/>
                <o:lock v:ext="edit" aspectratio="t"/>
              </v:shape>
              <v:shape id="_x0000_s1222" o:spid="_x0000_s1222" o:spt="75" type="#_x0000_t75" style="position:absolute;left:6418;top:2736;height:274;width:326;" filled="f" coordsize="21600,21600">
                <v:path/>
                <v:fill on="f" focussize="0,0"/>
                <v:stroke/>
                <v:imagedata r:id="rId22" o:title=""/>
                <o:lock v:ext="edit" aspectratio="t"/>
              </v:shape>
              <v:shape id="_x0000_s1223" o:spid="_x0000_s1223" o:spt="75" type="#_x0000_t75" style="position:absolute;left:6432;top:2856;height:216;width:307;" filled="f" coordsize="21600,21600">
                <v:path/>
                <v:fill on="f" focussize="0,0"/>
                <v:stroke/>
                <v:imagedata r:id="rId23" o:title=""/>
                <o:lock v:ext="edit" aspectratio="t"/>
              </v:shape>
            </v:group>
            <v:group id="_x0000_s1224" o:spid="_x0000_s1224" o:spt="203" style="position:absolute;left:6350;top:2580;height:396;width:458;" coordorigin="6350,2580" coordsize="458,396">
              <o:lock v:ext="edit"/>
              <v:shape id="_x0000_s1225" o:spid="_x0000_s1225" style="position:absolute;left:6350;top:2580;height:396;width:458;" filled="f" stroked="t" coordorigin="6350,2580" coordsize="458,396" path="m6350,2976l6809,2976,6809,2580,6350,2580,6350,2976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226" o:spid="_x0000_s1226" o:spt="203" style="position:absolute;left:7596;top:3357;height:84;width:2;" coordorigin="7596,3357" coordsize="2,84">
              <o:lock v:ext="edit"/>
              <v:shape id="_x0000_s1227" o:spid="_x0000_s1227" style="position:absolute;left:7596;top:3357;height:84;width:2;" filled="f" stroked="t" coordorigin="7596,3357" coordsize="0,84" path="m7596,3357l7596,344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28" o:spid="_x0000_s1228" o:spt="203" style="position:absolute;left:7596;top:3499;height:60;width:2;" coordorigin="7596,3499" coordsize="2,60">
              <o:lock v:ext="edit"/>
              <v:shape id="_x0000_s1229" o:spid="_x0000_s1229" style="position:absolute;left:7596;top:3499;height:60;width:2;" filled="f" stroked="t" coordorigin="7596,3499" coordsize="0,60" path="m7596,3499l7596,355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0" o:spid="_x0000_s1230" o:spt="203" style="position:absolute;left:7596;top:3626;height:65;width:2;" coordorigin="7596,3626" coordsize="2,65">
              <o:lock v:ext="edit"/>
              <v:shape id="_x0000_s1231" o:spid="_x0000_s1231" style="position:absolute;left:7596;top:3626;height:65;width:2;" filled="f" stroked="t" coordorigin="7596,3626" coordsize="0,65" path="m7596,3626l7596,369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2" o:spid="_x0000_s1232" o:spt="203" style="position:absolute;left:7546;top:3412;height:214;width:2;" coordorigin="7546,3412" coordsize="2,214">
              <o:lock v:ext="edit"/>
              <v:shape id="_x0000_s1233" o:spid="_x0000_s1233" style="position:absolute;left:7546;top:3412;height:214;width:2;" filled="f" stroked="t" coordorigin="7546,3412" coordsize="0,214" path="m7546,3412l7546,362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4" o:spid="_x0000_s1234" o:spt="203" style="position:absolute;left:7596;top:3271;height:130;width:79;" coordorigin="7596,3271" coordsize="79,130">
              <o:lock v:ext="edit"/>
              <v:shape id="_x0000_s1235" o:spid="_x0000_s1235" style="position:absolute;left:7596;top:3271;height:130;width:79;" filled="f" stroked="t" coordorigin="7596,3271" coordsize="79,130" path="m7596,3400l7675,3400,767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6" o:spid="_x0000_s1236" o:spt="203" style="position:absolute;left:7596;top:3528;height:238;width:79;" coordorigin="7596,3528" coordsize="79,238">
              <o:lock v:ext="edit"/>
              <v:shape id="_x0000_s1237" o:spid="_x0000_s1237" style="position:absolute;left:7596;top:3528;height:238;width:79;" filled="f" stroked="t" coordorigin="7596,3528" coordsize="79,238" path="m7596,3528l7675,3528,7675,376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38" o:spid="_x0000_s1238" o:spt="203" style="position:absolute;left:7596;top:3655;height:2;width:79;" coordorigin="7596,3655" coordsize="79,2">
              <o:lock v:ext="edit"/>
              <v:shape id="_x0000_s1239" o:spid="_x0000_s1239" style="position:absolute;left:7596;top:3655;height:2;width:79;" filled="f" stroked="t" coordorigin="7596,3655" coordsize="79,0" path="m7596,3655l7675,365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0" o:spid="_x0000_s1240" o:spt="203" style="position:absolute;left:7615;top:3484;height:86;width:41;" coordorigin="7615,3484" coordsize="41,86">
              <o:lock v:ext="edit"/>
              <v:shape id="_x0000_s1241" o:spid="_x0000_s1241" style="position:absolute;left:7615;top:3484;height:86;width:41;" fillcolor="#000000" filled="t" stroked="f" coordorigin="7615,3484" coordsize="41,86" path="m7656,3484l7615,3528,7656,3571,7656,34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42" o:spid="_x0000_s1242" o:spt="203" style="position:absolute;left:7615;top:3484;height:86;width:41;" coordorigin="7615,3484" coordsize="41,86">
              <o:lock v:ext="edit"/>
              <v:shape id="_x0000_s1243" o:spid="_x0000_s1243" style="position:absolute;left:7615;top:3484;height:86;width:41;" filled="f" stroked="t" coordorigin="7615,3484" coordsize="41,86" path="m7615,3528l7656,3484,7656,3571,7615,3528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4" o:spid="_x0000_s1244" o:spt="203" style="position:absolute;left:7646;top:4130;height:2;width:58;" coordorigin="7646,4130" coordsize="58,2">
              <o:lock v:ext="edit"/>
              <v:shape id="_x0000_s1245" o:spid="_x0000_s1245" style="position:absolute;left:7646;top:4130;height:2;width:58;" filled="f" stroked="t" coordorigin="7646,4130" coordsize="58,0" path="m7646,4130l7704,413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6" o:spid="_x0000_s1246" o:spt="203" style="position:absolute;left:7620;top:4099;height:2;width:110;" coordorigin="7620,4099" coordsize="110,2">
              <o:lock v:ext="edit"/>
              <v:shape id="_x0000_s1247" o:spid="_x0000_s1247" style="position:absolute;left:7620;top:4099;height:2;width:110;" filled="f" stroked="t" coordorigin="7620,4099" coordsize="110,0" path="m7620,4099l7730,409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48" o:spid="_x0000_s1248" o:spt="203" style="position:absolute;left:7591;top:4070;height:2;width:168;" coordorigin="7591,4070" coordsize="168,2">
              <o:lock v:ext="edit"/>
              <v:shape id="_x0000_s1249" o:spid="_x0000_s1249" style="position:absolute;left:7591;top:4070;height:2;width:168;" filled="f" stroked="t" coordorigin="7591,4070" coordsize="168,0" path="m7591,4070l7759,40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0" o:spid="_x0000_s1250" o:spt="203" style="position:absolute;left:7675;top:3765;height:305;width:2;" coordorigin="7675,3765" coordsize="2,305">
              <o:lock v:ext="edit"/>
              <v:shape id="_x0000_s1251" o:spid="_x0000_s1251" style="position:absolute;left:7675;top:3765;height:305;width:2;" filled="f" stroked="t" coordorigin="7675,3765" coordsize="0,305" path="m7675,3765l7675,40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2" o:spid="_x0000_s1252" o:spt="203" style="position:absolute;left:7675;top:2906;height:365;width:125;" coordorigin="7675,2906" coordsize="125,365">
              <o:lock v:ext="edit"/>
              <v:shape id="_x0000_s1253" o:spid="_x0000_s1253" style="position:absolute;left:7675;top:2906;height:365;width:125;" filled="f" stroked="t" coordorigin="7675,2906" coordsize="125,365" path="m7675,2906l7766,2906,7776,2908,7783,2913,7788,2918,7793,2925,7798,2932,7800,2942,7800,2961,7798,2968,7793,2978,7788,2983,7783,2990,7776,2995,7766,2995,7759,2997,7766,2997,7776,3000,7783,3004,7788,3012,7793,3016,7798,3026,7800,3033,7800,3052,7766,3088,7759,3088,7766,3091,7776,3091,7783,3096,7788,3103,7793,3108,7798,3117,7800,3124,7800,3144,7798,3153,7793,3160,7788,3168,7783,3172,7776,3177,7766,3180,7759,3180,7766,3182,7776,3184,7783,3189,7788,3194,7793,3201,7798,3208,7800,3218,7800,3235,7798,3244,7793,3252,7788,3259,7783,3264,7776,3268,7766,3271,767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4" o:spid="_x0000_s1254" o:spt="203" style="position:absolute;left:7822;top:2906;height:365;width:2;" coordorigin="7822,2906" coordsize="2,365">
              <o:lock v:ext="edit"/>
              <v:shape id="_x0000_s1255" o:spid="_x0000_s1255" style="position:absolute;left:7822;top:2906;height:365;width:2;" filled="f" stroked="t" coordorigin="7822,2906" coordsize="0,365" path="m7822,2906l7822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56" o:spid="_x0000_s1256" o:spt="203" style="position:absolute;left:8105;top:2872;height:67;width:65;" coordorigin="8105,2872" coordsize="65,67">
              <o:lock v:ext="edit"/>
              <v:shape id="_x0000_s1257" o:spid="_x0000_s1257" style="position:absolute;left:8105;top:2872;height:67;width:65;" fillcolor="#000000" filled="t" stroked="f" coordorigin="8105,2872" coordsize="65,67" path="m8105,2872l8105,2940,8170,2906,8105,28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58" o:spid="_x0000_s1258" o:spt="203" style="position:absolute;left:8105;top:2872;height:67;width:65;" coordorigin="8105,2872" coordsize="65,67">
              <o:lock v:ext="edit"/>
              <v:shape id="_x0000_s1259" o:spid="_x0000_s1259" style="position:absolute;left:8105;top:2872;height:67;width:65;" filled="f" stroked="t" coordorigin="8105,2872" coordsize="65,67" path="m8105,2940l8170,2906,8105,2872,8105,294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0" o:spid="_x0000_s1260" o:spt="203" style="position:absolute;left:8170;top:2872;height:67;width:2;" coordorigin="8170,2872" coordsize="2,67">
              <o:lock v:ext="edit"/>
              <v:shape id="_x0000_s1261" o:spid="_x0000_s1261" style="position:absolute;left:8170;top:2872;height:67;width:2;" filled="f" stroked="t" coordorigin="8170,2872" coordsize="0,67" path="m8170,2872l8170,294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2" o:spid="_x0000_s1262" o:spt="203" style="position:absolute;left:8011;top:2906;height:2;width:252;" coordorigin="8011,2906" coordsize="252,2">
              <o:lock v:ext="edit"/>
              <v:shape id="_x0000_s1263" o:spid="_x0000_s1263" style="position:absolute;left:8011;top:2906;height:2;width:252;" filled="f" stroked="t" coordorigin="8011,2906" coordsize="252,0" path="m8011,2906l8263,290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4" o:spid="_x0000_s1264" o:spt="203" style="position:absolute;left:8179;top:3088;height:2;width:168;" coordorigin="8179,3088" coordsize="168,2">
              <o:lock v:ext="edit"/>
              <v:shape id="_x0000_s1265" o:spid="_x0000_s1265" style="position:absolute;left:8179;top:3088;height:2;width:168;" filled="f" stroked="t" coordorigin="8179,3088" coordsize="168,0" path="m8347,3088l8179,308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6" o:spid="_x0000_s1266" o:spt="203" style="position:absolute;left:8179;top:3043;height:2;width:168;" coordorigin="8179,3043" coordsize="168,2">
              <o:lock v:ext="edit"/>
              <v:shape id="_x0000_s1267" o:spid="_x0000_s1267" style="position:absolute;left:8179;top:3043;height:2;width:168;" filled="f" stroked="t" coordorigin="8179,3043" coordsize="168,0" path="m8347,3043l8179,304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68" o:spid="_x0000_s1268" o:spt="203" style="position:absolute;left:8263;top:2906;height:641;width:2;" coordorigin="8263,2906" coordsize="2,641">
              <o:lock v:ext="edit"/>
              <v:shape id="_x0000_s1269" o:spid="_x0000_s1269" style="position:absolute;left:8263;top:2906;height:641;width:2;" filled="f" stroked="t" coordorigin="8263,2906" coordsize="0,641" path="m8263,2906l8263,3547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0" o:spid="_x0000_s1270" o:spt="203" style="position:absolute;left:8179;top:3547;height:91;width:168;" coordorigin="8179,3547" coordsize="168,91">
              <o:lock v:ext="edit"/>
              <v:shape id="_x0000_s1271" o:spid="_x0000_s1271" style="position:absolute;left:8179;top:3547;height:91;width:168;" filled="f" stroked="t" coordorigin="8179,3547" coordsize="168,91" path="m8347,3547l8179,3547,8263,3638,8347,354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2" o:spid="_x0000_s1272" o:spt="203" style="position:absolute;left:7884;top:2906;height:365;width:127;" coordorigin="7884,2906" coordsize="127,365">
              <o:lock v:ext="edit"/>
              <v:shape id="_x0000_s1273" o:spid="_x0000_s1273" style="position:absolute;left:7884;top:2906;height:365;width:127;" filled="f" stroked="t" coordorigin="7884,2906" coordsize="127,365" path="m8011,2906l7918,2906,7910,2908,7903,2913,7898,2918,7891,2925,7889,2932,7886,2942,7884,2952,7886,2961,7889,2968,7891,2978,7898,2983,7903,2990,7910,2995,7918,2995,7927,2997,7918,2997,7910,3000,7903,3004,7898,3012,7891,3016,7889,3026,7886,3033,7884,3043,7886,3052,7889,3060,7891,3069,7898,3076,7903,3081,7910,3086,7918,3088,7927,3088,7918,3091,7910,3091,7903,3096,7898,3103,7891,3108,7889,3117,7886,3124,7884,3134,7886,3144,7889,3153,7891,3160,7898,3168,7903,3172,7910,3177,7918,3180,7927,3180,7918,3182,7910,3184,7903,3189,7898,3194,7891,3201,7889,3208,7886,3218,7884,3225,7886,3235,7889,3244,7891,3252,7898,3259,7903,3264,7910,3268,7918,3271,8011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4" o:spid="_x0000_s1274" o:spt="203" style="position:absolute;left:7865;top:2906;height:365;width:2;" coordorigin="7865,2906" coordsize="2,365">
              <o:lock v:ext="edit"/>
              <v:shape id="_x0000_s1275" o:spid="_x0000_s1275" style="position:absolute;left:7865;top:2906;height:365;width:2;" filled="f" stroked="t" coordorigin="7865,2906" coordsize="0,365" path="m7865,2906l7865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6" o:spid="_x0000_s1276" o:spt="203" style="position:absolute;left:8011;top:3271;height:2;width:252;" coordorigin="8011,3271" coordsize="252,2">
              <o:lock v:ext="edit"/>
              <v:shape id="_x0000_s1277" o:spid="_x0000_s1277" style="position:absolute;left:8011;top:3271;height:2;width:252;" filled="f" stroked="t" coordorigin="8011,3271" coordsize="252,0" path="m8011,3271l8263,327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78" o:spid="_x0000_s1278" o:spt="203" style="position:absolute;left:8246;top:3254;height:36;width:34;" coordorigin="8246,3254" coordsize="34,36">
              <o:lock v:ext="edit"/>
              <v:shape id="_x0000_s1279" o:spid="_x0000_s1279" style="position:absolute;left:8246;top:3254;height:36;width:34;" fillcolor="#000000" filled="t" stroked="f" coordorigin="8246,3254" coordsize="34,36" path="m8268,3254l8256,3254,8246,3264,8246,3278,8251,3285,8256,3288,8258,3290,8266,3290,8268,3288,8273,3285,8278,3278,8280,3276,8280,3268,8278,3264,8268,32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0" o:spid="_x0000_s1280" o:spt="203" style="position:absolute;left:8246;top:3254;height:36;width:34;" coordorigin="8246,3254" coordsize="34,36">
              <o:lock v:ext="edit"/>
              <v:shape id="_x0000_s1281" o:spid="_x0000_s1281" style="position:absolute;left:8246;top:3254;height:36;width:34;" filled="f" stroked="t" coordorigin="8246,3254" coordsize="34,36" path="m8246,3271l8246,3264,8251,3259,8256,3254,8268,3254,8273,3259,8278,3264,8280,3268,8280,3276,8278,3278,8273,3285,8268,3288,8266,3290,8258,3290,8256,3288,8251,3285,8246,3278,8246,3271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82" o:spid="_x0000_s1282" o:spt="203" style="position:absolute;left:7730;top:2932;height:38;width:19;" coordorigin="7730,2932" coordsize="19,38">
              <o:lock v:ext="edit"/>
              <v:shape id="_x0000_s1283" o:spid="_x0000_s1283" style="position:absolute;left:7730;top:2932;height:38;width:19;" fillcolor="#000000" filled="t" stroked="f" coordorigin="7730,2932" coordsize="19,38" path="m7750,2968l7742,2968,7747,2971,7750,2968xe">
                <v:path arrowok="t"/>
                <v:fill on="t" focussize="0,0"/>
                <v:stroke on="f"/>
                <v:imagedata o:title=""/>
                <o:lock v:ext="edit"/>
              </v:shape>
              <v:shape id="_x0000_s1284" o:spid="_x0000_s1284" style="position:absolute;left:7730;top:2932;height:38;width:19;" fillcolor="#000000" filled="t" stroked="f" coordorigin="7730,2932" coordsize="19,38" path="m7750,2932l7742,2932,7735,2940,7733,2944,7730,2947,7730,2954,7735,2964,7740,2968,7754,2968,7759,2964,7764,2954,7764,2947,7762,2944,7759,2940,7754,2935,7750,29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5" o:spid="_x0000_s1285" o:spt="203" style="position:absolute;left:7730;top:2932;height:38;width:34;" coordorigin="7730,2932" coordsize="34,38">
              <o:lock v:ext="edit"/>
              <v:shape id="_x0000_s1286" o:spid="_x0000_s1286" style="position:absolute;left:7730;top:2932;height:38;width:34;" filled="f" stroked="t" coordorigin="7730,2932" coordsize="34,38" path="m7730,2952l7730,2947,7733,2944,7735,2940,7740,2935,7742,2932,7750,2932,7754,2935,7759,2940,7762,2944,7764,2947,7764,2954,7762,2959,7759,2964,7754,2968,7750,2968,7747,2971,7742,2968,7740,2968,7735,2964,7733,2959,7730,2954,7730,295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87" o:spid="_x0000_s1287" o:spt="203" style="position:absolute;left:7925;top:3208;height:36;width:34;" coordorigin="7925,3208" coordsize="34,36">
              <o:lock v:ext="edit"/>
              <v:shape id="_x0000_s1288" o:spid="_x0000_s1288" style="position:absolute;left:7925;top:3208;height:36;width:34;" fillcolor="#000000" filled="t" stroked="f" coordorigin="7925,3208" coordsize="34,36" path="m7949,3208l7937,3208,7930,3213,7927,3218,7927,3223,7925,3225,7927,3230,7927,3232,7930,3240,7937,3242,7939,3244,7946,3244,7949,3242,7954,3240,7958,3232,7958,3218,7949,3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289" o:spid="_x0000_s1289" o:spt="203" style="position:absolute;left:7925;top:3208;height:36;width:34;" coordorigin="7925,3208" coordsize="34,36">
              <o:lock v:ext="edit"/>
              <v:shape id="_x0000_s1290" o:spid="_x0000_s1290" style="position:absolute;left:7925;top:3208;height:36;width:34;" filled="f" stroked="t" coordorigin="7925,3208" coordsize="34,36" path="m7925,3225l7927,3223,7927,3218,7930,3213,7937,3208,7949,3208,7954,3213,7958,3218,7958,3232,7954,3240,7949,3242,7946,3244,7939,3244,7937,3242,7930,3240,7927,3232,7927,3230,7925,3225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91" o:spid="_x0000_s1291" o:spt="203" style="position:absolute;left:6931;top:3526;height:2;width:593;" coordorigin="6931,3526" coordsize="593,2">
              <o:lock v:ext="edit"/>
              <v:shape id="_x0000_s1292" o:spid="_x0000_s1292" style="position:absolute;left:6931;top:3526;height:2;width:593;" filled="f" stroked="t" coordorigin="6931,3526" coordsize="593,0" path="m6931,3526l7524,352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293" o:spid="_x0000_s1293" o:spt="203" style="position:absolute;left:6350;top:3064;height:857;width:581;" coordorigin="6350,3064" coordsize="581,857">
              <o:lock v:ext="edit"/>
              <v:shape id="_x0000_s1294" o:spid="_x0000_s1294" style="position:absolute;left:6350;top:3064;height:857;width:581;" fillcolor="#FFFFFF" filled="t" stroked="f" coordorigin="6350,3064" coordsize="581,857" path="m6350,3921l6931,3921,6931,3064,6350,3064,6350,3921xe">
                <v:path arrowok="t"/>
                <v:fill on="t" focussize="0,0"/>
                <v:stroke on="f"/>
                <v:imagedata o:title=""/>
                <o:lock v:ext="edit"/>
              </v:shape>
              <v:shape id="_x0000_s1295" o:spid="_x0000_s1295" o:spt="75" type="#_x0000_t75" style="position:absolute;left:6497;top:3108;height:216;width:300;" filled="f" coordsize="21600,21600">
                <v:path/>
                <v:fill on="f" focussize="0,0"/>
                <v:stroke/>
                <v:imagedata r:id="rId24" o:title=""/>
                <o:lock v:ext="edit" aspectratio="t"/>
              </v:shape>
              <v:shape id="_x0000_s1296" o:spid="_x0000_s1296" o:spt="75" type="#_x0000_t75" style="position:absolute;left:6442;top:3230;height:216;width:403;" filled="f" coordsize="21600,21600">
                <v:path/>
                <v:fill on="f" focussize="0,0"/>
                <v:stroke/>
                <v:imagedata r:id="rId25" o:title=""/>
                <o:lock v:ext="edit" aspectratio="t"/>
              </v:shape>
              <v:shape id="_x0000_s1297" o:spid="_x0000_s1297" o:spt="75" type="#_x0000_t75" style="position:absolute;left:6547;top:3424;height:216;width:192;" filled="f" coordsize="21600,21600">
                <v:path/>
                <v:fill on="f" focussize="0,0"/>
                <v:stroke/>
                <v:imagedata r:id="rId26" o:title=""/>
                <o:lock v:ext="edit" aspectratio="t"/>
              </v:shape>
              <v:shape id="_x0000_s1298" o:spid="_x0000_s1298" o:spt="75" type="#_x0000_t75" style="position:absolute;left:6454;top:3547;height:274;width:384;" filled="f" coordsize="21600,21600">
                <v:path/>
                <v:fill on="f" focussize="0,0"/>
                <v:stroke/>
                <v:imagedata r:id="rId27" o:title=""/>
                <o:lock v:ext="edit" aspectratio="t"/>
              </v:shape>
              <v:shape id="_x0000_s1299" o:spid="_x0000_s1299" o:spt="75" type="#_x0000_t75" style="position:absolute;left:6434;top:3669;height:216;width:422;" filled="f" coordsize="21600,21600">
                <v:path/>
                <v:fill on="f" focussize="0,0"/>
                <v:stroke/>
                <v:imagedata r:id="rId28" o:title=""/>
                <o:lock v:ext="edit" aspectratio="t"/>
              </v:shape>
              <v:shape id="_x0000_s1300" o:spid="_x0000_s1300" o:spt="75" type="#_x0000_t75" style="position:absolute;left:6494;top:3792;height:216;width:307;" filled="f" coordsize="21600,21600">
                <v:path/>
                <v:fill on="f" focussize="0,0"/>
                <v:stroke/>
                <v:imagedata r:id="rId29" o:title=""/>
                <o:lock v:ext="edit" aspectratio="t"/>
              </v:shape>
            </v:group>
            <v:group id="_x0000_s1301" o:spid="_x0000_s1301" o:spt="203" style="position:absolute;left:6350;top:3064;height:857;width:581;" coordorigin="6350,3064" coordsize="581,857">
              <o:lock v:ext="edit"/>
              <v:shape id="_x0000_s1302" o:spid="_x0000_s1302" style="position:absolute;left:6350;top:3064;height:857;width:581;" filled="f" stroked="t" coordorigin="6350,3064" coordsize="581,857" path="m6350,3921l6931,3921,6931,3064,6350,3064,6350,3921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03" o:spid="_x0000_s1303" o:spt="203" style="position:absolute;left:5606;top:3727;height:422;width:504;" coordorigin="5606,3727" coordsize="504,422">
              <o:lock v:ext="edit"/>
              <v:shape id="_x0000_s1304" o:spid="_x0000_s1304" style="position:absolute;left:5606;top:3727;height:422;width:504;" fillcolor="#FFFFFF" filled="t" stroked="f" coordorigin="5606,3727" coordsize="504,422" path="m5606,4149l6110,4149,6110,3727,5606,3727,5606,4149xe">
                <v:path arrowok="t"/>
                <v:fill on="t" focussize="0,0"/>
                <v:stroke on="f"/>
                <v:imagedata o:title=""/>
                <o:lock v:ext="edit"/>
              </v:shape>
              <v:shape id="_x0000_s1305" o:spid="_x0000_s1305" o:spt="75" type="#_x0000_t75" style="position:absolute;left:5801;top:3835;height:216;width:115;" filled="f" coordsize="21600,21600">
                <v:path/>
                <v:fill on="f" focussize="0,0"/>
                <v:stroke/>
                <v:imagedata r:id="rId30" o:title=""/>
                <o:lock v:ext="edit" aspectratio="t"/>
              </v:shape>
              <v:shape id="_x0000_s1306" o:spid="_x0000_s1306" o:spt="75" type="#_x0000_t75" style="position:absolute;left:5669;top:3957;height:216;width:384;" filled="f" coordsize="21600,21600">
                <v:path/>
                <v:fill on="f" focussize="0,0"/>
                <v:stroke/>
                <v:imagedata r:id="rId31" o:title=""/>
                <o:lock v:ext="edit" aspectratio="t"/>
              </v:shape>
            </v:group>
            <v:group id="_x0000_s1307" o:spid="_x0000_s1307" o:spt="203" style="position:absolute;left:5606;top:3727;height:422;width:504;" coordorigin="5606,3727" coordsize="504,422">
              <o:lock v:ext="edit"/>
              <v:shape id="_x0000_s1308" o:spid="_x0000_s1308" style="position:absolute;left:5606;top:3727;height:422;width:504;" filled="f" stroked="t" coordorigin="5606,3727" coordsize="504,422" path="m5606,4149l6110,4149,6110,3727,5606,3727,5606,4149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09" o:spid="_x0000_s1309" o:spt="203" style="position:absolute;left:4913;top:2872;height:614;width:634;" coordorigin="4913,2872" coordsize="634,614">
              <o:lock v:ext="edit"/>
              <v:shape id="_x0000_s1310" o:spid="_x0000_s1310" style="position:absolute;left:4913;top:2872;height:614;width:634;" fillcolor="#FFFFFF" filled="t" stroked="f" coordorigin="4913,2872" coordsize="634,614" path="m4913,3487l5546,3487,5546,2872,4913,2872,4913,3487xe">
                <v:path arrowok="t"/>
                <v:fill on="t" focussize="0,0"/>
                <v:stroke on="f"/>
                <v:imagedata o:title=""/>
                <o:lock v:ext="edit"/>
              </v:shape>
              <v:shape id="_x0000_s1311" o:spid="_x0000_s1311" o:spt="75" type="#_x0000_t75" style="position:absolute;left:5035;top:2954;height:274;width:403;" filled="f" coordsize="21600,21600">
                <v:path/>
                <v:fill on="f" focussize="0,0"/>
                <v:stroke/>
                <v:imagedata r:id="rId32" o:title=""/>
                <o:lock v:ext="edit" aspectratio="t"/>
              </v:shape>
              <v:shape id="_x0000_s1312" o:spid="_x0000_s1312" o:spt="75" type="#_x0000_t75" style="position:absolute;left:5040;top:3076;height:216;width:384;" filled="f" coordsize="21600,21600">
                <v:path/>
                <v:fill on="f" focussize="0,0"/>
                <v:stroke/>
                <v:imagedata r:id="rId33" o:title=""/>
                <o:lock v:ext="edit" aspectratio="t"/>
              </v:shape>
              <v:shape id="_x0000_s1313" o:spid="_x0000_s1313" o:spt="75" type="#_x0000_t75" style="position:absolute;left:4958;top:3199;height:336;width:538;" filled="f" coordsize="21600,21600">
                <v:path/>
                <v:fill on="f" focussize="0,0"/>
                <v:stroke/>
                <v:imagedata r:id="rId34" o:title=""/>
                <o:lock v:ext="edit" aspectratio="t"/>
              </v:shape>
              <v:shape id="_x0000_s1314" o:spid="_x0000_s1314" o:spt="75" type="#_x0000_t75" style="position:absolute;left:5182;top:3319;height:216;width:192;" filled="f" coordsize="21600,21600">
                <v:path/>
                <v:fill on="f" focussize="0,0"/>
                <v:stroke/>
                <v:imagedata r:id="rId35" o:title=""/>
                <o:lock v:ext="edit" aspectratio="t"/>
              </v:shape>
            </v:group>
            <v:group id="_x0000_s1315" o:spid="_x0000_s1315" o:spt="203" style="position:absolute;left:4913;top:2872;height:614;width:634;" coordorigin="4913,2872" coordsize="634,614">
              <o:lock v:ext="edit"/>
              <v:shape id="_x0000_s1316" o:spid="_x0000_s1316" style="position:absolute;left:4913;top:2872;height:614;width:634;" filled="f" stroked="t" coordorigin="4913,2872" coordsize="634,614" path="m4913,3487l5546,3487,5546,2872,4913,2872,4913,3487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317" o:spid="_x0000_s1317" o:spt="203" style="position:absolute;left:5614;top:2872;height:446;width:485;" coordorigin="5614,2872" coordsize="485,446">
              <o:lock v:ext="edit"/>
              <v:shape id="_x0000_s1318" o:spid="_x0000_s1318" style="position:absolute;left:5614;top:2872;height:446;width:485;" fillcolor="#FFFFFF" filled="t" stroked="f" coordorigin="5614,2872" coordsize="485,446" path="m5614,3319l6098,3319,6098,2872,5614,2872,5614,3319xe">
                <v:path arrowok="t"/>
                <v:fill on="t" focussize="0,0"/>
                <v:stroke on="f"/>
                <v:imagedata o:title=""/>
                <o:lock v:ext="edit"/>
              </v:shape>
              <v:shape id="_x0000_s1319" o:spid="_x0000_s1319" o:spt="75" type="#_x0000_t75" style="position:absolute;left:5705;top:2932;height:216;width:307;" filled="f" coordsize="21600,21600">
                <v:path/>
                <v:fill on="f" focussize="0,0"/>
                <v:stroke/>
                <v:imagedata r:id="rId36" o:title=""/>
                <o:lock v:ext="edit" aspectratio="t"/>
              </v:shape>
              <v:shape id="_x0000_s1320" o:spid="_x0000_s1320" o:spt="75" type="#_x0000_t75" style="position:absolute;left:5738;top:3052;height:216;width:254;" filled="f" coordsize="21600,21600">
                <v:path/>
                <v:fill on="f" focussize="0,0"/>
                <v:stroke/>
                <v:imagedata r:id="rId37" o:title=""/>
                <o:lock v:ext="edit" aspectratio="t"/>
              </v:shape>
              <v:shape id="_x0000_s1321" o:spid="_x0000_s1321" o:spt="75" type="#_x0000_t75" style="position:absolute;left:5726;top:3175;height:216;width:269;" filled="f" coordsize="21600,21600">
                <v:path/>
                <v:fill on="f" focussize="0,0"/>
                <v:stroke/>
                <v:imagedata r:id="rId38" o:title=""/>
                <o:lock v:ext="edit" aspectratio="t"/>
              </v:shape>
            </v:group>
            <v:group id="_x0000_s1322" o:spid="_x0000_s1322" o:spt="203" style="position:absolute;left:5614;top:2872;height:446;width:485;" coordorigin="5614,2872" coordsize="485,446">
              <o:lock v:ext="edit"/>
              <v:shape id="_x0000_s1323" o:spid="_x0000_s1323" style="position:absolute;left:5614;top:2872;height:446;width:485;" filled="f" stroked="t" coordorigin="5614,2872" coordsize="485,446" path="m5614,3319l6098,3319,6098,2872,5614,2872,5614,3319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  <v:shape id="_x0000_s1324" o:spid="_x0000_s1324" o:spt="75" type="#_x0000_t75" style="position:absolute;left:7130;top:3878;height:194;width:288;" filled="f" coordsize="21600,21600">
                <v:path/>
                <v:fill on="f" focussize="0,0"/>
                <v:stroke/>
                <v:imagedata r:id="rId39" o:title=""/>
                <o:lock v:ext="edit" aspectratio="t"/>
              </v:shape>
            </v:group>
            <v:group id="_x0000_s1325" o:spid="_x0000_s1325" o:spt="203" style="position:absolute;left:6902;top:2666;height:2;width:420;" coordorigin="6902,2666" coordsize="420,2">
              <o:lock v:ext="edit"/>
              <v:shape id="_x0000_s1326" o:spid="_x0000_s1326" style="position:absolute;left:6902;top:2666;height:2;width:420;" filled="f" stroked="t" coordorigin="6902,2666" coordsize="420,0" path="m6902,2666l7322,266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27" o:spid="_x0000_s1327" o:spt="203" style="position:absolute;left:6806;top:2630;height:74;width:106;" coordorigin="6806,2630" coordsize="106,74">
              <o:lock v:ext="edit"/>
              <v:shape id="_x0000_s1328" o:spid="_x0000_s1328" style="position:absolute;left:6806;top:2630;height:74;width:106;" fillcolor="#000000" filled="t" stroked="f" coordorigin="6806,2630" coordsize="106,74" path="m6912,2630l6806,2666,6912,2704,6912,26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29" o:spid="_x0000_s1329" o:spt="203" style="position:absolute;left:3946;top:1308;height:367;width:125;" coordorigin="3946,1308" coordsize="125,367">
              <o:lock v:ext="edit"/>
              <v:shape id="_x0000_s1330" o:spid="_x0000_s1330" style="position:absolute;left:3946;top:1308;height:367;width:125;" filled="f" stroked="t" coordorigin="3946,1308" coordsize="125,367" path="m4070,1308l3986,1308,3979,1310,3972,1312,3962,1315,3958,1322,3953,1329,3948,1336,3946,1346,3946,1363,3948,1372,3953,1380,3958,1387,3962,1392,3972,1396,3979,1399,3986,1399,3979,1401,3972,1404,3962,1408,3958,1413,3953,1420,3948,1428,3946,1437,3946,1454,3948,1464,3953,1471,3958,1478,3962,1483,3972,1488,3979,1490,3986,1492,3979,1492,3972,1495,3962,1500,3958,1504,3953,1512,3948,1519,3946,1528,3946,1545,3948,1555,3953,1562,3958,1569,3962,1576,3972,1579,3979,1581,3986,1584,3979,1584,3972,1586,3962,1591,3958,1596,3953,1603,3948,1610,3946,1620,3946,1639,3948,1646,3953,1656,3958,1660,3962,1668,3972,1670,3979,1672,3986,1675,4070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1" o:spid="_x0000_s1331" o:spt="203" style="position:absolute;left:3734;top:1308;height:367;width:127;" coordorigin="3734,1308" coordsize="127,367">
              <o:lock v:ext="edit"/>
              <v:shape id="_x0000_s1332" o:spid="_x0000_s1332" style="position:absolute;left:3734;top:1308;height:367;width:127;" filled="f" stroked="t" coordorigin="3734,1308" coordsize="127,367" path="m3734,1308l3818,1308,3828,1310,3835,1312,3842,1315,3850,1322,3854,1329,3857,1336,3859,1346,3862,1353,3859,1363,3857,1372,3854,1380,3850,1387,3842,1392,3835,1396,3828,1399,3818,1399,3828,1401,3835,1404,3842,1408,3850,1413,3854,1420,3857,1428,3859,1437,3862,1444,3859,1454,3857,1464,3854,1471,3850,1478,3842,1483,3835,1488,3828,1490,3818,1492,3828,1492,3835,1495,3842,1500,3850,1504,3854,1512,3857,1519,3859,1528,3862,1538,3859,1545,3857,1555,3854,1562,3850,1569,3842,1576,3835,1579,3828,1581,3818,1584,3828,1584,3835,1586,3842,1591,3850,1596,3854,1603,3857,1610,3859,1620,3862,1629,3859,1639,3857,1646,3854,1656,3850,1660,3842,1668,3835,1670,3828,1672,3818,1675,3734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3" o:spid="_x0000_s1333" o:spt="203" style="position:absolute;left:3883;top:1308;height:367;width:2;" coordorigin="3883,1308" coordsize="2,367">
              <o:lock v:ext="edit"/>
              <v:shape id="_x0000_s1334" o:spid="_x0000_s1334" style="position:absolute;left:3883;top:1308;height:367;width:2;" filled="f" stroked="t" coordorigin="3883,1308" coordsize="0,367" path="m3883,1308l3883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5" o:spid="_x0000_s1335" o:spt="203" style="position:absolute;left:3924;top:1308;height:367;width:2;" coordorigin="3924,1308" coordsize="2,367">
              <o:lock v:ext="edit"/>
              <v:shape id="_x0000_s1336" o:spid="_x0000_s1336" style="position:absolute;left:3924;top:1308;height:367;width:2;" filled="f" stroked="t" coordorigin="3924,1308" coordsize="0,367" path="m3924,1308l3924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7" o:spid="_x0000_s1337" o:spt="203" style="position:absolute;left:3415;top:1675;height:2;width:319;" coordorigin="3415,1675" coordsize="319,2">
              <o:lock v:ext="edit"/>
              <v:shape id="_x0000_s1338" o:spid="_x0000_s1338" style="position:absolute;left:3415;top:1675;height:2;width:319;" filled="f" stroked="t" coordorigin="3415,1675" coordsize="319,0" path="m3734,1675l3415,167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39" o:spid="_x0000_s1339" o:spt="203" style="position:absolute;left:3415;top:1308;height:2;width:319;" coordorigin="3415,1308" coordsize="319,2">
              <o:lock v:ext="edit"/>
              <v:shape id="_x0000_s1340" o:spid="_x0000_s1340" style="position:absolute;left:3415;top:1308;height:2;width:319;" filled="f" stroked="t" coordorigin="3415,1308" coordsize="319,0" path="m3734,1308l3415,130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1" o:spid="_x0000_s1341" o:spt="203" style="position:absolute;left:3384;top:2695;height:72;width:67;" coordorigin="3384,2695" coordsize="67,72">
              <o:lock v:ext="edit"/>
              <v:shape id="_x0000_s1342" o:spid="_x0000_s1342" style="position:absolute;left:3384;top:2695;height:72;width:67;" fillcolor="#000000" filled="t" stroked="f" coordorigin="3384,2695" coordsize="67,72" path="m3451,2695l3384,2719,3430,2767,3451,26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43" o:spid="_x0000_s1343" o:spt="203" style="position:absolute;left:3384;top:2695;height:72;width:67;" coordorigin="3384,2695" coordsize="67,72">
              <o:lock v:ext="edit"/>
              <v:shape id="_x0000_s1344" o:spid="_x0000_s1344" style="position:absolute;left:3384;top:2695;height:72;width:67;" filled="f" stroked="t" coordorigin="3384,2695" coordsize="67,72" path="m3430,2767l3451,2695,3384,2719,3430,276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5" o:spid="_x0000_s1345" o:spt="203" style="position:absolute;left:3430;top:2671;height:48;width:43;" coordorigin="3430,2671" coordsize="43,48">
              <o:lock v:ext="edit"/>
              <v:shape id="_x0000_s1346" o:spid="_x0000_s1346" style="position:absolute;left:3430;top:2671;height:48;width:43;" filled="f" stroked="t" coordorigin="3430,2671" coordsize="43,48" path="m3430,2671l3473,271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7" o:spid="_x0000_s1347" o:spt="203" style="position:absolute;left:3341;top:2623;height:194;width:178;" coordorigin="3341,2623" coordsize="178,194">
              <o:lock v:ext="edit"/>
              <v:shape id="_x0000_s1348" o:spid="_x0000_s1348" style="position:absolute;left:3341;top:2623;height:194;width:178;" filled="f" stroked="t" coordorigin="3341,2623" coordsize="178,194" path="m3341,2817l3518,262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49" o:spid="_x0000_s1349" o:spt="203" style="position:absolute;left:3432;top:2942;height:72;width:67;" coordorigin="3432,2942" coordsize="67,72">
              <o:lock v:ext="edit"/>
              <v:shape id="_x0000_s1350" o:spid="_x0000_s1350" style="position:absolute;left:3432;top:2942;height:72;width:67;" fillcolor="#000000" filled="t" stroked="f" coordorigin="3432,2942" coordsize="67,72" path="m3432,2942l3454,3014,3499,2966,3432,29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1" o:spid="_x0000_s1351" o:spt="203" style="position:absolute;left:3432;top:2942;height:72;width:67;" coordorigin="3432,2942" coordsize="67,72">
              <o:lock v:ext="edit"/>
              <v:shape id="_x0000_s1352" o:spid="_x0000_s1352" style="position:absolute;left:3432;top:2942;height:72;width:67;" filled="f" stroked="t" coordorigin="3432,2942" coordsize="67,72" path="m3499,2966l3432,2942,3454,3014,3499,2966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3" o:spid="_x0000_s1353" o:spt="203" style="position:absolute;left:3410;top:2918;height:48;width:43;" coordorigin="3410,2918" coordsize="43,48">
              <o:lock v:ext="edit"/>
              <v:shape id="_x0000_s1354" o:spid="_x0000_s1354" style="position:absolute;left:3410;top:2918;height:48;width:43;" filled="f" stroked="t" coordorigin="3410,2918" coordsize="43,48" path="m3410,2966l3454,291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5" o:spid="_x0000_s1355" o:spt="203" style="position:absolute;left:3365;top:2870;height:194;width:180;" coordorigin="3365,2870" coordsize="180,194">
              <o:lock v:ext="edit"/>
              <v:shape id="_x0000_s1356" o:spid="_x0000_s1356" style="position:absolute;left:3365;top:2870;height:194;width:180;" filled="f" stroked="t" coordorigin="3365,2870" coordsize="180,194" path="m3545,3064l3365,287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57" o:spid="_x0000_s1357" o:spt="203" style="position:absolute;left:3636;top:2923;height:74;width:67;" coordorigin="3636,2923" coordsize="67,74">
              <o:lock v:ext="edit"/>
              <v:shape id="_x0000_s1358" o:spid="_x0000_s1358" style="position:absolute;left:3636;top:2923;height:74;width:67;" fillcolor="#000000" filled="t" stroked="f" coordorigin="3636,2923" coordsize="67,74" path="m3703,2923l3636,2949,3682,2997,3703,29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59" o:spid="_x0000_s1359" o:spt="203" style="position:absolute;left:3636;top:2923;height:74;width:67;" coordorigin="3636,2923" coordsize="67,74">
              <o:lock v:ext="edit"/>
              <v:shape id="_x0000_s1360" o:spid="_x0000_s1360" style="position:absolute;left:3636;top:2923;height:74;width:67;" filled="f" stroked="t" coordorigin="3636,2923" coordsize="67,74" path="m3682,2997l3703,2923,3636,2949,3682,2997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1" o:spid="_x0000_s1361" o:spt="203" style="position:absolute;left:3682;top:2899;height:50;width:43;" coordorigin="3682,2899" coordsize="43,50">
              <o:lock v:ext="edit"/>
              <v:shape id="_x0000_s1362" o:spid="_x0000_s1362" style="position:absolute;left:3682;top:2899;height:50;width:43;" filled="f" stroked="t" coordorigin="3682,2899" coordsize="43,50" path="m3682,2899l3725,294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3" o:spid="_x0000_s1363" o:spt="203" style="position:absolute;left:3593;top:2851;height:194;width:178;" coordorigin="3593,2851" coordsize="178,194">
              <o:lock v:ext="edit"/>
              <v:shape id="_x0000_s1364" o:spid="_x0000_s1364" style="position:absolute;left:3593;top:2851;height:194;width:178;" filled="f" stroked="t" coordorigin="3593,2851" coordsize="178,194" path="m3593,3045l3770,2851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5" o:spid="_x0000_s1365" o:spt="203" style="position:absolute;left:3545;top:3045;height:36;width:48;" coordorigin="3545,3045" coordsize="48,36">
              <o:lock v:ext="edit"/>
              <v:shape id="_x0000_s1366" o:spid="_x0000_s1366" style="position:absolute;left:3545;top:3045;height:36;width:48;" filled="f" stroked="t" coordorigin="3545,3045" coordsize="48,36" path="m3593,3045l3559,3081,3545,306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67" o:spid="_x0000_s1367" o:spt="203" style="position:absolute;left:3674;top:2668;height:72;width:67;" coordorigin="3674,2668" coordsize="67,72">
              <o:lock v:ext="edit"/>
              <v:shape id="_x0000_s1368" o:spid="_x0000_s1368" style="position:absolute;left:3674;top:2668;height:72;width:67;" fillcolor="#000000" filled="t" stroked="f" coordorigin="3674,2668" coordsize="67,72" path="m3674,2668l3696,2740,3742,2692,3674,26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369" o:spid="_x0000_s1369" o:spt="203" style="position:absolute;left:3674;top:2668;height:72;width:67;" coordorigin="3674,2668" coordsize="67,72">
              <o:lock v:ext="edit"/>
              <v:shape id="_x0000_s1370" o:spid="_x0000_s1370" style="position:absolute;left:3674;top:2668;height:72;width:67;" filled="f" stroked="t" coordorigin="3674,2668" coordsize="67,72" path="m3742,2692l3674,2668,3696,2740,3742,269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1" o:spid="_x0000_s1371" o:spt="203" style="position:absolute;left:3650;top:2644;height:48;width:46;" coordorigin="3650,2644" coordsize="46,48">
              <o:lock v:ext="edit"/>
              <v:shape id="_x0000_s1372" o:spid="_x0000_s1372" style="position:absolute;left:3650;top:2644;height:48;width:46;" filled="f" stroked="t" coordorigin="3650,2644" coordsize="46,48" path="m3650,2692l3696,264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3" o:spid="_x0000_s1373" o:spt="203" style="position:absolute;left:3607;top:2594;height:194;width:178;" coordorigin="3607,2594" coordsize="178,194">
              <o:lock v:ext="edit"/>
              <v:shape id="_x0000_s1374" o:spid="_x0000_s1374" style="position:absolute;left:3607;top:2594;height:194;width:178;" filled="f" stroked="t" coordorigin="3607,2594" coordsize="178,194" path="m3785,2788l3607,2594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5" o:spid="_x0000_s1375" o:spt="203" style="position:absolute;left:3770;top:2810;height:41;width:36;" coordorigin="3770,2810" coordsize="36,41">
              <o:lock v:ext="edit"/>
              <v:shape id="_x0000_s1376" o:spid="_x0000_s1376" style="position:absolute;left:3770;top:2810;height:41;width:36;" filled="f" stroked="t" coordorigin="3770,2810" coordsize="36,41" path="m3770,2851l3806,281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7" o:spid="_x0000_s1377" o:spt="203" style="position:absolute;left:3329;top:2829;height:41;width:36;" coordorigin="3329,2829" coordsize="36,41">
              <o:lock v:ext="edit"/>
              <v:shape id="_x0000_s1378" o:spid="_x0000_s1378" style="position:absolute;left:3329;top:2829;height:41;width:36;" filled="f" stroked="t" coordorigin="3329,2829" coordsize="36,41" path="m3365,2870l3329,282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79" o:spid="_x0000_s1379" o:spt="203" style="position:absolute;left:3329;top:2817;height:12;width:12;" coordorigin="3329,2817" coordsize="12,12">
              <o:lock v:ext="edit"/>
              <v:shape id="_x0000_s1380" o:spid="_x0000_s1380" style="position:absolute;left:3329;top:2817;height:12;width:12;" filled="f" stroked="t" coordorigin="3329,2817" coordsize="12,12" path="m3341,2817l3329,2829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1" o:spid="_x0000_s1381" o:spt="203" style="position:absolute;left:3518;top:2560;height:62;width:55;" coordorigin="3518,2560" coordsize="55,62">
              <o:lock v:ext="edit"/>
              <v:shape id="_x0000_s1382" o:spid="_x0000_s1382" style="position:absolute;left:3518;top:2560;height:62;width:55;" filled="f" stroked="t" coordorigin="3518,2560" coordsize="55,62" path="m3518,2623l3574,25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3" o:spid="_x0000_s1383" o:spt="203" style="position:absolute;left:3574;top:2560;height:34;width:34;" coordorigin="3574,2560" coordsize="34,34">
              <o:lock v:ext="edit"/>
              <v:shape id="_x0000_s1384" o:spid="_x0000_s1384" style="position:absolute;left:3574;top:2560;height:34;width:34;" filled="f" stroked="t" coordorigin="3574,2560" coordsize="34,34" path="m3607,2594l3574,25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5" o:spid="_x0000_s1385" o:spt="203" style="position:absolute;left:3785;top:2788;height:22;width:22;" coordorigin="3785,2788" coordsize="22,22">
              <o:lock v:ext="edit"/>
              <v:shape id="_x0000_s1386" o:spid="_x0000_s1386" style="position:absolute;left:3785;top:2788;height:22;width:22;" filled="f" stroked="t" coordorigin="3785,2788" coordsize="22,22" path="m3806,2810l3785,278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7" o:spid="_x0000_s1387" o:spt="203" style="position:absolute;left:3559;top:3081;height:475;width:2;" coordorigin="3559,3081" coordsize="2,475">
              <o:lock v:ext="edit"/>
              <v:shape id="_x0000_s1388" o:spid="_x0000_s1388" style="position:absolute;left:3559;top:3081;height:475;width:2;" filled="f" stroked="t" coordorigin="3559,3081" coordsize="0,475" path="m3559,3081l3559,355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89" o:spid="_x0000_s1389" o:spt="203" style="position:absolute;left:3941;top:760;height:365;width:127;" coordorigin="3941,760" coordsize="127,365">
              <o:lock v:ext="edit"/>
              <v:shape id="_x0000_s1390" o:spid="_x0000_s1390" style="position:absolute;left:3941;top:760;height:365;width:127;" filled="f" stroked="t" coordorigin="3941,760" coordsize="127,365" path="m4068,760l3974,760,3967,763,3960,768,3953,772,3948,780,3946,787,3941,796,3941,813,3946,823,3948,830,3953,837,3960,844,3967,847,3974,849,3984,852,3974,852,3967,854,3960,859,3953,864,3948,871,3946,878,3941,888,3941,907,3946,914,3948,924,3953,928,3960,936,3967,938,3974,943,3984,943,3974,943,3967,945,3960,950,3953,957,3948,962,3946,972,3941,979,3941,998,3946,1005,3948,1015,3953,1020,3960,1027,3967,1029,3974,1034,3984,1034,3974,1034,3967,1039,3960,1041,3953,1048,3948,1053,3946,1063,3941,1070,3941,1089,3946,1096,3948,1106,3953,1111,3960,1118,3967,1120,3974,1125,4068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1" o:spid="_x0000_s1391" o:spt="203" style="position:absolute;left:3730;top:760;height:365;width:127;" coordorigin="3730,760" coordsize="127,365">
              <o:lock v:ext="edit"/>
              <v:shape id="_x0000_s1392" o:spid="_x0000_s1392" style="position:absolute;left:3730;top:760;height:365;width:127;" filled="f" stroked="t" coordorigin="3730,760" coordsize="127,365" path="m3730,760l3823,760,3830,763,3838,768,3845,772,3850,780,3854,787,3857,796,3857,813,3854,823,3850,830,3845,837,3838,844,3830,847,3823,849,3814,852,3823,852,3830,854,3838,859,3845,864,3850,871,3854,878,3857,888,3857,907,3854,914,3850,924,3845,928,3838,936,3830,938,3823,943,3814,943,3823,943,3830,945,3838,950,3845,957,3850,962,3854,972,3857,979,3857,998,3854,1005,3850,1015,3845,1020,3838,1027,3830,1029,3823,1034,3814,1034,3823,1034,3830,1039,3838,1041,3845,1048,3850,1053,3854,1063,3857,1070,3857,1089,3854,1096,3850,1106,3845,1111,3838,1118,3830,1120,3823,1125,3730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3" o:spid="_x0000_s1393" o:spt="203" style="position:absolute;left:3878;top:760;height:365;width:2;" coordorigin="3878,760" coordsize="2,365">
              <o:lock v:ext="edit"/>
              <v:shape id="_x0000_s1394" o:spid="_x0000_s1394" style="position:absolute;left:3878;top:760;height:365;width:2;" filled="f" stroked="t" coordorigin="3878,760" coordsize="0,365" path="m3878,760l3878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5" o:spid="_x0000_s1395" o:spt="203" style="position:absolute;left:3919;top:760;height:365;width:2;" coordorigin="3919,760" coordsize="2,365">
              <o:lock v:ext="edit"/>
              <v:shape id="_x0000_s1396" o:spid="_x0000_s1396" style="position:absolute;left:3919;top:760;height:365;width:2;" filled="f" stroked="t" coordorigin="3919,760" coordsize="0,365" path="m3919,760l3919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7" o:spid="_x0000_s1397" o:spt="203" style="position:absolute;left:3415;top:1125;height:2;width:314;" coordorigin="3415,1125" coordsize="314,2">
              <o:lock v:ext="edit"/>
              <v:shape id="_x0000_s1398" o:spid="_x0000_s1398" style="position:absolute;left:3415;top:1125;height:2;width:314;" filled="f" stroked="t" coordorigin="3415,1125" coordsize="314,0" path="m3730,1125l3415,112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399" o:spid="_x0000_s1399" o:spt="203" style="position:absolute;left:3415;top:760;height:2;width:314;" coordorigin="3415,760" coordsize="314,2">
              <o:lock v:ext="edit"/>
              <v:shape id="_x0000_s1400" o:spid="_x0000_s1400" style="position:absolute;left:3415;top:760;height:2;width:314;" filled="f" stroked="t" coordorigin="3415,760" coordsize="314,0" path="m3730,760l3415,76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1" o:spid="_x0000_s1401" o:spt="203" style="position:absolute;left:3084;top:943;height:1884;width:756;" coordorigin="3084,943" coordsize="756,1884">
              <o:lock v:ext="edit"/>
              <v:shape id="_x0000_s1402" o:spid="_x0000_s1402" style="position:absolute;left:3084;top:943;height:1884;width:756;" filled="f" stroked="t" coordorigin="3084,943" coordsize="756,1884" path="m3840,943l3528,943,3528,2318,3084,2318,3084,2827,3329,2827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3" o:spid="_x0000_s1403" o:spt="203" style="position:absolute;left:3694;top:1492;height:1320;width:374;" coordorigin="3694,1492" coordsize="374,1320">
              <o:lock v:ext="edit"/>
              <v:shape id="_x0000_s1404" o:spid="_x0000_s1404" style="position:absolute;left:3694;top:1492;height:1320;width:374;" filled="f" stroked="t" coordorigin="3694,1492" coordsize="374,1320" path="m3847,1492l3694,1492,3694,2306,4068,2306,4068,2812,3814,281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05" o:spid="_x0000_s1405" o:spt="203" style="position:absolute;left:3312;top:2810;height:38;width:19;" coordorigin="3312,2810" coordsize="19,38">
              <o:lock v:ext="edit"/>
              <v:shape id="_x0000_s1406" o:spid="_x0000_s1406" style="position:absolute;left:3312;top:2810;height:38;width:19;" fillcolor="#000000" filled="t" stroked="f" coordorigin="3312,2810" coordsize="19,38" path="m3331,2846l3324,2846,3329,2848,3331,2846xe">
                <v:path arrowok="t"/>
                <v:fill on="t" focussize="0,0"/>
                <v:stroke on="f"/>
                <v:imagedata o:title=""/>
                <o:lock v:ext="edit"/>
              </v:shape>
              <v:shape id="_x0000_s1407" o:spid="_x0000_s1407" style="position:absolute;left:3312;top:2810;height:38;width:19;" fillcolor="#000000" filled="t" stroked="f" coordorigin="3312,2810" coordsize="19,38" path="m3331,2810l3324,2810,3312,2822,3312,2836,3322,2846,3336,2846,3341,2841,3343,2836,3346,2834,3346,2824,3343,2822,3341,2817,3336,2812,3331,28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08" o:spid="_x0000_s1408" o:spt="203" style="position:absolute;left:3312;top:2810;height:38;width:34;" coordorigin="3312,2810" coordsize="34,38">
              <o:lock v:ext="edit"/>
              <v:shape id="_x0000_s1409" o:spid="_x0000_s1409" style="position:absolute;left:3312;top:2810;height:38;width:34;" filled="f" stroked="t" coordorigin="3312,2810" coordsize="34,38" path="m3312,2829l3312,2822,3317,2817,3322,2812,3324,2810,3331,2810,3336,2812,3341,2817,3343,2822,3346,2824,3346,2834,3343,2836,3341,2841,3336,2846,3331,2846,3329,2848,3324,2846,3322,2846,3317,2841,3312,2836,3312,2829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0" o:spid="_x0000_s1410" o:spt="203" style="position:absolute;left:3790;top:2793;height:36;width:34;" coordorigin="3790,2793" coordsize="34,36">
              <o:lock v:ext="edit"/>
              <v:shape id="_x0000_s1411" o:spid="_x0000_s1411" style="position:absolute;left:3790;top:2793;height:36;width:34;" fillcolor="#000000" filled="t" stroked="f" coordorigin="3790,2793" coordsize="34,36" path="m3814,2793l3802,2793,3792,2803,3792,2808,3790,2810,3792,2815,3792,2817,3797,2824,3802,2827,3804,2829,3811,2829,3814,2827,3818,2824,3823,2817,3823,2803,3814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12" o:spid="_x0000_s1412" o:spt="203" style="position:absolute;left:3790;top:2793;height:36;width:34;" coordorigin="3790,2793" coordsize="34,36">
              <o:lock v:ext="edit"/>
              <v:shape id="_x0000_s1413" o:spid="_x0000_s1413" style="position:absolute;left:3790;top:2793;height:36;width:34;" filled="f" stroked="t" coordorigin="3790,2793" coordsize="34,36" path="m3790,2810l3792,2808,3792,2803,3797,2798,3802,2793,3814,2793,3818,2798,3823,2803,3823,2817,3818,2824,3814,2827,3811,2829,3804,2829,3802,2827,3797,2824,3792,2817,3792,2815,3790,281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4" o:spid="_x0000_s1414" o:spt="203" style="position:absolute;left:3533;top:3616;height:2;width:55;" coordorigin="3533,3616" coordsize="55,2">
              <o:lock v:ext="edit"/>
              <v:shape id="_x0000_s1415" o:spid="_x0000_s1415" style="position:absolute;left:3533;top:3616;height:2;width:55;" filled="f" stroked="t" coordorigin="3533,3616" coordsize="55,0" path="m3533,3616l3588,361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6" o:spid="_x0000_s1416" o:spt="203" style="position:absolute;left:3504;top:3585;height:2;width:113;" coordorigin="3504,3585" coordsize="113,2">
              <o:lock v:ext="edit"/>
              <v:shape id="_x0000_s1417" o:spid="_x0000_s1417" style="position:absolute;left:3504;top:3585;height:2;width:113;" filled="f" stroked="t" coordorigin="3504,3585" coordsize="113,0" path="m3504,3585l3617,3585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18" o:spid="_x0000_s1418" o:spt="203" style="position:absolute;left:3475;top:3556;height:2;width:168;" coordorigin="3475,3556" coordsize="168,2">
              <o:lock v:ext="edit"/>
              <v:shape id="_x0000_s1419" o:spid="_x0000_s1419" style="position:absolute;left:3475;top:3556;height:2;width:168;" filled="f" stroked="t" coordorigin="3475,3556" coordsize="168,0" path="m3475,3556l3643,3556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0" o:spid="_x0000_s1420" o:spt="203" style="position:absolute;left:3576;top:2445;height:103;width:2;" coordorigin="3576,2445" coordsize="2,103">
              <o:lock v:ext="edit"/>
              <v:shape id="_x0000_s1421" o:spid="_x0000_s1421" style="position:absolute;left:3576;top:2445;height:103;width:2;" filled="f" stroked="t" coordorigin="3576,2445" coordsize="0,103" path="m3576,2445l3576,2548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2" o:spid="_x0000_s1422" o:spt="203" style="position:absolute;left:3557;top:2544;height:36;width:34;" coordorigin="3557,2544" coordsize="34,36">
              <o:lock v:ext="edit"/>
              <v:shape id="_x0000_s1423" o:spid="_x0000_s1423" style="position:absolute;left:3557;top:2544;height:36;width:34;" fillcolor="#000000" filled="t" stroked="f" coordorigin="3557,2544" coordsize="34,36" path="m3581,2544l3569,2544,3562,2548,3557,2558,3557,2565,3559,2568,3562,2575,3569,2577,3571,2580,3578,2580,3581,2577,3586,2575,3590,2568,3590,2553,3581,2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4" o:spid="_x0000_s1424" o:spt="203" style="position:absolute;left:3557;top:2544;height:36;width:34;" coordorigin="3557,2544" coordsize="34,36">
              <o:lock v:ext="edit"/>
              <v:shape id="_x0000_s1425" o:spid="_x0000_s1425" style="position:absolute;left:3557;top:2544;height:36;width:34;" filled="f" stroked="t" coordorigin="3557,2544" coordsize="34,36" path="m3557,2560l3557,2558,3559,2553,3562,2548,3569,2544,3581,2544,3586,2548,3590,2553,3590,2568,3586,2575,3581,2577,3578,2580,3571,2580,3569,2577,3562,2575,3559,2568,3557,2565,3557,256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26" o:spid="_x0000_s1426" o:spt="203" style="position:absolute;left:3542;top:3062;height:38;width:19;" coordorigin="3542,3062" coordsize="19,38">
              <o:lock v:ext="edit"/>
              <v:shape id="_x0000_s1427" o:spid="_x0000_s1427" style="position:absolute;left:3542;top:3062;height:38;width:19;" fillcolor="#000000" filled="t" stroked="f" coordorigin="3542,3062" coordsize="19,38" path="m3562,3098l3557,3098,3559,3100,3562,3098xe">
                <v:path arrowok="t"/>
                <v:fill on="t" focussize="0,0"/>
                <v:stroke on="f"/>
                <v:imagedata o:title=""/>
                <o:lock v:ext="edit"/>
              </v:shape>
              <v:shape id="_x0000_s1428" o:spid="_x0000_s1428" style="position:absolute;left:3542;top:3062;height:38;width:19;" fillcolor="#000000" filled="t" stroked="f" coordorigin="3542,3062" coordsize="19,38" path="m3562,3062l3557,3062,3552,3064,3547,3069,3545,3074,3542,3076,3542,3086,3545,3088,3547,3093,3552,3098,3566,3098,3576,3088,3576,3074,3566,3064,3562,30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29" o:spid="_x0000_s1429" o:spt="203" style="position:absolute;left:3542;top:3062;height:38;width:34;" coordorigin="3542,3062" coordsize="34,38">
              <o:lock v:ext="edit"/>
              <v:shape id="_x0000_s1430" o:spid="_x0000_s1430" style="position:absolute;left:3542;top:3062;height:38;width:34;" filled="f" stroked="t" coordorigin="3542,3062" coordsize="34,38" path="m3542,3081l3542,3076,3545,3074,3547,3069,3552,3064,3557,3062,3562,3062,3566,3064,3571,3069,3576,3074,3576,3088,3571,3093,3566,3098,3562,3098,3559,3100,3557,3098,3552,3098,3547,3093,3545,3088,3542,3086,3542,3081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31" o:spid="_x0000_s1431" o:spt="203" style="position:absolute;left:3574;top:2440;height:2;width:1222;" coordorigin="3574,2440" coordsize="1222,2">
              <o:lock v:ext="edit"/>
              <v:shape id="_x0000_s1432" o:spid="_x0000_s1432" style="position:absolute;left:3574;top:2440;height:2;width:1222;" filled="f" stroked="t" coordorigin="3574,2440" coordsize="1222,0" path="m3574,2440l4795,244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33" o:spid="_x0000_s1433" o:spt="203" style="position:absolute;left:4781;top:2244;height:458;width:494;" coordorigin="4781,2244" coordsize="494,458">
              <o:lock v:ext="edit"/>
              <v:shape id="_x0000_s1434" o:spid="_x0000_s1434" style="position:absolute;left:4781;top:2244;height:458;width:494;" fillcolor="#FFFFFF" filled="t" stroked="f" coordorigin="4781,2244" coordsize="494,458" path="m4781,2702l5275,2702,5275,2244,4781,2244,4781,2702xe">
                <v:path arrowok="t"/>
                <v:fill on="t" focussize="0,0"/>
                <v:stroke on="f"/>
                <v:imagedata o:title=""/>
                <o:lock v:ext="edit"/>
              </v:shape>
              <v:shape id="_x0000_s1435" o:spid="_x0000_s1435" o:spt="75" type="#_x0000_t75" style="position:absolute;left:4908;top:2368;height:274;width:250;" filled="f" coordsize="21600,21600">
                <v:path/>
                <v:fill on="f" focussize="0,0"/>
                <v:stroke/>
                <v:imagedata r:id="rId40" o:title=""/>
                <o:lock v:ext="edit" aspectratio="t"/>
              </v:shape>
              <v:shape id="_x0000_s1436" o:spid="_x0000_s1436" o:spt="75" type="#_x0000_t75" style="position:absolute;left:4824;top:2491;height:216;width:422;" filled="f" coordsize="21600,21600">
                <v:path/>
                <v:fill on="f" focussize="0,0"/>
                <v:stroke/>
                <v:imagedata r:id="rId41" o:title=""/>
                <o:lock v:ext="edit" aspectratio="t"/>
              </v:shape>
            </v:group>
            <v:group id="_x0000_s1437" o:spid="_x0000_s1437" o:spt="203" style="position:absolute;left:4781;top:2244;height:458;width:494;" coordorigin="4781,2244" coordsize="494,458">
              <o:lock v:ext="edit"/>
              <v:shape id="_x0000_s1438" o:spid="_x0000_s1438" style="position:absolute;left:4781;top:2244;height:458;width:494;" filled="f" stroked="t" coordorigin="4781,2244" coordsize="494,458" path="m4781,2702l5275,2702,5275,2244,4781,2244,4781,2702xe">
                <v:path arrowok="t"/>
                <v:fill on="f" focussize="0,0"/>
                <v:stroke weight="0.350314960629921pt" color="#000000"/>
                <v:imagedata o:title=""/>
                <o:lock v:ext="edit"/>
              </v:shape>
            </v:group>
            <v:group id="_x0000_s1439" o:spid="_x0000_s1439" o:spt="203" style="position:absolute;left:7642;top:2272;height:70;width:65;" coordorigin="7642,2272" coordsize="65,70">
              <o:lock v:ext="edit"/>
              <v:shape id="_x0000_s1440" o:spid="_x0000_s1440" style="position:absolute;left:7642;top:2272;height:70;width:65;" fillcolor="#000000" filled="t" stroked="f" coordorigin="7642,2272" coordsize="65,70" path="m7706,2272l7642,2272,7673,2342,7706,22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41" o:spid="_x0000_s1441" o:spt="203" style="position:absolute;left:7642;top:2272;height:70;width:65;" coordorigin="7642,2272" coordsize="65,70">
              <o:lock v:ext="edit"/>
              <v:shape id="_x0000_s1442" o:spid="_x0000_s1442" style="position:absolute;left:7642;top:2272;height:70;width:65;" filled="f" stroked="t" coordorigin="7642,2272" coordsize="65,70" path="m7706,2272l7673,2342,7642,2272,7706,2272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43" o:spid="_x0000_s1443" o:spt="203" style="position:absolute;left:7642;top:2342;height:2;width:65;" coordorigin="7642,2342" coordsize="65,2">
              <o:lock v:ext="edit"/>
              <v:shape id="_x0000_s1444" o:spid="_x0000_s1444" style="position:absolute;left:7642;top:2342;height:2;width:65;" filled="f" stroked="t" coordorigin="7642,2342" coordsize="65,0" path="m7642,2342l7706,234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45" o:spid="_x0000_s1445" o:spt="203" style="position:absolute;left:4510;top:1982;height:240;width:3163;" coordorigin="4510,1982" coordsize="3163,240">
              <o:lock v:ext="edit"/>
              <v:shape id="_x0000_s1446" o:spid="_x0000_s1446" style="position:absolute;left:4510;top:1982;height:240;width:3163;" filled="f" stroked="t" coordorigin="4510,1982" coordsize="3163,240" path="m4510,1982l7673,1982,7673,2222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  <v:shape id="_x0000_s1447" o:spid="_x0000_s1447" o:spt="75" type="#_x0000_t75" style="position:absolute;left:4207;top:1884;height:194;width:192;" filled="f" coordsize="21600,21600">
                <v:path/>
                <v:fill on="f" focussize="0,0"/>
                <v:stroke/>
                <v:imagedata r:id="rId42" o:title=""/>
                <o:lock v:ext="edit" aspectratio="t"/>
              </v:shape>
              <v:shape id="_x0000_s1448" o:spid="_x0000_s1448" o:spt="75" type="#_x0000_t75" style="position:absolute;left:4190;top:1994;height:194;width:230;" filled="f" coordsize="21600,21600">
                <v:path/>
                <v:fill on="f" focussize="0,0"/>
                <v:stroke/>
                <v:imagedata r:id="rId43" o:title=""/>
                <o:lock v:ext="edit" aspectratio="t"/>
              </v:shape>
              <v:shape id="_x0000_s1449" o:spid="_x0000_s1449" o:spt="75" type="#_x0000_t75" style="position:absolute;left:7145;top:2570;height:194;width:346;" filled="f" coordsize="21600,21600">
                <v:path/>
                <v:fill on="f" focussize="0,0"/>
                <v:stroke/>
                <v:imagedata r:id="rId44" o:title=""/>
                <o:lock v:ext="edit" aspectratio="t"/>
              </v:shape>
            </v:group>
            <v:group id="_x0000_s1450" o:spid="_x0000_s1450" o:spt="203" style="position:absolute;left:7654;top:2424;height:46;width:38;" coordorigin="7654,2424" coordsize="38,46">
              <o:lock v:ext="edit"/>
              <v:shape id="_x0000_s1451" o:spid="_x0000_s1451" style="position:absolute;left:7654;top:2424;height:46;width:38;" fillcolor="#000000" filled="t" stroked="f" coordorigin="7654,2424" coordsize="38,46" path="m7678,2424l7668,2424,7666,2426,7661,2428,7658,2431,7656,2438,7654,2443,7654,2452,7656,2455,7658,2462,7661,2467,7666,2469,7680,2469,7685,2467,7687,2462,7692,2455,7692,2438,7687,2431,7685,2428,7680,2426,7678,24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52" o:spid="_x0000_s1452" o:spt="203" style="position:absolute;left:4462;top:1956;height:50;width:48;" coordorigin="4462,1956" coordsize="48,50">
              <o:lock v:ext="edit"/>
              <v:shape id="_x0000_s1453" o:spid="_x0000_s1453" style="position:absolute;left:4462;top:1956;height:50;width:48;" filled="f" stroked="t" coordorigin="4462,1956" coordsize="48,50" path="m4510,1982l4510,1968,4498,1956,4486,1956,4471,1956,4462,1968,4462,1982,4462,1996,4471,2006,4486,2006,4498,2006,4510,1996,4510,1982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</v:group>
            <v:group id="_x0000_s1454" o:spid="_x0000_s1454" o:spt="203" style="position:absolute;left:5909;top:2520;height:2;width:190;" coordorigin="5909,2520" coordsize="190,2">
              <o:lock v:ext="edit"/>
              <v:shape id="_x0000_s1455" o:spid="_x0000_s1455" style="position:absolute;left:5909;top:2520;height:2;width:190;" filled="f" stroked="t" coordorigin="5909,2520" coordsize="190,0" path="m5909,2520l6098,252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56" o:spid="_x0000_s1456" o:spt="203" style="position:absolute;left:5940;top:2563;height:2;width:122;" coordorigin="5940,2563" coordsize="122,2">
              <o:lock v:ext="edit"/>
              <v:shape id="_x0000_s1457" o:spid="_x0000_s1457" style="position:absolute;left:5940;top:2563;height:2;width:122;" filled="f" stroked="t" coordorigin="5940,2563" coordsize="122,0" path="m5940,2563l6062,2563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58" o:spid="_x0000_s1458" o:spt="203" style="position:absolute;left:5858;top:2450;height:70;width:74;" coordorigin="5858,2450" coordsize="74,70">
              <o:lock v:ext="edit"/>
              <v:shape id="_x0000_s1459" o:spid="_x0000_s1459" style="position:absolute;left:5858;top:2450;height:70;width:74;" filled="f" stroked="t" coordorigin="5858,2450" coordsize="74,70" path="m5933,2520l5933,2450,5858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0" o:spid="_x0000_s1460" o:spt="203" style="position:absolute;left:6007;top:2450;height:70;width:2;" coordorigin="6007,2450" coordsize="2,70">
              <o:lock v:ext="edit"/>
              <v:shape id="_x0000_s1461" o:spid="_x0000_s1461" style="position:absolute;left:6007;top:2450;height:70;width:2;" filled="f" stroked="t" coordorigin="6007,2450" coordsize="0,70" path="m6007,2520l6007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2" o:spid="_x0000_s1462" o:spt="203" style="position:absolute;left:5933;top:2450;height:2;width:74;" coordorigin="5933,2450" coordsize="74,2">
              <o:lock v:ext="edit"/>
              <v:shape id="_x0000_s1463" o:spid="_x0000_s1463" style="position:absolute;left:5933;top:2450;height:2;width:74;" filled="f" stroked="t" coordorigin="5933,2450" coordsize="74,0" path="m5933,2450l6007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4" o:spid="_x0000_s1464" o:spt="203" style="position:absolute;left:6079;top:2450;height:70;width:2;" coordorigin="6079,2450" coordsize="2,70">
              <o:lock v:ext="edit"/>
              <v:shape id="_x0000_s1465" o:spid="_x0000_s1465" style="position:absolute;left:6079;top:2450;height:70;width:2;" filled="f" stroked="t" coordorigin="6079,2450" coordsize="0,70" path="m6079,2520l6079,2450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66" o:spid="_x0000_s1466" o:spt="203" style="position:absolute;left:5981;top:2464;height:34;width:50;" coordorigin="5981,2464" coordsize="50,34">
              <o:lock v:ext="edit"/>
              <v:shape id="_x0000_s1467" o:spid="_x0000_s1467" style="position:absolute;left:5981;top:2464;height:34;width:50;" fillcolor="#000000" filled="t" stroked="f" coordorigin="5981,2464" coordsize="50,34" path="m6007,2464l5981,2498,6031,2498,6007,24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68" o:spid="_x0000_s1468" o:spt="203" style="position:absolute;left:5981;top:2464;height:34;width:50;" coordorigin="5981,2464" coordsize="50,34">
              <o:lock v:ext="edit"/>
              <v:shape id="_x0000_s1469" o:spid="_x0000_s1469" style="position:absolute;left:5981;top:2464;height:34;width:50;" filled="f" stroked="t" coordorigin="5981,2464" coordsize="50,34" path="m6007,2464l6031,2498,5981,2498,6007,2464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</v:group>
            <v:group id="_x0000_s1470" o:spid="_x0000_s1470" o:spt="203" style="position:absolute;left:3079;top:676;height:1135;width:336;" coordorigin="3079,676" coordsize="336,1135">
              <o:lock v:ext="edit"/>
              <v:shape id="_x0000_s1471" o:spid="_x0000_s1471" style="position:absolute;left:3079;top:676;height:1135;width:336;" filled="f" stroked="t" coordorigin="3079,676" coordsize="336,1135" path="m3079,1812l3415,1812,3415,676,3079,676,3079,1812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  <v:shape id="_x0000_s1472" o:spid="_x0000_s1472" o:spt="75" type="#_x0000_t75" style="position:absolute;left:3199;top:1084;height:535;width:96;" filled="f" coordsize="21600,21600">
                <v:path/>
                <v:fill on="f" focussize="0,0"/>
                <v:stroke/>
                <v:imagedata r:id="rId45" o:title=""/>
                <o:lock v:ext="edit" aspectratio="t"/>
              </v:shape>
              <v:shape id="_x0000_s1473" o:spid="_x0000_s1473" o:spt="75" type="#_x0000_t75" style="position:absolute;left:6346;top:1125;height:266;width:151;" filled="f" coordsize="21600,21600">
                <v:path/>
                <v:fill on="f" focussize="0,0"/>
                <v:stroke/>
                <v:imagedata r:id="rId46" o:title=""/>
                <o:lock v:ext="edit" aspectratio="t"/>
              </v:shape>
              <v:shape id="_x0000_s1474" o:spid="_x0000_s1474" o:spt="75" type="#_x0000_t75" style="position:absolute;left:6502;top:1125;height:266;width:355;" filled="f" coordsize="21600,21600">
                <v:path/>
                <v:fill on="f" focussize="0,0"/>
                <v:stroke/>
                <v:imagedata r:id="rId47" o:title=""/>
                <o:lock v:ext="edit" aspectratio="t"/>
              </v:shape>
              <v:shape id="_x0000_s1475" o:spid="_x0000_s1475" o:spt="75" type="#_x0000_t75" style="position:absolute;left:6482;top:1272;height:266;width:230;" filled="f" coordsize="21600,21600">
                <v:path/>
                <v:fill on="f" focussize="0,0"/>
                <v:stroke/>
                <v:imagedata r:id="rId48" o:title=""/>
                <o:lock v:ext="edit" aspectratio="t"/>
              </v:shape>
            </v:group>
            <v:group id="_x0000_s1476" o:spid="_x0000_s1476" o:spt="203" style="position:absolute;left:7001;top:1065;height:367;width:571;" coordorigin="7001,1065" coordsize="571,367">
              <o:lock v:ext="edit"/>
              <v:shape id="_x0000_s1477" o:spid="_x0000_s1477" style="position:absolute;left:7001;top:1065;height:367;width:571;" filled="f" stroked="t" coordorigin="7001,1065" coordsize="571,367" path="m7001,1250l7169,1065,7169,1188,7404,1188,7404,1065,7572,1250,7404,1432,7404,1312,7169,1312,7169,1432,7001,1250xe">
                <v:path arrowok="t"/>
                <v:fill on="f" focussize="0,0"/>
                <v:stroke weight="0.560472440944882pt" color="#000000"/>
                <v:imagedata o:title=""/>
                <o:lock v:ext="edit"/>
              </v:shape>
              <v:shape id="_x0000_s1478" o:spid="_x0000_s1478" o:spt="75" type="#_x0000_t75" style="position:absolute;left:7202;top:1216;height:180;width:154;" filled="f" coordsize="21600,21600">
                <v:path/>
                <v:fill on="f" focussize="0,0"/>
                <v:stroke/>
                <v:imagedata r:id="rId49" o:title=""/>
                <o:lock v:ext="edit" aspectratio="t"/>
              </v:shape>
            </v:group>
            <v:group id="_x0000_s1479" o:spid="_x0000_s1479" o:spt="203" style="position:absolute;left:7591;top:676;height:1099;width:739;" coordorigin="7591,676" coordsize="739,1099">
              <o:lock v:ext="edit"/>
              <v:shape id="_x0000_s1480" o:spid="_x0000_s1480" style="position:absolute;left:7591;top:676;height:1099;width:739;" filled="f" stroked="t" coordorigin="7591,676" coordsize="739,1099" path="m7591,1776l8330,1776,8330,676,7591,676,7591,1776xe">
                <v:path arrowok="t"/>
                <v:fill on="f" focussize="0,0"/>
                <v:stroke weight="0.561102362204724pt" color="#000000"/>
                <v:imagedata o:title=""/>
                <o:lock v:ext="edit"/>
              </v:shape>
              <v:shape id="_x0000_s1481" o:spid="_x0000_s1481" o:spt="75" type="#_x0000_t75" style="position:absolute;left:7740;top:1183;height:266;width:499;" filled="f" coordsize="21600,21600">
                <v:path/>
                <v:fill on="f" focussize="0,0"/>
                <v:stroke/>
                <v:imagedata r:id="rId50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IFI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M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</w:t>
      </w:r>
      <w:r>
        <w:rPr>
          <w:rFonts w:ascii="Arial" w:hAnsi="Arial" w:eastAsia="Arial" w:cs="Arial"/>
          <w:color w:val="2268AE"/>
          <w:spacing w:val="-27"/>
          <w:w w:val="100"/>
          <w:sz w:val="24"/>
          <w:szCs w:val="24"/>
          <w:u w:val="single" w:color="2268AE"/>
        </w:rPr>
        <w:t xml:space="preserve"> </w:t>
      </w:r>
    </w:p>
    <w:p>
      <w:pPr>
        <w:tabs>
          <w:tab w:val="left" w:pos="4720"/>
        </w:tabs>
        <w:spacing w:before="20" w:after="0" w:line="240" w:lineRule="auto"/>
        <w:ind w:right="-20"/>
        <w:jc w:val="left"/>
        <w:rPr>
          <w:rFonts w:ascii="Arial" w:hAnsi="Arial" w:eastAsia="Arial" w:cs="Arial"/>
          <w:sz w:val="24"/>
          <w:szCs w:val="24"/>
        </w:rPr>
      </w:pPr>
      <w:r>
        <w:br w:type="column"/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tabs>
          <w:tab w:val="left" w:pos="360"/>
        </w:tabs>
        <w:spacing w:before="0" w:after="0" w:line="182" w:lineRule="exact"/>
        <w:ind w:left="360" w:right="313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Full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bo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®</w:t>
      </w:r>
      <w:r>
        <w:rPr>
          <w:rFonts w:ascii="Arial" w:hAnsi="Arial" w:eastAsia="Arial" w:cs="Arial"/>
          <w:color w:val="000000"/>
          <w:spacing w:val="4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d. 802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2005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4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®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d. 802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2009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“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”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80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3at higher 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5" w:after="0" w:line="182" w:lineRule="exact"/>
        <w:ind w:left="360" w:right="266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 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 de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y digi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ing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line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no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f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es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 61000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2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3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C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plia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5" w:after="0" w:line="182" w:lineRule="exact"/>
        <w:ind w:left="360" w:right="215" w:hanging="36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1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V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D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DC-D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oller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 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able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ent l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72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 3</w:t>
      </w:r>
      <w:r>
        <w:rPr>
          <w:rFonts w:ascii="Arial" w:hAnsi="Arial" w:eastAsia="Arial" w:cs="Arial"/>
          <w:color w:val="000000"/>
          <w:spacing w:val="-5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W</w:t>
      </w:r>
    </w:p>
    <w:p>
      <w:pPr>
        <w:spacing w:before="0" w:after="0" w:line="182" w:lineRule="exact"/>
        <w:ind w:left="360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appli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io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uppo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5V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obu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 100V au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Low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8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Ω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)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t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val="left" w:pos="360"/>
        </w:tabs>
        <w:spacing w:before="0" w:after="0" w:line="182" w:lineRule="exact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er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ion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ndu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ial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ange,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40º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+85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º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C</w:t>
      </w:r>
    </w:p>
    <w:p>
      <w:pPr>
        <w:tabs>
          <w:tab w:val="left" w:pos="360"/>
        </w:tabs>
        <w:spacing w:before="1" w:after="0" w:line="240" w:lineRule="auto"/>
        <w:ind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37"/>
          <w:sz w:val="16"/>
          <w:szCs w:val="16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5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m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 20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lead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QFN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 xml:space="preserve">age, 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pliant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type w:val="continuous"/>
          <w:pgSz w:w="12240" w:h="15840"/>
          <w:pgMar w:top="720" w:right="980" w:bottom="280" w:left="800" w:header="720" w:footer="720" w:gutter="0"/>
          <w:cols w:equalWidth="0" w:num="2">
            <w:col w:w="4877" w:space="716"/>
            <w:col w:w="4867"/>
          </w:cols>
        </w:sectPr>
      </w:pPr>
    </w:p>
    <w:p>
      <w:pPr>
        <w:spacing w:before="5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tbl>
      <w:tblPr>
        <w:tblStyle w:val="3"/>
        <w:tblW w:w="2916" w:type="dxa"/>
        <w:tblInd w:w="326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7"/>
        <w:gridCol w:w="80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" w:hRule="exact"/>
        </w:trPr>
        <w:tc>
          <w:tcPr>
            <w:tcW w:w="2107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exact"/>
        </w:trPr>
        <w:tc>
          <w:tcPr>
            <w:tcW w:w="2107" w:type="dxa"/>
            <w:tcBorders>
              <w:top w:val="single" w:color="000000" w:sz="4" w:space="0"/>
              <w:left w:val="nil"/>
              <w:bottom w:val="nil"/>
              <w:right w:val="single" w:color="000000" w:sz="4" w:space="0"/>
            </w:tcBorders>
          </w:tcPr>
          <w:p/>
        </w:tc>
        <w:tc>
          <w:tcPr>
            <w:tcW w:w="80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/>
        </w:tc>
      </w:tr>
    </w:tbl>
    <w:p>
      <w:pPr>
        <w:spacing w:before="6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4" w:after="0" w:line="240" w:lineRule="auto"/>
        <w:ind w:left="4508" w:right="4479"/>
        <w:jc w:val="center"/>
        <w:rPr>
          <w:rFonts w:ascii="Arial" w:hAnsi="Arial" w:eastAsia="Arial" w:cs="Arial"/>
          <w:sz w:val="16"/>
          <w:szCs w:val="16"/>
        </w:rPr>
      </w:pPr>
      <w:r>
        <w:pict>
          <v:group id="_x0000_s1482" o:spid="_x0000_s1482" o:spt="203" style="position:absolute;left:0pt;margin-left:51.1pt;margin-top:-11.9pt;height:0.1pt;width:510pt;mso-position-horizontal-relative:page;z-index:-9216;mso-width-relative:page;mso-height-relative:page;" coordorigin="1022,-238" coordsize="10200,2">
            <o:lock v:ext="edit"/>
            <v:shape id="_x0000_s1483" o:spid="_x0000_s1483" style="position:absolute;left:1022;top:-238;height:2;width:10200;" filled="f" stroked="t" coordorigin="1022,-238" coordsize="10200,0" path="m1022,-238l11222,-238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spacing w:val="-5"/>
          <w:w w:val="100"/>
          <w:sz w:val="16"/>
          <w:szCs w:val="16"/>
        </w:rPr>
        <w:t>A</w:t>
      </w:r>
      <w:r>
        <w:rPr>
          <w:rFonts w:ascii="Arial" w:hAnsi="Arial" w:eastAsia="Arial" w:cs="Arial"/>
          <w:b/>
          <w:bCs/>
          <w:spacing w:val="2"/>
          <w:w w:val="100"/>
          <w:sz w:val="16"/>
          <w:szCs w:val="16"/>
        </w:rPr>
        <w:t>k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>ros</w:t>
      </w:r>
      <w:r>
        <w:rPr>
          <w:rFonts w:ascii="Arial" w:hAnsi="Arial" w:eastAsia="Arial" w:cs="Arial"/>
          <w:b/>
          <w:bCs/>
          <w:spacing w:val="1"/>
          <w:w w:val="100"/>
          <w:sz w:val="16"/>
          <w:szCs w:val="16"/>
        </w:rPr>
        <w:t xml:space="preserve"> Sili</w:t>
      </w:r>
      <w:r>
        <w:rPr>
          <w:rFonts w:ascii="Arial" w:hAnsi="Arial" w:eastAsia="Arial" w:cs="Arial"/>
          <w:b/>
          <w:bCs/>
          <w:spacing w:val="-3"/>
          <w:w w:val="100"/>
          <w:sz w:val="16"/>
          <w:szCs w:val="16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 xml:space="preserve">on, </w:t>
      </w:r>
      <w:r>
        <w:rPr>
          <w:rFonts w:ascii="Arial" w:hAnsi="Arial" w:eastAsia="Arial" w:cs="Arial"/>
          <w:b/>
          <w:bCs/>
          <w:spacing w:val="-1"/>
          <w:w w:val="100"/>
          <w:sz w:val="16"/>
          <w:szCs w:val="16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6"/>
          <w:szCs w:val="16"/>
        </w:rPr>
        <w:t>nc.</w:t>
      </w:r>
    </w:p>
    <w:p>
      <w:pPr>
        <w:spacing w:before="5" w:after="0" w:line="240" w:lineRule="auto"/>
        <w:ind w:left="3223" w:right="3197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pacing w:val="0"/>
          <w:w w:val="100"/>
          <w:sz w:val="14"/>
          <w:szCs w:val="14"/>
        </w:rPr>
        <w:t>63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a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-1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Ig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acio</w:t>
      </w:r>
      <w:r>
        <w:rPr>
          <w:rFonts w:ascii="Arial" w:hAnsi="Arial" w:eastAsia="Arial" w:cs="Arial"/>
          <w:spacing w:val="-6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A</w:t>
      </w:r>
      <w:r>
        <w:rPr>
          <w:rFonts w:ascii="Arial" w:hAnsi="Arial" w:eastAsia="Arial" w:cs="Arial"/>
          <w:spacing w:val="3"/>
          <w:w w:val="100"/>
          <w:sz w:val="14"/>
          <w:szCs w:val="14"/>
        </w:rPr>
        <w:t>v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n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ue,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ui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t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2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50,</w:t>
      </w:r>
      <w:r>
        <w:rPr>
          <w:rFonts w:ascii="Arial" w:hAnsi="Arial" w:eastAsia="Arial" w:cs="Arial"/>
          <w:spacing w:val="-1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1"/>
          <w:w w:val="100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an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3"/>
          <w:w w:val="100"/>
          <w:sz w:val="14"/>
          <w:szCs w:val="14"/>
        </w:rPr>
        <w:t>J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os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e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,</w:t>
      </w:r>
      <w:r>
        <w:rPr>
          <w:rFonts w:ascii="Arial" w:hAnsi="Arial" w:eastAsia="Arial" w:cs="Arial"/>
          <w:spacing w:val="-4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CA</w:t>
      </w:r>
      <w:r>
        <w:rPr>
          <w:rFonts w:ascii="Arial" w:hAnsi="Arial" w:eastAsia="Arial" w:cs="Arial"/>
          <w:spacing w:val="-2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9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5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1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19</w:t>
      </w:r>
      <w:r>
        <w:rPr>
          <w:rFonts w:ascii="Arial" w:hAnsi="Arial" w:eastAsia="Arial" w:cs="Arial"/>
          <w:spacing w:val="-3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spacing w:val="0"/>
          <w:w w:val="99"/>
          <w:sz w:val="14"/>
          <w:szCs w:val="14"/>
        </w:rPr>
        <w:t>U</w:t>
      </w:r>
      <w:r>
        <w:rPr>
          <w:rFonts w:ascii="Arial" w:hAnsi="Arial" w:eastAsia="Arial" w:cs="Arial"/>
          <w:spacing w:val="1"/>
          <w:w w:val="99"/>
          <w:sz w:val="14"/>
          <w:szCs w:val="14"/>
        </w:rPr>
        <w:t>S</w:t>
      </w:r>
      <w:r>
        <w:rPr>
          <w:rFonts w:ascii="Arial" w:hAnsi="Arial" w:eastAsia="Arial" w:cs="Arial"/>
          <w:spacing w:val="0"/>
          <w:w w:val="99"/>
          <w:sz w:val="14"/>
          <w:szCs w:val="14"/>
        </w:rPr>
        <w:t>A</w:t>
      </w:r>
    </w:p>
    <w:p>
      <w:pPr>
        <w:spacing w:before="0" w:after="0" w:line="240" w:lineRule="auto"/>
        <w:ind w:left="3890" w:right="3867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pacing w:val="0"/>
          <w:w w:val="100"/>
          <w:sz w:val="14"/>
          <w:szCs w:val="14"/>
        </w:rPr>
        <w:t>40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8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.7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4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6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.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>90</w:t>
      </w:r>
      <w:r>
        <w:rPr>
          <w:rFonts w:ascii="Arial" w:hAnsi="Arial" w:eastAsia="Arial" w:cs="Arial"/>
          <w:spacing w:val="2"/>
          <w:w w:val="100"/>
          <w:sz w:val="14"/>
          <w:szCs w:val="14"/>
        </w:rPr>
        <w:t>0</w:t>
      </w:r>
      <w:r>
        <w:rPr>
          <w:rFonts w:ascii="Arial" w:hAnsi="Arial" w:eastAsia="Arial" w:cs="Arial"/>
          <w:spacing w:val="0"/>
          <w:w w:val="100"/>
          <w:sz w:val="14"/>
          <w:szCs w:val="14"/>
        </w:rPr>
        <w:t xml:space="preserve">0  </w:t>
      </w:r>
      <w:r>
        <w:rPr>
          <w:rFonts w:ascii="Arial" w:hAnsi="Arial" w:eastAsia="Arial" w:cs="Arial"/>
          <w:spacing w:val="30"/>
          <w:w w:val="100"/>
          <w:sz w:val="14"/>
          <w:szCs w:val="1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83"/>
          <w:sz w:val="4"/>
          <w:szCs w:val="4"/>
        </w:rPr>
        <w:t xml:space="preserve">‡      </w:t>
      </w:r>
      <w:r>
        <w:rPr>
          <w:rFonts w:ascii="Arial" w:hAnsi="Arial" w:eastAsia="Arial" w:cs="Arial"/>
          <w:color w:val="2268AE"/>
          <w:spacing w:val="13"/>
          <w:w w:val="183"/>
          <w:sz w:val="4"/>
          <w:szCs w:val="4"/>
        </w:rPr>
        <w:t xml:space="preserve">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www.</w:t>
      </w:r>
      <w:r>
        <w:rPr>
          <w:rFonts w:ascii="Arial" w:hAnsi="Arial" w:eastAsia="Arial" w:cs="Arial"/>
          <w:color w:val="0000FF"/>
          <w:spacing w:val="1"/>
          <w:w w:val="99"/>
          <w:sz w:val="14"/>
          <w:szCs w:val="14"/>
          <w:u w:val="single" w:color="0000FF"/>
        </w:rPr>
        <w:t>A</w:t>
      </w:r>
      <w:r>
        <w:rPr>
          <w:rFonts w:ascii="Arial" w:hAnsi="Arial" w:eastAsia="Arial" w:cs="Arial"/>
          <w:color w:val="0000FF"/>
          <w:spacing w:val="3"/>
          <w:w w:val="99"/>
          <w:sz w:val="14"/>
          <w:szCs w:val="14"/>
          <w:u w:val="single" w:color="0000FF"/>
        </w:rPr>
        <w:t>k</w:t>
      </w:r>
      <w:r>
        <w:rPr>
          <w:rFonts w:ascii="Arial" w:hAnsi="Arial" w:eastAsia="Arial" w:cs="Arial"/>
          <w:color w:val="0000FF"/>
          <w:spacing w:val="-1"/>
          <w:w w:val="99"/>
          <w:sz w:val="14"/>
          <w:szCs w:val="14"/>
          <w:u w:val="single" w:color="0000FF"/>
        </w:rPr>
        <w:t>r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os</w:t>
      </w:r>
      <w:r>
        <w:rPr>
          <w:rFonts w:ascii="Arial" w:hAnsi="Arial" w:eastAsia="Arial" w:cs="Arial"/>
          <w:color w:val="0000FF"/>
          <w:spacing w:val="1"/>
          <w:w w:val="99"/>
          <w:sz w:val="14"/>
          <w:szCs w:val="14"/>
          <w:u w:val="single" w:color="0000FF"/>
        </w:rPr>
        <w:t>S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ilic</w:t>
      </w:r>
      <w:r>
        <w:rPr>
          <w:rFonts w:ascii="Arial" w:hAnsi="Arial" w:eastAsia="Arial" w:cs="Arial"/>
          <w:color w:val="0000FF"/>
          <w:spacing w:val="2"/>
          <w:w w:val="99"/>
          <w:sz w:val="14"/>
          <w:szCs w:val="14"/>
          <w:u w:val="single" w:color="0000FF"/>
        </w:rPr>
        <w:t>o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n.</w:t>
      </w:r>
      <w:r>
        <w:rPr>
          <w:rFonts w:ascii="Arial" w:hAnsi="Arial" w:eastAsia="Arial" w:cs="Arial"/>
          <w:color w:val="0000FF"/>
          <w:spacing w:val="3"/>
          <w:w w:val="99"/>
          <w:sz w:val="14"/>
          <w:szCs w:val="14"/>
          <w:u w:val="single" w:color="0000FF"/>
        </w:rPr>
        <w:t>c</w:t>
      </w:r>
      <w:r>
        <w:rPr>
          <w:rFonts w:ascii="Arial" w:hAnsi="Arial" w:eastAsia="Arial" w:cs="Arial"/>
          <w:color w:val="0000FF"/>
          <w:spacing w:val="0"/>
          <w:w w:val="99"/>
          <w:sz w:val="14"/>
          <w:szCs w:val="14"/>
          <w:u w:val="single" w:color="0000FF"/>
        </w:rPr>
        <w:t>om</w:t>
      </w:r>
      <w:r>
        <w:rPr>
          <w:rFonts w:ascii="Arial" w:hAnsi="Arial" w:eastAsia="Arial" w:cs="Arial"/>
          <w:color w:val="000000"/>
          <w:spacing w:val="0"/>
          <w:w w:val="100"/>
          <w:sz w:val="14"/>
          <w:szCs w:val="14"/>
        </w:rPr>
        <w:fldChar w:fldCharType="end"/>
      </w:r>
    </w:p>
    <w:p>
      <w:pPr>
        <w:spacing w:after="0" w:line="240" w:lineRule="auto"/>
        <w:jc w:val="center"/>
        <w:rPr>
          <w:rFonts w:ascii="Arial" w:hAnsi="Arial" w:eastAsia="Arial" w:cs="Arial"/>
          <w:sz w:val="14"/>
          <w:szCs w:val="14"/>
        </w:rPr>
        <w:sectPr>
          <w:type w:val="continuous"/>
          <w:pgSz w:w="12240" w:h="15840"/>
          <w:pgMar w:top="720" w:right="980" w:bottom="280" w:left="8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  <w:u w:val="single" w:color="2268AE"/>
        </w:rPr>
        <w:t>ABL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F</w:t>
      </w:r>
      <w:r>
        <w:rPr>
          <w:rFonts w:ascii="Arial" w:hAnsi="Arial" w:eastAsia="Arial" w:cs="Arial"/>
          <w:color w:val="2268AE"/>
          <w:spacing w:val="1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7"/>
          <w:w w:val="100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>S</w:t>
      </w:r>
    </w:p>
    <w:p>
      <w:pPr>
        <w:spacing w:before="3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ENERAL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DESCRI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URES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URE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AB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ES</w:t>
      </w:r>
      <w:r>
        <w:rPr>
          <w:rFonts w:ascii="Arial" w:hAnsi="Arial" w:eastAsia="Arial" w:cs="Arial"/>
          <w:spacing w:val="-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DIA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PACKA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ICS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ANCE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HARAC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RIS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ICS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DESCRIP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DESI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HERNET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1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ER</w:t>
      </w:r>
      <w:r>
        <w:rPr>
          <w:rFonts w:ascii="Arial" w:hAnsi="Arial" w:eastAsia="Arial" w:cs="Arial"/>
          <w:spacing w:val="-16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w w:val="99"/>
          <w:sz w:val="18"/>
          <w:szCs w:val="18"/>
        </w:rPr>
        <w:t>RESE</w:t>
      </w:r>
      <w:r>
        <w:rPr>
          <w:rFonts w:ascii="Arial" w:hAnsi="Arial" w:eastAsia="Arial" w:cs="Arial"/>
          <w:spacing w:val="5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ASSI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CAL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DE)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PR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UNDER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(UV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INRUSH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CURRE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CURRE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SENS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/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PR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6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RM</w:t>
      </w:r>
      <w:r>
        <w:rPr>
          <w:rFonts w:ascii="Arial" w:hAnsi="Arial" w:eastAsia="Arial" w:cs="Arial"/>
          <w:spacing w:val="-14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PIN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VERVI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RE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Q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UEN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99"/>
          <w:sz w:val="18"/>
          <w:szCs w:val="18"/>
        </w:rPr>
        <w:t>CURRE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/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URRE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SENSE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CURRENT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PENS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BAC</w:t>
      </w:r>
      <w:r>
        <w:rPr>
          <w:rFonts w:ascii="Arial" w:hAnsi="Arial" w:eastAsia="Arial" w:cs="Arial"/>
          <w:spacing w:val="12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-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NVE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IES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IES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N-IS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OG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ES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CIRCU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DE-RA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ARD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NSIDE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</w:t>
      </w:r>
      <w:r>
        <w:rPr>
          <w:rFonts w:ascii="Arial" w:hAnsi="Arial" w:eastAsia="Arial" w:cs="Arial"/>
          <w:spacing w:val="-13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SICAL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NS</w:t>
      </w:r>
      <w:r>
        <w:rPr>
          <w:rFonts w:ascii="Arial" w:hAnsi="Arial" w:eastAsia="Arial" w:cs="Arial"/>
          <w:spacing w:val="-10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IN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ICE</w:t>
      </w:r>
      <w:r>
        <w:rPr>
          <w:rFonts w:ascii="Arial" w:hAnsi="Arial" w:eastAsia="Arial" w:cs="Arial"/>
          <w:spacing w:val="7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IC</w:t>
      </w:r>
      <w:r>
        <w:rPr>
          <w:rFonts w:ascii="Arial" w:hAnsi="Arial" w:eastAsia="Arial" w:cs="Arial"/>
          <w:spacing w:val="3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ERENCE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0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SUPP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5"/>
          <w:w w:val="99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SUBS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ANCE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CO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IANCE</w:t>
      </w:r>
      <w:r>
        <w:rPr>
          <w:rFonts w:ascii="Arial" w:hAnsi="Arial" w:eastAsia="Arial" w:cs="Arial"/>
          <w:spacing w:val="-1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headerReference r:id="rId3" w:type="default"/>
          <w:footerReference r:id="rId4" w:type="default"/>
          <w:pgSz w:w="12240" w:h="15840"/>
          <w:pgMar w:top="1800" w:right="900" w:bottom="1180" w:left="700" w:header="216" w:footer="993" w:gutter="0"/>
          <w:pgNumType w:start="2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FIG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1 - 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tabs>
          <w:tab w:val="left" w:pos="4780"/>
        </w:tabs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spacing w:val="1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1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8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3 - VDD5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4 - VDD5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8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8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5 - 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6 - R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eastAsia="Arial" w:cs="Arial"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@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0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A,</w:t>
      </w:r>
      <w:r>
        <w:rPr>
          <w:rFonts w:ascii="Arial" w:hAnsi="Arial" w:eastAsia="Arial" w:cs="Arial"/>
          <w:spacing w:val="-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48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9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7 -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8 -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99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2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9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9 -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NDRV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99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0</w: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re</w:t>
      </w:r>
      <w:r>
        <w:rPr>
          <w:rFonts w:ascii="Arial" w:hAnsi="Arial" w:eastAsia="Arial" w:cs="Arial"/>
          <w:spacing w:val="-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eg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d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gula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ula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8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ple</w:t>
      </w:r>
      <w:r>
        <w:rPr>
          <w:rFonts w:ascii="Arial" w:hAnsi="Arial" w:eastAsia="Arial" w:cs="Arial"/>
          <w:spacing w:val="2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1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8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BUCK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-DC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5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99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)</w:t>
      </w:r>
      <w:r>
        <w:rPr>
          <w:rFonts w:ascii="Arial" w:hAnsi="Arial" w:eastAsia="Arial" w:cs="Arial"/>
          <w:spacing w:val="-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</w:p>
    <w:p>
      <w:pPr>
        <w:spacing w:before="12" w:after="0" w:line="260" w:lineRule="exact"/>
        <w:jc w:val="left"/>
        <w:rPr>
          <w:sz w:val="26"/>
          <w:szCs w:val="26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ABLE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1 - 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2 - 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3 -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4 - 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ha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-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6 -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</w:p>
    <w:p>
      <w:pPr>
        <w:spacing w:before="2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7 -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9 -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19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el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n</w:t>
      </w:r>
      <w:r>
        <w:rPr>
          <w:rFonts w:ascii="Arial" w:hAnsi="Arial" w:eastAsia="Arial" w:cs="Arial"/>
          <w:spacing w:val="-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...........................................................................................................................</w:t>
      </w:r>
      <w:r>
        <w:rPr>
          <w:rFonts w:ascii="Arial" w:hAnsi="Arial" w:eastAsia="Arial" w:cs="Arial"/>
          <w:spacing w:val="-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38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ASS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IG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Pin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8" w:after="0" w:line="240" w:lineRule="exact"/>
        <w:jc w:val="left"/>
        <w:rPr>
          <w:sz w:val="24"/>
          <w:szCs w:val="24"/>
        </w:rPr>
      </w:pPr>
    </w:p>
    <w:p>
      <w:pPr>
        <w:spacing w:before="30" w:after="0" w:line="240" w:lineRule="auto"/>
        <w:ind w:left="308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484" o:spid="_x0000_s1484" o:spt="203" style="position:absolute;left:0pt;margin-left:225.45pt;margin-top:-148.55pt;height:193.2pt;width:153.45pt;mso-position-horizontal-relative:page;z-index:-9216;mso-width-relative:page;mso-height-relative:page;" coordorigin="4510,-2972" coordsize="3070,3864">
            <o:lock v:ext="edit"/>
            <v:group id="_x0000_s1485" o:spid="_x0000_s1485" o:spt="203" style="position:absolute;left:5119;top:-2470;height:1670;width:1807;" coordorigin="5119,-2470" coordsize="1807,1670">
              <o:lock v:ext="edit"/>
              <v:shape id="_x0000_s1486" o:spid="_x0000_s1486" style="position:absolute;left:5119;top:-2470;height:1670;width:1807;" fillcolor="#FFFFCC" filled="t" stroked="f" coordorigin="5119,-2470" coordsize="1807,1670" path="m5119,-800l6926,-800,6926,-2470,5119,-2470,5119,-8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87" o:spid="_x0000_s1487" o:spt="203" style="position:absolute;left:5119;top:-2470;height:1670;width:1807;" coordorigin="5119,-2470" coordsize="1807,1670">
              <o:lock v:ext="edit"/>
              <v:shape id="_x0000_s1488" o:spid="_x0000_s1488" style="position:absolute;left:5119;top:-2470;height:1670;width:1807;" filled="f" stroked="t" coordorigin="5119,-2470" coordsize="1807,1670" path="m5119,-800l6926,-800,6926,-2470,5119,-2470,5119,-800x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489" o:spid="_x0000_s1489" o:spt="203" style="position:absolute;left:5192;top:-2362;height:103;width:105;" coordorigin="5192,-2362" coordsize="105,103">
              <o:lock v:ext="edit"/>
              <v:shape id="_x0000_s1490" o:spid="_x0000_s1490" style="position:absolute;left:5192;top:-2362;height:103;width:105;" fillcolor="#000000" filled="t" stroked="f" coordorigin="5192,-2362" coordsize="105,103" path="m5260,-2362l5233,-2360,5212,-2351,5199,-2337,5192,-2320,5196,-2294,5206,-2275,5223,-2263,5243,-2259,5265,-2263,5283,-2275,5294,-2294,5297,-2312,5292,-2333,5279,-2351,5260,-23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491" o:spid="_x0000_s1491" o:spt="203" style="position:absolute;left:5192;top:-2362;height:103;width:105;" coordorigin="5192,-2362" coordsize="105,103">
              <o:lock v:ext="edit"/>
              <v:shape id="_x0000_s1492" o:spid="_x0000_s1492" style="position:absolute;left:5192;top:-2362;height:103;width:105;" filled="f" stroked="t" coordorigin="5192,-2362" coordsize="105,103" path="m5297,-2312l5292,-2333,5279,-2351,5260,-2362,5233,-2360,5212,-2351,5199,-2337,5192,-2320,5196,-2294,5206,-2275,5223,-2263,5243,-2259,5265,-2263,5283,-2275,5294,-2294,5297,-2312x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  <v:shape id="_x0000_s1493" o:spid="_x0000_s1493" o:spt="75" type="#_x0000_t75" style="position:absolute;left:4510;top:-1920;height:302;width:307;" filled="f" coordsize="21600,21600">
                <v:path/>
                <v:fill on="f" focussize="0,0"/>
                <v:stroke/>
                <v:imagedata r:id="rId51" o:title=""/>
                <o:lock v:ext="edit" aspectratio="t"/>
              </v:shape>
              <v:shape id="_x0000_s1494" o:spid="_x0000_s1494" o:spt="75" type="#_x0000_t75" style="position:absolute;left:4812;top:-1923;height:317;width:259;" filled="f" coordsize="21600,21600">
                <v:path/>
                <v:fill on="f" focussize="0,0"/>
                <v:stroke/>
                <v:imagedata r:id="rId52" o:title=""/>
                <o:lock v:ext="edit" aspectratio="t"/>
              </v:shape>
              <v:shape id="_x0000_s1495" o:spid="_x0000_s1495" o:spt="75" type="#_x0000_t75" style="position:absolute;left:4939;top:-1649;height:238;width:154;" filled="f" coordsize="21600,21600">
                <v:path/>
                <v:fill on="f" focussize="0,0"/>
                <v:stroke/>
                <v:imagedata r:id="rId53" o:title=""/>
                <o:lock v:ext="edit" aspectratio="t"/>
              </v:shape>
              <v:shape id="_x0000_s1496" o:spid="_x0000_s1496" o:spt="75" type="#_x0000_t75" style="position:absolute;left:5196;top:-2172;height:1363;width:82;" filled="f" coordsize="21600,21600">
                <v:path/>
                <v:fill on="f" focussize="0,0"/>
                <v:stroke/>
                <v:imagedata r:id="rId54" o:title=""/>
                <o:lock v:ext="edit" aspectratio="t"/>
              </v:shape>
              <v:shape id="_x0000_s1497" o:spid="_x0000_s1497" o:spt="75" type="#_x0000_t75" style="position:absolute;left:4584;top:-1390;height:302;width:307;" filled="f" coordsize="21600,21600">
                <v:path/>
                <v:fill on="f" focussize="0,0"/>
                <v:stroke/>
                <v:imagedata r:id="rId55" o:title=""/>
                <o:lock v:ext="edit" aspectratio="t"/>
              </v:shape>
              <v:shape id="_x0000_s1498" o:spid="_x0000_s1498" o:spt="75" type="#_x0000_t75" style="position:absolute;left:4886;top:-1390;height:302;width:185;" filled="f" coordsize="21600,21600">
                <v:path/>
                <v:fill on="f" focussize="0,0"/>
                <v:stroke/>
                <v:imagedata r:id="rId56" o:title=""/>
                <o:lock v:ext="edit" aspectratio="t"/>
              </v:shape>
              <v:shape id="_x0000_s1499" o:spid="_x0000_s1499" o:spt="75" type="#_x0000_t75" style="position:absolute;left:4774;top:-1109;height:317;width:307;" filled="f" coordsize="21600,21600">
                <v:path/>
                <v:fill on="f" focussize="0,0"/>
                <v:stroke/>
                <v:imagedata r:id="rId57" o:title=""/>
                <o:lock v:ext="edit" aspectratio="t"/>
              </v:shape>
              <v:shape id="_x0000_s1500" o:spid="_x0000_s1500" o:spt="75" type="#_x0000_t75" style="position:absolute;left:5443;top:-756;height:900;width:115;" filled="f" coordsize="21600,21600">
                <v:path/>
                <v:fill on="f" focussize="0,0"/>
                <v:stroke/>
                <v:imagedata r:id="rId58" o:title=""/>
                <o:lock v:ext="edit" aspectratio="t"/>
              </v:shape>
              <v:shape id="_x0000_s1501" o:spid="_x0000_s1501" o:spt="75" type="#_x0000_t75" style="position:absolute;left:6533;top:-980;height:410;width:115;" filled="f" coordsize="21600,21600">
                <v:path/>
                <v:fill on="f" focussize="0,0"/>
                <v:stroke/>
                <v:imagedata r:id="rId59" o:title=""/>
                <o:lock v:ext="edit" aspectratio="t"/>
              </v:shape>
              <v:shape id="_x0000_s1502" o:spid="_x0000_s1502" o:spt="75" type="#_x0000_t75" style="position:absolute;left:6977;top:-2172;height:317;width:192;" filled="f" coordsize="21600,21600">
                <v:path/>
                <v:fill on="f" focussize="0,0"/>
                <v:stroke/>
                <v:imagedata r:id="rId60" o:title=""/>
                <o:lock v:ext="edit" aspectratio="t"/>
              </v:shape>
              <v:shape id="_x0000_s1503" o:spid="_x0000_s1503" o:spt="75" type="#_x0000_t75" style="position:absolute;left:5998;top:-677;height:878;width:115;" filled="f" coordsize="21600,21600">
                <v:path/>
                <v:fill on="f" focussize="0,0"/>
                <v:stroke/>
                <v:imagedata r:id="rId61" o:title=""/>
                <o:lock v:ext="edit" aspectratio="t"/>
              </v:shape>
              <v:shape id="_x0000_s1504" o:spid="_x0000_s1504" o:spt="75" type="#_x0000_t75" style="position:absolute;left:6000;top:-905;height:346;width:115;" filled="f" coordsize="21600,21600">
                <v:path/>
                <v:fill on="f" focussize="0,0"/>
                <v:stroke/>
                <v:imagedata r:id="rId62" o:title=""/>
                <o:lock v:ext="edit" aspectratio="t"/>
              </v:shape>
              <v:shape id="_x0000_s1505" o:spid="_x0000_s1505" o:spt="75" type="#_x0000_t75" style="position:absolute;left:6754;top:-1923;height:295;width:154;" filled="f" coordsize="21600,21600">
                <v:path/>
                <v:fill on="f" focussize="0,0"/>
                <v:stroke/>
                <v:imagedata r:id="rId63" o:title=""/>
                <o:lock v:ext="edit" aspectratio="t"/>
              </v:shape>
              <v:shape id="_x0000_s1506" o:spid="_x0000_s1506" o:spt="75" type="#_x0000_t75" style="position:absolute;left:6984;top:-1109;height:317;width:595;" filled="f" coordsize="21600,21600">
                <v:path/>
                <v:fill on="f" focussize="0,0"/>
                <v:stroke/>
                <v:imagedata r:id="rId64" o:title=""/>
                <o:lock v:ext="edit" aspectratio="t"/>
              </v:shape>
              <v:shape id="_x0000_s1507" o:spid="_x0000_s1507" o:spt="75" type="#_x0000_t75" style="position:absolute;left:6972;top:-1654;height:317;width:422;" filled="f" coordsize="21600,21600">
                <v:path/>
                <v:fill on="f" focussize="0,0"/>
                <v:stroke/>
                <v:imagedata r:id="rId65" o:title=""/>
                <o:lock v:ext="edit" aspectratio="t"/>
              </v:shape>
              <v:shape id="_x0000_s1508" o:spid="_x0000_s1508" o:spt="75" type="#_x0000_t75" style="position:absolute;left:6012;top:-2424;height:410;width:115;" filled="f" coordsize="21600,21600">
                <v:path/>
                <v:fill on="f" focussize="0,0"/>
                <v:stroke/>
                <v:imagedata r:id="rId66" o:title=""/>
                <o:lock v:ext="edit" aspectratio="t"/>
              </v:shape>
              <v:shape id="_x0000_s1509" o:spid="_x0000_s1509" o:spt="75" type="#_x0000_t75" style="position:absolute;left:6550;top:-2919;height:1166;width:115;" filled="f" coordsize="21600,21600">
                <v:path/>
                <v:fill on="f" focussize="0,0"/>
                <v:stroke/>
                <v:imagedata r:id="rId67" o:title=""/>
                <o:lock v:ext="edit" aspectratio="t"/>
              </v:shape>
              <v:shape id="_x0000_s1510" o:spid="_x0000_s1510" o:spt="75" type="#_x0000_t75" style="position:absolute;left:6288;top:-2424;height:410;width:115;" filled="f" coordsize="21600,21600">
                <v:path/>
                <v:fill on="f" focussize="0,0"/>
                <v:stroke/>
                <v:imagedata r:id="rId68" o:title=""/>
                <o:lock v:ext="edit" aspectratio="t"/>
              </v:shape>
              <v:shape id="_x0000_s1511" o:spid="_x0000_s1511" o:spt="75" type="#_x0000_t75" style="position:absolute;left:6566;top:-2424;height:410;width:115;" filled="f" coordsize="21600,21600">
                <v:path/>
                <v:fill on="f" focussize="0,0"/>
                <v:stroke/>
                <v:imagedata r:id="rId69" o:title=""/>
                <o:lock v:ext="edit" aspectratio="t"/>
              </v:shape>
              <v:shape id="_x0000_s1512" o:spid="_x0000_s1512" o:spt="75" type="#_x0000_t75" style="position:absolute;left:5978;top:-2868;height:1015;width:115;" filled="f" coordsize="21600,21600">
                <v:path/>
                <v:fill on="f" focussize="0,0"/>
                <v:stroke/>
                <v:imagedata r:id="rId70" o:title=""/>
                <o:lock v:ext="edit" aspectratio="t"/>
              </v:shape>
              <v:shape id="_x0000_s1513" o:spid="_x0000_s1513" o:spt="75" type="#_x0000_t75" style="position:absolute;left:6972;top:-1923;height:317;width:288;" filled="f" coordsize="21600,21600">
                <v:path/>
                <v:fill on="f" focussize="0,0"/>
                <v:stroke/>
                <v:imagedata r:id="rId71" o:title=""/>
                <o:lock v:ext="edit" aspectratio="t"/>
              </v:shape>
              <v:shape id="_x0000_s1514" o:spid="_x0000_s1514" o:spt="75" type="#_x0000_t75" style="position:absolute;left:6266;top:-2784;height:842;width:115;" filled="f" coordsize="21600,21600">
                <v:path/>
                <v:fill on="f" focussize="0,0"/>
                <v:stroke/>
                <v:imagedata r:id="rId72" o:title=""/>
                <o:lock v:ext="edit" aspectratio="t"/>
              </v:shape>
              <v:shape id="_x0000_s1515" o:spid="_x0000_s1515" o:spt="75" type="#_x0000_t75" style="position:absolute;left:5753;top:-2415;height:410;width:115;" filled="f" coordsize="21600,21600">
                <v:path/>
                <v:fill on="f" focussize="0,0"/>
                <v:stroke/>
                <v:imagedata r:id="rId73" o:title=""/>
                <o:lock v:ext="edit" aspectratio="t"/>
              </v:shape>
              <v:shape id="_x0000_s1516" o:spid="_x0000_s1516" o:spt="75" type="#_x0000_t75" style="position:absolute;left:6756;top:-1649;height:557;width:134;" filled="f" coordsize="21600,21600">
                <v:path/>
                <v:fill on="f" focussize="0,0"/>
                <v:stroke/>
                <v:imagedata r:id="rId74" o:title=""/>
                <o:lock v:ext="edit" aspectratio="t"/>
              </v:shape>
              <v:shape id="_x0000_s1517" o:spid="_x0000_s1517" o:spt="75" type="#_x0000_t75" style="position:absolute;left:6756;top:-1100;height:295;width:115;" filled="f" coordsize="21600,21600">
                <v:path/>
                <v:fill on="f" focussize="0,0"/>
                <v:stroke/>
                <v:imagedata r:id="rId75" o:title=""/>
                <o:lock v:ext="edit" aspectratio="t"/>
              </v:shape>
              <v:shape id="_x0000_s1518" o:spid="_x0000_s1518" o:spt="75" type="#_x0000_t75" style="position:absolute;left:5722;top:-908;height:1051;width:120;" filled="f" coordsize="21600,21600">
                <v:path/>
                <v:fill on="f" focussize="0,0"/>
                <v:stroke/>
                <v:imagedata r:id="rId76" o:title=""/>
                <o:lock v:ext="edit" aspectratio="t"/>
              </v:shape>
              <v:shape id="_x0000_s1519" o:spid="_x0000_s1519" o:spt="75" type="#_x0000_t75" style="position:absolute;left:6754;top:-2168;height:295;width:154;" filled="f" coordsize="21600,21600">
                <v:path/>
                <v:fill on="f" focussize="0,0"/>
                <v:stroke/>
                <v:imagedata r:id="rId77" o:title=""/>
                <o:lock v:ext="edit" aspectratio="t"/>
              </v:shape>
              <v:shape id="_x0000_s1520" o:spid="_x0000_s1520" o:spt="75" type="#_x0000_t75" style="position:absolute;left:6982;top:-1385;height:302;width:173;" filled="f" coordsize="21600,21600">
                <v:path/>
                <v:fill on="f" focussize="0,0"/>
                <v:stroke/>
                <v:imagedata r:id="rId78" o:title=""/>
                <o:lock v:ext="edit" aspectratio="t"/>
              </v:shape>
              <v:shape id="_x0000_s1521" o:spid="_x0000_s1521" o:spt="75" type="#_x0000_t75" style="position:absolute;left:4942;top:-2146;height:238;width:154;" filled="f" coordsize="21600,21600">
                <v:path/>
                <v:fill on="f" focussize="0,0"/>
                <v:stroke/>
                <v:imagedata r:id="rId79" o:title=""/>
                <o:lock v:ext="edit" aspectratio="t"/>
              </v:shape>
              <v:shape id="_x0000_s1522" o:spid="_x0000_s1522" o:spt="75" type="#_x0000_t75" style="position:absolute;left:5470;top:-2662;height:425;width:96;" filled="f" coordsize="21600,21600">
                <v:path/>
                <v:fill on="f" focussize="0,0"/>
                <v:stroke/>
                <v:imagedata r:id="rId80" o:title=""/>
                <o:lock v:ext="edit" aspectratio="t"/>
              </v:shape>
              <v:shape id="_x0000_s1523" o:spid="_x0000_s1523" o:spt="75" type="#_x0000_t75" style="position:absolute;left:5448;top:-2415;height:439;width:115;" filled="f" coordsize="21600,21600">
                <v:path/>
                <v:fill on="f" focussize="0,0"/>
                <v:stroke/>
                <v:imagedata r:id="rId81" o:title=""/>
                <o:lock v:ext="edit" aspectratio="t"/>
              </v:shape>
              <v:shape id="_x0000_s1524" o:spid="_x0000_s1524" o:spt="75" type="#_x0000_t75" style="position:absolute;left:5462;top:-896;height:202;width:115;" filled="f" coordsize="21600,21600">
                <v:path/>
                <v:fill on="f" focussize="0,0"/>
                <v:stroke/>
                <v:imagedata r:id="rId82" o:title=""/>
                <o:lock v:ext="edit" aspectratio="t"/>
              </v:shape>
              <v:shape id="_x0000_s1525" o:spid="_x0000_s1525" o:spt="75" type="#_x0000_t75" style="position:absolute;left:6283;top:-900;height:1634;width:122;" filled="f" coordsize="21600,21600">
                <v:path/>
                <v:fill on="f" focussize="0,0"/>
                <v:stroke/>
                <v:imagedata r:id="rId83" o:title=""/>
                <o:lock v:ext="edit" aspectratio="t"/>
              </v:shape>
              <v:shape id="_x0000_s1526" o:spid="_x0000_s1526" o:spt="75" type="#_x0000_t75" style="position:absolute;left:6538;top:-749;height:1642;width:115;" filled="f" coordsize="21600,21600">
                <v:path/>
                <v:fill on="f" focussize="0,0"/>
                <v:stroke/>
                <v:imagedata r:id="rId84" o:title=""/>
                <o:lock v:ext="edit" aspectratio="t"/>
              </v:shape>
              <v:shape id="_x0000_s1527" o:spid="_x0000_s1527" o:spt="75" type="#_x0000_t75" style="position:absolute;left:5731;top:-2972;height:1397;width:115;" filled="f" coordsize="21600,21600">
                <v:path/>
                <v:fill on="f" focussize="0,0"/>
                <v:stroke/>
                <v:imagedata r:id="rId85" o:title=""/>
                <o:lock v:ext="edit" aspectratio="t"/>
              </v:shape>
            </v:group>
            <v:group id="_x0000_s1528" o:spid="_x0000_s1528" o:spt="203" style="position:absolute;left:5407;top:-2158;height:1063;width:1207;" coordorigin="5407,-2158" coordsize="1207,1063">
              <o:lock v:ext="edit"/>
              <v:shape id="_x0000_s1529" o:spid="_x0000_s1529" style="position:absolute;left:5407;top:-2158;height:1063;width:1207;" filled="f" stroked="t" coordorigin="5407,-2158" coordsize="1207,1063" path="m5407,-1095l6614,-1095,6614,-2158,5407,-2158,5407,-1095xe">
                <v:path arrowok="t"/>
                <v:fill on="f" focussize="0,0"/>
                <v:stroke weight="0.284094488188976pt" color="#000000" dashstyle="longDash"/>
                <v:imagedata o:title=""/>
                <o:lock v:ext="edit"/>
              </v:shape>
              <v:shape id="_x0000_s1530" o:spid="_x0000_s1530" o:spt="75" type="#_x0000_t75" style="position:absolute;left:5892;top:-1808;height:252;width:250;" filled="f" coordsize="21600,21600">
                <v:path/>
                <v:fill on="f" focussize="0,0"/>
                <v:stroke/>
                <v:imagedata r:id="rId86" o:title=""/>
                <o:lock v:ext="edit" aspectratio="t"/>
              </v:shape>
              <v:shape id="_x0000_s1531" o:spid="_x0000_s1531" o:spt="75" type="#_x0000_t75" style="position:absolute;left:5474;top:-1673;height:302;width:1082;" filled="f" coordsize="21600,21600">
                <v:path/>
                <v:fill on="f" focussize="0,0"/>
                <v:stroke/>
                <v:imagedata r:id="rId87" o:title=""/>
                <o:lock v:ext="edit" aspectratio="t"/>
              </v:shape>
              <v:shape id="_x0000_s1532" o:spid="_x0000_s1532" o:spt="75" type="#_x0000_t75" style="position:absolute;left:4810;top:-2758;height:389;width:230;" filled="f" coordsize="21600,21600">
                <v:path/>
                <v:fill on="f" focussize="0,0"/>
                <v:stroke/>
                <v:imagedata r:id="rId88" o:title=""/>
                <o:lock v:ext="edit" aspectratio="t"/>
              </v:shape>
              <v:shape id="_x0000_s1533" o:spid="_x0000_s1533" o:spt="75" type="#_x0000_t75" style="position:absolute;left:4781;top:-2588;height:310;width:307;" filled="f" coordsize="21600,21600">
                <v:path/>
                <v:fill on="f" focussize="0,0"/>
                <v:stroke/>
                <v:imagedata r:id="rId89" o:title=""/>
                <o:lock v:ext="edit" aspectratio="t"/>
              </v:shape>
            </v:group>
            <v:group id="_x0000_s1534" o:spid="_x0000_s1534" o:spt="203" style="position:absolute;left:5942;top:-1457;height:2;width:144;" coordorigin="5942,-1457" coordsize="144,2">
              <o:lock v:ext="edit"/>
              <v:shape id="_x0000_s1535" o:spid="_x0000_s1535" style="position:absolute;left:5942;top:-1457;height:2;width:144;" filled="f" stroked="t" coordorigin="5942,-1457" coordsize="144,0" path="m5942,-1457l6086,-1457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36" o:spid="_x0000_s1536" o:spt="203" style="position:absolute;left:5966;top:-1433;height:2;width:96;" coordorigin="5966,-1433" coordsize="96,2">
              <o:lock v:ext="edit"/>
              <v:shape id="_x0000_s1537" o:spid="_x0000_s1537" style="position:absolute;left:5966;top:-1433;height:2;width:96;" filled="f" stroked="t" coordorigin="5966,-1433" coordsize="96,0" path="m5966,-1433l6062,-1433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38" o:spid="_x0000_s1538" o:spt="203" style="position:absolute;left:5990;top:-1409;height:2;width:48;" coordorigin="5990,-1409" coordsize="48,2">
              <o:lock v:ext="edit"/>
              <v:shape id="_x0000_s1539" o:spid="_x0000_s1539" style="position:absolute;left:5990;top:-1409;height:2;width:48;" filled="f" stroked="t" coordorigin="5990,-1409" coordsize="48,0" path="m5990,-1409l6038,-1409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  <v:group id="_x0000_s1540" o:spid="_x0000_s1540" o:spt="203" style="position:absolute;left:6014;top:-1539;height:82;width:2;" coordorigin="6014,-1539" coordsize="2,82">
              <o:lock v:ext="edit"/>
              <v:shape id="_x0000_s1541" o:spid="_x0000_s1541" style="position:absolute;left:6014;top:-1539;height:82;width:2;" filled="f" stroked="t" coordorigin="6014,-1539" coordsize="0,82" path="m6014,-1457l6014,-1539e">
                <v:path arrowok="t"/>
                <v:fill on="f" focussize="0,0"/>
                <v:stroke weight="0.284094488188976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1 - 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gnmen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10300" w:type="dxa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4"/>
        <w:gridCol w:w="618"/>
        <w:gridCol w:w="1083"/>
        <w:gridCol w:w="780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208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20"/>
                <w:szCs w:val="20"/>
              </w:rPr>
              <w:t>Pi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n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91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I/O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370" w:right="-2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Na</w:t>
            </w:r>
            <w:r>
              <w:rPr>
                <w:rFonts w:ascii="Arial" w:hAnsi="Arial" w:eastAsia="Arial" w:cs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3383" w:right="3334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scr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on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3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7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3" w:after="0" w:line="206" w:lineRule="exact"/>
              <w:ind w:left="247" w:right="223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V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e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6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3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5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VDD5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5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6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RCURR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o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-AF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app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-AT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(f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3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-53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  <w:t>、</w:t>
            </w: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hint="eastAsia" w:ascii="Arial" w:hAnsi="Arial" w:eastAsia="宋体" w:cs="Arial"/>
                <w:spacing w:val="-9"/>
                <w:w w:val="100"/>
                <w:sz w:val="18"/>
                <w:szCs w:val="18"/>
                <w:lang w:eastAsia="zh-CN"/>
              </w:rPr>
            </w:pPr>
          </w:p>
          <w:p>
            <w:pPr>
              <w:spacing w:before="3" w:after="0" w:line="206" w:lineRule="exact"/>
              <w:ind w:left="247" w:right="26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kee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It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7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3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2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qu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56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6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3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0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2" w:right="1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I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6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SEL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3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t.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0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9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61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IEEE®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802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PSE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m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r,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PSE,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a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suppl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</w:tblPrEx>
        <w:trPr>
          <w:trHeight w:val="286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316" w:right="15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4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addl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9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</w:t>
            </w:r>
          </w:p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63" w:after="0" w:line="206" w:lineRule="exact"/>
              <w:ind w:left="247" w:right="398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und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no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exact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78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left" w:pos="840"/>
                <w:tab w:val="left" w:pos="1780"/>
                <w:tab w:val="left" w:pos="2880"/>
                <w:tab w:val="left" w:pos="4480"/>
              </w:tabs>
              <w:spacing w:before="56" w:after="0" w:line="240" w:lineRule="auto"/>
              <w:ind w:left="14" w:right="-20"/>
              <w:jc w:val="lef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: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nput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6"/>
                <w:szCs w:val="16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put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A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nalog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 xml:space="preserve"> s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ignal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P =</w:t>
            </w:r>
            <w:r>
              <w:rPr>
                <w:rFonts w:ascii="Arial" w:hAnsi="Arial" w:eastAsia="Arial" w:cs="Arial"/>
                <w:spacing w:val="-1"/>
                <w:w w:val="100"/>
                <w:sz w:val="16"/>
                <w:szCs w:val="16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6"/>
                <w:szCs w:val="16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6"/>
                <w:szCs w:val="16"/>
              </w:rPr>
              <w:t>er</w:t>
            </w:r>
          </w:p>
        </w:tc>
      </w:tr>
    </w:tbl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542" o:spid="_x0000_s1542" o:spt="203" style="position:absolute;left:0pt;margin-left:50.7pt;margin-top:79.5pt;height:45.45pt;width:199.9pt;mso-position-horizontal-relative:page;z-index:-9216;mso-width-relative:page;mso-height-relative:page;" coordorigin="1014,1591" coordsize="3998,910">
            <o:lock v:ext="edit"/>
            <v:group id="_x0000_s1543" o:spid="_x0000_s1543" o:spt="203" style="position:absolute;left:1015;top:1592;height:266;width:3996;" coordorigin="1015,1592" coordsize="3996,266">
              <o:lock v:ext="edit"/>
              <v:shape id="_x0000_s1544" o:spid="_x0000_s1544" style="position:absolute;left:1015;top:1592;height:266;width:3996;" fillcolor="#C6D9F1" filled="t" stroked="f" coordorigin="1015,1592" coordsize="3996,266" path="m1015,1858l5011,1858,5011,1592,1015,1592,1015,18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5" o:spid="_x0000_s1545" o:spt="203" style="position:absolute;left:1015;top:1858;height:206;width:3996;" coordorigin="1015,1858" coordsize="3996,206">
              <o:lock v:ext="edit"/>
              <v:shape id="_x0000_s1546" o:spid="_x0000_s1546" style="position:absolute;left:1015;top:1858;height:206;width:3996;" fillcolor="#C6D9F1" filled="t" stroked="f" coordorigin="1015,1858" coordsize="3996,206" path="m1015,2065l5011,2065,5011,1858,1015,1858,1015,20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7" o:spid="_x0000_s1547" o:spt="203" style="position:absolute;left:1015;top:2065;height:206;width:3996;" coordorigin="1015,2065" coordsize="3996,206">
              <o:lock v:ext="edit"/>
              <v:shape id="_x0000_s1548" o:spid="_x0000_s1548" style="position:absolute;left:1015;top:2065;height:206;width:3996;" fillcolor="#C6D9F1" filled="t" stroked="f" coordorigin="1015,2065" coordsize="3996,206" path="m1015,2271l5011,2271,5011,2065,1015,2065,1015,22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49" o:spid="_x0000_s1549" o:spt="203" style="position:absolute;left:1015;top:2271;height:228;width:3996;" coordorigin="1015,2271" coordsize="3996,228">
              <o:lock v:ext="edit"/>
              <v:shape id="_x0000_s1550" o:spid="_x0000_s1550" style="position:absolute;left:1015;top:2271;height:228;width:3996;" fillcolor="#C6D9F1" filled="t" stroked="f" coordorigin="1015,2271" coordsize="3996,228" path="m1015,2499l5011,2499,5011,2271,1015,2271,1015,249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2 -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bso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ax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10300" w:type="dxa"/>
        <w:tblInd w:w="1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52"/>
        <w:gridCol w:w="2902"/>
        <w:gridCol w:w="3146"/>
      </w:tblGrid>
      <w:tr>
        <w:tblPrEx>
          <w:tblLayout w:type="fixed"/>
        </w:tblPrEx>
        <w:trPr>
          <w:trHeight w:val="334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555" w:right="1608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De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scr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pt</w:t>
            </w:r>
            <w:r>
              <w:rPr>
                <w:rFonts w:ascii="Arial" w:hAnsi="Arial" w:eastAsia="Arial" w:cs="Arial"/>
                <w:spacing w:val="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on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742" w:right="-20"/>
              <w:jc w:val="left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Max</w:t>
            </w:r>
            <w:r>
              <w:rPr>
                <w:rFonts w:ascii="Arial" w:hAnsi="Arial" w:eastAsia="Arial" w:cs="Arial"/>
                <w:spacing w:val="-3"/>
                <w:w w:val="100"/>
                <w:sz w:val="20"/>
                <w:szCs w:val="20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20"/>
                <w:szCs w:val="20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ascii="Arial" w:hAnsi="Arial" w:eastAsia="Arial" w:cs="Arial"/>
                <w:spacing w:val="2"/>
                <w:w w:val="100"/>
                <w:sz w:val="20"/>
                <w:szCs w:val="20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3"/>
                <w:szCs w:val="13"/>
              </w:rPr>
              <w:t>1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29" w:lineRule="exact"/>
              <w:ind w:left="1109" w:right="1494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Un</w:t>
            </w:r>
            <w:r>
              <w:rPr>
                <w:rFonts w:ascii="Arial" w:hAnsi="Arial" w:eastAsia="Arial" w:cs="Arial"/>
                <w:spacing w:val="-1"/>
                <w:w w:val="99"/>
                <w:sz w:val="20"/>
                <w:szCs w:val="20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20"/>
                <w:szCs w:val="20"/>
              </w:rPr>
              <w:t>ts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  <w:p>
            <w:pPr>
              <w:spacing w:before="0" w:after="0" w:line="206" w:lineRule="exact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ansien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ndi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4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8" w:right="1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76" w:right="144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-RCURR;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6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05" w:right="147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7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ASS;</w:t>
            </w:r>
            <w:r>
              <w:rPr>
                <w:rFonts w:ascii="Arial" w:hAnsi="Arial" w:eastAsia="Arial" w:cs="Arial"/>
                <w:spacing w:val="4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DE;</w:t>
            </w:r>
            <w:r>
              <w:rPr>
                <w:rFonts w:ascii="Arial" w:hAnsi="Arial" w:eastAsia="Arial" w:cs="Arial"/>
                <w:spacing w:val="-1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B;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P;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—CSS;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—CS;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—NDRV;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—VBN;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—A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4" w:after="0" w:line="240" w:lineRule="auto"/>
              <w:ind w:left="32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b/>
                <w:bCs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ng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bod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2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22" w:right="14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93" w:right="155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ESD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332" w:right="160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/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r)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45</w:t>
            </w:r>
            <w:r>
              <w:rPr>
                <w:rFonts w:ascii="Arial" w:hAnsi="Arial" w:eastAsia="Arial" w:cs="Arial"/>
                <w:spacing w:val="0"/>
                <w:w w:val="100"/>
                <w:position w:val="6"/>
                <w:sz w:val="12"/>
                <w:szCs w:val="12"/>
              </w:rPr>
              <w:t>3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095" w:right="136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/</w:t>
            </w: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86" w:right="156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4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Tempe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425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121" w:right="139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291" w:right="15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</w:tr>
    </w:tbl>
    <w:p>
      <w:pPr>
        <w:spacing w:before="1" w:after="0" w:line="190" w:lineRule="exact"/>
        <w:jc w:val="left"/>
        <w:rPr>
          <w:sz w:val="19"/>
          <w:szCs w:val="19"/>
        </w:rPr>
      </w:pPr>
    </w:p>
    <w:p>
      <w:pPr>
        <w:spacing w:before="44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lu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g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ay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before="0" w:after="0" w:line="185" w:lineRule="exact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2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The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body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odel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as d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sc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ibed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J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22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114.</w:t>
      </w:r>
    </w:p>
    <w:p>
      <w:pPr>
        <w:spacing w:before="0" w:after="0" w:line="182" w:lineRule="exact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 xml:space="preserve">3  </w:t>
      </w:r>
      <w:r>
        <w:rPr>
          <w:rFonts w:ascii="Arial" w:hAnsi="Arial" w:eastAsia="Arial" w:cs="Arial"/>
          <w:color w:val="2268AE"/>
          <w:spacing w:val="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done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per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IEC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61000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4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2.</w:t>
      </w:r>
    </w:p>
    <w:p>
      <w:pPr>
        <w:spacing w:before="3" w:after="0" w:line="184" w:lineRule="exact"/>
        <w:ind w:left="207" w:right="475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4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ient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up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 no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.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not be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ained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r-v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ondi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at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his le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el.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P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ls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eg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ion.</w:t>
      </w:r>
    </w:p>
    <w:p>
      <w:pPr>
        <w:spacing w:before="4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74" w:right="6987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3 - 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ond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iti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s</w:t>
      </w:r>
    </w:p>
    <w:p>
      <w:pPr>
        <w:spacing w:before="4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nle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2"/>
          <w:w w:val="100"/>
          <w:position w:val="0"/>
          <w:sz w:val="12"/>
          <w:szCs w:val="12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n</w:t>
      </w:r>
      <w:r>
        <w:rPr>
          <w:rFonts w:ascii="Arial" w:hAnsi="Arial" w:eastAsia="Arial" w:cs="Arial"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=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</w:p>
    <w:p>
      <w:pPr>
        <w:tabs>
          <w:tab w:val="left" w:pos="4600"/>
          <w:tab w:val="left" w:pos="6520"/>
          <w:tab w:val="left" w:pos="8940"/>
        </w:tabs>
        <w:spacing w:before="0" w:after="0" w:line="240" w:lineRule="auto"/>
        <w:ind w:left="1398" w:right="-20"/>
        <w:jc w:val="left"/>
        <w:rPr>
          <w:rFonts w:ascii="Arial" w:hAnsi="Arial" w:eastAsia="Arial" w:cs="Arial"/>
          <w:sz w:val="20"/>
          <w:szCs w:val="20"/>
        </w:rPr>
      </w:pPr>
      <w:r>
        <w:pict>
          <v:group id="_x0000_s1551" o:spid="_x0000_s1551" o:spt="203" style="position:absolute;left:0pt;margin-left:45.25pt;margin-top:13.5pt;height:14.5pt;width:513.1pt;mso-position-horizontal-relative:page;z-index:-9216;mso-width-relative:page;mso-height-relative:page;" coordorigin="906,270" coordsize="10262,290">
            <o:lock v:ext="edit"/>
            <v:group id="_x0000_s1552" o:spid="_x0000_s1552" o:spt="203" style="position:absolute;left:4291;top:272;height:288;width:108;" coordorigin="4291,272" coordsize="108,288">
              <o:lock v:ext="edit"/>
              <v:shape id="_x0000_s1553" o:spid="_x0000_s1553" style="position:absolute;left:4291;top:272;height:288;width:108;" fillcolor="#C6D9F1" filled="t" stroked="f" coordorigin="4291,272" coordsize="108,288" path="m4291,560l4399,560,4399,272,4291,272,4291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4" o:spid="_x0000_s1554" o:spt="203" style="position:absolute;left:907;top:272;height:288;width:108;" coordorigin="907,272" coordsize="108,288">
              <o:lock v:ext="edit"/>
              <v:shape id="_x0000_s1555" o:spid="_x0000_s1555" style="position:absolute;left:907;top:272;height:288;width:108;" fillcolor="#C6D9F1" filled="t" stroked="f" coordorigin="907,272" coordsize="108,288" path="m907,560l1015,560,1015,272,907,272,907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6" o:spid="_x0000_s1556" o:spt="203" style="position:absolute;left:1015;top:272;height:288;width:3276;" coordorigin="1015,272" coordsize="3276,288">
              <o:lock v:ext="edit"/>
              <v:shape id="_x0000_s1557" o:spid="_x0000_s1557" style="position:absolute;left:1015;top:272;height:288;width:3276;" fillcolor="#C6D9F1" filled="t" stroked="f" coordorigin="1015,272" coordsize="3276,288" path="m1015,560l4291,560,4291,272,1015,272,1015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58" o:spid="_x0000_s1558" o:spt="203" style="position:absolute;left:4399;top:272;height:288;width:108;" coordorigin="4399,272" coordsize="108,288">
              <o:lock v:ext="edit"/>
              <v:shape id="_x0000_s1559" o:spid="_x0000_s1559" style="position:absolute;left:4399;top:272;height:288;width:108;" fillcolor="#C6D9F1" filled="t" stroked="f" coordorigin="4399,272" coordsize="108,288" path="m4399,560l4507,560,4507,272,4399,272,4399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0" o:spid="_x0000_s1560" o:spt="203" style="position:absolute;left:6540;top:272;height:288;width:108;" coordorigin="6540,272" coordsize="108,288">
              <o:lock v:ext="edit"/>
              <v:shape id="_x0000_s1561" o:spid="_x0000_s1561" style="position:absolute;left:6540;top:272;height:288;width:108;" fillcolor="#C6D9F1" filled="t" stroked="f" coordorigin="6540,272" coordsize="108,288" path="m6540,560l6648,560,6648,272,6540,272,6540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2" o:spid="_x0000_s1562" o:spt="203" style="position:absolute;left:4507;top:272;height:288;width:2033;" coordorigin="4507,272" coordsize="2033,288">
              <o:lock v:ext="edit"/>
              <v:shape id="_x0000_s1563" o:spid="_x0000_s1563" style="position:absolute;left:4507;top:272;height:288;width:2033;" fillcolor="#C6D9F1" filled="t" stroked="f" coordorigin="4507,272" coordsize="2033,288" path="m4507,560l6540,560,6540,272,4507,272,4507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4" o:spid="_x0000_s1564" o:spt="203" style="position:absolute;left:6648;top:272;height:288;width:108;" coordorigin="6648,272" coordsize="108,288">
              <o:lock v:ext="edit"/>
              <v:shape id="_x0000_s1565" o:spid="_x0000_s1565" style="position:absolute;left:6648;top:272;height:288;width:108;" fillcolor="#C6D9F1" filled="t" stroked="f" coordorigin="6648,272" coordsize="108,288" path="m6648,560l6756,560,6756,272,6648,272,6648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6" o:spid="_x0000_s1566" o:spt="203" style="position:absolute;left:8520;top:272;height:288;width:108;" coordorigin="8520,272" coordsize="108,288">
              <o:lock v:ext="edit"/>
              <v:shape id="_x0000_s1567" o:spid="_x0000_s1567" style="position:absolute;left:8520;top:272;height:288;width:108;" fillcolor="#C6D9F1" filled="t" stroked="f" coordorigin="8520,272" coordsize="108,288" path="m8520,560l8628,560,8628,272,8520,272,8520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68" o:spid="_x0000_s1568" o:spt="203" style="position:absolute;left:6756;top:272;height:288;width:1764;" coordorigin="6756,272" coordsize="1764,288">
              <o:lock v:ext="edit"/>
              <v:shape id="_x0000_s1569" o:spid="_x0000_s1569" style="position:absolute;left:6756;top:272;height:288;width:1764;" fillcolor="#C6D9F1" filled="t" stroked="f" coordorigin="6756,272" coordsize="1764,288" path="m6756,560l8520,560,8520,272,6756,272,6756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0" o:spid="_x0000_s1570" o:spt="203" style="position:absolute;left:8628;top:272;height:288;width:108;" coordorigin="8628,272" coordsize="108,288">
              <o:lock v:ext="edit"/>
              <v:shape id="_x0000_s1571" o:spid="_x0000_s1571" style="position:absolute;left:8628;top:272;height:288;width:108;" fillcolor="#C6D9F1" filled="t" stroked="f" coordorigin="8628,272" coordsize="108,288" path="m8628,560l8736,560,8736,272,8628,272,8628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2" o:spid="_x0000_s1572" o:spt="203" style="position:absolute;left:11059;top:272;height:288;width:108;" coordorigin="11059,272" coordsize="108,288">
              <o:lock v:ext="edit"/>
              <v:shape id="_x0000_s1573" o:spid="_x0000_s1573" style="position:absolute;left:11059;top:272;height:288;width:108;" fillcolor="#C6D9F1" filled="t" stroked="f" coordorigin="11059,272" coordsize="108,288" path="m11059,560l11167,560,11167,272,11059,272,11059,5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4" o:spid="_x0000_s1574" o:spt="203" style="position:absolute;left:8736;top:272;height:288;width:2323;" coordorigin="8736,272" coordsize="2323,288">
              <o:lock v:ext="edit"/>
              <v:shape id="_x0000_s1575" o:spid="_x0000_s1575" style="position:absolute;left:8736;top:272;height:288;width:2323;" fillcolor="#C6D9F1" filled="t" stroked="f" coordorigin="8736,272" coordsize="2323,288" path="m8736,560l11059,560,11059,272,8736,272,8736,56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Max</w:t>
      </w:r>
    </w:p>
    <w:p>
      <w:pPr>
        <w:spacing w:before="0" w:after="0" w:line="100" w:lineRule="exact"/>
        <w:jc w:val="left"/>
        <w:rPr>
          <w:sz w:val="10"/>
          <w:szCs w:val="10"/>
        </w:rPr>
      </w:pPr>
    </w:p>
    <w:p>
      <w:pPr>
        <w:tabs>
          <w:tab w:val="left" w:pos="4520"/>
          <w:tab w:val="left" w:pos="4600"/>
          <w:tab w:val="left" w:pos="6720"/>
          <w:tab w:val="left" w:pos="8940"/>
          <w:tab w:val="left" w:pos="9040"/>
        </w:tabs>
        <w:spacing w:before="0" w:after="0" w:line="286" w:lineRule="auto"/>
        <w:ind w:left="207" w:right="113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576" o:spid="_x0000_s1576" o:spt="203" style="position:absolute;left:0pt;margin-left:45.25pt;margin-top:21.7pt;height:14.5pt;width:513.1pt;mso-position-horizontal-relative:page;z-index:-9216;mso-width-relative:page;mso-height-relative:page;" coordorigin="906,434" coordsize="10262,290">
            <o:lock v:ext="edit"/>
            <v:group id="_x0000_s1577" o:spid="_x0000_s1577" o:spt="203" style="position:absolute;left:4291;top:436;height:288;width:108;" coordorigin="4291,436" coordsize="108,288">
              <o:lock v:ext="edit"/>
              <v:shape id="_x0000_s1578" o:spid="_x0000_s1578" style="position:absolute;left:4291;top:436;height:288;width:108;" fillcolor="#C6D9F1" filled="t" stroked="f" coordorigin="4291,436" coordsize="108,288" path="m4291,724l4399,724,4399,436,4291,436,4291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79" o:spid="_x0000_s1579" o:spt="203" style="position:absolute;left:907;top:436;height:288;width:108;" coordorigin="907,436" coordsize="108,288">
              <o:lock v:ext="edit"/>
              <v:shape id="_x0000_s1580" o:spid="_x0000_s1580" style="position:absolute;left:907;top:436;height:288;width:108;" fillcolor="#C6D9F1" filled="t" stroked="f" coordorigin="907,436" coordsize="108,288" path="m907,724l1015,724,1015,436,907,436,907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1" o:spid="_x0000_s1581" o:spt="203" style="position:absolute;left:1015;top:436;height:288;width:3276;" coordorigin="1015,436" coordsize="3276,288">
              <o:lock v:ext="edit"/>
              <v:shape id="_x0000_s1582" o:spid="_x0000_s1582" style="position:absolute;left:1015;top:436;height:288;width:3276;" fillcolor="#C6D9F1" filled="t" stroked="f" coordorigin="1015,436" coordsize="3276,288" path="m1015,724l4291,724,4291,436,1015,436,1015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3" o:spid="_x0000_s1583" o:spt="203" style="position:absolute;left:4399;top:436;height:288;width:108;" coordorigin="4399,436" coordsize="108,288">
              <o:lock v:ext="edit"/>
              <v:shape id="_x0000_s1584" o:spid="_x0000_s1584" style="position:absolute;left:4399;top:436;height:288;width:108;" fillcolor="#C6D9F1" filled="t" stroked="f" coordorigin="4399,436" coordsize="108,288" path="m4399,724l4507,724,4507,436,4399,436,4399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5" o:spid="_x0000_s1585" o:spt="203" style="position:absolute;left:6540;top:436;height:288;width:108;" coordorigin="6540,436" coordsize="108,288">
              <o:lock v:ext="edit"/>
              <v:shape id="_x0000_s1586" o:spid="_x0000_s1586" style="position:absolute;left:6540;top:436;height:288;width:108;" fillcolor="#C6D9F1" filled="t" stroked="f" coordorigin="6540,436" coordsize="108,288" path="m6540,724l6648,724,6648,436,6540,436,6540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7" o:spid="_x0000_s1587" o:spt="203" style="position:absolute;left:4507;top:436;height:288;width:2033;" coordorigin="4507,436" coordsize="2033,288">
              <o:lock v:ext="edit"/>
              <v:shape id="_x0000_s1588" o:spid="_x0000_s1588" style="position:absolute;left:4507;top:436;height:288;width:2033;" fillcolor="#C6D9F1" filled="t" stroked="f" coordorigin="4507,436" coordsize="2033,288" path="m4507,724l6540,724,6540,436,4507,436,4507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89" o:spid="_x0000_s1589" o:spt="203" style="position:absolute;left:6648;top:436;height:288;width:108;" coordorigin="6648,436" coordsize="108,288">
              <o:lock v:ext="edit"/>
              <v:shape id="_x0000_s1590" o:spid="_x0000_s1590" style="position:absolute;left:6648;top:436;height:288;width:108;" fillcolor="#C6D9F1" filled="t" stroked="f" coordorigin="6648,436" coordsize="108,288" path="m6648,724l6756,724,6756,436,6648,436,6648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1" o:spid="_x0000_s1591" o:spt="203" style="position:absolute;left:8520;top:436;height:288;width:108;" coordorigin="8520,436" coordsize="108,288">
              <o:lock v:ext="edit"/>
              <v:shape id="_x0000_s1592" o:spid="_x0000_s1592" style="position:absolute;left:8520;top:436;height:288;width:108;" fillcolor="#C6D9F1" filled="t" stroked="f" coordorigin="8520,436" coordsize="108,288" path="m8520,724l8628,724,8628,436,8520,436,8520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3" o:spid="_x0000_s1593" o:spt="203" style="position:absolute;left:6756;top:436;height:288;width:1764;" coordorigin="6756,436" coordsize="1764,288">
              <o:lock v:ext="edit"/>
              <v:shape id="_x0000_s1594" o:spid="_x0000_s1594" style="position:absolute;left:6756;top:436;height:288;width:1764;" fillcolor="#C6D9F1" filled="t" stroked="f" coordorigin="6756,436" coordsize="1764,288" path="m6756,724l8520,724,8520,436,6756,436,6756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5" o:spid="_x0000_s1595" o:spt="203" style="position:absolute;left:8628;top:436;height:288;width:108;" coordorigin="8628,436" coordsize="108,288">
              <o:lock v:ext="edit"/>
              <v:shape id="_x0000_s1596" o:spid="_x0000_s1596" style="position:absolute;left:8628;top:436;height:288;width:108;" fillcolor="#C6D9F1" filled="t" stroked="f" coordorigin="8628,436" coordsize="108,288" path="m8628,724l8736,724,8736,436,8628,436,8628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7" o:spid="_x0000_s1597" o:spt="203" style="position:absolute;left:11059;top:436;height:288;width:108;" coordorigin="11059,436" coordsize="108,288">
              <o:lock v:ext="edit"/>
              <v:shape id="_x0000_s1598" o:spid="_x0000_s1598" style="position:absolute;left:11059;top:436;height:288;width:108;" fillcolor="#C6D9F1" filled="t" stroked="f" coordorigin="11059,436" coordsize="108,288" path="m11059,724l11167,724,11167,436,11059,436,11059,7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599" o:spid="_x0000_s1599" o:spt="203" style="position:absolute;left:8736;top:436;height:288;width:2323;" coordorigin="8736,436" coordsize="2323,288">
              <o:lock v:ext="edit"/>
              <v:shape id="_x0000_s1600" o:spid="_x0000_s1600" style="position:absolute;left:8736;top:436;height:288;width:2323;" fillcolor="#C6D9F1" filled="t" stroked="f" coordorigin="8736,436" coordsize="2323,288" path="m8736,724l11059,724,11059,436,8736,436,8736,72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spacing w:val="-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(T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1 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0"/>
          <w:w w:val="89"/>
          <w:position w:val="0"/>
          <w:sz w:val="12"/>
          <w:szCs w:val="12"/>
        </w:rPr>
        <w:t xml:space="preserve">  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37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19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 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-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T</w:t>
      </w:r>
      <w:r>
        <w:rPr>
          <w:rFonts w:ascii="Arial" w:hAnsi="Arial" w:eastAsia="Arial" w:cs="Arial"/>
          <w:spacing w:val="-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(T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2 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D)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ab/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79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V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-1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>40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>º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position w:val="0"/>
          <w:sz w:val="18"/>
          <w:szCs w:val="18"/>
        </w:rPr>
        <w:t>+85</w:t>
      </w:r>
      <w:r>
        <w:rPr>
          <w:rFonts w:ascii="Arial" w:hAnsi="Arial" w:eastAsia="Arial" w:cs="Arial"/>
          <w:spacing w:val="-37"/>
          <w:w w:val="151"/>
          <w:position w:val="0"/>
          <w:sz w:val="18"/>
          <w:szCs w:val="18"/>
        </w:rPr>
        <w:t>°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C</w:t>
      </w: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ion;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b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pict>
          <v:group id="_x0000_s1601" o:spid="_x0000_s1601" o:spt="203" style="position:absolute;left:0pt;margin-left:389.2pt;margin-top:331.6pt;height:51.8pt;width:163.75pt;mso-position-horizontal-relative:page;mso-position-vertical-relative:page;z-index:-9216;mso-width-relative:page;mso-height-relative:page;" coordorigin="7784,6632" coordsize="3276,1037">
            <o:lock v:ext="edit"/>
            <v:group id="_x0000_s1602" o:spid="_x0000_s1602" o:spt="203" style="position:absolute;left:7786;top:6634;height:206;width:3274;" coordorigin="7786,6634" coordsize="3274,206">
              <o:lock v:ext="edit"/>
              <v:shape id="_x0000_s1603" o:spid="_x0000_s1603" style="position:absolute;left:7786;top:6634;height:206;width:3274;" fillcolor="#C6D9F1" filled="t" stroked="f" coordorigin="7786,6634" coordsize="3274,206" path="m7786,6840l11059,6840,11059,6634,7786,6634,7786,68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4" o:spid="_x0000_s1604" o:spt="203" style="position:absolute;left:7786;top:6840;height:206;width:3274;" coordorigin="7786,6840" coordsize="3274,206">
              <o:lock v:ext="edit"/>
              <v:shape id="_x0000_s1605" o:spid="_x0000_s1605" style="position:absolute;left:7786;top:6840;height:206;width:3274;" fillcolor="#C6D9F1" filled="t" stroked="f" coordorigin="7786,6840" coordsize="3274,206" path="m7786,7046l11059,7046,11059,6840,7786,6840,7786,70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6" o:spid="_x0000_s1606" o:spt="203" style="position:absolute;left:7786;top:7046;height:209;width:3274;" coordorigin="7786,7046" coordsize="3274,209">
              <o:lock v:ext="edit"/>
              <v:shape id="_x0000_s1607" o:spid="_x0000_s1607" style="position:absolute;left:7786;top:7046;height:209;width:3274;" fillcolor="#C6D9F1" filled="t" stroked="f" coordorigin="7786,7046" coordsize="3274,209" path="m7786,7255l11059,7255,11059,7046,7786,7046,7786,7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08" o:spid="_x0000_s1608" o:spt="203" style="position:absolute;left:7786;top:7255;height:206;width:3274;" coordorigin="7786,7255" coordsize="3274,206">
              <o:lock v:ext="edit"/>
              <v:shape id="_x0000_s1609" o:spid="_x0000_s1609" style="position:absolute;left:7786;top:7255;height:206;width:3274;" fillcolor="#C6D9F1" filled="t" stroked="f" coordorigin="7786,7255" coordsize="3274,206" path="m7786,7462l11059,7462,11059,7255,7786,7255,7786,74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0" o:spid="_x0000_s1610" o:spt="203" style="position:absolute;left:7786;top:7462;height:206;width:3274;" coordorigin="7786,7462" coordsize="3274,206">
              <o:lock v:ext="edit"/>
              <v:shape id="_x0000_s1611" o:spid="_x0000_s1611" style="position:absolute;left:7786;top:7462;height:206;width:3274;" fillcolor="#C6D9F1" filled="t" stroked="f" coordorigin="7786,7462" coordsize="3274,206" path="m7786,7668l11059,7668,11059,7462,7786,7462,7786,766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4 - El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tabs>
          <w:tab w:val="left" w:pos="3420"/>
          <w:tab w:val="left" w:pos="4160"/>
          <w:tab w:val="left" w:pos="5300"/>
          <w:tab w:val="left" w:pos="6260"/>
          <w:tab w:val="left" w:pos="8280"/>
        </w:tabs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612" o:spid="_x0000_s1612" o:spt="203" style="position:absolute;left:0pt;margin-left:45.25pt;margin-top:0.2pt;height:10.4pt;width:513.1pt;mso-position-horizontal-relative:page;z-index:-9216;mso-width-relative:page;mso-height-relative:page;" coordorigin="906,4" coordsize="10262,209">
            <o:lock v:ext="edit"/>
            <v:group id="_x0000_s1613" o:spid="_x0000_s1613" o:spt="203" style="position:absolute;left:11059;top:6;height:206;width:108;" coordorigin="11059,6" coordsize="108,206">
              <o:lock v:ext="edit"/>
              <v:shape id="_x0000_s1614" o:spid="_x0000_s1614" style="position:absolute;left:11059;top:6;height:206;width:108;" fillcolor="#C6D9F1" filled="t" stroked="f" coordorigin="11059,6" coordsize="108,206" path="m11059,212l11167,212,11167,6,11059,6,11059,2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5" o:spid="_x0000_s1615" o:spt="203" style="position:absolute;left:907;top:6;height:206;width:108;" coordorigin="907,6" coordsize="108,206">
              <o:lock v:ext="edit"/>
              <v:shape id="_x0000_s1616" o:spid="_x0000_s1616" style="position:absolute;left:907;top:6;height:206;width:108;" fillcolor="#C6D9F1" filled="t" stroked="f" coordorigin="907,6" coordsize="108,206" path="m907,212l1015,212,1015,6,907,6,907,2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17" o:spid="_x0000_s1617" o:spt="203" style="position:absolute;left:1015;top:6;height:206;width:10044;" coordorigin="1015,6" coordsize="10044,206">
              <o:lock v:ext="edit"/>
              <v:shape id="_x0000_s1618" o:spid="_x0000_s1618" style="position:absolute;left:1015;top:6;height:206;width:10044;" fillcolor="#C6D9F1" filled="t" stroked="f" coordorigin="1015,6" coordsize="10044,206" path="m1015,212l11059,212,11059,6,1015,6,1015,21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its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)</w:t>
      </w:r>
    </w:p>
    <w:tbl>
      <w:tblPr>
        <w:tblStyle w:val="3"/>
        <w:tblW w:w="10260" w:type="dxa"/>
        <w:tblInd w:w="2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19"/>
        <w:gridCol w:w="808"/>
        <w:gridCol w:w="958"/>
        <w:gridCol w:w="986"/>
        <w:gridCol w:w="999"/>
        <w:gridCol w:w="349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f)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  <w:p>
            <w:pPr>
              <w:spacing w:before="2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t)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≤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72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 (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to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–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(I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72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80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92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7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 (RCURR)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0" w:after="0" w:line="180" w:lineRule="exact"/>
              <w:jc w:val="left"/>
              <w:rPr>
                <w:sz w:val="18"/>
                <w:szCs w:val="18"/>
              </w:rPr>
            </w:pP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position w:val="1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position w:val="1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ce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-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301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.8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jc w:val="left"/>
              <w:rPr>
                <w:sz w:val="19"/>
                <w:szCs w:val="19"/>
              </w:rPr>
            </w:pPr>
          </w:p>
          <w:p>
            <w:pPr>
              <w:spacing w:before="0" w:after="0" w:line="240" w:lineRule="auto"/>
              <w:ind w:left="389" w:right="38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Ω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14.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uppe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20.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s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0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6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MA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H</w:t>
            </w:r>
            <w:r>
              <w:rPr>
                <w:rFonts w:ascii="Arial" w:hAnsi="Arial" w:eastAsia="Arial" w:cs="Arial"/>
                <w:spacing w:val="12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(IEEE®</w:t>
            </w:r>
            <w:r>
              <w:rPr>
                <w:rFonts w:ascii="Arial" w:hAnsi="Arial" w:eastAsia="Arial" w:cs="Arial"/>
                <w:spacing w:val="-6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802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3a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2009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ssi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 PD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ven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rk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2.8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3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9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9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nde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2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8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9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.1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ING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7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8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UV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_F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ING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5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b/>
                <w:bCs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ll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(S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PS)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position w:val="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chin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ue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y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5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08" w:right="30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5"/>
                <w:w w:val="99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z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DC-DC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olle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eq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38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sel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  <w:p>
            <w:pPr>
              <w:tabs>
                <w:tab w:val="left" w:pos="1380"/>
              </w:tabs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1%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SEL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45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315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tabs>
                <w:tab w:val="left" w:pos="1380"/>
              </w:tabs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osc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ab/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oe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ff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93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%/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OUT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406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392" w:right="38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7"/>
                <w:sz w:val="18"/>
                <w:szCs w:val="18"/>
              </w:rPr>
              <w:t>Ω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4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llo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suppl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2.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90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13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 xml:space="preserve">1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F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51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77" w:right="37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ty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6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58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77" w:right="37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35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VBN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08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4.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99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;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OH</w:t>
            </w:r>
            <w:r>
              <w:rPr>
                <w:rFonts w:ascii="Arial" w:hAnsi="Arial" w:eastAsia="Arial" w:cs="Arial"/>
                <w:spacing w:val="14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NDRV.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pli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8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1.4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01" w:right="31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.5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2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1.5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7" w:right="39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 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pi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PK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pea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position w:val="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hol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d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60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10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70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20" w:right="32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PEAK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8"/>
                <w:szCs w:val="18"/>
              </w:rPr>
              <w:t>=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2"/>
                <w:szCs w:val="12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/R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2"/>
                <w:w w:val="100"/>
                <w:position w:val="0"/>
                <w:sz w:val="12"/>
                <w:szCs w:val="12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N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 CS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77" w:right="39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41" w:right="33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99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s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ondi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CSS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=1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4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=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exact"/>
        </w:trPr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2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49" w:right="34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96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A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=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V,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=5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</w:p>
        </w:tc>
      </w:tr>
    </w:tbl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4" w:after="0" w:line="70" w:lineRule="exact"/>
        <w:jc w:val="left"/>
        <w:rPr>
          <w:sz w:val="7"/>
          <w:szCs w:val="7"/>
        </w:rPr>
      </w:pPr>
    </w:p>
    <w:tbl>
      <w:tblPr>
        <w:tblStyle w:val="3"/>
        <w:tblW w:w="10172" w:type="dxa"/>
        <w:tblInd w:w="2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14"/>
        <w:gridCol w:w="818"/>
        <w:gridCol w:w="958"/>
        <w:gridCol w:w="972"/>
        <w:gridCol w:w="912"/>
        <w:gridCol w:w="359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4" w:after="0" w:line="206" w:lineRule="exact"/>
              <w:ind w:left="108" w:right="391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(Err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r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r)</w:t>
            </w:r>
          </w:p>
          <w:p>
            <w:pPr>
              <w:spacing w:before="0" w:after="0" w:line="203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0" w:after="0" w:line="240" w:lineRule="auto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0" w:after="0" w:line="240" w:lineRule="auto"/>
              <w:ind w:left="382" w:right="3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70" w:after="0" w:line="240" w:lineRule="auto"/>
              <w:ind w:left="40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</w:p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0" w:after="0" w:line="240" w:lineRule="auto"/>
              <w:ind w:left="32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Hz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</w:p>
          <w:p>
            <w:pPr>
              <w:spacing w:before="3" w:after="0" w:line="280" w:lineRule="exact"/>
              <w:jc w:val="left"/>
              <w:rPr>
                <w:sz w:val="28"/>
                <w:szCs w:val="28"/>
              </w:rPr>
            </w:pPr>
          </w:p>
          <w:p>
            <w:pPr>
              <w:spacing w:before="0" w:after="0" w:line="240" w:lineRule="auto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connec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o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band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th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  <w:p>
            <w:pPr>
              <w:spacing w:before="0" w:after="0" w:line="20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Loca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b/>
                <w:bCs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2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82" w:right="389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(I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61" w:right="32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esh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(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IH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8"/>
                <w:szCs w:val="18"/>
              </w:rPr>
              <w:t>)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7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µ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4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.5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61" w:right="32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8" w:right="28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V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Loc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48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ND,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ab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7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" w:after="0" w:line="180" w:lineRule="exact"/>
              <w:jc w:val="left"/>
              <w:rPr>
                <w:sz w:val="18"/>
                <w:szCs w:val="18"/>
              </w:rPr>
            </w:pPr>
          </w:p>
          <w:p>
            <w:pPr>
              <w:spacing w:before="0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The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ma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b/>
                <w:bCs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Pr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ang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89" w:right="29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16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11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bl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shu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 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89" w:right="29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t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hol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37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6" w:lineRule="exact"/>
              <w:ind w:left="399" w:right="266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%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cu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uc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32" w:right="338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han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g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q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to 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re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ul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h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edu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20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4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b/>
                <w:bCs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b/>
                <w:bCs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pa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b/>
                <w:bCs/>
                <w:spacing w:val="-2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b/>
                <w:bCs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b/>
                <w:bCs/>
                <w:spacing w:val="0"/>
                <w:w w:val="100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 P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08" w:right="312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.3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37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.5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392" w:right="26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W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206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0" w:lineRule="exact"/>
              <w:ind w:left="108" w:right="-20"/>
              <w:jc w:val="lef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dis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ipa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y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 P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D</w:t>
            </w:r>
            <w:r>
              <w:rPr>
                <w:rFonts w:ascii="Arial" w:hAnsi="Arial" w:eastAsia="Arial" w:cs="Arial"/>
                <w:spacing w:val="-2"/>
                <w:w w:val="100"/>
                <w:position w:val="0"/>
                <w:sz w:val="12"/>
                <w:szCs w:val="12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15" w:right="314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0.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37" w:right="297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.3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392" w:right="26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W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easu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np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di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310" w:right="273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99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411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7"/>
                <w:w w:val="151"/>
                <w:sz w:val="18"/>
                <w:szCs w:val="18"/>
              </w:rPr>
              <w:t>°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C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1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3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x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ec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end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-10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g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exact"/>
        </w:trPr>
        <w:tc>
          <w:tcPr>
            <w:tcW w:w="29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/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0" w:after="0" w:line="192" w:lineRule="exact"/>
              <w:ind w:left="21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no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2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ope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</w:p>
        </w:tc>
      </w:tr>
    </w:tbl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20"/>
          <w:szCs w:val="2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40" w:lineRule="exact"/>
        <w:jc w:val="left"/>
        <w:rPr>
          <w:sz w:val="24"/>
          <w:szCs w:val="24"/>
        </w:rPr>
      </w:pPr>
    </w:p>
    <w:p>
      <w:pPr>
        <w:tabs>
          <w:tab w:val="left" w:pos="10420"/>
        </w:tabs>
        <w:spacing w:before="0" w:after="0" w:line="240" w:lineRule="auto"/>
        <w:ind w:left="284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KA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G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CH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35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5 -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ack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tabs>
          <w:tab w:val="left" w:pos="4000"/>
          <w:tab w:val="left" w:pos="5300"/>
          <w:tab w:val="left" w:pos="6260"/>
          <w:tab w:val="left" w:pos="8280"/>
        </w:tabs>
        <w:spacing w:before="0" w:after="0" w:line="240" w:lineRule="auto"/>
        <w:ind w:left="308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>1</w:t>
      </w:r>
      <w:r>
        <w:rPr>
          <w:rFonts w:ascii="Arial" w:hAnsi="Arial" w:eastAsia="Arial" w:cs="Arial"/>
          <w:spacing w:val="0"/>
          <w:w w:val="100"/>
          <w:position w:val="6"/>
          <w:sz w:val="12"/>
          <w:szCs w:val="12"/>
        </w:rPr>
        <w:tab/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ts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45" w:after="0" w:line="240" w:lineRule="auto"/>
        <w:ind w:left="404" w:right="-51"/>
        <w:jc w:val="left"/>
        <w:rPr>
          <w:rFonts w:ascii="Arial" w:hAnsi="Arial" w:eastAsia="Arial" w:cs="Arial"/>
          <w:sz w:val="12"/>
          <w:szCs w:val="12"/>
        </w:rPr>
      </w:pPr>
      <w:r>
        <w:pict>
          <v:group id="_x0000_s1619" o:spid="_x0000_s1619" o:spt="203" style="position:absolute;left:0pt;margin-left:49.7pt;margin-top:2.2pt;height:20.85pt;width:508.65pt;mso-position-horizontal-relative:page;z-index:-9216;mso-width-relative:page;mso-height-relative:page;" coordorigin="995,45" coordsize="10174,418">
            <o:lock v:ext="edit"/>
            <v:group id="_x0000_s1620" o:spid="_x0000_s1620" o:spt="203" style="position:absolute;left:996;top:46;height:415;width:2486;" coordorigin="996,46" coordsize="2486,415">
              <o:lock v:ext="edit"/>
              <v:shape id="_x0000_s1621" o:spid="_x0000_s1621" style="position:absolute;left:996;top:46;height:415;width:2486;" fillcolor="#C6D9F1" filled="t" stroked="f" coordorigin="996,46" coordsize="2486,415" path="m996,461l3482,461,3482,46,996,46,996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2" o:spid="_x0000_s1622" o:spt="203" style="position:absolute;left:1104;top:46;height:209;width:2270;" coordorigin="1104,46" coordsize="2270,209">
              <o:lock v:ext="edit"/>
              <v:shape id="_x0000_s1623" o:spid="_x0000_s1623" style="position:absolute;left:1104;top:46;height:209;width:2270;" fillcolor="#C6D9F1" filled="t" stroked="f" coordorigin="1104,46" coordsize="2270,209" path="m1104,255l3374,255,3374,46,1104,46,1104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4" o:spid="_x0000_s1624" o:spt="203" style="position:absolute;left:1104;top:255;height:206;width:2270;" coordorigin="1104,255" coordsize="2270,206">
              <o:lock v:ext="edit"/>
              <v:shape id="_x0000_s1625" o:spid="_x0000_s1625" style="position:absolute;left:1104;top:255;height:206;width:2270;" fillcolor="#C6D9F1" filled="t" stroked="f" coordorigin="1104,255" coordsize="2270,206" path="m1104,461l3374,461,3374,255,1104,255,1104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6" o:spid="_x0000_s1626" o:spt="203" style="position:absolute;left:3482;top:46;height:415;width:900;" coordorigin="3482,46" coordsize="900,415">
              <o:lock v:ext="edit"/>
              <v:shape id="_x0000_s1627" o:spid="_x0000_s1627" style="position:absolute;left:3482;top:46;height:415;width:900;" fillcolor="#C6D9F1" filled="t" stroked="f" coordorigin="3482,46" coordsize="900,415" path="m3482,461l4382,461,4382,46,3482,46,34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28" o:spid="_x0000_s1628" o:spt="203" style="position:absolute;left:3590;top:46;height:209;width:684;" coordorigin="3590,46" coordsize="684,209">
              <o:lock v:ext="edit"/>
              <v:shape id="_x0000_s1629" o:spid="_x0000_s1629" style="position:absolute;left:3590;top:46;height:209;width:684;" fillcolor="#C6D9F1" filled="t" stroked="f" coordorigin="3590,46" coordsize="684,209" path="m3590,255l4274,255,4274,46,3590,46,3590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0" o:spid="_x0000_s1630" o:spt="203" style="position:absolute;left:4382;top:46;height:415;width:1301;" coordorigin="4382,46" coordsize="1301,415">
              <o:lock v:ext="edit"/>
              <v:shape id="_x0000_s1631" o:spid="_x0000_s1631" style="position:absolute;left:4382;top:46;height:415;width:1301;" fillcolor="#C6D9F1" filled="t" stroked="f" coordorigin="4382,46" coordsize="1301,415" path="m4382,461l5683,461,5683,46,4382,46,43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2" o:spid="_x0000_s1632" o:spt="203" style="position:absolute;left:4490;top:46;height:209;width:1085;" coordorigin="4490,46" coordsize="1085,209">
              <o:lock v:ext="edit"/>
              <v:shape id="_x0000_s1633" o:spid="_x0000_s1633" style="position:absolute;left:4490;top:46;height:209;width:1085;" fillcolor="#C6D9F1" filled="t" stroked="f" coordorigin="4490,46" coordsize="1085,209" path="m4490,255l5575,255,5575,46,4490,46,4490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4" o:spid="_x0000_s1634" o:spt="203" style="position:absolute;left:5683;top:46;height:415;width:1001;" coordorigin="5683,46" coordsize="1001,415">
              <o:lock v:ext="edit"/>
              <v:shape id="_x0000_s1635" o:spid="_x0000_s1635" style="position:absolute;left:5683;top:46;height:415;width:1001;" fillcolor="#C6D9F1" filled="t" stroked="f" coordorigin="5683,46" coordsize="1001,415" path="m5683,461l6684,461,6684,46,5683,46,5683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6" o:spid="_x0000_s1636" o:spt="203" style="position:absolute;left:5791;top:46;height:209;width:785;" coordorigin="5791,46" coordsize="785,209">
              <o:lock v:ext="edit"/>
              <v:shape id="_x0000_s1637" o:spid="_x0000_s1637" style="position:absolute;left:5791;top:46;height:209;width:785;" fillcolor="#C6D9F1" filled="t" stroked="f" coordorigin="5791,46" coordsize="785,209" path="m5791,255l6576,255,6576,46,5791,46,5791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38" o:spid="_x0000_s1638" o:spt="203" style="position:absolute;left:6684;top:46;height:415;width:998;" coordorigin="6684,46" coordsize="998,415">
              <o:lock v:ext="edit"/>
              <v:shape id="_x0000_s1639" o:spid="_x0000_s1639" style="position:absolute;left:6684;top:46;height:415;width:998;" fillcolor="#C6D9F1" filled="t" stroked="f" coordorigin="6684,46" coordsize="998,415" path="m6684,461l7682,461,7682,46,6684,46,6684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0" o:spid="_x0000_s1640" o:spt="203" style="position:absolute;left:6792;top:46;height:209;width:782;" coordorigin="6792,46" coordsize="782,209">
              <o:lock v:ext="edit"/>
              <v:shape id="_x0000_s1641" o:spid="_x0000_s1641" style="position:absolute;left:6792;top:46;height:209;width:782;" fillcolor="#C6D9F1" filled="t" stroked="f" coordorigin="6792,46" coordsize="782,209" path="m6792,255l7574,255,7574,46,6792,46,6792,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2" o:spid="_x0000_s1642" o:spt="203" style="position:absolute;left:7682;top:46;height:415;width:3485;" coordorigin="7682,46" coordsize="3485,415">
              <o:lock v:ext="edit"/>
              <v:shape id="_x0000_s1643" o:spid="_x0000_s1643" style="position:absolute;left:7682;top:46;height:415;width:3485;" fillcolor="#C6D9F1" filled="t" stroked="f" coordorigin="7682,46" coordsize="3485,415" path="m7682,461l11167,461,11167,46,7682,46,7682,46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644" o:spid="_x0000_s1644" o:spt="203" style="position:absolute;left:7790;top:46;height:209;width:3269;" coordorigin="7790,46" coordsize="3269,209">
              <o:lock v:ext="edit"/>
              <v:shape id="_x0000_s1645" o:spid="_x0000_s1645" style="position:absolute;left:7790;top:46;height:209;width:3269;" fillcolor="#C6D9F1" filled="t" stroked="f" coordorigin="7790,46" coordsize="3269,209" path="m7790,255l11059,255,11059,46,7790,46,7790,25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t,</w:t>
      </w:r>
      <w:r>
        <w:rPr>
          <w:rFonts w:ascii="Arial" w:hAnsi="Arial" w:eastAsia="Arial" w:cs="Arial"/>
          <w:spacing w:val="4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 xml:space="preserve">JA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ase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4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JC</w:t>
      </w:r>
    </w:p>
    <w:p>
      <w:pPr>
        <w:tabs>
          <w:tab w:val="left" w:pos="2060"/>
          <w:tab w:val="left" w:pos="2860"/>
        </w:tabs>
        <w:spacing w:before="45" w:after="0" w:line="240" w:lineRule="auto"/>
        <w:ind w:left="22"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tabs>
          <w:tab w:val="left" w:pos="2060"/>
          <w:tab w:val="left" w:pos="2860"/>
        </w:tabs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2378" w:space="1837"/>
            <w:col w:w="6425"/>
          </w:cols>
        </w:sectPr>
      </w:pPr>
    </w:p>
    <w:p>
      <w:pPr>
        <w:spacing w:before="9" w:after="0" w:line="170" w:lineRule="exact"/>
        <w:jc w:val="left"/>
        <w:rPr>
          <w:sz w:val="17"/>
          <w:szCs w:val="17"/>
        </w:rPr>
      </w:pPr>
    </w:p>
    <w:p>
      <w:pPr>
        <w:spacing w:before="44" w:after="0" w:line="240" w:lineRule="auto"/>
        <w:ind w:left="207" w:right="-20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6"/>
          <w:sz w:val="10"/>
          <w:szCs w:val="10"/>
        </w:rPr>
        <w:t>1</w:t>
      </w:r>
      <w:r>
        <w:rPr>
          <w:rFonts w:ascii="Arial" w:hAnsi="Arial" w:eastAsia="Arial" w:cs="Arial"/>
          <w:color w:val="2268AE"/>
          <w:spacing w:val="17"/>
          <w:w w:val="100"/>
          <w:position w:val="6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y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s not</w:t>
      </w:r>
      <w:r>
        <w:rPr>
          <w:rFonts w:ascii="Arial" w:hAnsi="Arial" w:eastAsia="Arial" w:cs="Arial"/>
          <w:color w:val="000000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0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%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 xml:space="preserve">ed.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gua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eed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by de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her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ela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ion</w:t>
      </w:r>
      <w:r>
        <w:rPr>
          <w:rFonts w:ascii="Arial" w:hAnsi="Arial" w:eastAsia="Arial" w:cs="Arial"/>
          <w:color w:val="000000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hod</w:t>
      </w:r>
      <w:r>
        <w:rPr>
          <w:rFonts w:ascii="Arial" w:hAnsi="Arial" w:eastAsia="Arial" w:cs="Arial"/>
          <w:color w:val="000000"/>
          <w:spacing w:val="-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2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CH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after="0" w:line="240" w:lineRule="auto"/>
        <w:jc w:val="left"/>
        <w:rPr>
          <w:rFonts w:ascii="Arial" w:hAnsi="Arial" w:eastAsia="Arial" w:cs="Arial"/>
          <w:sz w:val="24"/>
          <w:szCs w:val="24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</w:p>
    <w:p>
      <w:pPr>
        <w:spacing w:before="0" w:after="0" w:line="240" w:lineRule="auto"/>
        <w:ind w:left="258" w:right="-7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edba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Err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lifi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F</w:t>
      </w:r>
      <w:r>
        <w:rPr>
          <w:rFonts w:ascii="Arial" w:hAnsi="Arial" w:eastAsia="Arial" w:cs="Arial"/>
          <w:b/>
          <w:bCs/>
          <w:spacing w:val="1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Junc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</w:t>
      </w:r>
    </w:p>
    <w:p>
      <w:pPr>
        <w:spacing w:before="0" w:after="0" w:line="240" w:lineRule="auto"/>
        <w:ind w:left="174" w:right="3429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99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re</w:t>
      </w:r>
    </w:p>
    <w:p>
      <w:pPr>
        <w:spacing w:before="46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pict>
          <v:group id="_x0000_s1646" o:spid="_x0000_s1646" o:spt="203" style="position:absolute;left:0pt;margin-left:79.45pt;margin-top:6pt;height:176.6pt;width:190.15pt;mso-position-horizontal-relative:page;z-index:-9216;mso-width-relative:page;mso-height-relative:page;" coordorigin="1589,120" coordsize="3804,3533">
            <o:lock v:ext="edit"/>
            <v:shape id="_x0000_s1647" o:spid="_x0000_s1647" o:spt="75" type="#_x0000_t75" style="position:absolute;left:1596;top:127;height:3526;width:3792;" filled="f" coordsize="21600,21600">
              <v:path/>
              <v:fill on="f" focussize="0,0"/>
              <v:stroke/>
              <v:imagedata r:id="rId90" o:title=""/>
              <o:lock v:ext="edit" aspectratio="t"/>
            </v:shape>
            <v:group id="_x0000_s1648" o:spid="_x0000_s1648" o:spt="203" style="position:absolute;left:1594;top:125;height:3523;width:3794;" coordorigin="1594,125" coordsize="3794,3523">
              <o:lock v:ext="edit"/>
              <v:shape id="_x0000_s1649" o:spid="_x0000_s1649" style="position:absolute;left:1594;top:125;height:3523;width:3794;" filled="f" stroked="t" coordorigin="1594,125" coordsize="3794,3523" path="m1594,3648l5388,3648,5388,125,1594,125,1594,3648xe">
                <v:path arrowok="t"/>
                <v:fill on="f" focussize="0,0"/>
                <v:stroke weight="0.459448818897638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9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7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6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pict>
          <v:shape id="_x0000_s1650" o:spid="_x0000_s1650" o:spt="202" type="#_x0000_t202" style="position:absolute;left:0pt;margin-left:48.7pt;margin-top:4.65pt;height:34.8pt;width:11.2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01" w:lineRule="exact"/>
                    <w:ind w:left="20" w:right="-48"/>
                    <w:jc w:val="lef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Vr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8"/>
                      <w:szCs w:val="18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8"/>
                      <w:szCs w:val="18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8"/>
                      <w:w w:val="1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2"/>
                      <w:sz w:val="18"/>
                      <w:szCs w:val="18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2"/>
                      <w:sz w:val="18"/>
                      <w:szCs w:val="18"/>
                    </w:rPr>
                    <w:t>V)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6" w:after="0" w:line="190" w:lineRule="exact"/>
        <w:jc w:val="left"/>
        <w:rPr>
          <w:sz w:val="19"/>
          <w:szCs w:val="19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4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1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52" w:right="389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3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8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40" w:lineRule="auto"/>
        <w:ind w:left="5" w:right="-20"/>
        <w:jc w:val="lef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4 -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VDD5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2"/>
          <w:w w:val="100"/>
          <w:position w:val="0"/>
          <w:sz w:val="12"/>
          <w:szCs w:val="12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2"/>
          <w:szCs w:val="12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781" w:space="907"/>
            <w:col w:w="4952"/>
          </w:cols>
        </w:sectPr>
      </w:pPr>
    </w:p>
    <w:p>
      <w:pPr>
        <w:spacing w:before="4" w:after="0" w:line="150" w:lineRule="exact"/>
        <w:jc w:val="left"/>
        <w:rPr>
          <w:sz w:val="15"/>
          <w:szCs w:val="15"/>
        </w:rPr>
      </w:pPr>
    </w:p>
    <w:p>
      <w:pPr>
        <w:spacing w:after="0" w:line="150" w:lineRule="exact"/>
        <w:jc w:val="left"/>
        <w:rPr>
          <w:sz w:val="15"/>
          <w:szCs w:val="15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4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tabs>
          <w:tab w:val="left" w:pos="1180"/>
          <w:tab w:val="left" w:pos="2420"/>
          <w:tab w:val="left" w:pos="3700"/>
        </w:tabs>
        <w:spacing w:before="0" w:after="0" w:line="240" w:lineRule="auto"/>
        <w:ind w:left="-30" w:right="5776"/>
        <w:jc w:val="center"/>
        <w:rPr>
          <w:rFonts w:ascii="Arial" w:hAnsi="Arial" w:eastAsia="Arial" w:cs="Arial"/>
          <w:sz w:val="13"/>
          <w:szCs w:val="13"/>
        </w:rPr>
      </w:pPr>
      <w:r>
        <w:pict>
          <v:shape id="_x0000_s1651" o:spid="_x0000_s1651" o:spt="75" type="#_x0000_t75" style="position:absolute;left:0pt;margin-left:319.4pt;margin-top:-187.9pt;height:212.15pt;width:233.5pt;mso-position-horizontal-relative:page;z-index:-9216;mso-width-relative:page;mso-height-relative:page;" filled="f" coordsize="21600,21600">
            <v:path/>
            <v:fill on="f" focussize="0,0"/>
            <v:stroke/>
            <v:imagedata r:id="rId91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5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5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3"/>
          <w:szCs w:val="13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3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15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79" w:right="6293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ct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ure</w:t>
      </w:r>
      <w:r>
        <w:rPr>
          <w:rFonts w:ascii="Arial" w:hAnsi="Arial" w:eastAsia="Arial" w:cs="Arial"/>
          <w:b/>
          <w:bCs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2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2"/>
          <w:sz w:val="18"/>
          <w:szCs w:val="18"/>
        </w:rPr>
        <w:t>)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840" w:space="18"/>
            <w:col w:w="9782"/>
          </w:cols>
        </w:sectPr>
      </w:pPr>
    </w:p>
    <w:p>
      <w:pPr>
        <w:spacing w:before="83" w:after="0" w:line="240" w:lineRule="auto"/>
        <w:ind w:left="358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3 - VDD5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J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br w:type="column"/>
      </w:r>
    </w:p>
    <w:p>
      <w:pPr>
        <w:spacing w:before="0" w:after="0" w:line="240" w:lineRule="auto"/>
        <w:ind w:left="5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shape id="_x0000_s1652" o:spid="_x0000_s1652" o:spt="75" type="#_x0000_t75" style="position:absolute;left:0pt;margin-left:309.6pt;margin-top:23.9pt;height:206.9pt;width:231.55pt;mso-position-horizontal-relative:page;z-index:-9216;mso-width-relative:page;mso-height-relative:page;" filled="f" coordsize="21600,21600">
            <v:path/>
            <v:fill on="f" focussize="0,0"/>
            <v:stroke/>
            <v:imagedata r:id="rId92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941" w:space="1748"/>
            <w:col w:w="4951"/>
          </w:cols>
        </w:sectPr>
      </w:pPr>
    </w:p>
    <w:p>
      <w:pPr>
        <w:spacing w:before="7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31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5" o:spt="75" type="#_x0000_t75" style="height:213.35pt;width:234.2pt;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6 -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ON</w:t>
      </w:r>
      <w:r>
        <w:rPr>
          <w:rFonts w:ascii="Arial" w:hAnsi="Arial" w:eastAsia="Arial" w:cs="Arial"/>
          <w:b/>
          <w:bCs/>
          <w:spacing w:val="13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@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35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b/>
          <w:bCs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8 -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b/>
          <w:bCs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empe</w:t>
      </w:r>
      <w:r>
        <w:rPr>
          <w:rFonts w:ascii="Arial" w:hAnsi="Arial" w:eastAsia="Arial" w:cs="Arial"/>
          <w:b/>
          <w:bCs/>
          <w:spacing w:val="-3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4273" w:space="1420"/>
            <w:col w:w="4947"/>
          </w:cols>
        </w:sectPr>
      </w:pPr>
    </w:p>
    <w:p>
      <w:pPr>
        <w:spacing w:before="6" w:after="0" w:line="240" w:lineRule="exact"/>
        <w:jc w:val="left"/>
        <w:rPr>
          <w:sz w:val="24"/>
          <w:szCs w:val="24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group id="_x0000_s1653" o:spid="_x0000_s1653" o:spt="203" style="position:absolute;left:0pt;margin-left:333.2pt;margin-top:2.55pt;height:224.6pt;width:226.9pt;mso-position-horizontal-relative:page;z-index:-9216;mso-width-relative:page;mso-height-relative:page;" coordorigin="6665,52" coordsize="4538,4493">
            <o:lock v:ext="edit"/>
            <v:group id="_x0000_s1654" o:spid="_x0000_s1654" o:spt="203" style="position:absolute;left:6931;top:3342;height:2;width:4147;" coordorigin="6931,3342" coordsize="4147,2">
              <o:lock v:ext="edit"/>
              <v:shape id="_x0000_s1655" o:spid="_x0000_s1655" style="position:absolute;left:6931;top:3342;height:2;width:4147;" filled="f" stroked="t" coordorigin="6931,3342" coordsize="4147,0" path="m6931,3342l11078,334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56" o:spid="_x0000_s1656" o:spt="203" style="position:absolute;left:6931;top:2985;height:2;width:4147;" coordorigin="6931,2985" coordsize="4147,2">
              <o:lock v:ext="edit"/>
              <v:shape id="_x0000_s1657" o:spid="_x0000_s1657" style="position:absolute;left:6931;top:2985;height:2;width:4147;" filled="f" stroked="t" coordorigin="6931,2985" coordsize="4147,0" path="m6931,2985l11078,298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58" o:spid="_x0000_s1658" o:spt="203" style="position:absolute;left:6931;top:2617;height:2;width:4147;" coordorigin="6931,2617" coordsize="4147,2">
              <o:lock v:ext="edit"/>
              <v:shape id="_x0000_s1659" o:spid="_x0000_s1659" style="position:absolute;left:6931;top:2617;height:2;width:4147;" filled="f" stroked="t" coordorigin="6931,2617" coordsize="4147,0" path="m6931,2617l11078,261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0" o:spid="_x0000_s1660" o:spt="203" style="position:absolute;left:6931;top:2262;height:2;width:4147;" coordorigin="6931,2262" coordsize="4147,2">
              <o:lock v:ext="edit"/>
              <v:shape id="_x0000_s1661" o:spid="_x0000_s1661" style="position:absolute;left:6931;top:2262;height:2;width:4147;" filled="f" stroked="t" coordorigin="6931,2262" coordsize="4147,0" path="m6931,2262l11078,22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2" o:spid="_x0000_s1662" o:spt="203" style="position:absolute;left:6931;top:1905;height:2;width:4147;" coordorigin="6931,1905" coordsize="4147,2">
              <o:lock v:ext="edit"/>
              <v:shape id="_x0000_s1663" o:spid="_x0000_s1663" style="position:absolute;left:6931;top:1905;height:2;width:4147;" filled="f" stroked="t" coordorigin="6931,1905" coordsize="4147,0" path="m6931,1905l11078,19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4" o:spid="_x0000_s1664" o:spt="203" style="position:absolute;left:6931;top:1549;height:2;width:4147;" coordorigin="6931,1549" coordsize="4147,2">
              <o:lock v:ext="edit"/>
              <v:shape id="_x0000_s1665" o:spid="_x0000_s1665" style="position:absolute;left:6931;top:1549;height:2;width:4147;" filled="f" stroked="t" coordorigin="6931,1549" coordsize="4147,0" path="m6931,1549l11078,15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6" o:spid="_x0000_s1666" o:spt="203" style="position:absolute;left:6931;top:1192;height:2;width:4147;" coordorigin="6931,1192" coordsize="4147,2">
              <o:lock v:ext="edit"/>
              <v:shape id="_x0000_s1667" o:spid="_x0000_s1667" style="position:absolute;left:6931;top:1192;height:2;width:4147;" filled="f" stroked="t" coordorigin="6931,1192" coordsize="4147,0" path="m6931,1192l11078,11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68" o:spid="_x0000_s1668" o:spt="203" style="position:absolute;left:6931;top:825;height:2;width:4147;" coordorigin="6931,825" coordsize="4147,2">
              <o:lock v:ext="edit"/>
              <v:shape id="_x0000_s1669" o:spid="_x0000_s1669" style="position:absolute;left:6931;top:825;height:2;width:4147;" filled="f" stroked="t" coordorigin="6931,825" coordsize="4147,0" path="m6931,825l11078,8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0" o:spid="_x0000_s1670" o:spt="203" style="position:absolute;left:6931;top:469;height:2;width:4147;" coordorigin="6931,469" coordsize="4147,2">
              <o:lock v:ext="edit"/>
              <v:shape id="_x0000_s1671" o:spid="_x0000_s1671" style="position:absolute;left:6931;top:469;height:2;width:4147;" filled="f" stroked="t" coordorigin="6931,469" coordsize="4147,0" path="m6931,469l11078,46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2" o:spid="_x0000_s1672" o:spt="203" style="position:absolute;left:6931;top:112;height:2;width:4147;" coordorigin="6931,112" coordsize="4147,2">
              <o:lock v:ext="edit"/>
              <v:shape id="_x0000_s1673" o:spid="_x0000_s1673" style="position:absolute;left:6931;top:112;height:2;width:4147;" filled="f" stroked="t" coordorigin="6931,112" coordsize="4147,0" path="m6931,112l11078,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4" o:spid="_x0000_s1674" o:spt="203" style="position:absolute;left:7418;top:112;height:3617;width:2;" coordorigin="7418,112" coordsize="2,3617">
              <o:lock v:ext="edit"/>
              <v:shape id="_x0000_s1675" o:spid="_x0000_s1675" style="position:absolute;left:7418;top:112;height:3617;width:2;" filled="f" stroked="t" coordorigin="7418,112" coordsize="0,3617" path="m7418,112l741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6" o:spid="_x0000_s1676" o:spt="203" style="position:absolute;left:7870;top:112;height:3617;width:2;" coordorigin="7870,112" coordsize="2,3617">
              <o:lock v:ext="edit"/>
              <v:shape id="_x0000_s1677" o:spid="_x0000_s1677" style="position:absolute;left:7870;top:112;height:3617;width:2;" filled="f" stroked="t" coordorigin="7870,112" coordsize="0,3617" path="m7870,112l7870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78" o:spid="_x0000_s1678" o:spt="203" style="position:absolute;left:8330;top:112;height:3617;width:2;" coordorigin="8330,112" coordsize="2,3617">
              <o:lock v:ext="edit"/>
              <v:shape id="_x0000_s1679" o:spid="_x0000_s1679" style="position:absolute;left:8330;top:112;height:3617;width:2;" filled="f" stroked="t" coordorigin="8330,112" coordsize="0,3617" path="m8330,112l8330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0" o:spid="_x0000_s1680" o:spt="203" style="position:absolute;left:8791;top:112;height:3617;width:2;" coordorigin="8791,112" coordsize="2,3617">
              <o:lock v:ext="edit"/>
              <v:shape id="_x0000_s1681" o:spid="_x0000_s1681" style="position:absolute;left:8791;top:112;height:3617;width:2;" filled="f" stroked="t" coordorigin="8791,112" coordsize="0,3617" path="m8791,112l8791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2" o:spid="_x0000_s1682" o:spt="203" style="position:absolute;left:9245;top:112;height:3617;width:2;" coordorigin="9245,112" coordsize="2,3617">
              <o:lock v:ext="edit"/>
              <v:shape id="_x0000_s1683" o:spid="_x0000_s1683" style="position:absolute;left:9245;top:112;height:3617;width:2;" filled="f" stroked="t" coordorigin="9245,112" coordsize="0,3617" path="m9245,112l9245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4" o:spid="_x0000_s1684" o:spt="203" style="position:absolute;left:9706;top:112;height:3617;width:2;" coordorigin="9706,112" coordsize="2,3617">
              <o:lock v:ext="edit"/>
              <v:shape id="_x0000_s1685" o:spid="_x0000_s1685" style="position:absolute;left:9706;top:112;height:3617;width:2;" filled="f" stroked="t" coordorigin="9706,112" coordsize="0,3617" path="m9706,112l9706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6" o:spid="_x0000_s1686" o:spt="203" style="position:absolute;left:10166;top:112;height:3617;width:2;" coordorigin="10166,112" coordsize="2,3617">
              <o:lock v:ext="edit"/>
              <v:shape id="_x0000_s1687" o:spid="_x0000_s1687" style="position:absolute;left:10166;top:112;height:3617;width:2;" filled="f" stroked="t" coordorigin="10166,112" coordsize="0,3617" path="m10166,112l10166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88" o:spid="_x0000_s1688" o:spt="203" style="position:absolute;left:10618;top:112;height:3617;width:2;" coordorigin="10618,112" coordsize="2,3617">
              <o:lock v:ext="edit"/>
              <v:shape id="_x0000_s1689" o:spid="_x0000_s1689" style="position:absolute;left:10618;top:112;height:3617;width:2;" filled="f" stroked="t" coordorigin="10618,112" coordsize="0,3617" path="m10618,112l1061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0" o:spid="_x0000_s1690" o:spt="203" style="position:absolute;left:11078;top:112;height:3617;width:2;" coordorigin="11078,112" coordsize="2,3617">
              <o:lock v:ext="edit"/>
              <v:shape id="_x0000_s1691" o:spid="_x0000_s1691" style="position:absolute;left:11078;top:112;height:3617;width:2;" filled="f" stroked="t" coordorigin="11078,112" coordsize="0,3617" path="m11078,112l1107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2" o:spid="_x0000_s1692" o:spt="203" style="position:absolute;left:6958;top:112;height:3586;width:4121;" coordorigin="6958,112" coordsize="4121,3586">
              <o:lock v:ext="edit"/>
              <v:shape id="_x0000_s1693" o:spid="_x0000_s1693" style="position:absolute;left:6958;top:112;height:3586;width:4121;" filled="f" stroked="t" coordorigin="6958,112" coordsize="4121,3586" path="m6958,3697l11078,3697,11078,112,6958,112,6958,3697xe">
                <v:path arrowok="t"/>
                <v:fill on="f" focussize="0,0"/>
                <v:stroke weight="0.509527559055118pt" color="#000000"/>
                <v:imagedata o:title=""/>
                <o:lock v:ext="edit"/>
              </v:shape>
            </v:group>
            <v:group id="_x0000_s1694" o:spid="_x0000_s1694" o:spt="203" style="position:absolute;left:6958;top:112;height:3617;width:2;" coordorigin="6958,112" coordsize="2,3617">
              <o:lock v:ext="edit"/>
              <v:shape id="_x0000_s1695" o:spid="_x0000_s1695" style="position:absolute;left:6958;top:112;height:3617;width:2;" filled="f" stroked="t" coordorigin="6958,112" coordsize="0,3617" path="m6958,112l6958,37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6" o:spid="_x0000_s1696" o:spt="203" style="position:absolute;left:6931;top:3697;height:2;width:4147;" coordorigin="6931,3697" coordsize="4147,2">
              <o:lock v:ext="edit"/>
              <v:shape id="_x0000_s1697" o:spid="_x0000_s1697" style="position:absolute;left:6931;top:3697;height:2;width:4147;" filled="f" stroked="t" coordorigin="6931,3697" coordsize="4147,0" path="m6931,3697l11078,36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698" o:spid="_x0000_s1698" o:spt="203" style="position:absolute;left:7418;top:1201;height:2273;width:3199;" coordorigin="7418,1201" coordsize="3199,2273">
              <o:lock v:ext="edit"/>
              <v:shape id="_x0000_s1699" o:spid="_x0000_s1699" style="position:absolute;left:7418;top:1201;height:2273;width:3199;" filled="f" stroked="t" coordorigin="7418,1201" coordsize="3199,2273" path="m7418,3474l7502,3412,7574,3361,7658,3301,7704,3280,7759,3249,7824,3229,7889,3198,8028,3157,8184,3107,8258,3076,8330,3035,8405,2985,8470,2925,8616,2790,8765,2639,8902,2495,9041,2353,9170,2200,9317,2058,9391,1986,9475,1926,9566,1864,9667,1813,9888,1713,9998,1660,10102,1619,10193,1569,10277,1528,10342,1487,10397,1446,10442,1405,10543,1283,10579,1242,10618,1201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0" o:spid="_x0000_s1700" o:spt="203" style="position:absolute;left:7373;top:3424;height:101;width:91;" coordorigin="7373,3424" coordsize="91,101">
              <o:lock v:ext="edit"/>
              <v:shape id="_x0000_s1701" o:spid="_x0000_s1701" style="position:absolute;left:7373;top:3424;height:101;width:91;" fillcolor="#FF0000" filled="t" stroked="f" coordorigin="7373,3424" coordsize="91,101" path="m7418,3424l7373,3474,7418,3525,7464,3474,7418,34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02" o:spid="_x0000_s1702" o:spt="203" style="position:absolute;left:7373;top:3424;height:101;width:91;" coordorigin="7373,3424" coordsize="91,101">
              <o:lock v:ext="edit"/>
              <v:shape id="_x0000_s1703" o:spid="_x0000_s1703" style="position:absolute;left:7373;top:3424;height:101;width:91;" filled="f" stroked="t" coordorigin="7373,3424" coordsize="91,101" path="m7418,3424l7464,3474,7418,3525,7373,3474,7418,3424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4" o:spid="_x0000_s1704" o:spt="203" style="position:absolute;left:7714;top:3198;height:103;width:91;" coordorigin="7714,3198" coordsize="91,103">
              <o:lock v:ext="edit"/>
              <v:shape id="_x0000_s1705" o:spid="_x0000_s1705" style="position:absolute;left:7714;top:3198;height:103;width:91;" fillcolor="#FF0000" filled="t" stroked="f" coordorigin="7714,3198" coordsize="91,103" path="m7759,3198l7714,3249,7759,3301,7805,3249,7759,3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06" o:spid="_x0000_s1706" o:spt="203" style="position:absolute;left:7714;top:3198;height:103;width:91;" coordorigin="7714,3198" coordsize="91,103">
              <o:lock v:ext="edit"/>
              <v:shape id="_x0000_s1707" o:spid="_x0000_s1707" style="position:absolute;left:7714;top:3198;height:103;width:91;" filled="f" stroked="t" coordorigin="7714,3198" coordsize="91,103" path="m7759,3198l7805,3249,7759,3301,7714,3249,7759,3198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08" o:spid="_x0000_s1708" o:spt="203" style="position:absolute;left:8285;top:2985;height:101;width:94;" coordorigin="8285,2985" coordsize="94,101">
              <o:lock v:ext="edit"/>
              <v:shape id="_x0000_s1709" o:spid="_x0000_s1709" style="position:absolute;left:8285;top:2985;height:101;width:94;" fillcolor="#FF0000" filled="t" stroked="f" coordorigin="8285,2985" coordsize="94,101" path="m8330,2985l8285,3035,8330,3085,8378,3035,8330,29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0" o:spid="_x0000_s1710" o:spt="203" style="position:absolute;left:8285;top:2985;height:101;width:94;" coordorigin="8285,2985" coordsize="94,101">
              <o:lock v:ext="edit"/>
              <v:shape id="_x0000_s1711" o:spid="_x0000_s1711" style="position:absolute;left:8285;top:2985;height:101;width:94;" filled="f" stroked="t" coordorigin="8285,2985" coordsize="94,101" path="m8330,2985l8378,3035,8330,3085,8285,3035,8330,2985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12" o:spid="_x0000_s1712" o:spt="203" style="position:absolute;left:8856;top:2445;height:103;width:94;" coordorigin="8856,2445" coordsize="94,103">
              <o:lock v:ext="edit"/>
              <v:shape id="_x0000_s1713" o:spid="_x0000_s1713" style="position:absolute;left:8856;top:2445;height:103;width:94;" fillcolor="#FF0000" filled="t" stroked="f" coordorigin="8856,2445" coordsize="94,103" path="m8902,2445l8856,2495,8902,2548,8950,2495,8902,2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4" o:spid="_x0000_s1714" o:spt="203" style="position:absolute;left:8856;top:2445;height:103;width:94;" coordorigin="8856,2445" coordsize="94,103">
              <o:lock v:ext="edit"/>
              <v:shape id="_x0000_s1715" o:spid="_x0000_s1715" style="position:absolute;left:8856;top:2445;height:103;width:94;" filled="f" stroked="t" coordorigin="8856,2445" coordsize="94,103" path="m8902,2445l8950,2495,8902,2548,8856,2495,8902,2445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16" o:spid="_x0000_s1716" o:spt="203" style="position:absolute;left:9427;top:1876;height:101;width:94;" coordorigin="9427,1876" coordsize="94,101">
              <o:lock v:ext="edit"/>
              <v:shape id="_x0000_s1717" o:spid="_x0000_s1717" style="position:absolute;left:9427;top:1876;height:101;width:94;" fillcolor="#FF0000" filled="t" stroked="f" coordorigin="9427,1876" coordsize="94,101" path="m9475,1876l9427,1926,9475,1977,9521,1926,9475,18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18" o:spid="_x0000_s1718" o:spt="203" style="position:absolute;left:9427;top:1876;height:101;width:94;" coordorigin="9427,1876" coordsize="94,101">
              <o:lock v:ext="edit"/>
              <v:shape id="_x0000_s1719" o:spid="_x0000_s1719" style="position:absolute;left:9427;top:1876;height:101;width:94;" filled="f" stroked="t" coordorigin="9427,1876" coordsize="94,101" path="m9475,1876l9521,1926,9475,1977,9427,1926,9475,1876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20" o:spid="_x0000_s1720" o:spt="203" style="position:absolute;left:10229;top:1477;height:101;width:94;" coordorigin="10229,1477" coordsize="94,101">
              <o:lock v:ext="edit"/>
              <v:shape id="_x0000_s1721" o:spid="_x0000_s1721" style="position:absolute;left:10229;top:1477;height:101;width:94;" fillcolor="#FF0000" filled="t" stroked="f" coordorigin="10229,1477" coordsize="94,101" path="m10277,1477l10229,1528,10277,1578,10322,1528,10277,14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22" o:spid="_x0000_s1722" o:spt="203" style="position:absolute;left:10229;top:1477;height:101;width:94;" coordorigin="10229,1477" coordsize="94,101">
              <o:lock v:ext="edit"/>
              <v:shape id="_x0000_s1723" o:spid="_x0000_s1723" style="position:absolute;left:10229;top:1477;height:101;width:94;" filled="f" stroked="t" coordorigin="10229,1477" coordsize="94,101" path="m10277,1477l10322,1528,10277,1578,10229,1528,10277,1477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</v:group>
            <v:group id="_x0000_s1724" o:spid="_x0000_s1724" o:spt="203" style="position:absolute;left:10572;top:1151;height:103;width:91;" coordorigin="10572,1151" coordsize="91,103">
              <o:lock v:ext="edit"/>
              <v:shape id="_x0000_s1725" o:spid="_x0000_s1725" style="position:absolute;left:10572;top:1151;height:103;width:91;" fillcolor="#FF0000" filled="t" stroked="f" coordorigin="10572,1151" coordsize="91,103" path="m10618,1151l10572,1201,10618,1254,10663,1201,10618,1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26" o:spid="_x0000_s1726" o:spt="203" style="position:absolute;left:10572;top:1151;height:103;width:91;" coordorigin="10572,1151" coordsize="91,103">
              <o:lock v:ext="edit"/>
              <v:shape id="_x0000_s1727" o:spid="_x0000_s1727" style="position:absolute;left:10572;top:1151;height:103;width:91;" filled="f" stroked="t" coordorigin="10572,1151" coordsize="91,103" path="m10618,1151l10663,1201,10618,1254,10572,1201,10618,1151xe">
                <v:path arrowok="t"/>
                <v:fill on="f" focussize="0,0"/>
                <v:stroke weight="0.509527559055118pt" color="#FF0000"/>
                <v:imagedata o:title=""/>
                <o:lock v:ext="edit"/>
              </v:shape>
              <v:shape id="_x0000_s1728" o:spid="_x0000_s1728" o:spt="75" type="#_x0000_t75" style="position:absolute;left:6665;top:3280;height:660;width:252;" filled="f" coordsize="21600,21600">
                <v:path/>
                <v:fill on="f" focussize="0,0"/>
                <v:stroke/>
                <v:imagedata r:id="rId94" o:title=""/>
                <o:lock v:ext="edit" aspectratio="t"/>
              </v:shape>
              <v:shape id="_x0000_s1729" o:spid="_x0000_s1729" o:spt="75" type="#_x0000_t75" style="position:absolute;left:6778;top:3280;height:295;width:154;" filled="f" coordsize="21600,21600">
                <v:path/>
                <v:fill on="f" focussize="0,0"/>
                <v:stroke/>
                <v:imagedata r:id="rId95" o:title=""/>
                <o:lock v:ext="edit" aspectratio="t"/>
              </v:shape>
              <v:shape id="_x0000_s1730" o:spid="_x0000_s1730" o:spt="75" type="#_x0000_t75" style="position:absolute;left:6665;top:2925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1" o:spid="_x0000_s1731" o:spt="75" type="#_x0000_t75" style="position:absolute;left:6778;top:2925;height:295;width:154;" filled="f" coordsize="21600,21600">
                <v:path/>
                <v:fill on="f" focussize="0,0"/>
                <v:stroke/>
                <v:imagedata r:id="rId97" o:title=""/>
                <o:lock v:ext="edit" aspectratio="t"/>
              </v:shape>
              <v:shape id="_x0000_s1732" o:spid="_x0000_s1732" o:spt="75" type="#_x0000_t75" style="position:absolute;left:6665;top:2557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3" o:spid="_x0000_s1733" o:spt="75" type="#_x0000_t75" style="position:absolute;left:6778;top:2557;height:302;width:154;" filled="f" coordsize="21600,21600">
                <v:path/>
                <v:fill on="f" focussize="0,0"/>
                <v:stroke/>
                <v:imagedata r:id="rId98" o:title=""/>
                <o:lock v:ext="edit" aspectratio="t"/>
              </v:shape>
              <v:shape id="_x0000_s1734" o:spid="_x0000_s1734" o:spt="75" type="#_x0000_t75" style="position:absolute;left:6665;top:2202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5" o:spid="_x0000_s1735" o:spt="75" type="#_x0000_t75" style="position:absolute;left:6665;top:1489;height:1015;width:266;" filled="f" coordsize="21600,21600">
                <v:path/>
                <v:fill on="f" focussize="0,0"/>
                <v:stroke/>
                <v:imagedata r:id="rId99" o:title=""/>
                <o:lock v:ext="edit" aspectratio="t"/>
              </v:shape>
              <v:shape id="_x0000_s1736" o:spid="_x0000_s1736" o:spt="75" type="#_x0000_t75" style="position:absolute;left:6778;top:1489;height:302;width:154;" filled="f" coordsize="21600,21600">
                <v:path/>
                <v:fill on="f" focussize="0,0"/>
                <v:stroke/>
                <v:imagedata r:id="rId100" o:title=""/>
                <o:lock v:ext="edit" aspectratio="t"/>
              </v:shape>
              <v:shape id="_x0000_s1737" o:spid="_x0000_s1737" o:spt="75" type="#_x0000_t75" style="position:absolute;left:6665;top:1132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38" o:spid="_x0000_s1738" o:spt="75" type="#_x0000_t75" style="position:absolute;left:6778;top:1132;height:302;width:154;" filled="f" coordsize="21600,21600">
                <v:path/>
                <v:fill on="f" focussize="0,0"/>
                <v:stroke/>
                <v:imagedata r:id="rId101" o:title=""/>
                <o:lock v:ext="edit" aspectratio="t"/>
              </v:shape>
              <v:shape id="_x0000_s1739" o:spid="_x0000_s1739" o:spt="75" type="#_x0000_t75" style="position:absolute;left:6665;top:765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40" o:spid="_x0000_s1740" o:spt="75" type="#_x0000_t75" style="position:absolute;left:6778;top:765;height:302;width:154;" filled="f" coordsize="21600,21600">
                <v:path/>
                <v:fill on="f" focussize="0,0"/>
                <v:stroke/>
                <v:imagedata r:id="rId102" o:title=""/>
                <o:lock v:ext="edit" aspectratio="t"/>
              </v:shape>
              <v:shape id="_x0000_s1741" o:spid="_x0000_s1741" o:spt="75" type="#_x0000_t75" style="position:absolute;left:6665;top:409;height:302;width:101;" filled="f" coordsize="21600,21600">
                <v:path/>
                <v:fill on="f" focussize="0,0"/>
                <v:stroke/>
                <v:imagedata r:id="rId96" o:title=""/>
                <o:lock v:ext="edit" aspectratio="t"/>
              </v:shape>
              <v:shape id="_x0000_s1742" o:spid="_x0000_s1742" o:spt="75" type="#_x0000_t75" style="position:absolute;left:6725;top:52;height:660;width:206;" filled="f" coordsize="21600,21600">
                <v:path/>
                <v:fill on="f" focussize="0,0"/>
                <v:stroke/>
                <v:imagedata r:id="rId103" o:title=""/>
                <o:lock v:ext="edit" aspectratio="t"/>
              </v:shape>
              <v:shape id="_x0000_s1743" o:spid="_x0000_s1743" o:spt="75" type="#_x0000_t75" style="position:absolute;left:6854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4" o:spid="_x0000_s1744" o:spt="75" type="#_x0000_t75" style="position:absolute;left:6907;top:3786;height:360;width:173;" filled="f" coordsize="21600,21600">
                <v:path/>
                <v:fill on="f" focussize="0,0"/>
                <v:stroke/>
                <v:imagedata r:id="rId105" o:title=""/>
                <o:lock v:ext="edit" aspectratio="t"/>
              </v:shape>
              <v:shape id="_x0000_s1745" o:spid="_x0000_s1745" o:spt="75" type="#_x0000_t75" style="position:absolute;left:7291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6" o:spid="_x0000_s1746" o:spt="75" type="#_x0000_t75" style="position:absolute;left:7342;top:3786;height:360;width:173;" filled="f" coordsize="21600,21600">
                <v:path/>
                <v:fill on="f" focussize="0,0"/>
                <v:stroke/>
                <v:imagedata r:id="rId106" o:title=""/>
                <o:lock v:ext="edit" aspectratio="t"/>
              </v:shape>
              <v:shape id="_x0000_s1747" o:spid="_x0000_s1747" o:spt="75" type="#_x0000_t75" style="position:absolute;left:7745;top:3853;height:58;width:58;" filled="f" coordsize="21600,21600">
                <v:path/>
                <v:fill on="f" focussize="0,0"/>
                <v:stroke/>
                <v:imagedata r:id="rId104" o:title=""/>
                <o:lock v:ext="edit" aspectratio="t"/>
              </v:shape>
              <v:shape id="_x0000_s1748" o:spid="_x0000_s1748" o:spt="75" type="#_x0000_t75" style="position:absolute;left:7798;top:3786;height:360;width:173;" filled="f" coordsize="21600,21600">
                <v:path/>
                <v:fill on="f" focussize="0,0"/>
                <v:stroke/>
                <v:imagedata r:id="rId107" o:title=""/>
                <o:lock v:ext="edit" aspectratio="t"/>
              </v:shape>
              <v:shape id="_x0000_s1749" o:spid="_x0000_s1749" o:spt="75" type="#_x0000_t75" style="position:absolute;left:8292;top:3786;height:360;width:77;" filled="f" coordsize="21600,21600">
                <v:path/>
                <v:fill on="f" focussize="0,0"/>
                <v:stroke/>
                <v:imagedata r:id="rId108" o:title=""/>
                <o:lock v:ext="edit" aspectratio="t"/>
              </v:shape>
              <v:shape id="_x0000_s1750" o:spid="_x0000_s1750" o:spt="75" type="#_x0000_t75" style="position:absolute;left:8707;top:3786;height:360;width:173;" filled="f" coordsize="21600,21600">
                <v:path/>
                <v:fill on="f" focussize="0,0"/>
                <v:stroke/>
                <v:imagedata r:id="rId107" o:title=""/>
                <o:lock v:ext="edit" aspectratio="t"/>
              </v:shape>
              <v:shape id="_x0000_s1751" o:spid="_x0000_s1751" o:spt="75" type="#_x0000_t75" style="position:absolute;left:9151;top:3786;height:360;width:173;" filled="f" coordsize="21600,21600">
                <v:path/>
                <v:fill on="f" focussize="0,0"/>
                <v:stroke/>
                <v:imagedata r:id="rId109" o:title=""/>
                <o:lock v:ext="edit" aspectratio="t"/>
              </v:shape>
              <v:shape id="_x0000_s1752" o:spid="_x0000_s1752" o:spt="75" type="#_x0000_t75" style="position:absolute;left:9629;top:3786;height:360;width:173;" filled="f" coordsize="21600,21600">
                <v:path/>
                <v:fill on="f" focussize="0,0"/>
                <v:stroke/>
                <v:imagedata r:id="rId110" o:title=""/>
                <o:lock v:ext="edit" aspectratio="t"/>
              </v:shape>
              <v:shape id="_x0000_s1753" o:spid="_x0000_s1753" o:spt="75" type="#_x0000_t75" style="position:absolute;left:10090;top:3786;height:360;width:173;" filled="f" coordsize="21600,21600">
                <v:path/>
                <v:fill on="f" focussize="0,0"/>
                <v:stroke/>
                <v:imagedata r:id="rId111" o:title=""/>
                <o:lock v:ext="edit" aspectratio="t"/>
              </v:shape>
              <v:shape id="_x0000_s1754" o:spid="_x0000_s1754" o:spt="75" type="#_x0000_t75" style="position:absolute;left:10493;top:3786;height:360;width:269;" filled="f" coordsize="21600,21600">
                <v:path/>
                <v:fill on="f" focussize="0,0"/>
                <v:stroke/>
                <v:imagedata r:id="rId112" o:title=""/>
                <o:lock v:ext="edit" aspectratio="t"/>
              </v:shape>
              <v:shape id="_x0000_s1755" o:spid="_x0000_s1755" o:spt="75" type="#_x0000_t75" style="position:absolute;left:10934;top:3786;height:360;width:269;" filled="f" coordsize="21600,21600">
                <v:path/>
                <v:fill on="f" focussize="0,0"/>
                <v:stroke/>
                <v:imagedata r:id="rId113" o:title=""/>
                <o:lock v:ext="edit" aspectratio="t"/>
              </v:shape>
              <v:shape id="_x0000_s1756" o:spid="_x0000_s1756" o:spt="75" type="#_x0000_t75" style="position:absolute;left:7478;top:4007;height:266;width:1958;" filled="f" coordsize="21600,21600">
                <v:path/>
                <v:fill on="f" focussize="0,0"/>
                <v:stroke/>
                <v:imagedata r:id="rId114" o:title=""/>
                <o:lock v:ext="edit" aspectratio="t"/>
              </v:shape>
              <v:shape id="_x0000_s1757" o:spid="_x0000_s1757" o:spt="75" type="#_x0000_t75" style="position:absolute;left:9506;top:4007;height:526;width:58;" filled="f" coordsize="21600,21600">
                <v:path/>
                <v:fill on="f" focussize="0,0"/>
                <v:stroke/>
                <v:imagedata r:id="rId115" o:title=""/>
                <o:lock v:ext="edit" aspectratio="t"/>
              </v:shape>
              <v:shape id="_x0000_s1758" o:spid="_x0000_s1758" o:spt="75" type="#_x0000_t75" style="position:absolute;left:9576;top:4005;height:540;width:991;" filled="f" coordsize="21600,21600">
                <v:path/>
                <v:fill on="f" focussize="0,0"/>
                <v:stroke/>
                <v:imagedata r:id="rId116" o:title=""/>
                <o:lock v:ext="edit" aspectratio="t"/>
              </v:shape>
            </v:group>
          </v:group>
        </w:pict>
      </w:r>
      <w:r>
        <w:pict>
          <v:shape id="_x0000_s1759" o:spid="_x0000_s1759" o:spt="202" type="#_x0000_t202" style="position:absolute;left:0pt;margin-left:78.65pt;margin-top:5.75pt;height:176.35pt;width:209.2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4138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16"/>
                    <w:gridCol w:w="518"/>
                    <w:gridCol w:w="518"/>
                    <w:gridCol w:w="516"/>
                    <w:gridCol w:w="518"/>
                    <w:gridCol w:w="518"/>
                    <w:gridCol w:w="516"/>
                    <w:gridCol w:w="518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78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9" w:hRule="exact"/>
                    </w:trPr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518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9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group id="_x0000_s1760" o:spid="_x0000_s1760" o:spt="203" style="position:absolute;left:0pt;margin-left:106pt;margin-top:-19.75pt;height:126.3pt;width:165.45pt;mso-position-horizontal-relative:page;z-index:-9216;mso-width-relative:page;mso-height-relative:page;" coordorigin="2121,-396" coordsize="3309,2527">
            <o:lock v:ext="edit"/>
            <v:group id="_x0000_s1761" o:spid="_x0000_s1761" o:spt="203" style="position:absolute;left:2131;top:-339;height:2460;width:3240;" coordorigin="2131,-339" coordsize="3240,2460">
              <o:lock v:ext="edit"/>
              <v:shape id="_x0000_s1762" o:spid="_x0000_s1762" style="position:absolute;left:2131;top:-339;height:2460;width:3240;" filled="f" stroked="t" coordorigin="2131,-339" coordsize="3240,2460" path="m2131,2121l2556,1833,2981,1554,3406,1264,3818,964,4212,654,4606,323,4990,-8,5371,-339e">
                <v:path arrowok="t"/>
                <v:fill on="f" focussize="0,0"/>
                <v:stroke weight="1.06196850393701pt" color="#0000FF"/>
                <v:imagedata o:title=""/>
                <o:lock v:ext="edit"/>
              </v:shape>
            </v:group>
            <v:group id="_x0000_s1763" o:spid="_x0000_s1763" o:spt="203" style="position:absolute;left:3768;top:911;height:103;width:103;" coordorigin="3768,911" coordsize="103,103">
              <o:lock v:ext="edit"/>
              <v:shape id="_x0000_s1764" o:spid="_x0000_s1764" style="position:absolute;left:3768;top:911;height:103;width:103;" fillcolor="#00007F" filled="t" stroked="f" coordorigin="3768,911" coordsize="103,103" path="m3818,911l3768,964,3818,1014,3871,964,3818,9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65" o:spid="_x0000_s1765" o:spt="203" style="position:absolute;left:3768;top:911;height:103;width:103;" coordorigin="3768,911" coordsize="103,103">
              <o:lock v:ext="edit"/>
              <v:shape id="_x0000_s1766" o:spid="_x0000_s1766" style="position:absolute;left:3768;top:911;height:103;width:103;" filled="f" stroked="t" coordorigin="3768,911" coordsize="103,103" path="m3818,911l3871,964,3818,1014,3768,964,3818,911xe">
                <v:path arrowok="t"/>
                <v:fill on="f" focussize="0,0"/>
                <v:stroke weight="0.566377952755906pt" color="#00007F"/>
                <v:imagedata o:title=""/>
                <o:lock v:ext="edit"/>
              </v:shape>
            </v:group>
            <v:group id="_x0000_s1767" o:spid="_x0000_s1767" o:spt="203" style="position:absolute;left:5321;top:-390;height:103;width:103;" coordorigin="5321,-390" coordsize="103,103">
              <o:lock v:ext="edit"/>
              <v:shape id="_x0000_s1768" o:spid="_x0000_s1768" style="position:absolute;left:5321;top:-390;height:103;width:103;" fillcolor="#00007F" filled="t" stroked="f" coordorigin="5321,-390" coordsize="103,103" path="m5371,-390l5321,-339,5371,-287,5424,-339,5371,-3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769" o:spid="_x0000_s1769" o:spt="203" style="position:absolute;left:5321;top:-390;height:103;width:103;" coordorigin="5321,-390" coordsize="103,103">
              <o:lock v:ext="edit"/>
              <v:shape id="_x0000_s1770" o:spid="_x0000_s1770" style="position:absolute;left:5321;top:-390;height:103;width:103;" filled="f" stroked="t" coordorigin="5321,-390" coordsize="103,103" path="m5371,-390l5424,-339,5371,-287,5321,-339,5371,-390xe">
                <v:path arrowok="t"/>
                <v:fill on="f" focussize="0,0"/>
                <v:stroke weight="0.566377952755906pt" color="#00007F"/>
                <v:imagedata o:title=""/>
                <o:lock v:ext="edit"/>
              </v:shape>
            </v:group>
          </v:group>
        </w:pict>
      </w:r>
      <w:r>
        <w:pict>
          <v:shape id="_x0000_s1771" o:spid="_x0000_s1771" o:spt="202" type="#_x0000_t202" style="position:absolute;left:0pt;margin-left:321.15pt;margin-top:-0.1pt;height:93.95pt;width:11.4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4" w:lineRule="exact"/>
                    <w:ind w:left="20" w:right="-48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L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ad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3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g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la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t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i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1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pict>
          <v:shape id="_x0000_s1772" o:spid="_x0000_s1772" o:spt="202" type="#_x0000_t202" style="position:absolute;left:0pt;margin-left:47.95pt;margin-top:-30.85pt;height:70.3pt;width:11.9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50"/>
                    <w:jc w:val="left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d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1"/>
                      <w:w w:val="1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2"/>
                      <w:w w:val="100"/>
                      <w:sz w:val="20"/>
                      <w:szCs w:val="20"/>
                    </w:rPr>
                    <w:t>O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20"/>
                      <w:szCs w:val="20"/>
                    </w:rPr>
                    <w:t>h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20"/>
                      <w:szCs w:val="20"/>
                    </w:rPr>
                    <w:t>m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20"/>
                      <w:szCs w:val="20"/>
                    </w:rPr>
                    <w:t>s)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7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38" w:after="0" w:line="240" w:lineRule="auto"/>
        <w:ind w:left="536" w:right="-20"/>
        <w:jc w:val="lef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after="0" w:line="260" w:lineRule="exact"/>
        <w:jc w:val="left"/>
        <w:rPr>
          <w:sz w:val="26"/>
          <w:szCs w:val="26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8" w:after="0" w:line="240" w:lineRule="auto"/>
        <w:ind w:left="536" w:right="-61"/>
        <w:jc w:val="lef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.</w:t>
      </w:r>
      <w:r>
        <w:rPr>
          <w:rFonts w:ascii="Arial" w:hAnsi="Arial" w:eastAsia="Arial" w:cs="Arial"/>
          <w:b/>
          <w:bCs/>
          <w:spacing w:val="3"/>
          <w:w w:val="100"/>
          <w:sz w:val="14"/>
          <w:szCs w:val="14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11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tabs>
          <w:tab w:val="left" w:pos="480"/>
          <w:tab w:val="left" w:pos="1000"/>
          <w:tab w:val="left" w:pos="1560"/>
          <w:tab w:val="left" w:pos="2040"/>
          <w:tab w:val="left" w:pos="2560"/>
          <w:tab w:val="left" w:pos="3080"/>
          <w:tab w:val="left" w:pos="3600"/>
          <w:tab w:val="left" w:pos="4080"/>
        </w:tabs>
        <w:spacing w:before="0" w:after="0" w:line="240" w:lineRule="auto"/>
        <w:ind w:left="-31" w:right="5408"/>
        <w:jc w:val="center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-6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-1"/>
          <w:w w:val="100"/>
          <w:sz w:val="14"/>
          <w:szCs w:val="14"/>
        </w:rPr>
        <w:t>-</w:t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-2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4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6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4"/>
          <w:szCs w:val="14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4"/>
          <w:szCs w:val="14"/>
        </w:rPr>
        <w:t>0</w:t>
      </w:r>
    </w:p>
    <w:p>
      <w:pPr>
        <w:spacing w:before="85" w:after="0" w:line="240" w:lineRule="auto"/>
        <w:ind w:left="488" w:right="6016"/>
        <w:jc w:val="center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b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ie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3"/>
          <w:w w:val="100"/>
          <w:sz w:val="20"/>
          <w:szCs w:val="20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er</w:t>
      </w:r>
      <w:r>
        <w:rPr>
          <w:rFonts w:ascii="Arial" w:hAnsi="Arial" w:eastAsia="Arial" w:cs="Arial"/>
          <w:b/>
          <w:bCs/>
          <w:spacing w:val="3"/>
          <w:w w:val="100"/>
          <w:sz w:val="20"/>
          <w:szCs w:val="20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b/>
          <w:bCs/>
          <w:spacing w:val="-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20"/>
          <w:szCs w:val="20"/>
        </w:rPr>
        <w:t>(D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20"/>
          <w:szCs w:val="20"/>
        </w:rPr>
        <w:t>g</w:t>
      </w:r>
      <w:r>
        <w:rPr>
          <w:rFonts w:ascii="Arial" w:hAnsi="Arial" w:eastAsia="Arial" w:cs="Arial"/>
          <w:b/>
          <w:bCs/>
          <w:spacing w:val="0"/>
          <w:w w:val="100"/>
          <w:sz w:val="20"/>
          <w:szCs w:val="20"/>
        </w:rPr>
        <w:t>rees</w:t>
      </w:r>
      <w:r>
        <w:rPr>
          <w:rFonts w:ascii="Arial" w:hAnsi="Arial" w:eastAsia="Arial" w:cs="Arial"/>
          <w:b/>
          <w:bCs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98"/>
          <w:sz w:val="20"/>
          <w:szCs w:val="20"/>
        </w:rPr>
        <w:t>C</w:t>
      </w:r>
      <w:r>
        <w:rPr>
          <w:rFonts w:ascii="Arial" w:hAnsi="Arial" w:eastAsia="Arial" w:cs="Arial"/>
          <w:b/>
          <w:bCs/>
          <w:spacing w:val="0"/>
          <w:w w:val="98"/>
          <w:sz w:val="20"/>
          <w:szCs w:val="20"/>
        </w:rPr>
        <w:t>)</w:t>
      </w:r>
    </w:p>
    <w:p>
      <w:pPr>
        <w:spacing w:after="0" w:line="240" w:lineRule="auto"/>
        <w:jc w:val="center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814" w:space="7"/>
            <w:col w:w="9819"/>
          </w:cols>
        </w:sectPr>
      </w:pPr>
    </w:p>
    <w:p>
      <w:pPr>
        <w:spacing w:before="3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1773" o:spid="_x0000_s1773" o:spt="203" style="position:absolute;left:0pt;margin-left:62.4pt;margin-top:27.8pt;height:179.75pt;width:216.7pt;mso-position-horizontal-relative:page;z-index:-9216;mso-width-relative:page;mso-height-relative:page;" coordorigin="1248,556" coordsize="4335,3595">
            <o:lock v:ext="edit"/>
            <v:shape id="_x0000_s1774" o:spid="_x0000_s1774" o:spt="75" type="#_x0000_t75" style="position:absolute;left:1258;top:3451;height:302;width:211;" filled="f" coordsize="21600,21600">
              <v:path/>
              <v:fill on="f" focussize="0,0"/>
              <v:stroke/>
              <v:imagedata r:id="rId117" o:title=""/>
              <o:lock v:ext="edit" aspectratio="t"/>
            </v:shape>
            <v:group id="_x0000_s1775" o:spid="_x0000_s1775" o:spt="203" style="position:absolute;left:1529;top:3501;height:2;width:2165;" coordorigin="1529,3501" coordsize="2165,2">
              <o:lock v:ext="edit"/>
              <v:shape id="_x0000_s1776" o:spid="_x0000_s1776" style="position:absolute;left:1529;top:3501;height:2;width:2165;" filled="f" stroked="t" coordorigin="1529,3501" coordsize="2165,0" path="m1529,3501l3694,3501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77" o:spid="_x0000_s1777" o:spt="75" type="#_x0000_t75" style="position:absolute;left:1250;top:2884;height:302;width:230;" filled="f" coordsize="21600,21600">
                <v:path/>
                <v:fill on="f" focussize="0,0"/>
                <v:stroke/>
                <v:imagedata r:id="rId118" o:title=""/>
                <o:lock v:ext="edit" aspectratio="t"/>
              </v:shape>
            </v:group>
            <v:group id="_x0000_s1778" o:spid="_x0000_s1778" o:spt="203" style="position:absolute;left:1529;top:2923;height:2;width:4049;" coordorigin="1529,2923" coordsize="4049,2">
              <o:lock v:ext="edit"/>
              <v:shape id="_x0000_s1779" o:spid="_x0000_s1779" style="position:absolute;left:1529;top:2923;height:2;width:4049;" filled="f" stroked="t" coordorigin="1529,2923" coordsize="4049,0" path="m1529,2923l5578,2923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0" o:spid="_x0000_s1780" o:spt="75" type="#_x0000_t75" style="position:absolute;left:1250;top:2296;height:302;width:230;" filled="f" coordsize="21600,21600">
                <v:path/>
                <v:fill on="f" focussize="0,0"/>
                <v:stroke/>
                <v:imagedata r:id="rId119" o:title=""/>
                <o:lock v:ext="edit" aspectratio="t"/>
              </v:shape>
            </v:group>
            <v:group id="_x0000_s1781" o:spid="_x0000_s1781" o:spt="203" style="position:absolute;left:1529;top:2344;height:2;width:4049;" coordorigin="1529,2344" coordsize="4049,2">
              <o:lock v:ext="edit"/>
              <v:shape id="_x0000_s1782" o:spid="_x0000_s1782" style="position:absolute;left:1529;top:2344;height:2;width:4049;" filled="f" stroked="t" coordorigin="1529,2344" coordsize="4049,0" path="m1529,2344l5578,2344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3" o:spid="_x0000_s1783" o:spt="75" type="#_x0000_t75" style="position:absolute;left:1248;top:1711;height:302;width:230;" filled="f" coordsize="21600,21600">
                <v:path/>
                <v:fill on="f" focussize="0,0"/>
                <v:stroke/>
                <v:imagedata r:id="rId120" o:title=""/>
                <o:lock v:ext="edit" aspectratio="t"/>
              </v:shape>
            </v:group>
            <v:group id="_x0000_s1784" o:spid="_x0000_s1784" o:spt="203" style="position:absolute;left:1529;top:1764;height:2;width:4049;" coordorigin="1529,1764" coordsize="4049,2">
              <o:lock v:ext="edit"/>
              <v:shape id="_x0000_s1785" o:spid="_x0000_s1785" style="position:absolute;left:1529;top:1764;height:2;width:4049;" filled="f" stroked="t" coordorigin="1529,1764" coordsize="4049,0" path="m1529,1764l5578,1764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6" o:spid="_x0000_s1786" o:spt="75" type="#_x0000_t75" style="position:absolute;left:1250;top:1142;height:302;width:230;" filled="f" coordsize="21600,21600">
                <v:path/>
                <v:fill on="f" focussize="0,0"/>
                <v:stroke/>
                <v:imagedata r:id="rId121" o:title=""/>
                <o:lock v:ext="edit" aspectratio="t"/>
              </v:shape>
            </v:group>
            <v:group id="_x0000_s1787" o:spid="_x0000_s1787" o:spt="203" style="position:absolute;left:1529;top:1185;height:2;width:4049;" coordorigin="1529,1185" coordsize="4049,2">
              <o:lock v:ext="edit"/>
              <v:shape id="_x0000_s1788" o:spid="_x0000_s1788" style="position:absolute;left:1529;top:1185;height:2;width:4049;" filled="f" stroked="t" coordorigin="1529,1185" coordsize="4049,0" path="m1529,1185l5578,1185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1789" o:spid="_x0000_s1789" o:spt="75" type="#_x0000_t75" style="position:absolute;left:1250;top:556;height:302;width:230;" filled="f" coordsize="21600,21600">
                <v:path/>
                <v:fill on="f" focussize="0,0"/>
                <v:stroke/>
                <v:imagedata r:id="rId122" o:title=""/>
                <o:lock v:ext="edit" aspectratio="t"/>
              </v:shape>
            </v:group>
            <v:group id="_x0000_s1790" o:spid="_x0000_s1790" o:spt="203" style="position:absolute;left:1529;top:607;height:2;width:4049;" coordorigin="1529,607" coordsize="4049,2">
              <o:lock v:ext="edit"/>
              <v:shape id="_x0000_s1791" o:spid="_x0000_s1791" style="position:absolute;left:1529;top:607;height:2;width:4049;" filled="f" stroked="t" coordorigin="1529,607" coordsize="4049,0" path="m1529,607l5578,60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2" o:spid="_x0000_s1792" o:spt="203" style="position:absolute;left:2359;top:607;height:3545;width:2;" coordorigin="2359,607" coordsize="2,3545">
              <o:lock v:ext="edit"/>
              <v:shape id="_x0000_s1793" o:spid="_x0000_s1793" style="position:absolute;left:2359;top:607;height:3545;width:2;" filled="f" stroked="t" coordorigin="2359,607" coordsize="0,3545" path="m2359,607l2359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4" o:spid="_x0000_s1794" o:spt="203" style="position:absolute;left:3166;top:607;height:3545;width:2;" coordorigin="3166,607" coordsize="2,3545">
              <o:lock v:ext="edit"/>
              <v:shape id="_x0000_s1795" o:spid="_x0000_s1795" style="position:absolute;left:3166;top:607;height:3545;width:2;" filled="f" stroked="t" coordorigin="3166,607" coordsize="0,3545" path="m3166,607l3166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6" o:spid="_x0000_s1796" o:spt="203" style="position:absolute;left:3970;top:607;height:2482;width:2;" coordorigin="3970,607" coordsize="2,2482">
              <o:lock v:ext="edit"/>
              <v:shape id="_x0000_s1797" o:spid="_x0000_s1797" style="position:absolute;left:3970;top:607;height:2482;width:2;" filled="f" stroked="t" coordorigin="3970,607" coordsize="0,2482" path="m3970,607l3970,308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798" o:spid="_x0000_s1798" o:spt="203" style="position:absolute;left:4666;top:3501;height:2;width:912;" coordorigin="4666,3501" coordsize="912,2">
              <o:lock v:ext="edit"/>
              <v:shape id="_x0000_s1799" o:spid="_x0000_s1799" style="position:absolute;left:4666;top:3501;height:2;width:912;" filled="f" stroked="t" coordorigin="4666,3501" coordsize="912,0" path="m4666,3501l5578,350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0" o:spid="_x0000_s1800" o:spt="203" style="position:absolute;left:4774;top:607;height:3545;width:2;" coordorigin="4774,607" coordsize="2,3545">
              <o:lock v:ext="edit"/>
              <v:shape id="_x0000_s1801" o:spid="_x0000_s1801" style="position:absolute;left:4774;top:607;height:3545;width:2;" filled="f" stroked="t" coordorigin="4774,607" coordsize="0,3545" path="m4774,607l4774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2" o:spid="_x0000_s1802" o:spt="203" style="position:absolute;left:5578;top:607;height:3545;width:2;" coordorigin="5578,607" coordsize="2,3545">
              <o:lock v:ext="edit"/>
              <v:shape id="_x0000_s1803" o:spid="_x0000_s1803" style="position:absolute;left:5578;top:607;height:3545;width:2;" filled="f" stroked="t" coordorigin="5578,607" coordsize="0,3545" path="m5578,607l5578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4" o:spid="_x0000_s1804" o:spt="203" style="position:absolute;left:3970;top:3907;height:245;width:2;" coordorigin="3970,3907" coordsize="2,245">
              <o:lock v:ext="edit"/>
              <v:shape id="_x0000_s1805" o:spid="_x0000_s1805" style="position:absolute;left:3970;top:3907;height:245;width:2;" filled="f" stroked="t" coordorigin="3970,3907" coordsize="0,245" path="m3970,3907l3970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06" o:spid="_x0000_s1806" o:spt="203" style="position:absolute;left:1555;top:607;height:3475;width:4022;" coordorigin="1555,607" coordsize="4022,3475">
              <o:lock v:ext="edit"/>
              <v:shape id="_x0000_s1807" o:spid="_x0000_s1807" style="position:absolute;left:1555;top:607;height:3475;width:4022;" filled="f" stroked="t" coordorigin="1555,607" coordsize="4022,3475" path="m1555,4082l5578,4082,5578,607,1555,607,1555,4082xe">
                <v:path arrowok="t"/>
                <v:fill on="f" focussize="0,0"/>
                <v:stroke weight="0.511496062992126pt" color="#000000"/>
                <v:imagedata o:title=""/>
                <o:lock v:ext="edit"/>
              </v:shape>
            </v:group>
            <v:group id="_x0000_s1808" o:spid="_x0000_s1808" o:spt="203" style="position:absolute;left:1555;top:607;height:3545;width:2;" coordorigin="1555,607" coordsize="2,3545">
              <o:lock v:ext="edit"/>
              <v:shape id="_x0000_s1809" o:spid="_x0000_s1809" style="position:absolute;left:1555;top:607;height:3545;width:2;" filled="f" stroked="t" coordorigin="1555,607" coordsize="0,3545" path="m1555,607l1555,41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10" o:spid="_x0000_s1810" o:spt="203" style="position:absolute;left:1529;top:4082;height:2;width:4049;" coordorigin="1529,4082" coordsize="4049,2">
              <o:lock v:ext="edit"/>
              <v:shape id="_x0000_s1811" o:spid="_x0000_s1811" style="position:absolute;left:1529;top:4082;height:2;width:4049;" filled="f" stroked="t" coordorigin="1529,4082" coordsize="4049,0" path="m1529,4082l5578,40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812" o:spid="_x0000_s1812" o:spt="203" style="position:absolute;left:1555;top:1168;height:34;width:3420;" coordorigin="1555,1168" coordsize="3420,34">
              <o:lock v:ext="edit"/>
              <v:shape id="_x0000_s1813" o:spid="_x0000_s1813" style="position:absolute;left:1555;top:1168;height:34;width:3420;" filled="f" stroked="t" coordorigin="1555,1168" coordsize="3420,34" path="m1555,1202l2561,1185,2801,1185,3041,1168,3566,1168,4975,1168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14" o:spid="_x0000_s1814" o:spt="203" style="position:absolute;left:1555;top:3501;height:19;width:3420;" coordorigin="1555,3501" coordsize="3420,19">
              <o:lock v:ext="edit"/>
              <v:shape id="_x0000_s1815" o:spid="_x0000_s1815" style="position:absolute;left:1555;top:3501;height:19;width:3420;" filled="f" stroked="t" coordorigin="1555,3501" coordsize="3420,19" path="m1555,3520l2561,3520,2801,3520,3041,3501,3566,3501,4975,3501e">
                <v:path arrowok="t"/>
                <v:fill on="f" focussize="0,0"/>
                <v:stroke weight="0.511496062992126pt" color="#FF00FF"/>
                <v:imagedata o:title=""/>
                <o:lock v:ext="edit"/>
              </v:shape>
            </v:group>
            <v:group id="_x0000_s1816" o:spid="_x0000_s1816" o:spt="203" style="position:absolute;left:1555;top:2606;height:19;width:3420;" coordorigin="1555,2606" coordsize="3420,19">
              <o:lock v:ext="edit"/>
              <v:shape id="_x0000_s1817" o:spid="_x0000_s1817" style="position:absolute;left:1555;top:2606;height:19;width:3420;" filled="f" stroked="t" coordorigin="1555,2606" coordsize="3420,19" path="m1555,2625l2561,2625,2801,2625,3041,2606,3566,2606,4975,2606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18" o:spid="_x0000_s1818" o:spt="203" style="position:absolute;left:1555;top:1730;height:17;width:3420;" coordorigin="1555,1730" coordsize="3420,17">
              <o:lock v:ext="edit"/>
              <v:shape id="_x0000_s1819" o:spid="_x0000_s1819" style="position:absolute;left:1555;top:1730;height:17;width:3420;" filled="f" stroked="t" coordorigin="1555,1730" coordsize="3420,17" path="m1555,1747l2561,1747,3566,1747,4248,1747,4613,1730,4975,173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20" o:spid="_x0000_s1820" o:spt="203" style="position:absolute;left:1522;top:1116;height:175;width:67;" coordorigin="1522,1116" coordsize="67,175">
              <o:lock v:ext="edit"/>
              <v:shape id="_x0000_s1821" o:spid="_x0000_s1821" style="position:absolute;left:1522;top:1116;height:175;width:67;" fillcolor="#00007F" filled="t" stroked="f" coordorigin="1522,1116" coordsize="67,175" path="m1555,1116l1522,1202,1555,1291,1589,1202,1555,111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22" o:spid="_x0000_s1822" o:spt="203" style="position:absolute;left:1522;top:1116;height:175;width:67;" coordorigin="1522,1116" coordsize="67,175">
              <o:lock v:ext="edit"/>
              <v:shape id="_x0000_s1823" o:spid="_x0000_s1823" style="position:absolute;left:1522;top:1116;height:175;width:67;" filled="f" stroked="t" coordorigin="1522,1116" coordsize="67,175" path="m1555,1116l1589,1202,1555,1291,1522,1202,1555,1116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24" o:spid="_x0000_s1824" o:spt="203" style="position:absolute;left:2530;top:1099;height:175;width:65;" coordorigin="2530,1099" coordsize="65,175">
              <o:lock v:ext="edit"/>
              <v:shape id="_x0000_s1825" o:spid="_x0000_s1825" style="position:absolute;left:2530;top:1099;height:175;width:65;" fillcolor="#00007F" filled="t" stroked="f" coordorigin="2530,1099" coordsize="65,175" path="m2561,1099l2530,1185,2561,1274,2594,1185,2561,10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26" o:spid="_x0000_s1826" o:spt="203" style="position:absolute;left:2530;top:1099;height:175;width:65;" coordorigin="2530,1099" coordsize="65,175">
              <o:lock v:ext="edit"/>
              <v:shape id="_x0000_s1827" o:spid="_x0000_s1827" style="position:absolute;left:2530;top:1099;height:175;width:65;" filled="f" stroked="t" coordorigin="2530,1099" coordsize="65,175" path="m2561,1099l2594,1185,2561,1274,2530,1185,2561,1099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28" o:spid="_x0000_s1828" o:spt="203" style="position:absolute;left:3535;top:1080;height:175;width:65;" coordorigin="3535,1080" coordsize="65,175">
              <o:lock v:ext="edit"/>
              <v:shape id="_x0000_s1829" o:spid="_x0000_s1829" style="position:absolute;left:3535;top:1080;height:175;width:65;" fillcolor="#00007F" filled="t" stroked="f" coordorigin="3535,1080" coordsize="65,175" path="m3566,1080l3535,1168,3566,1255,3600,1168,3566,10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0" o:spid="_x0000_s1830" o:spt="203" style="position:absolute;left:3535;top:1080;height:175;width:65;" coordorigin="3535,1080" coordsize="65,175">
              <o:lock v:ext="edit"/>
              <v:shape id="_x0000_s1831" o:spid="_x0000_s1831" style="position:absolute;left:3535;top:1080;height:175;width:65;" filled="f" stroked="t" coordorigin="3535,1080" coordsize="65,175" path="m3566,1080l3600,1168,3566,1255,3535,1168,3566,1080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32" o:spid="_x0000_s1832" o:spt="203" style="position:absolute;left:4942;top:1080;height:175;width:65;" coordorigin="4942,1080" coordsize="65,175">
              <o:lock v:ext="edit"/>
              <v:shape id="_x0000_s1833" o:spid="_x0000_s1833" style="position:absolute;left:4942;top:1080;height:175;width:65;" fillcolor="#00007F" filled="t" stroked="f" coordorigin="4942,1080" coordsize="65,175" path="m4975,1080l4942,1168,4975,1255,5006,1168,4975,10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4" o:spid="_x0000_s1834" o:spt="203" style="position:absolute;left:4942;top:1080;height:175;width:65;" coordorigin="4942,1080" coordsize="65,175">
              <o:lock v:ext="edit"/>
              <v:shape id="_x0000_s1835" o:spid="_x0000_s1835" style="position:absolute;left:4942;top:1080;height:175;width:65;" filled="f" stroked="t" coordorigin="4942,1080" coordsize="65,175" path="m4975,1080l5006,1168,4975,1255,4942,1168,4975,1080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836" o:spid="_x0000_s1836" o:spt="203" style="position:absolute;left:1521;top:3432;height:158;width:62;" coordorigin="1521,3432" coordsize="62,158">
              <o:lock v:ext="edit"/>
              <v:shape id="_x0000_s1837" o:spid="_x0000_s1837" style="position:absolute;left:1521;top:3432;height:158;width:62;" fillcolor="#FF00FF" filled="t" stroked="f" coordorigin="1521,3432" coordsize="62,158" path="m1521,3590l1583,3590,1583,3432,1521,3432,1521,3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38" o:spid="_x0000_s1838" o:spt="203" style="position:absolute;left:1515;top:3427;height:169;width:72;" coordorigin="1515,3427" coordsize="72,169">
              <o:lock v:ext="edit"/>
              <v:shape id="_x0000_s1839" o:spid="_x0000_s1839" style="position:absolute;left:1515;top:3427;height:169;width:72;" fillcolor="#FF00FF" filled="t" stroked="f" coordorigin="1515,3427" coordsize="72,169" path="m1515,3595l1588,3595,1588,3427,1515,3427,1515,3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0" o:spid="_x0000_s1840" o:spt="203" style="position:absolute;left:2529;top:3432;height:158;width:60;" coordorigin="2529,3432" coordsize="60,158">
              <o:lock v:ext="edit"/>
              <v:shape id="_x0000_s1841" o:spid="_x0000_s1841" style="position:absolute;left:2529;top:3432;height:158;width:60;" fillcolor="#FF00FF" filled="t" stroked="f" coordorigin="2529,3432" coordsize="60,158" path="m2529,3590l2588,3590,2588,3432,2529,3432,2529,3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2" o:spid="_x0000_s1842" o:spt="203" style="position:absolute;left:2523;top:3427;height:169;width:70;" coordorigin="2523,3427" coordsize="70,169">
              <o:lock v:ext="edit"/>
              <v:shape id="_x0000_s1843" o:spid="_x0000_s1843" style="position:absolute;left:2523;top:3427;height:169;width:70;" fillcolor="#FF00FF" filled="t" stroked="f" coordorigin="2523,3427" coordsize="70,169" path="m2523,3595l2593,3595,2593,3427,2523,3427,2523,3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4" o:spid="_x0000_s1844" o:spt="203" style="position:absolute;left:3534;top:3415;height:156;width:60;" coordorigin="3534,3415" coordsize="60,156">
              <o:lock v:ext="edit"/>
              <v:shape id="_x0000_s1845" o:spid="_x0000_s1845" style="position:absolute;left:3534;top:3415;height:156;width:60;" fillcolor="#FF00FF" filled="t" stroked="f" coordorigin="3534,3415" coordsize="60,156" path="m3534,3571l3594,3571,3594,3415,3534,3415,3534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6" o:spid="_x0000_s1846" o:spt="203" style="position:absolute;left:3529;top:3410;height:166;width:70;" coordorigin="3529,3410" coordsize="70,166">
              <o:lock v:ext="edit"/>
              <v:shape id="_x0000_s1847" o:spid="_x0000_s1847" style="position:absolute;left:3529;top:3410;height:166;width:70;" fillcolor="#FF00FF" filled="t" stroked="f" coordorigin="3529,3410" coordsize="70,166" path="m3529,3576l3599,3576,3599,3410,3529,3410,3529,35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48" o:spid="_x0000_s1848" o:spt="203" style="position:absolute;left:4941;top:3415;height:156;width:62;" coordorigin="4941,3415" coordsize="62,156">
              <o:lock v:ext="edit"/>
              <v:shape id="_x0000_s1849" o:spid="_x0000_s1849" style="position:absolute;left:4941;top:3415;height:156;width:62;" fillcolor="#FF00FF" filled="t" stroked="f" coordorigin="4941,3415" coordsize="62,156" path="m4941,3571l5003,3571,5003,3415,4941,3415,4941,35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0" o:spid="_x0000_s1850" o:spt="203" style="position:absolute;left:4935;top:3410;height:166;width:72;" coordorigin="4935,3410" coordsize="72,166">
              <o:lock v:ext="edit"/>
              <v:shape id="_x0000_s1851" o:spid="_x0000_s1851" style="position:absolute;left:4935;top:3410;height:166;width:72;" fillcolor="#FF00FF" filled="t" stroked="f" coordorigin="4935,3410" coordsize="72,166" path="m4935,3576l5008,3576,5008,3410,4935,3410,4935,35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2" o:spid="_x0000_s1852" o:spt="203" style="position:absolute;left:1522;top:2536;height:175;width:67;" coordorigin="1522,2536" coordsize="67,175">
              <o:lock v:ext="edit"/>
              <v:shape id="_x0000_s1853" o:spid="_x0000_s1853" style="position:absolute;left:1522;top:2536;height:175;width:67;" fillcolor="#FF0000" filled="t" stroked="f" coordorigin="1522,2536" coordsize="67,175" path="m1555,2536l1522,2712,1589,2712,1555,25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4" o:spid="_x0000_s1854" o:spt="203" style="position:absolute;left:1522;top:2536;height:175;width:67;" coordorigin="1522,2536" coordsize="67,175">
              <o:lock v:ext="edit"/>
              <v:shape id="_x0000_s1855" o:spid="_x0000_s1855" style="position:absolute;left:1522;top:2536;height:175;width:67;" filled="f" stroked="t" coordorigin="1522,2536" coordsize="67,175" path="m1555,2536l1589,2712,1522,2712,1555,2536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56" o:spid="_x0000_s1856" o:spt="203" style="position:absolute;left:2530;top:2536;height:175;width:65;" coordorigin="2530,2536" coordsize="65,175">
              <o:lock v:ext="edit"/>
              <v:shape id="_x0000_s1857" o:spid="_x0000_s1857" style="position:absolute;left:2530;top:2536;height:175;width:65;" fillcolor="#FF0000" filled="t" stroked="f" coordorigin="2530,2536" coordsize="65,175" path="m2561,2536l2530,2712,2594,2712,2561,25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58" o:spid="_x0000_s1858" o:spt="203" style="position:absolute;left:2530;top:2536;height:175;width:65;" coordorigin="2530,2536" coordsize="65,175">
              <o:lock v:ext="edit"/>
              <v:shape id="_x0000_s1859" o:spid="_x0000_s1859" style="position:absolute;left:2530;top:2536;height:175;width:65;" filled="f" stroked="t" coordorigin="2530,2536" coordsize="65,175" path="m2561,2536l2594,2712,2530,2712,2561,2536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0" o:spid="_x0000_s1860" o:spt="203" style="position:absolute;left:3535;top:2520;height:175;width:65;" coordorigin="3535,2520" coordsize="65,175">
              <o:lock v:ext="edit"/>
              <v:shape id="_x0000_s1861" o:spid="_x0000_s1861" style="position:absolute;left:3535;top:2520;height:175;width:65;" fillcolor="#FF0000" filled="t" stroked="f" coordorigin="3535,2520" coordsize="65,175" path="m3566,2520l3535,2695,3600,2695,3566,25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62" o:spid="_x0000_s1862" o:spt="203" style="position:absolute;left:3535;top:2520;height:175;width:65;" coordorigin="3535,2520" coordsize="65,175">
              <o:lock v:ext="edit"/>
              <v:shape id="_x0000_s1863" o:spid="_x0000_s1863" style="position:absolute;left:3535;top:2520;height:175;width:65;" filled="f" stroked="t" coordorigin="3535,2520" coordsize="65,175" path="m3566,2520l3600,2695,3535,2695,3566,2520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4" o:spid="_x0000_s1864" o:spt="203" style="position:absolute;left:4942;top:2520;height:175;width:65;" coordorigin="4942,2520" coordsize="65,175">
              <o:lock v:ext="edit"/>
              <v:shape id="_x0000_s1865" o:spid="_x0000_s1865" style="position:absolute;left:4942;top:2520;height:175;width:65;" fillcolor="#FF0000" filled="t" stroked="f" coordorigin="4942,2520" coordsize="65,175" path="m4975,2520l4942,2695,5006,2695,4975,25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866" o:spid="_x0000_s1866" o:spt="203" style="position:absolute;left:4942;top:2520;height:175;width:65;" coordorigin="4942,2520" coordsize="65,175">
              <o:lock v:ext="edit"/>
              <v:shape id="_x0000_s1867" o:spid="_x0000_s1867" style="position:absolute;left:4942;top:2520;height:175;width:65;" filled="f" stroked="t" coordorigin="4942,2520" coordsize="65,175" path="m4975,2520l5006,2695,4942,2695,4975,2520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868" o:spid="_x0000_s1868" o:spt="203" style="position:absolute;left:1558;top:1660;height:192;width:2;" coordorigin="1558,1660" coordsize="2,192">
              <o:lock v:ext="edit"/>
              <v:shape id="_x0000_s1869" o:spid="_x0000_s1869" style="position:absolute;left:1558;top:1660;height:192;width:2;" filled="f" stroked="t" coordorigin="1558,1660" coordsize="0,192" path="m1558,1660l1558,1852e">
                <v:path arrowok="t"/>
                <v:fill on="f" focussize="0,0"/>
                <v:stroke weight="3.7pt" color="#007F00"/>
                <v:imagedata o:title=""/>
                <o:lock v:ext="edit"/>
              </v:shape>
            </v:group>
            <v:group id="_x0000_s1870" o:spid="_x0000_s1870" o:spt="203" style="position:absolute;left:1529;top:1677;height:70;width:26;" coordorigin="1529,1677" coordsize="26,70">
              <o:lock v:ext="edit"/>
              <v:shape id="_x0000_s1871" o:spid="_x0000_s1871" style="position:absolute;left:1529;top:1677;height:70;width:26;" filled="f" stroked="t" coordorigin="1529,1677" coordsize="26,70" path="m1555,1747l1529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2" o:spid="_x0000_s1872" o:spt="203" style="position:absolute;left:1555;top:1747;height:70;width:26;" coordorigin="1555,1747" coordsize="26,70">
              <o:lock v:ext="edit"/>
              <v:shape id="_x0000_s1873" o:spid="_x0000_s1873" style="position:absolute;left:1555;top:1747;height:70;width:26;" filled="f" stroked="t" coordorigin="1555,1747" coordsize="26,70" path="m1555,1747l1582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4" o:spid="_x0000_s1874" o:spt="203" style="position:absolute;left:1529;top:1747;height:70;width:26;" coordorigin="1529,1747" coordsize="26,70">
              <o:lock v:ext="edit"/>
              <v:shape id="_x0000_s1875" o:spid="_x0000_s1875" style="position:absolute;left:1529;top:1747;height:70;width:26;" filled="f" stroked="t" coordorigin="1529,1747" coordsize="26,70" path="m1555,1747l1529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6" o:spid="_x0000_s1876" o:spt="203" style="position:absolute;left:1555;top:1677;height:70;width:26;" coordorigin="1555,1677" coordsize="26,70">
              <o:lock v:ext="edit"/>
              <v:shape id="_x0000_s1877" o:spid="_x0000_s1877" style="position:absolute;left:1555;top:1677;height:70;width:26;" filled="f" stroked="t" coordorigin="1555,1677" coordsize="26,70" path="m1555,1747l1582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78" o:spid="_x0000_s1878" o:spt="203" style="position:absolute;left:2564;top:1660;height:192;width:2;" coordorigin="2564,1660" coordsize="2,192">
              <o:lock v:ext="edit"/>
              <v:shape id="_x0000_s1879" o:spid="_x0000_s1879" style="position:absolute;left:2564;top:1660;height:192;width:2;" filled="f" stroked="t" coordorigin="2564,1660" coordsize="0,192" path="m2564,1660l2564,1852e">
                <v:path arrowok="t"/>
                <v:fill on="f" focussize="0,0"/>
                <v:stroke weight="3.58pt" color="#007F00"/>
                <v:imagedata o:title=""/>
                <o:lock v:ext="edit"/>
              </v:shape>
            </v:group>
            <v:group id="_x0000_s1880" o:spid="_x0000_s1880" o:spt="203" style="position:absolute;left:2534;top:1677;height:70;width:26;" coordorigin="2534,1677" coordsize="26,70">
              <o:lock v:ext="edit"/>
              <v:shape id="_x0000_s1881" o:spid="_x0000_s1881" style="position:absolute;left:2534;top:1677;height:70;width:26;" filled="f" stroked="t" coordorigin="2534,1677" coordsize="26,70" path="m2561,1747l2534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2" o:spid="_x0000_s1882" o:spt="203" style="position:absolute;left:2561;top:1747;height:70;width:26;" coordorigin="2561,1747" coordsize="26,70">
              <o:lock v:ext="edit"/>
              <v:shape id="_x0000_s1883" o:spid="_x0000_s1883" style="position:absolute;left:2561;top:1747;height:70;width:26;" filled="f" stroked="t" coordorigin="2561,1747" coordsize="26,70" path="m2561,1747l2587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4" o:spid="_x0000_s1884" o:spt="203" style="position:absolute;left:2534;top:1747;height:70;width:26;" coordorigin="2534,1747" coordsize="26,70">
              <o:lock v:ext="edit"/>
              <v:shape id="_x0000_s1885" o:spid="_x0000_s1885" style="position:absolute;left:2534;top:1747;height:70;width:26;" filled="f" stroked="t" coordorigin="2534,1747" coordsize="26,70" path="m2561,1747l2534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6" o:spid="_x0000_s1886" o:spt="203" style="position:absolute;left:2561;top:1677;height:70;width:26;" coordorigin="2561,1677" coordsize="26,70">
              <o:lock v:ext="edit"/>
              <v:shape id="_x0000_s1887" o:spid="_x0000_s1887" style="position:absolute;left:2561;top:1677;height:70;width:26;" filled="f" stroked="t" coordorigin="2561,1677" coordsize="26,70" path="m2561,1747l2587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88" o:spid="_x0000_s1888" o:spt="203" style="position:absolute;left:3570;top:1660;height:192;width:2;" coordorigin="3570,1660" coordsize="2,192">
              <o:lock v:ext="edit"/>
              <v:shape id="_x0000_s1889" o:spid="_x0000_s1889" style="position:absolute;left:3570;top:1660;height:192;width:2;" filled="f" stroked="t" coordorigin="3570,1660" coordsize="0,192" path="m3570,1660l3570,1852e">
                <v:path arrowok="t"/>
                <v:fill on="f" focussize="0,0"/>
                <v:stroke weight="3.58pt" color="#007F00"/>
                <v:imagedata o:title=""/>
                <o:lock v:ext="edit"/>
              </v:shape>
            </v:group>
            <v:group id="_x0000_s1890" o:spid="_x0000_s1890" o:spt="203" style="position:absolute;left:3540;top:1677;height:70;width:26;" coordorigin="3540,1677" coordsize="26,70">
              <o:lock v:ext="edit"/>
              <v:shape id="_x0000_s1891" o:spid="_x0000_s1891" style="position:absolute;left:3540;top:1677;height:70;width:26;" filled="f" stroked="t" coordorigin="3540,1677" coordsize="26,70" path="m3566,1747l3540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2" o:spid="_x0000_s1892" o:spt="203" style="position:absolute;left:3566;top:1747;height:70;width:26;" coordorigin="3566,1747" coordsize="26,70">
              <o:lock v:ext="edit"/>
              <v:shape id="_x0000_s1893" o:spid="_x0000_s1893" style="position:absolute;left:3566;top:1747;height:70;width:26;" filled="f" stroked="t" coordorigin="3566,1747" coordsize="26,70" path="m3566,1747l3593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4" o:spid="_x0000_s1894" o:spt="203" style="position:absolute;left:3540;top:1747;height:70;width:26;" coordorigin="3540,1747" coordsize="26,70">
              <o:lock v:ext="edit"/>
              <v:shape id="_x0000_s1895" o:spid="_x0000_s1895" style="position:absolute;left:3540;top:1747;height:70;width:26;" filled="f" stroked="t" coordorigin="3540,1747" coordsize="26,70" path="m3566,1747l3540,181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6" o:spid="_x0000_s1896" o:spt="203" style="position:absolute;left:3566;top:1677;height:70;width:26;" coordorigin="3566,1677" coordsize="26,70">
              <o:lock v:ext="edit"/>
              <v:shape id="_x0000_s1897" o:spid="_x0000_s1897" style="position:absolute;left:3566;top:1677;height:70;width:26;" filled="f" stroked="t" coordorigin="3566,1677" coordsize="26,70" path="m3566,1747l3593,1677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898" o:spid="_x0000_s1898" o:spt="203" style="position:absolute;left:4978;top:1641;height:194;width:2;" coordorigin="4978,1641" coordsize="2,194">
              <o:lock v:ext="edit"/>
              <v:shape id="_x0000_s1899" o:spid="_x0000_s1899" style="position:absolute;left:4978;top:1641;height:194;width:2;" filled="f" stroked="t" coordorigin="4978,1641" coordsize="0,194" path="m4978,1641l4978,1836e">
                <v:path arrowok="t"/>
                <v:fill on="f" focussize="0,0"/>
                <v:stroke weight="3.7pt" color="#007F00"/>
                <v:imagedata o:title=""/>
                <o:lock v:ext="edit"/>
              </v:shape>
            </v:group>
            <v:group id="_x0000_s1900" o:spid="_x0000_s1900" o:spt="203" style="position:absolute;left:4949;top:1660;height:70;width:26;" coordorigin="4949,1660" coordsize="26,70">
              <o:lock v:ext="edit"/>
              <v:shape id="_x0000_s1901" o:spid="_x0000_s1901" style="position:absolute;left:4949;top:1660;height:70;width:26;" filled="f" stroked="t" coordorigin="4949,1660" coordsize="26,70" path="m4975,1730l4949,166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2" o:spid="_x0000_s1902" o:spt="203" style="position:absolute;left:4975;top:1730;height:70;width:26;" coordorigin="4975,1730" coordsize="26,70">
              <o:lock v:ext="edit"/>
              <v:shape id="_x0000_s1903" o:spid="_x0000_s1903" style="position:absolute;left:4975;top:1730;height:70;width:26;" filled="f" stroked="t" coordorigin="4975,1730" coordsize="26,70" path="m4975,1730l5002,180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4" o:spid="_x0000_s1904" o:spt="203" style="position:absolute;left:4949;top:1730;height:70;width:26;" coordorigin="4949,1730" coordsize="26,70">
              <o:lock v:ext="edit"/>
              <v:shape id="_x0000_s1905" o:spid="_x0000_s1905" style="position:absolute;left:4949;top:1730;height:70;width:26;" filled="f" stroked="t" coordorigin="4949,1730" coordsize="26,70" path="m4975,1730l4949,180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6" o:spid="_x0000_s1906" o:spt="203" style="position:absolute;left:4975;top:1660;height:70;width:26;" coordorigin="4975,1660" coordsize="26,70">
              <o:lock v:ext="edit"/>
              <v:shape id="_x0000_s1907" o:spid="_x0000_s1907" style="position:absolute;left:4975;top:1660;height:70;width:26;" filled="f" stroked="t" coordorigin="4975,1660" coordsize="26,70" path="m4975,1730l5002,1660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08" o:spid="_x0000_s1908" o:spt="203" style="position:absolute;left:3694;top:3088;height:818;width:972;" coordorigin="3694,3088" coordsize="972,818">
              <o:lock v:ext="edit"/>
              <v:shape id="_x0000_s1909" o:spid="_x0000_s1909" style="position:absolute;left:3694;top:3088;height:818;width:972;" fillcolor="#FFFFFF" filled="t" stroked="f" coordorigin="3694,3088" coordsize="972,818" path="m3694,3907l4666,3907,4666,3088,3694,3088,3694,3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10" o:spid="_x0000_s1910" o:spt="203" style="position:absolute;left:3694;top:3088;height:818;width:972;" coordorigin="3694,3088" coordsize="972,818">
              <o:lock v:ext="edit"/>
              <v:shape id="_x0000_s1911" o:spid="_x0000_s1911" style="position:absolute;left:3694;top:3088;height:818;width:972;" filled="f" stroked="t" coordorigin="3694,3088" coordsize="972,818" path="m3694,3907l4666,3907,4666,3088,3694,3088,3694,3907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1912" o:spid="_x0000_s1912" o:spt="203" style="position:absolute;left:3754;top:3206;height:2;width:276;" coordorigin="3754,3206" coordsize="276,2">
              <o:lock v:ext="edit"/>
              <v:shape id="_x0000_s1913" o:spid="_x0000_s1913" style="position:absolute;left:3754;top:3206;height:2;width:276;" filled="f" stroked="t" coordorigin="3754,3206" coordsize="276,0" path="m3754,3206l4030,3206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</v:group>
            <v:group id="_x0000_s1914" o:spid="_x0000_s1914" o:spt="203" style="position:absolute;left:3857;top:3172;height:65;width:60;" coordorigin="3857,3172" coordsize="60,65">
              <o:lock v:ext="edit"/>
              <v:shape id="_x0000_s1915" o:spid="_x0000_s1915" style="position:absolute;left:3857;top:3172;height:65;width:60;" fillcolor="#00007F" filled="t" stroked="f" coordorigin="3857,3172" coordsize="60,65" path="m3888,3172l3857,3206,3888,3237,3917,3206,3888,31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16" o:spid="_x0000_s1916" o:spt="203" style="position:absolute;left:3857;top:3172;height:65;width:60;" coordorigin="3857,3172" coordsize="60,65">
              <o:lock v:ext="edit"/>
              <v:shape id="_x0000_s1917" o:spid="_x0000_s1917" style="position:absolute;left:3857;top:3172;height:65;width:60;" filled="f" stroked="t" coordorigin="3857,3172" coordsize="60,65" path="m3888,3172l3917,3206,3888,3237,3857,3206,3888,3172xe">
                <v:path arrowok="t"/>
                <v:fill on="f" focussize="0,0"/>
                <v:stroke weight="0.511496062992126pt" color="#00007F"/>
                <v:imagedata o:title=""/>
                <o:lock v:ext="edit"/>
              </v:shape>
              <v:shape id="_x0000_s1918" o:spid="_x0000_s1918" o:spt="75" type="#_x0000_t75" style="position:absolute;left:4092;top:3141;height:360;width:398;" filled="f" coordsize="21600,21600">
                <v:path/>
                <v:fill on="f" focussize="0,0"/>
                <v:stroke/>
                <v:imagedata r:id="rId123" o:title=""/>
                <o:lock v:ext="edit" aspectratio="t"/>
              </v:shape>
            </v:group>
            <v:group id="_x0000_s1919" o:spid="_x0000_s1919" o:spt="203" style="position:absolute;left:3754;top:3811;height:2;width:276;" coordorigin="3754,3811" coordsize="276,2">
              <o:lock v:ext="edit"/>
              <v:shape id="_x0000_s1920" o:spid="_x0000_s1920" style="position:absolute;left:3754;top:3811;height:2;width:276;" filled="f" stroked="t" coordorigin="3754,3811" coordsize="276,0" path="m3754,3811l4030,3811e">
                <v:path arrowok="t"/>
                <v:fill on="f" focussize="0,0"/>
                <v:stroke weight="0.511496062992126pt" color="#FF00FF"/>
                <v:imagedata o:title=""/>
                <o:lock v:ext="edit"/>
              </v:shape>
            </v:group>
            <v:group id="_x0000_s1921" o:spid="_x0000_s1921" o:spt="203" style="position:absolute;left:3859;top:3782;height:53;width:50;" coordorigin="3859,3782" coordsize="50,53">
              <o:lock v:ext="edit"/>
              <v:shape id="_x0000_s1922" o:spid="_x0000_s1922" style="position:absolute;left:3859;top:3782;height:53;width:50;" filled="f" stroked="t" coordorigin="3859,3782" coordsize="50,53" path="m3859,3808l3910,3808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1923" o:spid="_x0000_s1923" o:spt="203" style="position:absolute;left:3859;top:3782;height:53;width:50;" coordorigin="3859,3782" coordsize="50,53">
              <o:lock v:ext="edit"/>
              <v:shape id="_x0000_s1924" o:spid="_x0000_s1924" style="position:absolute;left:3859;top:3782;height:53;width:50;" filled="f" stroked="t" coordorigin="3859,3782" coordsize="50,53" path="m3854,3808l3915,3808e">
                <v:path arrowok="t"/>
                <v:fill on="f" focussize="0,0"/>
                <v:stroke weight="3.25149606299213pt" color="#FF00FF"/>
                <v:imagedata o:title=""/>
                <o:lock v:ext="edit"/>
              </v:shape>
              <v:shape id="_x0000_s1925" o:spid="_x0000_s1925" o:spt="75" type="#_x0000_t75" style="position:absolute;left:4152;top:3741;height:360;width:341;" filled="f" coordsize="21600,21600">
                <v:path/>
                <v:fill on="f" focussize="0,0"/>
                <v:stroke/>
                <v:imagedata r:id="rId124" o:title=""/>
                <o:lock v:ext="edit" aspectratio="t"/>
              </v:shape>
            </v:group>
            <v:group id="_x0000_s1926" o:spid="_x0000_s1926" o:spt="203" style="position:absolute;left:3756;top:3600;height:2;width:278;" coordorigin="3756,3600" coordsize="278,2">
              <o:lock v:ext="edit"/>
              <v:shape id="_x0000_s1927" o:spid="_x0000_s1927" style="position:absolute;left:3756;top:3600;height:2;width:278;" filled="f" stroked="t" coordorigin="3756,3600" coordsize="278,0" path="m3756,3600l4034,3600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</v:group>
            <v:group id="_x0000_s1928" o:spid="_x0000_s1928" o:spt="203" style="position:absolute;left:3859;top:3568;height:65;width:60;" coordorigin="3859,3568" coordsize="60,65">
              <o:lock v:ext="edit"/>
              <v:shape id="_x0000_s1929" o:spid="_x0000_s1929" style="position:absolute;left:3859;top:3568;height:65;width:60;" fillcolor="#FF0000" filled="t" stroked="f" coordorigin="3859,3568" coordsize="60,65" path="m3890,3568l3859,3633,3919,3633,3890,35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30" o:spid="_x0000_s1930" o:spt="203" style="position:absolute;left:3859;top:3568;height:65;width:60;" coordorigin="3859,3568" coordsize="60,65">
              <o:lock v:ext="edit"/>
              <v:shape id="_x0000_s1931" o:spid="_x0000_s1931" style="position:absolute;left:3859;top:3568;height:65;width:60;" filled="f" stroked="t" coordorigin="3859,3568" coordsize="60,65" path="m3890,3568l3919,3633,3859,3633,3890,3568xe">
                <v:path arrowok="t"/>
                <v:fill on="f" focussize="0,0"/>
                <v:stroke weight="0.511496062992126pt" color="#FF0000"/>
                <v:imagedata o:title=""/>
                <o:lock v:ext="edit"/>
              </v:shape>
              <v:shape id="_x0000_s1932" o:spid="_x0000_s1932" o:spt="75" type="#_x0000_t75" style="position:absolute;left:4152;top:3139;height:960;width:458;" filled="f" coordsize="21600,21600">
                <v:path/>
                <v:fill on="f" focussize="0,0"/>
                <v:stroke/>
                <v:imagedata r:id="rId125" o:title=""/>
                <o:lock v:ext="edit" aspectratio="t"/>
              </v:shape>
            </v:group>
            <v:group id="_x0000_s1933" o:spid="_x0000_s1933" o:spt="203" style="position:absolute;left:3938;top:3405;height:2;width:91;" coordorigin="3938,3405" coordsize="91,2">
              <o:lock v:ext="edit"/>
              <v:shape id="_x0000_s1934" o:spid="_x0000_s1934" style="position:absolute;left:3938;top:3405;height:2;width:91;" filled="f" stroked="t" coordorigin="3938,3405" coordsize="91,0" path="m3938,3405l4030,3405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35" o:spid="_x0000_s1935" o:spt="203" style="position:absolute;left:3754;top:3405;height:2;width:91;" coordorigin="3754,3405" coordsize="91,2">
              <o:lock v:ext="edit"/>
              <v:shape id="_x0000_s1936" o:spid="_x0000_s1936" style="position:absolute;left:3754;top:3405;height:2;width:91;" filled="f" stroked="t" coordorigin="3754,3405" coordsize="91,0" path="m3754,3405l3845,3405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37" o:spid="_x0000_s1937" o:spt="203" style="position:absolute;left:3845;top:3362;height:96;width:94;" coordorigin="3845,3362" coordsize="94,96">
              <o:lock v:ext="edit"/>
              <v:shape id="_x0000_s1938" o:spid="_x0000_s1938" style="position:absolute;left:3845;top:3362;height:96;width:94;" fillcolor="#007F00" filled="t" stroked="f" coordorigin="3845,3362" coordsize="94,96" path="m3845,3458l3938,3458,3938,3362,3845,3362,3845,34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39" o:spid="_x0000_s1939" o:spt="203" style="position:absolute;left:3857;top:3372;height:34;width:31;" coordorigin="3857,3372" coordsize="31,34">
              <o:lock v:ext="edit"/>
              <v:shape id="_x0000_s1940" o:spid="_x0000_s1940" style="position:absolute;left:3857;top:3372;height:34;width:31;" filled="f" stroked="t" coordorigin="3857,3372" coordsize="31,34" path="m3888,3405l3857,3372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41" o:spid="_x0000_s1941" o:spt="203" style="position:absolute;left:3888;top:3405;height:31;width:29;" coordorigin="3888,3405" coordsize="29,31">
              <o:lock v:ext="edit"/>
              <v:shape id="_x0000_s1942" o:spid="_x0000_s1942" style="position:absolute;left:3888;top:3405;height:31;width:29;" filled="f" stroked="t" coordorigin="3888,3405" coordsize="29,31" path="m3888,3405l3917,343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  <v:group id="_x0000_s1943" o:spid="_x0000_s1943" o:spt="203" style="position:absolute;left:3857;top:3405;height:31;width:31;" coordorigin="3857,3405" coordsize="31,31">
              <o:lock v:ext="edit"/>
              <v:shape id="_x0000_s1944" o:spid="_x0000_s1944" style="position:absolute;left:3857;top:3405;height:31;width:31;" filled="f" stroked="t" coordorigin="3857,3405" coordsize="31,31" path="m3888,3405l3857,3436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  <v:shape id="_x0000_s1945" o:spid="_x0000_s1945" o:spt="75" type="#_x0000_t75" style="position:absolute;left:4097;top:3331;height:554;width:514;" filled="f" coordsize="21600,21600">
                <v:path/>
                <v:fill on="f" focussize="0,0"/>
                <v:stroke/>
                <v:imagedata r:id="rId126" o:title=""/>
                <o:lock v:ext="edit" aspectratio="t"/>
              </v:shape>
              <v:shape id="_x0000_s1946" o:spid="_x0000_s1946" o:spt="75" type="#_x0000_t75" style="position:absolute;left:4495;top:3328;height:360;width:115;" filled="f" coordsize="21600,21600">
                <v:path/>
                <v:fill on="f" focussize="0,0"/>
                <v:stroke/>
                <v:imagedata r:id="rId127" o:title=""/>
                <o:lock v:ext="edit" aspectratio="t"/>
              </v:shape>
            </v:group>
            <v:group id="_x0000_s1947" o:spid="_x0000_s1947" o:spt="203" style="position:absolute;left:3888;top:3372;height:34;width:29;" coordorigin="3888,3372" coordsize="29,34">
              <o:lock v:ext="edit"/>
              <v:shape id="_x0000_s1948" o:spid="_x0000_s1948" style="position:absolute;left:3888;top:3372;height:34;width:29;" filled="f" stroked="t" coordorigin="3888,3372" coordsize="29,34" path="m3888,3405l3917,3372e">
                <v:path arrowok="t"/>
                <v:fill on="f" focussize="0,0"/>
                <v:stroke weight="0.511496062992126pt" color="#007F00"/>
                <v:imagedata o:title=""/>
                <o:lock v:ext="edit"/>
              </v:shape>
            </v:group>
          </v:group>
        </w:pict>
      </w:r>
      <w:r>
        <w:pict>
          <v:group id="_x0000_s1949" o:spid="_x0000_s1949" o:spt="203" style="position:absolute;left:0pt;margin-left:321.95pt;margin-top:78.8pt;height:129.2pt;width:21.7pt;mso-position-horizontal-relative:page;z-index:-9216;mso-width-relative:page;mso-height-relative:page;" coordorigin="6439,1576" coordsize="434,2585">
            <o:lock v:ext="edit"/>
            <v:shape id="_x0000_s1950" o:spid="_x0000_s1950" o:spt="75" type="#_x0000_t75" style="position:absolute;left:6662;top:1920;height:274;width:211;" filled="f" coordsize="21600,21600">
              <v:path/>
              <v:fill on="f" focussize="0,0"/>
              <v:stroke/>
              <v:imagedata r:id="rId128" o:title=""/>
              <o:lock v:ext="edit" aspectratio="t"/>
            </v:shape>
            <v:shape id="_x0000_s1951" o:spid="_x0000_s1951" o:spt="75" type="#_x0000_t75" style="position:absolute;left:6439;top:2160;height:2002;width:154;" filled="f" coordsize="21600,21600">
              <v:path/>
              <v:fill on="f" focussize="0,0"/>
              <v:stroke/>
              <v:imagedata r:id="rId129" o:title=""/>
              <o:lock v:ext="edit" aspectratio="t"/>
            </v:shape>
            <v:shape id="_x0000_s1952" o:spid="_x0000_s1952" o:spt="75" type="#_x0000_t75" style="position:absolute;left:6442;top:2054;height:137;width:173;" filled="f" coordsize="21600,21600">
              <v:path/>
              <v:fill on="f" focussize="0,0"/>
              <v:stroke/>
              <v:imagedata r:id="rId130" o:title=""/>
              <o:lock v:ext="edit" aspectratio="t"/>
            </v:shape>
            <v:shape id="_x0000_s1953" o:spid="_x0000_s1953" o:spt="75" type="#_x0000_t75" style="position:absolute;left:6442;top:1754;height:850;width:134;" filled="f" coordsize="21600,21600">
              <v:path/>
              <v:fill on="f" focussize="0,0"/>
              <v:stroke/>
              <v:imagedata r:id="rId131" o:title=""/>
              <o:lock v:ext="edit" aspectratio="t"/>
            </v:shape>
            <v:shape id="_x0000_s1954" o:spid="_x0000_s1954" o:spt="75" type="#_x0000_t75" style="position:absolute;left:6662;top:1576;height:274;width:211;" filled="f" coordsize="21600,21600">
              <v:path/>
              <v:fill on="f" focussize="0,0"/>
              <v:stroke/>
              <v:imagedata r:id="rId132" o:title=""/>
              <o:lock v:ext="edit" aspectratio="t"/>
            </v:shape>
            <v:shape id="_x0000_s1955" o:spid="_x0000_s1955" o:spt="75" type="#_x0000_t75" style="position:absolute;left:6442;top:1694;height:137;width:173;" filled="f" coordsize="21600,21600">
              <v:path/>
              <v:fill on="f" focussize="0,0"/>
              <v:stroke/>
              <v:imagedata r:id="rId133" o:title=""/>
              <o:lock v:ext="edit" aspectratio="t"/>
            </v:shape>
          </v:group>
        </w:pict>
      </w:r>
      <w:r>
        <w:pict>
          <v:group id="_x0000_s1956" o:spid="_x0000_s1956" o:spt="203" style="position:absolute;left:0pt;margin-left:366.8pt;margin-top:53pt;height:111.35pt;width:158.4pt;mso-position-horizontal-relative:page;z-index:-9216;mso-width-relative:page;mso-height-relative:page;" coordorigin="7337,1060" coordsize="3168,2227">
            <o:lock v:ext="edit"/>
            <v:group id="_x0000_s1957" o:spid="_x0000_s1957" o:spt="203" style="position:absolute;left:7373;top:1104;height:2138;width:3096;" coordorigin="7373,1104" coordsize="3096,2138">
              <o:lock v:ext="edit"/>
              <v:shape id="_x0000_s1958" o:spid="_x0000_s1958" style="position:absolute;left:7373;top:1104;height:2138;width:3096;" filled="f" stroked="t" coordorigin="7373,1104" coordsize="3096,2138" path="m7373,1104l7452,1168,7524,1233,7603,1296,7702,1360,7762,1392,7829,1416,7966,1464,8038,1495,8110,1536,8184,1584,8256,1639,8321,1718,8393,1814,8460,1927,8532,2037,8597,2150,8671,2253,8736,2349,8777,2380,8808,2412,8842,2436,8875,2452,8940,2469,9007,2476,9072,2469,9137,2460,9211,2460,9283,2469,9362,2493,9454,2532,9552,2596,9658,2661,9763,2731,9869,2803,9967,2868,10061,2932,10138,2988,10198,3026,10250,3067,10291,3098,10330,3132,10394,3187,10469,3242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59" o:spid="_x0000_s1959" o:spt="203" style="position:absolute;left:7342;top:1065;height:79;width:65;" coordorigin="7342,1065" coordsize="65,79">
              <o:lock v:ext="edit"/>
              <v:shape id="_x0000_s1960" o:spid="_x0000_s1960" style="position:absolute;left:7342;top:1065;height:79;width:65;" filled="f" stroked="t" coordorigin="7342,1065" coordsize="65,79" path="m7373,1144l7406,1104,7373,1065,7342,1104,7373,1144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1" o:spid="_x0000_s1961" o:spt="203" style="position:absolute;left:7670;top:1320;height:79;width:65;" coordorigin="7670,1320" coordsize="65,79">
              <o:lock v:ext="edit"/>
              <v:shape id="_x0000_s1962" o:spid="_x0000_s1962" style="position:absolute;left:7670;top:1320;height:79;width:65;" fillcolor="#FF0000" filled="t" stroked="f" coordorigin="7670,1320" coordsize="65,79" path="m7702,1320l7670,1360,7702,1399,7735,1360,7702,13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63" o:spid="_x0000_s1963" o:spt="203" style="position:absolute;left:7670;top:1320;height:79;width:65;" coordorigin="7670,1320" coordsize="65,79">
              <o:lock v:ext="edit"/>
              <v:shape id="_x0000_s1964" o:spid="_x0000_s1964" style="position:absolute;left:7670;top:1320;height:79;width:65;" filled="f" stroked="t" coordorigin="7670,1320" coordsize="65,79" path="m7702,1399l7735,1360,7702,1320,7670,1360,7702,1399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5" o:spid="_x0000_s1965" o:spt="203" style="position:absolute;left:8222;top:1600;height:79;width:67;" coordorigin="8222,1600" coordsize="67,79">
              <o:lock v:ext="edit"/>
              <v:shape id="_x0000_s1966" o:spid="_x0000_s1966" style="position:absolute;left:8222;top:1600;height:79;width:67;" filled="f" stroked="t" coordorigin="8222,1600" coordsize="67,79" path="m8256,1680l8290,1639,8256,1600,8222,1639,8256,1680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67" o:spid="_x0000_s1967" o:spt="203" style="position:absolute;left:8777;top:2373;height:79;width:65;" coordorigin="8777,2373" coordsize="65,79">
              <o:lock v:ext="edit"/>
              <v:shape id="_x0000_s1968" o:spid="_x0000_s1968" style="position:absolute;left:8777;top:2373;height:79;width:65;" fillcolor="#FF0000" filled="t" stroked="f" coordorigin="8777,2373" coordsize="65,79" path="m8808,2373l8777,2412,8808,2452,8842,2412,8808,23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69" o:spid="_x0000_s1969" o:spt="203" style="position:absolute;left:8777;top:2373;height:79;width:65;" coordorigin="8777,2373" coordsize="65,79">
              <o:lock v:ext="edit"/>
              <v:shape id="_x0000_s1970" o:spid="_x0000_s1970" style="position:absolute;left:8777;top:2373;height:79;width:65;" filled="f" stroked="t" coordorigin="8777,2373" coordsize="65,79" path="m8808,2452l8842,2412,8808,2373,8777,2412,8808,2452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1" o:spid="_x0000_s1971" o:spt="203" style="position:absolute;left:9329;top:2452;height:79;width:65;" coordorigin="9329,2452" coordsize="65,79">
              <o:lock v:ext="edit"/>
              <v:shape id="_x0000_s1972" o:spid="_x0000_s1972" style="position:absolute;left:9329;top:2452;height:79;width:65;" fillcolor="#FF0000" filled="t" stroked="f" coordorigin="9329,2452" coordsize="65,79" path="m9362,2452l9329,2493,9362,2532,9394,2493,9362,2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73" o:spid="_x0000_s1973" o:spt="203" style="position:absolute;left:9329;top:2452;height:79;width:65;" coordorigin="9329,2452" coordsize="65,79">
              <o:lock v:ext="edit"/>
              <v:shape id="_x0000_s1974" o:spid="_x0000_s1974" style="position:absolute;left:9329;top:2452;height:79;width:65;" filled="f" stroked="t" coordorigin="9329,2452" coordsize="65,79" path="m9362,2532l9394,2493,9362,2452,9329,2493,9362,2532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5" o:spid="_x0000_s1975" o:spt="203" style="position:absolute;left:10106;top:2947;height:79;width:65;" coordorigin="10106,2947" coordsize="65,79">
              <o:lock v:ext="edit"/>
              <v:shape id="_x0000_s1976" o:spid="_x0000_s1976" style="position:absolute;left:10106;top:2947;height:79;width:65;" filled="f" stroked="t" coordorigin="10106,2947" coordsize="65,79" path="m10138,3026l10171,2988,10138,2947,10106,2988,10138,3026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  <v:group id="_x0000_s1977" o:spid="_x0000_s1977" o:spt="203" style="position:absolute;left:10435;top:3201;height:82;width:65;" coordorigin="10435,3201" coordsize="65,82">
              <o:lock v:ext="edit"/>
              <v:shape id="_x0000_s1978" o:spid="_x0000_s1978" style="position:absolute;left:10435;top:3201;height:82;width:65;" fillcolor="#FF0000" filled="t" stroked="f" coordorigin="10435,3201" coordsize="65,82" path="m10469,3201l10435,3242,10469,3283,10500,3242,10469,32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1979" o:spid="_x0000_s1979" o:spt="203" style="position:absolute;left:10435;top:3201;height:82;width:65;" coordorigin="10435,3201" coordsize="65,82">
              <o:lock v:ext="edit"/>
              <v:shape id="_x0000_s1980" o:spid="_x0000_s1980" style="position:absolute;left:10435;top:3201;height:82;width:65;" filled="f" stroked="t" coordorigin="10435,3201" coordsize="65,82" path="m10469,3283l10500,3242,10469,3201,10435,3242,10469,3283xe">
                <v:path arrowok="t"/>
                <v:fill on="f" focussize="0,0"/>
                <v:stroke weight="0.491181102362205pt" color="#FF0000"/>
                <v:imagedata o:title=""/>
                <o:lock v:ext="edit"/>
              </v:shape>
            </v:group>
          </v:group>
        </w:pict>
      </w:r>
      <w:r>
        <w:pict>
          <v:shape id="_x0000_s1981" o:spid="_x0000_s1981" o:spt="202" type="#_x0000_t202" style="position:absolute;left:0pt;margin-left:344.75pt;margin-top:28.65pt;height:175.55pt;width:201.1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979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42"/>
                    <w:gridCol w:w="442"/>
                    <w:gridCol w:w="442"/>
                    <w:gridCol w:w="442"/>
                    <w:gridCol w:w="446"/>
                    <w:gridCol w:w="442"/>
                    <w:gridCol w:w="442"/>
                    <w:gridCol w:w="442"/>
                    <w:gridCol w:w="439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1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3" w:hRule="exact"/>
                    </w:trPr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6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pict>
          <v:shape id="_x0000_s1982" o:spid="_x0000_s1982" o:spt="202" type="#_x0000_t202" style="position:absolute;left:0pt;margin-left:47.7pt;margin-top:77.1pt;height:77.75pt;width:11.5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r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q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u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0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0"/>
                      <w:sz w:val="19"/>
                      <w:szCs w:val="19"/>
                    </w:rPr>
                    <w:t>n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0"/>
                      <w:sz w:val="19"/>
                      <w:szCs w:val="19"/>
                    </w:rPr>
                    <w:t>c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y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9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K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H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1"/>
                      <w:sz w:val="19"/>
                      <w:szCs w:val="19"/>
                    </w:rPr>
                    <w:t>z)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SC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3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9 -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2900" w:space="2794"/>
            <w:col w:w="4946"/>
          </w:cols>
        </w:sectPr>
      </w:pPr>
    </w:p>
    <w:p>
      <w:pPr>
        <w:spacing w:before="13" w:after="0" w:line="280" w:lineRule="exact"/>
        <w:jc w:val="left"/>
        <w:rPr>
          <w:sz w:val="28"/>
          <w:szCs w:val="28"/>
        </w:rPr>
      </w:pPr>
      <w:r>
        <w:pict>
          <v:shape id="_x0000_s1983" o:spid="_x0000_s1983" o:spt="75" type="#_x0000_t75" style="position:absolute;left:0pt;margin-left:76.55pt;margin-top:565.55pt;height:15.1pt;width:3.8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34" o:title=""/>
            <o:lock v:ext="edit" aspectratio="t"/>
          </v:shape>
        </w:pict>
      </w:r>
      <w:r>
        <w:pict>
          <v:group id="_x0000_s1984" o:spid="_x0000_s1984" o:spt="203" style="position:absolute;left:0pt;margin-left:100.3pt;margin-top:565.55pt;height:39pt;width:155pt;mso-position-horizontal-relative:page;mso-position-vertical-relative:page;z-index:-9216;mso-width-relative:page;mso-height-relative:page;" coordorigin="2006,11311" coordsize="3101,780">
            <o:lock v:ext="edit"/>
            <v:shape id="_x0000_s1985" o:spid="_x0000_s1985" o:spt="75" type="#_x0000_t75" style="position:absolute;left:2304;top:11311;height:302;width:154;" filled="f" coordsize="21600,21600">
              <v:path/>
              <v:fill on="f" focussize="0,0"/>
              <v:stroke/>
              <v:imagedata r:id="rId135" o:title=""/>
              <o:lock v:ext="edit" aspectratio="t"/>
            </v:shape>
            <v:shape id="_x0000_s1986" o:spid="_x0000_s1986" o:spt="75" type="#_x0000_t75" style="position:absolute;left:3106;top:11311;height:302;width:154;" filled="f" coordsize="21600,21600">
              <v:path/>
              <v:fill on="f" focussize="0,0"/>
              <v:stroke/>
              <v:imagedata r:id="rId136" o:title=""/>
              <o:lock v:ext="edit" aspectratio="t"/>
            </v:shape>
            <v:shape id="_x0000_s1987" o:spid="_x0000_s1987" o:spt="75" type="#_x0000_t75" style="position:absolute;left:3902;top:11311;height:302;width:154;" filled="f" coordsize="21600,21600">
              <v:path/>
              <v:fill on="f" focussize="0,0"/>
              <v:stroke/>
              <v:imagedata r:id="rId137" o:title=""/>
              <o:lock v:ext="edit" aspectratio="t"/>
            </v:shape>
            <v:shape id="_x0000_s1988" o:spid="_x0000_s1988" o:spt="75" type="#_x0000_t75" style="position:absolute;left:2006;top:11546;height:533;width:2093;" filled="f" coordsize="21600,21600">
              <v:path/>
              <v:fill on="f" focussize="0,0"/>
              <v:stroke/>
              <v:imagedata r:id="rId138" o:title=""/>
              <o:lock v:ext="edit" aspectratio="t"/>
            </v:shape>
            <v:shape id="_x0000_s1989" o:spid="_x0000_s1989" o:spt="75" type="#_x0000_t75" style="position:absolute;left:4706;top:11311;height:302;width:154;" filled="f" coordsize="21600,21600">
              <v:path/>
              <v:fill on="f" focussize="0,0"/>
              <v:stroke/>
              <v:imagedata r:id="rId139" o:title=""/>
              <o:lock v:ext="edit" aspectratio="t"/>
            </v:shape>
            <v:shape id="_x0000_s1990" o:spid="_x0000_s1990" o:spt="75" type="#_x0000_t75" style="position:absolute;left:4109;top:11544;height:547;width:998;" filled="f" coordsize="21600,21600">
              <v:path/>
              <v:fill on="f" focussize="0,0"/>
              <v:stroke/>
              <v:imagedata r:id="rId140" o:title=""/>
              <o:lock v:ext="edit" aspectratio="t"/>
            </v:shape>
          </v:group>
        </w:pict>
      </w:r>
      <w:r>
        <w:pict>
          <v:shape id="_x0000_s1991" o:spid="_x0000_s1991" o:spt="75" type="#_x0000_t75" style="position:absolute;left:0pt;margin-left:272.6pt;margin-top:565.55pt;height:15.1pt;width:10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41" o:title=""/>
            <o:lock v:ext="edit" aspectratio="t"/>
          </v:shape>
        </w:pict>
      </w:r>
      <w:r>
        <w:pict>
          <v:group id="_x0000_s1992" o:spid="_x0000_s1992" o:spt="203" style="position:absolute;left:0pt;margin-left:336.35pt;margin-top:553.9pt;height:20.5pt;width:15.2pt;mso-position-horizontal-relative:page;mso-position-vertical-relative:page;z-index:-9216;mso-width-relative:page;mso-height-relative:page;" coordorigin="6727,11078" coordsize="305,410">
            <o:lock v:ext="edit"/>
            <v:shape id="_x0000_s1993" o:spid="_x0000_s1993" o:spt="75" type="#_x0000_t75" style="position:absolute;left:6727;top:11078;height:274;width:168;" filled="f" coordsize="21600,21600">
              <v:path/>
              <v:fill on="f" focussize="0,0"/>
              <v:stroke/>
              <v:imagedata r:id="rId142" o:title=""/>
              <o:lock v:ext="edit" aspectratio="t"/>
            </v:shape>
            <v:shape id="_x0000_s1994" o:spid="_x0000_s1994" o:spt="75" type="#_x0000_t75" style="position:absolute;left:6898;top:11215;height:274;width:134;" filled="f" coordsize="21600,21600">
              <v:path/>
              <v:fill on="f" focussize="0,0"/>
              <v:stroke/>
              <v:imagedata r:id="rId143" o:title=""/>
              <o:lock v:ext="edit" aspectratio="t"/>
            </v:shape>
          </v:group>
        </w:pict>
      </w:r>
      <w:r>
        <w:pict>
          <v:group id="_x0000_s1995" o:spid="_x0000_s1995" o:spt="203" style="position:absolute;left:0pt;margin-left:364.9pt;margin-top:560.75pt;height:37.05pt;width:164.75pt;mso-position-horizontal-relative:page;mso-position-vertical-relative:page;z-index:-9216;mso-width-relative:page;mso-height-relative:page;" coordorigin="7298,11215" coordsize="3295,742">
            <o:lock v:ext="edit"/>
            <v:shape id="_x0000_s1996" o:spid="_x0000_s1996" o:spt="75" type="#_x0000_t75" style="position:absolute;left:7298;top:11268;height:43;width:38;" filled="f" coordsize="21600,21600">
              <v:path/>
              <v:fill on="f" focussize="0,0"/>
              <v:stroke/>
              <v:imagedata r:id="rId144" o:title=""/>
              <o:lock v:ext="edit" aspectratio="t"/>
            </v:shape>
            <v:shape id="_x0000_s1997" o:spid="_x0000_s1997" o:spt="75" type="#_x0000_t75" style="position:absolute;left:7337;top:11215;height:274;width:134;" filled="f" coordsize="21600,21600">
              <v:path/>
              <v:fill on="f" focussize="0,0"/>
              <v:stroke/>
              <v:imagedata r:id="rId145" o:title=""/>
              <o:lock v:ext="edit" aspectratio="t"/>
            </v:shape>
            <v:shape id="_x0000_s1998" o:spid="_x0000_s1998" o:spt="75" type="#_x0000_t75" style="position:absolute;left:7726;top:11268;height:43;width:38;" filled="f" coordsize="21600,21600">
              <v:path/>
              <v:fill on="f" focussize="0,0"/>
              <v:stroke/>
              <v:imagedata r:id="rId146" o:title=""/>
              <o:lock v:ext="edit" aspectratio="t"/>
            </v:shape>
            <v:shape id="_x0000_s1999" o:spid="_x0000_s1999" o:spt="75" type="#_x0000_t75" style="position:absolute;left:7766;top:11215;height:274;width:134;" filled="f" coordsize="21600,21600">
              <v:path/>
              <v:fill on="f" focussize="0,0"/>
              <v:stroke/>
              <v:imagedata r:id="rId147" o:title=""/>
              <o:lock v:ext="edit" aspectratio="t"/>
            </v:shape>
            <v:shape id="_x0000_s2000" o:spid="_x0000_s2000" o:spt="75" type="#_x0000_t75" style="position:absolute;left:8225;top:11215;height:274;width:58;" filled="f" coordsize="21600,21600">
              <v:path/>
              <v:fill on="f" focussize="0,0"/>
              <v:stroke/>
              <v:imagedata r:id="rId148" o:title=""/>
              <o:lock v:ext="edit" aspectratio="t"/>
            </v:shape>
            <v:shape id="_x0000_s2001" o:spid="_x0000_s2001" o:spt="75" type="#_x0000_t75" style="position:absolute;left:8633;top:11215;height:274;width:134;" filled="f" coordsize="21600,21600">
              <v:path/>
              <v:fill on="f" focussize="0,0"/>
              <v:stroke/>
              <v:imagedata r:id="rId149" o:title=""/>
              <o:lock v:ext="edit" aspectratio="t"/>
            </v:shape>
            <v:shape id="_x0000_s2002" o:spid="_x0000_s2002" o:spt="75" type="#_x0000_t75" style="position:absolute;left:9077;top:11215;height:274;width:134;" filled="f" coordsize="21600,21600">
              <v:path/>
              <v:fill on="f" focussize="0,0"/>
              <v:stroke/>
              <v:imagedata r:id="rId145" o:title=""/>
              <o:lock v:ext="edit" aspectratio="t"/>
            </v:shape>
            <v:shape id="_x0000_s2003" o:spid="_x0000_s2003" o:spt="75" type="#_x0000_t75" style="position:absolute;left:7402;top:11426;height:518;width:2050;" filled="f" coordsize="21600,21600">
              <v:path/>
              <v:fill on="f" focussize="0,0"/>
              <v:stroke/>
              <v:imagedata r:id="rId150" o:title=""/>
              <o:lock v:ext="edit" aspectratio="t"/>
            </v:shape>
            <v:shape id="_x0000_s2004" o:spid="_x0000_s2004" o:spt="75" type="#_x0000_t75" style="position:absolute;left:9521;top:11215;height:274;width:134;" filled="f" coordsize="21600,21600">
              <v:path/>
              <v:fill on="f" focussize="0,0"/>
              <v:stroke/>
              <v:imagedata r:id="rId143" o:title=""/>
              <o:lock v:ext="edit" aspectratio="t"/>
            </v:shape>
            <v:shape id="_x0000_s2005" o:spid="_x0000_s2005" o:spt="75" type="#_x0000_t75" style="position:absolute;left:9962;top:11215;height:274;width:134;" filled="f" coordsize="21600,21600">
              <v:path/>
              <v:fill on="f" focussize="0,0"/>
              <v:stroke/>
              <v:imagedata r:id="rId151" o:title=""/>
              <o:lock v:ext="edit" aspectratio="t"/>
            </v:shape>
            <v:shape id="_x0000_s2006" o:spid="_x0000_s2006" o:spt="75" type="#_x0000_t75" style="position:absolute;left:10382;top:11215;height:274;width:211;" filled="f" coordsize="21600,21600">
              <v:path/>
              <v:fill on="f" focussize="0,0"/>
              <v:stroke/>
              <v:imagedata r:id="rId152" o:title=""/>
              <o:lock v:ext="edit" aspectratio="t"/>
            </v:shape>
            <v:shape id="_x0000_s2007" o:spid="_x0000_s2007" o:spt="75" type="#_x0000_t75" style="position:absolute;left:9461;top:11424;height:533;width:972;" filled="f" coordsize="21600,21600">
              <v:path/>
              <v:fill on="f" focussize="0,0"/>
              <v:stroke/>
              <v:imagedata r:id="rId153" o:title=""/>
              <o:lock v:ext="edit" aspectratio="t"/>
            </v:shape>
          </v:group>
        </w:pict>
      </w:r>
      <w:r>
        <w:pict>
          <v:shape id="_x0000_s2008" o:spid="_x0000_s2008" o:spt="75" type="#_x0000_t75" style="position:absolute;left:0pt;margin-left:540.45pt;margin-top:560.75pt;height:13.65pt;width:10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128" o:title=""/>
            <o:lock v:ext="edit" aspectratio="t"/>
          </v:shape>
        </w:pict>
      </w:r>
    </w:p>
    <w:p>
      <w:pPr>
        <w:spacing w:before="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6" o:spt="75" type="#_x0000_t75" style="height:13.65pt;width:10.55pt;" filled="f" coordsize="21600,21600">
            <v:path/>
            <v:fill on="f" focussize="0,0"/>
            <v:stroke/>
            <v:imagedata r:id="rId154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7" o:spt="75" type="#_x0000_t75" style="height:13.65pt;width:10.55pt;" filled="f" coordsize="21600,21600">
            <v:path/>
            <v:fill on="f" focussize="0,0"/>
            <v:stroke/>
            <v:imagedata r:id="rId155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8" o:spt="75" type="#_x0000_t75" style="height:13.65pt;width:10.55pt;" filled="f" coordsize="21600,21600">
            <v:path/>
            <v:fill on="f" focussize="0,0"/>
            <v:stroke/>
            <v:imagedata r:id="rId156" o:title=""/>
            <o:lock v:ext="edit" aspectratio="t"/>
            <w10:wrap type="none"/>
            <w10:anchorlock/>
          </v:shape>
        </w:pict>
      </w:r>
    </w:p>
    <w:p>
      <w:pPr>
        <w:spacing w:before="3" w:after="0" w:line="170" w:lineRule="exact"/>
        <w:jc w:val="left"/>
        <w:rPr>
          <w:sz w:val="17"/>
          <w:szCs w:val="17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29" o:spt="75" type="#_x0000_t75" style="height:13.65pt;width:10.55pt;" filled="f" coordsize="21600,21600">
            <v:path/>
            <v:fill on="f" focussize="0,0"/>
            <v:stroke/>
            <v:imagedata r:id="rId157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596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0" o:spt="75" type="#_x0000_t75" style="height:13.65pt;width:10.55pt;" filled="f" coordsize="21600,21600">
            <v:path/>
            <v:fill on="f" focussize="0,0"/>
            <v:stroke/>
            <v:imagedata r:id="rId158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1" o:spt="75" type="#_x0000_t75" style="height:13.65pt;width:6.7pt;" filled="f" coordsize="21600,21600">
            <v:path/>
            <v:fill on="f" focussize="0,0"/>
            <v:stroke/>
            <v:imagedata r:id="rId159" o:title=""/>
            <o:lock v:ext="edit" aspectratio="t"/>
            <w10:wrap type="none"/>
            <w10:anchorlock/>
          </v:shape>
        </w:pict>
      </w:r>
    </w:p>
    <w:p>
      <w:pPr>
        <w:spacing w:before="70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2" o:spt="75" type="#_x0000_t75" style="height:13.65pt;width:6.7pt;" filled="f" coordsize="21600,21600">
            <v:path/>
            <v:fill on="f" focussize="0,0"/>
            <v:stroke/>
            <v:imagedata r:id="rId160" o:title=""/>
            <o:lock v:ext="edit" aspectratio="t"/>
            <w10:wrap type="none"/>
            <w10:anchorlock/>
          </v:shape>
        </w:pict>
      </w:r>
    </w:p>
    <w:p>
      <w:pPr>
        <w:spacing w:before="77" w:after="0" w:line="240" w:lineRule="auto"/>
        <w:ind w:left="6027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3" o:spt="75" type="#_x0000_t75" style="height:13.65pt;width:6.7pt;" filled="f" coordsize="21600,21600">
            <v:path/>
            <v:fill on="f" focussize="0,0"/>
            <v:stroke/>
            <v:imagedata r:id="rId161" o:title=""/>
            <o:lock v:ext="edit" aspectratio="t"/>
            <w10:wrap type="none"/>
            <w10:anchorlock/>
          </v:shape>
        </w:pict>
      </w:r>
    </w:p>
    <w:p>
      <w:pPr>
        <w:spacing w:before="8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68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4" o:spt="75" type="#_x0000_t75" style="height:15.1pt;width:3.8pt;" filled="f" coordsize="21600,21600">
            <v:path/>
            <v:fill on="f" focussize="0,0"/>
            <v:stroke/>
            <v:imagedata r:id="rId162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  <w:r>
        <w:pict>
          <v:group id="_x0000_s2009" o:spid="_x0000_s2009" o:spt="203" style="position:absolute;left:0pt;margin-left:59.4pt;margin-top:533.4pt;height:21.8pt;width:17.15pt;mso-position-horizontal-relative:page;mso-position-vertical-relative:page;z-index:-9216;mso-width-relative:page;mso-height-relative:page;" coordorigin="1188,10668" coordsize="343,437">
            <o:lock v:ext="edit"/>
            <v:shape id="_x0000_s2010" o:spid="_x0000_s2010" o:spt="75" type="#_x0000_t75" style="position:absolute;left:1188;top:10721;height:50;width:38;" filled="f" coordsize="21600,21600">
              <v:path/>
              <v:fill on="f" focussize="0,0"/>
              <v:stroke/>
              <v:imagedata r:id="rId163" o:title=""/>
              <o:lock v:ext="edit" aspectratio="t"/>
            </v:shape>
            <v:shape id="_x0000_s2011" o:spid="_x0000_s2011" o:spt="75" type="#_x0000_t75" style="position:absolute;left:1229;top:10668;height:295;width:166;" filled="f" coordsize="21600,21600">
              <v:path/>
              <v:fill on="f" focussize="0,0"/>
              <v:stroke/>
              <v:imagedata r:id="rId164" o:title=""/>
              <o:lock v:ext="edit" aspectratio="t"/>
            </v:shape>
            <v:shape id="_x0000_s2012" o:spid="_x0000_s2012" o:spt="75" type="#_x0000_t75" style="position:absolute;left:1397;top:10810;height:295;width:134;" filled="f" coordsize="21600,21600">
              <v:path/>
              <v:fill on="f" focussize="0,0"/>
              <v:stroke/>
              <v:imagedata r:id="rId165" o:title=""/>
              <o:lock v:ext="edit" aspectratio="t"/>
            </v:shape>
          </v:group>
        </w:pict>
      </w:r>
      <w:r>
        <w:pict>
          <v:group id="_x0000_s2013" o:spid="_x0000_s2013" o:spt="203" style="position:absolute;left:0pt;margin-left:59.4pt;margin-top:509pt;height:14.75pt;width:9.7pt;mso-position-horizontal-relative:page;mso-position-vertical-relative:page;z-index:-9216;mso-width-relative:page;mso-height-relative:page;" coordorigin="1188,10181" coordsize="194,295">
            <o:lock v:ext="edit"/>
            <v:shape id="_x0000_s2014" o:spid="_x0000_s2014" o:spt="75" type="#_x0000_t75" style="position:absolute;left:1188;top:10234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15" o:spid="_x0000_s2015" o:spt="75" type="#_x0000_t75" style="position:absolute;left:1229;top:10181;height:295;width:154;" filled="f" coordsize="21600,21600">
              <v:path/>
              <v:fill on="f" focussize="0,0"/>
              <v:stroke/>
              <v:imagedata r:id="rId167" o:title=""/>
              <o:lock v:ext="edit" aspectratio="t"/>
            </v:shape>
          </v:group>
        </w:pict>
      </w:r>
      <w:r>
        <w:pict>
          <v:group id="_x0000_s2016" o:spid="_x0000_s2016" o:spt="203" style="position:absolute;left:0pt;margin-left:59.4pt;margin-top:485.15pt;height:14.75pt;width:9.7pt;mso-position-horizontal-relative:page;mso-position-vertical-relative:page;z-index:-9216;mso-width-relative:page;mso-height-relative:page;" coordorigin="1188,9703" coordsize="194,295">
            <o:lock v:ext="edit"/>
            <v:shape id="_x0000_s2017" o:spid="_x0000_s2017" o:spt="75" type="#_x0000_t75" style="position:absolute;left:1188;top:9756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18" o:spid="_x0000_s2018" o:spt="75" type="#_x0000_t75" style="position:absolute;left:1229;top:9703;height:295;width:154;" filled="f" coordsize="21600,21600">
              <v:path/>
              <v:fill on="f" focussize="0,0"/>
              <v:stroke/>
              <v:imagedata r:id="rId168" o:title=""/>
              <o:lock v:ext="edit" aspectratio="t"/>
            </v:shape>
          </v:group>
        </w:pict>
      </w:r>
      <w:r>
        <w:pict>
          <v:group id="_x0000_s2019" o:spid="_x0000_s2019" o:spt="203" style="position:absolute;left:0pt;margin-left:59.4pt;margin-top:460.75pt;height:14.75pt;width:9.7pt;mso-position-horizontal-relative:page;mso-position-vertical-relative:page;z-index:-9216;mso-width-relative:page;mso-height-relative:page;" coordorigin="1188,9216" coordsize="194,295">
            <o:lock v:ext="edit"/>
            <v:shape id="_x0000_s2020" o:spid="_x0000_s2020" o:spt="75" type="#_x0000_t75" style="position:absolute;left:1188;top:9269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2021" o:spid="_x0000_s2021" o:spt="75" type="#_x0000_t75" style="position:absolute;left:1229;top:9216;height:295;width:154;" filled="f" coordsize="21600,21600">
              <v:path/>
              <v:fill on="f" focussize="0,0"/>
              <v:stroke/>
              <v:imagedata r:id="rId169" o:title=""/>
              <o:lock v:ext="edit" aspectratio="t"/>
            </v:shape>
          </v:group>
        </w:pict>
      </w: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2022" o:spid="_x0000_s2022" o:spt="203" style="position:absolute;left:0pt;margin-left:49.2pt;margin-top:26.9pt;height:213.95pt;width:228.45pt;mso-position-horizontal-relative:page;z-index:-9216;mso-width-relative:page;mso-height-relative:page;" coordorigin="984,539" coordsize="4570,4279">
            <o:lock v:ext="edit"/>
            <v:group id="_x0000_s2023" o:spid="_x0000_s2023" o:spt="203" style="position:absolute;left:1519;top:3601;height:2;width:3955;" coordorigin="1519,3601" coordsize="3955,2">
              <o:lock v:ext="edit"/>
              <v:shape id="_x0000_s2024" o:spid="_x0000_s2024" style="position:absolute;left:1519;top:3601;height:2;width:3955;" filled="f" stroked="t" coordorigin="1519,3601" coordsize="3955,0" path="m1519,3601l5474,360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5" o:spid="_x0000_s2025" o:spt="203" style="position:absolute;left:1490;top:3280;height:2;width:3984;" coordorigin="1490,3280" coordsize="3984,2">
              <o:lock v:ext="edit"/>
              <v:shape id="_x0000_s2026" o:spid="_x0000_s2026" style="position:absolute;left:1490;top:3280;height:2;width:3984;" filled="f" stroked="t" coordorigin="1490,3280" coordsize="3984,0" path="m1490,3280l5474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7" o:spid="_x0000_s2027" o:spt="203" style="position:absolute;left:1519;top:2936;height:2;width:3955;" coordorigin="1519,2936" coordsize="3955,2">
              <o:lock v:ext="edit"/>
              <v:shape id="_x0000_s2028" o:spid="_x0000_s2028" style="position:absolute;left:1519;top:2936;height:2;width:3955;" filled="f" stroked="t" coordorigin="1519,2936" coordsize="3955,0" path="m1519,2936l5474,293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29" o:spid="_x0000_s2029" o:spt="203" style="position:absolute;left:1490;top:2596;height:2;width:3984;" coordorigin="1490,2596" coordsize="3984,2">
              <o:lock v:ext="edit"/>
              <v:shape id="_x0000_s2030" o:spid="_x0000_s2030" style="position:absolute;left:1490;top:2596;height:2;width:3984;" filled="f" stroked="t" coordorigin="1490,2596" coordsize="3984,0" path="m1490,2596l5474,259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1" o:spid="_x0000_s2031" o:spt="203" style="position:absolute;left:1519;top:2272;height:2;width:3955;" coordorigin="1519,2272" coordsize="3955,2">
              <o:lock v:ext="edit"/>
              <v:shape id="_x0000_s2032" o:spid="_x0000_s2032" style="position:absolute;left:1519;top:2272;height:2;width:3955;" filled="f" stroked="t" coordorigin="1519,2272" coordsize="3955,0" path="m1519,2272l5474,22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3" o:spid="_x0000_s2033" o:spt="203" style="position:absolute;left:1519;top:1931;height:2;width:3955;" coordorigin="1519,1931" coordsize="3955,2">
              <o:lock v:ext="edit"/>
              <v:shape id="_x0000_s2034" o:spid="_x0000_s2034" style="position:absolute;left:1519;top:1931;height:2;width:3955;" filled="f" stroked="t" coordorigin="1519,1931" coordsize="3955,0" path="m1519,1931l5474,193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5" o:spid="_x0000_s2035" o:spt="203" style="position:absolute;left:1490;top:1590;height:2;width:3984;" coordorigin="1490,1590" coordsize="3984,2">
              <o:lock v:ext="edit"/>
              <v:shape id="_x0000_s2036" o:spid="_x0000_s2036" style="position:absolute;left:1490;top:1590;height:2;width:3984;" filled="f" stroked="t" coordorigin="1490,1590" coordsize="3984,0" path="m1490,1590l5474,15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7" o:spid="_x0000_s2037" o:spt="203" style="position:absolute;left:1519;top:1247;height:2;width:3955;" coordorigin="1519,1247" coordsize="3955,2">
              <o:lock v:ext="edit"/>
              <v:shape id="_x0000_s2038" o:spid="_x0000_s2038" style="position:absolute;left:1519;top:1247;height:2;width:3955;" filled="f" stroked="t" coordorigin="1519,1247" coordsize="3955,0" path="m1519,1247l5474,12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39" o:spid="_x0000_s2039" o:spt="203" style="position:absolute;left:1490;top:925;height:2;width:3984;" coordorigin="1490,925" coordsize="3984,2">
              <o:lock v:ext="edit"/>
              <v:shape id="_x0000_s2040" o:spid="_x0000_s2040" style="position:absolute;left:1490;top:925;height:2;width:3984;" filled="f" stroked="t" coordorigin="1490,925" coordsize="3984,0" path="m1490,925l5474,9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1" o:spid="_x0000_s2041" o:spt="203" style="position:absolute;left:1519;top:582;height:2;width:3955;" coordorigin="1519,582" coordsize="3955,2">
              <o:lock v:ext="edit"/>
              <v:shape id="_x0000_s2042" o:spid="_x0000_s2042" style="position:absolute;left:1519;top:582;height:2;width:3955;" filled="f" stroked="t" coordorigin="1519,582" coordsize="3955,0" path="m1519,582l5474,5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3" o:spid="_x0000_s2043" o:spt="203" style="position:absolute;left:1956;top:582;height:3437;width:2;" coordorigin="1956,582" coordsize="2,3437">
              <o:lock v:ext="edit"/>
              <v:shape id="_x0000_s2044" o:spid="_x0000_s2044" style="position:absolute;left:1956;top:582;height:3437;width:2;" filled="f" stroked="t" coordorigin="1956,582" coordsize="0,3437" path="m1956,582l1956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5" o:spid="_x0000_s2045" o:spt="203" style="position:absolute;left:2400;top:582;height:3437;width:2;" coordorigin="2400,582" coordsize="2,3437">
              <o:lock v:ext="edit"/>
              <v:shape id="_x0000_s2046" o:spid="_x0000_s2046" style="position:absolute;left:2400;top:582;height:3437;width:2;" filled="f" stroked="t" coordorigin="2400,582" coordsize="0,3437" path="m2400,582l2400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2047" o:spid="_x0000_s2047" o:spt="203" style="position:absolute;left:2837;top:582;height:3437;width:2;" coordorigin="2837,582" coordsize="2,3437">
              <o:lock v:ext="edit"/>
              <v:shape id="_x0000_s3072" o:spid="_x0000_s3072" style="position:absolute;left:2837;top:582;height:3437;width:2;" filled="f" stroked="t" coordorigin="2837,582" coordsize="0,3437" path="m2837,582l2837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3" o:spid="_x0000_s3073" o:spt="203" style="position:absolute;left:3276;top:582;height:3437;width:2;" coordorigin="3276,582" coordsize="2,3437">
              <o:lock v:ext="edit"/>
              <v:shape id="_x0000_s3074" o:spid="_x0000_s3074" style="position:absolute;left:3276;top:582;height:3437;width:2;" filled="f" stroked="t" coordorigin="3276,582" coordsize="0,3437" path="m3276,582l3276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5" o:spid="_x0000_s3075" o:spt="203" style="position:absolute;left:3720;top:582;height:3437;width:2;" coordorigin="3720,582" coordsize="2,3437">
              <o:lock v:ext="edit"/>
              <v:shape id="_x0000_s3076" o:spid="_x0000_s3076" style="position:absolute;left:3720;top:582;height:3437;width:2;" filled="f" stroked="t" coordorigin="3720,582" coordsize="0,3437" path="m3720,582l3720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7" o:spid="_x0000_s3077" o:spt="203" style="position:absolute;left:4157;top:582;height:3437;width:2;" coordorigin="4157,582" coordsize="2,3437">
              <o:lock v:ext="edit"/>
              <v:shape id="_x0000_s3078" o:spid="_x0000_s3078" style="position:absolute;left:4157;top:582;height:3437;width:2;" filled="f" stroked="t" coordorigin="4157,582" coordsize="0,3437" path="m4157,582l4157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79" o:spid="_x0000_s3079" o:spt="203" style="position:absolute;left:4594;top:582;height:3437;width:2;" coordorigin="4594,582" coordsize="2,3437">
              <o:lock v:ext="edit"/>
              <v:shape id="_x0000_s3080" o:spid="_x0000_s3080" style="position:absolute;left:4594;top:582;height:3437;width:2;" filled="f" stroked="t" coordorigin="4594,582" coordsize="0,3437" path="m4594,582l4594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1" o:spid="_x0000_s3081" o:spt="203" style="position:absolute;left:5038;top:582;height:3437;width:2;" coordorigin="5038,582" coordsize="2,3437">
              <o:lock v:ext="edit"/>
              <v:shape id="_x0000_s3082" o:spid="_x0000_s3082" style="position:absolute;left:5038;top:582;height:3437;width:2;" filled="f" stroked="t" coordorigin="5038,582" coordsize="0,3437" path="m5038,582l5038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3" o:spid="_x0000_s3083" o:spt="203" style="position:absolute;left:5474;top:582;height:3437;width:2;" coordorigin="5474,582" coordsize="2,3437">
              <o:lock v:ext="edit"/>
              <v:shape id="_x0000_s3084" o:spid="_x0000_s3084" style="position:absolute;left:5474;top:582;height:3437;width:2;" filled="f" stroked="t" coordorigin="5474,582" coordsize="0,3437" path="m5474,582l5474,401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5" o:spid="_x0000_s3085" o:spt="203" style="position:absolute;left:1519;top:582;height:3362;width:3955;" coordorigin="1519,582" coordsize="3955,3362">
              <o:lock v:ext="edit"/>
              <v:shape id="_x0000_s3086" o:spid="_x0000_s3086" style="position:absolute;left:1519;top:582;height:3362;width:3955;" filled="f" stroked="t" coordorigin="1519,582" coordsize="3955,3362" path="m1519,3944l5474,3944,5474,582,1519,582,1519,3944xe">
                <v:path arrowok="t"/>
                <v:fill on="f" focussize="0,0"/>
                <v:stroke weight="0.492047244094488pt" color="#000000"/>
                <v:imagedata o:title=""/>
                <o:lock v:ext="edit"/>
              </v:shape>
            </v:group>
            <v:group id="_x0000_s3087" o:spid="_x0000_s3087" o:spt="203" style="position:absolute;left:1490;top:3944;height:2;width:3984;" coordorigin="1490,3944" coordsize="3984,2">
              <o:lock v:ext="edit"/>
              <v:shape id="_x0000_s3088" o:spid="_x0000_s3088" style="position:absolute;left:1490;top:3944;height:2;width:3984;" filled="f" stroked="t" coordorigin="1490,3944" coordsize="3984,0" path="m1490,3944l5474,39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89" o:spid="_x0000_s3089" o:spt="203" style="position:absolute;left:1490;top:3604;height:2;width:29;" coordorigin="1490,3604" coordsize="29,2">
              <o:lock v:ext="edit"/>
              <v:shape id="_x0000_s3090" o:spid="_x0000_s3090" style="position:absolute;left:1490;top:3604;height:2;width:29;" filled="f" stroked="t" coordorigin="1490,3604" coordsize="29,0" path="m1490,3604l1519,360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1" o:spid="_x0000_s3091" o:spt="203" style="position:absolute;left:1490;top:2939;height:2;width:29;" coordorigin="1490,2939" coordsize="29,2">
              <o:lock v:ext="edit"/>
              <v:shape id="_x0000_s3092" o:spid="_x0000_s3092" style="position:absolute;left:1490;top:2939;height:2;width:29;" filled="f" stroked="t" coordorigin="1490,2939" coordsize="29,0" path="m1490,2939l1519,29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3" o:spid="_x0000_s3093" o:spt="203" style="position:absolute;left:1490;top:2274;height:2;width:29;" coordorigin="1490,2274" coordsize="29,2">
              <o:lock v:ext="edit"/>
              <v:shape id="_x0000_s3094" o:spid="_x0000_s3094" style="position:absolute;left:1490;top:2274;height:2;width:29;" filled="f" stroked="t" coordorigin="1490,2274" coordsize="29,0" path="m1490,2274l1519,227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5" o:spid="_x0000_s3095" o:spt="203" style="position:absolute;left:1490;top:1933;height:2;width:29;" coordorigin="1490,1933" coordsize="29,2">
              <o:lock v:ext="edit"/>
              <v:shape id="_x0000_s3096" o:spid="_x0000_s3096" style="position:absolute;left:1490;top:1933;height:2;width:29;" filled="f" stroked="t" coordorigin="1490,1933" coordsize="29,0" path="m1490,1933l1519,193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7" o:spid="_x0000_s3097" o:spt="203" style="position:absolute;left:1490;top:1249;height:2;width:29;" coordorigin="1490,1249" coordsize="29,2">
              <o:lock v:ext="edit"/>
              <v:shape id="_x0000_s3098" o:spid="_x0000_s3098" style="position:absolute;left:1490;top:1249;height:2;width:29;" filled="f" stroked="t" coordorigin="1490,1249" coordsize="29,0" path="m1490,1249l1519,12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099" o:spid="_x0000_s3099" o:spt="203" style="position:absolute;left:1490;top:584;height:2;width:29;" coordorigin="1490,584" coordsize="29,2">
              <o:lock v:ext="edit"/>
              <v:shape id="_x0000_s3100" o:spid="_x0000_s3100" style="position:absolute;left:1490;top:584;height:2;width:29;" filled="f" stroked="t" coordorigin="1490,584" coordsize="29,0" path="m1490,584l1519,58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101" o:spid="_x0000_s3101" o:spt="203" style="position:absolute;left:1519;top:3949;height:77;width:2;" coordorigin="1519,3949" coordsize="2,77">
              <o:lock v:ext="edit"/>
              <v:shape id="_x0000_s3102" o:spid="_x0000_s3102" style="position:absolute;left:1519;top:3949;height:77;width:2;" filled="f" stroked="t" coordorigin="1519,3949" coordsize="0,77" path="m1519,4026l1519,39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103" o:spid="_x0000_s3103" o:spt="203" style="position:absolute;left:1956;top:925;height:1841;width:3082;" coordorigin="1956,925" coordsize="3082,1841">
              <o:lock v:ext="edit"/>
              <v:shape id="_x0000_s3104" o:spid="_x0000_s3104" style="position:absolute;left:1956;top:925;height:1841;width:3082;" filled="f" stroked="t" coordorigin="1956,925" coordsize="3082,1841" path="m1956,2766l2033,2689,2110,2634,2191,2557,2242,2538,2290,2500,2345,2480,2414,2464,2554,2425,2698,2368,2837,2310,2976,2216,3108,2082,3247,1969,3386,1854,3518,1780,3650,1703,3782,1626,3859,1590,3934,1552,4025,1513,4121,1456,4226,1400,4330,1343,4440,1285,4538,1247,4630,1192,4704,1153,4762,1115,4817,1096,4858,1057,4898,1019,4968,983,5038,925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05" o:spid="_x0000_s3105" o:spt="203" style="position:absolute;left:1934;top:2708;height:115;width:43;" coordorigin="1934,2708" coordsize="43,115">
              <o:lock v:ext="edit"/>
              <v:shape id="_x0000_s3106" o:spid="_x0000_s3106" style="position:absolute;left:1934;top:2708;height:115;width:43;" fillcolor="#00007F" filled="t" stroked="f" coordorigin="1934,2708" coordsize="43,115" path="m1956,2708l1934,2766,1956,2824,1978,2766,1956,27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07" o:spid="_x0000_s3107" o:spt="203" style="position:absolute;left:1934;top:2708;height:115;width:43;" coordorigin="1934,2708" coordsize="43,115">
              <o:lock v:ext="edit"/>
              <v:shape id="_x0000_s3108" o:spid="_x0000_s3108" style="position:absolute;left:1934;top:2708;height:115;width:43;" filled="f" stroked="t" coordorigin="1934,2708" coordsize="43,115" path="m1956,2708l1978,2766,1956,2824,1934,2766,1956,2708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09" o:spid="_x0000_s3109" o:spt="203" style="position:absolute;left:2268;top:2444;height:113;width:43;" coordorigin="2268,2444" coordsize="43,113">
              <o:lock v:ext="edit"/>
              <v:shape id="_x0000_s3110" o:spid="_x0000_s3110" style="position:absolute;left:2268;top:2444;height:113;width:43;" fillcolor="#00007F" filled="t" stroked="f" coordorigin="2268,2444" coordsize="43,113" path="m2290,2444l2268,2500,2290,2557,2311,2500,2290,24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1" o:spid="_x0000_s3111" o:spt="203" style="position:absolute;left:2268;top:2444;height:113;width:43;" coordorigin="2268,2444" coordsize="43,113">
              <o:lock v:ext="edit"/>
              <v:shape id="_x0000_s3112" o:spid="_x0000_s3112" style="position:absolute;left:2268;top:2444;height:113;width:43;" filled="f" stroked="t" coordorigin="2268,2444" coordsize="43,113" path="m2290,2444l2311,2500,2290,2557,2268,2500,2290,2444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13" o:spid="_x0000_s3113" o:spt="203" style="position:absolute;left:2818;top:2255;height:113;width:41;" coordorigin="2818,2255" coordsize="41,113">
              <o:lock v:ext="edit"/>
              <v:shape id="_x0000_s3114" o:spid="_x0000_s3114" style="position:absolute;left:2818;top:2255;height:113;width:41;" fillcolor="#00007F" filled="t" stroked="f" coordorigin="2818,2255" coordsize="41,113" path="m2837,2255l2818,2310,2837,2368,2858,2310,2837,225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5" o:spid="_x0000_s3115" o:spt="203" style="position:absolute;left:2818;top:2255;height:113;width:41;" coordorigin="2818,2255" coordsize="41,113">
              <o:lock v:ext="edit"/>
              <v:shape id="_x0000_s3116" o:spid="_x0000_s3116" style="position:absolute;left:2818;top:2255;height:113;width:41;" filled="f" stroked="t" coordorigin="2818,2255" coordsize="41,113" path="m2837,2255l2858,2310,2837,2368,2818,2310,2837,2255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17" o:spid="_x0000_s3117" o:spt="203" style="position:absolute;left:3365;top:1799;height:113;width:43;" coordorigin="3365,1799" coordsize="43,113">
              <o:lock v:ext="edit"/>
              <v:shape id="_x0000_s3118" o:spid="_x0000_s3118" style="position:absolute;left:3365;top:1799;height:113;width:43;" fillcolor="#00007F" filled="t" stroked="f" coordorigin="3365,1799" coordsize="43,113" path="m3386,1799l3365,1854,3386,1912,3408,1854,3386,1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19" o:spid="_x0000_s3119" o:spt="203" style="position:absolute;left:3365;top:1799;height:113;width:43;" coordorigin="3365,1799" coordsize="43,113">
              <o:lock v:ext="edit"/>
              <v:shape id="_x0000_s3120" o:spid="_x0000_s3120" style="position:absolute;left:3365;top:1799;height:113;width:43;" filled="f" stroked="t" coordorigin="3365,1799" coordsize="43,113" path="m3386,1799l3408,1854,3386,1912,3365,1854,3386,1799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1" o:spid="_x0000_s3121" o:spt="203" style="position:absolute;left:3914;top:1494;height:115;width:41;" coordorigin="3914,1494" coordsize="41,115">
              <o:lock v:ext="edit"/>
              <v:shape id="_x0000_s3122" o:spid="_x0000_s3122" style="position:absolute;left:3914;top:1494;height:115;width:41;" fillcolor="#00007F" filled="t" stroked="f" coordorigin="3914,1494" coordsize="41,115" path="m3934,1494l3914,1552,3934,1609,3955,1552,3934,14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23" o:spid="_x0000_s3123" o:spt="203" style="position:absolute;left:3914;top:1494;height:115;width:41;" coordorigin="3914,1494" coordsize="41,115">
              <o:lock v:ext="edit"/>
              <v:shape id="_x0000_s3124" o:spid="_x0000_s3124" style="position:absolute;left:3914;top:1494;height:115;width:41;" filled="f" stroked="t" coordorigin="3914,1494" coordsize="41,115" path="m3934,1494l3955,1552,3934,1609,3914,1552,3934,1494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5" o:spid="_x0000_s3125" o:spt="203" style="position:absolute;left:4685;top:1096;height:113;width:41;" coordorigin="4685,1096" coordsize="41,113">
              <o:lock v:ext="edit"/>
              <v:shape id="_x0000_s3126" o:spid="_x0000_s3126" style="position:absolute;left:4685;top:1096;height:113;width:41;" fillcolor="#00007F" filled="t" stroked="f" coordorigin="4685,1096" coordsize="41,113" path="m4704,1096l4685,1153,4704,1208,4726,1153,4704,10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27" o:spid="_x0000_s3127" o:spt="203" style="position:absolute;left:4685;top:1096;height:113;width:41;" coordorigin="4685,1096" coordsize="41,113">
              <o:lock v:ext="edit"/>
              <v:shape id="_x0000_s3128" o:spid="_x0000_s3128" style="position:absolute;left:4685;top:1096;height:113;width:41;" filled="f" stroked="t" coordorigin="4685,1096" coordsize="41,113" path="m4704,1096l4726,1153,4704,1208,4685,1153,4704,1096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</v:group>
            <v:group id="_x0000_s3129" o:spid="_x0000_s3129" o:spt="203" style="position:absolute;left:5018;top:868;height:115;width:41;" coordorigin="5018,868" coordsize="41,115">
              <o:lock v:ext="edit"/>
              <v:shape id="_x0000_s3130" o:spid="_x0000_s3130" style="position:absolute;left:5018;top:868;height:115;width:41;" fillcolor="#00007F" filled="t" stroked="f" coordorigin="5018,868" coordsize="41,115" path="m5038,868l5018,925,5038,983,5059,925,5038,8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31" o:spid="_x0000_s3131" o:spt="203" style="position:absolute;left:5018;top:868;height:115;width:41;" coordorigin="5018,868" coordsize="41,115">
              <o:lock v:ext="edit"/>
              <v:shape id="_x0000_s3132" o:spid="_x0000_s3132" style="position:absolute;left:5018;top:868;height:115;width:41;" filled="f" stroked="t" coordorigin="5018,868" coordsize="41,115" path="m5038,868l5059,925,5038,983,5018,925,5038,868xe">
                <v:path arrowok="t"/>
                <v:fill on="f" focussize="0,0"/>
                <v:stroke weight="0.492047244094488pt" color="#00007F"/>
                <v:imagedata o:title=""/>
                <o:lock v:ext="edit"/>
              </v:shape>
              <v:shape id="_x0000_s3133" o:spid="_x0000_s3133" o:spt="75" type="#_x0000_t75" style="position:absolute;left:1207;top:3556;height:288;width:91;" filled="f" coordsize="21600,21600">
                <v:path/>
                <v:fill on="f" focussize="0,0"/>
                <v:stroke/>
                <v:imagedata r:id="rId170" o:title=""/>
                <o:lock v:ext="edit" aspectratio="t"/>
              </v:shape>
              <v:shape id="_x0000_s3134" o:spid="_x0000_s3134" o:spt="75" type="#_x0000_t75" style="position:absolute;left:1207;top:2891;height:960;width:257;" filled="f" coordsize="21600,21600">
                <v:path/>
                <v:fill on="f" focussize="0,0"/>
                <v:stroke/>
                <v:imagedata r:id="rId171" o:title=""/>
                <o:lock v:ext="edit" aspectratio="t"/>
              </v:shape>
              <v:shape id="_x0000_s3135" o:spid="_x0000_s3135" o:spt="75" type="#_x0000_t75" style="position:absolute;left:1207;top:2228;height:958;width:242;" filled="f" coordsize="21600,21600">
                <v:path/>
                <v:fill on="f" focussize="0,0"/>
                <v:stroke/>
                <v:imagedata r:id="rId172" o:title=""/>
                <o:lock v:ext="edit" aspectratio="t"/>
              </v:shape>
              <v:shape id="_x0000_s3136" o:spid="_x0000_s3136" o:spt="75" type="#_x0000_t75" style="position:absolute;left:1207;top:1544;height:979;width:257;" filled="f" coordsize="21600,21600">
                <v:path/>
                <v:fill on="f" focussize="0,0"/>
                <v:stroke/>
                <v:imagedata r:id="rId173" o:title=""/>
                <o:lock v:ext="edit" aspectratio="t"/>
              </v:shape>
              <v:shape id="_x0000_s3137" o:spid="_x0000_s3137" o:spt="75" type="#_x0000_t75" style="position:absolute;left:1207;top:880;height:960;width:257;" filled="f" coordsize="21600,21600">
                <v:path/>
                <v:fill on="f" focussize="0,0"/>
                <v:stroke/>
                <v:imagedata r:id="rId174" o:title=""/>
                <o:lock v:ext="edit" aspectratio="t"/>
              </v:shape>
              <v:shape id="_x0000_s3138" o:spid="_x0000_s3138" o:spt="75" type="#_x0000_t75" style="position:absolute;left:1265;top:539;height:631;width:197;" filled="f" coordsize="21600,21600">
                <v:path/>
                <v:fill on="f" focussize="0,0"/>
                <v:stroke/>
                <v:imagedata r:id="rId175" o:title=""/>
                <o:lock v:ext="edit" aspectratio="t"/>
              </v:shape>
              <v:shape id="_x0000_s3139" o:spid="_x0000_s3139" o:spt="75" type="#_x0000_t75" style="position:absolute;left:1349;top:3899;height:288;width:120;" filled="f" coordsize="21600,21600">
                <v:path/>
                <v:fill on="f" focussize="0,0"/>
                <v:stroke/>
                <v:imagedata r:id="rId176" o:title=""/>
                <o:lock v:ext="edit" aspectratio="t"/>
              </v:shape>
              <v:shape id="_x0000_s3140" o:spid="_x0000_s3140" o:spt="75" type="#_x0000_t75" style="position:absolute;left:1471;top:4081;height:295;width:134;" filled="f" coordsize="21600,21600">
                <v:path/>
                <v:fill on="f" focussize="0,0"/>
                <v:stroke/>
                <v:imagedata r:id="rId165" o:title=""/>
                <o:lock v:ext="edit" aspectratio="t"/>
              </v:shape>
              <v:shape id="_x0000_s3141" o:spid="_x0000_s3141" o:spt="75" type="#_x0000_t75" style="position:absolute;left:1853;top:4134;height:50;width:38;" filled="f" coordsize="21600,21600">
                <v:path/>
                <v:fill on="f" focussize="0,0"/>
                <v:stroke/>
                <v:imagedata r:id="rId177" o:title=""/>
                <o:lock v:ext="edit" aspectratio="t"/>
              </v:shape>
              <v:shape id="_x0000_s3142" o:spid="_x0000_s3142" o:spt="75" type="#_x0000_t75" style="position:absolute;left:1891;top:4081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3143" o:spid="_x0000_s3143" o:spt="75" type="#_x0000_t75" style="position:absolute;left:2294;top:4134;height:50;width:38;" filled="f" coordsize="21600,21600">
                <v:path/>
                <v:fill on="f" focussize="0,0"/>
                <v:stroke/>
                <v:imagedata r:id="rId177" o:title=""/>
                <o:lock v:ext="edit" aspectratio="t"/>
              </v:shape>
              <v:shape id="_x0000_s3144" o:spid="_x0000_s3144" o:spt="75" type="#_x0000_t75" style="position:absolute;left:2338;top:4081;height:295;width:134;" filled="f" coordsize="21600,21600">
                <v:path/>
                <v:fill on="f" focussize="0,0"/>
                <v:stroke/>
                <v:imagedata r:id="rId179" o:title=""/>
                <o:lock v:ext="edit" aspectratio="t"/>
              </v:shape>
              <v:shape id="_x0000_s3145" o:spid="_x0000_s3145" o:spt="75" type="#_x0000_t75" style="position:absolute;left:2808;top:4081;height:295;width:77;" filled="f" coordsize="21600,21600">
                <v:path/>
                <v:fill on="f" focussize="0,0"/>
                <v:stroke/>
                <v:imagedata r:id="rId180" o:title=""/>
                <o:lock v:ext="edit" aspectratio="t"/>
              </v:shape>
              <v:shape id="_x0000_s3146" o:spid="_x0000_s3146" o:spt="75" type="#_x0000_t75" style="position:absolute;left:3204;top:4081;height:295;width:134;" filled="f" coordsize="21600,21600">
                <v:path/>
                <v:fill on="f" focussize="0,0"/>
                <v:stroke/>
                <v:imagedata r:id="rId179" o:title=""/>
                <o:lock v:ext="edit" aspectratio="t"/>
              </v:shape>
              <v:shape id="_x0000_s3147" o:spid="_x0000_s3147" o:spt="75" type="#_x0000_t75" style="position:absolute;left:3648;top:4081;height:295;width:154;" filled="f" coordsize="21600,21600">
                <v:path/>
                <v:fill on="f" focussize="0,0"/>
                <v:stroke/>
                <v:imagedata r:id="rId181" o:title=""/>
                <o:lock v:ext="edit" aspectratio="t"/>
              </v:shape>
              <v:shape id="_x0000_s3148" o:spid="_x0000_s3148" o:spt="75" type="#_x0000_t75" style="position:absolute;left:4519;top:4081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149" o:spid="_x0000_s3149" o:spt="75" type="#_x0000_t75" style="position:absolute;left:4934;top:4081;height:295;width:211;" filled="f" coordsize="21600,21600">
                <v:path/>
                <v:fill on="f" focussize="0,0"/>
                <v:stroke/>
                <v:imagedata r:id="rId182" o:title=""/>
                <o:lock v:ext="edit" aspectratio="t"/>
              </v:shape>
              <v:shape id="_x0000_s3150" o:spid="_x0000_s3150" o:spt="75" type="#_x0000_t75" style="position:absolute;left:5342;top:4081;height:295;width:211;" filled="f" coordsize="21600,21600">
                <v:path/>
                <v:fill on="f" focussize="0,0"/>
                <v:stroke/>
                <v:imagedata r:id="rId183" o:title=""/>
                <o:lock v:ext="edit" aspectratio="t"/>
              </v:shape>
              <v:shape id="_x0000_s3151" o:spid="_x0000_s3151" o:spt="75" type="#_x0000_t75" style="position:absolute;left:2021;top:4081;height:725;width:2201;" filled="f" coordsize="21600,21600">
                <v:path/>
                <v:fill on="f" focussize="0,0"/>
                <v:stroke/>
                <v:imagedata r:id="rId184" o:title=""/>
                <o:lock v:ext="edit" aspectratio="t"/>
              </v:shape>
              <v:shape id="_x0000_s3152" o:spid="_x0000_s3152" o:spt="75" type="#_x0000_t75" style="position:absolute;left:4046;top:4300;height:518;width:958;" filled="f" coordsize="21600,21600">
                <v:path/>
                <v:fill on="f" focussize="0,0"/>
                <v:stroke/>
                <v:imagedata r:id="rId185" o:title=""/>
                <o:lock v:ext="edit" aspectratio="t"/>
              </v:shape>
              <v:shape id="_x0000_s3153" o:spid="_x0000_s3153" o:spt="75" type="#_x0000_t75" style="position:absolute;left:984;top:2629;height:986;width:134;" filled="f" coordsize="21600,21600">
                <v:path/>
                <v:fill on="f" focussize="0,0"/>
                <v:stroke/>
                <v:imagedata r:id="rId186" o:title=""/>
                <o:lock v:ext="edit" aspectratio="t"/>
              </v:shape>
              <v:shape id="_x0000_s3154" o:spid="_x0000_s3154" o:spt="75" type="#_x0000_t75" style="position:absolute;left:984;top:2512;height:130;width:173;" filled="f" coordsize="21600,21600">
                <v:path/>
                <v:fill on="f" focussize="0,0"/>
                <v:stroke/>
                <v:imagedata r:id="rId187" o:title=""/>
                <o:lock v:ext="edit" aspectratio="t"/>
              </v:shape>
              <v:shape id="_x0000_s3155" o:spid="_x0000_s3155" o:spt="75" type="#_x0000_t75" style="position:absolute;left:984;top:2024;height:1418;width:134;" filled="f" coordsize="21600,21600">
                <v:path/>
                <v:fill on="f" focussize="0,0"/>
                <v:stroke/>
                <v:imagedata r:id="rId188" o:title=""/>
                <o:lock v:ext="edit" aspectratio="t"/>
              </v:shape>
              <v:shape id="_x0000_s3156" o:spid="_x0000_s3156" o:spt="75" type="#_x0000_t75" style="position:absolute;left:984;top:1964;height:130;width:173;" filled="f" coordsize="21600,21600">
                <v:path/>
                <v:fill on="f" focussize="0,0"/>
                <v:stroke/>
                <v:imagedata r:id="rId189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DD</w:t>
      </w:r>
      <w:r>
        <w:rPr>
          <w:rFonts w:ascii="Arial" w:hAnsi="Arial" w:eastAsia="Arial" w:cs="Arial"/>
          <w:b/>
          <w:bCs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NDRV</w:t>
      </w:r>
      <w:r>
        <w:rPr>
          <w:rFonts w:ascii="Arial" w:hAnsi="Arial" w:eastAsia="Arial" w:cs="Arial"/>
          <w:b/>
          <w:bCs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Tem</w:t>
      </w:r>
      <w:r>
        <w:rPr>
          <w:rFonts w:ascii="Arial" w:hAnsi="Arial" w:eastAsia="Arial" w:cs="Arial"/>
          <w:b/>
          <w:bCs/>
          <w:spacing w:val="-2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position w:val="1"/>
          <w:sz w:val="18"/>
          <w:szCs w:val="18"/>
        </w:rPr>
        <w:t>re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157" o:spid="_x0000_s3157" o:spt="203" style="position:absolute;left:0pt;margin-left:48pt;margin-top:84.75pt;height:119pt;width:21.1pt;mso-position-horizontal-relative:page;z-index:-9216;mso-width-relative:page;mso-height-relative:page;" coordorigin="960,1695" coordsize="422,2381">
            <o:lock v:ext="edit"/>
            <v:shape id="_x0000_s3158" o:spid="_x0000_s3158" o:spt="75" type="#_x0000_t75" style="position:absolute;left:1188;top:1827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59" o:spid="_x0000_s3159" o:spt="75" type="#_x0000_t75" style="position:absolute;left:1229;top:1777;height:288;width:154;" filled="f" coordsize="21600,21600">
              <v:path/>
              <v:fill on="f" focussize="0,0"/>
              <v:stroke/>
              <v:imagedata r:id="rId190" o:title=""/>
              <o:lock v:ext="edit" aspectratio="t"/>
            </v:shape>
            <v:shape id="_x0000_s3160" o:spid="_x0000_s3160" o:spt="75" type="#_x0000_t75" style="position:absolute;left:960;top:2103;height:1973;width:154;" filled="f" coordsize="21600,21600">
              <v:path/>
              <v:fill on="f" focussize="0,0"/>
              <v:stroke/>
              <v:imagedata r:id="rId191" o:title=""/>
              <o:lock v:ext="edit" aspectratio="t"/>
            </v:shape>
            <v:shape id="_x0000_s3161" o:spid="_x0000_s3161" o:spt="75" type="#_x0000_t75" style="position:absolute;left:962;top:1998;height:137;width:173;" filled="f" coordsize="21600,21600">
              <v:path/>
              <v:fill on="f" focussize="0,0"/>
              <v:stroke/>
              <v:imagedata r:id="rId192" o:title=""/>
              <o:lock v:ext="edit" aspectratio="t"/>
            </v:shape>
            <v:shape id="_x0000_s3162" o:spid="_x0000_s3162" o:spt="75" type="#_x0000_t75" style="position:absolute;left:962;top:1753;height:684;width:134;" filled="f" coordsize="21600,21600">
              <v:path/>
              <v:fill on="f" focussize="0,0"/>
              <v:stroke/>
              <v:imagedata r:id="rId193" o:title=""/>
              <o:lock v:ext="edit" aspectratio="t"/>
            </v:shape>
            <v:shape id="_x0000_s3163" o:spid="_x0000_s3163" o:spt="75" type="#_x0000_t75" style="position:absolute;left:962;top:1695;height:137;width:173;" filled="f" coordsize="21600,21600">
              <v:path/>
              <v:fill on="f" focussize="0,0"/>
              <v:stroke/>
              <v:imagedata r:id="rId194" o:title=""/>
              <o:lock v:ext="edit" aspectratio="t"/>
            </v:shape>
          </v:group>
        </w:pict>
      </w:r>
      <w:r>
        <w:pict>
          <v:group id="_x0000_s3164" o:spid="_x0000_s3164" o:spt="203" style="position:absolute;left:0pt;margin-left:59.4pt;margin-top:64.35pt;height:14.75pt;width:9.7pt;mso-position-horizontal-relative:page;z-index:-9216;mso-width-relative:page;mso-height-relative:page;" coordorigin="1188,1287" coordsize="194,295">
            <o:lock v:ext="edit"/>
            <v:shape id="_x0000_s3165" o:spid="_x0000_s3165" o:spt="75" type="#_x0000_t75" style="position:absolute;left:1188;top:134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66" o:spid="_x0000_s3166" o:spt="75" type="#_x0000_t75" style="position:absolute;left:1229;top:1287;height:295;width:154;" filled="f" coordsize="21600,21600">
              <v:path/>
              <v:fill on="f" focussize="0,0"/>
              <v:stroke/>
              <v:imagedata r:id="rId195" o:title=""/>
              <o:lock v:ext="edit" aspectratio="t"/>
            </v:shape>
          </v:group>
        </w:pict>
      </w:r>
      <w:r>
        <w:pict>
          <v:group id="_x0000_s3167" o:spid="_x0000_s3167" o:spt="203" style="position:absolute;left:0pt;margin-left:59.4pt;margin-top:40.6pt;height:14.75pt;width:9.7pt;mso-position-horizontal-relative:page;z-index:-9216;mso-width-relative:page;mso-height-relative:page;" coordorigin="1188,812" coordsize="194,295">
            <o:lock v:ext="edit"/>
            <v:shape id="_x0000_s3168" o:spid="_x0000_s3168" o:spt="75" type="#_x0000_t75" style="position:absolute;left:1188;top:865;height:50;width:38;" filled="f" coordsize="21600,21600">
              <v:path/>
              <v:fill on="f" focussize="0,0"/>
              <v:stroke/>
              <v:imagedata r:id="rId163" o:title=""/>
              <o:lock v:ext="edit" aspectratio="t"/>
            </v:shape>
            <v:shape id="_x0000_s3169" o:spid="_x0000_s3169" o:spt="75" type="#_x0000_t75" style="position:absolute;left:1229;top:812;height:295;width:154;" filled="f" coordsize="21600,21600">
              <v:path/>
              <v:fill on="f" focussize="0,0"/>
              <v:stroke/>
              <v:imagedata r:id="rId196" o:title=""/>
              <o:lock v:ext="edit" aspectratio="t"/>
            </v:shape>
          </v:group>
        </w:pict>
      </w:r>
      <w:r>
        <w:pict>
          <v:group id="_x0000_s3170" o:spid="_x0000_s3170" o:spt="203" style="position:absolute;left:0pt;margin-left:59.4pt;margin-top:16.2pt;height:14.75pt;width:9.7pt;mso-position-horizontal-relative:page;z-index:-9216;mso-width-relative:page;mso-height-relative:page;" coordorigin="1188,325" coordsize="194,295">
            <o:lock v:ext="edit"/>
            <v:shape id="_x0000_s3171" o:spid="_x0000_s3171" o:spt="75" type="#_x0000_t75" style="position:absolute;left:1188;top:378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172" o:spid="_x0000_s3172" o:spt="75" type="#_x0000_t75" style="position:absolute;left:1229;top:325;height:295;width:154;" filled="f" coordsize="21600,21600">
              <v:path/>
              <v:fill on="f" focussize="0,0"/>
              <v:stroke/>
              <v:imagedata r:id="rId197" o:title=""/>
              <o:lock v:ext="edit" aspectratio="t"/>
            </v:shape>
          </v:group>
        </w:pict>
      </w:r>
      <w:r>
        <w:pict>
          <v:shape id="_x0000_s3173" o:spid="_x0000_s3173" o:spt="202" type="#_x0000_t202" style="position:absolute;left:0pt;margin-left:70.3pt;margin-top:18.25pt;height:171pt;width:198.6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928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9"/>
                    <w:gridCol w:w="432"/>
                    <w:gridCol w:w="442"/>
                    <w:gridCol w:w="430"/>
                    <w:gridCol w:w="442"/>
                    <w:gridCol w:w="430"/>
                    <w:gridCol w:w="442"/>
                    <w:gridCol w:w="432"/>
                    <w:gridCol w:w="439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5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7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8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85" w:hRule="exact"/>
                    </w:trPr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4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2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9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Tempe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empe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25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174" o:spid="_x0000_s3174" o:spt="203" style="position:absolute;left:0pt;margin-left:372.8pt;margin-top:15.45pt;height:149.5pt;width:151.2pt;mso-position-horizontal-relative:page;z-index:-9216;mso-width-relative:page;mso-height-relative:page;" coordorigin="7457,309" coordsize="3024,2991">
            <o:lock v:ext="edit"/>
            <v:group id="_x0000_s3175" o:spid="_x0000_s3175" o:spt="203" style="position:absolute;left:7462;top:314;height:2981;width:3014;" coordorigin="7462,314" coordsize="3014,2981">
              <o:lock v:ext="edit"/>
              <v:shape id="_x0000_s3176" o:spid="_x0000_s3176" style="position:absolute;left:7462;top:314;height:2981;width:3014;" filled="f" stroked="t" coordorigin="7462,314" coordsize="3014,2981" path="m7462,314l7541,470,7613,617,7692,773,7740,857,7788,938,7843,1034,7906,1128,8042,1325,8184,1543,8321,1762,8383,1877,8455,2014,8592,2285,8654,2410,8726,2534,8798,2638,8861,2731,8926,2794,8988,2846,9053,2887,9115,2909,9252,2950,9324,2971,9403,3002,9490,3034,9586,3065,9792,3127,9888,3149,9991,3180,10080,3202,10150,3221,10207,3233,10253,3252,10334,3264,10404,3283,10476,3295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77" o:spid="_x0000_s3177" o:spt="203" style="position:absolute;left:7764;top:907;height:65;width:48;" coordorigin="7764,907" coordsize="48,65">
              <o:lock v:ext="edit"/>
              <v:shape id="_x0000_s3178" o:spid="_x0000_s3178" style="position:absolute;left:7764;top:907;height:65;width:48;" fillcolor="#00007F" filled="t" stroked="f" coordorigin="7764,907" coordsize="48,65" path="m7788,907l7764,938,7788,972,7812,938,7788,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79" o:spid="_x0000_s3179" o:spt="203" style="position:absolute;left:7764;top:907;height:65;width:48;" coordorigin="7764,907" coordsize="48,65">
              <o:lock v:ext="edit"/>
              <v:shape id="_x0000_s3180" o:spid="_x0000_s3180" style="position:absolute;left:7764;top:907;height:65;width:48;" filled="f" stroked="t" coordorigin="7764,907" coordsize="48,65" path="m7788,907l7812,938,7788,972,7764,938,7788,907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1" o:spid="_x0000_s3181" o:spt="203" style="position:absolute;left:8837;top:2700;height:62;width:48;" coordorigin="8837,2700" coordsize="48,62">
              <o:lock v:ext="edit"/>
              <v:shape id="_x0000_s3182" o:spid="_x0000_s3182" style="position:absolute;left:8837;top:2700;height:62;width:48;" fillcolor="#00007F" filled="t" stroked="f" coordorigin="8837,2700" coordsize="48,62" path="m8861,2700l8837,2731,8861,2762,8885,2731,8861,27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83" o:spid="_x0000_s3183" o:spt="203" style="position:absolute;left:8837;top:2700;height:62;width:48;" coordorigin="8837,2700" coordsize="48,62">
              <o:lock v:ext="edit"/>
              <v:shape id="_x0000_s3184" o:spid="_x0000_s3184" style="position:absolute;left:8837;top:2700;height:62;width:48;" filled="f" stroked="t" coordorigin="8837,2700" coordsize="48,62" path="m8861,2700l8885,2731,8861,2762,8837,2731,8861,2700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5" o:spid="_x0000_s3185" o:spt="203" style="position:absolute;left:9379;top:2971;height:62;width:48;" coordorigin="9379,2971" coordsize="48,62">
              <o:lock v:ext="edit"/>
              <v:shape id="_x0000_s3186" o:spid="_x0000_s3186" style="position:absolute;left:9379;top:2971;height:62;width:48;" fillcolor="#00007F" filled="t" stroked="f" coordorigin="9379,2971" coordsize="48,62" path="m9403,2971l9379,3002,9403,3034,9427,3002,9403,29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87" o:spid="_x0000_s3187" o:spt="203" style="position:absolute;left:9379;top:2971;height:62;width:48;" coordorigin="9379,2971" coordsize="48,62">
              <o:lock v:ext="edit"/>
              <v:shape id="_x0000_s3188" o:spid="_x0000_s3188" style="position:absolute;left:9379;top:2971;height:62;width:48;" filled="f" stroked="t" coordorigin="9379,2971" coordsize="48,62" path="m9403,2971l9427,3002,9403,3034,9379,3002,9403,2971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  <v:group id="_x0000_s3189" o:spid="_x0000_s3189" o:spt="203" style="position:absolute;left:10126;top:3190;height:62;width:48;" coordorigin="10126,3190" coordsize="48,62">
              <o:lock v:ext="edit"/>
              <v:shape id="_x0000_s3190" o:spid="_x0000_s3190" style="position:absolute;left:10126;top:3190;height:62;width:48;" fillcolor="#00007F" filled="t" stroked="f" coordorigin="10126,3190" coordsize="48,62" path="m10150,3190l10126,3221,10150,3252,10174,3221,10150,31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191" o:spid="_x0000_s3191" o:spt="203" style="position:absolute;left:10126;top:3190;height:62;width:48;" coordorigin="10126,3190" coordsize="48,62">
              <o:lock v:ext="edit"/>
              <v:shape id="_x0000_s3192" o:spid="_x0000_s3192" style="position:absolute;left:10126;top:3190;height:62;width:48;" filled="f" stroked="t" coordorigin="10126,3190" coordsize="48,62" path="m10150,3190l10174,3221,10150,3252,10126,3221,10150,3190xe">
                <v:path arrowok="t"/>
                <v:fill on="f" focussize="0,0"/>
                <v:stroke weight="0.492204724409449pt" color="#00007F"/>
                <v:imagedata o:title=""/>
                <o:lock v:ext="edit"/>
              </v:shape>
            </v:group>
          </v:group>
        </w:pict>
      </w:r>
      <w:r>
        <w:pict>
          <v:shape id="_x0000_s3193" o:spid="_x0000_s3193" o:spt="202" type="#_x0000_t202" style="position:absolute;left:0pt;margin-left:350.15pt;margin-top:1.4pt;height:174.45pt;width:195.6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3877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30"/>
                    <w:gridCol w:w="430"/>
                    <w:gridCol w:w="430"/>
                    <w:gridCol w:w="430"/>
                    <w:gridCol w:w="437"/>
                    <w:gridCol w:w="430"/>
                    <w:gridCol w:w="430"/>
                    <w:gridCol w:w="430"/>
                    <w:gridCol w:w="43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4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0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3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0" w:space="0"/>
                          <w:right w:val="single" w:color="000000" w:sz="4" w:space="0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27" w:hRule="exact"/>
                    </w:trPr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4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7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0" w:space="0"/>
                        </w:tcBorders>
                      </w:tcPr>
                      <w:p/>
                    </w:tc>
                    <w:tc>
                      <w:tcPr>
                        <w:tcW w:w="430" w:type="dxa"/>
                        <w:tcBorders>
                          <w:top w:val="single" w:color="000000" w:sz="0" w:space="0"/>
                          <w:left w:val="single" w:color="000000" w:sz="0" w:space="0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pict>
          <v:shape id="_x0000_i1035" o:spt="75" type="#_x0000_t75" style="height:14.75pt;width:6.7pt;" filled="f" coordsize="21600,21600">
            <v:path/>
            <v:fill on="f" focussize="0,0"/>
            <v:stroke/>
            <v:imagedata r:id="rId198" o:title=""/>
            <o:lock v:ext="edit" aspectratio="t"/>
            <w10:wrap type="none"/>
            <w10:anchorlock/>
          </v:shape>
        </w:pic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6" o:spt="75" type="#_x0000_t75" style="height:14.4pt;width:12.95pt;" filled="f" coordsize="21600,21600">
            <v:path/>
            <v:fill on="f" focussize="0,0"/>
            <v:stroke/>
            <v:imagedata r:id="rId199" o:title=""/>
            <o:lock v:ext="edit" aspectratio="t"/>
            <w10:wrap type="none"/>
            <w10:anchorlock/>
          </v:shape>
        </w:pict>
      </w: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194" o:spid="_x0000_s3194" o:spt="203" style="position:absolute;left:0pt;margin-left:323.6pt;margin-top:20.75pt;height:121.3pt;width:24.45pt;mso-position-horizontal-relative:page;z-index:-9216;mso-width-relative:page;mso-height-relative:page;" coordorigin="6473,415" coordsize="490,2426">
            <o:lock v:ext="edit"/>
            <v:shape id="_x0000_s3195" o:spid="_x0000_s3195" o:spt="75" type="#_x0000_t75" style="position:absolute;left:6703;top:425;height:295;width:259;" filled="f" coordsize="21600,21600">
              <v:path/>
              <v:fill on="f" focussize="0,0"/>
              <v:stroke/>
              <v:imagedata r:id="rId200" o:title=""/>
              <o:lock v:ext="edit" aspectratio="t"/>
            </v:shape>
            <v:shape id="_x0000_s3196" o:spid="_x0000_s3196" o:spt="75" type="#_x0000_t75" style="position:absolute;left:6473;top:833;height:2009;width:154;" filled="f" coordsize="21600,21600">
              <v:path/>
              <v:fill on="f" focussize="0,0"/>
              <v:stroke/>
              <v:imagedata r:id="rId201" o:title=""/>
              <o:lock v:ext="edit" aspectratio="t"/>
            </v:shape>
            <v:shape id="_x0000_s3197" o:spid="_x0000_s3197" o:spt="75" type="#_x0000_t75" style="position:absolute;left:6475;top:725;height:137;width:173;" filled="f" coordsize="21600,21600">
              <v:path/>
              <v:fill on="f" focussize="0,0"/>
              <v:stroke/>
              <v:imagedata r:id="rId202" o:title=""/>
              <o:lock v:ext="edit" aspectratio="t"/>
            </v:shape>
            <v:shape id="_x0000_s3198" o:spid="_x0000_s3198" o:spt="75" type="#_x0000_t75" style="position:absolute;left:6475;top:475;height:691;width:134;" filled="f" coordsize="21600,21600">
              <v:path/>
              <v:fill on="f" focussize="0,0"/>
              <v:stroke/>
              <v:imagedata r:id="rId203" o:title=""/>
              <o:lock v:ext="edit" aspectratio="t"/>
            </v:shape>
            <v:shape id="_x0000_s3199" o:spid="_x0000_s3199" o:spt="75" type="#_x0000_t75" style="position:absolute;left:6475;top:415;height:137;width:173;" filled="f" coordsize="21600,21600">
              <v:path/>
              <v:fill on="f" focussize="0,0"/>
              <v:stroke/>
              <v:imagedata r:id="rId194" o:title=""/>
              <o:lock v:ext="edit" aspectratio="t"/>
            </v:shape>
          </v:group>
        </w:pict>
      </w:r>
      <w:r>
        <w:pict>
          <v:shape id="_x0000_i1037" o:spt="75" type="#_x0000_t75" style="height:14pt;width:6.7pt;" filled="f" coordsize="21600,21600">
            <v:path/>
            <v:fill on="f" focussize="0,0"/>
            <v:stroke/>
            <v:imagedata r:id="rId204" o:title=""/>
            <o:lock v:ext="edit" aspectratio="t"/>
            <w10:wrap type="none"/>
            <w10:anchorlock/>
          </v:shape>
        </w:pict>
      </w:r>
    </w:p>
    <w:p>
      <w:pPr>
        <w:spacing w:before="3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8" o:spt="75" type="#_x0000_t75" style="height:14.75pt;width:6.7pt;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</w:pict>
      </w:r>
    </w:p>
    <w:p>
      <w:pPr>
        <w:spacing w:before="4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39" o:spt="75" type="#_x0000_t75" style="height:14.4pt;width:12.95pt;" filled="f" coordsize="21600,21600">
            <v:path/>
            <v:fill on="f" focussize="0,0"/>
            <v:stroke/>
            <v:imagedata r:id="rId206" o:title=""/>
            <o:lock v:ext="edit" aspectratio="t"/>
            <w10:wrap type="none"/>
            <w10:anchorlock/>
          </v:shape>
        </w:pict>
      </w: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408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0" o:spt="75" type="#_x0000_t75" style="height:14.4pt;width:7.65pt;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</w:pict>
      </w:r>
    </w:p>
    <w:p>
      <w:pPr>
        <w:spacing w:before="9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310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200" o:spid="_x0000_s3200" o:spt="203" style="position:absolute;left:0pt;margin-left:340.05pt;margin-top:21.35pt;height:23pt;width:15.7pt;mso-position-horizontal-relative:page;z-index:-9216;mso-width-relative:page;mso-height-relative:page;" coordorigin="6802,427" coordsize="314,461">
            <o:lock v:ext="edit"/>
            <v:shape id="_x0000_s3201" o:spid="_x0000_s3201" o:spt="75" type="#_x0000_t75" style="position:absolute;left:6802;top:427;height:281;width:178;" filled="f" coordsize="21600,21600">
              <v:path/>
              <v:fill on="f" focussize="0,0"/>
              <v:stroke/>
              <v:imagedata r:id="rId208" o:title=""/>
              <o:lock v:ext="edit" aspectratio="t"/>
            </v:shape>
            <v:shape id="_x0000_s3202" o:spid="_x0000_s3202" o:spt="75" type="#_x0000_t75" style="position:absolute;left:6982;top:593;height:295;width:134;" filled="f" coordsize="21600,21600">
              <v:path/>
              <v:fill on="f" focussize="0,0"/>
              <v:stroke/>
              <v:imagedata r:id="rId209" o:title=""/>
              <o:lock v:ext="edit" aspectratio="t"/>
            </v:shape>
          </v:group>
        </w:pict>
      </w:r>
      <w:r>
        <w:pict>
          <v:shape id="_x0000_i1041" o:spt="75" type="#_x0000_t75" style="height:14.4pt;width:12.95pt;" filled="f" coordsize="21600,21600">
            <v:path/>
            <v:fill on="f" focussize="0,0"/>
            <v:stroke/>
            <v:imagedata r:id="rId210" o:title=""/>
            <o:lock v:ext="edit" aspectratio="t"/>
            <w10:wrap type="none"/>
            <w10:anchorlock/>
          </v:shape>
        </w:pict>
      </w:r>
    </w:p>
    <w:p>
      <w:pPr>
        <w:spacing w:before="5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4399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group id="_x0000_s3203" o:spid="_x0000_s3203" o:spt="203" style="position:absolute;left:0pt;margin-left:368.25pt;margin-top:0pt;height:37.65pt;width:161.6pt;mso-position-horizontal-relative:page;z-index:-9216;mso-width-relative:page;mso-height-relative:page;" coordorigin="7366,0" coordsize="3233,754">
            <o:lock v:ext="edit"/>
            <v:shape id="_x0000_s3204" o:spid="_x0000_s3204" o:spt="75" type="#_x0000_t75" style="position:absolute;left:7366;top:53;height:50;width:38;" filled="f" coordsize="21600,21600">
              <v:path/>
              <v:fill on="f" focussize="0,0"/>
              <v:stroke/>
              <v:imagedata r:id="rId211" o:title=""/>
              <o:lock v:ext="edit" aspectratio="t"/>
            </v:shape>
            <v:shape id="_x0000_s3205" o:spid="_x0000_s3205" o:spt="75" type="#_x0000_t75" style="position:absolute;left:7404;top:0;height:295;width:154;" filled="f" coordsize="21600,21600">
              <v:path/>
              <v:fill on="f" focussize="0,0"/>
              <v:stroke/>
              <v:imagedata r:id="rId212" o:title=""/>
              <o:lock v:ext="edit" aspectratio="t"/>
            </v:shape>
            <v:shape id="_x0000_s3206" o:spid="_x0000_s3206" o:spt="75" type="#_x0000_t75" style="position:absolute;left:7790;top:53;height:50;width:38;" filled="f" coordsize="21600,21600">
              <v:path/>
              <v:fill on="f" focussize="0,0"/>
              <v:stroke/>
              <v:imagedata r:id="rId211" o:title=""/>
              <o:lock v:ext="edit" aspectratio="t"/>
            </v:shape>
            <v:shape id="_x0000_s3207" o:spid="_x0000_s3207" o:spt="75" type="#_x0000_t75" style="position:absolute;left:7831;top:0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08" o:spid="_x0000_s3208" o:spt="75" type="#_x0000_t75" style="position:absolute;left:8292;top:0;height:295;width:77;" filled="f" coordsize="21600,21600">
              <v:path/>
              <v:fill on="f" focussize="0,0"/>
              <v:stroke/>
              <v:imagedata r:id="rId213" o:title=""/>
              <o:lock v:ext="edit" aspectratio="t"/>
            </v:shape>
            <v:shape id="_x0000_s3209" o:spid="_x0000_s3209" o:spt="75" type="#_x0000_t75" style="position:absolute;left:8690;top:0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10" o:spid="_x0000_s3210" o:spt="75" type="#_x0000_t75" style="position:absolute;left:9125;top:0;height:295;width:154;" filled="f" coordsize="21600,21600">
              <v:path/>
              <v:fill on="f" focussize="0,0"/>
              <v:stroke/>
              <v:imagedata r:id="rId214" o:title=""/>
              <o:lock v:ext="edit" aspectratio="t"/>
            </v:shape>
            <v:shape id="_x0000_s3211" o:spid="_x0000_s3211" o:spt="75" type="#_x0000_t75" style="position:absolute;left:7469;top:223;height:518;width:2016;" filled="f" coordsize="21600,21600">
              <v:path/>
              <v:fill on="f" focussize="0,0"/>
              <v:stroke/>
              <v:imagedata r:id="rId215" o:title=""/>
              <o:lock v:ext="edit" aspectratio="t"/>
            </v:shape>
            <v:shape id="_x0000_s3212" o:spid="_x0000_s3212" o:spt="75" type="#_x0000_t75" style="position:absolute;left:9557;top:0;height:295;width:154;" filled="f" coordsize="21600,21600">
              <v:path/>
              <v:fill on="f" focussize="0,0"/>
              <v:stroke/>
              <v:imagedata r:id="rId216" o:title=""/>
              <o:lock v:ext="edit" aspectratio="t"/>
            </v:shape>
            <v:shape id="_x0000_s3213" o:spid="_x0000_s3213" o:spt="75" type="#_x0000_t75" style="position:absolute;left:9986;top:0;height:295;width:154;" filled="f" coordsize="21600,21600">
              <v:path/>
              <v:fill on="f" focussize="0,0"/>
              <v:stroke/>
              <v:imagedata r:id="rId169" o:title=""/>
              <o:lock v:ext="edit" aspectratio="t"/>
            </v:shape>
            <v:shape id="_x0000_s3214" o:spid="_x0000_s3214" o:spt="75" type="#_x0000_t75" style="position:absolute;left:10387;top:0;height:295;width:211;" filled="f" coordsize="21600,21600">
              <v:path/>
              <v:fill on="f" focussize="0,0"/>
              <v:stroke/>
              <v:imagedata r:id="rId217" o:title=""/>
              <o:lock v:ext="edit" aspectratio="t"/>
            </v:shape>
            <v:shape id="_x0000_s3215" o:spid="_x0000_s3215" o:spt="75" type="#_x0000_t75" style="position:absolute;left:9494;top:221;height:533;width:958;" filled="f" coordsize="21600,21600">
              <v:path/>
              <v:fill on="f" focussize="0,0"/>
              <v:stroke/>
              <v:imagedata r:id="rId218" o:title=""/>
              <o:lock v:ext="edit" aspectratio="t"/>
            </v:shape>
          </v:group>
        </w:pict>
      </w:r>
      <w:r>
        <w:pict>
          <v:shape id="_x0000_i1042" o:spt="75" type="#_x0000_t75" style="height:14.75pt;width:10.55pt;" filled="f" coordsize="21600,21600">
            <v:path/>
            <v:fill on="f" focussize="0,0"/>
            <v:stroke/>
            <v:imagedata r:id="rId219" o:title=""/>
            <o:lock v:ext="edit" aspectratio="t"/>
            <w10:wrap type="none"/>
            <w10:anchorlock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16" o:spid="_x0000_s3216" o:spt="203" style="position:absolute;left:0pt;margin-left:93.8pt;margin-top:88.95pt;height:77.75pt;width:152.85pt;mso-position-horizontal-relative:page;z-index:-9216;mso-width-relative:page;mso-height-relative:page;" coordorigin="1877,1779" coordsize="3058,1555">
            <o:lock v:ext="edit"/>
            <v:group id="_x0000_s3217" o:spid="_x0000_s3217" o:spt="203" style="position:absolute;left:1882;top:1784;height:1546;width:3048;" coordorigin="1882,1784" coordsize="3048,1546">
              <o:lock v:ext="edit"/>
              <v:shape id="_x0000_s3218" o:spid="_x0000_s3218" style="position:absolute;left:1882;top:1784;height:1546;width:3048;" filled="f" stroked="t" coordorigin="1882,1784" coordsize="3048,1546" path="m1882,1784l1954,1837,2026,1880,2107,1933,2201,1986,2323,2048,2467,2113,2611,2175,2755,2240,2887,2293,3031,2334,3166,2386,3298,2451,3432,2535,3554,2619,3689,2715,3842,2811,3934,2852,4027,2895,4241,2979,4344,3022,4447,3054,4538,3097,4610,3128,4673,3159,4795,3234,4858,3286,4930,3330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19" o:spid="_x0000_s3219" o:spt="203" style="position:absolute;left:2170;top:1952;height:65;width:62;" coordorigin="2170,1952" coordsize="62,65">
              <o:lock v:ext="edit"/>
              <v:shape id="_x0000_s3220" o:spid="_x0000_s3220" style="position:absolute;left:2170;top:1952;height:65;width:62;" fillcolor="#00007F" filled="t" stroked="f" coordorigin="2170,1952" coordsize="62,65" path="m2201,1952l2170,1986,2201,2017,2232,1986,2201,19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1" o:spid="_x0000_s3221" o:spt="203" style="position:absolute;left:2170;top:1952;height:65;width:62;" coordorigin="2170,1952" coordsize="62,65">
              <o:lock v:ext="edit"/>
              <v:shape id="_x0000_s3222" o:spid="_x0000_s3222" style="position:absolute;left:2170;top:1952;height:65;width:62;" filled="f" stroked="t" coordorigin="2170,1952" coordsize="62,65" path="m2201,1952l2232,1986,2201,2017,2170,1986,2201,1952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23" o:spid="_x0000_s3223" o:spt="203" style="position:absolute;left:3266;top:2420;height:62;width:62;" coordorigin="3266,2420" coordsize="62,62">
              <o:lock v:ext="edit"/>
              <v:shape id="_x0000_s3224" o:spid="_x0000_s3224" style="position:absolute;left:3266;top:2420;height:62;width:62;" fillcolor="#00007F" filled="t" stroked="f" coordorigin="3266,2420" coordsize="62,62" path="m3298,2420l3266,2451,3298,2482,3329,2451,3298,24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5" o:spid="_x0000_s3225" o:spt="203" style="position:absolute;left:3266;top:2420;height:62;width:62;" coordorigin="3266,2420" coordsize="62,62">
              <o:lock v:ext="edit"/>
              <v:shape id="_x0000_s3226" o:spid="_x0000_s3226" style="position:absolute;left:3266;top:2420;height:62;width:62;" filled="f" stroked="t" coordorigin="3266,2420" coordsize="62,62" path="m3298,2420l3329,2451,3298,2482,3266,2451,3298,2420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27" o:spid="_x0000_s3227" o:spt="203" style="position:absolute;left:3811;top:2778;height:65;width:60;" coordorigin="3811,2778" coordsize="60,65">
              <o:lock v:ext="edit"/>
              <v:shape id="_x0000_s3228" o:spid="_x0000_s3228" style="position:absolute;left:3811;top:2778;height:65;width:60;" fillcolor="#00007F" filled="t" stroked="f" coordorigin="3811,2778" coordsize="60,65" path="m3842,2778l3811,2811,3842,2842,3871,2811,3842,27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29" o:spid="_x0000_s3229" o:spt="203" style="position:absolute;left:3811;top:2778;height:65;width:60;" coordorigin="3811,2778" coordsize="60,65">
              <o:lock v:ext="edit"/>
              <v:shape id="_x0000_s3230" o:spid="_x0000_s3230" style="position:absolute;left:3811;top:2778;height:65;width:60;" filled="f" stroked="t" coordorigin="3811,2778" coordsize="60,65" path="m3842,2778l3871,2811,3842,2842,3811,2811,3842,2778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  <v:group id="_x0000_s3231" o:spid="_x0000_s3231" o:spt="203" style="position:absolute;left:4579;top:3097;height:62;width:62;" coordorigin="4579,3097" coordsize="62,62">
              <o:lock v:ext="edit"/>
              <v:shape id="_x0000_s3232" o:spid="_x0000_s3232" style="position:absolute;left:4579;top:3097;height:62;width:62;" fillcolor="#00007F" filled="t" stroked="f" coordorigin="4579,3097" coordsize="62,62" path="m4610,3097l4579,3128,4610,3159,4642,3128,4610,30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233" o:spid="_x0000_s3233" o:spt="203" style="position:absolute;left:4579;top:3097;height:62;width:62;" coordorigin="4579,3097" coordsize="62,62">
              <o:lock v:ext="edit"/>
              <v:shape id="_x0000_s3234" o:spid="_x0000_s3234" style="position:absolute;left:4579;top:3097;height:62;width:62;" filled="f" stroked="t" coordorigin="4579,3097" coordsize="62,62" path="m4610,3097l4642,3128,4610,3159,4579,3128,4610,3097xe">
                <v:path arrowok="t"/>
                <v:fill on="f" focussize="0,0"/>
                <v:stroke weight="0.491811023622047pt" color="#00007F"/>
                <v:imagedata o:title=""/>
                <o:lock v:ext="edit"/>
              </v:shape>
            </v:group>
          </v:group>
        </w:pict>
      </w:r>
      <w:r>
        <w:pict>
          <v:shape id="_x0000_s3235" o:spid="_x0000_s3235" o:spt="75" type="#_x0000_t75" style="position:absolute;left:0pt;margin-left:322.3pt;margin-top:16.6pt;height:206.4pt;width:231.35pt;mso-position-horizontal-relative:page;z-index:-9216;mso-width-relative:page;mso-height-relative:page;" filled="f" coordsize="21600,21600">
            <v:path/>
            <v:fill on="f" focussize="0,0"/>
            <v:stroke/>
            <v:imagedata r:id="rId220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x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 VDD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 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36" o:spid="_x0000_s3236" o:spt="203" style="position:absolute;left:0pt;margin-left:88.65pt;margin-top:-31.15pt;height:37.8pt;width:163.65pt;mso-position-horizontal-relative:page;z-index:-9216;mso-width-relative:page;mso-height-relative:page;" coordorigin="1774,-623" coordsize="3274,756">
            <o:lock v:ext="edit"/>
            <v:shape id="_x0000_s3237" o:spid="_x0000_s3237" o:spt="75" type="#_x0000_t75" style="position:absolute;left:1774;top:-57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238" o:spid="_x0000_s3238" o:spt="75" type="#_x0000_t75" style="position:absolute;left:1812;top:-623;height:295;width:154;" filled="f" coordsize="21600,21600">
              <v:path/>
              <v:fill on="f" focussize="0,0"/>
              <v:stroke/>
              <v:imagedata r:id="rId181" o:title=""/>
              <o:lock v:ext="edit" aspectratio="t"/>
            </v:shape>
            <v:shape id="_x0000_s3239" o:spid="_x0000_s3239" o:spt="75" type="#_x0000_t75" style="position:absolute;left:2210;top:-570;height:50;width:38;" filled="f" coordsize="21600,21600">
              <v:path/>
              <v:fill on="f" focussize="0,0"/>
              <v:stroke/>
              <v:imagedata r:id="rId166" o:title=""/>
              <o:lock v:ext="edit" aspectratio="t"/>
            </v:shape>
            <v:shape id="_x0000_s3240" o:spid="_x0000_s3240" o:spt="75" type="#_x0000_t75" style="position:absolute;left:2251;top:-623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41" o:spid="_x0000_s3241" o:spt="75" type="#_x0000_t75" style="position:absolute;left:2722;top:-623;height:295;width:77;" filled="f" coordsize="21600,21600">
              <v:path/>
              <v:fill on="f" focussize="0,0"/>
              <v:stroke/>
              <v:imagedata r:id="rId213" o:title=""/>
              <o:lock v:ext="edit" aspectratio="t"/>
            </v:shape>
            <v:shape id="_x0000_s3242" o:spid="_x0000_s3242" o:spt="75" type="#_x0000_t75" style="position:absolute;left:3130;top:-623;height:295;width:134;" filled="f" coordsize="21600,21600">
              <v:path/>
              <v:fill on="f" focussize="0,0"/>
              <v:stroke/>
              <v:imagedata r:id="rId179" o:title=""/>
              <o:lock v:ext="edit" aspectratio="t"/>
            </v:shape>
            <v:shape id="_x0000_s3243" o:spid="_x0000_s3243" o:spt="75" type="#_x0000_t75" style="position:absolute;left:3557;top:-623;height:295;width:154;" filled="f" coordsize="21600,21600">
              <v:path/>
              <v:fill on="f" focussize="0,0"/>
              <v:stroke/>
              <v:imagedata r:id="rId181" o:title=""/>
              <o:lock v:ext="edit" aspectratio="t"/>
            </v:shape>
            <v:shape id="_x0000_s3244" o:spid="_x0000_s3244" o:spt="75" type="#_x0000_t75" style="position:absolute;left:1908;top:-383;height:504;width:2016;" filled="f" coordsize="21600,21600">
              <v:path/>
              <v:fill on="f" focussize="0,0"/>
              <v:stroke/>
              <v:imagedata r:id="rId221" o:title=""/>
              <o:lock v:ext="edit" aspectratio="t"/>
            </v:shape>
            <v:shape id="_x0000_s3245" o:spid="_x0000_s3245" o:spt="75" type="#_x0000_t75" style="position:absolute;left:3989;top:-623;height:295;width:154;" filled="f" coordsize="21600,21600">
              <v:path/>
              <v:fill on="f" focussize="0,0"/>
              <v:stroke/>
              <v:imagedata r:id="rId197" o:title=""/>
              <o:lock v:ext="edit" aspectratio="t"/>
            </v:shape>
            <v:shape id="_x0000_s3246" o:spid="_x0000_s3246" o:spt="75" type="#_x0000_t75" style="position:absolute;left:4430;top:-623;height:295;width:134;" filled="f" coordsize="21600,21600">
              <v:path/>
              <v:fill on="f" focussize="0,0"/>
              <v:stroke/>
              <v:imagedata r:id="rId222" o:title=""/>
              <o:lock v:ext="edit" aspectratio="t"/>
            </v:shape>
            <v:shape id="_x0000_s3247" o:spid="_x0000_s3247" o:spt="75" type="#_x0000_t75" style="position:absolute;left:4836;top:-623;height:295;width:211;" filled="f" coordsize="21600,21600">
              <v:path/>
              <v:fill on="f" focussize="0,0"/>
              <v:stroke/>
              <v:imagedata r:id="rId217" o:title=""/>
              <o:lock v:ext="edit" aspectratio="t"/>
            </v:shape>
            <v:shape id="_x0000_s3248" o:spid="_x0000_s3248" o:spt="75" type="#_x0000_t75" style="position:absolute;left:3931;top:-386;height:518;width:960;" filled="f" coordsize="21600,21600">
              <v:path/>
              <v:fill on="f" focussize="0,0"/>
              <v:stroke/>
              <v:imagedata r:id="rId223" o:title=""/>
              <o:lock v:ext="edit" aspectratio="t"/>
            </v:shape>
          </v:group>
        </w:pict>
      </w:r>
      <w:r>
        <w:pict>
          <v:shape id="_x0000_s3249" o:spid="_x0000_s3249" o:spt="75" type="#_x0000_t75" style="position:absolute;left:0pt;margin-left:263.75pt;margin-top:-31.15pt;height:14.75pt;width:10.55pt;mso-position-horizontal-relative:page;z-index:-9216;mso-width-relative:page;mso-height-relative:page;" filled="f" coordsize="21600,21600">
            <v:path/>
            <v:fill on="f" focussize="0,0"/>
            <v:stroke/>
            <v:imagedata r:id="rId219" o:title=""/>
            <o:lock v:ext="edit" aspectratio="t"/>
          </v:shape>
        </w:pic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5" w:type="default"/>
          <w:pgSz w:w="12240" w:h="15840"/>
          <w:pgMar w:top="1800" w:right="900" w:bottom="1180" w:left="700" w:header="216" w:footer="993" w:gutter="0"/>
          <w:pgNumType w:start="10"/>
          <w:cols w:equalWidth="0" w:num="2">
            <w:col w:w="4787" w:space="907"/>
            <w:col w:w="4946"/>
          </w:cols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50" o:spid="_x0000_s3250" o:spt="203" style="position:absolute;left:0pt;margin-left:160.3pt;margin-top:23.2pt;height:245.85pt;width:280.4pt;mso-position-horizontal-relative:page;z-index:-9216;mso-width-relative:page;mso-height-relative:page;" coordorigin="3206,464" coordsize="5609,4918">
            <o:lock v:ext="edit"/>
            <v:shape id="_x0000_s3251" o:spid="_x0000_s3251" o:spt="75" type="#_x0000_t75" style="position:absolute;left:3228;top:474;height:4442;width:5575;" filled="f" coordsize="21600,21600">
              <v:path/>
              <v:fill on="f" focussize="0,0"/>
              <v:stroke/>
              <v:imagedata r:id="rId224" o:title=""/>
              <o:lock v:ext="edit" aspectratio="t"/>
            </v:shape>
            <v:group id="_x0000_s3252" o:spid="_x0000_s3252" o:spt="203" style="position:absolute;left:3214;top:471;height:4462;width:5594;" coordorigin="3214,471" coordsize="5594,4462">
              <o:lock v:ext="edit"/>
              <v:shape id="_x0000_s3253" o:spid="_x0000_s3253" style="position:absolute;left:3214;top:471;height:4462;width:5594;" filled="f" stroked="t" coordorigin="3214,471" coordsize="5594,4462" path="m3214,4933l8808,4933,8808,471,3214,471,3214,4933xe">
                <v:path arrowok="t"/>
                <v:fill on="f" focussize="0,0"/>
                <v:stroke weight="0.717244094488189pt" color="#000000"/>
                <v:imagedata o:title=""/>
                <o:lock v:ext="edit"/>
              </v:shape>
              <v:shape id="_x0000_s3254" o:spid="_x0000_s3254" o:spt="75" type="#_x0000_t75" style="position:absolute;left:3842;top:1923;height:310;width:132;" filled="f" coordsize="21600,21600">
                <v:path/>
                <v:fill on="f" focussize="0,0"/>
                <v:stroke/>
                <v:imagedata r:id="rId225" o:title=""/>
                <o:lock v:ext="edit" aspectratio="t"/>
              </v:shape>
              <v:shape id="_x0000_s3255" o:spid="_x0000_s3255" o:spt="75" type="#_x0000_t75" style="position:absolute;left:4253;top:4054;height:310;width:307;" filled="f" coordsize="21600,21600">
                <v:path/>
                <v:fill on="f" focussize="0,0"/>
                <v:stroke/>
                <v:imagedata r:id="rId226" o:title=""/>
                <o:lock v:ext="edit" aspectratio="t"/>
              </v:shape>
              <v:shape id="_x0000_s3256" o:spid="_x0000_s3256" o:spt="75" type="#_x0000_t75" style="position:absolute;left:4558;top:4054;height:317;width:187;" filled="f" coordsize="21600,21600">
                <v:path/>
                <v:fill on="f" focussize="0,0"/>
                <v:stroke/>
                <v:imagedata r:id="rId227" o:title=""/>
                <o:lock v:ext="edit" aspectratio="t"/>
              </v:shape>
              <v:shape id="_x0000_s3257" o:spid="_x0000_s3257" o:spt="75" type="#_x0000_t75" style="position:absolute;left:7418;top:4314;height:310;width:307;" filled="f" coordsize="21600,21600">
                <v:path/>
                <v:fill on="f" focussize="0,0"/>
                <v:stroke/>
                <v:imagedata r:id="rId228" o:title=""/>
                <o:lock v:ext="edit" aspectratio="t"/>
              </v:shape>
              <v:shape id="_x0000_s3258" o:spid="_x0000_s3258" o:spt="75" type="#_x0000_t75" style="position:absolute;left:7723;top:4314;height:317;width:154;" filled="f" coordsize="21600,21600">
                <v:path/>
                <v:fill on="f" focussize="0,0"/>
                <v:stroke/>
                <v:imagedata r:id="rId229" o:title=""/>
                <o:lock v:ext="edit" aspectratio="t"/>
              </v:shape>
              <v:shape id="_x0000_s3259" o:spid="_x0000_s3259" o:spt="75" type="#_x0000_t75" style="position:absolute;left:7889;top:4311;height:324;width:115;" filled="f" coordsize="21600,21600">
                <v:path/>
                <v:fill on="f" focussize="0,0"/>
                <v:stroke/>
                <v:imagedata r:id="rId230" o:title=""/>
                <o:lock v:ext="edit" aspectratio="t"/>
              </v:shape>
              <v:shape id="_x0000_s3260" o:spid="_x0000_s3260" o:spt="75" type="#_x0000_t75" style="position:absolute;left:8182;top:3668;height:310;width:480;" filled="f" coordsize="21600,21600">
                <v:path/>
                <v:fill on="f" focussize="0,0"/>
                <v:stroke/>
                <v:imagedata r:id="rId231" o:title=""/>
                <o:lock v:ext="edit" aspectratio="t"/>
              </v:shape>
              <v:shape id="_x0000_s3261" o:spid="_x0000_s3261" o:spt="75" type="#_x0000_t75" style="position:absolute;left:3293;top:4962;height:420;width:5482;" filled="f" coordsize="21600,21600">
                <v:path/>
                <v:fill on="f" focussize="0,0"/>
                <v:stroke/>
                <v:imagedata r:id="rId232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/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DET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00" w:lineRule="exact"/>
        <w:jc w:val="left"/>
        <w:rPr>
          <w:sz w:val="20"/>
          <w:szCs w:val="20"/>
        </w:rPr>
      </w:pPr>
    </w:p>
    <w:p>
      <w:pPr>
        <w:tabs>
          <w:tab w:val="left" w:pos="5680"/>
        </w:tabs>
        <w:spacing w:before="3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262" o:spid="_x0000_s3262" o:spt="203" style="position:absolute;left:0pt;margin-left:321.8pt;margin-top:29.85pt;height:220.05pt;width:210pt;mso-position-horizontal-relative:page;z-index:-9216;mso-width-relative:page;mso-height-relative:page;" coordorigin="6437,597" coordsize="4200,4402">
            <o:lock v:ext="edit"/>
            <v:group id="_x0000_s3263" o:spid="_x0000_s3263" o:spt="203" style="position:absolute;left:10001;top:3660;height:2;width:586;" coordorigin="10001,3660" coordsize="586,2">
              <o:lock v:ext="edit"/>
              <v:shape id="_x0000_s3264" o:spid="_x0000_s3264" style="position:absolute;left:10001;top:3660;height:2;width:586;" filled="f" stroked="t" coordorigin="10001,3660" coordsize="586,0" path="m10001,3660l10586,36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5" o:spid="_x0000_s3265" o:spt="203" style="position:absolute;left:6643;top:3660;height:2;width:2597;" coordorigin="6643,3660" coordsize="2597,2">
              <o:lock v:ext="edit"/>
              <v:shape id="_x0000_s3266" o:spid="_x0000_s3266" style="position:absolute;left:6643;top:3660;height:2;width:2597;" filled="f" stroked="t" coordorigin="6643,3660" coordsize="2597,0" path="m6643,3660l9240,36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7" o:spid="_x0000_s3267" o:spt="203" style="position:absolute;left:6643;top:3280;height:2;width:2597;" coordorigin="6643,3280" coordsize="2597,2">
              <o:lock v:ext="edit"/>
              <v:shape id="_x0000_s3268" o:spid="_x0000_s3268" style="position:absolute;left:6643;top:3280;height:2;width:2597;" filled="f" stroked="t" coordorigin="6643,3280" coordsize="2597,0" path="m6643,3280l9240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69" o:spid="_x0000_s3269" o:spt="203" style="position:absolute;left:6643;top:2904;height:2;width:3943;" coordorigin="6643,2904" coordsize="3943,2">
              <o:lock v:ext="edit"/>
              <v:shape id="_x0000_s3270" o:spid="_x0000_s3270" style="position:absolute;left:6643;top:2904;height:2;width:3943;" filled="f" stroked="t" coordorigin="6643,2904" coordsize="3943,0" path="m6643,2904l10586,290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1" o:spid="_x0000_s3271" o:spt="203" style="position:absolute;left:6643;top:2524;height:2;width:3943;" coordorigin="6643,2524" coordsize="3943,2">
              <o:lock v:ext="edit"/>
              <v:shape id="_x0000_s3272" o:spid="_x0000_s3272" style="position:absolute;left:6643;top:2524;height:2;width:3943;" filled="f" stroked="t" coordorigin="6643,2524" coordsize="3943,0" path="m6643,2524l10586,252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3" o:spid="_x0000_s3273" o:spt="203" style="position:absolute;left:6643;top:2155;height:2;width:3943;" coordorigin="6643,2155" coordsize="3943,2">
              <o:lock v:ext="edit"/>
              <v:shape id="_x0000_s3274" o:spid="_x0000_s3274" style="position:absolute;left:6643;top:2155;height:2;width:3943;" filled="f" stroked="t" coordorigin="6643,2155" coordsize="3943,0" path="m6643,2155l10586,215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5" o:spid="_x0000_s3275" o:spt="203" style="position:absolute;left:6643;top:1778;height:2;width:3943;" coordorigin="6643,1778" coordsize="3943,2">
              <o:lock v:ext="edit"/>
              <v:shape id="_x0000_s3276" o:spid="_x0000_s3276" style="position:absolute;left:6643;top:1778;height:2;width:3943;" filled="f" stroked="t" coordorigin="6643,1778" coordsize="3943,0" path="m6643,1778l10586,17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7" o:spid="_x0000_s3277" o:spt="203" style="position:absolute;left:6643;top:1399;height:2;width:3943;" coordorigin="6643,1399" coordsize="3943,2">
              <o:lock v:ext="edit"/>
              <v:shape id="_x0000_s3278" o:spid="_x0000_s3278" style="position:absolute;left:6643;top:1399;height:2;width:3943;" filled="f" stroked="t" coordorigin="6643,1399" coordsize="3943,0" path="m6643,1399l10586,13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79" o:spid="_x0000_s3279" o:spt="203" style="position:absolute;left:6643;top:1022;height:2;width:3943;" coordorigin="6643,1022" coordsize="3943,2">
              <o:lock v:ext="edit"/>
              <v:shape id="_x0000_s3280" o:spid="_x0000_s3280" style="position:absolute;left:6643;top:1022;height:2;width:3943;" filled="f" stroked="t" coordorigin="6643,1022" coordsize="3943,0" path="m6643,1022l10586,10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1" o:spid="_x0000_s3281" o:spt="203" style="position:absolute;left:6643;top:643;height:2;width:3943;" coordorigin="6643,643" coordsize="3943,2">
              <o:lock v:ext="edit"/>
              <v:shape id="_x0000_s3282" o:spid="_x0000_s3282" style="position:absolute;left:6643;top:643;height:2;width:3943;" filled="f" stroked="t" coordorigin="6643,643" coordsize="3943,0" path="m6643,643l10586,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3" o:spid="_x0000_s3283" o:spt="203" style="position:absolute;left:7181;top:643;height:3449;width:2;" coordorigin="7181,643" coordsize="2,3449">
              <o:lock v:ext="edit"/>
              <v:shape id="_x0000_s3284" o:spid="_x0000_s3284" style="position:absolute;left:7181;top:643;height:3449;width:2;" filled="f" stroked="t" coordorigin="7181,643" coordsize="0,3449" path="m7181,643l7181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5" o:spid="_x0000_s3285" o:spt="203" style="position:absolute;left:7673;top:643;height:3449;width:2;" coordorigin="7673,643" coordsize="2,3449">
              <o:lock v:ext="edit"/>
              <v:shape id="_x0000_s3286" o:spid="_x0000_s3286" style="position:absolute;left:7673;top:643;height:3449;width:2;" filled="f" stroked="t" coordorigin="7673,643" coordsize="0,3449" path="m7673,643l7673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7" o:spid="_x0000_s3287" o:spt="203" style="position:absolute;left:8158;top:643;height:3449;width:2;" coordorigin="8158,643" coordsize="2,3449">
              <o:lock v:ext="edit"/>
              <v:shape id="_x0000_s3288" o:spid="_x0000_s3288" style="position:absolute;left:8158;top:643;height:3449;width:2;" filled="f" stroked="t" coordorigin="8158,643" coordsize="0,3449" path="m8158,643l8158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89" o:spid="_x0000_s3289" o:spt="203" style="position:absolute;left:8640;top:643;height:3449;width:2;" coordorigin="8640,643" coordsize="2,3449">
              <o:lock v:ext="edit"/>
              <v:shape id="_x0000_s3290" o:spid="_x0000_s3290" style="position:absolute;left:8640;top:643;height:3449;width:2;" filled="f" stroked="t" coordorigin="8640,643" coordsize="0,3449" path="m8640,643l8640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1" o:spid="_x0000_s3291" o:spt="203" style="position:absolute;left:9125;top:643;height:3449;width:2;" coordorigin="9125,643" coordsize="2,3449">
              <o:lock v:ext="edit"/>
              <v:shape id="_x0000_s3292" o:spid="_x0000_s3292" style="position:absolute;left:9125;top:643;height:3449;width:2;" filled="f" stroked="t" coordorigin="9125,643" coordsize="0,3449" path="m9125,643l9125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3" o:spid="_x0000_s3293" o:spt="203" style="position:absolute;left:9619;top:643;height:2352;width:2;" coordorigin="9619,643" coordsize="2,2352">
              <o:lock v:ext="edit"/>
              <v:shape id="_x0000_s3294" o:spid="_x0000_s3294" style="position:absolute;left:9619;top:643;height:2352;width:2;" filled="f" stroked="t" coordorigin="9619,643" coordsize="0,2352" path="m9619,643l9619,299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5" o:spid="_x0000_s3295" o:spt="203" style="position:absolute;left:9619;top:3945;height:146;width:2;" coordorigin="9619,3945" coordsize="2,146">
              <o:lock v:ext="edit"/>
              <v:shape id="_x0000_s3296" o:spid="_x0000_s3296" style="position:absolute;left:9619;top:3945;height:146;width:2;" filled="f" stroked="t" coordorigin="9619,3945" coordsize="0,146" path="m9619,3945l9619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7" o:spid="_x0000_s3297" o:spt="203" style="position:absolute;left:10001;top:3280;height:2;width:586;" coordorigin="10001,3280" coordsize="586,2">
              <o:lock v:ext="edit"/>
              <v:shape id="_x0000_s3298" o:spid="_x0000_s3298" style="position:absolute;left:10001;top:3280;height:2;width:586;" filled="f" stroked="t" coordorigin="10001,3280" coordsize="586,0" path="m10001,3280l10586,328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299" o:spid="_x0000_s3299" o:spt="203" style="position:absolute;left:10102;top:643;height:3449;width:2;" coordorigin="10102,643" coordsize="2,3449">
              <o:lock v:ext="edit"/>
              <v:shape id="_x0000_s3300" o:spid="_x0000_s3300" style="position:absolute;left:10102;top:643;height:3449;width:2;" filled="f" stroked="t" coordorigin="10102,643" coordsize="0,3449" path="m10102,643l10102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1" o:spid="_x0000_s3301" o:spt="203" style="position:absolute;left:10586;top:643;height:3449;width:2;" coordorigin="10586,643" coordsize="2,3449">
              <o:lock v:ext="edit"/>
              <v:shape id="_x0000_s3302" o:spid="_x0000_s3302" style="position:absolute;left:10586;top:643;height:3449;width:2;" filled="f" stroked="t" coordorigin="10586,643" coordsize="0,3449" path="m10586,643l10586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3" o:spid="_x0000_s3303" o:spt="203" style="position:absolute;left:6696;top:643;height:3449;width:2;" coordorigin="6696,643" coordsize="2,3449">
              <o:lock v:ext="edit"/>
              <v:shape id="_x0000_s3304" o:spid="_x0000_s3304" style="position:absolute;left:6696;top:643;height:3449;width:2;" filled="f" stroked="t" coordorigin="6696,643" coordsize="0,3449" path="m6696,643l6696,40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05" o:spid="_x0000_s3305" o:spt="203" style="position:absolute;left:6643;top:4039;height:2;width:3943;" coordorigin="6643,4039" coordsize="3943,2">
              <o:lock v:ext="edit"/>
              <v:shape id="_x0000_s3306" o:spid="_x0000_s3306" style="position:absolute;left:6643;top:4039;height:2;width:3943;" filled="f" stroked="t" coordorigin="6643,4039" coordsize="3943,0" path="m6643,4039l10586,4039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3307" o:spid="_x0000_s3307" o:spt="75" type="#_x0000_t75" style="position:absolute;left:6518;top:1021;height:3268;width:3713;" filled="f" coordsize="21600,21600">
                <v:path/>
                <v:fill on="f" focussize="0,0"/>
                <v:stroke/>
                <v:imagedata r:id="rId233" o:title=""/>
                <o:lock v:ext="edit" aspectratio="t"/>
              </v:shape>
              <v:shape id="_x0000_s3308" o:spid="_x0000_s3308" o:spt="75" type="#_x0000_t75" style="position:absolute;left:6444;top:3616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3309" o:spid="_x0000_s3309" o:spt="75" type="#_x0000_t75" style="position:absolute;left:6439;top:3237;height:295;width:154;" filled="f" coordsize="21600,21600">
                <v:path/>
                <v:fill on="f" focussize="0,0"/>
                <v:stroke/>
                <v:imagedata r:id="rId235" o:title=""/>
                <o:lock v:ext="edit" aspectratio="t"/>
              </v:shape>
              <v:shape id="_x0000_s3310" o:spid="_x0000_s3310" o:spt="75" type="#_x0000_t75" style="position:absolute;left:6439;top:2858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3311" o:spid="_x0000_s3311" o:spt="75" type="#_x0000_t75" style="position:absolute;left:6437;top:2481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3312" o:spid="_x0000_s3312" o:spt="75" type="#_x0000_t75" style="position:absolute;left:6439;top:2112;height:295;width:154;" filled="f" coordsize="21600,21600">
                <v:path/>
                <v:fill on="f" focussize="0,0"/>
                <v:stroke/>
                <v:imagedata r:id="rId237" o:title=""/>
                <o:lock v:ext="edit" aspectratio="t"/>
              </v:shape>
              <v:shape id="_x0000_s3313" o:spid="_x0000_s3313" o:spt="75" type="#_x0000_t75" style="position:absolute;left:6439;top:1732;height:295;width:154;" filled="f" coordsize="21600,21600">
                <v:path/>
                <v:fill on="f" focussize="0,0"/>
                <v:stroke/>
                <v:imagedata r:id="rId216" o:title=""/>
                <o:lock v:ext="edit" aspectratio="t"/>
              </v:shape>
              <v:shape id="_x0000_s3314" o:spid="_x0000_s3314" o:spt="75" type="#_x0000_t75" style="position:absolute;left:6439;top:1356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3315" o:spid="_x0000_s3315" o:spt="75" type="#_x0000_t75" style="position:absolute;left:6439;top:976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316" o:spid="_x0000_s3316" o:spt="75" type="#_x0000_t75" style="position:absolute;left:6439;top:597;height:295;width:154;" filled="f" coordsize="21600,21600">
                <v:path/>
                <v:fill on="f" focussize="0,0"/>
                <v:stroke/>
                <v:imagedata r:id="rId238" o:title=""/>
                <o:lock v:ext="edit" aspectratio="t"/>
              </v:shape>
              <v:shape id="_x0000_s3317" o:spid="_x0000_s3317" o:spt="75" type="#_x0000_t75" style="position:absolute;left:6670;top:4190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318" o:spid="_x0000_s3318" o:spt="75" type="#_x0000_t75" style="position:absolute;left:7159;top:4190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319" o:spid="_x0000_s3319" o:spt="75" type="#_x0000_t75" style="position:absolute;left:7646;top:4190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320" o:spid="_x0000_s3320" o:spt="75" type="#_x0000_t75" style="position:absolute;left:8131;top:4190;height:295;width:77;" filled="f" coordsize="21600,21600">
                <v:path/>
                <v:fill on="f" focussize="0,0"/>
                <v:stroke/>
                <v:imagedata r:id="rId241" o:title=""/>
                <o:lock v:ext="edit" aspectratio="t"/>
              </v:shape>
              <v:shape id="_x0000_s3321" o:spid="_x0000_s3321" o:spt="75" type="#_x0000_t75" style="position:absolute;left:8614;top:4192;height:281;width:77;" filled="f" coordsize="21600,21600">
                <v:path/>
                <v:fill on="f" focussize="0,0"/>
                <v:stroke/>
                <v:imagedata r:id="rId242" o:title=""/>
                <o:lock v:ext="edit" aspectratio="t"/>
              </v:shape>
              <v:shape id="_x0000_s3322" o:spid="_x0000_s3322" o:spt="75" type="#_x0000_t75" style="position:absolute;left:9098;top:4192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323" o:spid="_x0000_s3323" o:spt="75" type="#_x0000_t75" style="position:absolute;left:9593;top:4190;height:295;width:77;" filled="f" coordsize="21600,21600">
                <v:path/>
                <v:fill on="f" focussize="0,0"/>
                <v:stroke/>
                <v:imagedata r:id="rId244" o:title=""/>
                <o:lock v:ext="edit" aspectratio="t"/>
              </v:shape>
              <v:shape id="_x0000_s3324" o:spid="_x0000_s3324" o:spt="75" type="#_x0000_t75" style="position:absolute;left:10078;top:4192;height:281;width:77;" filled="f" coordsize="21600,21600">
                <v:path/>
                <v:fill on="f" focussize="0,0"/>
                <v:stroke/>
                <v:imagedata r:id="rId245" o:title=""/>
                <o:lock v:ext="edit" aspectratio="t"/>
              </v:shape>
              <v:shape id="_x0000_s3325" o:spid="_x0000_s3325" o:spt="75" type="#_x0000_t75" style="position:absolute;left:10560;top:4190;height:295;width:77;" filled="f" coordsize="21600,21600">
                <v:path/>
                <v:fill on="f" focussize="0,0"/>
                <v:stroke/>
                <v:imagedata r:id="rId246" o:title=""/>
                <o:lock v:ext="edit" aspectratio="t"/>
              </v:shape>
              <v:shape id="_x0000_s3326" o:spid="_x0000_s3326" o:spt="75" type="#_x0000_t75" style="position:absolute;left:8177;top:4466;height:425;width:442;" filled="f" coordsize="21600,21600">
                <v:path/>
                <v:fill on="f" focussize="0,0"/>
                <v:stroke/>
                <v:imagedata r:id="rId247" o:title=""/>
                <o:lock v:ext="edit" aspectratio="t"/>
              </v:shape>
              <v:shape id="_x0000_s3327" o:spid="_x0000_s3327" o:spt="75" type="#_x0000_t75" style="position:absolute;left:8683;top:4466;height:533;width:653;" filled="f" coordsize="21600,21600">
                <v:path/>
                <v:fill on="f" focussize="0,0"/>
                <v:stroke/>
                <v:imagedata r:id="rId248" o:title=""/>
                <o:lock v:ext="edit" aspectratio="t"/>
              </v:shape>
            </v:group>
            <v:group id="_x0000_s3328" o:spid="_x0000_s3328" o:spt="203" style="position:absolute;left:9240;top:2995;height:950;width:761;" coordorigin="9240,2995" coordsize="761,950">
              <o:lock v:ext="edit"/>
              <v:shape id="_x0000_s3329" o:spid="_x0000_s3329" style="position:absolute;left:9240;top:2995;height:950;width:761;" filled="f" stroked="t" coordorigin="9240,2995" coordsize="761,950" path="m9240,3945l10001,3945,10001,2995,9240,2995,9240,3945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30" o:spid="_x0000_s3330" o:spt="203" style="position:absolute;left:9293;top:3136;height:2;width:238;" coordorigin="9293,3136" coordsize="238,2">
              <o:lock v:ext="edit"/>
              <v:shape id="_x0000_s3331" o:spid="_x0000_s3331" style="position:absolute;left:9293;top:3136;height:2;width:238;" filled="f" stroked="t" coordorigin="9293,3136" coordsize="238,0" path="m9293,3136l9530,3136e">
                <v:path arrowok="t"/>
                <v:fill on="f" focussize="0,0"/>
                <v:stroke weight="0.504251968503937pt" color="#00007F"/>
                <v:imagedata o:title=""/>
                <o:lock v:ext="edit"/>
              </v:shape>
            </v:group>
            <v:group id="_x0000_s3332" o:spid="_x0000_s3332" o:spt="203" style="position:absolute;left:9382;top:3110;height:53;width:53;" coordorigin="9382,3110" coordsize="53,53">
              <o:lock v:ext="edit"/>
              <v:shape id="_x0000_s3333" o:spid="_x0000_s3333" style="position:absolute;left:9382;top:3110;height:53;width:53;" fillcolor="#00007F" filled="t" stroked="f" coordorigin="9382,3110" coordsize="53,53" path="m9408,3110l9382,3136,9408,3163,9434,3136,9408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334" o:spid="_x0000_s3334" o:spt="203" style="position:absolute;left:9382;top:3110;height:53;width:53;" coordorigin="9382,3110" coordsize="53,53">
              <o:lock v:ext="edit"/>
              <v:shape id="_x0000_s3335" o:spid="_x0000_s3335" style="position:absolute;left:9382;top:3110;height:53;width:53;" filled="f" stroked="t" coordorigin="9382,3110" coordsize="53,53" path="m9408,3110l9434,3136,9408,3163,9382,3136,9408,3110xe">
                <v:path arrowok="t"/>
                <v:fill on="f" focussize="0,0"/>
                <v:stroke weight="0.504251968503937pt" color="#00007F"/>
                <v:imagedata o:title=""/>
                <o:lock v:ext="edit"/>
              </v:shape>
              <v:shape id="_x0000_s3336" o:spid="_x0000_s3336" o:spt="75" type="#_x0000_t75" style="position:absolute;left:9610;top:3057;height:425;width:211;" filled="f" coordsize="21600,21600">
                <v:path/>
                <v:fill on="f" focussize="0,0"/>
                <v:stroke/>
                <v:imagedata r:id="rId249" o:title=""/>
                <o:lock v:ext="edit" aspectratio="t"/>
              </v:shape>
              <v:shape id="_x0000_s3337" o:spid="_x0000_s3337" o:spt="75" type="#_x0000_t75" style="position:absolute;left:9818;top:3057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338" o:spid="_x0000_s3338" o:spt="203" style="position:absolute;left:9293;top:3374;height:2;width:238;" coordorigin="9293,3374" coordsize="238,2">
              <o:lock v:ext="edit"/>
              <v:shape id="_x0000_s3339" o:spid="_x0000_s3339" style="position:absolute;left:9293;top:3374;height:2;width:238;" filled="f" stroked="t" coordorigin="9293,3374" coordsize="238,0" path="m9293,3374l9530,3374e">
                <v:path arrowok="t"/>
                <v:fill on="f" focussize="0,0"/>
                <v:stroke weight="0.504251968503937pt" color="#FF00FF"/>
                <v:imagedata o:title=""/>
                <o:lock v:ext="edit"/>
              </v:shape>
            </v:group>
            <v:group id="_x0000_s3340" o:spid="_x0000_s3340" o:spt="203" style="position:absolute;left:9382;top:3348;height:43;width:43;" coordorigin="9382,3348" coordsize="43,43">
              <o:lock v:ext="edit"/>
              <v:shape id="_x0000_s3341" o:spid="_x0000_s3341" style="position:absolute;left:9382;top:3348;height:43;width:43;" filled="f" stroked="t" coordorigin="9382,3348" coordsize="43,43" path="m9382,3369l9425,3369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3342" o:spid="_x0000_s3342" o:spt="203" style="position:absolute;left:9382;top:3348;height:43;width:43;" coordorigin="9382,3348" coordsize="43,43">
              <o:lock v:ext="edit"/>
              <v:shape id="_x0000_s3343" o:spid="_x0000_s3343" style="position:absolute;left:9382;top:3348;height:43;width:43;" filled="f" stroked="t" coordorigin="9382,3348" coordsize="43,43" path="m9377,3369l9430,3369e">
                <v:path arrowok="t"/>
                <v:fill on="f" focussize="0,0"/>
                <v:stroke weight="2.76425196850394pt" color="#FF00FF"/>
                <v:imagedata o:title=""/>
                <o:lock v:ext="edit"/>
              </v:shape>
              <v:shape id="_x0000_s3344" o:spid="_x0000_s3344" o:spt="75" type="#_x0000_t75" style="position:absolute;left:9610;top:3295;height:418;width:192;" filled="f" coordsize="21600,21600">
                <v:path/>
                <v:fill on="f" focussize="0,0"/>
                <v:stroke/>
                <v:imagedata r:id="rId251" o:title=""/>
                <o:lock v:ext="edit" aspectratio="t"/>
              </v:shape>
              <v:shape id="_x0000_s3345" o:spid="_x0000_s3345" o:spt="75" type="#_x0000_t75" style="position:absolute;left:9818;top:3295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346" o:spid="_x0000_s3346" o:spt="203" style="position:absolute;left:9293;top:3612;height:2;width:238;" coordorigin="9293,3612" coordsize="238,2">
              <o:lock v:ext="edit"/>
              <v:shape id="_x0000_s3347" o:spid="_x0000_s3347" style="position:absolute;left:9293;top:3612;height:2;width:238;" filled="f" stroked="t" coordorigin="9293,3612" coordsize="238,0" path="m9293,3612l9530,3612e">
                <v:path arrowok="t"/>
                <v:fill on="f" focussize="0,0"/>
                <v:stroke weight="0.504251968503937pt" color="#007F00"/>
                <v:imagedata o:title=""/>
                <o:lock v:ext="edit"/>
              </v:shape>
            </v:group>
            <v:group id="_x0000_s3348" o:spid="_x0000_s3348" o:spt="203" style="position:absolute;left:9382;top:3585;height:53;width:53;" coordorigin="9382,3585" coordsize="53,53">
              <o:lock v:ext="edit"/>
              <v:shape id="_x0000_s3349" o:spid="_x0000_s3349" style="position:absolute;left:9382;top:3585;height:53;width:53;" fillcolor="#007F00" filled="t" stroked="f" coordorigin="9382,3585" coordsize="53,53" path="m9408,3585l9382,3638,9434,3638,9408,35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350" o:spid="_x0000_s3350" o:spt="203" style="position:absolute;left:9382;top:3585;height:53;width:53;" coordorigin="9382,3585" coordsize="53,53">
              <o:lock v:ext="edit"/>
              <v:shape id="_x0000_s3351" o:spid="_x0000_s3351" style="position:absolute;left:9382;top:3585;height:53;width:53;" filled="f" stroked="t" coordorigin="9382,3585" coordsize="53,53" path="m9408,3585l9434,3638,9382,3638,9408,3585xe">
                <v:path arrowok="t"/>
                <v:fill on="f" focussize="0,0"/>
                <v:stroke weight="0.504251968503937pt" color="#007F00"/>
                <v:imagedata o:title=""/>
                <o:lock v:ext="edit"/>
              </v:shape>
              <v:shape id="_x0000_s3352" o:spid="_x0000_s3352" o:spt="75" type="#_x0000_t75" style="position:absolute;left:9614;top:3530;height:420;width:338;" filled="f" coordsize="21600,21600">
                <v:path/>
                <v:fill on="f" focussize="0,0"/>
                <v:stroke/>
                <v:imagedata r:id="rId252" o:title=""/>
                <o:lock v:ext="edit" aspectratio="t"/>
              </v:shape>
            </v:group>
            <v:group id="_x0000_s3353" o:spid="_x0000_s3353" o:spt="203" style="position:absolute;left:9293;top:3847;height:2;width:238;" coordorigin="9293,3847" coordsize="238,2">
              <o:lock v:ext="edit"/>
              <v:shape id="_x0000_s3354" o:spid="_x0000_s3354" style="position:absolute;left:9293;top:3847;height:2;width:238;" filled="f" stroked="t" coordorigin="9293,3847" coordsize="238,0" path="m9293,3847l9530,3847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5" o:spid="_x0000_s3355" o:spt="203" style="position:absolute;left:9382;top:3820;height:26;width:26;" coordorigin="9382,3820" coordsize="26,26">
              <o:lock v:ext="edit"/>
              <v:shape id="_x0000_s3356" o:spid="_x0000_s3356" style="position:absolute;left:9382;top:3820;height:26;width:26;" filled="f" stroked="t" coordorigin="9382,3820" coordsize="26,26" path="m9408,3847l9382,3820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7" o:spid="_x0000_s3357" o:spt="203" style="position:absolute;left:9408;top:3847;height:26;width:26;" coordorigin="9408,3847" coordsize="26,26">
              <o:lock v:ext="edit"/>
              <v:shape id="_x0000_s3358" o:spid="_x0000_s3358" style="position:absolute;left:9408;top:3847;height:26;width:26;" filled="f" stroked="t" coordorigin="9408,3847" coordsize="26,26" path="m9408,3847l9434,3873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  <v:group id="_x0000_s3359" o:spid="_x0000_s3359" o:spt="203" style="position:absolute;left:9382;top:3847;height:26;width:26;" coordorigin="9382,3847" coordsize="26,26">
              <o:lock v:ext="edit"/>
              <v:shape id="_x0000_s3360" o:spid="_x0000_s3360" style="position:absolute;left:9382;top:3847;height:26;width:26;" filled="f" stroked="t" coordorigin="9382,3847" coordsize="26,26" path="m9408,3847l9382,3873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  <v:shape id="_x0000_s3361" o:spid="_x0000_s3361" o:spt="75" type="#_x0000_t75" style="position:absolute;left:9610;top:3770;height:410;width:211;" filled="f" coordsize="21600,21600">
                <v:path/>
                <v:fill on="f" focussize="0,0"/>
                <v:stroke/>
                <v:imagedata r:id="rId253" o:title=""/>
                <o:lock v:ext="edit" aspectratio="t"/>
              </v:shape>
              <v:shape id="_x0000_s3362" o:spid="_x0000_s3362" o:spt="75" type="#_x0000_t75" style="position:absolute;left:9818;top:3768;height:418;width:134;" filled="f" coordsize="21600,21600">
                <v:path/>
                <v:fill on="f" focussize="0,0"/>
                <v:stroke/>
                <v:imagedata r:id="rId254" o:title=""/>
                <o:lock v:ext="edit" aspectratio="t"/>
              </v:shape>
            </v:group>
            <v:group id="_x0000_s3363" o:spid="_x0000_s3363" o:spt="203" style="position:absolute;left:9408;top:3820;height:26;width:26;" coordorigin="9408,3820" coordsize="26,26">
              <o:lock v:ext="edit"/>
              <v:shape id="_x0000_s3364" o:spid="_x0000_s3364" style="position:absolute;left:9408;top:3820;height:26;width:26;" filled="f" stroked="t" coordorigin="9408,3820" coordsize="26,26" path="m9408,3847l9434,3820e">
                <v:path arrowok="t"/>
                <v:fill on="f" focussize="0,0"/>
                <v:stroke weight="0.504251968503937pt" color="#FF0000"/>
                <v:imagedata o:title=""/>
                <o:lock v:ext="edit"/>
              </v:shape>
            </v:group>
          </v:group>
        </w:pict>
      </w:r>
      <w:r>
        <w:pict>
          <v:group id="_x0000_s3365" o:spid="_x0000_s3365" o:spt="203" style="position:absolute;left:0pt;margin-left:64.4pt;margin-top:27.55pt;height:219.7pt;width:211.8pt;mso-position-horizontal-relative:page;z-index:-9216;mso-width-relative:page;mso-height-relative:page;" coordorigin="1289,552" coordsize="4236,4394">
            <o:lock v:ext="edit"/>
            <v:group id="_x0000_s3366" o:spid="_x0000_s3366" o:spt="203" style="position:absolute;left:4879;top:3662;height:2;width:602;" coordorigin="4879,3662" coordsize="602,2">
              <o:lock v:ext="edit"/>
              <v:shape id="_x0000_s3367" o:spid="_x0000_s3367" style="position:absolute;left:4879;top:3662;height:2;width:602;" filled="f" stroked="t" coordorigin="4879,3662" coordsize="602,0" path="m4879,3662l5482,36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68" o:spid="_x0000_s3368" o:spt="203" style="position:absolute;left:1488;top:3662;height:2;width:2664;" coordorigin="1488,3662" coordsize="2664,2">
              <o:lock v:ext="edit"/>
              <v:shape id="_x0000_s3369" o:spid="_x0000_s3369" style="position:absolute;left:1488;top:3662;height:2;width:2664;" filled="f" stroked="t" coordorigin="1488,3662" coordsize="2664,0" path="m1488,3662l4152,36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0" o:spid="_x0000_s3370" o:spt="203" style="position:absolute;left:1488;top:3273;height:2;width:2664;" coordorigin="1488,3273" coordsize="2664,2">
              <o:lock v:ext="edit"/>
              <v:shape id="_x0000_s3371" o:spid="_x0000_s3371" style="position:absolute;left:1488;top:3273;height:2;width:2664;" filled="f" stroked="t" coordorigin="1488,3273" coordsize="2664,0" path="m1488,3273l4152,3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2" o:spid="_x0000_s3372" o:spt="203" style="position:absolute;left:1488;top:2894;height:2;width:3994;" coordorigin="1488,2894" coordsize="3994,2">
              <o:lock v:ext="edit"/>
              <v:shape id="_x0000_s3373" o:spid="_x0000_s3373" style="position:absolute;left:1488;top:2894;height:2;width:3994;" filled="f" stroked="t" coordorigin="1488,2894" coordsize="3994,0" path="m1488,2894l5482,28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4" o:spid="_x0000_s3374" o:spt="203" style="position:absolute;left:1488;top:2505;height:2;width:3994;" coordorigin="1488,2505" coordsize="3994,2">
              <o:lock v:ext="edit"/>
              <v:shape id="_x0000_s3375" o:spid="_x0000_s3375" style="position:absolute;left:1488;top:2505;height:2;width:3994;" filled="f" stroked="t" coordorigin="1488,2505" coordsize="3994,0" path="m1488,2505l5482,25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6" o:spid="_x0000_s3376" o:spt="203" style="position:absolute;left:1488;top:2126;height:2;width:3994;" coordorigin="1488,2126" coordsize="3994,2">
              <o:lock v:ext="edit"/>
              <v:shape id="_x0000_s3377" o:spid="_x0000_s3377" style="position:absolute;left:1488;top:2126;height:2;width:3994;" filled="f" stroked="t" coordorigin="1488,2126" coordsize="3994,0" path="m1488,2126l5482,21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78" o:spid="_x0000_s3378" o:spt="203" style="position:absolute;left:1488;top:1737;height:2;width:3994;" coordorigin="1488,1737" coordsize="3994,2">
              <o:lock v:ext="edit"/>
              <v:shape id="_x0000_s3379" o:spid="_x0000_s3379" style="position:absolute;left:1488;top:1737;height:2;width:3994;" filled="f" stroked="t" coordorigin="1488,1737" coordsize="3994,0" path="m1488,1737l5482,173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0" o:spid="_x0000_s3380" o:spt="203" style="position:absolute;left:1488;top:1358;height:2;width:3994;" coordorigin="1488,1358" coordsize="3994,2">
              <o:lock v:ext="edit"/>
              <v:shape id="_x0000_s3381" o:spid="_x0000_s3381" style="position:absolute;left:1488;top:1358;height:2;width:3994;" filled="f" stroked="t" coordorigin="1488,1358" coordsize="3994,0" path="m1488,1358l5482,1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2" o:spid="_x0000_s3382" o:spt="203" style="position:absolute;left:1488;top:972;height:2;width:3994;" coordorigin="1488,972" coordsize="3994,2">
              <o:lock v:ext="edit"/>
              <v:shape id="_x0000_s3383" o:spid="_x0000_s3383" style="position:absolute;left:1488;top:972;height:2;width:3994;" filled="f" stroked="t" coordorigin="1488,972" coordsize="3994,0" path="m1488,972l5482,9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4" o:spid="_x0000_s3384" o:spt="203" style="position:absolute;left:1488;top:590;height:2;width:3994;" coordorigin="1488,590" coordsize="3994,2">
              <o:lock v:ext="edit"/>
              <v:shape id="_x0000_s3385" o:spid="_x0000_s3385" style="position:absolute;left:1488;top:590;height:2;width:3994;" filled="f" stroked="t" coordorigin="1488,590" coordsize="3994,0" path="m1488,590l5482,5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6" o:spid="_x0000_s3386" o:spt="203" style="position:absolute;left:2040;top:590;height:3509;width:2;" coordorigin="2040,590" coordsize="2,3509">
              <o:lock v:ext="edit"/>
              <v:shape id="_x0000_s3387" o:spid="_x0000_s3387" style="position:absolute;left:2040;top:590;height:3509;width:2;" filled="f" stroked="t" coordorigin="2040,590" coordsize="0,3509" path="m2040,590l2040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88" o:spid="_x0000_s3388" o:spt="203" style="position:absolute;left:2527;top:590;height:3509;width:2;" coordorigin="2527,590" coordsize="2,3509">
              <o:lock v:ext="edit"/>
              <v:shape id="_x0000_s3389" o:spid="_x0000_s3389" style="position:absolute;left:2527;top:590;height:3509;width:2;" filled="f" stroked="t" coordorigin="2527,590" coordsize="0,3509" path="m2527,590l2527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0" o:spid="_x0000_s3390" o:spt="203" style="position:absolute;left:3024;top:590;height:3509;width:2;" coordorigin="3024,590" coordsize="2,3509">
              <o:lock v:ext="edit"/>
              <v:shape id="_x0000_s3391" o:spid="_x0000_s3391" style="position:absolute;left:3024;top:590;height:3509;width:2;" filled="f" stroked="t" coordorigin="3024,590" coordsize="0,3509" path="m3024,590l3024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2" o:spid="_x0000_s3392" o:spt="203" style="position:absolute;left:3511;top:590;height:3509;width:2;" coordorigin="3511,590" coordsize="2,3509">
              <o:lock v:ext="edit"/>
              <v:shape id="_x0000_s3393" o:spid="_x0000_s3393" style="position:absolute;left:3511;top:590;height:3509;width:2;" filled="f" stroked="t" coordorigin="3511,590" coordsize="0,3509" path="m3511,590l3511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4" o:spid="_x0000_s3394" o:spt="203" style="position:absolute;left:4010;top:590;height:3509;width:2;" coordorigin="4010,590" coordsize="2,3509">
              <o:lock v:ext="edit"/>
              <v:shape id="_x0000_s3395" o:spid="_x0000_s3395" style="position:absolute;left:4010;top:590;height:3509;width:2;" filled="f" stroked="t" coordorigin="4010,590" coordsize="0,3509" path="m4010,590l4010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6" o:spid="_x0000_s3396" o:spt="203" style="position:absolute;left:4498;top:590;height:2405;width:2;" coordorigin="4498,590" coordsize="2,2405">
              <o:lock v:ext="edit"/>
              <v:shape id="_x0000_s3397" o:spid="_x0000_s3397" style="position:absolute;left:4498;top:590;height:2405;width:2;" filled="f" stroked="t" coordorigin="4498,590" coordsize="0,2405" path="m4498,590l4498,299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398" o:spid="_x0000_s3398" o:spt="203" style="position:absolute;left:4498;top:3957;height:142;width:2;" coordorigin="4498,3957" coordsize="2,142">
              <o:lock v:ext="edit"/>
              <v:shape id="_x0000_s3399" o:spid="_x0000_s3399" style="position:absolute;left:4498;top:3957;height:142;width:2;" filled="f" stroked="t" coordorigin="4498,3957" coordsize="0,142" path="m4498,3957l4498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0" o:spid="_x0000_s3400" o:spt="203" style="position:absolute;left:4879;top:3273;height:2;width:602;" coordorigin="4879,3273" coordsize="602,2">
              <o:lock v:ext="edit"/>
              <v:shape id="_x0000_s3401" o:spid="_x0000_s3401" style="position:absolute;left:4879;top:3273;height:2;width:602;" filled="f" stroked="t" coordorigin="4879,3273" coordsize="602,0" path="m4879,3273l5482,3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2" o:spid="_x0000_s3402" o:spt="203" style="position:absolute;left:4994;top:590;height:3509;width:2;" coordorigin="4994,590" coordsize="2,3509">
              <o:lock v:ext="edit"/>
              <v:shape id="_x0000_s3403" o:spid="_x0000_s3403" style="position:absolute;left:4994;top:590;height:3509;width:2;" filled="f" stroked="t" coordorigin="4994,590" coordsize="0,3509" path="m4994,590l4994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4" o:spid="_x0000_s3404" o:spt="203" style="position:absolute;left:5482;top:590;height:3509;width:2;" coordorigin="5482,590" coordsize="2,3509">
              <o:lock v:ext="edit"/>
              <v:shape id="_x0000_s3405" o:spid="_x0000_s3405" style="position:absolute;left:5482;top:590;height:3509;width:2;" filled="f" stroked="t" coordorigin="5482,590" coordsize="0,3509" path="m5482,590l5482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06" o:spid="_x0000_s3406" o:spt="203" style="position:absolute;left:1541;top:590;height:3451;width:3941;" coordorigin="1541,590" coordsize="3941,3451">
              <o:lock v:ext="edit"/>
              <v:shape id="_x0000_s3407" o:spid="_x0000_s3407" style="position:absolute;left:1541;top:590;height:3451;width:3941;" filled="f" stroked="t" coordorigin="1541,590" coordsize="3941,3451" path="m1541,4041l5482,4041,5482,590,1541,590,1541,4041xe">
                <v:path arrowok="t"/>
                <v:fill on="f" focussize="0,0"/>
                <v:stroke weight="0.507874015748031pt" color="#7F7F7F"/>
                <v:imagedata o:title=""/>
                <o:lock v:ext="edit"/>
              </v:shape>
            </v:group>
            <v:group id="_x0000_s3408" o:spid="_x0000_s3408" o:spt="203" style="position:absolute;left:1541;top:590;height:3509;width:2;" coordorigin="1541,590" coordsize="2,3509">
              <o:lock v:ext="edit"/>
              <v:shape id="_x0000_s3409" o:spid="_x0000_s3409" style="position:absolute;left:1541;top:590;height:3509;width:2;" filled="f" stroked="t" coordorigin="1541,590" coordsize="0,3509" path="m1541,590l1541,409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10" o:spid="_x0000_s3410" o:spt="203" style="position:absolute;left:1488;top:4041;height:2;width:3994;" coordorigin="1488,4041" coordsize="3994,2">
              <o:lock v:ext="edit"/>
              <v:shape id="_x0000_s3411" o:spid="_x0000_s3411" style="position:absolute;left:1488;top:4041;height:2;width:3994;" filled="f" stroked="t" coordorigin="1488,4041" coordsize="3994,0" path="m1488,4041l5482,4041e">
                <v:path arrowok="t"/>
                <v:fill on="f" focussize="0,0"/>
                <v:stroke weight="0pt" color="#000000"/>
                <v:imagedata o:title=""/>
                <o:lock v:ext="edit"/>
              </v:shape>
              <v:shape id="_x0000_s3412" o:spid="_x0000_s3412" o:spt="75" type="#_x0000_t75" style="position:absolute;left:1368;top:794;height:3504;width:3770;" filled="f" coordsize="21600,21600">
                <v:path/>
                <v:fill on="f" focussize="0,0"/>
                <v:stroke/>
                <v:imagedata r:id="rId255" o:title=""/>
                <o:lock v:ext="edit" aspectratio="t"/>
              </v:shape>
              <v:shape id="_x0000_s3413" o:spid="_x0000_s3413" o:spt="75" type="#_x0000_t75" style="position:absolute;left:1296;top:3624;height:295;width:134;" filled="f" coordsize="21600,21600">
                <v:path/>
                <v:fill on="f" focussize="0,0"/>
                <v:stroke/>
                <v:imagedata r:id="rId256" o:title=""/>
                <o:lock v:ext="edit" aspectratio="t"/>
              </v:shape>
              <v:shape id="_x0000_s3414" o:spid="_x0000_s3414" o:spt="75" type="#_x0000_t75" style="position:absolute;left:1291;top:3235;height:295;width:154;" filled="f" coordsize="21600,21600">
                <v:path/>
                <v:fill on="f" focussize="0,0"/>
                <v:stroke/>
                <v:imagedata r:id="rId257" o:title=""/>
                <o:lock v:ext="edit" aspectratio="t"/>
              </v:shape>
              <v:shape id="_x0000_s3415" o:spid="_x0000_s3415" o:spt="75" type="#_x0000_t75" style="position:absolute;left:1291;top:2856;height:295;width:154;" filled="f" coordsize="21600,21600">
                <v:path/>
                <v:fill on="f" focussize="0,0"/>
                <v:stroke/>
                <v:imagedata r:id="rId258" o:title=""/>
                <o:lock v:ext="edit" aspectratio="t"/>
              </v:shape>
              <v:shape id="_x0000_s3416" o:spid="_x0000_s3416" o:spt="75" type="#_x0000_t75" style="position:absolute;left:1289;top:2467;height:295;width:154;" filled="f" coordsize="21600,21600">
                <v:path/>
                <v:fill on="f" focussize="0,0"/>
                <v:stroke/>
                <v:imagedata r:id="rId259" o:title=""/>
                <o:lock v:ext="edit" aspectratio="t"/>
              </v:shape>
              <v:shape id="_x0000_s3417" o:spid="_x0000_s3417" o:spt="75" type="#_x0000_t75" style="position:absolute;left:1291;top:2088;height:295;width:154;" filled="f" coordsize="21600,21600">
                <v:path/>
                <v:fill on="f" focussize="0,0"/>
                <v:stroke/>
                <v:imagedata r:id="rId260" o:title=""/>
                <o:lock v:ext="edit" aspectratio="t"/>
              </v:shape>
              <v:shape id="_x0000_s3418" o:spid="_x0000_s3418" o:spt="75" type="#_x0000_t75" style="position:absolute;left:1291;top:1699;height:295;width:154;" filled="f" coordsize="21600,21600">
                <v:path/>
                <v:fill on="f" focussize="0,0"/>
                <v:stroke/>
                <v:imagedata r:id="rId261" o:title=""/>
                <o:lock v:ext="edit" aspectratio="t"/>
              </v:shape>
              <v:shape id="_x0000_s3419" o:spid="_x0000_s3419" o:spt="75" type="#_x0000_t75" style="position:absolute;left:1291;top:1320;height:295;width:154;" filled="f" coordsize="21600,21600">
                <v:path/>
                <v:fill on="f" focussize="0,0"/>
                <v:stroke/>
                <v:imagedata r:id="rId262" o:title=""/>
                <o:lock v:ext="edit" aspectratio="t"/>
              </v:shape>
              <v:shape id="_x0000_s3420" o:spid="_x0000_s3420" o:spt="75" type="#_x0000_t75" style="position:absolute;left:1291;top:931;height:295;width:154;" filled="f" coordsize="21600,21600">
                <v:path/>
                <v:fill on="f" focussize="0,0"/>
                <v:stroke/>
                <v:imagedata r:id="rId263" o:title=""/>
                <o:lock v:ext="edit" aspectratio="t"/>
              </v:shape>
              <v:shape id="_x0000_s3421" o:spid="_x0000_s3421" o:spt="75" type="#_x0000_t75" style="position:absolute;left:1291;top:552;height:295;width:154;" filled="f" coordsize="21600,21600">
                <v:path/>
                <v:fill on="f" focussize="0,0"/>
                <v:stroke/>
                <v:imagedata r:id="rId264" o:title=""/>
                <o:lock v:ext="edit" aspectratio="t"/>
              </v:shape>
              <v:shape id="_x0000_s3422" o:spid="_x0000_s3422" o:spt="75" type="#_x0000_t75" style="position:absolute;left:1507;top:4156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423" o:spid="_x0000_s3423" o:spt="75" type="#_x0000_t75" style="position:absolute;left:2009;top:4156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424" o:spid="_x0000_s3424" o:spt="75" type="#_x0000_t75" style="position:absolute;left:2491;top:4156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425" o:spid="_x0000_s3425" o:spt="75" type="#_x0000_t75" style="position:absolute;left:2988;top:4156;height:295;width:77;" filled="f" coordsize="21600,21600">
                <v:path/>
                <v:fill on="f" focussize="0,0"/>
                <v:stroke/>
                <v:imagedata r:id="rId265" o:title=""/>
                <o:lock v:ext="edit" aspectratio="t"/>
              </v:shape>
              <v:shape id="_x0000_s3426" o:spid="_x0000_s3426" o:spt="75" type="#_x0000_t75" style="position:absolute;left:3475;top:4159;height:281;width:77;" filled="f" coordsize="21600,21600">
                <v:path/>
                <v:fill on="f" focussize="0,0"/>
                <v:stroke/>
                <v:imagedata r:id="rId266" o:title=""/>
                <o:lock v:ext="edit" aspectratio="t"/>
              </v:shape>
              <v:shape id="_x0000_s3427" o:spid="_x0000_s3427" o:spt="75" type="#_x0000_t75" style="position:absolute;left:3974;top:4159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428" o:spid="_x0000_s3428" o:spt="75" type="#_x0000_t75" style="position:absolute;left:4462;top:4156;height:295;width:77;" filled="f" coordsize="21600,21600">
                <v:path/>
                <v:fill on="f" focussize="0,0"/>
                <v:stroke/>
                <v:imagedata r:id="rId267" o:title=""/>
                <o:lock v:ext="edit" aspectratio="t"/>
              </v:shape>
              <v:shape id="_x0000_s3429" o:spid="_x0000_s3429" o:spt="75" type="#_x0000_t75" style="position:absolute;left:4958;top:4159;height:281;width:77;" filled="f" coordsize="21600,21600">
                <v:path/>
                <v:fill on="f" focussize="0,0"/>
                <v:stroke/>
                <v:imagedata r:id="rId268" o:title=""/>
                <o:lock v:ext="edit" aspectratio="t"/>
              </v:shape>
              <v:shape id="_x0000_s3430" o:spid="_x0000_s3430" o:spt="75" type="#_x0000_t75" style="position:absolute;left:5448;top:4156;height:295;width:77;" filled="f" coordsize="21600,21600">
                <v:path/>
                <v:fill on="f" focussize="0,0"/>
                <v:stroke/>
                <v:imagedata r:id="rId269" o:title=""/>
                <o:lock v:ext="edit" aspectratio="t"/>
              </v:shape>
              <v:shape id="_x0000_s3431" o:spid="_x0000_s3431" o:spt="75" type="#_x0000_t75" style="position:absolute;left:3055;top:4442;height:403;width:422;" filled="f" coordsize="21600,21600">
                <v:path/>
                <v:fill on="f" focussize="0,0"/>
                <v:stroke/>
                <v:imagedata r:id="rId270" o:title=""/>
                <o:lock v:ext="edit" aspectratio="t"/>
              </v:shape>
              <v:shape id="_x0000_s3432" o:spid="_x0000_s3432" o:spt="75" type="#_x0000_t75" style="position:absolute;left:3538;top:4442;height:504;width:624;" filled="f" coordsize="21600,21600">
                <v:path/>
                <v:fill on="f" focussize="0,0"/>
                <v:stroke/>
                <v:imagedata r:id="rId271" o:title=""/>
                <o:lock v:ext="edit" aspectratio="t"/>
              </v:shape>
            </v:group>
            <v:group id="_x0000_s3433" o:spid="_x0000_s3433" o:spt="203" style="position:absolute;left:4152;top:2995;height:962;width:727;" coordorigin="4152,2995" coordsize="727,962">
              <o:lock v:ext="edit"/>
              <v:shape id="_x0000_s3434" o:spid="_x0000_s3434" style="position:absolute;left:4152;top:2995;height:962;width:727;" fillcolor="#FFFFFF" filled="t" stroked="f" coordorigin="4152,2995" coordsize="727,962" path="m4152,3957l4879,3957,4879,2995,4152,2995,4152,39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35" o:spid="_x0000_s3435" o:spt="203" style="position:absolute;left:4152;top:2995;height:962;width:727;" coordorigin="4152,2995" coordsize="727,962">
              <o:lock v:ext="edit"/>
              <v:shape id="_x0000_s3436" o:spid="_x0000_s3436" style="position:absolute;left:4152;top:2995;height:962;width:727;" filled="f" stroked="t" coordorigin="4152,2995" coordsize="727,962" path="m4152,3957l4879,3957,4879,2995,4152,2995,4152,3957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37" o:spid="_x0000_s3437" o:spt="203" style="position:absolute;left:4205;top:3134;height:2;width:240;" coordorigin="4205,3134" coordsize="240,2">
              <o:lock v:ext="edit"/>
              <v:shape id="_x0000_s3438" o:spid="_x0000_s3438" style="position:absolute;left:4205;top:3134;height:2;width:240;" filled="f" stroked="t" coordorigin="4205,3134" coordsize="240,0" path="m4205,3134l4445,3134e">
                <v:path arrowok="t"/>
                <v:fill on="f" focussize="0,0"/>
                <v:stroke weight="0.507874015748031pt" color="#00007F"/>
                <v:imagedata o:title=""/>
                <o:lock v:ext="edit"/>
              </v:shape>
            </v:group>
            <v:group id="_x0000_s3439" o:spid="_x0000_s3439" o:spt="203" style="position:absolute;left:4294;top:3105;height:55;width:53;" coordorigin="4294,3105" coordsize="53,55">
              <o:lock v:ext="edit"/>
              <v:shape id="_x0000_s3440" o:spid="_x0000_s3440" style="position:absolute;left:4294;top:3105;height:55;width:53;" fillcolor="#00007F" filled="t" stroked="f" coordorigin="4294,3105" coordsize="53,55" path="m4320,3105l4294,3134,4320,3160,4346,3134,4320,31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41" o:spid="_x0000_s3441" o:spt="203" style="position:absolute;left:4294;top:3105;height:55;width:53;" coordorigin="4294,3105" coordsize="53,55">
              <o:lock v:ext="edit"/>
              <v:shape id="_x0000_s3442" o:spid="_x0000_s3442" style="position:absolute;left:4294;top:3105;height:55;width:53;" filled="f" stroked="t" coordorigin="4294,3105" coordsize="53,55" path="m4320,3105l4346,3134,4320,3160,4294,3134,4320,3105xe">
                <v:path arrowok="t"/>
                <v:fill on="f" focussize="0,0"/>
                <v:stroke weight="0.507874015748031pt" color="#00007F"/>
                <v:imagedata o:title=""/>
                <o:lock v:ext="edit"/>
              </v:shape>
              <v:shape id="_x0000_s3443" o:spid="_x0000_s3443" o:spt="75" type="#_x0000_t75" style="position:absolute;left:4522;top:3062;height:403;width:192;" filled="f" coordsize="21600,21600">
                <v:path/>
                <v:fill on="f" focussize="0,0"/>
                <v:stroke/>
                <v:imagedata r:id="rId272" o:title=""/>
                <o:lock v:ext="edit" aspectratio="t"/>
              </v:shape>
              <v:shape id="_x0000_s3444" o:spid="_x0000_s3444" o:spt="75" type="#_x0000_t75" style="position:absolute;left:4723;top:3062;height:396;width:134;" filled="f" coordsize="21600,21600">
                <v:path/>
                <v:fill on="f" focussize="0,0"/>
                <v:stroke/>
                <v:imagedata r:id="rId273" o:title=""/>
                <o:lock v:ext="edit" aspectratio="t"/>
              </v:shape>
            </v:group>
            <v:group id="_x0000_s3445" o:spid="_x0000_s3445" o:spt="203" style="position:absolute;left:4205;top:3374;height:2;width:240;" coordorigin="4205,3374" coordsize="240,2">
              <o:lock v:ext="edit"/>
              <v:shape id="_x0000_s3446" o:spid="_x0000_s3446" style="position:absolute;left:4205;top:3374;height:2;width:240;" filled="f" stroked="t" coordorigin="4205,3374" coordsize="240,0" path="m4205,3374l4445,3374e">
                <v:path arrowok="t"/>
                <v:fill on="f" focussize="0,0"/>
                <v:stroke weight="0.507874015748031pt" color="#FF00FF"/>
                <v:imagedata o:title=""/>
                <o:lock v:ext="edit"/>
              </v:shape>
            </v:group>
            <v:group id="_x0000_s3447" o:spid="_x0000_s3447" o:spt="203" style="position:absolute;left:4294;top:3345;height:48;width:46;" coordorigin="4294,3345" coordsize="46,48">
              <o:lock v:ext="edit"/>
              <v:shape id="_x0000_s3448" o:spid="_x0000_s3448" style="position:absolute;left:4294;top:3345;height:48;width:46;" filled="f" stroked="t" coordorigin="4294,3345" coordsize="46,48" path="m4294,3369l4339,3369e">
                <v:path arrowok="t"/>
                <v:fill on="f" focussize="0,0"/>
                <v:stroke weight="2.5pt" color="#FF00FF"/>
                <v:imagedata o:title=""/>
                <o:lock v:ext="edit"/>
              </v:shape>
            </v:group>
            <v:group id="_x0000_s3449" o:spid="_x0000_s3449" o:spt="203" style="position:absolute;left:4294;top:3345;height:48;width:46;" coordorigin="4294,3345" coordsize="46,48">
              <o:lock v:ext="edit"/>
              <v:shape id="_x0000_s3450" o:spid="_x0000_s3450" style="position:absolute;left:4294;top:3345;height:48;width:46;" filled="f" stroked="t" coordorigin="4294,3345" coordsize="46,48" path="m4289,3369l4344,3369e">
                <v:path arrowok="t"/>
                <v:fill on="f" focussize="0,0"/>
                <v:stroke weight="3.00787401574803pt" color="#FF00FF"/>
                <v:imagedata o:title=""/>
                <o:lock v:ext="edit"/>
              </v:shape>
              <v:shape id="_x0000_s3451" o:spid="_x0000_s3451" o:spt="75" type="#_x0000_t75" style="position:absolute;left:4522;top:3304;height:396;width:173;" filled="f" coordsize="21600,21600">
                <v:path/>
                <v:fill on="f" focussize="0,0"/>
                <v:stroke/>
                <v:imagedata r:id="rId274" o:title=""/>
                <o:lock v:ext="edit" aspectratio="t"/>
              </v:shape>
              <v:shape id="_x0000_s3452" o:spid="_x0000_s3452" o:spt="75" type="#_x0000_t75" style="position:absolute;left:4723;top:3304;height:396;width:134;" filled="f" coordsize="21600,21600">
                <v:path/>
                <v:fill on="f" focussize="0,0"/>
                <v:stroke/>
                <v:imagedata r:id="rId275" o:title=""/>
                <o:lock v:ext="edit" aspectratio="t"/>
              </v:shape>
            </v:group>
            <v:group id="_x0000_s3453" o:spid="_x0000_s3453" o:spt="203" style="position:absolute;left:4205;top:3614;height:2;width:240;" coordorigin="4205,3614" coordsize="240,2">
              <o:lock v:ext="edit"/>
              <v:shape id="_x0000_s3454" o:spid="_x0000_s3454" style="position:absolute;left:4205;top:3614;height:2;width:240;" filled="f" stroked="t" coordorigin="4205,3614" coordsize="240,0" path="m4205,3614l4445,3614e">
                <v:path arrowok="t"/>
                <v:fill on="f" focussize="0,0"/>
                <v:stroke weight="0.507874015748031pt" color="#007F00"/>
                <v:imagedata o:title=""/>
                <o:lock v:ext="edit"/>
              </v:shape>
            </v:group>
            <v:group id="_x0000_s3455" o:spid="_x0000_s3455" o:spt="203" style="position:absolute;left:4294;top:3588;height:55;width:53;" coordorigin="4294,3588" coordsize="53,55">
              <o:lock v:ext="edit"/>
              <v:shape id="_x0000_s3456" o:spid="_x0000_s3456" style="position:absolute;left:4294;top:3588;height:55;width:53;" fillcolor="#007F00" filled="t" stroked="f" coordorigin="4294,3588" coordsize="53,55" path="m4320,3588l4294,3643,4346,3643,4320,35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457" o:spid="_x0000_s3457" o:spt="203" style="position:absolute;left:4294;top:3588;height:55;width:53;" coordorigin="4294,3588" coordsize="53,55">
              <o:lock v:ext="edit"/>
              <v:shape id="_x0000_s3458" o:spid="_x0000_s3458" style="position:absolute;left:4294;top:3588;height:55;width:53;" filled="f" stroked="t" coordorigin="4294,3588" coordsize="53,55" path="m4320,3588l4346,3643,4294,3643,4320,3588xe">
                <v:path arrowok="t"/>
                <v:fill on="f" focussize="0,0"/>
                <v:stroke weight="0.507874015748031pt" color="#007F00"/>
                <v:imagedata o:title=""/>
                <o:lock v:ext="edit"/>
              </v:shape>
              <v:shape id="_x0000_s3459" o:spid="_x0000_s3459" o:spt="75" type="#_x0000_t75" style="position:absolute;left:4526;top:3544;height:398;width:331;" filled="f" coordsize="21600,21600">
                <v:path/>
                <v:fill on="f" focussize="0,0"/>
                <v:stroke/>
                <v:imagedata r:id="rId276" o:title=""/>
                <o:lock v:ext="edit" aspectratio="t"/>
              </v:shape>
            </v:group>
            <v:group id="_x0000_s3460" o:spid="_x0000_s3460" o:spt="203" style="position:absolute;left:4205;top:3856;height:2;width:240;" coordorigin="4205,3856" coordsize="240,2">
              <o:lock v:ext="edit"/>
              <v:shape id="_x0000_s3461" o:spid="_x0000_s3461" style="position:absolute;left:4205;top:3856;height:2;width:240;" filled="f" stroked="t" coordorigin="4205,3856" coordsize="240,0" path="m4205,3856l4445,3856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2" o:spid="_x0000_s3462" o:spt="203" style="position:absolute;left:4294;top:3828;height:29;width:26;" coordorigin="4294,3828" coordsize="26,29">
              <o:lock v:ext="edit"/>
              <v:shape id="_x0000_s3463" o:spid="_x0000_s3463" style="position:absolute;left:4294;top:3828;height:29;width:26;" filled="f" stroked="t" coordorigin="4294,3828" coordsize="26,29" path="m4320,3856l4294,3828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4" o:spid="_x0000_s3464" o:spt="203" style="position:absolute;left:4320;top:3856;height:26;width:26;" coordorigin="4320,3856" coordsize="26,26">
              <o:lock v:ext="edit"/>
              <v:shape id="_x0000_s3465" o:spid="_x0000_s3465" style="position:absolute;left:4320;top:3856;height:26;width:26;" filled="f" stroked="t" coordorigin="4320,3856" coordsize="26,26" path="m4320,3856l4346,3883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  <v:group id="_x0000_s3466" o:spid="_x0000_s3466" o:spt="203" style="position:absolute;left:4294;top:3856;height:26;width:26;" coordorigin="4294,3856" coordsize="26,26">
              <o:lock v:ext="edit"/>
              <v:shape id="_x0000_s3467" o:spid="_x0000_s3467" style="position:absolute;left:4294;top:3856;height:26;width:26;" filled="f" stroked="t" coordorigin="4294,3856" coordsize="26,26" path="m4320,3856l4294,3883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  <v:shape id="_x0000_s3468" o:spid="_x0000_s3468" o:spt="75" type="#_x0000_t75" style="position:absolute;left:4522;top:3787;height:389;width:211;" filled="f" coordsize="21600,21600">
                <v:path/>
                <v:fill on="f" focussize="0,0"/>
                <v:stroke/>
                <v:imagedata r:id="rId277" o:title=""/>
                <o:lock v:ext="edit" aspectratio="t"/>
              </v:shape>
              <v:shape id="_x0000_s3469" o:spid="_x0000_s3469" o:spt="75" type="#_x0000_t75" style="position:absolute;left:4723;top:3784;height:396;width:134;" filled="f" coordsize="21600,21600">
                <v:path/>
                <v:fill on="f" focussize="0,0"/>
                <v:stroke/>
                <v:imagedata r:id="rId273" o:title=""/>
                <o:lock v:ext="edit" aspectratio="t"/>
              </v:shape>
            </v:group>
            <v:group id="_x0000_s3470" o:spid="_x0000_s3470" o:spt="203" style="position:absolute;left:4320;top:3828;height:29;width:26;" coordorigin="4320,3828" coordsize="26,29">
              <o:lock v:ext="edit"/>
              <v:shape id="_x0000_s3471" o:spid="_x0000_s3471" style="position:absolute;left:4320;top:3828;height:29;width:26;" filled="f" stroked="t" coordorigin="4320,3828" coordsize="26,29" path="m4320,3856l4346,3828e">
                <v:path arrowok="t"/>
                <v:fill on="f" focussize="0,0"/>
                <v:stroke weight="0.507874015748031pt" color="#FF0000"/>
                <v:imagedata o:title=""/>
                <o:lock v:ext="edit"/>
              </v:shape>
            </v:group>
          </v:group>
        </w:pict>
      </w:r>
      <w:r>
        <w:pict>
          <v:group id="_x0000_s3472" o:spid="_x0000_s3472" o:spt="203" style="position:absolute;left:0pt;margin-left:48.95pt;margin-top:101.95pt;height:38.25pt;width:7.65pt;mso-position-horizontal-relative:page;z-index:-9216;mso-width-relative:page;mso-height-relative:page;" coordorigin="979,2040" coordsize="154,766">
            <o:lock v:ext="edit"/>
            <v:shape id="_x0000_s3473" o:spid="_x0000_s3473" o:spt="75" type="#_x0000_t75" style="position:absolute;left:979;top:2388;height:418;width:154;" filled="f" coordsize="21600,21600">
              <v:path/>
              <v:fill on="f" focussize="0,0"/>
              <v:stroke/>
              <v:imagedata r:id="rId278" o:title=""/>
              <o:lock v:ext="edit" aspectratio="t"/>
            </v:shape>
            <v:shape id="_x0000_s3474" o:spid="_x0000_s3474" o:spt="75" type="#_x0000_t75" style="position:absolute;left:979;top:2040;height:739;width:146;" filled="f" coordsize="21600,21600">
              <v:path/>
              <v:fill on="f" focussize="0,0"/>
              <v:stroke/>
              <v:imagedata r:id="rId279" o:title=""/>
              <o:lock v:ext="edit" aspectratio="t"/>
            </v:shape>
          </v:group>
        </w:pict>
      </w:r>
      <w:r>
        <w:pict>
          <v:shape id="_x0000_s3475" o:spid="_x0000_s3475" o:spt="202" type="#_x0000_t202" style="position:absolute;left:0pt;margin-left:303.9pt;margin-top:100.45pt;height:28.65pt;width:11.5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;mso-layout-flow-alt:bottom-to-top;">
              <w:txbxContent>
                <w:p>
                  <w:pPr>
                    <w:spacing w:before="0" w:after="0" w:line="216" w:lineRule="exact"/>
                    <w:ind w:left="20" w:right="-49"/>
                    <w:jc w:val="left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%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4"/>
                      <w:w w:val="1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1"/>
                      <w:w w:val="101"/>
                      <w:sz w:val="19"/>
                      <w:szCs w:val="19"/>
                    </w:rPr>
                    <w:t>E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-2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  <w:w w:val="101"/>
                      <w:sz w:val="19"/>
                      <w:szCs w:val="19"/>
                    </w:rPr>
                    <w:t>f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0"/>
                      <w:w w:val="100"/>
                      <w:sz w:val="19"/>
                      <w:szCs w:val="19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476" o:spid="_x0000_s3476" o:spt="203" style="position:absolute;left:0pt;margin-left:337.2pt;margin-top:26.3pt;height:196.55pt;width:210.35pt;mso-position-horizontal-relative:page;z-index:-9216;mso-width-relative:page;mso-height-relative:page;" coordorigin="6744,526" coordsize="4207,3931">
            <o:lock v:ext="edit"/>
            <v:group id="_x0000_s3477" o:spid="_x0000_s3477" o:spt="203" style="position:absolute;left:10025;top:3709;height:2;width:886;" coordorigin="10025,3709" coordsize="886,2">
              <o:lock v:ext="edit"/>
              <v:shape id="_x0000_s3478" o:spid="_x0000_s3478" style="position:absolute;left:10025;top:3709;height:2;width:886;" filled="f" stroked="t" coordorigin="10025,3709" coordsize="886,0" path="m10025,3709l10910,37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79" o:spid="_x0000_s3479" o:spt="203" style="position:absolute;left:7027;top:3709;height:2;width:2261;" coordorigin="7027,3709" coordsize="2261,2">
              <o:lock v:ext="edit"/>
              <v:shape id="_x0000_s3480" o:spid="_x0000_s3480" style="position:absolute;left:7027;top:3709;height:2;width:2261;" filled="f" stroked="t" coordorigin="7027,3709" coordsize="2261,0" path="m7027,3709l9288,37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1" o:spid="_x0000_s3481" o:spt="203" style="position:absolute;left:7027;top:3358;height:2;width:2261;" coordorigin="7027,3358" coordsize="2261,2">
              <o:lock v:ext="edit"/>
              <v:shape id="_x0000_s3482" o:spid="_x0000_s3482" style="position:absolute;left:7027;top:3358;height:2;width:2261;" filled="f" stroked="t" coordorigin="7027,3358" coordsize="2261,0" path="m7027,3358l9288,3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3" o:spid="_x0000_s3483" o:spt="203" style="position:absolute;left:7027;top:3015;height:2;width:3883;" coordorigin="7027,3015" coordsize="3883,2">
              <o:lock v:ext="edit"/>
              <v:shape id="_x0000_s3484" o:spid="_x0000_s3484" style="position:absolute;left:7027;top:3015;height:2;width:3883;" filled="f" stroked="t" coordorigin="7027,3015" coordsize="3883,0" path="m7027,3015l10910,301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5" o:spid="_x0000_s3485" o:spt="203" style="position:absolute;left:7027;top:2665;height:2;width:3883;" coordorigin="7027,2665" coordsize="3883,2">
              <o:lock v:ext="edit"/>
              <v:shape id="_x0000_s3486" o:spid="_x0000_s3486" style="position:absolute;left:7027;top:2665;height:2;width:3883;" filled="f" stroked="t" coordorigin="7027,2665" coordsize="3883,0" path="m7027,2665l10910,266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7" o:spid="_x0000_s3487" o:spt="203" style="position:absolute;left:7027;top:2314;height:2;width:3883;" coordorigin="7027,2314" coordsize="3883,2">
              <o:lock v:ext="edit"/>
              <v:shape id="_x0000_s3488" o:spid="_x0000_s3488" style="position:absolute;left:7027;top:2314;height:2;width:3883;" filled="f" stroked="t" coordorigin="7027,2314" coordsize="3883,0" path="m7027,2314l10910,231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89" o:spid="_x0000_s3489" o:spt="203" style="position:absolute;left:7027;top:1964;height:2;width:3883;" coordorigin="7027,1964" coordsize="3883,2">
              <o:lock v:ext="edit"/>
              <v:shape id="_x0000_s3490" o:spid="_x0000_s3490" style="position:absolute;left:7027;top:1964;height:2;width:3883;" filled="f" stroked="t" coordorigin="7027,1964" coordsize="3883,0" path="m7027,1964l10910,196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1" o:spid="_x0000_s3491" o:spt="203" style="position:absolute;left:7027;top:1614;height:2;width:3883;" coordorigin="7027,1614" coordsize="3883,2">
              <o:lock v:ext="edit"/>
              <v:shape id="_x0000_s3492" o:spid="_x0000_s3492" style="position:absolute;left:7027;top:1614;height:2;width:3883;" filled="f" stroked="t" coordorigin="7027,1614" coordsize="3883,0" path="m7027,1614l10910,161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3" o:spid="_x0000_s3493" o:spt="203" style="position:absolute;left:7027;top:1273;height:2;width:3883;" coordorigin="7027,1273" coordsize="3883,2">
              <o:lock v:ext="edit"/>
              <v:shape id="_x0000_s3494" o:spid="_x0000_s3494" style="position:absolute;left:7027;top:1273;height:2;width:3883;" filled="f" stroked="t" coordorigin="7027,1273" coordsize="3883,0" path="m7027,1273l10910,12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5" o:spid="_x0000_s3495" o:spt="203" style="position:absolute;left:7027;top:922;height:2;width:3883;" coordorigin="7027,922" coordsize="3883,2">
              <o:lock v:ext="edit"/>
              <v:shape id="_x0000_s3496" o:spid="_x0000_s3496" style="position:absolute;left:7027;top:922;height:2;width:3883;" filled="f" stroked="t" coordorigin="7027,922" coordsize="3883,0" path="m7027,922l10910,9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7" o:spid="_x0000_s3497" o:spt="203" style="position:absolute;left:7027;top:572;height:2;width:3883;" coordorigin="7027,572" coordsize="3883,2">
              <o:lock v:ext="edit"/>
              <v:shape id="_x0000_s3498" o:spid="_x0000_s3498" style="position:absolute;left:7027;top:572;height:2;width:3883;" filled="f" stroked="t" coordorigin="7027,572" coordsize="3883,0" path="m7027,572l10910,5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499" o:spid="_x0000_s3499" o:spt="203" style="position:absolute;left:7716;top:572;height:3540;width:2;" coordorigin="7716,572" coordsize="2,3540">
              <o:lock v:ext="edit"/>
              <v:shape id="_x0000_s3500" o:spid="_x0000_s3500" style="position:absolute;left:7716;top:572;height:3540;width:2;" filled="f" stroked="t" coordorigin="7716,572" coordsize="0,3540" path="m7716,572l7716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1" o:spid="_x0000_s3501" o:spt="203" style="position:absolute;left:8362;top:572;height:3540;width:2;" coordorigin="8362,572" coordsize="2,3540">
              <o:lock v:ext="edit"/>
              <v:shape id="_x0000_s3502" o:spid="_x0000_s3502" style="position:absolute;left:8362;top:572;height:3540;width:2;" filled="f" stroked="t" coordorigin="8362,572" coordsize="0,3540" path="m8362,572l8362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3" o:spid="_x0000_s3503" o:spt="203" style="position:absolute;left:8998;top:572;height:3540;width:2;" coordorigin="8998,572" coordsize="2,3540">
              <o:lock v:ext="edit"/>
              <v:shape id="_x0000_s3504" o:spid="_x0000_s3504" style="position:absolute;left:8998;top:572;height:3540;width:2;" filled="f" stroked="t" coordorigin="8998,572" coordsize="0,3540" path="m8998,572l8998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5" o:spid="_x0000_s3505" o:spt="203" style="position:absolute;left:9631;top:572;height:2474;width:2;" coordorigin="9631,572" coordsize="2,2474">
              <o:lock v:ext="edit"/>
              <v:shape id="_x0000_s3506" o:spid="_x0000_s3506" style="position:absolute;left:9631;top:572;height:2474;width:2;" filled="f" stroked="t" coordorigin="9631,572" coordsize="0,2474" path="m9631,572l9631,304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7" o:spid="_x0000_s3507" o:spt="203" style="position:absolute;left:9631;top:4018;height:94;width:2;" coordorigin="9631,4018" coordsize="2,94">
              <o:lock v:ext="edit"/>
              <v:shape id="_x0000_s3508" o:spid="_x0000_s3508" style="position:absolute;left:9631;top:4018;height:94;width:2;" filled="f" stroked="t" coordorigin="9631,4018" coordsize="0,94" path="m9631,4018l9631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09" o:spid="_x0000_s3509" o:spt="203" style="position:absolute;left:10025;top:3358;height:2;width:886;" coordorigin="10025,3358" coordsize="886,2">
              <o:lock v:ext="edit"/>
              <v:shape id="_x0000_s3510" o:spid="_x0000_s3510" style="position:absolute;left:10025;top:3358;height:2;width:886;" filled="f" stroked="t" coordorigin="10025,3358" coordsize="886,0" path="m10025,3358l10910,3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1" o:spid="_x0000_s3511" o:spt="203" style="position:absolute;left:10277;top:572;height:3540;width:2;" coordorigin="10277,572" coordsize="2,3540">
              <o:lock v:ext="edit"/>
              <v:shape id="_x0000_s3512" o:spid="_x0000_s3512" style="position:absolute;left:10277;top:572;height:3540;width:2;" filled="f" stroked="t" coordorigin="10277,572" coordsize="0,3540" path="m10277,572l10277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3" o:spid="_x0000_s3513" o:spt="203" style="position:absolute;left:10910;top:572;height:3540;width:2;" coordorigin="10910,572" coordsize="2,3540">
              <o:lock v:ext="edit"/>
              <v:shape id="_x0000_s3514" o:spid="_x0000_s3514" style="position:absolute;left:10910;top:572;height:3540;width:2;" filled="f" stroked="t" coordorigin="10910,572" coordsize="0,3540" path="m10910,572l10910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5" o:spid="_x0000_s3515" o:spt="203" style="position:absolute;left:7082;top:572;height:3487;width:3828;" coordorigin="7082,572" coordsize="3828,3487">
              <o:lock v:ext="edit"/>
              <v:shape id="_x0000_s3516" o:spid="_x0000_s3516" style="position:absolute;left:7082;top:572;height:3487;width:3828;" filled="f" stroked="t" coordorigin="7082,572" coordsize="3828,3487" path="m7082,4059l10910,4059,10910,572,7082,572,7082,4059xe">
                <v:path arrowok="t"/>
                <v:fill on="f" focussize="0,0"/>
                <v:stroke weight="0.502204724409449pt" color="#7F7F7F"/>
                <v:imagedata o:title=""/>
                <o:lock v:ext="edit"/>
              </v:shape>
            </v:group>
            <v:group id="_x0000_s3517" o:spid="_x0000_s3517" o:spt="203" style="position:absolute;left:7082;top:572;height:3540;width:2;" coordorigin="7082,572" coordsize="2,3540">
              <o:lock v:ext="edit"/>
              <v:shape id="_x0000_s3518" o:spid="_x0000_s3518" style="position:absolute;left:7082;top:572;height:3540;width:2;" filled="f" stroked="t" coordorigin="7082,572" coordsize="0,3540" path="m7082,572l7082,4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19" o:spid="_x0000_s3519" o:spt="203" style="position:absolute;left:7027;top:4059;height:2;width:3883;" coordorigin="7027,4059" coordsize="3883,2">
              <o:lock v:ext="edit"/>
              <v:shape id="_x0000_s3520" o:spid="_x0000_s3520" style="position:absolute;left:7027;top:4059;height:2;width:3883;" filled="f" stroked="t" coordorigin="7027,4059" coordsize="3883,0" path="m7027,4059l10910,405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521" o:spid="_x0000_s3521" o:spt="203" style="position:absolute;left:7082;top:1011;height:3048;width:3355;" coordorigin="7082,1011" coordsize="3355,3048">
              <o:lock v:ext="edit"/>
              <v:shape id="_x0000_s3522" o:spid="_x0000_s3522" style="position:absolute;left:7082;top:1011;height:3048;width:3355;" filled="f" stroked="t" coordorigin="7082,1011" coordsize="3355,3048" path="m7082,4059l7090,3915,7109,3771,7135,3483,7145,3339,7162,3205,7171,3080,7188,2972,7207,2871,7217,2782,7234,2701,7243,2629,7270,2504,7296,2386,7322,2278,7342,2190,7368,2108,7394,2036,7421,1964,7447,1902,7502,1794,7555,1705,7610,1623,7654,1551,7709,1496,7762,1443,7814,1398,7870,1362,7922,1326,8030,1263,8129,1218,8237,1182,8342,1146,8441,1119,8549,1102,8657,1083,8755,1066,8863,1057,8969,1040,9067,1030,9175,1021,9283,1021,9391,1021,9434,1011,9490,1011,9595,1011,10169,1011,10222,1021,10330,1021,10438,1030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23" o:spid="_x0000_s3523" o:spt="203" style="position:absolute;left:7082;top:1004;height:3055;width:3355;" coordorigin="7082,1004" coordsize="3355,3055">
              <o:lock v:ext="edit"/>
              <v:shape id="_x0000_s3524" o:spid="_x0000_s3524" style="position:absolute;left:7082;top:1004;height:3055;width:3355;" filled="f" stroked="t" coordorigin="7082,1004" coordsize="3355,3055" path="m7082,4059l7090,3906,7109,3735,7135,3411,7145,3250,7162,3097,7171,2962,7188,2835,7198,2730,7217,2638,7234,2557,7243,2485,7270,2360,7296,2242,7322,2134,7342,2046,7368,1964,7394,1892,7421,1830,7447,1767,7502,1669,7555,1578,7610,1506,7654,1443,7709,1390,7762,1345,7814,1299,7870,1273,7922,1246,8030,1191,8074,1165,8129,1146,8182,1129,8237,1119,8342,1093,8441,1066,8549,1047,8657,1040,8765,1030,8863,1021,8916,1011,8969,1011,9067,1004,9175,1004,9283,1004,9854,1004,9910,1011,10018,1011,10116,1021,10222,1030,10277,1030,10330,1040,10382,1057,10438,1074e">
                <v:path arrowok="t"/>
                <v:fill on="f" focussize="0,0"/>
                <v:stroke weight="0.502204724409449pt" color="#FF00FF"/>
                <v:imagedata o:title=""/>
                <o:lock v:ext="edit"/>
              </v:shape>
            </v:group>
            <v:group id="_x0000_s3525" o:spid="_x0000_s3525" o:spt="203" style="position:absolute;left:7082;top:1040;height:3019;width:3355;" coordorigin="7082,1040" coordsize="3355,3019">
              <o:lock v:ext="edit"/>
              <v:shape id="_x0000_s3526" o:spid="_x0000_s3526" style="position:absolute;left:7082;top:1040;height:3019;width:3355;" filled="f" stroked="t" coordorigin="7082,1040" coordsize="3355,3019" path="m7082,4059l7109,3817,7135,3565,7145,3447,7162,3330,7171,3222,7188,3123,7207,3034,7217,2953,7234,2881,7243,2809,7270,2694,7296,2576,7322,2468,7342,2377,7368,2298,7394,2216,7421,2144,7447,2082,7502,1964,7555,1866,7610,1784,7654,1705,7709,1640,7762,1587,7814,1532,7870,1489,7922,1453,7968,1417,8021,1381,8129,1326,8237,1282,8342,1237,8441,1201,8549,1174,8657,1146,8765,1129,8863,1110,8916,1102,8969,1093,9067,1083,9175,1074,9283,1066,9391,1057,9490,1047,9595,1047,9650,1040,10330,1040,10438,1040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27" o:spid="_x0000_s3527" o:spt="203" style="position:absolute;left:7082;top:1004;height:3055;width:3355;" coordorigin="7082,1004" coordsize="3355,3055">
              <o:lock v:ext="edit"/>
              <v:shape id="_x0000_s3528" o:spid="_x0000_s3528" style="position:absolute;left:7082;top:1004;height:3055;width:3355;" filled="f" stroked="t" coordorigin="7082,1004" coordsize="3355,3055" path="m7082,4059l7090,3906,7109,3752,7135,3447,7145,3294,7162,3150,7171,3015,7188,2900,7207,2799,7217,2701,7234,2622,7243,2550,7270,2422,7296,2307,7322,2199,7342,2108,7368,2026,7394,1954,7421,1885,7447,1830,7502,1722,7555,1633,7610,1561,7654,1496,7709,1434,7762,1390,7814,1345,7870,1309,7922,1282,7975,1246,8030,1218,8129,1174,8182,1155,8237,1146,8290,1129,8342,1110,8388,1102,8441,1093,8549,1074,8657,1057,8765,1047,8863,1030,8916,1021,8969,1021,9067,1011,9175,1011,9283,1011,9336,1004,9854,1004,9910,1011,10018,1011,10116,1011,10222,1021,10330,1030,10438,104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29" o:spid="_x0000_s3529" o:spt="203" style="position:absolute;left:7054;top:4030;height:55;width:55;" coordorigin="7054,4030" coordsize="55,55">
              <o:lock v:ext="edit"/>
              <v:shape id="_x0000_s3530" o:spid="_x0000_s3530" style="position:absolute;left:7054;top:4030;height:55;width:55;" fillcolor="#00007F" filled="t" stroked="f" coordorigin="7054,4030" coordsize="55,55" path="m7082,4030l7054,4059,7082,4086,7109,4059,7082,40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1" o:spid="_x0000_s3531" o:spt="203" style="position:absolute;left:7054;top:4030;height:55;width:55;" coordorigin="7054,4030" coordsize="55,55">
              <o:lock v:ext="edit"/>
              <v:shape id="_x0000_s3532" o:spid="_x0000_s3532" style="position:absolute;left:7054;top:4030;height:55;width:55;" filled="f" stroked="t" coordorigin="7054,4030" coordsize="55,55" path="m7082,4030l7109,4059,7082,4086,7054,4059,7082,403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33" o:spid="_x0000_s3533" o:spt="203" style="position:absolute;left:7162;top:2943;height:55;width:55;" coordorigin="7162,2943" coordsize="55,55">
              <o:lock v:ext="edit"/>
              <v:shape id="_x0000_s3534" o:spid="_x0000_s3534" style="position:absolute;left:7162;top:2943;height:55;width:55;" fillcolor="#00007F" filled="t" stroked="f" coordorigin="7162,2943" coordsize="55,55" path="m7188,2943l7162,2972,7188,2998,7217,2972,7188,29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5" o:spid="_x0000_s3535" o:spt="203" style="position:absolute;left:7162;top:2943;height:55;width:55;" coordorigin="7162,2943" coordsize="55,55">
              <o:lock v:ext="edit"/>
              <v:shape id="_x0000_s3536" o:spid="_x0000_s3536" style="position:absolute;left:7162;top:2943;height:55;width:55;" filled="f" stroked="t" coordorigin="7162,2943" coordsize="55,55" path="m7188,2943l7217,2972,7188,2998,7162,2972,7188,2943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37" o:spid="_x0000_s3537" o:spt="203" style="position:absolute;left:7270;top:2360;height:53;width:53;" coordorigin="7270,2360" coordsize="53,53">
              <o:lock v:ext="edit"/>
              <v:shape id="_x0000_s3538" o:spid="_x0000_s3538" style="position:absolute;left:7270;top:2360;height:53;width:53;" fillcolor="#00007F" filled="t" stroked="f" coordorigin="7270,2360" coordsize="53,53" path="m7296,2360l7270,2386,7296,2413,7322,2386,7296,23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39" o:spid="_x0000_s3539" o:spt="203" style="position:absolute;left:7270;top:2360;height:53;width:53;" coordorigin="7270,2360" coordsize="53,53">
              <o:lock v:ext="edit"/>
              <v:shape id="_x0000_s3540" o:spid="_x0000_s3540" style="position:absolute;left:7270;top:2360;height:53;width:53;" filled="f" stroked="t" coordorigin="7270,2360" coordsize="53,53" path="m7296,2360l7322,2386,7296,2413,7270,2386,7296,236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541" o:spid="_x0000_s3541" o:spt="203" style="position:absolute;left:7368;top:2010;height:53;width:53;" coordorigin="7368,2010" coordsize="53,53">
              <o:lock v:ext="edit"/>
              <v:shape id="_x0000_s3542" o:spid="_x0000_s3542" style="position:absolute;left:7368;top:2010;height:53;width:53;" fillcolor="#00007F" filled="t" stroked="f" coordorigin="7368,2010" coordsize="53,53" path="m7394,2010l7368,2036,7394,2062,7421,2036,7394,2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43" o:spid="_x0000_s3543" o:spt="203" style="position:absolute;left:7368;top:2010;height:53;width:53;" coordorigin="7368,2010" coordsize="53,53">
              <o:lock v:ext="edit"/>
              <v:shape id="_x0000_s3544" o:spid="_x0000_s3544" style="position:absolute;left:7368;top:2010;height:53;width:53;" filled="f" stroked="t" coordorigin="7368,2010" coordsize="53,53" path="m7394,2010l7421,2036,7394,2062,7368,2036,7394,2010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  <v:shape id="_x0000_s3545" o:spid="_x0000_s3545" o:spt="75" type="#_x0000_t75" style="position:absolute;left:7447;top:946;height:879;width:3036;" filled="f" coordsize="21600,21600">
                <v:path/>
                <v:fill on="f" focussize="0,0"/>
                <v:stroke/>
                <v:imagedata r:id="rId280" o:title=""/>
                <o:lock v:ext="edit" aspectratio="t"/>
              </v:shape>
            </v:group>
            <v:group id="_x0000_s3546" o:spid="_x0000_s3546" o:spt="203" style="position:absolute;left:7054;top:4030;height:46;width:46;" coordorigin="7054,4030" coordsize="46,46">
              <o:lock v:ext="edit"/>
              <v:shape id="_x0000_s3547" o:spid="_x0000_s3547" style="position:absolute;left:7054;top:4030;height:46;width:46;" filled="f" stroked="t" coordorigin="7054,4030" coordsize="46,46" path="m7054,4053l7099,405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48" o:spid="_x0000_s3548" o:spt="203" style="position:absolute;left:7054;top:4030;height:46;width:46;" coordorigin="7054,4030" coordsize="46,46">
              <o:lock v:ext="edit"/>
              <v:shape id="_x0000_s3549" o:spid="_x0000_s3549" style="position:absolute;left:7054;top:4030;height:46;width:46;" filled="f" stroked="t" coordorigin="7054,4030" coordsize="46,46" path="m7049,4053l7104,4053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0" o:spid="_x0000_s3550" o:spt="203" style="position:absolute;left:7162;top:2809;height:46;width:46;" coordorigin="7162,2809" coordsize="46,46">
              <o:lock v:ext="edit"/>
              <v:shape id="_x0000_s3551" o:spid="_x0000_s3551" style="position:absolute;left:7162;top:2809;height:46;width:46;" filled="f" stroked="t" coordorigin="7162,2809" coordsize="46,46" path="m7162,2832l7207,2832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52" o:spid="_x0000_s3552" o:spt="203" style="position:absolute;left:7162;top:2809;height:46;width:46;" coordorigin="7162,2809" coordsize="46,46">
              <o:lock v:ext="edit"/>
              <v:shape id="_x0000_s3553" o:spid="_x0000_s3553" style="position:absolute;left:7162;top:2809;height:46;width:46;" filled="f" stroked="t" coordorigin="7162,2809" coordsize="46,46" path="m7157,2832l7212,2832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4" o:spid="_x0000_s3554" o:spt="203" style="position:absolute;left:7270;top:2216;height:46;width:46;" coordorigin="7270,2216" coordsize="46,46">
              <o:lock v:ext="edit"/>
              <v:shape id="_x0000_s3555" o:spid="_x0000_s3555" style="position:absolute;left:7270;top:2216;height:46;width:46;" filled="f" stroked="t" coordorigin="7270,2216" coordsize="46,46" path="m7270,2239l7315,223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56" o:spid="_x0000_s3556" o:spt="203" style="position:absolute;left:7270;top:2216;height:46;width:46;" coordorigin="7270,2216" coordsize="46,46">
              <o:lock v:ext="edit"/>
              <v:shape id="_x0000_s3557" o:spid="_x0000_s3557" style="position:absolute;left:7270;top:2216;height:46;width:46;" filled="f" stroked="t" coordorigin="7270,2216" coordsize="46,46" path="m7265,2239l7320,2239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58" o:spid="_x0000_s3558" o:spt="203" style="position:absolute;left:7368;top:1866;height:46;width:46;" coordorigin="7368,1866" coordsize="46,46">
              <o:lock v:ext="edit"/>
              <v:shape id="_x0000_s3559" o:spid="_x0000_s3559" style="position:absolute;left:7368;top:1866;height:46;width:46;" filled="f" stroked="t" coordorigin="7368,1866" coordsize="46,46" path="m7368,1888l7414,1888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560" o:spid="_x0000_s3560" o:spt="203" style="position:absolute;left:7368;top:1866;height:46;width:46;" coordorigin="7368,1866" coordsize="46,46">
              <o:lock v:ext="edit"/>
              <v:shape id="_x0000_s3561" o:spid="_x0000_s3561" style="position:absolute;left:7368;top:1866;height:46;width:46;" filled="f" stroked="t" coordorigin="7368,1866" coordsize="46,46" path="m7363,1888l7419,1888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</v:group>
            <v:group id="_x0000_s3562" o:spid="_x0000_s3562" o:spt="203" style="position:absolute;left:7054;top:4030;height:55;width:55;" coordorigin="7054,4030" coordsize="55,55">
              <o:lock v:ext="edit"/>
              <v:shape id="_x0000_s3563" o:spid="_x0000_s3563" style="position:absolute;left:7054;top:4030;height:55;width:55;" fillcolor="#007F00" filled="t" stroked="f" coordorigin="7054,4030" coordsize="55,55" path="m7082,4030l7054,4086,7109,4086,7082,40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64" o:spid="_x0000_s3564" o:spt="203" style="position:absolute;left:7054;top:4030;height:55;width:55;" coordorigin="7054,4030" coordsize="55,55">
              <o:lock v:ext="edit"/>
              <v:shape id="_x0000_s3565" o:spid="_x0000_s3565" style="position:absolute;left:7054;top:4030;height:55;width:55;" filled="f" stroked="t" coordorigin="7054,4030" coordsize="55,55" path="m7082,4030l7109,4086,7054,4086,7082,403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66" o:spid="_x0000_s3566" o:spt="203" style="position:absolute;left:7162;top:3097;height:53;width:55;" coordorigin="7162,3097" coordsize="55,53">
              <o:lock v:ext="edit"/>
              <v:shape id="_x0000_s3567" o:spid="_x0000_s3567" style="position:absolute;left:7162;top:3097;height:53;width:55;" fillcolor="#007F00" filled="t" stroked="f" coordorigin="7162,3097" coordsize="55,53" path="m7188,3097l7162,3150,7217,3150,7188,30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68" o:spid="_x0000_s3568" o:spt="203" style="position:absolute;left:7162;top:3097;height:53;width:55;" coordorigin="7162,3097" coordsize="55,53">
              <o:lock v:ext="edit"/>
              <v:shape id="_x0000_s3569" o:spid="_x0000_s3569" style="position:absolute;left:7162;top:3097;height:53;width:55;" filled="f" stroked="t" coordorigin="7162,3097" coordsize="55,53" path="m7188,3097l7217,3150,7162,3150,7188,3097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0" o:spid="_x0000_s3570" o:spt="203" style="position:absolute;left:7270;top:2550;height:53;width:53;" coordorigin="7270,2550" coordsize="53,53">
              <o:lock v:ext="edit"/>
              <v:shape id="_x0000_s3571" o:spid="_x0000_s3571" style="position:absolute;left:7270;top:2550;height:53;width:53;" fillcolor="#007F00" filled="t" stroked="f" coordorigin="7270,2550" coordsize="53,53" path="m7296,2550l7270,2602,7322,2602,7296,25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72" o:spid="_x0000_s3572" o:spt="203" style="position:absolute;left:7270;top:2550;height:53;width:53;" coordorigin="7270,2550" coordsize="53,53">
              <o:lock v:ext="edit"/>
              <v:shape id="_x0000_s3573" o:spid="_x0000_s3573" style="position:absolute;left:7270;top:2550;height:53;width:53;" filled="f" stroked="t" coordorigin="7270,2550" coordsize="53,53" path="m7296,2550l7322,2602,7270,2602,7296,255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4" o:spid="_x0000_s3574" o:spt="203" style="position:absolute;left:7368;top:2190;height:53;width:53;" coordorigin="7368,2190" coordsize="53,53">
              <o:lock v:ext="edit"/>
              <v:shape id="_x0000_s3575" o:spid="_x0000_s3575" style="position:absolute;left:7368;top:2190;height:53;width:53;" fillcolor="#007F00" filled="t" stroked="f" coordorigin="7368,2190" coordsize="53,53" path="m7394,2190l7368,2242,7421,2242,7394,21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76" o:spid="_x0000_s3576" o:spt="203" style="position:absolute;left:7368;top:2190;height:53;width:53;" coordorigin="7368,2190" coordsize="53,53">
              <o:lock v:ext="edit"/>
              <v:shape id="_x0000_s3577" o:spid="_x0000_s3577" style="position:absolute;left:7368;top:2190;height:53;width:53;" filled="f" stroked="t" coordorigin="7368,2190" coordsize="53,53" path="m7394,2190l7421,2242,7368,2242,7394,2190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78" o:spid="_x0000_s3578" o:spt="203" style="position:absolute;left:7476;top:1938;height:53;width:53;" coordorigin="7476,1938" coordsize="53,53">
              <o:lock v:ext="edit"/>
              <v:shape id="_x0000_s3579" o:spid="_x0000_s3579" style="position:absolute;left:7476;top:1938;height:53;width:53;" fillcolor="#007F00" filled="t" stroked="f" coordorigin="7476,1938" coordsize="53,53" path="m7502,1938l7476,1990,7529,1990,7502,19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580" o:spid="_x0000_s3580" o:spt="203" style="position:absolute;left:7476;top:1938;height:53;width:53;" coordorigin="7476,1938" coordsize="53,53">
              <o:lock v:ext="edit"/>
              <v:shape id="_x0000_s3581" o:spid="_x0000_s3581" style="position:absolute;left:7476;top:1938;height:53;width:53;" filled="f" stroked="t" coordorigin="7476,1938" coordsize="53,53" path="m7502,1938l7529,1990,7476,1990,7502,1938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582" o:spid="_x0000_s3582" o:spt="203" style="position:absolute;left:7054;top:4030;height:29;width:29;" coordorigin="7054,4030" coordsize="29,29">
              <o:lock v:ext="edit"/>
              <v:shape id="_x0000_s3583" o:spid="_x0000_s3583" style="position:absolute;left:7054;top:4030;height:29;width:29;" filled="f" stroked="t" coordorigin="7054,4030" coordsize="29,29" path="m7082,4059l7054,403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4" o:spid="_x0000_s3584" o:spt="203" style="position:absolute;left:7082;top:4059;height:26;width:26;" coordorigin="7082,4059" coordsize="26,26">
              <o:lock v:ext="edit"/>
              <v:shape id="_x0000_s3585" o:spid="_x0000_s3585" style="position:absolute;left:7082;top:4059;height:26;width:26;" filled="f" stroked="t" coordorigin="7082,4059" coordsize="26,26" path="m7082,4059l7109,408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6" o:spid="_x0000_s3586" o:spt="203" style="position:absolute;left:7054;top:4059;height:26;width:29;" coordorigin="7054,4059" coordsize="29,26">
              <o:lock v:ext="edit"/>
              <v:shape id="_x0000_s3587" o:spid="_x0000_s3587" style="position:absolute;left:7054;top:4059;height:26;width:29;" filled="f" stroked="t" coordorigin="7054,4059" coordsize="29,26" path="m7082,4059l7054,408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88" o:spid="_x0000_s3588" o:spt="203" style="position:absolute;left:7082;top:4030;height:29;width:26;" coordorigin="7082,4030" coordsize="26,29">
              <o:lock v:ext="edit"/>
              <v:shape id="_x0000_s3589" o:spid="_x0000_s3589" style="position:absolute;left:7082;top:4030;height:29;width:26;" filled="f" stroked="t" coordorigin="7082,4030" coordsize="26,29" path="m7082,4059l7109,4030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0" o:spid="_x0000_s3590" o:spt="203" style="position:absolute;left:7162;top:2871;height:29;width:26;" coordorigin="7162,2871" coordsize="26,29">
              <o:lock v:ext="edit"/>
              <v:shape id="_x0000_s3591" o:spid="_x0000_s3591" style="position:absolute;left:7162;top:2871;height:29;width:26;" filled="f" stroked="t" coordorigin="7162,2871" coordsize="26,29" path="m7188,2900l7162,287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2" o:spid="_x0000_s3592" o:spt="203" style="position:absolute;left:7188;top:2900;height:26;width:29;" coordorigin="7188,2900" coordsize="29,26">
              <o:lock v:ext="edit"/>
              <v:shape id="_x0000_s3593" o:spid="_x0000_s3593" style="position:absolute;left:7188;top:2900;height:26;width:29;" filled="f" stroked="t" coordorigin="7188,2900" coordsize="29,26" path="m7188,2900l7217,292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4" o:spid="_x0000_s3594" o:spt="203" style="position:absolute;left:7162;top:2900;height:26;width:26;" coordorigin="7162,2900" coordsize="26,26">
              <o:lock v:ext="edit"/>
              <v:shape id="_x0000_s3595" o:spid="_x0000_s3595" style="position:absolute;left:7162;top:2900;height:26;width:26;" filled="f" stroked="t" coordorigin="7162,2900" coordsize="26,26" path="m7188,2900l7162,292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6" o:spid="_x0000_s3596" o:spt="203" style="position:absolute;left:7188;top:2871;height:29;width:29;" coordorigin="7188,2871" coordsize="29,29">
              <o:lock v:ext="edit"/>
              <v:shape id="_x0000_s3597" o:spid="_x0000_s3597" style="position:absolute;left:7188;top:2871;height:29;width:29;" filled="f" stroked="t" coordorigin="7188,2871" coordsize="29,29" path="m7188,2900l7217,287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598" o:spid="_x0000_s3598" o:spt="203" style="position:absolute;left:7270;top:2278;height:29;width:26;" coordorigin="7270,2278" coordsize="26,29">
              <o:lock v:ext="edit"/>
              <v:shape id="_x0000_s3599" o:spid="_x0000_s3599" style="position:absolute;left:7270;top:2278;height:29;width:26;" filled="f" stroked="t" coordorigin="7270,2278" coordsize="26,29" path="m7296,2307l7270,227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0" o:spid="_x0000_s3600" o:spt="203" style="position:absolute;left:7296;top:2307;height:26;width:26;" coordorigin="7296,2307" coordsize="26,26">
              <o:lock v:ext="edit"/>
              <v:shape id="_x0000_s3601" o:spid="_x0000_s3601" style="position:absolute;left:7296;top:2307;height:26;width:26;" filled="f" stroked="t" coordorigin="7296,2307" coordsize="26,26" path="m7296,2307l7322,2334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2" o:spid="_x0000_s3602" o:spt="203" style="position:absolute;left:7270;top:2307;height:26;width:26;" coordorigin="7270,2307" coordsize="26,26">
              <o:lock v:ext="edit"/>
              <v:shape id="_x0000_s3603" o:spid="_x0000_s3603" style="position:absolute;left:7270;top:2307;height:26;width:26;" filled="f" stroked="t" coordorigin="7270,2307" coordsize="26,26" path="m7296,2307l7270,2334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4" o:spid="_x0000_s3604" o:spt="203" style="position:absolute;left:7296;top:2278;height:29;width:26;" coordorigin="7296,2278" coordsize="26,29">
              <o:lock v:ext="edit"/>
              <v:shape id="_x0000_s3605" o:spid="_x0000_s3605" style="position:absolute;left:7296;top:2278;height:29;width:26;" filled="f" stroked="t" coordorigin="7296,2278" coordsize="26,29" path="m7296,2307l7322,227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6" o:spid="_x0000_s3606" o:spt="203" style="position:absolute;left:7368;top:1928;height:26;width:26;" coordorigin="7368,1928" coordsize="26,26">
              <o:lock v:ext="edit"/>
              <v:shape id="_x0000_s3607" o:spid="_x0000_s3607" style="position:absolute;left:7368;top:1928;height:26;width:26;" filled="f" stroked="t" coordorigin="7368,1928" coordsize="26,26" path="m7394,1954l7368,192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08" o:spid="_x0000_s3608" o:spt="203" style="position:absolute;left:7394;top:1954;height:29;width:26;" coordorigin="7394,1954" coordsize="26,29">
              <o:lock v:ext="edit"/>
              <v:shape id="_x0000_s3609" o:spid="_x0000_s3609" style="position:absolute;left:7394;top:1954;height:29;width:26;" filled="f" stroked="t" coordorigin="7394,1954" coordsize="26,29" path="m7394,1954l7421,1983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10" o:spid="_x0000_s3610" o:spt="203" style="position:absolute;left:7368;top:1954;height:29;width:26;" coordorigin="7368,1954" coordsize="26,29">
              <o:lock v:ext="edit"/>
              <v:shape id="_x0000_s3611" o:spid="_x0000_s3611" style="position:absolute;left:7368;top:1954;height:29;width:26;" filled="f" stroked="t" coordorigin="7368,1954" coordsize="26,29" path="m7394,1954l7368,1983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12" o:spid="_x0000_s3612" o:spt="203" style="position:absolute;left:7394;top:1928;height:26;width:26;" coordorigin="7394,1928" coordsize="26,26">
              <o:lock v:ext="edit"/>
              <v:shape id="_x0000_s3613" o:spid="_x0000_s3613" style="position:absolute;left:7394;top:1928;height:26;width:26;" filled="f" stroked="t" coordorigin="7394,1928" coordsize="26,26" path="m7394,1954l7421,192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  <v:shape id="_x0000_s3614" o:spid="_x0000_s3614" o:spt="75" type="#_x0000_t75" style="position:absolute;left:6902;top:4014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615" o:spid="_x0000_s3615" o:spt="75" type="#_x0000_t75" style="position:absolute;left:6826;top:3663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3616" o:spid="_x0000_s3616" o:spt="75" type="#_x0000_t75" style="position:absolute;left:6821;top:3313;height:295;width:154;" filled="f" coordsize="21600,21600">
                <v:path/>
                <v:fill on="f" focussize="0,0"/>
                <v:stroke/>
                <v:imagedata r:id="rId281" o:title=""/>
                <o:lock v:ext="edit" aspectratio="t"/>
              </v:shape>
              <v:shape id="_x0000_s3617" o:spid="_x0000_s3617" o:spt="75" type="#_x0000_t75" style="position:absolute;left:6821;top:2972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3618" o:spid="_x0000_s3618" o:spt="75" type="#_x0000_t75" style="position:absolute;left:6818;top:2622;height:295;width:154;" filled="f" coordsize="21600,21600">
                <v:path/>
                <v:fill on="f" focussize="0,0"/>
                <v:stroke/>
                <v:imagedata r:id="rId282" o:title=""/>
                <o:lock v:ext="edit" aspectratio="t"/>
              </v:shape>
              <v:shape id="_x0000_s3619" o:spid="_x0000_s3619" o:spt="75" type="#_x0000_t75" style="position:absolute;left:6821;top:2271;height:295;width:154;" filled="f" coordsize="21600,21600">
                <v:path/>
                <v:fill on="f" focussize="0,0"/>
                <v:stroke/>
                <v:imagedata r:id="rId237" o:title=""/>
                <o:lock v:ext="edit" aspectratio="t"/>
              </v:shape>
              <v:shape id="_x0000_s3620" o:spid="_x0000_s3620" o:spt="75" type="#_x0000_t75" style="position:absolute;left:6821;top:1921;height:295;width:154;" filled="f" coordsize="21600,21600">
                <v:path/>
                <v:fill on="f" focussize="0,0"/>
                <v:stroke/>
                <v:imagedata r:id="rId216" o:title=""/>
                <o:lock v:ext="edit" aspectratio="t"/>
              </v:shape>
              <v:shape id="_x0000_s3621" o:spid="_x0000_s3621" o:spt="75" type="#_x0000_t75" style="position:absolute;left:6821;top:1570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3622" o:spid="_x0000_s3622" o:spt="75" type="#_x0000_t75" style="position:absolute;left:6821;top:1230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3623" o:spid="_x0000_s3623" o:spt="75" type="#_x0000_t75" style="position:absolute;left:6821;top:877;height:295;width:154;" filled="f" coordsize="21600,21600">
                <v:path/>
                <v:fill on="f" focussize="0,0"/>
                <v:stroke/>
                <v:imagedata r:id="rId238" o:title=""/>
                <o:lock v:ext="edit" aspectratio="t"/>
              </v:shape>
              <v:shape id="_x0000_s3624" o:spid="_x0000_s3624" o:spt="75" type="#_x0000_t75" style="position:absolute;left:6744;top:526;height:295;width:211;" filled="f" coordsize="21600,21600">
                <v:path/>
                <v:fill on="f" focussize="0,0"/>
                <v:stroke/>
                <v:imagedata r:id="rId283" o:title=""/>
                <o:lock v:ext="edit" aspectratio="t"/>
              </v:shape>
              <v:shape id="_x0000_s3625" o:spid="_x0000_s3625" o:spt="75" type="#_x0000_t75" style="position:absolute;left:7044;top:4162;height:295;width:77;" filled="f" coordsize="21600,21600">
                <v:path/>
                <v:fill on="f" focussize="0,0"/>
                <v:stroke/>
                <v:imagedata r:id="rId213" o:title=""/>
                <o:lock v:ext="edit" aspectratio="t"/>
              </v:shape>
              <v:shape id="_x0000_s3626" o:spid="_x0000_s3626" o:spt="75" type="#_x0000_t75" style="position:absolute;left:7685;top:4162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3627" o:spid="_x0000_s3627" o:spt="75" type="#_x0000_t75" style="position:absolute;left:8326;top:4162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3628" o:spid="_x0000_s3628" o:spt="75" type="#_x0000_t75" style="position:absolute;left:8959;top:4162;height:295;width:77;" filled="f" coordsize="21600,21600">
                <v:path/>
                <v:fill on="f" focussize="0,0"/>
                <v:stroke/>
                <v:imagedata r:id="rId241" o:title=""/>
                <o:lock v:ext="edit" aspectratio="t"/>
              </v:shape>
              <v:shape id="_x0000_s3629" o:spid="_x0000_s3629" o:spt="75" type="#_x0000_t75" style="position:absolute;left:9593;top:4165;height:281;width:77;" filled="f" coordsize="21600,21600">
                <v:path/>
                <v:fill on="f" focussize="0,0"/>
                <v:stroke/>
                <v:imagedata r:id="rId242" o:title=""/>
                <o:lock v:ext="edit" aspectratio="t"/>
              </v:shape>
              <v:shape id="_x0000_s3630" o:spid="_x0000_s3630" o:spt="75" type="#_x0000_t75" style="position:absolute;left:10241;top:4165;height:288;width:77;" filled="f" coordsize="21600,21600">
                <v:path/>
                <v:fill on="f" focussize="0,0"/>
                <v:stroke/>
                <v:imagedata r:id="rId243" o:title=""/>
                <o:lock v:ext="edit" aspectratio="t"/>
              </v:shape>
              <v:shape id="_x0000_s3631" o:spid="_x0000_s3631" o:spt="75" type="#_x0000_t75" style="position:absolute;left:10874;top:4162;height:295;width:77;" filled="f" coordsize="21600,21600">
                <v:path/>
                <v:fill on="f" focussize="0,0"/>
                <v:stroke/>
                <v:imagedata r:id="rId244" o:title=""/>
                <o:lock v:ext="edit" aspectratio="t"/>
              </v:shape>
            </v:group>
            <v:group id="_x0000_s3632" o:spid="_x0000_s3632" o:spt="203" style="position:absolute;left:9288;top:3046;height:972;width:737;" coordorigin="9288,3046" coordsize="737,972">
              <o:lock v:ext="edit"/>
              <v:shape id="_x0000_s3633" o:spid="_x0000_s3633" style="position:absolute;left:9288;top:3046;height:972;width:737;" fillcolor="#FFFFFF" filled="t" stroked="f" coordorigin="9288,3046" coordsize="737,972" path="m9288,4018l10025,4018,10025,3046,9288,3046,9288,40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34" o:spid="_x0000_s3634" o:spt="203" style="position:absolute;left:9288;top:3046;height:972;width:737;" coordorigin="9288,3046" coordsize="737,972">
              <o:lock v:ext="edit"/>
              <v:shape id="_x0000_s3635" o:spid="_x0000_s3635" style="position:absolute;left:9288;top:3046;height:972;width:737;" filled="f" stroked="t" coordorigin="9288,3046" coordsize="737,972" path="m9288,4018l10025,4018,10025,3046,9288,3046,9288,4018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36" o:spid="_x0000_s3636" o:spt="203" style="position:absolute;left:9341;top:3190;height:2;width:242;" coordorigin="9341,3190" coordsize="242,2">
              <o:lock v:ext="edit"/>
              <v:shape id="_x0000_s3637" o:spid="_x0000_s3637" style="position:absolute;left:9341;top:3190;height:2;width:242;" filled="f" stroked="t" coordorigin="9341,3190" coordsize="242,0" path="m9341,3190l9583,3190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</v:group>
            <v:group id="_x0000_s3638" o:spid="_x0000_s3638" o:spt="203" style="position:absolute;left:9430;top:3164;height:53;width:55;" coordorigin="9430,3164" coordsize="55,53">
              <o:lock v:ext="edit"/>
              <v:shape id="_x0000_s3639" o:spid="_x0000_s3639" style="position:absolute;left:9430;top:3164;height:53;width:55;" fillcolor="#00007F" filled="t" stroked="f" coordorigin="9430,3164" coordsize="55,53" path="m9458,3164l9430,3190,9458,3217,9485,3190,9458,31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40" o:spid="_x0000_s3640" o:spt="203" style="position:absolute;left:9430;top:3164;height:53;width:55;" coordorigin="9430,3164" coordsize="55,53">
              <o:lock v:ext="edit"/>
              <v:shape id="_x0000_s3641" o:spid="_x0000_s3641" style="position:absolute;left:9430;top:3164;height:53;width:55;" filled="f" stroked="t" coordorigin="9430,3164" coordsize="55,53" path="m9458,3164l9485,3190,9458,3217,9430,3190,9458,3164xe">
                <v:path arrowok="t"/>
                <v:fill on="f" focussize="0,0"/>
                <v:stroke weight="0.502204724409449pt" color="#00007F"/>
                <v:imagedata o:title=""/>
                <o:lock v:ext="edit"/>
              </v:shape>
              <v:shape id="_x0000_s3642" o:spid="_x0000_s3642" o:spt="75" type="#_x0000_t75" style="position:absolute;left:9665;top:3111;height:425;width:211;" filled="f" coordsize="21600,21600">
                <v:path/>
                <v:fill on="f" focussize="0,0"/>
                <v:stroke/>
                <v:imagedata r:id="rId284" o:title=""/>
                <o:lock v:ext="edit" aspectratio="t"/>
              </v:shape>
              <v:shape id="_x0000_s3643" o:spid="_x0000_s3643" o:spt="75" type="#_x0000_t75" style="position:absolute;left:9876;top:3111;height:418;width:134;" filled="f" coordsize="21600,21600">
                <v:path/>
                <v:fill on="f" focussize="0,0"/>
                <v:stroke/>
                <v:imagedata r:id="rId285" o:title=""/>
                <o:lock v:ext="edit" aspectratio="t"/>
              </v:shape>
            </v:group>
            <v:group id="_x0000_s3644" o:spid="_x0000_s3644" o:spt="203" style="position:absolute;left:9341;top:3433;height:2;width:242;" coordorigin="9341,3433" coordsize="242,2">
              <o:lock v:ext="edit"/>
              <v:shape id="_x0000_s3645" o:spid="_x0000_s3645" style="position:absolute;left:9341;top:3433;height:2;width:242;" filled="f" stroked="t" coordorigin="9341,3433" coordsize="242,0" path="m9341,3433l9583,3433e">
                <v:path arrowok="t"/>
                <v:fill on="f" focussize="0,0"/>
                <v:stroke weight="0.502204724409449pt" color="#FF00FF"/>
                <v:imagedata o:title=""/>
                <o:lock v:ext="edit"/>
              </v:shape>
            </v:group>
            <v:group id="_x0000_s3646" o:spid="_x0000_s3646" o:spt="203" style="position:absolute;left:9430;top:3406;height:46;width:46;" coordorigin="9430,3406" coordsize="46,46">
              <o:lock v:ext="edit"/>
              <v:shape id="_x0000_s3647" o:spid="_x0000_s3647" style="position:absolute;left:9430;top:3406;height:46;width:46;" filled="f" stroked="t" coordorigin="9430,3406" coordsize="46,46" path="m9430,3429l9475,342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3648" o:spid="_x0000_s3648" o:spt="203" style="position:absolute;left:9430;top:3406;height:46;width:46;" coordorigin="9430,3406" coordsize="46,46">
              <o:lock v:ext="edit"/>
              <v:shape id="_x0000_s3649" o:spid="_x0000_s3649" style="position:absolute;left:9430;top:3406;height:46;width:46;" filled="f" stroked="t" coordorigin="9430,3406" coordsize="46,46" path="m9425,3429l9480,3429e">
                <v:path arrowok="t"/>
                <v:fill on="f" focussize="0,0"/>
                <v:stroke weight="2.88220472440945pt" color="#FF00FF"/>
                <v:imagedata o:title=""/>
                <o:lock v:ext="edit"/>
              </v:shape>
              <v:shape id="_x0000_s3650" o:spid="_x0000_s3650" o:spt="75" type="#_x0000_t75" style="position:absolute;left:9665;top:3354;height:418;width:192;" filled="f" coordsize="21600,21600">
                <v:path/>
                <v:fill on="f" focussize="0,0"/>
                <v:stroke/>
                <v:imagedata r:id="rId286" o:title=""/>
                <o:lock v:ext="edit" aspectratio="t"/>
              </v:shape>
              <v:shape id="_x0000_s3651" o:spid="_x0000_s3651" o:spt="75" type="#_x0000_t75" style="position:absolute;left:9876;top:3354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652" o:spid="_x0000_s3652" o:spt="203" style="position:absolute;left:9341;top:3675;height:2;width:242;" coordorigin="9341,3675" coordsize="242,2">
              <o:lock v:ext="edit"/>
              <v:shape id="_x0000_s3653" o:spid="_x0000_s3653" style="position:absolute;left:9341;top:3675;height:2;width:242;" filled="f" stroked="t" coordorigin="9341,3675" coordsize="242,0" path="m9341,3675l9583,3675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</v:group>
            <v:group id="_x0000_s3654" o:spid="_x0000_s3654" o:spt="203" style="position:absolute;left:9430;top:3649;height:55;width:55;" coordorigin="9430,3649" coordsize="55,55">
              <o:lock v:ext="edit"/>
              <v:shape id="_x0000_s3655" o:spid="_x0000_s3655" style="position:absolute;left:9430;top:3649;height:55;width:55;" fillcolor="#007F00" filled="t" stroked="f" coordorigin="9430,3649" coordsize="55,55" path="m9458,3649l9430,3704,9485,3704,9458,36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656" o:spid="_x0000_s3656" o:spt="203" style="position:absolute;left:9430;top:3649;height:55;width:55;" coordorigin="9430,3649" coordsize="55,55">
              <o:lock v:ext="edit"/>
              <v:shape id="_x0000_s3657" o:spid="_x0000_s3657" style="position:absolute;left:9430;top:3649;height:55;width:55;" filled="f" stroked="t" coordorigin="9430,3649" coordsize="55,55" path="m9458,3649l9485,3704,9430,3704,9458,3649xe">
                <v:path arrowok="t"/>
                <v:fill on="f" focussize="0,0"/>
                <v:stroke weight="0.502204724409449pt" color="#007F00"/>
                <v:imagedata o:title=""/>
                <o:lock v:ext="edit"/>
              </v:shape>
              <v:shape id="_x0000_s3658" o:spid="_x0000_s3658" o:spt="75" type="#_x0000_t75" style="position:absolute;left:9670;top:3596;height:420;width:341;" filled="f" coordsize="21600,21600">
                <v:path/>
                <v:fill on="f" focussize="0,0"/>
                <v:stroke/>
                <v:imagedata r:id="rId287" o:title=""/>
                <o:lock v:ext="edit" aspectratio="t"/>
              </v:shape>
            </v:group>
            <v:group id="_x0000_s3659" o:spid="_x0000_s3659" o:spt="203" style="position:absolute;left:9341;top:3918;height:2;width:242;" coordorigin="9341,3918" coordsize="242,2">
              <o:lock v:ext="edit"/>
              <v:shape id="_x0000_s3660" o:spid="_x0000_s3660" style="position:absolute;left:9341;top:3918;height:2;width:242;" filled="f" stroked="t" coordorigin="9341,3918" coordsize="242,0" path="m9341,3918l9583,3918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1" o:spid="_x0000_s3661" o:spt="203" style="position:absolute;left:9430;top:3891;height:26;width:29;" coordorigin="9430,3891" coordsize="29,26">
              <o:lock v:ext="edit"/>
              <v:shape id="_x0000_s3662" o:spid="_x0000_s3662" style="position:absolute;left:9430;top:3891;height:26;width:29;" filled="f" stroked="t" coordorigin="9430,3891" coordsize="29,26" path="m9458,3918l9430,389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3" o:spid="_x0000_s3663" o:spt="203" style="position:absolute;left:9458;top:3918;height:29;width:26;" coordorigin="9458,3918" coordsize="26,29">
              <o:lock v:ext="edit"/>
              <v:shape id="_x0000_s3664" o:spid="_x0000_s3664" style="position:absolute;left:9458;top:3918;height:29;width:26;" filled="f" stroked="t" coordorigin="9458,3918" coordsize="26,29" path="m9458,3918l9485,394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  <v:group id="_x0000_s3665" o:spid="_x0000_s3665" o:spt="203" style="position:absolute;left:9430;top:3918;height:29;width:29;" coordorigin="9430,3918" coordsize="29,29">
              <o:lock v:ext="edit"/>
              <v:shape id="_x0000_s3666" o:spid="_x0000_s3666" style="position:absolute;left:9430;top:3918;height:29;width:29;" filled="f" stroked="t" coordorigin="9430,3918" coordsize="29,29" path="m9458,3918l9430,3946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  <v:shape id="_x0000_s3667" o:spid="_x0000_s3667" o:spt="75" type="#_x0000_t75" style="position:absolute;left:9665;top:3841;height:410;width:211;" filled="f" coordsize="21600,21600">
                <v:path/>
                <v:fill on="f" focussize="0,0"/>
                <v:stroke/>
                <v:imagedata r:id="rId288" o:title=""/>
                <o:lock v:ext="edit" aspectratio="t"/>
              </v:shape>
              <v:shape id="_x0000_s3668" o:spid="_x0000_s3668" o:spt="75" type="#_x0000_t75" style="position:absolute;left:9876;top:3838;height:418;width:134;" filled="f" coordsize="21600,21600">
                <v:path/>
                <v:fill on="f" focussize="0,0"/>
                <v:stroke/>
                <v:imagedata r:id="rId250" o:title=""/>
                <o:lock v:ext="edit" aspectratio="t"/>
              </v:shape>
            </v:group>
            <v:group id="_x0000_s3669" o:spid="_x0000_s3669" o:spt="203" style="position:absolute;left:9458;top:3891;height:26;width:26;" coordorigin="9458,3891" coordsize="26,26">
              <o:lock v:ext="edit"/>
              <v:shape id="_x0000_s3670" o:spid="_x0000_s3670" style="position:absolute;left:9458;top:3891;height:26;width:26;" filled="f" stroked="t" coordorigin="9458,3891" coordsize="26,26" path="m9458,3918l9485,3891e">
                <v:path arrowok="t"/>
                <v:fill on="f" focussize="0,0"/>
                <v:stroke weight="0.502204724409449pt" color="#FF0000"/>
                <v:imagedata o:title=""/>
                <o:lock v:ext="edit"/>
              </v:shape>
            </v:group>
          </v:group>
        </w:pict>
      </w:r>
      <w:r>
        <w:pict>
          <v:group id="_x0000_s3671" o:spid="_x0000_s3671" o:spt="203" style="position:absolute;left:0pt;margin-left:323.35pt;margin-top:100.8pt;height:39.7pt;width:7.65pt;mso-position-horizontal-relative:page;z-index:-9216;mso-width-relative:page;mso-height-relative:page;" coordorigin="6468,2017" coordsize="154,794">
            <o:lock v:ext="edit"/>
            <v:shape id="_x0000_s3672" o:spid="_x0000_s3672" o:spt="75" type="#_x0000_t75" style="position:absolute;left:6468;top:2372;height:439;width:154;" filled="f" coordsize="21600,21600">
              <v:path/>
              <v:fill on="f" focussize="0,0"/>
              <v:stroke/>
              <v:imagedata r:id="rId289" o:title=""/>
              <o:lock v:ext="edit" aspectratio="t"/>
            </v:shape>
            <v:shape id="_x0000_s3673" o:spid="_x0000_s3673" o:spt="75" type="#_x0000_t75" style="position:absolute;left:6468;top:2017;height:758;width:154;" filled="f" coordsize="21600,21600">
              <v:path/>
              <v:fill on="f" focussize="0,0"/>
              <v:stroke/>
              <v:imagedata r:id="rId290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3418" w:space="2275"/>
            <w:col w:w="4947"/>
          </w:cols>
        </w:sectPr>
      </w:pP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7849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3" o:spt="75" type="#_x0000_t75" style="height:20.5pt;width:21.1pt;" filled="f" coordsize="21600,21600">
            <v:path/>
            <v:fill on="f" focussize="0,0"/>
            <v:stroke/>
            <v:imagedata r:id="rId291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8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3674" o:spid="_x0000_s3674" o:spt="203" style="position:absolute;left:0pt;margin-left:65.75pt;margin-top:-227.45pt;height:217.8pt;width:208.3pt;mso-position-horizontal-relative:page;z-index:-9216;mso-width-relative:page;mso-height-relative:page;" coordorigin="1315,-4550" coordsize="4166,4356">
            <o:lock v:ext="edit"/>
            <v:group id="_x0000_s3675" o:spid="_x0000_s3675" o:spt="203" style="position:absolute;left:2981;top:-1461;height:2;width:2462;" coordorigin="2981,-1461" coordsize="2462,2">
              <o:lock v:ext="edit"/>
              <v:shape id="_x0000_s3676" o:spid="_x0000_s3676" style="position:absolute;left:2981;top:-1461;height:2;width:2462;" filled="f" stroked="t" coordorigin="2981,-1461" coordsize="2462,0" path="m2981,-1461l5443,-14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77" o:spid="_x0000_s3677" o:spt="203" style="position:absolute;left:1586;top:-1461;height:2;width:679;" coordorigin="1586,-1461" coordsize="679,2">
              <o:lock v:ext="edit"/>
              <v:shape id="_x0000_s3678" o:spid="_x0000_s3678" style="position:absolute;left:1586;top:-1461;height:2;width:679;" filled="f" stroked="t" coordorigin="1586,-1461" coordsize="679,0" path="m1586,-1461l2266,-14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79" o:spid="_x0000_s3679" o:spt="203" style="position:absolute;left:1586;top:-1797;height:2;width:679;" coordorigin="1586,-1797" coordsize="679,2">
              <o:lock v:ext="edit"/>
              <v:shape id="_x0000_s3680" o:spid="_x0000_s3680" style="position:absolute;left:1586;top:-1797;height:2;width:679;" filled="f" stroked="t" coordorigin="1586,-1797" coordsize="679,0" path="m1586,-1797l2266,-17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1" o:spid="_x0000_s3681" o:spt="203" style="position:absolute;left:1586;top:-2142;height:2;width:3857;" coordorigin="1586,-2142" coordsize="3857,2">
              <o:lock v:ext="edit"/>
              <v:shape id="_x0000_s3682" o:spid="_x0000_s3682" style="position:absolute;left:1586;top:-2142;height:2;width:3857;" filled="f" stroked="t" coordorigin="1586,-2142" coordsize="3857,0" path="m1586,-2142l5443,-214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3" o:spid="_x0000_s3683" o:spt="203" style="position:absolute;left:1586;top:-2478;height:2;width:3857;" coordorigin="1586,-2478" coordsize="3857,2">
              <o:lock v:ext="edit"/>
              <v:shape id="_x0000_s3684" o:spid="_x0000_s3684" style="position:absolute;left:1586;top:-2478;height:2;width:3857;" filled="f" stroked="t" coordorigin="1586,-2478" coordsize="3857,0" path="m1586,-2478l5443,-24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5" o:spid="_x0000_s3685" o:spt="203" style="position:absolute;left:1586;top:-2817;height:2;width:3857;" coordorigin="1586,-2817" coordsize="3857,2">
              <o:lock v:ext="edit"/>
              <v:shape id="_x0000_s3686" o:spid="_x0000_s3686" style="position:absolute;left:1586;top:-2817;height:2;width:3857;" filled="f" stroked="t" coordorigin="1586,-2817" coordsize="3857,0" path="m1586,-2817l5443,-281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7" o:spid="_x0000_s3687" o:spt="203" style="position:absolute;left:1586;top:-3153;height:2;width:3857;" coordorigin="1586,-3153" coordsize="3857,2">
              <o:lock v:ext="edit"/>
              <v:shape id="_x0000_s3688" o:spid="_x0000_s3688" style="position:absolute;left:1586;top:-3153;height:2;width:3857;" filled="f" stroked="t" coordorigin="1586,-3153" coordsize="3857,0" path="m1586,-3153l5443,-315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89" o:spid="_x0000_s3689" o:spt="203" style="position:absolute;left:1586;top:-3489;height:2;width:3857;" coordorigin="1586,-3489" coordsize="3857,2">
              <o:lock v:ext="edit"/>
              <v:shape id="_x0000_s3690" o:spid="_x0000_s3690" style="position:absolute;left:1586;top:-3489;height:2;width:3857;" filled="f" stroked="t" coordorigin="1586,-3489" coordsize="3857,0" path="m1586,-3489l5443,-348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1" o:spid="_x0000_s3691" o:spt="203" style="position:absolute;left:1586;top:-3834;height:2;width:3857;" coordorigin="1586,-3834" coordsize="3857,2">
              <o:lock v:ext="edit"/>
              <v:shape id="_x0000_s3692" o:spid="_x0000_s3692" style="position:absolute;left:1586;top:-3834;height:2;width:3857;" filled="f" stroked="t" coordorigin="1586,-3834" coordsize="3857,0" path="m1586,-3834l5443,-383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3" o:spid="_x0000_s3693" o:spt="203" style="position:absolute;left:1586;top:-4170;height:2;width:3857;" coordorigin="1586,-4170" coordsize="3857,2">
              <o:lock v:ext="edit"/>
              <v:shape id="_x0000_s3694" o:spid="_x0000_s3694" style="position:absolute;left:1586;top:-4170;height:2;width:3857;" filled="f" stroked="t" coordorigin="1586,-4170" coordsize="3857,0" path="m1586,-4170l5443,-417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5" o:spid="_x0000_s3695" o:spt="203" style="position:absolute;left:1586;top:-4509;height:2;width:3857;" coordorigin="1586,-4509" coordsize="3857,2">
              <o:lock v:ext="edit"/>
              <v:shape id="_x0000_s3696" o:spid="_x0000_s3696" style="position:absolute;left:1586;top:-4509;height:2;width:3857;" filled="f" stroked="t" coordorigin="1586,-4509" coordsize="3857,0" path="m1586,-4509l5443,-450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7" o:spid="_x0000_s3697" o:spt="203" style="position:absolute;left:2112;top:-4509;height:3437;width:2;" coordorigin="2112,-4509" coordsize="2,3437">
              <o:lock v:ext="edit"/>
              <v:shape id="_x0000_s3698" o:spid="_x0000_s3698" style="position:absolute;left:2112;top:-4509;height:3437;width:2;" filled="f" stroked="t" coordorigin="2112,-4509" coordsize="0,3437" path="m2112,-4509l2112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699" o:spid="_x0000_s3699" o:spt="203" style="position:absolute;left:2592;top:-4509;height:2446;width:2;" coordorigin="2592,-4509" coordsize="2,2446">
              <o:lock v:ext="edit"/>
              <v:shape id="_x0000_s3700" o:spid="_x0000_s3700" style="position:absolute;left:2592;top:-4509;height:2446;width:2;" filled="f" stroked="t" coordorigin="2592,-4509" coordsize="0,2446" path="m2592,-4509l2592,-20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1" o:spid="_x0000_s3701" o:spt="203" style="position:absolute;left:2592;top:-1166;height:94;width:2;" coordorigin="2592,-1166" coordsize="2,94">
              <o:lock v:ext="edit"/>
              <v:shape id="_x0000_s3702" o:spid="_x0000_s3702" style="position:absolute;left:2592;top:-1166;height:94;width:2;" filled="f" stroked="t" coordorigin="2592,-1166" coordsize="0,94" path="m2592,-1166l2592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3" o:spid="_x0000_s3703" o:spt="203" style="position:absolute;left:2981;top:-1797;height:2;width:2462;" coordorigin="2981,-1797" coordsize="2462,2">
              <o:lock v:ext="edit"/>
              <v:shape id="_x0000_s3704" o:spid="_x0000_s3704" style="position:absolute;left:2981;top:-1797;height:2;width:2462;" filled="f" stroked="t" coordorigin="2981,-1797" coordsize="2462,0" path="m2981,-1797l5443,-17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5" o:spid="_x0000_s3705" o:spt="203" style="position:absolute;left:3065;top:-4509;height:3437;width:2;" coordorigin="3065,-4509" coordsize="2,3437">
              <o:lock v:ext="edit"/>
              <v:shape id="_x0000_s3706" o:spid="_x0000_s3706" style="position:absolute;left:3065;top:-4509;height:3437;width:2;" filled="f" stroked="t" coordorigin="3065,-4509" coordsize="0,3437" path="m3065,-4509l3065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7" o:spid="_x0000_s3707" o:spt="203" style="position:absolute;left:3545;top:-4509;height:3437;width:2;" coordorigin="3545,-4509" coordsize="2,3437">
              <o:lock v:ext="edit"/>
              <v:shape id="_x0000_s3708" o:spid="_x0000_s3708" style="position:absolute;left:3545;top:-4509;height:3437;width:2;" filled="f" stroked="t" coordorigin="3545,-4509" coordsize="0,3437" path="m3545,-4509l3545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09" o:spid="_x0000_s3709" o:spt="203" style="position:absolute;left:4018;top:-4509;height:3437;width:2;" coordorigin="4018,-4509" coordsize="2,3437">
              <o:lock v:ext="edit"/>
              <v:shape id="_x0000_s3710" o:spid="_x0000_s3710" style="position:absolute;left:4018;top:-4509;height:3437;width:2;" filled="f" stroked="t" coordorigin="4018,-4509" coordsize="0,3437" path="m4018,-4509l4018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1" o:spid="_x0000_s3711" o:spt="203" style="position:absolute;left:4490;top:-4509;height:3437;width:2;" coordorigin="4490,-4509" coordsize="2,3437">
              <o:lock v:ext="edit"/>
              <v:shape id="_x0000_s3712" o:spid="_x0000_s3712" style="position:absolute;left:4490;top:-4509;height:3437;width:2;" filled="f" stroked="t" coordorigin="4490,-4509" coordsize="0,3437" path="m4490,-4509l4490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3" o:spid="_x0000_s3713" o:spt="203" style="position:absolute;left:4970;top:-4509;height:3437;width:2;" coordorigin="4970,-4509" coordsize="2,3437">
              <o:lock v:ext="edit"/>
              <v:shape id="_x0000_s3714" o:spid="_x0000_s3714" style="position:absolute;left:4970;top:-4509;height:3437;width:2;" filled="f" stroked="t" coordorigin="4970,-4509" coordsize="0,3437" path="m4970,-4509l4970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5" o:spid="_x0000_s3715" o:spt="203" style="position:absolute;left:5443;top:-4509;height:3437;width:2;" coordorigin="5443,-4509" coordsize="2,3437">
              <o:lock v:ext="edit"/>
              <v:shape id="_x0000_s3716" o:spid="_x0000_s3716" style="position:absolute;left:5443;top:-4509;height:3437;width:2;" filled="f" stroked="t" coordorigin="5443,-4509" coordsize="0,3437" path="m5443,-4509l5443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17" o:spid="_x0000_s3717" o:spt="203" style="position:absolute;left:1639;top:-4509;height:3384;width:3804;" coordorigin="1639,-4509" coordsize="3804,3384">
              <o:lock v:ext="edit"/>
              <v:shape id="_x0000_s3718" o:spid="_x0000_s3718" style="position:absolute;left:1639;top:-4509;height:3384;width:3804;" filled="f" stroked="t" coordorigin="1639,-4509" coordsize="3804,3384" path="m1639,-1125l5443,-1125,5443,-4509,1639,-4509,1639,-1125x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3719" o:spid="_x0000_s3719" o:spt="203" style="position:absolute;left:1639;top:-4509;height:3437;width:2;" coordorigin="1639,-4509" coordsize="2,3437">
              <o:lock v:ext="edit"/>
              <v:shape id="_x0000_s3720" o:spid="_x0000_s3720" style="position:absolute;left:1639;top:-4509;height:3437;width:2;" filled="f" stroked="t" coordorigin="1639,-4509" coordsize="0,3437" path="m1639,-4509l1639,-107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21" o:spid="_x0000_s3721" o:spt="203" style="position:absolute;left:1586;top:-1125;height:2;width:3857;" coordorigin="1586,-1125" coordsize="3857,2">
              <o:lock v:ext="edit"/>
              <v:shape id="_x0000_s3722" o:spid="_x0000_s3722" style="position:absolute;left:1586;top:-1125;height:2;width:3857;" filled="f" stroked="t" coordorigin="1586,-1125" coordsize="3857,0" path="m1586,-1125l5443,-112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23" o:spid="_x0000_s3723" o:spt="203" style="position:absolute;left:1639;top:-4257;height:2743;width:3420;" coordorigin="1639,-4257" coordsize="3420,2743">
              <o:lock v:ext="edit"/>
              <v:shape id="_x0000_s3724" o:spid="_x0000_s3724" style="position:absolute;left:1639;top:-4257;height:2743;width:3420;" filled="f" stroked="t" coordorigin="1639,-4257" coordsize="3420,2743" path="m1639,-4257l1745,-4170,1795,-4127,1858,-4084,1963,-3998,2066,-3904,2172,-3818,2225,-3782,2287,-3738,2390,-3654,2496,-3568,2602,-3482,2654,-3438,2714,-3395,2820,-3309,2926,-3222,3029,-3143,3134,-3066,3187,-3023,3247,-2980,3300,-2927,3326,-2903,3353,-2877,3379,-2860,3406,-2850,3432,-2834,3458,-2817,3485,-2790,3511,-2764,3538,-2730,3564,-2704,3590,-2687,3614,-2670,3667,-2644,3720,-2608,3782,-2574,3835,-2541,3886,-2505,3938,-2462,3991,-2418,4097,-2342,4150,-2298,4210,-2255,4315,-2178,4421,-2092,4474,-2039,4524,-1986,4577,-1936,4639,-1883,4745,-1790,4848,-1694,4954,-1607,5059,-1514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3725" o:spid="_x0000_s3725" o:spt="203" style="position:absolute;left:1639;top:-4214;height:2554;width:3209;" coordorigin="1639,-4214" coordsize="3209,2554">
              <o:lock v:ext="edit"/>
              <v:shape id="_x0000_s3726" o:spid="_x0000_s3726" style="position:absolute;left:1639;top:-4214;height:2554;width:3209;" filled="f" stroked="t" coordorigin="1639,-4214" coordsize="3209,2554" path="m1639,-4214l1745,-4127,1795,-4084,1858,-4041,1910,-3990,1963,-3947,2016,-3904,2066,-3868,2172,-3782,2225,-3738,2287,-3695,2390,-3611,2496,-3525,2602,-3438,2654,-3402,2714,-3359,2820,-3273,2926,-3186,3029,-3110,3082,-3066,3134,-3023,3187,-2990,3247,-2946,3300,-2903,3353,-2860,3458,-2781,3564,-2704,3667,-2618,3720,-2574,3782,-2531,3886,-2445,3991,-2358,4097,-2272,4150,-2238,4210,-2195,4315,-2109,4421,-2013,4524,-1926,4577,-1883,4639,-1840,4745,-1746,4848,-166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3727" o:spid="_x0000_s3727" o:spt="203" style="position:absolute;left:1639;top:-4300;height:2719;width:3420;" coordorigin="1639,-4300" coordsize="3420,2719">
              <o:lock v:ext="edit"/>
              <v:shape id="_x0000_s3728" o:spid="_x0000_s3728" style="position:absolute;left:1639;top:-4300;height:2719;width:3420;" filled="f" stroked="t" coordorigin="1639,-4300" coordsize="3420,2719" path="m1639,-4300l1745,-4214,1795,-4170,1858,-4127,1963,-4041,2066,-3954,2172,-3868,2225,-3825,2287,-3782,2390,-3695,2496,-3611,2602,-3525,2654,-3489,2714,-3446,2820,-3359,2926,-3273,3029,-3186,3134,-3110,3240,-3023,3293,-2980,3353,-2937,3458,-2860,3511,-2817,3564,-2774,3667,-2694,3720,-2651,3782,-2608,3886,-2522,3991,-2445,4044,-2402,4097,-2358,4150,-2325,4210,-2282,4315,-2195,4421,-2109,4524,-2022,4577,-1979,4639,-1936,4745,-1850,4848,-1754,4954,-1667,5059,-1581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3729" o:spid="_x0000_s3729" o:spt="203" style="position:absolute;left:1639;top:-4250;height:2719;width:3420;" coordorigin="1639,-4250" coordsize="3420,2719">
              <o:lock v:ext="edit"/>
              <v:shape id="_x0000_s3730" o:spid="_x0000_s3730" style="position:absolute;left:1639;top:-4250;height:2719;width:3420;" filled="f" stroked="t" coordorigin="1639,-4250" coordsize="3420,2719" path="m1639,-4250l1745,-4163,1795,-4110,1858,-4067,1910,-4024,1963,-3990,2066,-3904,2172,-3818,2225,-3774,2287,-3731,2390,-3645,2496,-3568,2602,-3482,2654,-3438,2714,-3395,2820,-3309,2926,-3230,2976,-3186,3029,-3143,3134,-3066,3187,-3023,3240,-2980,3293,-2946,3353,-2903,3406,-2860,3458,-2817,3564,-2738,3667,-2661,3720,-2618,3782,-2574,3886,-2488,3991,-2411,4097,-2325,4150,-2282,4210,-2238,4315,-2152,4421,-2066,4524,-1979,4577,-1936,4639,-1893,4745,-1806,4848,-1710,4954,-1617,5059,-1530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3731" o:spid="_x0000_s3731" o:spt="75" type="#_x0000_t75" style="position:absolute;left:5405;top:-1012;height:295;width:77;" filled="f" coordsize="21600,21600">
                <v:path/>
                <v:fill on="f" focussize="0,0"/>
                <v:stroke/>
                <v:imagedata r:id="rId246" o:title=""/>
                <o:lock v:ext="edit" aspectratio="t"/>
              </v:shape>
              <v:shape id="_x0000_s3732" o:spid="_x0000_s3732" o:spt="75" type="#_x0000_t75" style="position:absolute;left:3106;top:-683;height:389;width:403;" filled="f" coordsize="21600,21600">
                <v:path/>
                <v:fill on="f" focussize="0,0"/>
                <v:stroke/>
                <v:imagedata r:id="rId292" o:title=""/>
                <o:lock v:ext="edit" aspectratio="t"/>
              </v:shape>
              <v:shape id="_x0000_s3733" o:spid="_x0000_s3733" o:spt="75" type="#_x0000_t75" style="position:absolute;left:1315;top:-4550;height:4356;width:3775;" filled="f" coordsize="21600,21600">
                <v:path/>
                <v:fill on="f" focussize="0,0"/>
                <v:stroke/>
                <v:imagedata r:id="rId293" o:title=""/>
                <o:lock v:ext="edit" aspectratio="t"/>
              </v:shape>
              <v:shape id="_x0000_s3734" o:spid="_x0000_s3734" o:spt="75" type="#_x0000_t75" style="position:absolute;left:3629;top:-683;height:490;width:559;" filled="f" coordsize="21600,21600">
                <v:path/>
                <v:fill on="f" focussize="0,0"/>
                <v:stroke/>
                <v:imagedata r:id="rId294" o:title=""/>
                <o:lock v:ext="edit" aspectratio="t"/>
              </v:shape>
            </v:group>
            <v:group id="_x0000_s3735" o:spid="_x0000_s3735" o:spt="203" style="position:absolute;left:2266;top:-2063;height:898;width:715;" coordorigin="2266,-2063" coordsize="715,898">
              <o:lock v:ext="edit"/>
              <v:shape id="_x0000_s3736" o:spid="_x0000_s3736" style="position:absolute;left:2266;top:-2063;height:898;width:715;" fillcolor="#FFFFFF" filled="t" stroked="f" coordorigin="2266,-2063" coordsize="715,898" path="m2266,-1166l2981,-1166,2981,-2063,2266,-2063,2266,-11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37" o:spid="_x0000_s3737" o:spt="203" style="position:absolute;left:2266;top:-2063;height:898;width:715;" coordorigin="2266,-2063" coordsize="715,898">
              <o:lock v:ext="edit"/>
              <v:shape id="_x0000_s3738" o:spid="_x0000_s3738" style="position:absolute;left:2266;top:-2063;height:898;width:715;" filled="f" stroked="t" coordorigin="2266,-2063" coordsize="715,898" path="m2266,-1166l2981,-1166,2981,-2063,2266,-2063,2266,-1166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39" o:spid="_x0000_s3739" o:spt="203" style="position:absolute;left:2318;top:-1934;height:2;width:238;" coordorigin="2318,-1934" coordsize="238,2">
              <o:lock v:ext="edit"/>
              <v:shape id="_x0000_s3740" o:spid="_x0000_s3740" style="position:absolute;left:2318;top:-1934;height:2;width:238;" filled="f" stroked="t" coordorigin="2318,-1934" coordsize="238,0" path="m2318,-1934l2556,-1934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3741" o:spid="_x0000_s3741" o:spt="203" style="position:absolute;left:2407;top:-1960;height:53;width:53;" coordorigin="2407,-1960" coordsize="53,53">
              <o:lock v:ext="edit"/>
              <v:shape id="_x0000_s3742" o:spid="_x0000_s3742" style="position:absolute;left:2407;top:-1960;height:53;width:53;" fillcolor="#00007F" filled="t" stroked="f" coordorigin="2407,-1960" coordsize="53,53" path="m2434,-1960l2407,-1934,2434,-1907,2460,-1934,2434,-19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43" o:spid="_x0000_s3743" o:spt="203" style="position:absolute;left:2407;top:-1960;height:53;width:53;" coordorigin="2407,-1960" coordsize="53,53">
              <o:lock v:ext="edit"/>
              <v:shape id="_x0000_s3744" o:spid="_x0000_s3744" style="position:absolute;left:2407;top:-1960;height:53;width:53;" filled="f" stroked="t" coordorigin="2407,-1960" coordsize="53,53" path="m2434,-1960l2460,-1934,2434,-1907,2407,-1934,2434,-1960x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  <v:shape id="_x0000_s3745" o:spid="_x0000_s3745" o:spt="75" type="#_x0000_t75" style="position:absolute;left:2633;top:-2001;height:389;width:192;" filled="f" coordsize="21600,21600">
                <v:path/>
                <v:fill on="f" focussize="0,0"/>
                <v:stroke/>
                <v:imagedata r:id="rId295" o:title=""/>
                <o:lock v:ext="edit" aspectratio="t"/>
              </v:shape>
              <v:shape id="_x0000_s3746" o:spid="_x0000_s3746" o:spt="75" type="#_x0000_t75" style="position:absolute;left:2830;top:-2001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3747" o:spid="_x0000_s3747" o:spt="203" style="position:absolute;left:2318;top:-1710;height:2;width:238;" coordorigin="2318,-1710" coordsize="238,2">
              <o:lock v:ext="edit"/>
              <v:shape id="_x0000_s3748" o:spid="_x0000_s3748" style="position:absolute;left:2318;top:-1710;height:2;width:238;" filled="f" stroked="t" coordorigin="2318,-1710" coordsize="238,0" path="m2318,-1710l2556,-171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3749" o:spid="_x0000_s3749" o:spt="203" style="position:absolute;left:2407;top:-1734;height:43;width:43;" coordorigin="2407,-1734" coordsize="43,43">
              <o:lock v:ext="edit"/>
              <v:shape id="_x0000_s3750" o:spid="_x0000_s3750" style="position:absolute;left:2407;top:-1734;height:43;width:43;" filled="f" stroked="t" coordorigin="2407,-1734" coordsize="43,43" path="m2407,-1713l2450,-1713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3751" o:spid="_x0000_s3751" o:spt="203" style="position:absolute;left:2407;top:-1734;height:43;width:43;" coordorigin="2407,-1734" coordsize="43,43">
              <o:lock v:ext="edit"/>
              <v:shape id="_x0000_s3752" o:spid="_x0000_s3752" style="position:absolute;left:2407;top:-1734;height:43;width:43;" filled="f" stroked="t" coordorigin="2407,-1734" coordsize="43,43" path="m2402,-1713l2455,-1713e">
                <v:path arrowok="t"/>
                <v:fill on="f" focussize="0,0"/>
                <v:stroke weight="2.75527559055118pt" color="#FF00FF"/>
                <v:imagedata o:title=""/>
                <o:lock v:ext="edit"/>
              </v:shape>
              <v:shape id="_x0000_s3753" o:spid="_x0000_s3753" o:spt="75" type="#_x0000_t75" style="position:absolute;left:2633;top:-1778;height:382;width:173;" filled="f" coordsize="21600,21600">
                <v:path/>
                <v:fill on="f" focussize="0,0"/>
                <v:stroke/>
                <v:imagedata r:id="rId297" o:title=""/>
                <o:lock v:ext="edit" aspectratio="t"/>
              </v:shape>
              <v:shape id="_x0000_s3754" o:spid="_x0000_s3754" o:spt="75" type="#_x0000_t75" style="position:absolute;left:2830;top:-1778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3755" o:spid="_x0000_s3755" o:spt="203" style="position:absolute;left:2318;top:-1485;height:2;width:238;" coordorigin="2318,-1485" coordsize="238,2">
              <o:lock v:ext="edit"/>
              <v:shape id="_x0000_s3756" o:spid="_x0000_s3756" style="position:absolute;left:2318;top:-1485;height:2;width:238;" filled="f" stroked="t" coordorigin="2318,-1485" coordsize="238,0" path="m2318,-1485l2556,-1485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3757" o:spid="_x0000_s3757" o:spt="203" style="position:absolute;left:2407;top:-1511;height:53;width:53;" coordorigin="2407,-1511" coordsize="53,53">
              <o:lock v:ext="edit"/>
              <v:shape id="_x0000_s3758" o:spid="_x0000_s3758" style="position:absolute;left:2407;top:-1511;height:53;width:53;" fillcolor="#007F00" filled="t" stroked="f" coordorigin="2407,-1511" coordsize="53,53" path="m2434,-1511l2407,-1458,2460,-1458,2434,-15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759" o:spid="_x0000_s3759" o:spt="203" style="position:absolute;left:2407;top:-1511;height:53;width:53;" coordorigin="2407,-1511" coordsize="53,53">
              <o:lock v:ext="edit"/>
              <v:shape id="_x0000_s3760" o:spid="_x0000_s3760" style="position:absolute;left:2407;top:-1511;height:53;width:53;" filled="f" stroked="t" coordorigin="2407,-1511" coordsize="53,53" path="m2434,-1511l2460,-1458,2407,-1458,2434,-1511x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  <v:shape id="_x0000_s3761" o:spid="_x0000_s3761" o:spt="75" type="#_x0000_t75" style="position:absolute;left:2638;top:-1552;height:384;width:326;" filled="f" coordsize="21600,21600">
                <v:path/>
                <v:fill on="f" focussize="0,0"/>
                <v:stroke/>
                <v:imagedata r:id="rId298" o:title=""/>
                <o:lock v:ext="edit" aspectratio="t"/>
              </v:shape>
            </v:group>
            <v:group id="_x0000_s3762" o:spid="_x0000_s3762" o:spt="203" style="position:absolute;left:2318;top:-1262;height:2;width:238;" coordorigin="2318,-1262" coordsize="238,2">
              <o:lock v:ext="edit"/>
              <v:shape id="_x0000_s3763" o:spid="_x0000_s3763" style="position:absolute;left:2318;top:-1262;height:2;width:238;" filled="f" stroked="t" coordorigin="2318,-1262" coordsize="238,0" path="m2318,-1262l2556,-1262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4" o:spid="_x0000_s3764" o:spt="203" style="position:absolute;left:2407;top:-1286;height:24;width:26;" coordorigin="2407,-1286" coordsize="26,24">
              <o:lock v:ext="edit"/>
              <v:shape id="_x0000_s3765" o:spid="_x0000_s3765" style="position:absolute;left:2407;top:-1286;height:24;width:26;" filled="f" stroked="t" coordorigin="2407,-1286" coordsize="26,24" path="m2434,-1262l2407,-1286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6" o:spid="_x0000_s3766" o:spt="203" style="position:absolute;left:2434;top:-1262;height:26;width:26;" coordorigin="2434,-1262" coordsize="26,26">
              <o:lock v:ext="edit"/>
              <v:shape id="_x0000_s3767" o:spid="_x0000_s3767" style="position:absolute;left:2434;top:-1262;height:26;width:26;" filled="f" stroked="t" coordorigin="2434,-1262" coordsize="26,26" path="m2434,-1262l2460,-123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3768" o:spid="_x0000_s3768" o:spt="203" style="position:absolute;left:2407;top:-1262;height:26;width:26;" coordorigin="2407,-1262" coordsize="26,26">
              <o:lock v:ext="edit"/>
              <v:shape id="_x0000_s3769" o:spid="_x0000_s3769" style="position:absolute;left:2407;top:-1262;height:26;width:26;" filled="f" stroked="t" coordorigin="2407,-1262" coordsize="26,26" path="m2434,-1262l2407,-123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3770" o:spid="_x0000_s3770" o:spt="75" type="#_x0000_t75" style="position:absolute;left:2633;top:-1326;height:374;width:192;" filled="f" coordsize="21600,21600">
                <v:path/>
                <v:fill on="f" focussize="0,0"/>
                <v:stroke/>
                <v:imagedata r:id="rId299" o:title=""/>
                <o:lock v:ext="edit" aspectratio="t"/>
              </v:shape>
              <v:shape id="_x0000_s3771" o:spid="_x0000_s3771" o:spt="75" type="#_x0000_t75" style="position:absolute;left:2830;top:-1329;height:382;width:134;" filled="f" coordsize="21600,21600">
                <v:path/>
                <v:fill on="f" focussize="0,0"/>
                <v:stroke/>
                <v:imagedata r:id="rId300" o:title=""/>
                <o:lock v:ext="edit" aspectratio="t"/>
              </v:shape>
            </v:group>
            <v:group id="_x0000_s3772" o:spid="_x0000_s3772" o:spt="203" style="position:absolute;left:2434;top:-1286;height:24;width:26;" coordorigin="2434,-1286" coordsize="26,24">
              <o:lock v:ext="edit"/>
              <v:shape id="_x0000_s3773" o:spid="_x0000_s3773" style="position:absolute;left:2434;top:-1286;height:24;width:26;" filled="f" stroked="t" coordorigin="2434,-1286" coordsize="26,24" path="m2434,-1262l2460,-1286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</v:group>
        </w:pict>
      </w:r>
      <w:r>
        <w:pict>
          <v:group id="_x0000_s3774" o:spid="_x0000_s3774" o:spt="203" style="position:absolute;left:0pt;margin-left:49.55pt;margin-top:-166.85pt;height:118.05pt;width:8.75pt;mso-position-horizontal-relative:page;z-index:-9216;mso-width-relative:page;mso-height-relative:page;" coordorigin="991,-3338" coordsize="175,2362">
            <o:lock v:ext="edit"/>
            <v:shape id="_x0000_s3775" o:spid="_x0000_s3775" o:spt="75" type="#_x0000_t75" style="position:absolute;left:991;top:-2478;height:418;width:134;" filled="f" coordsize="21600,21600">
              <v:path/>
              <v:fill on="f" focussize="0,0"/>
              <v:stroke/>
              <v:imagedata r:id="rId301" o:title=""/>
              <o:lock v:ext="edit" aspectratio="t"/>
            </v:shape>
            <v:shape id="_x0000_s3776" o:spid="_x0000_s3776" o:spt="75" type="#_x0000_t75" style="position:absolute;left:994;top:-3338;height:2362;width:173;" filled="f" coordsize="21600,21600">
              <v:path/>
              <v:fill on="f" focussize="0,0"/>
              <v:stroke/>
              <v:imagedata r:id="rId302" o:title=""/>
              <o:lock v:ext="edit" aspectratio="t"/>
            </v:shape>
          </v:group>
        </w:pict>
      </w:r>
      <w:r>
        <w:pict>
          <v:shape id="_x0000_s3777" o:spid="_x0000_s3777" o:spt="75" type="#_x0000_t75" style="position:absolute;left:0pt;margin-left:452.15pt;margin-top:-27.9pt;height:25.9pt;width:31.9pt;mso-position-horizontal-relative:page;z-index:-9216;mso-width-relative:page;mso-height-relative:page;" filled="f" coordsize="21600,21600">
            <v:path/>
            <v:fill on="f" focussize="0,0"/>
            <v:stroke/>
            <v:imagedata r:id="rId303" o:title=""/>
            <o:lock v:ext="edit" aspectratio="t"/>
          </v:shape>
        </w:pict>
      </w:r>
      <w:r>
        <w:pict>
          <v:group id="_x0000_s3778" o:spid="_x0000_s3778" o:spt="203" style="position:absolute;left:0pt;margin-left:337.55pt;margin-top:11.9pt;height:199.9pt;width:210.2pt;mso-position-horizontal-relative:page;z-index:-9216;mso-width-relative:page;mso-height-relative:page;" coordorigin="6751,238" coordsize="4205,3998">
            <o:lock v:ext="edit"/>
            <v:group id="_x0000_s3779" o:spid="_x0000_s3779" o:spt="203" style="position:absolute;left:9977;top:3435;height:2;width:938;" coordorigin="9977,3435" coordsize="938,2">
              <o:lock v:ext="edit"/>
              <v:shape id="_x0000_s3780" o:spid="_x0000_s3780" style="position:absolute;left:9977;top:3435;height:2;width:938;" filled="f" stroked="t" coordorigin="9977,3435" coordsize="938,0" path="m9977,3435l10915,343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1" o:spid="_x0000_s3781" o:spt="203" style="position:absolute;left:6924;top:3435;height:2;width:2359;" coordorigin="6924,3435" coordsize="2359,2">
              <o:lock v:ext="edit"/>
              <v:shape id="_x0000_s3782" o:spid="_x0000_s3782" style="position:absolute;left:6924;top:3435;height:2;width:2359;" filled="f" stroked="t" coordorigin="6924,3435" coordsize="2359,0" path="m6924,3435l9283,343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3" o:spid="_x0000_s3783" o:spt="203" style="position:absolute;left:6924;top:3044;height:2;width:2359;" coordorigin="6924,3044" coordsize="2359,2">
              <o:lock v:ext="edit"/>
              <v:shape id="_x0000_s3784" o:spid="_x0000_s3784" style="position:absolute;left:6924;top:3044;height:2;width:2359;" filled="f" stroked="t" coordorigin="6924,3044" coordsize="2359,0" path="m6924,3044l9283,30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5" o:spid="_x0000_s3785" o:spt="203" style="position:absolute;left:6924;top:2257;height:2;width:3991;" coordorigin="6924,2257" coordsize="3991,2">
              <o:lock v:ext="edit"/>
              <v:shape id="_x0000_s3786" o:spid="_x0000_s3786" style="position:absolute;left:6924;top:2257;height:2;width:3991;" filled="f" stroked="t" coordorigin="6924,2257" coordsize="3991,0" path="m6924,2257l10915,225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7" o:spid="_x0000_s3787" o:spt="203" style="position:absolute;left:6924;top:1863;height:2;width:3991;" coordorigin="6924,1863" coordsize="3991,2">
              <o:lock v:ext="edit"/>
              <v:shape id="_x0000_s3788" o:spid="_x0000_s3788" style="position:absolute;left:6924;top:1863;height:2;width:3991;" filled="f" stroked="t" coordorigin="6924,1863" coordsize="3991,0" path="m6924,1863l10915,18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89" o:spid="_x0000_s3789" o:spt="203" style="position:absolute;left:6924;top:1470;height:2;width:3991;" coordorigin="6924,1470" coordsize="3991,2">
              <o:lock v:ext="edit"/>
              <v:shape id="_x0000_s3790" o:spid="_x0000_s3790" style="position:absolute;left:6924;top:1470;height:2;width:3991;" filled="f" stroked="t" coordorigin="6924,1470" coordsize="3991,0" path="m6924,1470l10915,147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1" o:spid="_x0000_s3791" o:spt="203" style="position:absolute;left:6924;top:1076;height:2;width:3991;" coordorigin="6924,1076" coordsize="3991,2">
              <o:lock v:ext="edit"/>
              <v:shape id="_x0000_s3792" o:spid="_x0000_s3792" style="position:absolute;left:6924;top:1076;height:2;width:3991;" filled="f" stroked="t" coordorigin="6924,1076" coordsize="3991,0" path="m6924,1076l10915,107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3" o:spid="_x0000_s3793" o:spt="203" style="position:absolute;left:6924;top:682;height:2;width:3991;" coordorigin="6924,682" coordsize="3991,2">
              <o:lock v:ext="edit"/>
              <v:shape id="_x0000_s3794" o:spid="_x0000_s3794" style="position:absolute;left:6924;top:682;height:2;width:3991;" filled="f" stroked="t" coordorigin="6924,682" coordsize="3991,0" path="m6924,682l10915,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5" o:spid="_x0000_s3795" o:spt="203" style="position:absolute;left:6924;top:291;height:2;width:3991;" coordorigin="6924,291" coordsize="3991,2">
              <o:lock v:ext="edit"/>
              <v:shape id="_x0000_s3796" o:spid="_x0000_s3796" style="position:absolute;left:6924;top:291;height:2;width:3991;" filled="f" stroked="t" coordorigin="6924,291" coordsize="3991,0" path="m6924,291l10915,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7" o:spid="_x0000_s3797" o:spt="203" style="position:absolute;left:7627;top:291;height:3590;width:2;" coordorigin="7627,291" coordsize="2,3590">
              <o:lock v:ext="edit"/>
              <v:shape id="_x0000_s3798" o:spid="_x0000_s3798" style="position:absolute;left:7627;top:291;height:3590;width:2;" filled="f" stroked="t" coordorigin="7627,291" coordsize="0,3590" path="m7627,291l7627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799" o:spid="_x0000_s3799" o:spt="203" style="position:absolute;left:8292;top:291;height:3590;width:2;" coordorigin="8292,291" coordsize="2,3590">
              <o:lock v:ext="edit"/>
              <v:shape id="_x0000_s3800" o:spid="_x0000_s3800" style="position:absolute;left:8292;top:291;height:3590;width:2;" filled="f" stroked="t" coordorigin="8292,291" coordsize="0,3590" path="m8292,291l8292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1" o:spid="_x0000_s3801" o:spt="203" style="position:absolute;left:8945;top:291;height:3590;width:2;" coordorigin="8945,291" coordsize="2,3590">
              <o:lock v:ext="edit"/>
              <v:shape id="_x0000_s3802" o:spid="_x0000_s3802" style="position:absolute;left:8945;top:291;height:3590;width:2;" filled="f" stroked="t" coordorigin="8945,291" coordsize="0,3590" path="m8945,291l8945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3" o:spid="_x0000_s3803" o:spt="203" style="position:absolute;left:9598;top:291;height:2448;width:2;" coordorigin="9598,291" coordsize="2,2448">
              <o:lock v:ext="edit"/>
              <v:shape id="_x0000_s3804" o:spid="_x0000_s3804" style="position:absolute;left:9598;top:291;height:2448;width:2;" filled="f" stroked="t" coordorigin="9598,291" coordsize="0,2448" path="m9598,291l9598,27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5" o:spid="_x0000_s3805" o:spt="203" style="position:absolute;left:9598;top:3730;height:151;width:2;" coordorigin="9598,3730" coordsize="2,151">
              <o:lock v:ext="edit"/>
              <v:shape id="_x0000_s3806" o:spid="_x0000_s3806" style="position:absolute;left:9598;top:3730;height:151;width:2;" filled="f" stroked="t" coordorigin="9598,3730" coordsize="0,151" path="m9598,3730l9598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7" o:spid="_x0000_s3807" o:spt="203" style="position:absolute;left:9977;top:3044;height:2;width:938;" coordorigin="9977,3044" coordsize="938,2">
              <o:lock v:ext="edit"/>
              <v:shape id="_x0000_s3808" o:spid="_x0000_s3808" style="position:absolute;left:9977;top:3044;height:2;width:938;" filled="f" stroked="t" coordorigin="9977,3044" coordsize="938,0" path="m9977,3044l10915,304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09" o:spid="_x0000_s3809" o:spt="203" style="position:absolute;left:10262;top:291;height:3590;width:2;" coordorigin="10262,291" coordsize="2,3590">
              <o:lock v:ext="edit"/>
              <v:shape id="_x0000_s3810" o:spid="_x0000_s3810" style="position:absolute;left:10262;top:291;height:3590;width:2;" filled="f" stroked="t" coordorigin="10262,291" coordsize="0,3590" path="m10262,291l10262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1" o:spid="_x0000_s3811" o:spt="203" style="position:absolute;left:10915;top:291;height:3590;width:2;" coordorigin="10915,291" coordsize="2,3590">
              <o:lock v:ext="edit"/>
              <v:shape id="_x0000_s3812" o:spid="_x0000_s3812" style="position:absolute;left:10915;top:291;height:3590;width:2;" filled="f" stroked="t" coordorigin="10915,291" coordsize="0,3590" path="m10915,291l10915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3" o:spid="_x0000_s3813" o:spt="203" style="position:absolute;left:6974;top:291;height:3538;width:3941;" coordorigin="6974,291" coordsize="3941,3538">
              <o:lock v:ext="edit"/>
              <v:shape id="_x0000_s3814" o:spid="_x0000_s3814" style="position:absolute;left:6974;top:291;height:3538;width:3941;" filled="f" stroked="t" coordorigin="6974,291" coordsize="3941,3538" path="m6974,3829l10915,3829,10915,291,6974,291,6974,3829xe">
                <v:path arrowok="t"/>
                <v:fill on="f" focussize="0,0"/>
                <v:stroke weight="0.493700787401575pt" color="#7F7F7F"/>
                <v:imagedata o:title=""/>
                <o:lock v:ext="edit"/>
              </v:shape>
            </v:group>
            <v:group id="_x0000_s3815" o:spid="_x0000_s3815" o:spt="203" style="position:absolute;left:6974;top:291;height:3590;width:2;" coordorigin="6974,291" coordsize="2,3590">
              <o:lock v:ext="edit"/>
              <v:shape id="_x0000_s3816" o:spid="_x0000_s3816" style="position:absolute;left:6974;top:291;height:3590;width:2;" filled="f" stroked="t" coordorigin="6974,291" coordsize="0,3590" path="m6974,291l6974,38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7" o:spid="_x0000_s3817" o:spt="203" style="position:absolute;left:6924;top:3829;height:2;width:3991;" coordorigin="6924,3829" coordsize="3991,2">
              <o:lock v:ext="edit"/>
              <v:shape id="_x0000_s3818" o:spid="_x0000_s3818" style="position:absolute;left:6924;top:3829;height:2;width:3991;" filled="f" stroked="t" coordorigin="6924,3829" coordsize="3991,0" path="m6924,3829l10915,38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19" o:spid="_x0000_s3819" o:spt="203" style="position:absolute;left:6924;top:2650;height:2;width:3991;" coordorigin="6924,2650" coordsize="3991,2">
              <o:lock v:ext="edit"/>
              <v:shape id="_x0000_s3820" o:spid="_x0000_s3820" style="position:absolute;left:6924;top:2650;height:2;width:3991;" filled="f" stroked="t" coordorigin="6924,2650" coordsize="3991,0" path="m6924,2650l10915,26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821" o:spid="_x0000_s3821" o:spt="203" style="position:absolute;left:6974;top:579;height:3250;width:3449;" coordorigin="6974,579" coordsize="3449,3250">
              <o:lock v:ext="edit"/>
              <v:shape id="_x0000_s3822" o:spid="_x0000_s3822" style="position:absolute;left:6974;top:579;height:3250;width:3449;" filled="f" stroked="t" coordorigin="6974,579" coordsize="3449,3250" path="m6974,3829l6984,3675,7003,3519,7025,3198,7044,3044,7054,2888,7075,2754,7085,2629,7094,2526,7114,2422,7126,2338,7145,2257,7164,2110,7195,1988,7224,1873,7246,1770,7265,1688,7296,1604,7325,1532,7346,1460,7406,1345,7466,1242,7517,1160,7567,1088,7618,1026,7668,973,7728,922,7778,879,7838,848,7949,788,7999,757,8050,735,8100,714,8160,704,8270,673,8371,654,8482,632,8592,610,8702,601,8803,591,8914,591,8974,579,9024,579,9125,579,9235,579,9346,579,9456,579,9506,579,9557,591,9667,591,9730,591,9780,601,9878,601,9991,610,10102,622,10212,632,10313,654,10423,663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23" o:spid="_x0000_s3823" o:spt="203" style="position:absolute;left:6974;top:601;height:3228;width:3127;" coordorigin="6974,601" coordsize="3127,3228">
              <o:lock v:ext="edit"/>
              <v:shape id="_x0000_s3824" o:spid="_x0000_s3824" style="position:absolute;left:6974;top:601;height:3228;width:3127;" filled="f" stroked="t" coordorigin="6974,601" coordsize="3127,3228" path="m6974,3829l6984,3654,7003,3478,7025,3116,7044,2950,7054,2785,7075,2629,7085,2494,7094,2382,7114,2276,7126,2185,7145,2101,7164,1957,7195,1832,7224,1719,7246,1616,7265,1532,7296,1460,7325,1388,7346,1326,7406,1222,7466,1129,7517,1057,7567,994,7618,932,7728,838,7778,807,7838,776,7898,757,7949,735,8050,694,8160,663,8270,642,8371,632,8422,622,8482,610,8592,610,8652,601,9125,601,9235,610,9346,622,9456,632,9557,642,9667,654,9780,673,9878,682,9991,704,10102,735e">
                <v:path arrowok="t"/>
                <v:fill on="f" focussize="0,0"/>
                <v:stroke weight="0.493700787401575pt" color="#FF00FF"/>
                <v:imagedata o:title=""/>
                <o:lock v:ext="edit"/>
              </v:shape>
            </v:group>
            <v:group id="_x0000_s3825" o:spid="_x0000_s3825" o:spt="203" style="position:absolute;left:6974;top:570;height:3259;width:3449;" coordorigin="6974,570" coordsize="3449,3259">
              <o:lock v:ext="edit"/>
              <v:shape id="_x0000_s3826" o:spid="_x0000_s3826" style="position:absolute;left:6974;top:570;height:3259;width:3449;" filled="f" stroked="t" coordorigin="6974,570" coordsize="3449,3259" path="m6974,3829l7003,3560,7025,3282,7044,3157,7054,3022,7075,2907,7085,2794,7094,2701,7114,2607,7145,2454,7164,2307,7195,2185,7224,2070,7246,1966,7265,1885,7296,1801,7346,1645,7406,1522,7466,1419,7517,1326,7567,1242,7618,1170,7668,1107,7728,1057,7838,963,7939,891,8050,829,8160,788,8270,745,8321,726,8371,704,8422,694,8482,682,8532,663,8592,654,8652,642,8702,642,8803,622,8914,610,9024,601,9125,591,9235,591,9286,579,9346,579,9456,579,9506,570,9557,570,9667,570,9780,570,9830,570,9878,579,9991,579,10102,579,10212,591,10313,601,10423,601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27" o:spid="_x0000_s3827" o:spt="203" style="position:absolute;left:6974;top:591;height:3238;width:3449;" coordorigin="6974,591" coordsize="3449,3238">
              <o:lock v:ext="edit"/>
              <v:shape id="_x0000_s3828" o:spid="_x0000_s3828" style="position:absolute;left:6974;top:591;height:3238;width:3449;" filled="f" stroked="t" coordorigin="6974,591" coordsize="3449,3238" path="m6974,3829l6984,3663,7003,3498,7025,3157,7044,2991,7054,2835,7075,2691,7085,2557,7094,2442,7114,2338,7126,2257,7145,2173,7164,2029,7195,1904,7224,1791,7246,1688,7265,1604,7296,1522,7325,1450,7346,1388,7406,1273,7466,1179,7517,1098,7567,1035,7618,973,7668,922,7728,879,7838,807,7949,757,8050,714,8160,682,8270,654,8371,632,8482,622,8592,610,8702,601,8803,591,8914,591,9024,591,9125,591,9235,591,9286,591,9346,601,9456,601,9557,610,9667,622,9780,632,9878,642,9991,654,10102,673,10212,694,10313,714,10423,7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29" o:spid="_x0000_s3829" o:spt="203" style="position:absolute;left:6943;top:3798;height:62;width:60;" coordorigin="6943,3798" coordsize="60,62">
              <o:lock v:ext="edit"/>
              <v:shape id="_x0000_s3830" o:spid="_x0000_s3830" style="position:absolute;left:6943;top:3798;height:62;width:60;" fillcolor="#00007F" filled="t" stroked="f" coordorigin="6943,3798" coordsize="60,62" path="m6974,3798l6943,3829,6974,3860,7003,3829,6974,3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1" o:spid="_x0000_s3831" o:spt="203" style="position:absolute;left:6943;top:3798;height:62;width:60;" coordorigin="6943,3798" coordsize="60,62">
              <o:lock v:ext="edit"/>
              <v:shape id="_x0000_s3832" o:spid="_x0000_s3832" style="position:absolute;left:6943;top:3798;height:62;width:60;" filled="f" stroked="t" coordorigin="6943,3798" coordsize="60,62" path="m6974,3798l7003,3829,6974,3860,6943,3829,6974,3798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33" o:spid="_x0000_s3833" o:spt="203" style="position:absolute;left:7054;top:2598;height:62;width:60;" coordorigin="7054,2598" coordsize="60,62">
              <o:lock v:ext="edit"/>
              <v:shape id="_x0000_s3834" o:spid="_x0000_s3834" style="position:absolute;left:7054;top:2598;height:62;width:60;" fillcolor="#00007F" filled="t" stroked="f" coordorigin="7054,2598" coordsize="60,62" path="m7085,2598l7054,2629,7085,2660,7114,2629,7085,25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5" o:spid="_x0000_s3835" o:spt="203" style="position:absolute;left:7054;top:2598;height:62;width:60;" coordorigin="7054,2598" coordsize="60,62">
              <o:lock v:ext="edit"/>
              <v:shape id="_x0000_s3836" o:spid="_x0000_s3836" style="position:absolute;left:7054;top:2598;height:62;width:60;" filled="f" stroked="t" coordorigin="7054,2598" coordsize="60,62" path="m7085,2598l7114,2629,7085,2660,7054,2629,7085,2598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37" o:spid="_x0000_s3837" o:spt="203" style="position:absolute;left:7164;top:1957;height:62;width:60;" coordorigin="7164,1957" coordsize="60,62">
              <o:lock v:ext="edit"/>
              <v:shape id="_x0000_s3838" o:spid="_x0000_s3838" style="position:absolute;left:7164;top:1957;height:62;width:60;" fillcolor="#00007F" filled="t" stroked="f" coordorigin="7164,1957" coordsize="60,62" path="m7195,1957l7164,1988,7195,2019,7224,1988,7195,19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39" o:spid="_x0000_s3839" o:spt="203" style="position:absolute;left:7164;top:1957;height:62;width:60;" coordorigin="7164,1957" coordsize="60,62">
              <o:lock v:ext="edit"/>
              <v:shape id="_x0000_s3840" o:spid="_x0000_s3840" style="position:absolute;left:7164;top:1957;height:62;width:60;" filled="f" stroked="t" coordorigin="7164,1957" coordsize="60,62" path="m7195,1957l7224,1988,7195,2019,7164,1988,7195,1957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841" o:spid="_x0000_s3841" o:spt="203" style="position:absolute;left:7265;top:1573;height:62;width:60;" coordorigin="7265,1573" coordsize="60,62">
              <o:lock v:ext="edit"/>
              <v:shape id="_x0000_s3842" o:spid="_x0000_s3842" style="position:absolute;left:7265;top:1573;height:62;width:60;" fillcolor="#00007F" filled="t" stroked="f" coordorigin="7265,1573" coordsize="60,62" path="m7296,1573l7265,1604,7296,1635,7325,1604,7296,15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43" o:spid="_x0000_s3843" o:spt="203" style="position:absolute;left:7265;top:1573;height:62;width:60;" coordorigin="7265,1573" coordsize="60,62">
              <o:lock v:ext="edit"/>
              <v:shape id="_x0000_s3844" o:spid="_x0000_s3844" style="position:absolute;left:7265;top:1573;height:62;width:60;" filled="f" stroked="t" coordorigin="7265,1573" coordsize="60,62" path="m7296,1573l7325,1604,7296,1635,7265,1604,7296,1573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  <v:shape id="_x0000_s3845" o:spid="_x0000_s3845" o:spt="75" type="#_x0000_t75" style="position:absolute;left:7344;top:533;height:847;width:3113;" filled="f" coordsize="21600,21600">
                <v:path/>
                <v:fill on="f" focussize="0,0"/>
                <v:stroke/>
                <v:imagedata r:id="rId304" o:title=""/>
                <o:lock v:ext="edit" aspectratio="t"/>
              </v:shape>
            </v:group>
            <v:group id="_x0000_s3846" o:spid="_x0000_s3846" o:spt="203" style="position:absolute;left:6943;top:3798;height:53;width:50;" coordorigin="6943,3798" coordsize="50,53">
              <o:lock v:ext="edit"/>
              <v:shape id="_x0000_s3847" o:spid="_x0000_s3847" style="position:absolute;left:6943;top:3798;height:53;width:50;" filled="f" stroked="t" coordorigin="6943,3798" coordsize="50,53" path="m6943,3824l6994,3824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48" o:spid="_x0000_s3848" o:spt="203" style="position:absolute;left:6943;top:3798;height:53;width:50;" coordorigin="6943,3798" coordsize="50,53">
              <o:lock v:ext="edit"/>
              <v:shape id="_x0000_s3849" o:spid="_x0000_s3849" style="position:absolute;left:6943;top:3798;height:53;width:50;" filled="f" stroked="t" coordorigin="6943,3798" coordsize="50,53" path="m6938,3824l6999,3824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0" o:spid="_x0000_s3850" o:spt="203" style="position:absolute;left:7054;top:2463;height:53;width:50;" coordorigin="7054,2463" coordsize="50,53">
              <o:lock v:ext="edit"/>
              <v:shape id="_x0000_s3851" o:spid="_x0000_s3851" style="position:absolute;left:7054;top:2463;height:53;width:50;" filled="f" stroked="t" coordorigin="7054,2463" coordsize="50,53" path="m7054,2490l7104,2490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52" o:spid="_x0000_s3852" o:spt="203" style="position:absolute;left:7054;top:2463;height:53;width:50;" coordorigin="7054,2463" coordsize="50,53">
              <o:lock v:ext="edit"/>
              <v:shape id="_x0000_s3853" o:spid="_x0000_s3853" style="position:absolute;left:7054;top:2463;height:53;width:50;" filled="f" stroked="t" coordorigin="7054,2463" coordsize="50,53" path="m7049,2490l7109,2490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4" o:spid="_x0000_s3854" o:spt="203" style="position:absolute;left:7164;top:1801;height:53;width:50;" coordorigin="7164,1801" coordsize="50,53">
              <o:lock v:ext="edit"/>
              <v:shape id="_x0000_s3855" o:spid="_x0000_s3855" style="position:absolute;left:7164;top:1801;height:53;width:50;" filled="f" stroked="t" coordorigin="7164,1801" coordsize="50,53" path="m7164,1827l7214,1827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856" o:spid="_x0000_s3856" o:spt="203" style="position:absolute;left:7164;top:1801;height:53;width:50;" coordorigin="7164,1801" coordsize="50,53">
              <o:lock v:ext="edit"/>
              <v:shape id="_x0000_s3857" o:spid="_x0000_s3857" style="position:absolute;left:7164;top:1801;height:53;width:50;" filled="f" stroked="t" coordorigin="7164,1801" coordsize="50,53" path="m7159,1827l7219,1827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</v:group>
            <v:group id="_x0000_s3858" o:spid="_x0000_s3858" o:spt="203" style="position:absolute;left:7265;top:1429;height:50;width:50;" coordorigin="7265,1429" coordsize="50,50">
              <o:lock v:ext="edit"/>
              <v:shape id="_x0000_s3859" o:spid="_x0000_s3859" style="position:absolute;left:7265;top:1429;height:50;width:50;" filled="f" stroked="t" coordorigin="7265,1429" coordsize="50,50" path="m7265,1454l7315,1454e">
                <v:path arrowok="t"/>
                <v:fill on="f" focussize="0,0"/>
                <v:stroke weight="2.62pt" color="#FF00FF"/>
                <v:imagedata o:title=""/>
                <o:lock v:ext="edit"/>
              </v:shape>
            </v:group>
            <v:group id="_x0000_s3860" o:spid="_x0000_s3860" o:spt="203" style="position:absolute;left:7265;top:1429;height:50;width:50;" coordorigin="7265,1429" coordsize="50,50">
              <o:lock v:ext="edit"/>
              <v:shape id="_x0000_s3861" o:spid="_x0000_s3861" style="position:absolute;left:7265;top:1429;height:50;width:50;" filled="f" stroked="t" coordorigin="7265,1429" coordsize="50,50" path="m7260,1454l7320,1454e">
                <v:path arrowok="t"/>
                <v:fill on="f" focussize="0,0"/>
                <v:stroke weight="3.11370078740157pt" color="#FF00FF"/>
                <v:imagedata o:title=""/>
                <o:lock v:ext="edit"/>
              </v:shape>
            </v:group>
            <v:group id="_x0000_s3862" o:spid="_x0000_s3862" o:spt="203" style="position:absolute;left:6943;top:3798;height:62;width:60;" coordorigin="6943,3798" coordsize="60,62">
              <o:lock v:ext="edit"/>
              <v:shape id="_x0000_s3863" o:spid="_x0000_s3863" style="position:absolute;left:6943;top:3798;height:62;width:60;" fillcolor="#007F00" filled="t" stroked="f" coordorigin="6943,3798" coordsize="60,62" path="m6974,3798l6943,3860,7003,3860,6974,3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64" o:spid="_x0000_s3864" o:spt="203" style="position:absolute;left:6943;top:3798;height:62;width:60;" coordorigin="6943,3798" coordsize="60,62">
              <o:lock v:ext="edit"/>
              <v:shape id="_x0000_s3865" o:spid="_x0000_s3865" style="position:absolute;left:6943;top:3798;height:62;width:60;" filled="f" stroked="t" coordorigin="6943,3798" coordsize="60,62" path="m6974,3798l7003,3860,6943,3860,6974,3798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66" o:spid="_x0000_s3866" o:spt="203" style="position:absolute;left:7054;top:2763;height:62;width:60;" coordorigin="7054,2763" coordsize="60,62">
              <o:lock v:ext="edit"/>
              <v:shape id="_x0000_s3867" o:spid="_x0000_s3867" style="position:absolute;left:7054;top:2763;height:62;width:60;" fillcolor="#007F00" filled="t" stroked="f" coordorigin="7054,2763" coordsize="60,62" path="m7085,2763l7054,2826,7114,2826,7085,27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68" o:spid="_x0000_s3868" o:spt="203" style="position:absolute;left:7054;top:2763;height:62;width:60;" coordorigin="7054,2763" coordsize="60,62">
              <o:lock v:ext="edit"/>
              <v:shape id="_x0000_s3869" o:spid="_x0000_s3869" style="position:absolute;left:7054;top:2763;height:62;width:60;" filled="f" stroked="t" coordorigin="7054,2763" coordsize="60,62" path="m7085,2763l7114,2826,7054,2826,7085,2763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0" o:spid="_x0000_s3870" o:spt="203" style="position:absolute;left:7164;top:2154;height:62;width:60;" coordorigin="7164,2154" coordsize="60,62">
              <o:lock v:ext="edit"/>
              <v:shape id="_x0000_s3871" o:spid="_x0000_s3871" style="position:absolute;left:7164;top:2154;height:62;width:60;" fillcolor="#007F00" filled="t" stroked="f" coordorigin="7164,2154" coordsize="60,62" path="m7195,2154l7164,2216,7224,2216,7195,21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72" o:spid="_x0000_s3872" o:spt="203" style="position:absolute;left:7164;top:2154;height:62;width:60;" coordorigin="7164,2154" coordsize="60,62">
              <o:lock v:ext="edit"/>
              <v:shape id="_x0000_s3873" o:spid="_x0000_s3873" style="position:absolute;left:7164;top:2154;height:62;width:60;" filled="f" stroked="t" coordorigin="7164,2154" coordsize="60,62" path="m7195,2154l7224,2216,7164,2216,7195,2154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4" o:spid="_x0000_s3874" o:spt="203" style="position:absolute;left:7265;top:1770;height:62;width:60;" coordorigin="7265,1770" coordsize="60,62">
              <o:lock v:ext="edit"/>
              <v:shape id="_x0000_s3875" o:spid="_x0000_s3875" style="position:absolute;left:7265;top:1770;height:62;width:60;" fillcolor="#007F00" filled="t" stroked="f" coordorigin="7265,1770" coordsize="60,62" path="m7296,1770l7265,1832,7325,1832,7296,17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76" o:spid="_x0000_s3876" o:spt="203" style="position:absolute;left:7265;top:1770;height:62;width:60;" coordorigin="7265,1770" coordsize="60,62">
              <o:lock v:ext="edit"/>
              <v:shape id="_x0000_s3877" o:spid="_x0000_s3877" style="position:absolute;left:7265;top:1770;height:62;width:60;" filled="f" stroked="t" coordorigin="7265,1770" coordsize="60,62" path="m7296,1770l7325,1832,7265,1832,7296,1770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78" o:spid="_x0000_s3878" o:spt="203" style="position:absolute;left:7375;top:1491;height:62;width:60;" coordorigin="7375,1491" coordsize="60,62">
              <o:lock v:ext="edit"/>
              <v:shape id="_x0000_s3879" o:spid="_x0000_s3879" style="position:absolute;left:7375;top:1491;height:62;width:60;" fillcolor="#007F00" filled="t" stroked="f" coordorigin="7375,1491" coordsize="60,62" path="m7406,1491l7375,1554,7435,1554,7406,149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880" o:spid="_x0000_s3880" o:spt="203" style="position:absolute;left:7375;top:1491;height:62;width:60;" coordorigin="7375,1491" coordsize="60,62">
              <o:lock v:ext="edit"/>
              <v:shape id="_x0000_s3881" o:spid="_x0000_s3881" style="position:absolute;left:7375;top:1491;height:62;width:60;" filled="f" stroked="t" coordorigin="7375,1491" coordsize="60,62" path="m7406,1491l7435,1554,7375,1554,7406,1491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882" o:spid="_x0000_s3882" o:spt="203" style="position:absolute;left:6943;top:3798;height:31;width:31;" coordorigin="6943,3798" coordsize="31,31">
              <o:lock v:ext="edit"/>
              <v:shape id="_x0000_s3883" o:spid="_x0000_s3883" style="position:absolute;left:6943;top:3798;height:31;width:31;" filled="f" stroked="t" coordorigin="6943,3798" coordsize="31,31" path="m6974,3829l6943,379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4" o:spid="_x0000_s3884" o:spt="203" style="position:absolute;left:6974;top:3829;height:31;width:29;" coordorigin="6974,3829" coordsize="29,31">
              <o:lock v:ext="edit"/>
              <v:shape id="_x0000_s3885" o:spid="_x0000_s3885" style="position:absolute;left:6974;top:3829;height:31;width:29;" filled="f" stroked="t" coordorigin="6974,3829" coordsize="29,31" path="m6974,3829l7003,3860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6" o:spid="_x0000_s3886" o:spt="203" style="position:absolute;left:6943;top:3829;height:31;width:31;" coordorigin="6943,3829" coordsize="31,31">
              <o:lock v:ext="edit"/>
              <v:shape id="_x0000_s3887" o:spid="_x0000_s3887" style="position:absolute;left:6943;top:3829;height:31;width:31;" filled="f" stroked="t" coordorigin="6943,3829" coordsize="31,31" path="m6974,3829l6943,3860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88" o:spid="_x0000_s3888" o:spt="203" style="position:absolute;left:6974;top:3798;height:31;width:29;" coordorigin="6974,3798" coordsize="29,31">
              <o:lock v:ext="edit"/>
              <v:shape id="_x0000_s3889" o:spid="_x0000_s3889" style="position:absolute;left:6974;top:3798;height:31;width:29;" filled="f" stroked="t" coordorigin="6974,3798" coordsize="29,31" path="m6974,3829l7003,379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0" o:spid="_x0000_s3890" o:spt="203" style="position:absolute;left:7054;top:2526;height:31;width:31;" coordorigin="7054,2526" coordsize="31,31">
              <o:lock v:ext="edit"/>
              <v:shape id="_x0000_s3891" o:spid="_x0000_s3891" style="position:absolute;left:7054;top:2526;height:31;width:31;" filled="f" stroked="t" coordorigin="7054,2526" coordsize="31,31" path="m7085,2557l7054,252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2" o:spid="_x0000_s3892" o:spt="203" style="position:absolute;left:7085;top:2557;height:31;width:29;" coordorigin="7085,2557" coordsize="29,31">
              <o:lock v:ext="edit"/>
              <v:shape id="_x0000_s3893" o:spid="_x0000_s3893" style="position:absolute;left:7085;top:2557;height:31;width:29;" filled="f" stroked="t" coordorigin="7085,2557" coordsize="29,31" path="m7085,2557l7114,258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4" o:spid="_x0000_s3894" o:spt="203" style="position:absolute;left:7054;top:2557;height:31;width:31;" coordorigin="7054,2557" coordsize="31,31">
              <o:lock v:ext="edit"/>
              <v:shape id="_x0000_s3895" o:spid="_x0000_s3895" style="position:absolute;left:7054;top:2557;height:31;width:31;" filled="f" stroked="t" coordorigin="7054,2557" coordsize="31,31" path="m7085,2557l7054,258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6" o:spid="_x0000_s3896" o:spt="203" style="position:absolute;left:7085;top:2526;height:31;width:29;" coordorigin="7085,2526" coordsize="29,31">
              <o:lock v:ext="edit"/>
              <v:shape id="_x0000_s3897" o:spid="_x0000_s3897" style="position:absolute;left:7085;top:2526;height:31;width:29;" filled="f" stroked="t" coordorigin="7085,2526" coordsize="29,31" path="m7085,2557l7114,252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898" o:spid="_x0000_s3898" o:spt="203" style="position:absolute;left:7164;top:1873;height:31;width:31;" coordorigin="7164,1873" coordsize="31,31">
              <o:lock v:ext="edit"/>
              <v:shape id="_x0000_s3899" o:spid="_x0000_s3899" style="position:absolute;left:7164;top:1873;height:31;width:31;" filled="f" stroked="t" coordorigin="7164,1873" coordsize="31,31" path="m7195,1904l7164,1873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0" o:spid="_x0000_s3900" o:spt="203" style="position:absolute;left:7195;top:1904;height:31;width:29;" coordorigin="7195,1904" coordsize="29,31">
              <o:lock v:ext="edit"/>
              <v:shape id="_x0000_s3901" o:spid="_x0000_s3901" style="position:absolute;left:7195;top:1904;height:31;width:29;" filled="f" stroked="t" coordorigin="7195,1904" coordsize="29,31" path="m7195,1904l7224,19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2" o:spid="_x0000_s3902" o:spt="203" style="position:absolute;left:7164;top:1904;height:31;width:31;" coordorigin="7164,1904" coordsize="31,31">
              <o:lock v:ext="edit"/>
              <v:shape id="_x0000_s3903" o:spid="_x0000_s3903" style="position:absolute;left:7164;top:1904;height:31;width:31;" filled="f" stroked="t" coordorigin="7164,1904" coordsize="31,31" path="m7195,1904l7164,1935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4" o:spid="_x0000_s3904" o:spt="203" style="position:absolute;left:7195;top:1873;height:31;width:29;" coordorigin="7195,1873" coordsize="29,31">
              <o:lock v:ext="edit"/>
              <v:shape id="_x0000_s3905" o:spid="_x0000_s3905" style="position:absolute;left:7195;top:1873;height:31;width:29;" filled="f" stroked="t" coordorigin="7195,1873" coordsize="29,31" path="m7195,1904l7224,1873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6" o:spid="_x0000_s3906" o:spt="203" style="position:absolute;left:7265;top:1491;height:31;width:31;" coordorigin="7265,1491" coordsize="31,31">
              <o:lock v:ext="edit"/>
              <v:shape id="_x0000_s3907" o:spid="_x0000_s3907" style="position:absolute;left:7265;top:1491;height:31;width:31;" filled="f" stroked="t" coordorigin="7265,1491" coordsize="31,31" path="m7296,1522l7265,1491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08" o:spid="_x0000_s3908" o:spt="203" style="position:absolute;left:7296;top:1522;height:31;width:29;" coordorigin="7296,1522" coordsize="29,31">
              <o:lock v:ext="edit"/>
              <v:shape id="_x0000_s3909" o:spid="_x0000_s3909" style="position:absolute;left:7296;top:1522;height:31;width:29;" filled="f" stroked="t" coordorigin="7296,1522" coordsize="29,31" path="m7296,1522l7325,1554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10" o:spid="_x0000_s3910" o:spt="203" style="position:absolute;left:7265;top:1522;height:31;width:31;" coordorigin="7265,1522" coordsize="31,31">
              <o:lock v:ext="edit"/>
              <v:shape id="_x0000_s3911" o:spid="_x0000_s3911" style="position:absolute;left:7265;top:1522;height:31;width:31;" filled="f" stroked="t" coordorigin="7265,1522" coordsize="31,31" path="m7296,1522l7265,1554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12" o:spid="_x0000_s3912" o:spt="203" style="position:absolute;left:7296;top:1491;height:31;width:29;" coordorigin="7296,1491" coordsize="29,31">
              <o:lock v:ext="edit"/>
              <v:shape id="_x0000_s3913" o:spid="_x0000_s3913" style="position:absolute;left:7296;top:1491;height:31;width:29;" filled="f" stroked="t" coordorigin="7296,1491" coordsize="29,31" path="m7296,1522l7325,1491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  <v:shape id="_x0000_s3914" o:spid="_x0000_s3914" o:spt="75" type="#_x0000_t75" style="position:absolute;left:6758;top:3385;height:302;width:134;" filled="f" coordsize="21600,21600">
                <v:path/>
                <v:fill on="f" focussize="0,0"/>
                <v:stroke/>
                <v:imagedata r:id="rId305" o:title=""/>
                <o:lock v:ext="edit" aspectratio="t"/>
              </v:shape>
              <v:shape id="_x0000_s3915" o:spid="_x0000_s3915" o:spt="75" type="#_x0000_t75" style="position:absolute;left:6754;top:2991;height:302;width:154;" filled="f" coordsize="21600,21600">
                <v:path/>
                <v:fill on="f" focussize="0,0"/>
                <v:stroke/>
                <v:imagedata r:id="rId306" o:title=""/>
                <o:lock v:ext="edit" aspectratio="t"/>
              </v:shape>
              <v:shape id="_x0000_s3916" o:spid="_x0000_s3916" o:spt="75" type="#_x0000_t75" style="position:absolute;left:6754;top:2598;height:302;width:154;" filled="f" coordsize="21600,21600">
                <v:path/>
                <v:fill on="f" focussize="0,0"/>
                <v:stroke/>
                <v:imagedata r:id="rId307" o:title=""/>
                <o:lock v:ext="edit" aspectratio="t"/>
              </v:shape>
              <v:shape id="_x0000_s3917" o:spid="_x0000_s3917" o:spt="75" type="#_x0000_t75" style="position:absolute;left:6751;top:2204;height:302;width:154;" filled="f" coordsize="21600,21600">
                <v:path/>
                <v:fill on="f" focussize="0,0"/>
                <v:stroke/>
                <v:imagedata r:id="rId308" o:title=""/>
                <o:lock v:ext="edit" aspectratio="t"/>
              </v:shape>
              <v:shape id="_x0000_s3918" o:spid="_x0000_s3918" o:spt="75" type="#_x0000_t75" style="position:absolute;left:6754;top:1810;height:302;width:154;" filled="f" coordsize="21600,21600">
                <v:path/>
                <v:fill on="f" focussize="0,0"/>
                <v:stroke/>
                <v:imagedata r:id="rId309" o:title=""/>
                <o:lock v:ext="edit" aspectratio="t"/>
              </v:shape>
              <v:shape id="_x0000_s3919" o:spid="_x0000_s3919" o:spt="75" type="#_x0000_t75" style="position:absolute;left:6754;top:1417;height:302;width:154;" filled="f" coordsize="21600,21600">
                <v:path/>
                <v:fill on="f" focussize="0,0"/>
                <v:stroke/>
                <v:imagedata r:id="rId310" o:title=""/>
                <o:lock v:ext="edit" aspectratio="t"/>
              </v:shape>
              <v:shape id="_x0000_s3920" o:spid="_x0000_s3920" o:spt="75" type="#_x0000_t75" style="position:absolute;left:6754;top:1023;height:302;width:154;" filled="f" coordsize="21600,21600">
                <v:path/>
                <v:fill on="f" focussize="0,0"/>
                <v:stroke/>
                <v:imagedata r:id="rId311" o:title=""/>
                <o:lock v:ext="edit" aspectratio="t"/>
              </v:shape>
              <v:shape id="_x0000_s3921" o:spid="_x0000_s3921" o:spt="75" type="#_x0000_t75" style="position:absolute;left:6754;top:632;height:302;width:154;" filled="f" coordsize="21600,21600">
                <v:path/>
                <v:fill on="f" focussize="0,0"/>
                <v:stroke/>
                <v:imagedata r:id="rId312" o:title=""/>
                <o:lock v:ext="edit" aspectratio="t"/>
              </v:shape>
              <v:shape id="_x0000_s3922" o:spid="_x0000_s3922" o:spt="75" type="#_x0000_t75" style="position:absolute;left:6754;top:238;height:302;width:154;" filled="f" coordsize="21600,21600">
                <v:path/>
                <v:fill on="f" focussize="0,0"/>
                <v:stroke/>
                <v:imagedata r:id="rId313" o:title=""/>
                <o:lock v:ext="edit" aspectratio="t"/>
              </v:shape>
              <v:shape id="_x0000_s3923" o:spid="_x0000_s3923" o:spt="75" type="#_x0000_t75" style="position:absolute;left:6818;top:3776;height:461;width:194;" filled="f" coordsize="21600,21600">
                <v:path/>
                <v:fill on="f" focussize="0,0"/>
                <v:stroke/>
                <v:imagedata r:id="rId314" o:title=""/>
                <o:lock v:ext="edit" aspectratio="t"/>
              </v:shape>
              <v:shape id="_x0000_s3924" o:spid="_x0000_s3924" o:spt="75" type="#_x0000_t75" style="position:absolute;left:7596;top:3934;height:295;width:58;" filled="f" coordsize="21600,21600">
                <v:path/>
                <v:fill on="f" focussize="0,0"/>
                <v:stroke/>
                <v:imagedata r:id="rId315" o:title=""/>
                <o:lock v:ext="edit" aspectratio="t"/>
              </v:shape>
              <v:shape id="_x0000_s3925" o:spid="_x0000_s3925" o:spt="75" type="#_x0000_t75" style="position:absolute;left:8254;top:3934;height:295;width:77;" filled="f" coordsize="21600,21600">
                <v:path/>
                <v:fill on="f" focussize="0,0"/>
                <v:stroke/>
                <v:imagedata r:id="rId316" o:title=""/>
                <o:lock v:ext="edit" aspectratio="t"/>
              </v:shape>
              <v:shape id="_x0000_s3926" o:spid="_x0000_s3926" o:spt="75" type="#_x0000_t75" style="position:absolute;left:8909;top:3934;height:302;width:77;" filled="f" coordsize="21600,21600">
                <v:path/>
                <v:fill on="f" focussize="0,0"/>
                <v:stroke/>
                <v:imagedata r:id="rId317" o:title=""/>
                <o:lock v:ext="edit" aspectratio="t"/>
              </v:shape>
              <v:shape id="_x0000_s3927" o:spid="_x0000_s3927" o:spt="75" type="#_x0000_t75" style="position:absolute;left:9559;top:3937;height:288;width:77;" filled="f" coordsize="21600,21600">
                <v:path/>
                <v:fill on="f" focussize="0,0"/>
                <v:stroke/>
                <v:imagedata r:id="rId318" o:title=""/>
                <o:lock v:ext="edit" aspectratio="t"/>
              </v:shape>
              <v:shape id="_x0000_s3928" o:spid="_x0000_s3928" o:spt="75" type="#_x0000_t75" style="position:absolute;left:10224;top:3937;height:295;width:77;" filled="f" coordsize="21600,21600">
                <v:path/>
                <v:fill on="f" focussize="0,0"/>
                <v:stroke/>
                <v:imagedata r:id="rId319" o:title=""/>
                <o:lock v:ext="edit" aspectratio="t"/>
              </v:shape>
              <v:shape id="_x0000_s3929" o:spid="_x0000_s3929" o:spt="75" type="#_x0000_t75" style="position:absolute;left:10879;top:3934;height:302;width:77;" filled="f" coordsize="21600,21600">
                <v:path/>
                <v:fill on="f" focussize="0,0"/>
                <v:stroke/>
                <v:imagedata r:id="rId320" o:title=""/>
                <o:lock v:ext="edit" aspectratio="t"/>
              </v:shape>
            </v:group>
            <v:group id="_x0000_s3930" o:spid="_x0000_s3930" o:spt="203" style="position:absolute;left:9283;top:2739;height:991;width:694;" coordorigin="9283,2739" coordsize="694,991">
              <o:lock v:ext="edit"/>
              <v:shape id="_x0000_s3931" o:spid="_x0000_s3931" style="position:absolute;left:9283;top:2739;height:991;width:694;" fillcolor="#FFFFFF" filled="t" stroked="f" coordorigin="9283,2739" coordsize="694,991" path="m9283,3730l9977,3730,9977,2739,9283,2739,9283,37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32" o:spid="_x0000_s3932" o:spt="203" style="position:absolute;left:9283;top:2739;height:991;width:694;" coordorigin="9283,2739" coordsize="694,991">
              <o:lock v:ext="edit"/>
              <v:shape id="_x0000_s3933" o:spid="_x0000_s3933" style="position:absolute;left:9283;top:2739;height:991;width:694;" filled="f" stroked="t" coordorigin="9283,2739" coordsize="694,991" path="m9283,3730l9977,3730,9977,2739,9283,2739,9283,3730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34" o:spid="_x0000_s3934" o:spt="203" style="position:absolute;left:9343;top:2883;height:2;width:271;" coordorigin="9343,2883" coordsize="271,2">
              <o:lock v:ext="edit"/>
              <v:shape id="_x0000_s3935" o:spid="_x0000_s3935" style="position:absolute;left:9343;top:2883;height:2;width:271;" filled="f" stroked="t" coordorigin="9343,2883" coordsize="271,0" path="m9343,2883l9614,2883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</v:group>
            <v:group id="_x0000_s3936" o:spid="_x0000_s3936" o:spt="203" style="position:absolute;left:9444;top:2852;height:62;width:60;" coordorigin="9444,2852" coordsize="60,62">
              <o:lock v:ext="edit"/>
              <v:shape id="_x0000_s3937" o:spid="_x0000_s3937" style="position:absolute;left:9444;top:2852;height:62;width:60;" fillcolor="#00007F" filled="t" stroked="f" coordorigin="9444,2852" coordsize="60,62" path="m9473,2852l9444,2883,9473,2914,9504,2883,9473,28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38" o:spid="_x0000_s3938" o:spt="203" style="position:absolute;left:9444;top:2852;height:62;width:60;" coordorigin="9444,2852" coordsize="60,62">
              <o:lock v:ext="edit"/>
              <v:shape id="_x0000_s3939" o:spid="_x0000_s3939" style="position:absolute;left:9444;top:2852;height:62;width:60;" filled="f" stroked="t" coordorigin="9444,2852" coordsize="60,62" path="m9473,2852l9504,2883,9473,2914,9444,2883,9473,2852xe">
                <v:path arrowok="t"/>
                <v:fill on="f" focussize="0,0"/>
                <v:stroke weight="0.493700787401575pt" color="#00007F"/>
                <v:imagedata o:title=""/>
                <o:lock v:ext="edit"/>
              </v:shape>
              <v:shape id="_x0000_s3940" o:spid="_x0000_s3940" o:spt="75" type="#_x0000_t75" style="position:absolute;left:9701;top:2809;height:360;width:238;" filled="f" coordsize="21600,21600">
                <v:path/>
                <v:fill on="f" focussize="0,0"/>
                <v:stroke/>
                <v:imagedata r:id="rId321" o:title=""/>
                <o:lock v:ext="edit" aspectratio="t"/>
              </v:shape>
            </v:group>
            <v:group id="_x0000_s3941" o:spid="_x0000_s3941" o:spt="203" style="position:absolute;left:9343;top:3130;height:2;width:271;" coordorigin="9343,3130" coordsize="271,2">
              <o:lock v:ext="edit"/>
              <v:shape id="_x0000_s3942" o:spid="_x0000_s3942" style="position:absolute;left:9343;top:3130;height:2;width:271;" filled="f" stroked="t" coordorigin="9343,3130" coordsize="271,0" path="m9343,3130l9614,3130e">
                <v:path arrowok="t"/>
                <v:fill on="f" focussize="0,0"/>
                <v:stroke weight="0.493700787401575pt" color="#FF00FF"/>
                <v:imagedata o:title=""/>
                <o:lock v:ext="edit"/>
              </v:shape>
            </v:group>
            <v:group id="_x0000_s3943" o:spid="_x0000_s3943" o:spt="203" style="position:absolute;left:9444;top:3099;height:53;width:48;" coordorigin="9444,3099" coordsize="48,53">
              <o:lock v:ext="edit"/>
              <v:shape id="_x0000_s3944" o:spid="_x0000_s3944" style="position:absolute;left:9444;top:3099;height:53;width:48;" filled="f" stroked="t" coordorigin="9444,3099" coordsize="48,53" path="m9444,3126l9492,3126e">
                <v:path arrowok="t"/>
                <v:fill on="f" focussize="0,0"/>
                <v:stroke weight="2.74pt" color="#FF00FF"/>
                <v:imagedata o:title=""/>
                <o:lock v:ext="edit"/>
              </v:shape>
            </v:group>
            <v:group id="_x0000_s3945" o:spid="_x0000_s3945" o:spt="203" style="position:absolute;left:9444;top:3099;height:53;width:48;" coordorigin="9444,3099" coordsize="48,53">
              <o:lock v:ext="edit"/>
              <v:shape id="_x0000_s3946" o:spid="_x0000_s3946" style="position:absolute;left:9444;top:3099;height:53;width:48;" filled="f" stroked="t" coordorigin="9444,3099" coordsize="48,53" path="m9439,3126l9497,3126e">
                <v:path arrowok="t"/>
                <v:fill on="f" focussize="0,0"/>
                <v:stroke weight="3.23370078740157pt" color="#FF00FF"/>
                <v:imagedata o:title=""/>
                <o:lock v:ext="edit"/>
              </v:shape>
              <v:shape id="_x0000_s3947" o:spid="_x0000_s3947" o:spt="75" type="#_x0000_t75" style="position:absolute;left:9701;top:3058;height:353;width:238;" filled="f" coordsize="21600,21600">
                <v:path/>
                <v:fill on="f" focussize="0,0"/>
                <v:stroke/>
                <v:imagedata r:id="rId322" o:title=""/>
                <o:lock v:ext="edit" aspectratio="t"/>
              </v:shape>
            </v:group>
            <v:group id="_x0000_s3948" o:spid="_x0000_s3948" o:spt="203" style="position:absolute;left:9343;top:3380;height:2;width:271;" coordorigin="9343,3380" coordsize="271,2">
              <o:lock v:ext="edit"/>
              <v:shape id="_x0000_s3949" o:spid="_x0000_s3949" style="position:absolute;left:9343;top:3380;height:2;width:271;" filled="f" stroked="t" coordorigin="9343,3380" coordsize="271,0" path="m9343,3380l9614,3380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</v:group>
            <v:group id="_x0000_s3950" o:spid="_x0000_s3950" o:spt="203" style="position:absolute;left:9444;top:3349;height:62;width:60;" coordorigin="9444,3349" coordsize="60,62">
              <o:lock v:ext="edit"/>
              <v:shape id="_x0000_s3951" o:spid="_x0000_s3951" style="position:absolute;left:9444;top:3349;height:62;width:60;" fillcolor="#007F00" filled="t" stroked="f" coordorigin="9444,3349" coordsize="60,62" path="m9473,3349l9444,3411,9504,3411,9473,33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3952" o:spid="_x0000_s3952" o:spt="203" style="position:absolute;left:9444;top:3349;height:62;width:60;" coordorigin="9444,3349" coordsize="60,62">
              <o:lock v:ext="edit"/>
              <v:shape id="_x0000_s3953" o:spid="_x0000_s3953" style="position:absolute;left:9444;top:3349;height:62;width:60;" filled="f" stroked="t" coordorigin="9444,3349" coordsize="60,62" path="m9473,3349l9504,3411,9444,3411,9473,3349xe">
                <v:path arrowok="t"/>
                <v:fill on="f" focussize="0,0"/>
                <v:stroke weight="0.493700787401575pt" color="#007F00"/>
                <v:imagedata o:title=""/>
                <o:lock v:ext="edit"/>
              </v:shape>
              <v:shape id="_x0000_s3954" o:spid="_x0000_s3954" o:spt="75" type="#_x0000_t75" style="position:absolute;left:9703;top:3306;height:355;width:235;" filled="f" coordsize="21600,21600">
                <v:path/>
                <v:fill on="f" focussize="0,0"/>
                <v:stroke/>
                <v:imagedata r:id="rId323" o:title=""/>
                <o:lock v:ext="edit" aspectratio="t"/>
              </v:shape>
            </v:group>
            <v:group id="_x0000_s3955" o:spid="_x0000_s3955" o:spt="203" style="position:absolute;left:9343;top:3627;height:2;width:271;" coordorigin="9343,3627" coordsize="271,2">
              <o:lock v:ext="edit"/>
              <v:shape id="_x0000_s3956" o:spid="_x0000_s3956" style="position:absolute;left:9343;top:3627;height:2;width:271;" filled="f" stroked="t" coordorigin="9343,3627" coordsize="271,0" path="m9343,3627l9614,3627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57" o:spid="_x0000_s3957" o:spt="203" style="position:absolute;left:9444;top:3596;height:31;width:29;" coordorigin="9444,3596" coordsize="29,31">
              <o:lock v:ext="edit"/>
              <v:shape id="_x0000_s3958" o:spid="_x0000_s3958" style="position:absolute;left:9444;top:3596;height:31;width:29;" filled="f" stroked="t" coordorigin="9444,3596" coordsize="29,31" path="m9473,3627l9444,359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59" o:spid="_x0000_s3959" o:spt="203" style="position:absolute;left:9473;top:3627;height:31;width:31;" coordorigin="9473,3627" coordsize="31,31">
              <o:lock v:ext="edit"/>
              <v:shape id="_x0000_s3960" o:spid="_x0000_s3960" style="position:absolute;left:9473;top:3627;height:31;width:31;" filled="f" stroked="t" coordorigin="9473,3627" coordsize="31,31" path="m9473,3627l9504,365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  <v:group id="_x0000_s3961" o:spid="_x0000_s3961" o:spt="203" style="position:absolute;left:9444;top:3627;height:31;width:29;" coordorigin="9444,3627" coordsize="29,31">
              <o:lock v:ext="edit"/>
              <v:shape id="_x0000_s3962" o:spid="_x0000_s3962" style="position:absolute;left:9444;top:3627;height:31;width:29;" filled="f" stroked="t" coordorigin="9444,3627" coordsize="29,31" path="m9473,3627l9444,3658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  <v:shape id="_x0000_s3963" o:spid="_x0000_s3963" o:spt="75" type="#_x0000_t75" style="position:absolute;left:9701;top:3555;height:353;width:238;" filled="f" coordsize="21600,21600">
                <v:path/>
                <v:fill on="f" focussize="0,0"/>
                <v:stroke/>
                <v:imagedata r:id="rId324" o:title=""/>
                <o:lock v:ext="edit" aspectratio="t"/>
              </v:shape>
            </v:group>
            <v:group id="_x0000_s3964" o:spid="_x0000_s3964" o:spt="203" style="position:absolute;left:9473;top:3596;height:31;width:31;" coordorigin="9473,3596" coordsize="31,31">
              <o:lock v:ext="edit"/>
              <v:shape id="_x0000_s3965" o:spid="_x0000_s3965" style="position:absolute;left:9473;top:3596;height:31;width:31;" filled="f" stroked="t" coordorigin="9473,3596" coordsize="31,31" path="m9473,3627l9504,3596e">
                <v:path arrowok="t"/>
                <v:fill on="f" focussize="0,0"/>
                <v:stroke weight="0.493700787401575pt" color="#FF0000"/>
                <v:imagedata o:title=""/>
                <o:lock v:ext="edit"/>
              </v:shape>
            </v:group>
          </v:group>
        </w:pict>
      </w:r>
      <w:r>
        <w:pict>
          <v:group id="_x0000_s3966" o:spid="_x0000_s3966" o:spt="203" style="position:absolute;left:0pt;margin-left:322.75pt;margin-top:87.85pt;height:40.05pt;width:7.65pt;mso-position-horizontal-relative:page;z-index:-9216;mso-width-relative:page;mso-height-relative:page;" coordorigin="6456,1758" coordsize="154,802">
            <o:lock v:ext="edit"/>
            <v:shape id="_x0000_s3967" o:spid="_x0000_s3967" o:spt="75" type="#_x0000_t75" style="position:absolute;left:6456;top:2120;height:439;width:154;" filled="f" coordsize="21600,21600">
              <v:path/>
              <v:fill on="f" focussize="0,0"/>
              <v:stroke/>
              <v:imagedata r:id="rId325" o:title=""/>
              <o:lock v:ext="edit" aspectratio="t"/>
            </v:shape>
            <v:shape id="_x0000_s3968" o:spid="_x0000_s3968" o:spt="75" type="#_x0000_t75" style="position:absolute;left:6456;top:1758;height:768;width:146;" filled="f" coordsize="21600,21600">
              <v:path/>
              <v:fill on="f" focussize="0,0"/>
              <v:stroke/>
              <v:imagedata r:id="rId326" o:title=""/>
              <o:lock v:ext="edit" aspectratio="t"/>
            </v:shape>
          </v:group>
        </w:pict>
      </w:r>
      <w:r>
        <w:pict>
          <v:group id="_x0000_s3969" o:spid="_x0000_s3969" o:spt="203" style="position:absolute;left:0pt;margin-left:70.55pt;margin-top:15.85pt;height:224.15pt;width:209.6pt;mso-position-horizontal-relative:page;z-index:-9216;mso-width-relative:page;mso-height-relative:page;" coordorigin="1411,318" coordsize="4193,4483">
            <o:lock v:ext="edit"/>
            <v:group id="_x0000_s3970" o:spid="_x0000_s3970" o:spt="203" style="position:absolute;left:1721;top:3349;height:2;width:3804;" coordorigin="1721,3349" coordsize="3804,2">
              <o:lock v:ext="edit"/>
              <v:shape id="_x0000_s3971" o:spid="_x0000_s3971" style="position:absolute;left:1721;top:3349;height:2;width:3804;" filled="f" stroked="t" coordorigin="1721,3349" coordsize="3804,0" path="m1721,3349l5525,334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2" o:spid="_x0000_s3972" o:spt="203" style="position:absolute;left:1721;top:2850;height:2;width:2410;" coordorigin="1721,2850" coordsize="2410,2">
              <o:lock v:ext="edit"/>
              <v:shape id="_x0000_s3973" o:spid="_x0000_s3973" style="position:absolute;left:1721;top:2850;height:2;width:2410;" filled="f" stroked="t" coordorigin="1721,2850" coordsize="2410,0" path="m1721,2850l4130,28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4" o:spid="_x0000_s3974" o:spt="203" style="position:absolute;left:1721;top:2350;height:2;width:3804;" coordorigin="1721,2350" coordsize="3804,2">
              <o:lock v:ext="edit"/>
              <v:shape id="_x0000_s3975" o:spid="_x0000_s3975" style="position:absolute;left:1721;top:2350;height:2;width:3804;" filled="f" stroked="t" coordorigin="1721,2350" coordsize="3804,0" path="m1721,2350l5525,23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6" o:spid="_x0000_s3976" o:spt="203" style="position:absolute;left:1721;top:1854;height:2;width:3804;" coordorigin="1721,1854" coordsize="3804,2">
              <o:lock v:ext="edit"/>
              <v:shape id="_x0000_s3977" o:spid="_x0000_s3977" style="position:absolute;left:1721;top:1854;height:2;width:3804;" filled="f" stroked="t" coordorigin="1721,1854" coordsize="3804,0" path="m1721,1854l5525,185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78" o:spid="_x0000_s3978" o:spt="203" style="position:absolute;left:1721;top:1354;height:2;width:3804;" coordorigin="1721,1354" coordsize="3804,2">
              <o:lock v:ext="edit"/>
              <v:shape id="_x0000_s3979" o:spid="_x0000_s3979" style="position:absolute;left:1721;top:1354;height:2;width:3804;" filled="f" stroked="t" coordorigin="1721,1354" coordsize="3804,0" path="m1721,1354l5525,135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0" o:spid="_x0000_s3980" o:spt="203" style="position:absolute;left:1721;top:858;height:2;width:3804;" coordorigin="1721,858" coordsize="3804,2">
              <o:lock v:ext="edit"/>
              <v:shape id="_x0000_s3981" o:spid="_x0000_s3981" style="position:absolute;left:1721;top:858;height:2;width:3804;" filled="f" stroked="t" coordorigin="1721,858" coordsize="3804,0" path="m1721,858l5525,8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2" o:spid="_x0000_s3982" o:spt="203" style="position:absolute;left:1721;top:358;height:2;width:3804;" coordorigin="1721,358" coordsize="3804,2">
              <o:lock v:ext="edit"/>
              <v:shape id="_x0000_s3983" o:spid="_x0000_s3983" style="position:absolute;left:1721;top:358;height:2;width:3804;" filled="f" stroked="t" coordorigin="1721,358" coordsize="3804,0" path="m1721,358l5525,3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4" o:spid="_x0000_s3984" o:spt="203" style="position:absolute;left:2186;top:358;height:3540;width:2;" coordorigin="2186,358" coordsize="2,3540">
              <o:lock v:ext="edit"/>
              <v:shape id="_x0000_s3985" o:spid="_x0000_s3985" style="position:absolute;left:2186;top:358;height:3540;width:2;" filled="f" stroked="t" coordorigin="2186,358" coordsize="0,3540" path="m2186,358l2186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6" o:spid="_x0000_s3986" o:spt="203" style="position:absolute;left:2609;top:358;height:3540;width:2;" coordorigin="2609,358" coordsize="2,3540">
              <o:lock v:ext="edit"/>
              <v:shape id="_x0000_s3987" o:spid="_x0000_s3987" style="position:absolute;left:2609;top:358;height:3540;width:2;" filled="f" stroked="t" coordorigin="2609,358" coordsize="0,3540" path="m2609,358l2609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88" o:spid="_x0000_s3988" o:spt="203" style="position:absolute;left:3022;top:358;height:3540;width:2;" coordorigin="3022,358" coordsize="2,3540">
              <o:lock v:ext="edit"/>
              <v:shape id="_x0000_s3989" o:spid="_x0000_s3989" style="position:absolute;left:3022;top:358;height:3540;width:2;" filled="f" stroked="t" coordorigin="3022,358" coordsize="0,3540" path="m3022,358l302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0" o:spid="_x0000_s3990" o:spt="203" style="position:absolute;left:3442;top:358;height:3540;width:2;" coordorigin="3442,358" coordsize="2,3540">
              <o:lock v:ext="edit"/>
              <v:shape id="_x0000_s3991" o:spid="_x0000_s3991" style="position:absolute;left:3442;top:358;height:3540;width:2;" filled="f" stroked="t" coordorigin="3442,358" coordsize="0,3540" path="m3442,358l344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2" o:spid="_x0000_s3992" o:spt="203" style="position:absolute;left:3854;top:358;height:3540;width:2;" coordorigin="3854,358" coordsize="2,3540">
              <o:lock v:ext="edit"/>
              <v:shape id="_x0000_s3993" o:spid="_x0000_s3993" style="position:absolute;left:3854;top:358;height:3540;width:2;" filled="f" stroked="t" coordorigin="3854,358" coordsize="0,3540" path="m3854,358l3854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4" o:spid="_x0000_s3994" o:spt="203" style="position:absolute;left:4277;top:358;height:2093;width:2;" coordorigin="4277,358" coordsize="2,2093">
              <o:lock v:ext="edit"/>
              <v:shape id="_x0000_s3995" o:spid="_x0000_s3995" style="position:absolute;left:4277;top:358;height:2093;width:2;" filled="f" stroked="t" coordorigin="4277,358" coordsize="0,2093" path="m4277,358l4277,24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6" o:spid="_x0000_s3996" o:spt="203" style="position:absolute;left:4277;top:3145;height:754;width:2;" coordorigin="4277,3145" coordsize="2,754">
              <o:lock v:ext="edit"/>
              <v:shape id="_x0000_s3997" o:spid="_x0000_s3997" style="position:absolute;left:4277;top:3145;height:754;width:2;" filled="f" stroked="t" coordorigin="4277,3145" coordsize="0,754" path="m4277,3145l4277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3998" o:spid="_x0000_s3998" o:spt="203" style="position:absolute;left:4690;top:358;height:2093;width:2;" coordorigin="4690,358" coordsize="2,2093">
              <o:lock v:ext="edit"/>
              <v:shape id="_x0000_s3999" o:spid="_x0000_s3999" style="position:absolute;left:4690;top:358;height:2093;width:2;" filled="f" stroked="t" coordorigin="4690,358" coordsize="0,2093" path="m4690,358l4690,24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0" o:spid="_x0000_s4000" o:spt="203" style="position:absolute;left:4690;top:3145;height:754;width:2;" coordorigin="4690,3145" coordsize="2,754">
              <o:lock v:ext="edit"/>
              <v:shape id="_x0000_s4001" o:spid="_x0000_s4001" style="position:absolute;left:4690;top:3145;height:754;width:2;" filled="f" stroked="t" coordorigin="4690,3145" coordsize="0,754" path="m4690,3145l4690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2" o:spid="_x0000_s4002" o:spt="203" style="position:absolute;left:4927;top:2850;height:2;width:598;" coordorigin="4927,2850" coordsize="598,2">
              <o:lock v:ext="edit"/>
              <v:shape id="_x0000_s4003" o:spid="_x0000_s4003" style="position:absolute;left:4927;top:2850;height:2;width:598;" filled="f" stroked="t" coordorigin="4927,2850" coordsize="598,0" path="m4927,2850l5525,28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4" o:spid="_x0000_s4004" o:spt="203" style="position:absolute;left:5112;top:358;height:3540;width:2;" coordorigin="5112,358" coordsize="2,3540">
              <o:lock v:ext="edit"/>
              <v:shape id="_x0000_s4005" o:spid="_x0000_s4005" style="position:absolute;left:5112;top:358;height:3540;width:2;" filled="f" stroked="t" coordorigin="5112,358" coordsize="0,3540" path="m5112,358l5112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6" o:spid="_x0000_s4006" o:spt="203" style="position:absolute;left:5525;top:358;height:3540;width:2;" coordorigin="5525,358" coordsize="2,3540">
              <o:lock v:ext="edit"/>
              <v:shape id="_x0000_s4007" o:spid="_x0000_s4007" style="position:absolute;left:5525;top:358;height:3540;width:2;" filled="f" stroked="t" coordorigin="5525,358" coordsize="0,3540" path="m5525,358l5525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08" o:spid="_x0000_s4008" o:spt="203" style="position:absolute;left:1774;top:358;height:3487;width:3751;" coordorigin="1774,358" coordsize="3751,3487">
              <o:lock v:ext="edit"/>
              <v:shape id="_x0000_s4009" o:spid="_x0000_s4009" style="position:absolute;left:1774;top:358;height:3487;width:3751;" filled="f" stroked="t" coordorigin="1774,358" coordsize="3751,3487" path="m1774,3846l5525,3846,5525,358,1774,358,1774,3846xe">
                <v:path arrowok="t"/>
                <v:fill on="f" focussize="0,0"/>
                <v:stroke weight="0.494015748031496pt" color="#7F7F7F"/>
                <v:imagedata o:title=""/>
                <o:lock v:ext="edit"/>
              </v:shape>
            </v:group>
            <v:group id="_x0000_s4010" o:spid="_x0000_s4010" o:spt="203" style="position:absolute;left:1774;top:358;height:3540;width:2;" coordorigin="1774,358" coordsize="2,3540">
              <o:lock v:ext="edit"/>
              <v:shape id="_x0000_s4011" o:spid="_x0000_s4011" style="position:absolute;left:1774;top:358;height:3540;width:2;" filled="f" stroked="t" coordorigin="1774,358" coordsize="0,3540" path="m1774,358l1774,38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12" o:spid="_x0000_s4012" o:spt="203" style="position:absolute;left:1721;top:3846;height:2;width:3804;" coordorigin="1721,3846" coordsize="3804,2">
              <o:lock v:ext="edit"/>
              <v:shape id="_x0000_s4013" o:spid="_x0000_s4013" style="position:absolute;left:1721;top:3846;height:2;width:3804;" filled="f" stroked="t" coordorigin="1721,3846" coordsize="3804,0" path="m1721,3846l5525,384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014" o:spid="_x0000_s4014" o:spt="203" style="position:absolute;left:1980;top:858;height:26;width:3338;" coordorigin="1980,858" coordsize="3338,26">
              <o:lock v:ext="edit"/>
              <v:shape id="_x0000_s4015" o:spid="_x0000_s4015" style="position:absolute;left:1980;top:858;height:26;width:3338;" filled="f" stroked="t" coordorigin="1980,858" coordsize="3338,26" path="m1980,884l2186,874,2402,874,2609,874,2815,874,3022,874,3235,874,3442,874,3542,867,4690,867,4788,858,4896,858,5112,858,5318,858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16" o:spid="_x0000_s4016" o:spt="203" style="position:absolute;left:1980;top:2110;height:10;width:3338;" coordorigin="1980,2110" coordsize="3338,10">
              <o:lock v:ext="edit"/>
              <v:shape id="_x0000_s4017" o:spid="_x0000_s4017" style="position:absolute;left:1980;top:2110;height:10;width:3338;" filled="f" stroked="t" coordorigin="1980,2110" coordsize="3338,10" path="m1980,2120l1980,2120,3648,2120,3746,2110,5112,2110,5318,2110e">
                <v:path arrowok="t"/>
                <v:fill on="f" focussize="0,0"/>
                <v:stroke weight="0.494015748031496pt" color="#FF00FF"/>
                <v:imagedata o:title=""/>
                <o:lock v:ext="edit"/>
              </v:shape>
            </v:group>
            <v:group id="_x0000_s4018" o:spid="_x0000_s4018" o:spt="203" style="position:absolute;left:1980;top:3277;height:36;width:3338;" coordorigin="1980,3277" coordsize="3338,36">
              <o:lock v:ext="edit"/>
              <v:shape id="_x0000_s4019" o:spid="_x0000_s4019" style="position:absolute;left:1980;top:3277;height:36;width:3338;" filled="f" stroked="t" coordorigin="1980,3277" coordsize="3338,36" path="m1980,3313l2186,3313,2402,3313,2510,3303,2609,3303,2815,3303,3022,3303,3235,3303,3343,3294,3442,3294,3648,3294,3854,3294,4061,3294,4169,3286,5112,3286,5318,3277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020" o:spid="_x0000_s4020" o:spt="203" style="position:absolute;left:1954;top:858;height:53;width:53;" coordorigin="1954,858" coordsize="53,53">
              <o:lock v:ext="edit"/>
              <v:shape id="_x0000_s4021" o:spid="_x0000_s4021" style="position:absolute;left:1954;top:858;height:53;width:53;" fillcolor="#00007F" filled="t" stroked="f" coordorigin="1954,858" coordsize="53,53" path="m1980,858l1954,884,1980,910,2006,884,1980,8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22" o:spid="_x0000_s4022" o:spt="203" style="position:absolute;left:1954;top:858;height:53;width:53;" coordorigin="1954,858" coordsize="53,53">
              <o:lock v:ext="edit"/>
              <v:shape id="_x0000_s4023" o:spid="_x0000_s4023" style="position:absolute;left:1954;top:858;height:53;width:53;" filled="f" stroked="t" coordorigin="1954,858" coordsize="53,53" path="m1980,858l2006,884,1980,910,1954,884,1980,85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24" o:spid="_x0000_s4024" o:spt="203" style="position:absolute;left:2160;top:848;height:53;width:53;" coordorigin="2160,848" coordsize="53,53">
              <o:lock v:ext="edit"/>
              <v:shape id="_x0000_s4025" o:spid="_x0000_s4025" style="position:absolute;left:2160;top:848;height:53;width:53;" fillcolor="#00007F" filled="t" stroked="f" coordorigin="2160,848" coordsize="53,53" path="m2186,848l2160,874,2186,901,2213,874,2186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26" o:spid="_x0000_s4026" o:spt="203" style="position:absolute;left:2160;top:848;height:53;width:53;" coordorigin="2160,848" coordsize="53,53">
              <o:lock v:ext="edit"/>
              <v:shape id="_x0000_s4027" o:spid="_x0000_s4027" style="position:absolute;left:2160;top:848;height:53;width:53;" filled="f" stroked="t" coordorigin="2160,848" coordsize="53,53" path="m2186,848l2213,874,2186,901,2160,874,2186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28" o:spid="_x0000_s4028" o:spt="203" style="position:absolute;left:2374;top:848;height:53;width:55;" coordorigin="2374,848" coordsize="55,53">
              <o:lock v:ext="edit"/>
              <v:shape id="_x0000_s4029" o:spid="_x0000_s4029" style="position:absolute;left:2374;top:848;height:53;width:55;" fillcolor="#00007F" filled="t" stroked="f" coordorigin="2374,848" coordsize="55,53" path="m2402,848l2374,874,2402,901,2429,874,240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0" o:spid="_x0000_s4030" o:spt="203" style="position:absolute;left:2374;top:848;height:53;width:55;" coordorigin="2374,848" coordsize="55,53">
              <o:lock v:ext="edit"/>
              <v:shape id="_x0000_s4031" o:spid="_x0000_s4031" style="position:absolute;left:2374;top:848;height:53;width:55;" filled="f" stroked="t" coordorigin="2374,848" coordsize="55,53" path="m2402,848l2429,874,2402,901,2374,874,240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32" o:spid="_x0000_s4032" o:spt="203" style="position:absolute;left:2580;top:848;height:53;width:55;" coordorigin="2580,848" coordsize="55,53">
              <o:lock v:ext="edit"/>
              <v:shape id="_x0000_s4033" o:spid="_x0000_s4033" style="position:absolute;left:2580;top:848;height:53;width:55;" fillcolor="#00007F" filled="t" stroked="f" coordorigin="2580,848" coordsize="55,53" path="m2609,848l2580,874,2609,901,2635,874,2609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4" o:spid="_x0000_s4034" o:spt="203" style="position:absolute;left:2580;top:848;height:53;width:55;" coordorigin="2580,848" coordsize="55,53">
              <o:lock v:ext="edit"/>
              <v:shape id="_x0000_s4035" o:spid="_x0000_s4035" style="position:absolute;left:2580;top:848;height:53;width:55;" filled="f" stroked="t" coordorigin="2580,848" coordsize="55,53" path="m2609,848l2635,874,2609,901,2580,874,2609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36" o:spid="_x0000_s4036" o:spt="203" style="position:absolute;left:2786;top:848;height:53;width:55;" coordorigin="2786,848" coordsize="55,53">
              <o:lock v:ext="edit"/>
              <v:shape id="_x0000_s4037" o:spid="_x0000_s4037" style="position:absolute;left:2786;top:848;height:53;width:55;" fillcolor="#00007F" filled="t" stroked="f" coordorigin="2786,848" coordsize="55,53" path="m2815,848l2786,874,2815,901,2842,874,2815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38" o:spid="_x0000_s4038" o:spt="203" style="position:absolute;left:2786;top:848;height:53;width:55;" coordorigin="2786,848" coordsize="55,53">
              <o:lock v:ext="edit"/>
              <v:shape id="_x0000_s4039" o:spid="_x0000_s4039" style="position:absolute;left:2786;top:848;height:53;width:55;" filled="f" stroked="t" coordorigin="2786,848" coordsize="55,53" path="m2815,848l2842,874,2815,901,2786,874,2815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0" o:spid="_x0000_s4040" o:spt="203" style="position:absolute;left:2993;top:848;height:53;width:55;" coordorigin="2993,848" coordsize="55,53">
              <o:lock v:ext="edit"/>
              <v:shape id="_x0000_s4041" o:spid="_x0000_s4041" style="position:absolute;left:2993;top:848;height:53;width:55;" fillcolor="#00007F" filled="t" stroked="f" coordorigin="2993,848" coordsize="55,53" path="m3022,848l2993,874,3022,901,3048,874,302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42" o:spid="_x0000_s4042" o:spt="203" style="position:absolute;left:2993;top:848;height:53;width:55;" coordorigin="2993,848" coordsize="55,53">
              <o:lock v:ext="edit"/>
              <v:shape id="_x0000_s4043" o:spid="_x0000_s4043" style="position:absolute;left:2993;top:848;height:53;width:55;" filled="f" stroked="t" coordorigin="2993,848" coordsize="55,53" path="m3022,848l3048,874,3022,901,2993,874,302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4" o:spid="_x0000_s4044" o:spt="203" style="position:absolute;left:3209;top:848;height:53;width:55;" coordorigin="3209,848" coordsize="55,53">
              <o:lock v:ext="edit"/>
              <v:shape id="_x0000_s4045" o:spid="_x0000_s4045" style="position:absolute;left:3209;top:848;height:53;width:55;" fillcolor="#00007F" filled="t" stroked="f" coordorigin="3209,848" coordsize="55,53" path="m3235,848l3209,874,3235,901,3264,874,3235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46" o:spid="_x0000_s4046" o:spt="203" style="position:absolute;left:3209;top:848;height:53;width:55;" coordorigin="3209,848" coordsize="55,53">
              <o:lock v:ext="edit"/>
              <v:shape id="_x0000_s4047" o:spid="_x0000_s4047" style="position:absolute;left:3209;top:848;height:53;width:55;" filled="f" stroked="t" coordorigin="3209,848" coordsize="55,53" path="m3235,848l3264,874,3235,901,3209,874,3235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48" o:spid="_x0000_s4048" o:spt="203" style="position:absolute;left:3415;top:848;height:53;width:55;" coordorigin="3415,848" coordsize="55,53">
              <o:lock v:ext="edit"/>
              <v:shape id="_x0000_s4049" o:spid="_x0000_s4049" style="position:absolute;left:3415;top:848;height:53;width:55;" fillcolor="#00007F" filled="t" stroked="f" coordorigin="3415,848" coordsize="55,53" path="m3442,848l3415,874,3442,901,3470,874,3442,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0" o:spid="_x0000_s4050" o:spt="203" style="position:absolute;left:3415;top:848;height:53;width:55;" coordorigin="3415,848" coordsize="55,53">
              <o:lock v:ext="edit"/>
              <v:shape id="_x0000_s4051" o:spid="_x0000_s4051" style="position:absolute;left:3415;top:848;height:53;width:55;" filled="f" stroked="t" coordorigin="3415,848" coordsize="55,53" path="m3442,848l3470,874,3442,901,3415,874,3442,84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52" o:spid="_x0000_s4052" o:spt="203" style="position:absolute;left:3622;top:838;height:55;width:55;" coordorigin="3622,838" coordsize="55,55">
              <o:lock v:ext="edit"/>
              <v:shape id="_x0000_s4053" o:spid="_x0000_s4053" style="position:absolute;left:3622;top:838;height:55;width:55;" fillcolor="#00007F" filled="t" stroked="f" coordorigin="3622,838" coordsize="55,55" path="m3648,838l3622,867,3648,894,3677,867,3648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4" o:spid="_x0000_s4054" o:spt="203" style="position:absolute;left:3622;top:838;height:55;width:55;" coordorigin="3622,838" coordsize="55,55">
              <o:lock v:ext="edit"/>
              <v:shape id="_x0000_s4055" o:spid="_x0000_s4055" style="position:absolute;left:3622;top:838;height:55;width:55;" filled="f" stroked="t" coordorigin="3622,838" coordsize="55,55" path="m3648,838l3677,867,3648,894,3622,867,3648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56" o:spid="_x0000_s4056" o:spt="203" style="position:absolute;left:3828;top:838;height:55;width:55;" coordorigin="3828,838" coordsize="55,55">
              <o:lock v:ext="edit"/>
              <v:shape id="_x0000_s4057" o:spid="_x0000_s4057" style="position:absolute;left:3828;top:838;height:55;width:55;" fillcolor="#00007F" filled="t" stroked="f" coordorigin="3828,838" coordsize="55,55" path="m3854,838l3828,867,3854,894,3883,867,3854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58" o:spid="_x0000_s4058" o:spt="203" style="position:absolute;left:3828;top:838;height:55;width:55;" coordorigin="3828,838" coordsize="55,55">
              <o:lock v:ext="edit"/>
              <v:shape id="_x0000_s4059" o:spid="_x0000_s4059" style="position:absolute;left:3828;top:838;height:55;width:55;" filled="f" stroked="t" coordorigin="3828,838" coordsize="55,55" path="m3854,838l3883,867,3854,894,3828,867,3854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0" o:spid="_x0000_s4060" o:spt="203" style="position:absolute;left:4034;top:838;height:55;width:55;" coordorigin="4034,838" coordsize="55,55">
              <o:lock v:ext="edit"/>
              <v:shape id="_x0000_s4061" o:spid="_x0000_s4061" style="position:absolute;left:4034;top:838;height:55;width:55;" fillcolor="#00007F" filled="t" stroked="f" coordorigin="4034,838" coordsize="55,55" path="m4061,838l4034,867,4061,894,4090,867,4061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62" o:spid="_x0000_s4062" o:spt="203" style="position:absolute;left:4034;top:838;height:55;width:55;" coordorigin="4034,838" coordsize="55,55">
              <o:lock v:ext="edit"/>
              <v:shape id="_x0000_s4063" o:spid="_x0000_s4063" style="position:absolute;left:4034;top:838;height:55;width:55;" filled="f" stroked="t" coordorigin="4034,838" coordsize="55,55" path="m4061,838l4090,867,4061,894,4034,867,4061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4" o:spid="_x0000_s4064" o:spt="203" style="position:absolute;left:4250;top:838;height:55;width:53;" coordorigin="4250,838" coordsize="53,55">
              <o:lock v:ext="edit"/>
              <v:shape id="_x0000_s4065" o:spid="_x0000_s4065" style="position:absolute;left:4250;top:838;height:55;width:53;" fillcolor="#00007F" filled="t" stroked="f" coordorigin="4250,838" coordsize="53,55" path="m4277,838l4250,867,4277,894,4303,867,4277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66" o:spid="_x0000_s4066" o:spt="203" style="position:absolute;left:4250;top:838;height:55;width:53;" coordorigin="4250,838" coordsize="53,55">
              <o:lock v:ext="edit"/>
              <v:shape id="_x0000_s4067" o:spid="_x0000_s4067" style="position:absolute;left:4250;top:838;height:55;width:53;" filled="f" stroked="t" coordorigin="4250,838" coordsize="53,55" path="m4277,838l4303,867,4277,894,4250,867,4277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68" o:spid="_x0000_s4068" o:spt="203" style="position:absolute;left:4457;top:838;height:55;width:53;" coordorigin="4457,838" coordsize="53,55">
              <o:lock v:ext="edit"/>
              <v:shape id="_x0000_s4069" o:spid="_x0000_s4069" style="position:absolute;left:4457;top:838;height:55;width:53;" fillcolor="#00007F" filled="t" stroked="f" coordorigin="4457,838" coordsize="53,55" path="m4483,838l4457,867,4483,894,4510,867,4483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0" o:spid="_x0000_s4070" o:spt="203" style="position:absolute;left:4457;top:838;height:55;width:53;" coordorigin="4457,838" coordsize="53,55">
              <o:lock v:ext="edit"/>
              <v:shape id="_x0000_s4071" o:spid="_x0000_s4071" style="position:absolute;left:4457;top:838;height:55;width:53;" filled="f" stroked="t" coordorigin="4457,838" coordsize="53,55" path="m4483,838l4510,867,4483,894,4457,867,4483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72" o:spid="_x0000_s4072" o:spt="203" style="position:absolute;left:4663;top:838;height:55;width:53;" coordorigin="4663,838" coordsize="53,55">
              <o:lock v:ext="edit"/>
              <v:shape id="_x0000_s4073" o:spid="_x0000_s4073" style="position:absolute;left:4663;top:838;height:55;width:53;" fillcolor="#00007F" filled="t" stroked="f" coordorigin="4663,838" coordsize="53,55" path="m4690,838l4663,867,4690,894,4716,867,4690,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4" o:spid="_x0000_s4074" o:spt="203" style="position:absolute;left:4663;top:838;height:55;width:53;" coordorigin="4663,838" coordsize="53,55">
              <o:lock v:ext="edit"/>
              <v:shape id="_x0000_s4075" o:spid="_x0000_s4075" style="position:absolute;left:4663;top:838;height:55;width:53;" filled="f" stroked="t" coordorigin="4663,838" coordsize="53,55" path="m4690,838l4716,867,4690,894,4663,867,4690,838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76" o:spid="_x0000_s4076" o:spt="203" style="position:absolute;left:4870;top:831;height:53;width:53;" coordorigin="4870,831" coordsize="53,53">
              <o:lock v:ext="edit"/>
              <v:shape id="_x0000_s4077" o:spid="_x0000_s4077" style="position:absolute;left:4870;top:831;height:53;width:53;" fillcolor="#00007F" filled="t" stroked="f" coordorigin="4870,831" coordsize="53,53" path="m4896,831l4870,858,4896,884,4922,858,4896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78" o:spid="_x0000_s4078" o:spt="203" style="position:absolute;left:4870;top:831;height:53;width:53;" coordorigin="4870,831" coordsize="53,53">
              <o:lock v:ext="edit"/>
              <v:shape id="_x0000_s4079" o:spid="_x0000_s4079" style="position:absolute;left:4870;top:831;height:53;width:53;" filled="f" stroked="t" coordorigin="4870,831" coordsize="53,53" path="m4896,831l4922,858,4896,884,4870,858,4896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0" o:spid="_x0000_s4080" o:spt="203" style="position:absolute;left:5086;top:831;height:53;width:53;" coordorigin="5086,831" coordsize="53,53">
              <o:lock v:ext="edit"/>
              <v:shape id="_x0000_s4081" o:spid="_x0000_s4081" style="position:absolute;left:5086;top:831;height:53;width:53;" fillcolor="#00007F" filled="t" stroked="f" coordorigin="5086,831" coordsize="53,53" path="m5112,831l5086,858,5112,884,5138,858,511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82" o:spid="_x0000_s4082" o:spt="203" style="position:absolute;left:5086;top:831;height:53;width:53;" coordorigin="5086,831" coordsize="53,53">
              <o:lock v:ext="edit"/>
              <v:shape id="_x0000_s4083" o:spid="_x0000_s4083" style="position:absolute;left:5086;top:831;height:53;width:53;" filled="f" stroked="t" coordorigin="5086,831" coordsize="53,53" path="m5112,831l5138,858,5112,884,5086,858,5112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4" o:spid="_x0000_s4084" o:spt="203" style="position:absolute;left:5292;top:831;height:53;width:53;" coordorigin="5292,831" coordsize="53,53">
              <o:lock v:ext="edit"/>
              <v:shape id="_x0000_s4085" o:spid="_x0000_s4085" style="position:absolute;left:5292;top:831;height:53;width:53;" fillcolor="#00007F" filled="t" stroked="f" coordorigin="5292,831" coordsize="53,53" path="m5318,831l5292,858,5318,884,5345,858,5318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086" o:spid="_x0000_s4086" o:spt="203" style="position:absolute;left:5292;top:831;height:53;width:53;" coordorigin="5292,831" coordsize="53,53">
              <o:lock v:ext="edit"/>
              <v:shape id="_x0000_s4087" o:spid="_x0000_s4087" style="position:absolute;left:5292;top:831;height:53;width:53;" filled="f" stroked="t" coordorigin="5292,831" coordsize="53,53" path="m5318,831l5345,858,5318,884,5292,858,5318,831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088" o:spid="_x0000_s4088" o:spt="203" style="position:absolute;left:1954;top:2094;height:46;width:43;" coordorigin="1954,2094" coordsize="43,46">
              <o:lock v:ext="edit"/>
              <v:shape id="_x0000_s4089" o:spid="_x0000_s4089" style="position:absolute;left:1954;top:2094;height:46;width:43;" filled="f" stroked="t" coordorigin="1954,2094" coordsize="43,46" path="m1954,2116l1997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0" o:spid="_x0000_s4090" o:spt="203" style="position:absolute;left:1954;top:2094;height:46;width:43;" coordorigin="1954,2094" coordsize="43,46">
              <o:lock v:ext="edit"/>
              <v:shape id="_x0000_s4091" o:spid="_x0000_s4091" style="position:absolute;left:1954;top:2094;height:46;width:43;" filled="f" stroked="t" coordorigin="1954,2094" coordsize="43,46" path="m1949,2116l2002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092" o:spid="_x0000_s4092" o:spt="203" style="position:absolute;left:2160;top:2094;height:46;width:43;" coordorigin="2160,2094" coordsize="43,46">
              <o:lock v:ext="edit"/>
              <v:shape id="_x0000_s4093" o:spid="_x0000_s4093" style="position:absolute;left:2160;top:2094;height:46;width:43;" filled="f" stroked="t" coordorigin="2160,2094" coordsize="43,46" path="m2160,2116l2203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4" o:spid="_x0000_s4094" o:spt="203" style="position:absolute;left:2160;top:2094;height:46;width:43;" coordorigin="2160,2094" coordsize="43,46">
              <o:lock v:ext="edit"/>
              <v:shape id="_x0000_s4095" o:spid="_x0000_s4095" style="position:absolute;left:2160;top:2094;height:46;width:43;" filled="f" stroked="t" coordorigin="2160,2094" coordsize="43,46" path="m2155,2116l2208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096" o:spid="_x0000_s4096" o:spt="203" style="position:absolute;left:2374;top:2094;height:46;width:46;" coordorigin="2374,2094" coordsize="46,46">
              <o:lock v:ext="edit"/>
              <v:shape id="_x0000_s4097" o:spid="_x0000_s4097" style="position:absolute;left:2374;top:2094;height:46;width:46;" filled="f" stroked="t" coordorigin="2374,2094" coordsize="46,46" path="m2374,2116l2419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098" o:spid="_x0000_s4098" o:spt="203" style="position:absolute;left:2374;top:2094;height:46;width:46;" coordorigin="2374,2094" coordsize="46,46">
              <o:lock v:ext="edit"/>
              <v:shape id="_x0000_s4099" o:spid="_x0000_s4099" style="position:absolute;left:2374;top:2094;height:46;width:46;" filled="f" stroked="t" coordorigin="2374,2094" coordsize="46,46" path="m2369,2116l2424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0" o:spid="_x0000_s4100" o:spt="203" style="position:absolute;left:2580;top:2094;height:46;width:46;" coordorigin="2580,2094" coordsize="46,46">
              <o:lock v:ext="edit"/>
              <v:shape id="_x0000_s4101" o:spid="_x0000_s4101" style="position:absolute;left:2580;top:2094;height:46;width:46;" filled="f" stroked="t" coordorigin="2580,2094" coordsize="46,46" path="m2580,2116l2626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02" o:spid="_x0000_s4102" o:spt="203" style="position:absolute;left:2580;top:2094;height:46;width:46;" coordorigin="2580,2094" coordsize="46,46">
              <o:lock v:ext="edit"/>
              <v:shape id="_x0000_s4103" o:spid="_x0000_s4103" style="position:absolute;left:2580;top:2094;height:46;width:46;" filled="f" stroked="t" coordorigin="2580,2094" coordsize="46,46" path="m2575,2116l2631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4" o:spid="_x0000_s4104" o:spt="203" style="position:absolute;left:2786;top:2094;height:46;width:46;" coordorigin="2786,2094" coordsize="46,46">
              <o:lock v:ext="edit"/>
              <v:shape id="_x0000_s4105" o:spid="_x0000_s4105" style="position:absolute;left:2786;top:2094;height:46;width:46;" filled="f" stroked="t" coordorigin="2786,2094" coordsize="46,46" path="m2786,2116l2832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06" o:spid="_x0000_s4106" o:spt="203" style="position:absolute;left:2786;top:2094;height:46;width:46;" coordorigin="2786,2094" coordsize="46,46">
              <o:lock v:ext="edit"/>
              <v:shape id="_x0000_s4107" o:spid="_x0000_s4107" style="position:absolute;left:2786;top:2094;height:46;width:46;" filled="f" stroked="t" coordorigin="2786,2094" coordsize="46,46" path="m2781,2116l2837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08" o:spid="_x0000_s4108" o:spt="203" style="position:absolute;left:2993;top:2094;height:46;width:46;" coordorigin="2993,2094" coordsize="46,46">
              <o:lock v:ext="edit"/>
              <v:shape id="_x0000_s4109" o:spid="_x0000_s4109" style="position:absolute;left:2993;top:2094;height:46;width:46;" filled="f" stroked="t" coordorigin="2993,2094" coordsize="46,46" path="m2993,2116l3038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0" o:spid="_x0000_s4110" o:spt="203" style="position:absolute;left:2993;top:2094;height:46;width:46;" coordorigin="2993,2094" coordsize="46,46">
              <o:lock v:ext="edit"/>
              <v:shape id="_x0000_s4111" o:spid="_x0000_s4111" style="position:absolute;left:2993;top:2094;height:46;width:46;" filled="f" stroked="t" coordorigin="2993,2094" coordsize="46,46" path="m2988,2116l3043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12" o:spid="_x0000_s4112" o:spt="203" style="position:absolute;left:3209;top:2094;height:46;width:46;" coordorigin="3209,2094" coordsize="46,46">
              <o:lock v:ext="edit"/>
              <v:shape id="_x0000_s4113" o:spid="_x0000_s4113" style="position:absolute;left:3209;top:2094;height:46;width:46;" filled="f" stroked="t" coordorigin="3209,2094" coordsize="46,46" path="m3209,2116l3254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4" o:spid="_x0000_s4114" o:spt="203" style="position:absolute;left:3209;top:2094;height:46;width:46;" coordorigin="3209,2094" coordsize="46,46">
              <o:lock v:ext="edit"/>
              <v:shape id="_x0000_s4115" o:spid="_x0000_s4115" style="position:absolute;left:3209;top:2094;height:46;width:46;" filled="f" stroked="t" coordorigin="3209,2094" coordsize="46,46" path="m3204,2116l3259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16" o:spid="_x0000_s4116" o:spt="203" style="position:absolute;left:3415;top:2094;height:46;width:46;" coordorigin="3415,2094" coordsize="46,46">
              <o:lock v:ext="edit"/>
              <v:shape id="_x0000_s4117" o:spid="_x0000_s4117" style="position:absolute;left:3415;top:2094;height:46;width:46;" filled="f" stroked="t" coordorigin="3415,2094" coordsize="46,46" path="m3415,2116l3461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18" o:spid="_x0000_s4118" o:spt="203" style="position:absolute;left:3415;top:2094;height:46;width:46;" coordorigin="3415,2094" coordsize="46,46">
              <o:lock v:ext="edit"/>
              <v:shape id="_x0000_s4119" o:spid="_x0000_s4119" style="position:absolute;left:3415;top:2094;height:46;width:46;" filled="f" stroked="t" coordorigin="3415,2094" coordsize="46,46" path="m3410,2116l3466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0" o:spid="_x0000_s4120" o:spt="203" style="position:absolute;left:3622;top:2094;height:46;width:46;" coordorigin="3622,2094" coordsize="46,46">
              <o:lock v:ext="edit"/>
              <v:shape id="_x0000_s4121" o:spid="_x0000_s4121" style="position:absolute;left:3622;top:2094;height:46;width:46;" filled="f" stroked="t" coordorigin="3622,2094" coordsize="46,46" path="m3622,2116l3667,211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22" o:spid="_x0000_s4122" o:spt="203" style="position:absolute;left:3622;top:2094;height:46;width:46;" coordorigin="3622,2094" coordsize="46,46">
              <o:lock v:ext="edit"/>
              <v:shape id="_x0000_s4123" o:spid="_x0000_s4123" style="position:absolute;left:3622;top:2094;height:46;width:46;" filled="f" stroked="t" coordorigin="3622,2094" coordsize="46,46" path="m3617,2116l3672,2116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4" o:spid="_x0000_s4124" o:spt="203" style="position:absolute;left:3828;top:2084;height:46;width:46;" coordorigin="3828,2084" coordsize="46,46">
              <o:lock v:ext="edit"/>
              <v:shape id="_x0000_s4125" o:spid="_x0000_s4125" style="position:absolute;left:3828;top:2084;height:46;width:46;" filled="f" stroked="t" coordorigin="3828,2084" coordsize="46,46" path="m3828,2107l3874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26" o:spid="_x0000_s4126" o:spt="203" style="position:absolute;left:3828;top:2084;height:46;width:46;" coordorigin="3828,2084" coordsize="46,46">
              <o:lock v:ext="edit"/>
              <v:shape id="_x0000_s4127" o:spid="_x0000_s4127" style="position:absolute;left:3828;top:2084;height:46;width:46;" filled="f" stroked="t" coordorigin="3828,2084" coordsize="46,46" path="m3823,2107l3879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28" o:spid="_x0000_s4128" o:spt="203" style="position:absolute;left:4034;top:2084;height:46;width:46;" coordorigin="4034,2084" coordsize="46,46">
              <o:lock v:ext="edit"/>
              <v:shape id="_x0000_s4129" o:spid="_x0000_s4129" style="position:absolute;left:4034;top:2084;height:46;width:46;" filled="f" stroked="t" coordorigin="4034,2084" coordsize="46,46" path="m4034,2107l4080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0" o:spid="_x0000_s4130" o:spt="203" style="position:absolute;left:4034;top:2084;height:46;width:46;" coordorigin="4034,2084" coordsize="46,46">
              <o:lock v:ext="edit"/>
              <v:shape id="_x0000_s4131" o:spid="_x0000_s4131" style="position:absolute;left:4034;top:2084;height:46;width:46;" filled="f" stroked="t" coordorigin="4034,2084" coordsize="46,46" path="m4029,2107l4085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32" o:spid="_x0000_s4132" o:spt="203" style="position:absolute;left:4250;top:2084;height:46;width:46;" coordorigin="4250,2084" coordsize="46,46">
              <o:lock v:ext="edit"/>
              <v:shape id="_x0000_s4133" o:spid="_x0000_s4133" style="position:absolute;left:4250;top:2084;height:46;width:46;" filled="f" stroked="t" coordorigin="4250,2084" coordsize="46,46" path="m4250,2107l4296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4" o:spid="_x0000_s4134" o:spt="203" style="position:absolute;left:4250;top:2084;height:46;width:46;" coordorigin="4250,2084" coordsize="46,46">
              <o:lock v:ext="edit"/>
              <v:shape id="_x0000_s4135" o:spid="_x0000_s4135" style="position:absolute;left:4250;top:2084;height:46;width:46;" filled="f" stroked="t" coordorigin="4250,2084" coordsize="46,46" path="m4245,2107l4301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36" o:spid="_x0000_s4136" o:spt="203" style="position:absolute;left:4457;top:2084;height:46;width:46;" coordorigin="4457,2084" coordsize="46,46">
              <o:lock v:ext="edit"/>
              <v:shape id="_x0000_s4137" o:spid="_x0000_s4137" style="position:absolute;left:4457;top:2084;height:46;width:46;" filled="f" stroked="t" coordorigin="4457,2084" coordsize="46,46" path="m4457,2107l4502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38" o:spid="_x0000_s4138" o:spt="203" style="position:absolute;left:4457;top:2084;height:46;width:46;" coordorigin="4457,2084" coordsize="46,46">
              <o:lock v:ext="edit"/>
              <v:shape id="_x0000_s4139" o:spid="_x0000_s4139" style="position:absolute;left:4457;top:2084;height:46;width:46;" filled="f" stroked="t" coordorigin="4457,2084" coordsize="46,46" path="m4452,2107l4507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0" o:spid="_x0000_s4140" o:spt="203" style="position:absolute;left:4663;top:2084;height:46;width:46;" coordorigin="4663,2084" coordsize="46,46">
              <o:lock v:ext="edit"/>
              <v:shape id="_x0000_s4141" o:spid="_x0000_s4141" style="position:absolute;left:4663;top:2084;height:46;width:46;" filled="f" stroked="t" coordorigin="4663,2084" coordsize="46,46" path="m4663,2107l4709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42" o:spid="_x0000_s4142" o:spt="203" style="position:absolute;left:4663;top:2084;height:46;width:46;" coordorigin="4663,2084" coordsize="46,46">
              <o:lock v:ext="edit"/>
              <v:shape id="_x0000_s4143" o:spid="_x0000_s4143" style="position:absolute;left:4663;top:2084;height:46;width:46;" filled="f" stroked="t" coordorigin="4663,2084" coordsize="46,46" path="m4658,2107l4714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4" o:spid="_x0000_s4144" o:spt="203" style="position:absolute;left:4870;top:2084;height:46;width:46;" coordorigin="4870,2084" coordsize="46,46">
              <o:lock v:ext="edit"/>
              <v:shape id="_x0000_s4145" o:spid="_x0000_s4145" style="position:absolute;left:4870;top:2084;height:46;width:46;" filled="f" stroked="t" coordorigin="4870,2084" coordsize="46,46" path="m4870,2107l4915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46" o:spid="_x0000_s4146" o:spt="203" style="position:absolute;left:4870;top:2084;height:46;width:46;" coordorigin="4870,2084" coordsize="46,46">
              <o:lock v:ext="edit"/>
              <v:shape id="_x0000_s4147" o:spid="_x0000_s4147" style="position:absolute;left:4870;top:2084;height:46;width:46;" filled="f" stroked="t" coordorigin="4870,2084" coordsize="46,46" path="m4865,2107l4920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48" o:spid="_x0000_s4148" o:spt="203" style="position:absolute;left:5086;top:2084;height:46;width:43;" coordorigin="5086,2084" coordsize="43,46">
              <o:lock v:ext="edit"/>
              <v:shape id="_x0000_s4149" o:spid="_x0000_s4149" style="position:absolute;left:5086;top:2084;height:46;width:43;" filled="f" stroked="t" coordorigin="5086,2084" coordsize="43,46" path="m5086,2107l5129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50" o:spid="_x0000_s4150" o:spt="203" style="position:absolute;left:5086;top:2084;height:46;width:43;" coordorigin="5086,2084" coordsize="43,46">
              <o:lock v:ext="edit"/>
              <v:shape id="_x0000_s4151" o:spid="_x0000_s4151" style="position:absolute;left:5086;top:2084;height:46;width:43;" filled="f" stroked="t" coordorigin="5086,2084" coordsize="43,46" path="m5081,2107l5134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52" o:spid="_x0000_s4152" o:spt="203" style="position:absolute;left:5292;top:2084;height:46;width:43;" coordorigin="5292,2084" coordsize="43,46">
              <o:lock v:ext="edit"/>
              <v:shape id="_x0000_s4153" o:spid="_x0000_s4153" style="position:absolute;left:5292;top:2084;height:46;width:43;" filled="f" stroked="t" coordorigin="5292,2084" coordsize="43,46" path="m5292,2107l5335,210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4154" o:spid="_x0000_s4154" o:spt="203" style="position:absolute;left:5292;top:2084;height:46;width:43;" coordorigin="5292,2084" coordsize="43,46">
              <o:lock v:ext="edit"/>
              <v:shape id="_x0000_s4155" o:spid="_x0000_s4155" style="position:absolute;left:5292;top:2084;height:46;width:43;" filled="f" stroked="t" coordorigin="5292,2084" coordsize="43,46" path="m5287,2107l5340,2107e">
                <v:path arrowok="t"/>
                <v:fill on="f" focussize="0,0"/>
                <v:stroke weight="2.8740157480315pt" color="#FF00FF"/>
                <v:imagedata o:title=""/>
                <o:lock v:ext="edit"/>
              </v:shape>
            </v:group>
            <v:group id="_x0000_s4156" o:spid="_x0000_s4156" o:spt="203" style="position:absolute;left:1954;top:3286;height:53;width:53;" coordorigin="1954,3286" coordsize="53,53">
              <o:lock v:ext="edit"/>
              <v:shape id="_x0000_s4157" o:spid="_x0000_s4157" style="position:absolute;left:1954;top:3286;height:53;width:53;" fillcolor="#007F00" filled="t" stroked="f" coordorigin="1954,3286" coordsize="53,53" path="m1980,3286l1954,3339,2006,3339,1980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58" o:spid="_x0000_s4158" o:spt="203" style="position:absolute;left:1954;top:3286;height:53;width:53;" coordorigin="1954,3286" coordsize="53,53">
              <o:lock v:ext="edit"/>
              <v:shape id="_x0000_s4159" o:spid="_x0000_s4159" style="position:absolute;left:1954;top:3286;height:53;width:53;" filled="f" stroked="t" coordorigin="1954,3286" coordsize="53,53" path="m1980,3286l2006,3339,1954,3339,1980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0" o:spid="_x0000_s4160" o:spt="203" style="position:absolute;left:2160;top:3286;height:53;width:53;" coordorigin="2160,3286" coordsize="53,53">
              <o:lock v:ext="edit"/>
              <v:shape id="_x0000_s4161" o:spid="_x0000_s4161" style="position:absolute;left:2160;top:3286;height:53;width:53;" fillcolor="#007F00" filled="t" stroked="f" coordorigin="2160,3286" coordsize="53,53" path="m2186,3286l2160,3339,2213,3339,2186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62" o:spid="_x0000_s4162" o:spt="203" style="position:absolute;left:2160;top:3286;height:53;width:53;" coordorigin="2160,3286" coordsize="53,53">
              <o:lock v:ext="edit"/>
              <v:shape id="_x0000_s4163" o:spid="_x0000_s4163" style="position:absolute;left:2160;top:3286;height:53;width:53;" filled="f" stroked="t" coordorigin="2160,3286" coordsize="53,53" path="m2186,3286l2213,3339,2160,3339,2186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4" o:spid="_x0000_s4164" o:spt="203" style="position:absolute;left:2374;top:3286;height:53;width:55;" coordorigin="2374,3286" coordsize="55,53">
              <o:lock v:ext="edit"/>
              <v:shape id="_x0000_s4165" o:spid="_x0000_s4165" style="position:absolute;left:2374;top:3286;height:53;width:55;" fillcolor="#007F00" filled="t" stroked="f" coordorigin="2374,3286" coordsize="55,53" path="m2402,3286l2374,3339,2429,3339,2402,32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66" o:spid="_x0000_s4166" o:spt="203" style="position:absolute;left:2374;top:3286;height:53;width:55;" coordorigin="2374,3286" coordsize="55,53">
              <o:lock v:ext="edit"/>
              <v:shape id="_x0000_s4167" o:spid="_x0000_s4167" style="position:absolute;left:2374;top:3286;height:53;width:55;" filled="f" stroked="t" coordorigin="2374,3286" coordsize="55,53" path="m2402,3286l2429,3339,2374,3339,2402,3286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68" o:spid="_x0000_s4168" o:spt="203" style="position:absolute;left:2580;top:3277;height:53;width:55;" coordorigin="2580,3277" coordsize="55,53">
              <o:lock v:ext="edit"/>
              <v:shape id="_x0000_s4169" o:spid="_x0000_s4169" style="position:absolute;left:2580;top:3277;height:53;width:55;" fillcolor="#007F00" filled="t" stroked="f" coordorigin="2580,3277" coordsize="55,53" path="m2609,3277l2580,3330,2635,3330,2609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0" o:spid="_x0000_s4170" o:spt="203" style="position:absolute;left:2580;top:3277;height:53;width:55;" coordorigin="2580,3277" coordsize="55,53">
              <o:lock v:ext="edit"/>
              <v:shape id="_x0000_s4171" o:spid="_x0000_s4171" style="position:absolute;left:2580;top:3277;height:53;width:55;" filled="f" stroked="t" coordorigin="2580,3277" coordsize="55,53" path="m2609,3277l2635,3330,2580,3330,2609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72" o:spid="_x0000_s4172" o:spt="203" style="position:absolute;left:2786;top:3277;height:53;width:55;" coordorigin="2786,3277" coordsize="55,53">
              <o:lock v:ext="edit"/>
              <v:shape id="_x0000_s4173" o:spid="_x0000_s4173" style="position:absolute;left:2786;top:3277;height:53;width:55;" fillcolor="#007F00" filled="t" stroked="f" coordorigin="2786,3277" coordsize="55,53" path="m2815,3277l2786,3330,2842,3330,2815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4" o:spid="_x0000_s4174" o:spt="203" style="position:absolute;left:2786;top:3277;height:53;width:55;" coordorigin="2786,3277" coordsize="55,53">
              <o:lock v:ext="edit"/>
              <v:shape id="_x0000_s4175" o:spid="_x0000_s4175" style="position:absolute;left:2786;top:3277;height:53;width:55;" filled="f" stroked="t" coordorigin="2786,3277" coordsize="55,53" path="m2815,3277l2842,3330,2786,3330,2815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76" o:spid="_x0000_s4176" o:spt="203" style="position:absolute;left:2993;top:3277;height:53;width:55;" coordorigin="2993,3277" coordsize="55,53">
              <o:lock v:ext="edit"/>
              <v:shape id="_x0000_s4177" o:spid="_x0000_s4177" style="position:absolute;left:2993;top:3277;height:53;width:55;" fillcolor="#007F00" filled="t" stroked="f" coordorigin="2993,3277" coordsize="55,53" path="m3022,3277l2993,3330,3048,3330,3022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78" o:spid="_x0000_s4178" o:spt="203" style="position:absolute;left:2993;top:3277;height:53;width:55;" coordorigin="2993,3277" coordsize="55,53">
              <o:lock v:ext="edit"/>
              <v:shape id="_x0000_s4179" o:spid="_x0000_s4179" style="position:absolute;left:2993;top:3277;height:53;width:55;" filled="f" stroked="t" coordorigin="2993,3277" coordsize="55,53" path="m3022,3277l3048,3330,2993,3330,3022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0" o:spid="_x0000_s4180" o:spt="203" style="position:absolute;left:3209;top:3277;height:53;width:55;" coordorigin="3209,3277" coordsize="55,53">
              <o:lock v:ext="edit"/>
              <v:shape id="_x0000_s4181" o:spid="_x0000_s4181" style="position:absolute;left:3209;top:3277;height:53;width:55;" fillcolor="#007F00" filled="t" stroked="f" coordorigin="3209,3277" coordsize="55,53" path="m3235,3277l3209,3330,3264,3330,3235,3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82" o:spid="_x0000_s4182" o:spt="203" style="position:absolute;left:3209;top:3277;height:53;width:55;" coordorigin="3209,3277" coordsize="55,53">
              <o:lock v:ext="edit"/>
              <v:shape id="_x0000_s4183" o:spid="_x0000_s4183" style="position:absolute;left:3209;top:3277;height:53;width:55;" filled="f" stroked="t" coordorigin="3209,3277" coordsize="55,53" path="m3235,3277l3264,3330,3209,3330,3235,327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4" o:spid="_x0000_s4184" o:spt="203" style="position:absolute;left:3415;top:3267;height:55;width:55;" coordorigin="3415,3267" coordsize="55,55">
              <o:lock v:ext="edit"/>
              <v:shape id="_x0000_s4185" o:spid="_x0000_s4185" style="position:absolute;left:3415;top:3267;height:55;width:55;" fillcolor="#007F00" filled="t" stroked="f" coordorigin="3415,3267" coordsize="55,55" path="m3442,3267l3415,3322,3470,3322,3442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86" o:spid="_x0000_s4186" o:spt="203" style="position:absolute;left:3415;top:3267;height:55;width:55;" coordorigin="3415,3267" coordsize="55,55">
              <o:lock v:ext="edit"/>
              <v:shape id="_x0000_s4187" o:spid="_x0000_s4187" style="position:absolute;left:3415;top:3267;height:55;width:55;" filled="f" stroked="t" coordorigin="3415,3267" coordsize="55,55" path="m3442,3267l3470,3322,3415,3322,3442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88" o:spid="_x0000_s4188" o:spt="203" style="position:absolute;left:3622;top:3267;height:55;width:55;" coordorigin="3622,3267" coordsize="55,55">
              <o:lock v:ext="edit"/>
              <v:shape id="_x0000_s4189" o:spid="_x0000_s4189" style="position:absolute;left:3622;top:3267;height:55;width:55;" fillcolor="#007F00" filled="t" stroked="f" coordorigin="3622,3267" coordsize="55,55" path="m3648,3267l3622,3322,3677,3322,3648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0" o:spid="_x0000_s4190" o:spt="203" style="position:absolute;left:3622;top:3267;height:55;width:55;" coordorigin="3622,3267" coordsize="55,55">
              <o:lock v:ext="edit"/>
              <v:shape id="_x0000_s4191" o:spid="_x0000_s4191" style="position:absolute;left:3622;top:3267;height:55;width:55;" filled="f" stroked="t" coordorigin="3622,3267" coordsize="55,55" path="m3648,3267l3677,3322,3622,3322,3648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92" o:spid="_x0000_s4192" o:spt="203" style="position:absolute;left:3828;top:3267;height:55;width:55;" coordorigin="3828,3267" coordsize="55,55">
              <o:lock v:ext="edit"/>
              <v:shape id="_x0000_s4193" o:spid="_x0000_s4193" style="position:absolute;left:3828;top:3267;height:55;width:55;" fillcolor="#007F00" filled="t" stroked="f" coordorigin="3828,3267" coordsize="55,55" path="m3854,3267l3828,3322,3883,3322,3854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4" o:spid="_x0000_s4194" o:spt="203" style="position:absolute;left:3828;top:3267;height:55;width:55;" coordorigin="3828,3267" coordsize="55,55">
              <o:lock v:ext="edit"/>
              <v:shape id="_x0000_s4195" o:spid="_x0000_s4195" style="position:absolute;left:3828;top:3267;height:55;width:55;" filled="f" stroked="t" coordorigin="3828,3267" coordsize="55,55" path="m3854,3267l3883,3322,3828,3322,3854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196" o:spid="_x0000_s4196" o:spt="203" style="position:absolute;left:4034;top:3267;height:55;width:55;" coordorigin="4034,3267" coordsize="55,55">
              <o:lock v:ext="edit"/>
              <v:shape id="_x0000_s4197" o:spid="_x0000_s4197" style="position:absolute;left:4034;top:3267;height:55;width:55;" fillcolor="#007F00" filled="t" stroked="f" coordorigin="4034,3267" coordsize="55,55" path="m4061,3267l4034,3322,4090,3322,4061,32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198" o:spid="_x0000_s4198" o:spt="203" style="position:absolute;left:4034;top:3267;height:55;width:55;" coordorigin="4034,3267" coordsize="55,55">
              <o:lock v:ext="edit"/>
              <v:shape id="_x0000_s4199" o:spid="_x0000_s4199" style="position:absolute;left:4034;top:3267;height:55;width:55;" filled="f" stroked="t" coordorigin="4034,3267" coordsize="55,55" path="m4061,3267l4090,3322,4034,3322,4061,3267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0" o:spid="_x0000_s4200" o:spt="203" style="position:absolute;left:4250;top:3260;height:53;width:53;" coordorigin="4250,3260" coordsize="53,53">
              <o:lock v:ext="edit"/>
              <v:shape id="_x0000_s4201" o:spid="_x0000_s4201" style="position:absolute;left:4250;top:3260;height:53;width:53;" fillcolor="#007F00" filled="t" stroked="f" coordorigin="4250,3260" coordsize="53,53" path="m4277,3260l4250,3313,4303,3313,4277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02" o:spid="_x0000_s4202" o:spt="203" style="position:absolute;left:4250;top:3260;height:53;width:53;" coordorigin="4250,3260" coordsize="53,53">
              <o:lock v:ext="edit"/>
              <v:shape id="_x0000_s4203" o:spid="_x0000_s4203" style="position:absolute;left:4250;top:3260;height:53;width:53;" filled="f" stroked="t" coordorigin="4250,3260" coordsize="53,53" path="m4277,3260l4303,3313,4250,3313,4277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4" o:spid="_x0000_s4204" o:spt="203" style="position:absolute;left:4457;top:3260;height:53;width:53;" coordorigin="4457,3260" coordsize="53,53">
              <o:lock v:ext="edit"/>
              <v:shape id="_x0000_s4205" o:spid="_x0000_s4205" style="position:absolute;left:4457;top:3260;height:53;width:53;" fillcolor="#007F00" filled="t" stroked="f" coordorigin="4457,3260" coordsize="53,53" path="m4483,3260l4457,3313,4510,3313,4483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06" o:spid="_x0000_s4206" o:spt="203" style="position:absolute;left:4457;top:3260;height:53;width:53;" coordorigin="4457,3260" coordsize="53,53">
              <o:lock v:ext="edit"/>
              <v:shape id="_x0000_s4207" o:spid="_x0000_s4207" style="position:absolute;left:4457;top:3260;height:53;width:53;" filled="f" stroked="t" coordorigin="4457,3260" coordsize="53,53" path="m4483,3260l4510,3313,4457,3313,4483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08" o:spid="_x0000_s4208" o:spt="203" style="position:absolute;left:4663;top:3260;height:53;width:53;" coordorigin="4663,3260" coordsize="53,53">
              <o:lock v:ext="edit"/>
              <v:shape id="_x0000_s4209" o:spid="_x0000_s4209" style="position:absolute;left:4663;top:3260;height:53;width:53;" fillcolor="#007F00" filled="t" stroked="f" coordorigin="4663,3260" coordsize="53,53" path="m4690,3260l4663,3313,4716,3313,4690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0" o:spid="_x0000_s4210" o:spt="203" style="position:absolute;left:4663;top:3260;height:53;width:53;" coordorigin="4663,3260" coordsize="53,53">
              <o:lock v:ext="edit"/>
              <v:shape id="_x0000_s4211" o:spid="_x0000_s4211" style="position:absolute;left:4663;top:3260;height:53;width:53;" filled="f" stroked="t" coordorigin="4663,3260" coordsize="53,53" path="m4690,3260l4716,3313,4663,3313,4690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12" o:spid="_x0000_s4212" o:spt="203" style="position:absolute;left:4870;top:3260;height:53;width:53;" coordorigin="4870,3260" coordsize="53,53">
              <o:lock v:ext="edit"/>
              <v:shape id="_x0000_s4213" o:spid="_x0000_s4213" style="position:absolute;left:4870;top:3260;height:53;width:53;" fillcolor="#007F00" filled="t" stroked="f" coordorigin="4870,3260" coordsize="53,53" path="m4896,3260l4870,3313,4922,3313,4896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4" o:spid="_x0000_s4214" o:spt="203" style="position:absolute;left:4870;top:3260;height:53;width:53;" coordorigin="4870,3260" coordsize="53,53">
              <o:lock v:ext="edit"/>
              <v:shape id="_x0000_s4215" o:spid="_x0000_s4215" style="position:absolute;left:4870;top:3260;height:53;width:53;" filled="f" stroked="t" coordorigin="4870,3260" coordsize="53,53" path="m4896,3260l4922,3313,4870,3313,4896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16" o:spid="_x0000_s4216" o:spt="203" style="position:absolute;left:5086;top:3260;height:53;width:53;" coordorigin="5086,3260" coordsize="53,53">
              <o:lock v:ext="edit"/>
              <v:shape id="_x0000_s4217" o:spid="_x0000_s4217" style="position:absolute;left:5086;top:3260;height:53;width:53;" fillcolor="#007F00" filled="t" stroked="f" coordorigin="5086,3260" coordsize="53,53" path="m5112,3260l5086,3313,5138,3313,5112,32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18" o:spid="_x0000_s4218" o:spt="203" style="position:absolute;left:5086;top:3260;height:53;width:53;" coordorigin="5086,3260" coordsize="53,53">
              <o:lock v:ext="edit"/>
              <v:shape id="_x0000_s4219" o:spid="_x0000_s4219" style="position:absolute;left:5086;top:3260;height:53;width:53;" filled="f" stroked="t" coordorigin="5086,3260" coordsize="53,53" path="m5112,3260l5138,3313,5086,3313,5112,326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20" o:spid="_x0000_s4220" o:spt="203" style="position:absolute;left:5292;top:3250;height:53;width:53;" coordorigin="5292,3250" coordsize="53,53">
              <o:lock v:ext="edit"/>
              <v:shape id="_x0000_s4221" o:spid="_x0000_s4221" style="position:absolute;left:5292;top:3250;height:53;width:53;" fillcolor="#007F00" filled="t" stroked="f" coordorigin="5292,3250" coordsize="53,53" path="m5318,3250l5292,3303,5345,3303,5318,32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22" o:spid="_x0000_s4222" o:spt="203" style="position:absolute;left:5292;top:3250;height:53;width:53;" coordorigin="5292,3250" coordsize="53,53">
              <o:lock v:ext="edit"/>
              <v:shape id="_x0000_s4223" o:spid="_x0000_s4223" style="position:absolute;left:5292;top:3250;height:53;width:53;" filled="f" stroked="t" coordorigin="5292,3250" coordsize="53,53" path="m5318,3250l5345,3303,5292,3303,5318,325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  <v:shape id="_x0000_s4224" o:spid="_x0000_s4224" o:spt="75" type="#_x0000_t75" style="position:absolute;left:1411;top:3805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5" o:spid="_x0000_s4225" o:spt="75" type="#_x0000_t75" style="position:absolute;left:1522;top:3805;height:295;width:154;" filled="f" coordsize="21600,21600">
                <v:path/>
                <v:fill on="f" focussize="0,0"/>
                <v:stroke/>
                <v:imagedata r:id="rId328" o:title=""/>
                <o:lock v:ext="edit" aspectratio="t"/>
              </v:shape>
              <v:shape id="_x0000_s4226" o:spid="_x0000_s4226" o:spt="75" type="#_x0000_t75" style="position:absolute;left:1411;top:3306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7" o:spid="_x0000_s4227" o:spt="75" type="#_x0000_t75" style="position:absolute;left:1522;top:3306;height:288;width:154;" filled="f" coordsize="21600,21600">
                <v:path/>
                <v:fill on="f" focussize="0,0"/>
                <v:stroke/>
                <v:imagedata r:id="rId329" o:title=""/>
                <o:lock v:ext="edit" aspectratio="t"/>
              </v:shape>
              <v:shape id="_x0000_s4228" o:spid="_x0000_s4228" o:spt="75" type="#_x0000_t75" style="position:absolute;left:1411;top:2809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29" o:spid="_x0000_s4229" o:spt="75" type="#_x0000_t75" style="position:absolute;left:1522;top:2809;height:295;width:154;" filled="f" coordsize="21600,21600">
                <v:path/>
                <v:fill on="f" focussize="0,0"/>
                <v:stroke/>
                <v:imagedata r:id="rId330" o:title=""/>
                <o:lock v:ext="edit" aspectratio="t"/>
              </v:shape>
              <v:shape id="_x0000_s4230" o:spid="_x0000_s4230" o:spt="75" type="#_x0000_t75" style="position:absolute;left:1411;top:2310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1" o:spid="_x0000_s4231" o:spt="75" type="#_x0000_t75" style="position:absolute;left:1522;top:2310;height:295;width:154;" filled="f" coordsize="21600,21600">
                <v:path/>
                <v:fill on="f" focussize="0,0"/>
                <v:stroke/>
                <v:imagedata r:id="rId331" o:title=""/>
                <o:lock v:ext="edit" aspectratio="t"/>
              </v:shape>
              <v:shape id="_x0000_s4232" o:spid="_x0000_s4232" o:spt="75" type="#_x0000_t75" style="position:absolute;left:1411;top:1813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3" o:spid="_x0000_s4233" o:spt="75" type="#_x0000_t75" style="position:absolute;left:1522;top:1813;height:288;width:154;" filled="f" coordsize="21600,21600">
                <v:path/>
                <v:fill on="f" focussize="0,0"/>
                <v:stroke/>
                <v:imagedata r:id="rId332" o:title=""/>
                <o:lock v:ext="edit" aspectratio="t"/>
              </v:shape>
              <v:shape id="_x0000_s4234" o:spid="_x0000_s4234" o:spt="75" type="#_x0000_t75" style="position:absolute;left:1411;top:1314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5" o:spid="_x0000_s4235" o:spt="75" type="#_x0000_t75" style="position:absolute;left:1522;top:1314;height:295;width:154;" filled="f" coordsize="21600,21600">
                <v:path/>
                <v:fill on="f" focussize="0,0"/>
                <v:stroke/>
                <v:imagedata r:id="rId333" o:title=""/>
                <o:lock v:ext="edit" aspectratio="t"/>
              </v:shape>
              <v:shape id="_x0000_s4236" o:spid="_x0000_s4236" o:spt="75" type="#_x0000_t75" style="position:absolute;left:1411;top:817;height:295;width:98;" filled="f" coordsize="21600,21600">
                <v:path/>
                <v:fill on="f" focussize="0,0"/>
                <v:stroke/>
                <v:imagedata r:id="rId327" o:title=""/>
                <o:lock v:ext="edit" aspectratio="t"/>
              </v:shape>
              <v:shape id="_x0000_s4237" o:spid="_x0000_s4237" o:spt="75" type="#_x0000_t75" style="position:absolute;left:1522;top:817;height:295;width:154;" filled="f" coordsize="21600,21600">
                <v:path/>
                <v:fill on="f" focussize="0,0"/>
                <v:stroke/>
                <v:imagedata r:id="rId334" o:title=""/>
                <o:lock v:ext="edit" aspectratio="t"/>
              </v:shape>
              <v:shape id="_x0000_s4238" o:spid="_x0000_s4238" o:spt="75" type="#_x0000_t75" style="position:absolute;left:1488;top:318;height:295;width:185;" filled="f" coordsize="21600,21600">
                <v:path/>
                <v:fill on="f" focussize="0,0"/>
                <v:stroke/>
                <v:imagedata r:id="rId335" o:title=""/>
                <o:lock v:ext="edit" aspectratio="t"/>
              </v:shape>
              <v:shape id="_x0000_s4239" o:spid="_x0000_s4239" o:spt="75" type="#_x0000_t75" style="position:absolute;left:1699;top:3956;height:295;width:154;" filled="f" coordsize="21600,21600">
                <v:path/>
                <v:fill on="f" focussize="0,0"/>
                <v:stroke/>
                <v:imagedata r:id="rId181" o:title=""/>
                <o:lock v:ext="edit" aspectratio="t"/>
              </v:shape>
              <v:shape id="_x0000_s4240" o:spid="_x0000_s4240" o:spt="75" type="#_x0000_t75" style="position:absolute;left:2112;top:3956;height:288;width:154;" filled="f" coordsize="21600,21600">
                <v:path/>
                <v:fill on="f" focussize="0,0"/>
                <v:stroke/>
                <v:imagedata r:id="rId336" o:title=""/>
                <o:lock v:ext="edit" aspectratio="t"/>
              </v:shape>
              <v:shape id="_x0000_s4241" o:spid="_x0000_s4241" o:spt="75" type="#_x0000_t75" style="position:absolute;left:2532;top:3958;height:281;width:154;" filled="f" coordsize="21600,21600">
                <v:path/>
                <v:fill on="f" focussize="0,0"/>
                <v:stroke/>
                <v:imagedata r:id="rId337" o:title=""/>
                <o:lock v:ext="edit" aspectratio="t"/>
              </v:shape>
              <v:shape id="_x0000_s4242" o:spid="_x0000_s4242" o:spt="75" type="#_x0000_t75" style="position:absolute;left:2945;top:3956;height:295;width:154;" filled="f" coordsize="21600,21600">
                <v:path/>
                <v:fill on="f" focussize="0,0"/>
                <v:stroke/>
                <v:imagedata r:id="rId338" o:title=""/>
                <o:lock v:ext="edit" aspectratio="t"/>
              </v:shape>
              <v:shape id="_x0000_s4243" o:spid="_x0000_s4243" o:spt="75" type="#_x0000_t75" style="position:absolute;left:3367;top:3956;height:295;width:154;" filled="f" coordsize="21600,21600">
                <v:path/>
                <v:fill on="f" focussize="0,0"/>
                <v:stroke/>
                <v:imagedata r:id="rId339" o:title=""/>
                <o:lock v:ext="edit" aspectratio="t"/>
              </v:shape>
              <v:shape id="_x0000_s4244" o:spid="_x0000_s4244" o:spt="75" type="#_x0000_t75" style="position:absolute;left:3782;top:3956;height:295;width:154;" filled="f" coordsize="21600,21600">
                <v:path/>
                <v:fill on="f" focussize="0,0"/>
                <v:stroke/>
                <v:imagedata r:id="rId340" o:title=""/>
                <o:lock v:ext="edit" aspectratio="t"/>
              </v:shape>
              <v:shape id="_x0000_s4245" o:spid="_x0000_s4245" o:spt="75" type="#_x0000_t75" style="position:absolute;left:4205;top:3956;height:295;width:134;" filled="f" coordsize="21600,21600">
                <v:path/>
                <v:fill on="f" focussize="0,0"/>
                <v:stroke/>
                <v:imagedata r:id="rId341" o:title=""/>
                <o:lock v:ext="edit" aspectratio="t"/>
              </v:shape>
              <v:shape id="_x0000_s4246" o:spid="_x0000_s4246" o:spt="75" type="#_x0000_t75" style="position:absolute;left:4618;top:3958;height:288;width:154;" filled="f" coordsize="21600,21600">
                <v:path/>
                <v:fill on="f" focussize="0,0"/>
                <v:stroke/>
                <v:imagedata r:id="rId342" o:title=""/>
                <o:lock v:ext="edit" aspectratio="t"/>
              </v:shape>
              <v:shape id="_x0000_s4247" o:spid="_x0000_s4247" o:spt="75" type="#_x0000_t75" style="position:absolute;left:5038;top:3956;height:295;width:154;" filled="f" coordsize="21600,21600">
                <v:path/>
                <v:fill on="f" focussize="0,0"/>
                <v:stroke/>
                <v:imagedata r:id="rId343" o:title=""/>
                <o:lock v:ext="edit" aspectratio="t"/>
              </v:shape>
              <v:shape id="_x0000_s4248" o:spid="_x0000_s4248" o:spt="75" type="#_x0000_t75" style="position:absolute;left:5450;top:3956;height:295;width:154;" filled="f" coordsize="21600,21600">
                <v:path/>
                <v:fill on="f" focussize="0,0"/>
                <v:stroke/>
                <v:imagedata r:id="rId344" o:title=""/>
                <o:lock v:ext="edit" aspectratio="t"/>
              </v:shape>
              <v:shape id="_x0000_s4249" o:spid="_x0000_s4249" o:spt="75" type="#_x0000_t75" style="position:absolute;left:3194;top:4304;height:497;width:1114;" filled="f" coordsize="21600,21600">
                <v:path/>
                <v:fill on="f" focussize="0,0"/>
                <v:stroke/>
                <v:imagedata r:id="rId345" o:title=""/>
                <o:lock v:ext="edit" aspectratio="t"/>
              </v:shape>
            </v:group>
            <v:group id="_x0000_s4250" o:spid="_x0000_s4250" o:spt="203" style="position:absolute;left:4130;top:2451;height:694;width:797;" coordorigin="4130,2451" coordsize="797,694">
              <o:lock v:ext="edit"/>
              <v:shape id="_x0000_s4251" o:spid="_x0000_s4251" style="position:absolute;left:4130;top:2451;height:694;width:797;" fillcolor="#FFFFFF" filled="t" stroked="f" coordorigin="4130,2451" coordsize="797,694" path="m4130,3145l4927,3145,4927,2451,4130,2451,4130,3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52" o:spid="_x0000_s4252" o:spt="203" style="position:absolute;left:4130;top:2451;height:694;width:797;" coordorigin="4130,2451" coordsize="797,694">
              <o:lock v:ext="edit"/>
              <v:shape id="_x0000_s4253" o:spid="_x0000_s4253" style="position:absolute;left:4130;top:2451;height:694;width:797;" filled="f" stroked="t" coordorigin="4130,2451" coordsize="797,694" path="m4130,3145l4927,3145,4927,2451,4130,2451,4130,3145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54" o:spid="_x0000_s4254" o:spt="203" style="position:absolute;left:4186;top:2586;height:2;width:242;" coordorigin="4186,2586" coordsize="242,2">
              <o:lock v:ext="edit"/>
              <v:shape id="_x0000_s4255" o:spid="_x0000_s4255" style="position:absolute;left:4186;top:2586;height:2;width:242;" filled="f" stroked="t" coordorigin="4186,2586" coordsize="242,0" path="m4186,2586l4428,2586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</v:group>
            <v:group id="_x0000_s4256" o:spid="_x0000_s4256" o:spt="203" style="position:absolute;left:4274;top:2557;height:55;width:55;" coordorigin="4274,2557" coordsize="55,55">
              <o:lock v:ext="edit"/>
              <v:shape id="_x0000_s4257" o:spid="_x0000_s4257" style="position:absolute;left:4274;top:2557;height:55;width:55;" fillcolor="#00007F" filled="t" stroked="f" coordorigin="4274,2557" coordsize="55,55" path="m4301,2557l4274,2586,4301,2612,4330,2586,4301,25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58" o:spid="_x0000_s4258" o:spt="203" style="position:absolute;left:4274;top:2557;height:55;width:55;" coordorigin="4274,2557" coordsize="55,55">
              <o:lock v:ext="edit"/>
              <v:shape id="_x0000_s4259" o:spid="_x0000_s4259" style="position:absolute;left:4274;top:2557;height:55;width:55;" filled="f" stroked="t" coordorigin="4274,2557" coordsize="55,55" path="m4301,2557l4330,2586,4301,2612,4274,2586,4301,2557xe">
                <v:path arrowok="t"/>
                <v:fill on="f" focussize="0,0"/>
                <v:stroke weight="0.494015748031496pt" color="#00007F"/>
                <v:imagedata o:title=""/>
                <o:lock v:ext="edit"/>
              </v:shape>
              <v:shape id="_x0000_s4260" o:spid="_x0000_s4260" o:spt="75" type="#_x0000_t75" style="position:absolute;left:4514;top:2516;height:389;width:96;" filled="f" coordsize="21600,21600">
                <v:path/>
                <v:fill on="f" focussize="0,0"/>
                <v:stroke/>
                <v:imagedata r:id="rId346" o:title=""/>
                <o:lock v:ext="edit" aspectratio="t"/>
              </v:shape>
            </v:group>
            <v:group id="_x0000_s4261" o:spid="_x0000_s4261" o:spt="203" style="position:absolute;left:4186;top:2816;height:2;width:242;" coordorigin="4186,2816" coordsize="242,2">
              <o:lock v:ext="edit"/>
              <v:shape id="_x0000_s4262" o:spid="_x0000_s4262" style="position:absolute;left:4186;top:2816;height:2;width:242;" filled="f" stroked="t" coordorigin="4186,2816" coordsize="242,0" path="m4186,2816l4428,2816e">
                <v:path arrowok="t"/>
                <v:fill on="f" focussize="0,0"/>
                <v:stroke weight="0.494015748031496pt" color="#FF00FF"/>
                <v:imagedata o:title=""/>
                <o:lock v:ext="edit"/>
              </v:shape>
            </v:group>
            <v:group id="_x0000_s4263" o:spid="_x0000_s4263" o:spt="203" style="position:absolute;left:4274;top:2790;height:43;width:46;" coordorigin="4274,2790" coordsize="46,43">
              <o:lock v:ext="edit"/>
              <v:shape id="_x0000_s4264" o:spid="_x0000_s4264" style="position:absolute;left:4274;top:2790;height:43;width:46;" filled="f" stroked="t" coordorigin="4274,2790" coordsize="46,43" path="m4274,2811l4320,2811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265" o:spid="_x0000_s4265" o:spt="203" style="position:absolute;left:4274;top:2790;height:43;width:46;" coordorigin="4274,2790" coordsize="46,43">
              <o:lock v:ext="edit"/>
              <v:shape id="_x0000_s4266" o:spid="_x0000_s4266" style="position:absolute;left:4274;top:2790;height:43;width:46;" filled="f" stroked="t" coordorigin="4274,2790" coordsize="46,43" path="m4269,2811l4325,2811e">
                <v:path arrowok="t"/>
                <v:fill on="f" focussize="0,0"/>
                <v:stroke weight="2.7540157480315pt" color="#FF00FF"/>
                <v:imagedata o:title=""/>
                <o:lock v:ext="edit"/>
              </v:shape>
              <v:shape id="_x0000_s4267" o:spid="_x0000_s4267" o:spt="75" type="#_x0000_t75" style="position:absolute;left:4517;top:2516;height:622;width:245;" filled="f" coordsize="21600,21600">
                <v:path/>
                <v:fill on="f" focussize="0,0"/>
                <v:stroke/>
                <v:imagedata r:id="rId347" o:title=""/>
                <o:lock v:ext="edit" aspectratio="t"/>
              </v:shape>
            </v:group>
            <v:group id="_x0000_s4268" o:spid="_x0000_s4268" o:spt="203" style="position:absolute;left:4186;top:3046;height:2;width:242;" coordorigin="4186,3046" coordsize="242,2">
              <o:lock v:ext="edit"/>
              <v:shape id="_x0000_s4269" o:spid="_x0000_s4269" style="position:absolute;left:4186;top:3046;height:2;width:242;" filled="f" stroked="t" coordorigin="4186,3046" coordsize="242,0" path="m4186,3046l4428,3046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</v:group>
            <v:group id="_x0000_s4270" o:spid="_x0000_s4270" o:spt="203" style="position:absolute;left:4274;top:3020;height:53;width:55;" coordorigin="4274,3020" coordsize="55,53">
              <o:lock v:ext="edit"/>
              <v:shape id="_x0000_s4271" o:spid="_x0000_s4271" style="position:absolute;left:4274;top:3020;height:53;width:55;" fillcolor="#007F00" filled="t" stroked="f" coordorigin="4274,3020" coordsize="55,53" path="m4301,3020l4274,3073,4330,3073,4301,30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272" o:spid="_x0000_s4272" o:spt="203" style="position:absolute;left:4274;top:3020;height:53;width:55;" coordorigin="4274,3020" coordsize="55,53">
              <o:lock v:ext="edit"/>
              <v:shape id="_x0000_s4273" o:spid="_x0000_s4273" style="position:absolute;left:4274;top:3020;height:53;width:55;" filled="f" stroked="t" coordorigin="4274,3020" coordsize="55,53" path="m4301,3020l4330,3073,4274,3073,4301,3020xe">
                <v:path arrowok="t"/>
                <v:fill on="f" focussize="0,0"/>
                <v:stroke weight="0.494015748031496pt" color="#007F00"/>
                <v:imagedata o:title=""/>
                <o:lock v:ext="edit"/>
              </v:shape>
              <v:shape id="_x0000_s4274" o:spid="_x0000_s4274" o:spt="75" type="#_x0000_t75" style="position:absolute;left:4517;top:2749;height:619;width:374;" filled="f" coordsize="21600,21600">
                <v:path/>
                <v:fill on="f" focussize="0,0"/>
                <v:stroke/>
                <v:imagedata r:id="rId348" o:title=""/>
                <o:lock v:ext="edit" aspectratio="t"/>
              </v:shape>
              <v:shape id="_x0000_s4275" o:spid="_x0000_s4275" o:spt="75" type="#_x0000_t75" style="position:absolute;left:4757;top:2979;height:382;width:134;" filled="f" coordsize="21600,21600">
                <v:path/>
                <v:fill on="f" focussize="0,0"/>
                <v:stroke/>
                <v:imagedata r:id="rId349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28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361" w:space="2333"/>
            <w:col w:w="494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pict>
          <v:shape id="_x0000_s4276" o:spid="_x0000_s4276" o:spt="75" type="#_x0000_t75" style="position:absolute;left:0pt;margin-left:442.9pt;margin-top:567.2pt;height:26.25pt;width:31.55pt;mso-position-horizontal-relative:page;mso-position-vertical-relative:page;z-index:-9216;mso-width-relative:page;mso-height-relative:page;" filled="f" coordsize="21600,21600">
            <v:path/>
            <v:fill on="f" focussize="0,0"/>
            <v:stroke/>
            <v:imagedata r:id="rId350" o:title=""/>
            <o:lock v:ext="edit" aspectratio="t"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375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4" o:spt="75" type="#_x0000_t75" style="height:94.65pt;width:8.6pt;" filled="f" coordsize="21600,21600">
            <v:path/>
            <v:fill on="f" focussize="0,0"/>
            <v:stroke/>
            <v:imagedata r:id="rId351" o:title=""/>
            <o:lock v:ext="edit" aspectratio="t"/>
            <w10:wrap type="none"/>
            <w10:anchorlock/>
          </v:shape>
        </w:pict>
      </w:r>
    </w:p>
    <w:p>
      <w:pPr>
        <w:spacing w:before="2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767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5" o:spt="75" type="#_x0000_t75" style="height:20.85pt;width:21.1pt;" filled="f" coordsize="21600,21600">
            <v:path/>
            <v:fill on="f" focussize="0,0"/>
            <v:stroke/>
            <v:imagedata r:id="rId352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277" o:spid="_x0000_s4277" o:spt="203" style="position:absolute;left:0pt;margin-left:64.9pt;margin-top:25.8pt;height:221.25pt;width:210.2pt;mso-position-horizontal-relative:page;z-index:-9216;mso-width-relative:page;mso-height-relative:page;" coordorigin="1298,517" coordsize="4205,4426">
            <o:lock v:ext="edit"/>
            <v:group id="_x0000_s4278" o:spid="_x0000_s4278" o:spt="203" style="position:absolute;left:4526;top:3747;height:2;width:936;" coordorigin="4526,3747" coordsize="936,2">
              <o:lock v:ext="edit"/>
              <v:shape id="_x0000_s4279" o:spid="_x0000_s4279" style="position:absolute;left:4526;top:3747;height:2;width:936;" filled="f" stroked="t" coordorigin="4526,3747" coordsize="936,0" path="m4526,3747l5462,37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0" o:spid="_x0000_s4280" o:spt="203" style="position:absolute;left:1570;top:3747;height:2;width:2249;" coordorigin="1570,3747" coordsize="2249,2">
              <o:lock v:ext="edit"/>
              <v:shape id="_x0000_s4281" o:spid="_x0000_s4281" style="position:absolute;left:1570;top:3747;height:2;width:2249;" filled="f" stroked="t" coordorigin="1570,3747" coordsize="2249,0" path="m1570,3747l3818,374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2" o:spid="_x0000_s4282" o:spt="203" style="position:absolute;left:1570;top:3394;height:2;width:2249;" coordorigin="1570,3394" coordsize="2249,2">
              <o:lock v:ext="edit"/>
              <v:shape id="_x0000_s4283" o:spid="_x0000_s4283" style="position:absolute;left:1570;top:3394;height:2;width:2249;" filled="f" stroked="t" coordorigin="1570,3394" coordsize="2249,0" path="m1570,3394l3818,33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4" o:spid="_x0000_s4284" o:spt="203" style="position:absolute;left:1570;top:3034;height:2;width:3893;" coordorigin="1570,3034" coordsize="3893,2">
              <o:lock v:ext="edit"/>
              <v:shape id="_x0000_s4285" o:spid="_x0000_s4285" style="position:absolute;left:1570;top:3034;height:2;width:3893;" filled="f" stroked="t" coordorigin="1570,3034" coordsize="3893,0" path="m1570,3034l5462,303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6" o:spid="_x0000_s4286" o:spt="203" style="position:absolute;left:1570;top:2682;height:2;width:3893;" coordorigin="1570,2682" coordsize="3893,2">
              <o:lock v:ext="edit"/>
              <v:shape id="_x0000_s4287" o:spid="_x0000_s4287" style="position:absolute;left:1570;top:2682;height:2;width:3893;" filled="f" stroked="t" coordorigin="1570,2682" coordsize="3893,0" path="m1570,2682l5462,2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88" o:spid="_x0000_s4288" o:spt="203" style="position:absolute;left:1570;top:2329;height:2;width:3893;" coordorigin="1570,2329" coordsize="3893,2">
              <o:lock v:ext="edit"/>
              <v:shape id="_x0000_s4289" o:spid="_x0000_s4289" style="position:absolute;left:1570;top:2329;height:2;width:3893;" filled="f" stroked="t" coordorigin="1570,2329" coordsize="3893,0" path="m1570,2329l5462,23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0" o:spid="_x0000_s4290" o:spt="203" style="position:absolute;left:1570;top:1976;height:2;width:3893;" coordorigin="1570,1976" coordsize="3893,2">
              <o:lock v:ext="edit"/>
              <v:shape id="_x0000_s4291" o:spid="_x0000_s4291" style="position:absolute;left:1570;top:1976;height:2;width:3893;" filled="f" stroked="t" coordorigin="1570,1976" coordsize="3893,0" path="m1570,1976l5462,197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2" o:spid="_x0000_s4292" o:spt="203" style="position:absolute;left:1570;top:1626;height:2;width:3893;" coordorigin="1570,1626" coordsize="3893,2">
              <o:lock v:ext="edit"/>
              <v:shape id="_x0000_s4293" o:spid="_x0000_s4293" style="position:absolute;left:1570;top:1626;height:2;width:3893;" filled="f" stroked="t" coordorigin="1570,1626" coordsize="3893,0" path="m1570,1626l5462,16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4" o:spid="_x0000_s4294" o:spt="203" style="position:absolute;left:1570;top:1263;height:2;width:3893;" coordorigin="1570,1263" coordsize="3893,2">
              <o:lock v:ext="edit"/>
              <v:shape id="_x0000_s4295" o:spid="_x0000_s4295" style="position:absolute;left:1570;top:1263;height:2;width:3893;" filled="f" stroked="t" coordorigin="1570,1263" coordsize="3893,0" path="m1570,1263l5462,126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6" o:spid="_x0000_s4296" o:spt="203" style="position:absolute;left:1570;top:910;height:2;width:3893;" coordorigin="1570,910" coordsize="3893,2">
              <o:lock v:ext="edit"/>
              <v:shape id="_x0000_s4297" o:spid="_x0000_s4297" style="position:absolute;left:1570;top:910;height:2;width:3893;" filled="f" stroked="t" coordorigin="1570,910" coordsize="3893,0" path="m1570,910l5462,91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298" o:spid="_x0000_s4298" o:spt="203" style="position:absolute;left:1570;top:560;height:2;width:3893;" coordorigin="1570,560" coordsize="3893,2">
              <o:lock v:ext="edit"/>
              <v:shape id="_x0000_s4299" o:spid="_x0000_s4299" style="position:absolute;left:1570;top:560;height:2;width:3893;" filled="f" stroked="t" coordorigin="1570,560" coordsize="3893,0" path="m1570,560l5462,5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00" o:spid="_x0000_s4300" o:spt="203" style="position:absolute;left:2268;top:560;height:3593;width:2;" coordorigin="2268,560" coordsize="2,3593">
              <o:lock v:ext="edit"/>
              <v:shape id="_x0000_s4301" o:spid="_x0000_s4301" style="position:absolute;left:2268;top:560;height:3593;width:2;" filled="f" stroked="t" coordorigin="2268,560" coordsize="0,3593" path="m2268,560l2268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2" o:spid="_x0000_s4302" o:spt="203" style="position:absolute;left:2904;top:560;height:3593;width:2;" coordorigin="2904,560" coordsize="2,3593">
              <o:lock v:ext="edit"/>
              <v:shape id="_x0000_s4303" o:spid="_x0000_s4303" style="position:absolute;left:2904;top:560;height:3593;width:2;" filled="f" stroked="t" coordorigin="2904,560" coordsize="0,3593" path="m2904,560l2904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4" o:spid="_x0000_s4304" o:spt="203" style="position:absolute;left:3547;top:560;height:3593;width:2;" coordorigin="3547,560" coordsize="2,3593">
              <o:lock v:ext="edit"/>
              <v:shape id="_x0000_s4305" o:spid="_x0000_s4305" style="position:absolute;left:3547;top:560;height:3593;width:2;" filled="f" stroked="t" coordorigin="3547,560" coordsize="0,3593" path="m3547,560l3547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6" o:spid="_x0000_s4306" o:spt="203" style="position:absolute;left:4183;top:560;height:2544;width:2;" coordorigin="4183,560" coordsize="2,2544">
              <o:lock v:ext="edit"/>
              <v:shape id="_x0000_s4307" o:spid="_x0000_s4307" style="position:absolute;left:4183;top:560;height:2544;width:2;" filled="f" stroked="t" coordorigin="4183,560" coordsize="0,2544" path="m4183,560l4183,3104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08" o:spid="_x0000_s4308" o:spt="203" style="position:absolute;left:4183;top:4021;height:132;width:2;" coordorigin="4183,4021" coordsize="2,132">
              <o:lock v:ext="edit"/>
              <v:shape id="_x0000_s4309" o:spid="_x0000_s4309" style="position:absolute;left:4183;top:4021;height:132;width:2;" filled="f" stroked="t" coordorigin="4183,4021" coordsize="0,132" path="m4183,4021l4183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0" o:spid="_x0000_s4310" o:spt="203" style="position:absolute;left:4526;top:3394;height:2;width:936;" coordorigin="4526,3394" coordsize="936,2">
              <o:lock v:ext="edit"/>
              <v:shape id="_x0000_s4311" o:spid="_x0000_s4311" style="position:absolute;left:4526;top:3394;height:2;width:936;" filled="f" stroked="t" coordorigin="4526,3394" coordsize="936,0" path="m4526,3394l5462,339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12" o:spid="_x0000_s4312" o:spt="203" style="position:absolute;left:4826;top:560;height:3593;width:2;" coordorigin="4826,560" coordsize="2,3593">
              <o:lock v:ext="edit"/>
              <v:shape id="_x0000_s4313" o:spid="_x0000_s4313" style="position:absolute;left:4826;top:560;height:3593;width:2;" filled="f" stroked="t" coordorigin="4826,560" coordsize="0,3593" path="m4826,560l4826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4" o:spid="_x0000_s4314" o:spt="203" style="position:absolute;left:5462;top:560;height:3593;width:2;" coordorigin="5462,560" coordsize="2,3593">
              <o:lock v:ext="edit"/>
              <v:shape id="_x0000_s4315" o:spid="_x0000_s4315" style="position:absolute;left:5462;top:560;height:3593;width:2;" filled="f" stroked="t" coordorigin="5462,560" coordsize="0,3593" path="m5462,560l5462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6" o:spid="_x0000_s4316" o:spt="203" style="position:absolute;left:1625;top:560;height:3540;width:3838;" coordorigin="1625,560" coordsize="3838,3540">
              <o:lock v:ext="edit"/>
              <v:shape id="_x0000_s4317" o:spid="_x0000_s4317" style="position:absolute;left:1625;top:560;height:3540;width:3838;" filled="f" stroked="t" coordorigin="1625,560" coordsize="3838,3540" path="m1625,4100l5462,4100,5462,560,1625,560,1625,4100x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18" o:spid="_x0000_s4318" o:spt="203" style="position:absolute;left:1625;top:560;height:3593;width:2;" coordorigin="1625,560" coordsize="2,3593">
              <o:lock v:ext="edit"/>
              <v:shape id="_x0000_s4319" o:spid="_x0000_s4319" style="position:absolute;left:1625;top:560;height:3593;width:2;" filled="f" stroked="t" coordorigin="1625,560" coordsize="0,3593" path="m1625,560l1625,4153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20" o:spid="_x0000_s4320" o:spt="203" style="position:absolute;left:1570;top:4100;height:2;width:3893;" coordorigin="1570,4100" coordsize="3893,2">
              <o:lock v:ext="edit"/>
              <v:shape id="_x0000_s4321" o:spid="_x0000_s4321" style="position:absolute;left:1570;top:4100;height:2;width:3893;" filled="f" stroked="t" coordorigin="1570,4100" coordsize="3893,0" path="m1570,4100l5462,4100e">
                <v:path arrowok="t"/>
                <v:fill on="f" focussize="0,0"/>
                <v:stroke weight="0.495275590551181pt" color="#000000"/>
                <v:imagedata o:title=""/>
                <o:lock v:ext="edit"/>
              </v:shape>
            </v:group>
            <v:group id="_x0000_s4322" o:spid="_x0000_s4322" o:spt="203" style="position:absolute;left:1625;top:1633;height:1303;width:3362;" coordorigin="1625,1633" coordsize="3362,1303">
              <o:lock v:ext="edit"/>
              <v:shape id="_x0000_s4323" o:spid="_x0000_s4323" style="position:absolute;left:1625;top:1633;height:1303;width:3362;" filled="f" stroked="t" coordorigin="1625,1633" coordsize="3362,1303" path="m1625,1633l1730,1678,1836,1722,1942,1758,2047,1801,2153,1844,2251,1880,2357,1923,2462,1969,2568,2002,2674,2048,2779,2082,2885,2127,2990,2161,3098,2206,3194,2250,3300,2295,3406,2329,3511,2374,3619,2408,3725,2454,3830,2497,3936,2533,4042,2576,4147,2612,4253,2655,4351,2698,4457,2734,4562,2778,4668,2814,4774,2857,4879,2893,4987,2936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4324" o:spid="_x0000_s4324" o:spt="203" style="position:absolute;left:1625;top:1659;height:1181;width:3043;" coordorigin="1625,1659" coordsize="3043,1181">
              <o:lock v:ext="edit"/>
              <v:shape id="_x0000_s4325" o:spid="_x0000_s4325" style="position:absolute;left:1625;top:1659;height:1181;width:3043;" filled="f" stroked="t" coordorigin="1625,1659" coordsize="3043,1181" path="m1625,1659l1730,1695,1836,1738,1942,1784,2047,1818,2153,1863,2251,1897,2357,1942,2462,1986,2568,2022,2674,2065,2779,2108,2885,2144,2990,2187,3098,2233,3142,2250,3194,2269,3247,2286,3310,2312,3362,2329,3406,2348,3511,2391,3619,2434,3725,2470,3830,2514,3936,2550,4042,2593,4147,2638,4253,2672,4351,2718,4457,2751,4562,2797,4668,2840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4326" o:spid="_x0000_s4326" o:spt="203" style="position:absolute;left:1625;top:1642;height:1294;width:3362;" coordorigin="1625,1642" coordsize="3362,1294">
              <o:lock v:ext="edit"/>
              <v:shape id="_x0000_s4327" o:spid="_x0000_s4327" style="position:absolute;left:1625;top:1642;height:1294;width:3362;" filled="f" stroked="t" coordorigin="1625,1642" coordsize="3362,1294" path="m1625,1642l1730,1678,1836,1722,1942,1765,2047,1801,2153,1844,2251,1890,2357,1923,2462,1969,2568,2002,2674,2048,2779,2091,2885,2127,2990,2170,3098,2206,3142,2223,3194,2250,3247,2269,3310,2286,3362,2302,3406,2329,3511,2374,3619,2408,3725,2454,3830,2487,3936,2533,4042,2566,4147,2612,4253,2655,4351,2691,4457,2734,4562,2770,4668,2814,4774,2857,4879,2893,4987,2936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4328" o:spid="_x0000_s4328" o:spt="203" style="position:absolute;left:1625;top:1652;height:1310;width:3362;" coordorigin="1625,1652" coordsize="3362,1310">
              <o:lock v:ext="edit"/>
              <v:shape id="_x0000_s4329" o:spid="_x0000_s4329" style="position:absolute;left:1625;top:1652;height:1310;width:3362;" filled="f" stroked="t" coordorigin="1625,1652" coordsize="3362,1310" path="m1625,1652l1730,1695,1836,1738,1942,1774,2047,1818,2153,1863,2251,1897,2357,1942,2462,1986,2568,2022,2674,2065,2779,2108,2885,2144,2990,2187,3098,2223,3142,2242,3194,2269,3247,2295,3310,2312,3362,2329,3406,2348,3511,2391,3619,2427,3725,2470,3830,2514,3936,2559,4042,2593,4147,2638,4253,2672,4351,2718,4457,2751,4562,2797,4668,2840,4774,2876,4879,2919,4987,2962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4330" o:spid="_x0000_s4330" o:spt="75" type="#_x0000_t75" style="position:absolute;left:1298;top:3354;height:991;width:228;" filled="f" coordsize="21600,21600">
                <v:path/>
                <v:fill on="f" focussize="0,0"/>
                <v:stroke/>
                <v:imagedata r:id="rId353" o:title=""/>
                <o:lock v:ext="edit" aspectratio="t"/>
              </v:shape>
              <v:shape id="_x0000_s4331" o:spid="_x0000_s4331" o:spt="75" type="#_x0000_t75" style="position:absolute;left:1298;top:1582;height:1704;width:3720;" filled="f" coordsize="21600,21600">
                <v:path/>
                <v:fill on="f" focussize="0,0"/>
                <v:stroke/>
                <v:imagedata r:id="rId354" o:title=""/>
                <o:lock v:ext="edit" aspectratio="t"/>
              </v:shape>
              <v:shape id="_x0000_s4332" o:spid="_x0000_s4332" o:spt="75" type="#_x0000_t75" style="position:absolute;left:1339;top:870;height:648;width:187;" filled="f" coordsize="21600,21600">
                <v:path/>
                <v:fill on="f" focussize="0,0"/>
                <v:stroke/>
                <v:imagedata r:id="rId355" o:title=""/>
                <o:lock v:ext="edit" aspectratio="t"/>
              </v:shape>
              <v:shape id="_x0000_s4333" o:spid="_x0000_s4333" o:spt="75" type="#_x0000_t75" style="position:absolute;left:1457;top:517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334" o:spid="_x0000_s4334" o:spt="75" type="#_x0000_t75" style="position:absolute;left:1586;top:4189;height:295;width:77;" filled="f" coordsize="21600,21600">
                <v:path/>
                <v:fill on="f" focussize="0,0"/>
                <v:stroke/>
                <v:imagedata r:id="rId356" o:title=""/>
                <o:lock v:ext="edit" aspectratio="t"/>
              </v:shape>
              <v:shape id="_x0000_s4335" o:spid="_x0000_s4335" o:spt="75" type="#_x0000_t75" style="position:absolute;left:2237;top:4189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336" o:spid="_x0000_s4336" o:spt="75" type="#_x0000_t75" style="position:absolute;left:2868;top:4189;height:288;width:77;" filled="f" coordsize="21600,21600">
                <v:path/>
                <v:fill on="f" focussize="0,0"/>
                <v:stroke/>
                <v:imagedata r:id="rId357" o:title=""/>
                <o:lock v:ext="edit" aspectratio="t"/>
              </v:shape>
              <v:shape id="_x0000_s4337" o:spid="_x0000_s4337" o:spt="75" type="#_x0000_t75" style="position:absolute;left:4790;top:4191;height:288;width:77;" filled="f" coordsize="21600,21600">
                <v:path/>
                <v:fill on="f" focussize="0,0"/>
                <v:stroke/>
                <v:imagedata r:id="rId358" o:title=""/>
                <o:lock v:ext="edit" aspectratio="t"/>
              </v:shape>
              <v:shape id="_x0000_s4338" o:spid="_x0000_s4338" o:spt="75" type="#_x0000_t75" style="position:absolute;left:5426;top:4189;height:295;width:77;" filled="f" coordsize="21600,21600">
                <v:path/>
                <v:fill on="f" focussize="0,0"/>
                <v:stroke/>
                <v:imagedata r:id="rId359" o:title=""/>
                <o:lock v:ext="edit" aspectratio="t"/>
              </v:shape>
              <v:shape id="_x0000_s4339" o:spid="_x0000_s4339" o:spt="75" type="#_x0000_t75" style="position:absolute;left:3062;top:4453;height:389;width:403;" filled="f" coordsize="21600,21600">
                <v:path/>
                <v:fill on="f" focussize="0,0"/>
                <v:stroke/>
                <v:imagedata r:id="rId360" o:title=""/>
                <o:lock v:ext="edit" aspectratio="t"/>
              </v:shape>
              <v:shape id="_x0000_s4340" o:spid="_x0000_s4340" o:spt="75" type="#_x0000_t75" style="position:absolute;left:3511;top:4189;height:754;width:82;" filled="f" coordsize="21600,21600">
                <v:path/>
                <v:fill on="f" focussize="0,0"/>
                <v:stroke/>
                <v:imagedata r:id="rId361" o:title=""/>
                <o:lock v:ext="edit" aspectratio="t"/>
              </v:shape>
              <v:shape id="_x0000_s4341" o:spid="_x0000_s4341" o:spt="75" type="#_x0000_t75" style="position:absolute;left:3586;top:4191;height:751;width:636;" filled="f" coordsize="21600,21600">
                <v:path/>
                <v:fill on="f" focussize="0,0"/>
                <v:stroke/>
                <v:imagedata r:id="rId362" o:title=""/>
                <o:lock v:ext="edit" aspectratio="t"/>
              </v:shape>
            </v:group>
            <v:group id="_x0000_s4342" o:spid="_x0000_s4342" o:spt="203" style="position:absolute;left:3818;top:3104;height:917;width:708;" coordorigin="3818,3104" coordsize="708,917">
              <o:lock v:ext="edit"/>
              <v:shape id="_x0000_s4343" o:spid="_x0000_s4343" style="position:absolute;left:3818;top:3104;height:917;width:708;" fillcolor="#FFFFFF" filled="t" stroked="f" coordorigin="3818,3104" coordsize="708,917" path="m3818,4021l4526,4021,4526,3104,3818,3104,3818,402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44" o:spid="_x0000_s4344" o:spt="203" style="position:absolute;left:3818;top:3104;height:917;width:708;" coordorigin="3818,3104" coordsize="708,917">
              <o:lock v:ext="edit"/>
              <v:shape id="_x0000_s4345" o:spid="_x0000_s4345" style="position:absolute;left:3818;top:3104;height:917;width:708;" filled="f" stroked="t" coordorigin="3818,3104" coordsize="708,917" path="m3818,4021l4526,4021,4526,3104,3818,3104,3818,4021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346" o:spid="_x0000_s4346" o:spt="203" style="position:absolute;left:3874;top:3236;height:2;width:238;" coordorigin="3874,3236" coordsize="238,2">
              <o:lock v:ext="edit"/>
              <v:shape id="_x0000_s4347" o:spid="_x0000_s4347" style="position:absolute;left:3874;top:3236;height:2;width:238;" filled="f" stroked="t" coordorigin="3874,3236" coordsize="238,0" path="m3874,3236l4111,3236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</v:group>
            <v:group id="_x0000_s4348" o:spid="_x0000_s4348" o:spt="203" style="position:absolute;left:3960;top:3210;height:53;width:53;" coordorigin="3960,3210" coordsize="53,53">
              <o:lock v:ext="edit"/>
              <v:shape id="_x0000_s4349" o:spid="_x0000_s4349" style="position:absolute;left:3960;top:3210;height:53;width:53;" fillcolor="#00007F" filled="t" stroked="f" coordorigin="3960,3210" coordsize="53,53" path="m3986,3210l3960,3236,3986,3262,4013,3236,3986,3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50" o:spid="_x0000_s4350" o:spt="203" style="position:absolute;left:3960;top:3210;height:53;width:53;" coordorigin="3960,3210" coordsize="53,53">
              <o:lock v:ext="edit"/>
              <v:shape id="_x0000_s4351" o:spid="_x0000_s4351" style="position:absolute;left:3960;top:3210;height:53;width:53;" filled="f" stroked="t" coordorigin="3960,3210" coordsize="53,53" path="m3986,3210l4013,3236,3986,3262,3960,3236,3986,3210xe">
                <v:path arrowok="t"/>
                <v:fill on="f" focussize="0,0"/>
                <v:stroke weight="0.495275590551181pt" color="#00007F"/>
                <v:imagedata o:title=""/>
                <o:lock v:ext="edit"/>
              </v:shape>
              <v:shape id="_x0000_s4352" o:spid="_x0000_s4352" o:spt="75" type="#_x0000_t75" style="position:absolute;left:4190;top:3169;height:389;width:192;" filled="f" coordsize="21600,21600">
                <v:path/>
                <v:fill on="f" focussize="0,0"/>
                <v:stroke/>
                <v:imagedata r:id="rId295" o:title=""/>
                <o:lock v:ext="edit" aspectratio="t"/>
              </v:shape>
              <v:shape id="_x0000_s4353" o:spid="_x0000_s4353" o:spt="75" type="#_x0000_t75" style="position:absolute;left:4387;top:3169;height:382;width:134;" filled="f" coordsize="21600,21600">
                <v:path/>
                <v:fill on="f" focussize="0,0"/>
                <v:stroke/>
                <v:imagedata r:id="rId296" o:title=""/>
                <o:lock v:ext="edit" aspectratio="t"/>
              </v:shape>
            </v:group>
            <v:group id="_x0000_s4354" o:spid="_x0000_s4354" o:spt="203" style="position:absolute;left:3874;top:3466;height:2;width:238;" coordorigin="3874,3466" coordsize="238,2">
              <o:lock v:ext="edit"/>
              <v:shape id="_x0000_s4355" o:spid="_x0000_s4355" style="position:absolute;left:3874;top:3466;height:2;width:238;" filled="f" stroked="t" coordorigin="3874,3466" coordsize="238,0" path="m3874,3466l4111,3466e">
                <v:path arrowok="t"/>
                <v:fill on="f" focussize="0,0"/>
                <v:stroke weight="0.495275590551181pt" color="#FF00FF"/>
                <v:imagedata o:title=""/>
                <o:lock v:ext="edit"/>
              </v:shape>
            </v:group>
            <v:group id="_x0000_s4356" o:spid="_x0000_s4356" o:spt="203" style="position:absolute;left:3960;top:3440;height:43;width:46;" coordorigin="3960,3440" coordsize="46,43">
              <o:lock v:ext="edit"/>
              <v:shape id="_x0000_s4357" o:spid="_x0000_s4357" style="position:absolute;left:3960;top:3440;height:43;width:46;" filled="f" stroked="t" coordorigin="3960,3440" coordsize="46,43" path="m3960,3462l4006,3462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358" o:spid="_x0000_s4358" o:spt="203" style="position:absolute;left:3960;top:3440;height:43;width:46;" coordorigin="3960,3440" coordsize="46,43">
              <o:lock v:ext="edit"/>
              <v:shape id="_x0000_s4359" o:spid="_x0000_s4359" style="position:absolute;left:3960;top:3440;height:43;width:46;" filled="f" stroked="t" coordorigin="3960,3440" coordsize="46,43" path="m3955,3462l4011,3462e">
                <v:path arrowok="t"/>
                <v:fill on="f" focussize="0,0"/>
                <v:stroke weight="2.75527559055118pt" color="#FF00FF"/>
                <v:imagedata o:title=""/>
                <o:lock v:ext="edit"/>
              </v:shape>
              <v:shape id="_x0000_s4360" o:spid="_x0000_s4360" o:spt="75" type="#_x0000_t75" style="position:absolute;left:4190;top:3399;height:382;width:173;" filled="f" coordsize="21600,21600">
                <v:path/>
                <v:fill on="f" focussize="0,0"/>
                <v:stroke/>
                <v:imagedata r:id="rId297" o:title=""/>
                <o:lock v:ext="edit" aspectratio="t"/>
              </v:shape>
              <v:shape id="_x0000_s4361" o:spid="_x0000_s4361" o:spt="75" type="#_x0000_t75" style="position:absolute;left:4387;top:3399;height:382;width:134;" filled="f" coordsize="21600,21600">
                <v:path/>
                <v:fill on="f" focussize="0,0"/>
                <v:stroke/>
                <v:imagedata r:id="rId363" o:title=""/>
                <o:lock v:ext="edit" aspectratio="t"/>
              </v:shape>
            </v:group>
            <v:group id="_x0000_s4362" o:spid="_x0000_s4362" o:spt="203" style="position:absolute;left:3874;top:3694;height:2;width:238;" coordorigin="3874,3694" coordsize="238,2">
              <o:lock v:ext="edit"/>
              <v:shape id="_x0000_s4363" o:spid="_x0000_s4363" style="position:absolute;left:3874;top:3694;height:2;width:238;" filled="f" stroked="t" coordorigin="3874,3694" coordsize="238,0" path="m3874,3694l4111,3694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</v:group>
            <v:group id="_x0000_s4364" o:spid="_x0000_s4364" o:spt="203" style="position:absolute;left:3960;top:3668;height:53;width:53;" coordorigin="3960,3668" coordsize="53,53">
              <o:lock v:ext="edit"/>
              <v:shape id="_x0000_s4365" o:spid="_x0000_s4365" style="position:absolute;left:3960;top:3668;height:53;width:53;" fillcolor="#007F00" filled="t" stroked="f" coordorigin="3960,3668" coordsize="53,53" path="m3986,3668l3960,3721,4013,3721,3986,36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366" o:spid="_x0000_s4366" o:spt="203" style="position:absolute;left:3960;top:3668;height:53;width:53;" coordorigin="3960,3668" coordsize="53,53">
              <o:lock v:ext="edit"/>
              <v:shape id="_x0000_s4367" o:spid="_x0000_s4367" style="position:absolute;left:3960;top:3668;height:53;width:53;" filled="f" stroked="t" coordorigin="3960,3668" coordsize="53,53" path="m3986,3668l4013,3721,3960,3721,3986,3668xe">
                <v:path arrowok="t"/>
                <v:fill on="f" focussize="0,0"/>
                <v:stroke weight="0.495275590551181pt" color="#007F00"/>
                <v:imagedata o:title=""/>
                <o:lock v:ext="edit"/>
              </v:shape>
              <v:shape id="_x0000_s4368" o:spid="_x0000_s4368" o:spt="75" type="#_x0000_t75" style="position:absolute;left:4195;top:3627;height:384;width:326;" filled="f" coordsize="21600,21600">
                <v:path/>
                <v:fill on="f" focussize="0,0"/>
                <v:stroke/>
                <v:imagedata r:id="rId364" o:title=""/>
                <o:lock v:ext="edit" aspectratio="t"/>
              </v:shape>
            </v:group>
            <v:group id="_x0000_s4369" o:spid="_x0000_s4369" o:spt="203" style="position:absolute;left:3874;top:3925;height:2;width:238;" coordorigin="3874,3925" coordsize="238,2">
              <o:lock v:ext="edit"/>
              <v:shape id="_x0000_s4370" o:spid="_x0000_s4370" style="position:absolute;left:3874;top:3925;height:2;width:238;" filled="f" stroked="t" coordorigin="3874,3925" coordsize="238,0" path="m3874,3925l4111,3925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1" o:spid="_x0000_s4371" o:spt="203" style="position:absolute;left:3960;top:3898;height:26;width:26;" coordorigin="3960,3898" coordsize="26,26">
              <o:lock v:ext="edit"/>
              <v:shape id="_x0000_s4372" o:spid="_x0000_s4372" style="position:absolute;left:3960;top:3898;height:26;width:26;" filled="f" stroked="t" coordorigin="3960,3898" coordsize="26,26" path="m3986,3925l3960,3898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3" o:spid="_x0000_s4373" o:spt="203" style="position:absolute;left:3986;top:3925;height:26;width:26;" coordorigin="3986,3925" coordsize="26,26">
              <o:lock v:ext="edit"/>
              <v:shape id="_x0000_s4374" o:spid="_x0000_s4374" style="position:absolute;left:3986;top:3925;height:26;width:26;" filled="f" stroked="t" coordorigin="3986,3925" coordsize="26,26" path="m3986,3925l4013,3951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  <v:group id="_x0000_s4375" o:spid="_x0000_s4375" o:spt="203" style="position:absolute;left:3960;top:3925;height:26;width:26;" coordorigin="3960,3925" coordsize="26,26">
              <o:lock v:ext="edit"/>
              <v:shape id="_x0000_s4376" o:spid="_x0000_s4376" style="position:absolute;left:3960;top:3925;height:26;width:26;" filled="f" stroked="t" coordorigin="3960,3925" coordsize="26,26" path="m3986,3925l3960,3951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  <v:shape id="_x0000_s4377" o:spid="_x0000_s4377" o:spt="75" type="#_x0000_t75" style="position:absolute;left:4190;top:3858;height:374;width:192;" filled="f" coordsize="21600,21600">
                <v:path/>
                <v:fill on="f" focussize="0,0"/>
                <v:stroke/>
                <v:imagedata r:id="rId365" o:title=""/>
                <o:lock v:ext="edit" aspectratio="t"/>
              </v:shape>
              <v:shape id="_x0000_s4378" o:spid="_x0000_s4378" o:spt="75" type="#_x0000_t75" style="position:absolute;left:4387;top:3855;height:382;width:134;" filled="f" coordsize="21600,21600">
                <v:path/>
                <v:fill on="f" focussize="0,0"/>
                <v:stroke/>
                <v:imagedata r:id="rId366" o:title=""/>
                <o:lock v:ext="edit" aspectratio="t"/>
              </v:shape>
            </v:group>
            <v:group id="_x0000_s4379" o:spid="_x0000_s4379" o:spt="203" style="position:absolute;left:3986;top:3898;height:26;width:26;" coordorigin="3986,3898" coordsize="26,26">
              <o:lock v:ext="edit"/>
              <v:shape id="_x0000_s4380" o:spid="_x0000_s4380" style="position:absolute;left:3986;top:3898;height:26;width:26;" filled="f" stroked="t" coordorigin="3986,3898" coordsize="26,26" path="m3986,3925l4013,3898e">
                <v:path arrowok="t"/>
                <v:fill on="f" focussize="0,0"/>
                <v:stroke weight="0.495275590551181pt" color="#FF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381" o:spid="_x0000_s4381" o:spt="203" style="position:absolute;left:0pt;margin-left:324.1pt;margin-top:97.1pt;height:39.7pt;width:7.65pt;mso-position-horizontal-relative:page;z-index:-9216;mso-width-relative:page;mso-height-relative:page;" coordorigin="6482,1942" coordsize="154,794">
            <o:lock v:ext="edit"/>
            <v:shape id="_x0000_s4382" o:spid="_x0000_s4382" o:spt="75" type="#_x0000_t75" style="position:absolute;left:6482;top:2298;height:439;width:154;" filled="f" coordsize="21600,21600">
              <v:path/>
              <v:fill on="f" focussize="0,0"/>
              <v:stroke/>
              <v:imagedata r:id="rId367" o:title=""/>
              <o:lock v:ext="edit" aspectratio="t"/>
            </v:shape>
            <v:shape id="_x0000_s4383" o:spid="_x0000_s4383" o:spt="75" type="#_x0000_t75" style="position:absolute;left:6482;top:1942;height:758;width:154;" filled="f" coordsize="21600,21600">
              <v:path/>
              <v:fill on="f" focussize="0,0"/>
              <v:stroke/>
              <v:imagedata r:id="rId368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93" w:gutter="0"/>
          <w:cols w:equalWidth="0" w:num="2">
            <w:col w:w="3272" w:space="2422"/>
            <w:col w:w="4946"/>
          </w:cols>
        </w:sectPr>
      </w:pPr>
    </w:p>
    <w:p>
      <w:pPr>
        <w:spacing w:before="0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4384" o:spid="_x0000_s4384" o:spt="203" style="position:absolute;left:0pt;margin-left:48.55pt;margin-top:-176.8pt;height:118.05pt;width:8.75pt;mso-position-horizontal-relative:page;z-index:-9216;mso-width-relative:page;mso-height-relative:page;" coordorigin="972,-3537" coordsize="175,2362">
            <o:lock v:ext="edit"/>
            <v:shape id="_x0000_s4385" o:spid="_x0000_s4385" o:spt="75" type="#_x0000_t75" style="position:absolute;left:972;top:-2678;height:418;width:134;" filled="f" coordsize="21600,21600">
              <v:path/>
              <v:fill on="f" focussize="0,0"/>
              <v:stroke/>
              <v:imagedata r:id="rId301" o:title=""/>
              <o:lock v:ext="edit" aspectratio="t"/>
            </v:shape>
            <v:shape id="_x0000_s4386" o:spid="_x0000_s4386" o:spt="75" type="#_x0000_t75" style="position:absolute;left:974;top:-3537;height:2362;width:173;" filled="f" coordsize="21600,21600">
              <v:path/>
              <v:fill on="f" focussize="0,0"/>
              <v:stroke/>
              <v:imagedata r:id="rId369" o:title=""/>
              <o:lock v:ext="edit" aspectratio="t"/>
            </v:shape>
          </v:group>
        </w:pict>
      </w:r>
      <w:r>
        <w:pict>
          <v:group id="_x0000_s4387" o:spid="_x0000_s4387" o:spt="203" style="position:absolute;left:0pt;margin-left:64.4pt;margin-top:25.7pt;height:207.1pt;width:210.95pt;mso-position-horizontal-relative:page;z-index:-9216;mso-width-relative:page;mso-height-relative:page;" coordorigin="1289,514" coordsize="4219,4142">
            <o:lock v:ext="edit"/>
            <v:group id="_x0000_s4388" o:spid="_x0000_s4388" o:spt="203" style="position:absolute;left:1622;top:3452;height:2;width:3830;" coordorigin="1622,3452" coordsize="3830,2">
              <o:lock v:ext="edit"/>
              <v:shape id="_x0000_s4389" o:spid="_x0000_s4389" style="position:absolute;left:1622;top:3452;height:2;width:3830;" filled="f" stroked="t" coordorigin="1622,3452" coordsize="3830,0" path="m1622,3452l5453,3452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0" o:spid="_x0000_s4390" o:spt="203" style="position:absolute;left:1622;top:2869;height:2;width:3830;" coordorigin="1622,2869" coordsize="3830,2">
              <o:lock v:ext="edit"/>
              <v:shape id="_x0000_s4391" o:spid="_x0000_s4391" style="position:absolute;left:1622;top:2869;height:2;width:3830;" filled="f" stroked="t" coordorigin="1622,2869" coordsize="3830,0" path="m1622,2869l5453,2869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2" o:spid="_x0000_s4392" o:spt="203" style="position:absolute;left:1622;top:2288;height:2;width:3830;" coordorigin="1622,2288" coordsize="3830,2">
              <o:lock v:ext="edit"/>
              <v:shape id="_x0000_s4393" o:spid="_x0000_s4393" style="position:absolute;left:1622;top:2288;height:2;width:3830;" filled="f" stroked="t" coordorigin="1622,2288" coordsize="3830,0" path="m1622,2288l5453,2288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4" o:spid="_x0000_s4394" o:spt="203" style="position:absolute;left:1622;top:1714;height:2;width:3830;" coordorigin="1622,1714" coordsize="3830,2">
              <o:lock v:ext="edit"/>
              <v:shape id="_x0000_s4395" o:spid="_x0000_s4395" style="position:absolute;left:1622;top:1714;height:2;width:3830;" filled="f" stroked="t" coordorigin="1622,1714" coordsize="3830,0" path="m1622,1714l5453,17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6" o:spid="_x0000_s4396" o:spt="203" style="position:absolute;left:1622;top:1134;height:2;width:3830;" coordorigin="1622,1134" coordsize="3830,2">
              <o:lock v:ext="edit"/>
              <v:shape id="_x0000_s4397" o:spid="_x0000_s4397" style="position:absolute;left:1622;top:1134;height:2;width:3830;" filled="f" stroked="t" coordorigin="1622,1134" coordsize="3830,0" path="m1622,1134l5453,113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398" o:spid="_x0000_s4398" o:spt="203" style="position:absolute;left:1622;top:550;height:2;width:3830;" coordorigin="1622,550" coordsize="3830,2">
              <o:lock v:ext="edit"/>
              <v:shape id="_x0000_s4399" o:spid="_x0000_s4399" style="position:absolute;left:1622;top:550;height:2;width:3830;" filled="f" stroked="t" coordorigin="1622,550" coordsize="3830,0" path="m1622,550l5453,550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0" o:spid="_x0000_s4400" o:spt="203" style="position:absolute;left:2098;top:550;height:3533;width:2;" coordorigin="2098,550" coordsize="2,3533">
              <o:lock v:ext="edit"/>
              <v:shape id="_x0000_s4401" o:spid="_x0000_s4401" style="position:absolute;left:2098;top:550;height:3533;width:2;" filled="f" stroked="t" coordorigin="2098,550" coordsize="0,3533" path="m2098,550l209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2" o:spid="_x0000_s4402" o:spt="203" style="position:absolute;left:2518;top:550;height:3533;width:2;" coordorigin="2518,550" coordsize="2,3533">
              <o:lock v:ext="edit"/>
              <v:shape id="_x0000_s4403" o:spid="_x0000_s4403" style="position:absolute;left:2518;top:550;height:3533;width:2;" filled="f" stroked="t" coordorigin="2518,550" coordsize="0,3533" path="m2518,550l251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4" o:spid="_x0000_s4404" o:spt="203" style="position:absolute;left:2940;top:550;height:3533;width:2;" coordorigin="2940,550" coordsize="2,3533">
              <o:lock v:ext="edit"/>
              <v:shape id="_x0000_s4405" o:spid="_x0000_s4405" style="position:absolute;left:2940;top:550;height:3533;width:2;" filled="f" stroked="t" coordorigin="2940,550" coordsize="0,3533" path="m2940,550l294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6" o:spid="_x0000_s4406" o:spt="203" style="position:absolute;left:3360;top:550;height:2964;width:2;" coordorigin="3360,550" coordsize="2,2964">
              <o:lock v:ext="edit"/>
              <v:shape id="_x0000_s4407" o:spid="_x0000_s4407" style="position:absolute;left:3360;top:550;height:2964;width:2;" filled="f" stroked="t" coordorigin="3360,550" coordsize="0,2964" path="m3360,550l336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08" o:spid="_x0000_s4408" o:spt="203" style="position:absolute;left:3360;top:3961;height:122;width:2;" coordorigin="3360,3961" coordsize="2,122">
              <o:lock v:ext="edit"/>
              <v:shape id="_x0000_s4409" o:spid="_x0000_s4409" style="position:absolute;left:3360;top:3961;height:122;width:2;" filled="f" stroked="t" coordorigin="3360,3961" coordsize="0,122" path="m3360,3961l336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0" o:spid="_x0000_s4410" o:spt="203" style="position:absolute;left:3770;top:550;height:2964;width:2;" coordorigin="3770,550" coordsize="2,2964">
              <o:lock v:ext="edit"/>
              <v:shape id="_x0000_s4411" o:spid="_x0000_s4411" style="position:absolute;left:3770;top:550;height:2964;width:2;" filled="f" stroked="t" coordorigin="3770,550" coordsize="0,2964" path="m3770,550l377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2" o:spid="_x0000_s4412" o:spt="203" style="position:absolute;left:3770;top:3961;height:122;width:2;" coordorigin="3770,3961" coordsize="2,122">
              <o:lock v:ext="edit"/>
              <v:shape id="_x0000_s4413" o:spid="_x0000_s4413" style="position:absolute;left:3770;top:3961;height:122;width:2;" filled="f" stroked="t" coordorigin="3770,3961" coordsize="0,122" path="m3770,3961l377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4" o:spid="_x0000_s4414" o:spt="203" style="position:absolute;left:4190;top:550;height:2964;width:2;" coordorigin="4190,550" coordsize="2,2964">
              <o:lock v:ext="edit"/>
              <v:shape id="_x0000_s4415" o:spid="_x0000_s4415" style="position:absolute;left:4190;top:550;height:2964;width:2;" filled="f" stroked="t" coordorigin="4190,550" coordsize="0,2964" path="m4190,550l419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6" o:spid="_x0000_s4416" o:spt="203" style="position:absolute;left:4190;top:3961;height:122;width:2;" coordorigin="4190,3961" coordsize="2,122">
              <o:lock v:ext="edit"/>
              <v:shape id="_x0000_s4417" o:spid="_x0000_s4417" style="position:absolute;left:4190;top:3961;height:122;width:2;" filled="f" stroked="t" coordorigin="4190,3961" coordsize="0,122" path="m4190,3961l419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18" o:spid="_x0000_s4418" o:spt="203" style="position:absolute;left:4610;top:550;height:2964;width:2;" coordorigin="4610,550" coordsize="2,2964">
              <o:lock v:ext="edit"/>
              <v:shape id="_x0000_s4419" o:spid="_x0000_s4419" style="position:absolute;left:4610;top:550;height:2964;width:2;" filled="f" stroked="t" coordorigin="4610,550" coordsize="0,2964" path="m4610,550l4610,3514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0" o:spid="_x0000_s4420" o:spt="203" style="position:absolute;left:4610;top:3961;height:122;width:2;" coordorigin="4610,3961" coordsize="2,122">
              <o:lock v:ext="edit"/>
              <v:shape id="_x0000_s4421" o:spid="_x0000_s4421" style="position:absolute;left:4610;top:3961;height:122;width:2;" filled="f" stroked="t" coordorigin="4610,3961" coordsize="0,122" path="m4610,3961l4610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2" o:spid="_x0000_s4422" o:spt="203" style="position:absolute;left:5033;top:550;height:3533;width:2;" coordorigin="5033,550" coordsize="2,3533">
              <o:lock v:ext="edit"/>
              <v:shape id="_x0000_s4423" o:spid="_x0000_s4423" style="position:absolute;left:5033;top:550;height:3533;width:2;" filled="f" stroked="t" coordorigin="5033,550" coordsize="0,3533" path="m5033,550l5033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4" o:spid="_x0000_s4424" o:spt="203" style="position:absolute;left:5453;top:550;height:3533;width:2;" coordorigin="5453,550" coordsize="2,3533">
              <o:lock v:ext="edit"/>
              <v:shape id="_x0000_s4425" o:spid="_x0000_s4425" style="position:absolute;left:5453;top:550;height:3533;width:2;" filled="f" stroked="t" coordorigin="5453,550" coordsize="0,3533" path="m5453,550l5453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26" o:spid="_x0000_s4426" o:spt="203" style="position:absolute;left:1678;top:550;height:3482;width:3775;" coordorigin="1678,550" coordsize="3775,3482">
              <o:lock v:ext="edit"/>
              <v:shape id="_x0000_s4427" o:spid="_x0000_s4427" style="position:absolute;left:1678;top:550;height:3482;width:3775;" filled="f" stroked="t" coordorigin="1678,550" coordsize="3775,3482" path="m1678,4033l5453,4033,5453,550,1678,550,1678,4033xe">
                <v:path arrowok="t"/>
                <v:fill on="f" focussize="0,0"/>
                <v:stroke weight="0.612913385826772pt" color="#7F7F7F"/>
                <v:imagedata o:title=""/>
                <o:lock v:ext="edit"/>
              </v:shape>
            </v:group>
            <v:group id="_x0000_s4428" o:spid="_x0000_s4428" o:spt="203" style="position:absolute;left:1678;top:550;height:3533;width:2;" coordorigin="1678,550" coordsize="2,3533">
              <o:lock v:ext="edit"/>
              <v:shape id="_x0000_s4429" o:spid="_x0000_s4429" style="position:absolute;left:1678;top:550;height:3533;width:2;" filled="f" stroked="t" coordorigin="1678,550" coordsize="0,3533" path="m1678,550l1678,408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30" o:spid="_x0000_s4430" o:spt="203" style="position:absolute;left:1622;top:4033;height:2;width:3830;" coordorigin="1622,4033" coordsize="3830,2">
              <o:lock v:ext="edit"/>
              <v:shape id="_x0000_s4431" o:spid="_x0000_s4431" style="position:absolute;left:1622;top:4033;height:2;width:3830;" filled="f" stroked="t" coordorigin="1622,4033" coordsize="3830,0" path="m1622,4033l5453,4033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432" o:spid="_x0000_s4432" o:spt="203" style="position:absolute;left:1889;top:1141;height:26;width:3353;" coordorigin="1889,1141" coordsize="3353,26">
              <o:lock v:ext="edit"/>
              <v:shape id="_x0000_s4433" o:spid="_x0000_s4433" style="position:absolute;left:1889;top:1141;height:26;width:3353;" filled="f" stroked="t" coordorigin="1889,1141" coordsize="3353,26" path="m1889,1167l2098,1158,2309,1158,2518,1158,3569,1158,3670,1150,4822,1150,4922,1141,5033,1141,5131,1141,5242,1150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34" o:spid="_x0000_s4434" o:spt="203" style="position:absolute;left:1889;top:1942;height:24;width:3353;" coordorigin="1889,1942" coordsize="3353,24">
              <o:lock v:ext="edit"/>
              <v:shape id="_x0000_s4435" o:spid="_x0000_s4435" style="position:absolute;left:1889;top:1942;height:24;width:3353;" filled="f" stroked="t" coordorigin="1889,1942" coordsize="3353,24" path="m1889,1966l2098,1959,2309,1959,2518,1959,2729,1959,2830,1950,2940,1950,3149,1950,3360,1950,3569,1950,3770,1950,3871,1942,5033,1942,5242,1942e">
                <v:path arrowok="t"/>
                <v:fill on="f" focussize="0,0"/>
                <v:stroke weight="0.612913385826772pt" color="#FF00FF"/>
                <v:imagedata o:title=""/>
                <o:lock v:ext="edit"/>
              </v:shape>
            </v:group>
            <v:group id="_x0000_s4436" o:spid="_x0000_s4436" o:spt="203" style="position:absolute;left:1889;top:2818;height:17;width:3353;" coordorigin="1889,2818" coordsize="3353,17">
              <o:lock v:ext="edit"/>
              <v:shape id="_x0000_s4437" o:spid="_x0000_s4437" style="position:absolute;left:1889;top:2818;height:17;width:3353;" filled="f" stroked="t" coordorigin="1889,2818" coordsize="3353,17" path="m1889,2835l2098,2835,2309,2835,2518,2835,2729,2835,2830,2828,2940,2828,3149,2828,3360,2828,3569,2828,3670,2818,5033,2818,5242,2818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438" o:spid="_x0000_s4438" o:spt="203" style="position:absolute;left:1889;top:3157;height:7;width:3353;" coordorigin="1889,3157" coordsize="3353,7">
              <o:lock v:ext="edit"/>
              <v:shape id="_x0000_s4439" o:spid="_x0000_s4439" style="position:absolute;left:1889;top:3157;height:7;width:3353;" filled="f" stroked="t" coordorigin="1889,3157" coordsize="3353,7" path="m1889,3164l2098,3164,2309,3164,2518,3164,2729,3164,2830,3157,5033,3157,5242,3157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440" o:spid="_x0000_s4440" o:spt="203" style="position:absolute;left:1860;top:1141;height:50;width:55;" coordorigin="1860,1141" coordsize="55,50">
              <o:lock v:ext="edit"/>
              <v:shape id="_x0000_s4441" o:spid="_x0000_s4441" style="position:absolute;left:1860;top:1141;height:50;width:55;" fillcolor="#00007F" filled="t" stroked="f" coordorigin="1860,1141" coordsize="55,50" path="m1889,1141l1860,1167,1889,1191,1915,1167,1889,11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42" o:spid="_x0000_s4442" o:spt="203" style="position:absolute;left:1860;top:1141;height:50;width:55;" coordorigin="1860,1141" coordsize="55,50">
              <o:lock v:ext="edit"/>
              <v:shape id="_x0000_s4443" o:spid="_x0000_s4443" style="position:absolute;left:1860;top:1141;height:50;width:55;" filled="f" stroked="t" coordorigin="1860,1141" coordsize="55,50" path="m1889,1141l1915,1167,1889,1191,1860,1167,1889,1141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44" o:spid="_x0000_s4444" o:spt="203" style="position:absolute;left:2071;top:1134;height:50;width:55;" coordorigin="2071,1134" coordsize="55,50">
              <o:lock v:ext="edit"/>
              <v:shape id="_x0000_s4445" o:spid="_x0000_s4445" style="position:absolute;left:2071;top:1134;height:50;width:55;" fillcolor="#00007F" filled="t" stroked="f" coordorigin="2071,1134" coordsize="55,50" path="m2098,1134l2071,1158,2098,1184,2126,1158,2098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46" o:spid="_x0000_s4446" o:spt="203" style="position:absolute;left:2071;top:1134;height:50;width:55;" coordorigin="2071,1134" coordsize="55,50">
              <o:lock v:ext="edit"/>
              <v:shape id="_x0000_s4447" o:spid="_x0000_s4447" style="position:absolute;left:2071;top:1134;height:50;width:55;" filled="f" stroked="t" coordorigin="2071,1134" coordsize="55,50" path="m2098,1134l2126,1158,2098,1184,2071,1158,2098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48" o:spid="_x0000_s4448" o:spt="203" style="position:absolute;left:2282;top:1134;height:50;width:53;" coordorigin="2282,1134" coordsize="53,50">
              <o:lock v:ext="edit"/>
              <v:shape id="_x0000_s4449" o:spid="_x0000_s4449" style="position:absolute;left:2282;top:1134;height:50;width:53;" fillcolor="#00007F" filled="t" stroked="f" coordorigin="2282,1134" coordsize="53,50" path="m2309,1134l2282,1158,2309,1184,2335,1158,230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0" o:spid="_x0000_s4450" o:spt="203" style="position:absolute;left:2282;top:1134;height:50;width:53;" coordorigin="2282,1134" coordsize="53,50">
              <o:lock v:ext="edit"/>
              <v:shape id="_x0000_s4451" o:spid="_x0000_s4451" style="position:absolute;left:2282;top:1134;height:50;width:53;" filled="f" stroked="t" coordorigin="2282,1134" coordsize="53,50" path="m2309,1134l2335,1158,2309,1184,2282,1158,230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52" o:spid="_x0000_s4452" o:spt="203" style="position:absolute;left:2491;top:1134;height:50;width:55;" coordorigin="2491,1134" coordsize="55,50">
              <o:lock v:ext="edit"/>
              <v:shape id="_x0000_s4453" o:spid="_x0000_s4453" style="position:absolute;left:2491;top:1134;height:50;width:55;" fillcolor="#00007F" filled="t" stroked="f" coordorigin="2491,1134" coordsize="55,50" path="m2518,1134l2491,1158,2518,1184,2546,1158,2518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4" o:spid="_x0000_s4454" o:spt="203" style="position:absolute;left:2491;top:1134;height:50;width:55;" coordorigin="2491,1134" coordsize="55,50">
              <o:lock v:ext="edit"/>
              <v:shape id="_x0000_s4455" o:spid="_x0000_s4455" style="position:absolute;left:2491;top:1134;height:50;width:55;" filled="f" stroked="t" coordorigin="2491,1134" coordsize="55,50" path="m2518,1134l2546,1158,2518,1184,2491,1158,2518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56" o:spid="_x0000_s4456" o:spt="203" style="position:absolute;left:2702;top:1134;height:50;width:53;" coordorigin="2702,1134" coordsize="53,50">
              <o:lock v:ext="edit"/>
              <v:shape id="_x0000_s4457" o:spid="_x0000_s4457" style="position:absolute;left:2702;top:1134;height:50;width:53;" fillcolor="#00007F" filled="t" stroked="f" coordorigin="2702,1134" coordsize="53,50" path="m2729,1134l2702,1158,2729,1184,2755,1158,272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58" o:spid="_x0000_s4458" o:spt="203" style="position:absolute;left:2702;top:1134;height:50;width:53;" coordorigin="2702,1134" coordsize="53,50">
              <o:lock v:ext="edit"/>
              <v:shape id="_x0000_s4459" o:spid="_x0000_s4459" style="position:absolute;left:2702;top:1134;height:50;width:53;" filled="f" stroked="t" coordorigin="2702,1134" coordsize="53,50" path="m2729,1134l2755,1158,2729,1184,2702,1158,272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0" o:spid="_x0000_s4460" o:spt="203" style="position:absolute;left:2911;top:1134;height:50;width:55;" coordorigin="2911,1134" coordsize="55,50">
              <o:lock v:ext="edit"/>
              <v:shape id="_x0000_s4461" o:spid="_x0000_s4461" style="position:absolute;left:2911;top:1134;height:50;width:55;" fillcolor="#00007F" filled="t" stroked="f" coordorigin="2911,1134" coordsize="55,50" path="m2940,1134l2911,1158,2940,1184,2966,1158,2940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62" o:spid="_x0000_s4462" o:spt="203" style="position:absolute;left:2911;top:1134;height:50;width:55;" coordorigin="2911,1134" coordsize="55,50">
              <o:lock v:ext="edit"/>
              <v:shape id="_x0000_s4463" o:spid="_x0000_s4463" style="position:absolute;left:2911;top:1134;height:50;width:55;" filled="f" stroked="t" coordorigin="2911,1134" coordsize="55,50" path="m2940,1134l2966,1158,2940,1184,2911,1158,2940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4" o:spid="_x0000_s4464" o:spt="203" style="position:absolute;left:3122;top:1134;height:50;width:53;" coordorigin="3122,1134" coordsize="53,50">
              <o:lock v:ext="edit"/>
              <v:shape id="_x0000_s4465" o:spid="_x0000_s4465" style="position:absolute;left:3122;top:1134;height:50;width:53;" fillcolor="#00007F" filled="t" stroked="f" coordorigin="3122,1134" coordsize="53,50" path="m3149,1134l3122,1158,3149,1184,3175,1158,314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66" o:spid="_x0000_s4466" o:spt="203" style="position:absolute;left:3122;top:1134;height:50;width:53;" coordorigin="3122,1134" coordsize="53,50">
              <o:lock v:ext="edit"/>
              <v:shape id="_x0000_s4467" o:spid="_x0000_s4467" style="position:absolute;left:3122;top:1134;height:50;width:53;" filled="f" stroked="t" coordorigin="3122,1134" coordsize="53,50" path="m3149,1134l3175,1158,3149,1184,3122,1158,314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68" o:spid="_x0000_s4468" o:spt="203" style="position:absolute;left:3331;top:1134;height:50;width:55;" coordorigin="3331,1134" coordsize="55,50">
              <o:lock v:ext="edit"/>
              <v:shape id="_x0000_s4469" o:spid="_x0000_s4469" style="position:absolute;left:3331;top:1134;height:50;width:55;" fillcolor="#00007F" filled="t" stroked="f" coordorigin="3331,1134" coordsize="55,50" path="m3360,1134l3331,1158,3360,1184,3386,1158,3360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0" o:spid="_x0000_s4470" o:spt="203" style="position:absolute;left:3331;top:1134;height:50;width:55;" coordorigin="3331,1134" coordsize="55,50">
              <o:lock v:ext="edit"/>
              <v:shape id="_x0000_s4471" o:spid="_x0000_s4471" style="position:absolute;left:3331;top:1134;height:50;width:55;" filled="f" stroked="t" coordorigin="3331,1134" coordsize="55,50" path="m3360,1134l3386,1158,3360,1184,3331,1158,3360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72" o:spid="_x0000_s4472" o:spt="203" style="position:absolute;left:3542;top:1134;height:50;width:55;" coordorigin="3542,1134" coordsize="55,50">
              <o:lock v:ext="edit"/>
              <v:shape id="_x0000_s4473" o:spid="_x0000_s4473" style="position:absolute;left:3542;top:1134;height:50;width:55;" fillcolor="#00007F" filled="t" stroked="f" coordorigin="3542,1134" coordsize="55,50" path="m3569,1134l3542,1158,3569,1184,3598,1158,3569,1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4" o:spid="_x0000_s4474" o:spt="203" style="position:absolute;left:3542;top:1134;height:50;width:55;" coordorigin="3542,1134" coordsize="55,50">
              <o:lock v:ext="edit"/>
              <v:shape id="_x0000_s4475" o:spid="_x0000_s4475" style="position:absolute;left:3542;top:1134;height:50;width:55;" filled="f" stroked="t" coordorigin="3542,1134" coordsize="55,50" path="m3569,1134l3598,1158,3569,1184,3542,1158,3569,113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76" o:spid="_x0000_s4476" o:spt="203" style="position:absolute;left:3744;top:1124;height:50;width:53;" coordorigin="3744,1124" coordsize="53,50">
              <o:lock v:ext="edit"/>
              <v:shape id="_x0000_s4477" o:spid="_x0000_s4477" style="position:absolute;left:3744;top:1124;height:50;width:53;" fillcolor="#00007F" filled="t" stroked="f" coordorigin="3744,1124" coordsize="53,50" path="m3770,1124l3744,1150,3770,1174,3797,1150,377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78" o:spid="_x0000_s4478" o:spt="203" style="position:absolute;left:3744;top:1124;height:50;width:53;" coordorigin="3744,1124" coordsize="53,50">
              <o:lock v:ext="edit"/>
              <v:shape id="_x0000_s4479" o:spid="_x0000_s4479" style="position:absolute;left:3744;top:1124;height:50;width:53;" filled="f" stroked="t" coordorigin="3744,1124" coordsize="53,50" path="m3770,1124l3797,1150,3770,1174,3744,1150,377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0" o:spid="_x0000_s4480" o:spt="203" style="position:absolute;left:3953;top:1124;height:50;width:55;" coordorigin="3953,1124" coordsize="55,50">
              <o:lock v:ext="edit"/>
              <v:shape id="_x0000_s4481" o:spid="_x0000_s4481" style="position:absolute;left:3953;top:1124;height:50;width:55;" fillcolor="#00007F" filled="t" stroked="f" coordorigin="3953,1124" coordsize="55,50" path="m3982,1124l3953,1150,3982,1174,4008,1150,398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82" o:spid="_x0000_s4482" o:spt="203" style="position:absolute;left:3953;top:1124;height:50;width:55;" coordorigin="3953,1124" coordsize="55,50">
              <o:lock v:ext="edit"/>
              <v:shape id="_x0000_s4483" o:spid="_x0000_s4483" style="position:absolute;left:3953;top:1124;height:50;width:55;" filled="f" stroked="t" coordorigin="3953,1124" coordsize="55,50" path="m3982,1124l4008,1150,3982,1174,3953,1150,398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4" o:spid="_x0000_s4484" o:spt="203" style="position:absolute;left:4164;top:1124;height:50;width:55;" coordorigin="4164,1124" coordsize="55,50">
              <o:lock v:ext="edit"/>
              <v:shape id="_x0000_s4485" o:spid="_x0000_s4485" style="position:absolute;left:4164;top:1124;height:50;width:55;" fillcolor="#00007F" filled="t" stroked="f" coordorigin="4164,1124" coordsize="55,50" path="m4190,1124l4164,1150,4190,1174,4219,1150,419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86" o:spid="_x0000_s4486" o:spt="203" style="position:absolute;left:4164;top:1124;height:50;width:55;" coordorigin="4164,1124" coordsize="55,50">
              <o:lock v:ext="edit"/>
              <v:shape id="_x0000_s4487" o:spid="_x0000_s4487" style="position:absolute;left:4164;top:1124;height:50;width:55;" filled="f" stroked="t" coordorigin="4164,1124" coordsize="55,50" path="m4190,1124l4219,1150,4190,1174,4164,1150,419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88" o:spid="_x0000_s4488" o:spt="203" style="position:absolute;left:4375;top:1124;height:50;width:53;" coordorigin="4375,1124" coordsize="53,50">
              <o:lock v:ext="edit"/>
              <v:shape id="_x0000_s4489" o:spid="_x0000_s4489" style="position:absolute;left:4375;top:1124;height:50;width:53;" fillcolor="#00007F" filled="t" stroked="f" coordorigin="4375,1124" coordsize="53,50" path="m4402,1124l4375,1150,4402,1174,4428,1150,440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0" o:spid="_x0000_s4490" o:spt="203" style="position:absolute;left:4375;top:1124;height:50;width:53;" coordorigin="4375,1124" coordsize="53,50">
              <o:lock v:ext="edit"/>
              <v:shape id="_x0000_s4491" o:spid="_x0000_s4491" style="position:absolute;left:4375;top:1124;height:50;width:53;" filled="f" stroked="t" coordorigin="4375,1124" coordsize="53,50" path="m4402,1124l4428,1150,4402,1174,4375,1150,440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92" o:spid="_x0000_s4492" o:spt="203" style="position:absolute;left:4584;top:1124;height:50;width:55;" coordorigin="4584,1124" coordsize="55,50">
              <o:lock v:ext="edit"/>
              <v:shape id="_x0000_s4493" o:spid="_x0000_s4493" style="position:absolute;left:4584;top:1124;height:50;width:55;" fillcolor="#00007F" filled="t" stroked="f" coordorigin="4584,1124" coordsize="55,50" path="m4610,1124l4584,1150,4610,1174,4639,1150,4610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4" o:spid="_x0000_s4494" o:spt="203" style="position:absolute;left:4584;top:1124;height:50;width:55;" coordorigin="4584,1124" coordsize="55,50">
              <o:lock v:ext="edit"/>
              <v:shape id="_x0000_s4495" o:spid="_x0000_s4495" style="position:absolute;left:4584;top:1124;height:50;width:55;" filled="f" stroked="t" coordorigin="4584,1124" coordsize="55,50" path="m4610,1124l4639,1150,4610,1174,4584,1150,4610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496" o:spid="_x0000_s4496" o:spt="203" style="position:absolute;left:4795;top:1124;height:50;width:55;" coordorigin="4795,1124" coordsize="55,50">
              <o:lock v:ext="edit"/>
              <v:shape id="_x0000_s4497" o:spid="_x0000_s4497" style="position:absolute;left:4795;top:1124;height:50;width:55;" fillcolor="#00007F" filled="t" stroked="f" coordorigin="4795,1124" coordsize="55,50" path="m4822,1124l4795,1150,4822,1174,4850,1150,482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498" o:spid="_x0000_s4498" o:spt="203" style="position:absolute;left:4795;top:1124;height:50;width:55;" coordorigin="4795,1124" coordsize="55,50">
              <o:lock v:ext="edit"/>
              <v:shape id="_x0000_s4499" o:spid="_x0000_s4499" style="position:absolute;left:4795;top:1124;height:50;width:55;" filled="f" stroked="t" coordorigin="4795,1124" coordsize="55,50" path="m4822,1124l4850,1150,4822,1174,4795,1150,482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0" o:spid="_x0000_s4500" o:spt="203" style="position:absolute;left:5004;top:1117;height:50;width:55;" coordorigin="5004,1117" coordsize="55,50">
              <o:lock v:ext="edit"/>
              <v:shape id="_x0000_s4501" o:spid="_x0000_s4501" style="position:absolute;left:5004;top:1117;height:50;width:55;" fillcolor="#00007F" filled="t" stroked="f" coordorigin="5004,1117" coordsize="55,50" path="m5033,1117l5004,1141,5033,1167,5059,1141,5033,11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02" o:spid="_x0000_s4502" o:spt="203" style="position:absolute;left:5004;top:1117;height:50;width:55;" coordorigin="5004,1117" coordsize="55,50">
              <o:lock v:ext="edit"/>
              <v:shape id="_x0000_s4503" o:spid="_x0000_s4503" style="position:absolute;left:5004;top:1117;height:50;width:55;" filled="f" stroked="t" coordorigin="5004,1117" coordsize="55,50" path="m5033,1117l5059,1141,5033,1167,5004,1141,5033,1117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4" o:spid="_x0000_s4504" o:spt="203" style="position:absolute;left:5215;top:1124;height:50;width:55;" coordorigin="5215,1124" coordsize="55,50">
              <o:lock v:ext="edit"/>
              <v:shape id="_x0000_s4505" o:spid="_x0000_s4505" style="position:absolute;left:5215;top:1124;height:50;width:55;" fillcolor="#00007F" filled="t" stroked="f" coordorigin="5215,1124" coordsize="55,50" path="m5242,1124l5215,1150,5242,1174,5270,1150,5242,11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06" o:spid="_x0000_s4506" o:spt="203" style="position:absolute;left:5215;top:1124;height:50;width:55;" coordorigin="5215,1124" coordsize="55,50">
              <o:lock v:ext="edit"/>
              <v:shape id="_x0000_s4507" o:spid="_x0000_s4507" style="position:absolute;left:5215;top:1124;height:50;width:55;" filled="f" stroked="t" coordorigin="5215,1124" coordsize="55,50" path="m5242,1124l5270,1150,5242,1174,5215,1150,5242,1124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508" o:spid="_x0000_s4508" o:spt="203" style="position:absolute;left:1860;top:1942;height:41;width:46;" coordorigin="1860,1942" coordsize="46,41">
              <o:lock v:ext="edit"/>
              <v:shape id="_x0000_s4509" o:spid="_x0000_s4509" style="position:absolute;left:1860;top:1942;height:41;width:46;" filled="f" stroked="t" coordorigin="1860,1942" coordsize="46,41" path="m1860,1963l1906,1963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10" o:spid="_x0000_s4510" o:spt="203" style="position:absolute;left:1860;top:1942;height:41;width:46;" coordorigin="1860,1942" coordsize="46,41">
              <o:lock v:ext="edit"/>
              <v:shape id="_x0000_s4511" o:spid="_x0000_s4511" style="position:absolute;left:1860;top:1942;height:41;width:46;" filled="f" stroked="t" coordorigin="1860,1942" coordsize="46,41" path="m1854,1963l1912,1963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12" o:spid="_x0000_s4512" o:spt="203" style="position:absolute;left:2071;top:1933;height:43;width:46;" coordorigin="2071,1933" coordsize="46,43">
              <o:lock v:ext="edit"/>
              <v:shape id="_x0000_s4513" o:spid="_x0000_s4513" style="position:absolute;left:2071;top:1933;height:43;width:46;" filled="f" stroked="t" coordorigin="2071,1933" coordsize="46,43" path="m2071,1954l2117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14" o:spid="_x0000_s4514" o:spt="203" style="position:absolute;left:2071;top:1933;height:43;width:46;" coordorigin="2071,1933" coordsize="46,43">
              <o:lock v:ext="edit"/>
              <v:shape id="_x0000_s4515" o:spid="_x0000_s4515" style="position:absolute;left:2071;top:1933;height:43;width:46;" filled="f" stroked="t" coordorigin="2071,1933" coordsize="46,43" path="m2065,1954l2123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16" o:spid="_x0000_s4516" o:spt="203" style="position:absolute;left:2282;top:1933;height:43;width:43;" coordorigin="2282,1933" coordsize="43,43">
              <o:lock v:ext="edit"/>
              <v:shape id="_x0000_s4517" o:spid="_x0000_s4517" style="position:absolute;left:2282;top:1933;height:43;width:43;" filled="f" stroked="t" coordorigin="2282,1933" coordsize="43,43" path="m2282,1954l2326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18" o:spid="_x0000_s4518" o:spt="203" style="position:absolute;left:2282;top:1933;height:43;width:43;" coordorigin="2282,1933" coordsize="43,43">
              <o:lock v:ext="edit"/>
              <v:shape id="_x0000_s4519" o:spid="_x0000_s4519" style="position:absolute;left:2282;top:1933;height:43;width:43;" filled="f" stroked="t" coordorigin="2282,1933" coordsize="43,43" path="m2276,1954l2332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0" o:spid="_x0000_s4520" o:spt="203" style="position:absolute;left:2491;top:1933;height:43;width:46;" coordorigin="2491,1933" coordsize="46,43">
              <o:lock v:ext="edit"/>
              <v:shape id="_x0000_s4521" o:spid="_x0000_s4521" style="position:absolute;left:2491;top:1933;height:43;width:46;" filled="f" stroked="t" coordorigin="2491,1933" coordsize="46,43" path="m2491,1954l2537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22" o:spid="_x0000_s4522" o:spt="203" style="position:absolute;left:2491;top:1933;height:43;width:46;" coordorigin="2491,1933" coordsize="46,43">
              <o:lock v:ext="edit"/>
              <v:shape id="_x0000_s4523" o:spid="_x0000_s4523" style="position:absolute;left:2491;top:1933;height:43;width:46;" filled="f" stroked="t" coordorigin="2491,1933" coordsize="46,43" path="m2485,1954l2543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4" o:spid="_x0000_s4524" o:spt="203" style="position:absolute;left:2702;top:1933;height:43;width:46;" coordorigin="2702,1933" coordsize="46,43">
              <o:lock v:ext="edit"/>
              <v:shape id="_x0000_s4525" o:spid="_x0000_s4525" style="position:absolute;left:2702;top:1933;height:43;width:46;" filled="f" stroked="t" coordorigin="2702,1933" coordsize="46,43" path="m2702,1954l2748,1954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26" o:spid="_x0000_s4526" o:spt="203" style="position:absolute;left:2702;top:1933;height:43;width:46;" coordorigin="2702,1933" coordsize="46,43">
              <o:lock v:ext="edit"/>
              <v:shape id="_x0000_s4527" o:spid="_x0000_s4527" style="position:absolute;left:2702;top:1933;height:43;width:46;" filled="f" stroked="t" coordorigin="2702,1933" coordsize="46,43" path="m2696,1954l2754,1954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28" o:spid="_x0000_s4528" o:spt="203" style="position:absolute;left:2911;top:1926;height:41;width:46;" coordorigin="2911,1926" coordsize="46,41">
              <o:lock v:ext="edit"/>
              <v:shape id="_x0000_s4529" o:spid="_x0000_s4529" style="position:absolute;left:2911;top:1926;height:41;width:46;" filled="f" stroked="t" coordorigin="2911,1926" coordsize="46,41" path="m2911,1946l2957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0" o:spid="_x0000_s4530" o:spt="203" style="position:absolute;left:2911;top:1926;height:41;width:46;" coordorigin="2911,1926" coordsize="46,41">
              <o:lock v:ext="edit"/>
              <v:shape id="_x0000_s4531" o:spid="_x0000_s4531" style="position:absolute;left:2911;top:1926;height:41;width:46;" filled="f" stroked="t" coordorigin="2911,1926" coordsize="46,41" path="m2905,1946l2963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32" o:spid="_x0000_s4532" o:spt="203" style="position:absolute;left:3122;top:1926;height:41;width:46;" coordorigin="3122,1926" coordsize="46,41">
              <o:lock v:ext="edit"/>
              <v:shape id="_x0000_s4533" o:spid="_x0000_s4533" style="position:absolute;left:3122;top:1926;height:41;width:46;" filled="f" stroked="t" coordorigin="3122,1926" coordsize="46,41" path="m3122,1946l3168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4" o:spid="_x0000_s4534" o:spt="203" style="position:absolute;left:3122;top:1926;height:41;width:46;" coordorigin="3122,1926" coordsize="46,41">
              <o:lock v:ext="edit"/>
              <v:shape id="_x0000_s4535" o:spid="_x0000_s4535" style="position:absolute;left:3122;top:1926;height:41;width:46;" filled="f" stroked="t" coordorigin="3122,1926" coordsize="46,41" path="m3116,1946l3174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36" o:spid="_x0000_s4536" o:spt="203" style="position:absolute;left:3331;top:1926;height:41;width:46;" coordorigin="3331,1926" coordsize="46,41">
              <o:lock v:ext="edit"/>
              <v:shape id="_x0000_s4537" o:spid="_x0000_s4537" style="position:absolute;left:3331;top:1926;height:41;width:46;" filled="f" stroked="t" coordorigin="3331,1926" coordsize="46,41" path="m3331,1946l3377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38" o:spid="_x0000_s4538" o:spt="203" style="position:absolute;left:3331;top:1926;height:41;width:46;" coordorigin="3331,1926" coordsize="46,41">
              <o:lock v:ext="edit"/>
              <v:shape id="_x0000_s4539" o:spid="_x0000_s4539" style="position:absolute;left:3331;top:1926;height:41;width:46;" filled="f" stroked="t" coordorigin="3331,1926" coordsize="46,41" path="m3325,1946l3383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0" o:spid="_x0000_s4540" o:spt="203" style="position:absolute;left:3542;top:1926;height:41;width:46;" coordorigin="3542,1926" coordsize="46,41">
              <o:lock v:ext="edit"/>
              <v:shape id="_x0000_s4541" o:spid="_x0000_s4541" style="position:absolute;left:3542;top:1926;height:41;width:46;" filled="f" stroked="t" coordorigin="3542,1926" coordsize="46,41" path="m3542,1946l3588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42" o:spid="_x0000_s4542" o:spt="203" style="position:absolute;left:3542;top:1926;height:41;width:46;" coordorigin="3542,1926" coordsize="46,41">
              <o:lock v:ext="edit"/>
              <v:shape id="_x0000_s4543" o:spid="_x0000_s4543" style="position:absolute;left:3542;top:1926;height:41;width:46;" filled="f" stroked="t" coordorigin="3542,1926" coordsize="46,41" path="m3536,1946l3594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4" o:spid="_x0000_s4544" o:spt="203" style="position:absolute;left:3744;top:1926;height:41;width:46;" coordorigin="3744,1926" coordsize="46,41">
              <o:lock v:ext="edit"/>
              <v:shape id="_x0000_s4545" o:spid="_x0000_s4545" style="position:absolute;left:3744;top:1926;height:41;width:46;" filled="f" stroked="t" coordorigin="3744,1926" coordsize="46,41" path="m3744,1946l3790,1946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546" o:spid="_x0000_s4546" o:spt="203" style="position:absolute;left:3744;top:1926;height:41;width:46;" coordorigin="3744,1926" coordsize="46,41">
              <o:lock v:ext="edit"/>
              <v:shape id="_x0000_s4547" o:spid="_x0000_s4547" style="position:absolute;left:3744;top:1926;height:41;width:46;" filled="f" stroked="t" coordorigin="3744,1926" coordsize="46,41" path="m3738,1946l3796,1946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</v:group>
            <v:group id="_x0000_s4548" o:spid="_x0000_s4548" o:spt="203" style="position:absolute;left:3953;top:1916;height:43;width:46;" coordorigin="3953,1916" coordsize="46,43">
              <o:lock v:ext="edit"/>
              <v:shape id="_x0000_s4549" o:spid="_x0000_s4549" style="position:absolute;left:3953;top:1916;height:43;width:46;" filled="f" stroked="t" coordorigin="3953,1916" coordsize="46,43" path="m3953,1938l399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0" o:spid="_x0000_s4550" o:spt="203" style="position:absolute;left:3953;top:1916;height:43;width:46;" coordorigin="3953,1916" coordsize="46,43">
              <o:lock v:ext="edit"/>
              <v:shape id="_x0000_s4551" o:spid="_x0000_s4551" style="position:absolute;left:3953;top:1916;height:43;width:46;" filled="f" stroked="t" coordorigin="3953,1916" coordsize="46,43" path="m3947,1938l400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52" o:spid="_x0000_s4552" o:spt="203" style="position:absolute;left:4164;top:1916;height:43;width:46;" coordorigin="4164,1916" coordsize="46,43">
              <o:lock v:ext="edit"/>
              <v:shape id="_x0000_s4553" o:spid="_x0000_s4553" style="position:absolute;left:4164;top:1916;height:43;width:46;" filled="f" stroked="t" coordorigin="4164,1916" coordsize="46,43" path="m4164,1938l421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4" o:spid="_x0000_s4554" o:spt="203" style="position:absolute;left:4164;top:1916;height:43;width:46;" coordorigin="4164,1916" coordsize="46,43">
              <o:lock v:ext="edit"/>
              <v:shape id="_x0000_s4555" o:spid="_x0000_s4555" style="position:absolute;left:4164;top:1916;height:43;width:46;" filled="f" stroked="t" coordorigin="4164,1916" coordsize="46,43" path="m4158,1938l421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56" o:spid="_x0000_s4556" o:spt="203" style="position:absolute;left:4375;top:1916;height:43;width:43;" coordorigin="4375,1916" coordsize="43,43">
              <o:lock v:ext="edit"/>
              <v:shape id="_x0000_s4557" o:spid="_x0000_s4557" style="position:absolute;left:4375;top:1916;height:43;width:43;" filled="f" stroked="t" coordorigin="4375,1916" coordsize="43,43" path="m4375,1938l441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58" o:spid="_x0000_s4558" o:spt="203" style="position:absolute;left:4375;top:1916;height:43;width:43;" coordorigin="4375,1916" coordsize="43,43">
              <o:lock v:ext="edit"/>
              <v:shape id="_x0000_s4559" o:spid="_x0000_s4559" style="position:absolute;left:4375;top:1916;height:43;width:43;" filled="f" stroked="t" coordorigin="4375,1916" coordsize="43,43" path="m4369,1938l442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0" o:spid="_x0000_s4560" o:spt="203" style="position:absolute;left:4584;top:1916;height:43;width:46;" coordorigin="4584,1916" coordsize="46,43">
              <o:lock v:ext="edit"/>
              <v:shape id="_x0000_s4561" o:spid="_x0000_s4561" style="position:absolute;left:4584;top:1916;height:43;width:46;" filled="f" stroked="t" coordorigin="4584,1916" coordsize="46,43" path="m4584,1938l463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62" o:spid="_x0000_s4562" o:spt="203" style="position:absolute;left:4584;top:1916;height:43;width:46;" coordorigin="4584,1916" coordsize="46,43">
              <o:lock v:ext="edit"/>
              <v:shape id="_x0000_s4563" o:spid="_x0000_s4563" style="position:absolute;left:4584;top:1916;height:43;width:46;" filled="f" stroked="t" coordorigin="4584,1916" coordsize="46,43" path="m4578,1938l463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4" o:spid="_x0000_s4564" o:spt="203" style="position:absolute;left:4795;top:1916;height:43;width:43;" coordorigin="4795,1916" coordsize="43,43">
              <o:lock v:ext="edit"/>
              <v:shape id="_x0000_s4565" o:spid="_x0000_s4565" style="position:absolute;left:4795;top:1916;height:43;width:43;" filled="f" stroked="t" coordorigin="4795,1916" coordsize="43,43" path="m4795,1938l4838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66" o:spid="_x0000_s4566" o:spt="203" style="position:absolute;left:4795;top:1916;height:43;width:43;" coordorigin="4795,1916" coordsize="43,43">
              <o:lock v:ext="edit"/>
              <v:shape id="_x0000_s4567" o:spid="_x0000_s4567" style="position:absolute;left:4795;top:1916;height:43;width:43;" filled="f" stroked="t" coordorigin="4795,1916" coordsize="43,43" path="m4789,1938l4845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68" o:spid="_x0000_s4568" o:spt="203" style="position:absolute;left:5004;top:1916;height:43;width:46;" coordorigin="5004,1916" coordsize="46,43">
              <o:lock v:ext="edit"/>
              <v:shape id="_x0000_s4569" o:spid="_x0000_s4569" style="position:absolute;left:5004;top:1916;height:43;width:46;" filled="f" stroked="t" coordorigin="5004,1916" coordsize="46,43" path="m5004,1938l5050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70" o:spid="_x0000_s4570" o:spt="203" style="position:absolute;left:5004;top:1916;height:43;width:46;" coordorigin="5004,1916" coordsize="46,43">
              <o:lock v:ext="edit"/>
              <v:shape id="_x0000_s4571" o:spid="_x0000_s4571" style="position:absolute;left:5004;top:1916;height:43;width:46;" filled="f" stroked="t" coordorigin="5004,1916" coordsize="46,43" path="m4998,1938l5056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72" o:spid="_x0000_s4572" o:spt="203" style="position:absolute;left:5215;top:1916;height:43;width:46;" coordorigin="5215,1916" coordsize="46,43">
              <o:lock v:ext="edit"/>
              <v:shape id="_x0000_s4573" o:spid="_x0000_s4573" style="position:absolute;left:5215;top:1916;height:43;width:46;" filled="f" stroked="t" coordorigin="5215,1916" coordsize="46,43" path="m5215,1938l5261,1938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4574" o:spid="_x0000_s4574" o:spt="203" style="position:absolute;left:5215;top:1916;height:43;width:46;" coordorigin="5215,1916" coordsize="46,43">
              <o:lock v:ext="edit"/>
              <v:shape id="_x0000_s4575" o:spid="_x0000_s4575" style="position:absolute;left:5215;top:1916;height:43;width:46;" filled="f" stroked="t" coordorigin="5215,1916" coordsize="46,43" path="m5209,1938l5267,1938e">
                <v:path arrowok="t"/>
                <v:fill on="f" focussize="0,0"/>
                <v:stroke weight="2.87291338582677pt" color="#FF00FF"/>
                <v:imagedata o:title=""/>
                <o:lock v:ext="edit"/>
              </v:shape>
            </v:group>
            <v:group id="_x0000_s4576" o:spid="_x0000_s4576" o:spt="203" style="position:absolute;left:1860;top:2811;height:50;width:55;" coordorigin="1860,2811" coordsize="55,50">
              <o:lock v:ext="edit"/>
              <v:shape id="_x0000_s4577" o:spid="_x0000_s4577" style="position:absolute;left:1860;top:2811;height:50;width:55;" fillcolor="#007F00" filled="t" stroked="f" coordorigin="1860,2811" coordsize="55,50" path="m1889,2811l1860,2862,1915,2862,188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78" o:spid="_x0000_s4578" o:spt="203" style="position:absolute;left:1860;top:2811;height:50;width:55;" coordorigin="1860,2811" coordsize="55,50">
              <o:lock v:ext="edit"/>
              <v:shape id="_x0000_s4579" o:spid="_x0000_s4579" style="position:absolute;left:1860;top:2811;height:50;width:55;" filled="f" stroked="t" coordorigin="1860,2811" coordsize="55,50" path="m1889,2811l1915,2862,1860,2862,188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0" o:spid="_x0000_s4580" o:spt="203" style="position:absolute;left:2071;top:2811;height:50;width:55;" coordorigin="2071,2811" coordsize="55,50">
              <o:lock v:ext="edit"/>
              <v:shape id="_x0000_s4581" o:spid="_x0000_s4581" style="position:absolute;left:2071;top:2811;height:50;width:55;" fillcolor="#007F00" filled="t" stroked="f" coordorigin="2071,2811" coordsize="55,50" path="m2098,2811l2071,2862,2126,2862,2098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82" o:spid="_x0000_s4582" o:spt="203" style="position:absolute;left:2071;top:2811;height:50;width:55;" coordorigin="2071,2811" coordsize="55,50">
              <o:lock v:ext="edit"/>
              <v:shape id="_x0000_s4583" o:spid="_x0000_s4583" style="position:absolute;left:2071;top:2811;height:50;width:55;" filled="f" stroked="t" coordorigin="2071,2811" coordsize="55,50" path="m2098,2811l2126,2862,2071,2862,2098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4" o:spid="_x0000_s4584" o:spt="203" style="position:absolute;left:2282;top:2811;height:50;width:53;" coordorigin="2282,2811" coordsize="53,50">
              <o:lock v:ext="edit"/>
              <v:shape id="_x0000_s4585" o:spid="_x0000_s4585" style="position:absolute;left:2282;top:2811;height:50;width:53;" fillcolor="#007F00" filled="t" stroked="f" coordorigin="2282,2811" coordsize="53,50" path="m2309,2811l2282,2862,2335,2862,230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86" o:spid="_x0000_s4586" o:spt="203" style="position:absolute;left:2282;top:2811;height:50;width:53;" coordorigin="2282,2811" coordsize="53,50">
              <o:lock v:ext="edit"/>
              <v:shape id="_x0000_s4587" o:spid="_x0000_s4587" style="position:absolute;left:2282;top:2811;height:50;width:53;" filled="f" stroked="t" coordorigin="2282,2811" coordsize="53,50" path="m2309,2811l2335,2862,2282,2862,230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88" o:spid="_x0000_s4588" o:spt="203" style="position:absolute;left:2491;top:2811;height:50;width:55;" coordorigin="2491,2811" coordsize="55,50">
              <o:lock v:ext="edit"/>
              <v:shape id="_x0000_s4589" o:spid="_x0000_s4589" style="position:absolute;left:2491;top:2811;height:50;width:55;" fillcolor="#007F00" filled="t" stroked="f" coordorigin="2491,2811" coordsize="55,50" path="m2518,2811l2491,2862,2546,2862,2518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0" o:spid="_x0000_s4590" o:spt="203" style="position:absolute;left:2491;top:2811;height:50;width:55;" coordorigin="2491,2811" coordsize="55,50">
              <o:lock v:ext="edit"/>
              <v:shape id="_x0000_s4591" o:spid="_x0000_s4591" style="position:absolute;left:2491;top:2811;height:50;width:55;" filled="f" stroked="t" coordorigin="2491,2811" coordsize="55,50" path="m2518,2811l2546,2862,2491,2862,2518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92" o:spid="_x0000_s4592" o:spt="203" style="position:absolute;left:2702;top:2811;height:50;width:53;" coordorigin="2702,2811" coordsize="53,50">
              <o:lock v:ext="edit"/>
              <v:shape id="_x0000_s4593" o:spid="_x0000_s4593" style="position:absolute;left:2702;top:2811;height:50;width:53;" fillcolor="#007F00" filled="t" stroked="f" coordorigin="2702,2811" coordsize="53,50" path="m2729,2811l2702,2862,2755,2862,2729,281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4" o:spid="_x0000_s4594" o:spt="203" style="position:absolute;left:2702;top:2811;height:50;width:53;" coordorigin="2702,2811" coordsize="53,50">
              <o:lock v:ext="edit"/>
              <v:shape id="_x0000_s4595" o:spid="_x0000_s4595" style="position:absolute;left:2702;top:2811;height:50;width:53;" filled="f" stroked="t" coordorigin="2702,2811" coordsize="53,50" path="m2729,2811l2755,2862,2702,2862,2729,2811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596" o:spid="_x0000_s4596" o:spt="203" style="position:absolute;left:2911;top:2802;height:50;width:55;" coordorigin="2911,2802" coordsize="55,50">
              <o:lock v:ext="edit"/>
              <v:shape id="_x0000_s4597" o:spid="_x0000_s4597" style="position:absolute;left:2911;top:2802;height:50;width:55;" fillcolor="#007F00" filled="t" stroked="f" coordorigin="2911,2802" coordsize="55,50" path="m2940,2802l2911,2852,2966,2852,2940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598" o:spid="_x0000_s4598" o:spt="203" style="position:absolute;left:2911;top:2802;height:50;width:55;" coordorigin="2911,2802" coordsize="55,50">
              <o:lock v:ext="edit"/>
              <v:shape id="_x0000_s4599" o:spid="_x0000_s4599" style="position:absolute;left:2911;top:2802;height:50;width:55;" filled="f" stroked="t" coordorigin="2911,2802" coordsize="55,50" path="m2940,2802l2966,2852,2911,2852,2940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0" o:spid="_x0000_s4600" o:spt="203" style="position:absolute;left:3122;top:2802;height:50;width:53;" coordorigin="3122,2802" coordsize="53,50">
              <o:lock v:ext="edit"/>
              <v:shape id="_x0000_s4601" o:spid="_x0000_s4601" style="position:absolute;left:3122;top:2802;height:50;width:53;" fillcolor="#007F00" filled="t" stroked="f" coordorigin="3122,2802" coordsize="53,50" path="m3149,2802l3122,2852,3175,2852,3149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02" o:spid="_x0000_s4602" o:spt="203" style="position:absolute;left:3122;top:2802;height:50;width:53;" coordorigin="3122,2802" coordsize="53,50">
              <o:lock v:ext="edit"/>
              <v:shape id="_x0000_s4603" o:spid="_x0000_s4603" style="position:absolute;left:3122;top:2802;height:50;width:53;" filled="f" stroked="t" coordorigin="3122,2802" coordsize="53,50" path="m3149,2802l3175,2852,3122,2852,3149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4" o:spid="_x0000_s4604" o:spt="203" style="position:absolute;left:3331;top:2802;height:50;width:55;" coordorigin="3331,2802" coordsize="55,50">
              <o:lock v:ext="edit"/>
              <v:shape id="_x0000_s4605" o:spid="_x0000_s4605" style="position:absolute;left:3331;top:2802;height:50;width:55;" fillcolor="#007F00" filled="t" stroked="f" coordorigin="3331,2802" coordsize="55,50" path="m3360,2802l3331,2852,3386,2852,3360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06" o:spid="_x0000_s4606" o:spt="203" style="position:absolute;left:3331;top:2802;height:50;width:55;" coordorigin="3331,2802" coordsize="55,50">
              <o:lock v:ext="edit"/>
              <v:shape id="_x0000_s4607" o:spid="_x0000_s4607" style="position:absolute;left:3331;top:2802;height:50;width:55;" filled="f" stroked="t" coordorigin="3331,2802" coordsize="55,50" path="m3360,2802l3386,2852,3331,2852,3360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08" o:spid="_x0000_s4608" o:spt="203" style="position:absolute;left:3542;top:2802;height:50;width:55;" coordorigin="3542,2802" coordsize="55,50">
              <o:lock v:ext="edit"/>
              <v:shape id="_x0000_s4609" o:spid="_x0000_s4609" style="position:absolute;left:3542;top:2802;height:50;width:55;" fillcolor="#007F00" filled="t" stroked="f" coordorigin="3542,2802" coordsize="55,50" path="m3569,2802l3542,2852,3598,2852,3569,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0" o:spid="_x0000_s4610" o:spt="203" style="position:absolute;left:3542;top:2802;height:50;width:55;" coordorigin="3542,2802" coordsize="55,50">
              <o:lock v:ext="edit"/>
              <v:shape id="_x0000_s4611" o:spid="_x0000_s4611" style="position:absolute;left:3542;top:2802;height:50;width:55;" filled="f" stroked="t" coordorigin="3542,2802" coordsize="55,50" path="m3569,2802l3598,2852,3542,2852,3569,2802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12" o:spid="_x0000_s4612" o:spt="203" style="position:absolute;left:3744;top:2794;height:50;width:53;" coordorigin="3744,2794" coordsize="53,50">
              <o:lock v:ext="edit"/>
              <v:shape id="_x0000_s4613" o:spid="_x0000_s4613" style="position:absolute;left:3744;top:2794;height:50;width:53;" fillcolor="#007F00" filled="t" stroked="f" coordorigin="3744,2794" coordsize="53,50" path="m3770,2794l3744,2845,3797,2845,377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4" o:spid="_x0000_s4614" o:spt="203" style="position:absolute;left:3744;top:2794;height:50;width:53;" coordorigin="3744,2794" coordsize="53,50">
              <o:lock v:ext="edit"/>
              <v:shape id="_x0000_s4615" o:spid="_x0000_s4615" style="position:absolute;left:3744;top:2794;height:50;width:53;" filled="f" stroked="t" coordorigin="3744,2794" coordsize="53,50" path="m3770,2794l3797,2845,3744,2845,377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16" o:spid="_x0000_s4616" o:spt="203" style="position:absolute;left:3953;top:2794;height:50;width:55;" coordorigin="3953,2794" coordsize="55,50">
              <o:lock v:ext="edit"/>
              <v:shape id="_x0000_s4617" o:spid="_x0000_s4617" style="position:absolute;left:3953;top:2794;height:50;width:55;" fillcolor="#007F00" filled="t" stroked="f" coordorigin="3953,2794" coordsize="55,50" path="m3982,2794l3953,2845,4008,2845,398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18" o:spid="_x0000_s4618" o:spt="203" style="position:absolute;left:3953;top:2794;height:50;width:55;" coordorigin="3953,2794" coordsize="55,50">
              <o:lock v:ext="edit"/>
              <v:shape id="_x0000_s4619" o:spid="_x0000_s4619" style="position:absolute;left:3953;top:2794;height:50;width:55;" filled="f" stroked="t" coordorigin="3953,2794" coordsize="55,50" path="m3982,2794l4008,2845,3953,2845,398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0" o:spid="_x0000_s4620" o:spt="203" style="position:absolute;left:4164;top:2794;height:50;width:55;" coordorigin="4164,2794" coordsize="55,50">
              <o:lock v:ext="edit"/>
              <v:shape id="_x0000_s4621" o:spid="_x0000_s4621" style="position:absolute;left:4164;top:2794;height:50;width:55;" fillcolor="#007F00" filled="t" stroked="f" coordorigin="4164,2794" coordsize="55,50" path="m4190,2794l4164,2845,4219,2845,419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22" o:spid="_x0000_s4622" o:spt="203" style="position:absolute;left:4164;top:2794;height:50;width:55;" coordorigin="4164,2794" coordsize="55,50">
              <o:lock v:ext="edit"/>
              <v:shape id="_x0000_s4623" o:spid="_x0000_s4623" style="position:absolute;left:4164;top:2794;height:50;width:55;" filled="f" stroked="t" coordorigin="4164,2794" coordsize="55,50" path="m4190,2794l4219,2845,4164,2845,419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4" o:spid="_x0000_s4624" o:spt="203" style="position:absolute;left:4375;top:2794;height:50;width:53;" coordorigin="4375,2794" coordsize="53,50">
              <o:lock v:ext="edit"/>
              <v:shape id="_x0000_s4625" o:spid="_x0000_s4625" style="position:absolute;left:4375;top:2794;height:50;width:53;" fillcolor="#007F00" filled="t" stroked="f" coordorigin="4375,2794" coordsize="53,50" path="m4402,2794l4375,2845,4428,2845,440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26" o:spid="_x0000_s4626" o:spt="203" style="position:absolute;left:4375;top:2794;height:50;width:53;" coordorigin="4375,2794" coordsize="53,50">
              <o:lock v:ext="edit"/>
              <v:shape id="_x0000_s4627" o:spid="_x0000_s4627" style="position:absolute;left:4375;top:2794;height:50;width:53;" filled="f" stroked="t" coordorigin="4375,2794" coordsize="53,50" path="m4402,2794l4428,2845,4375,2845,440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28" o:spid="_x0000_s4628" o:spt="203" style="position:absolute;left:4584;top:2794;height:50;width:55;" coordorigin="4584,2794" coordsize="55,50">
              <o:lock v:ext="edit"/>
              <v:shape id="_x0000_s4629" o:spid="_x0000_s4629" style="position:absolute;left:4584;top:2794;height:50;width:55;" fillcolor="#007F00" filled="t" stroked="f" coordorigin="4584,2794" coordsize="55,50" path="m4610,2794l4584,2845,4639,2845,4610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0" o:spid="_x0000_s4630" o:spt="203" style="position:absolute;left:4584;top:2794;height:50;width:55;" coordorigin="4584,2794" coordsize="55,50">
              <o:lock v:ext="edit"/>
              <v:shape id="_x0000_s4631" o:spid="_x0000_s4631" style="position:absolute;left:4584;top:2794;height:50;width:55;" filled="f" stroked="t" coordorigin="4584,2794" coordsize="55,50" path="m4610,2794l4639,2845,4584,2845,4610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32" o:spid="_x0000_s4632" o:spt="203" style="position:absolute;left:4795;top:2794;height:50;width:55;" coordorigin="4795,2794" coordsize="55,50">
              <o:lock v:ext="edit"/>
              <v:shape id="_x0000_s4633" o:spid="_x0000_s4633" style="position:absolute;left:4795;top:2794;height:50;width:55;" fillcolor="#007F00" filled="t" stroked="f" coordorigin="4795,2794" coordsize="55,50" path="m4822,2794l4795,2845,4850,2845,482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4" o:spid="_x0000_s4634" o:spt="203" style="position:absolute;left:4795;top:2794;height:50;width:55;" coordorigin="4795,2794" coordsize="55,50">
              <o:lock v:ext="edit"/>
              <v:shape id="_x0000_s4635" o:spid="_x0000_s4635" style="position:absolute;left:4795;top:2794;height:50;width:55;" filled="f" stroked="t" coordorigin="4795,2794" coordsize="55,50" path="m4822,2794l4850,2845,4795,2845,482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36" o:spid="_x0000_s4636" o:spt="203" style="position:absolute;left:5004;top:2794;height:50;width:55;" coordorigin="5004,2794" coordsize="55,50">
              <o:lock v:ext="edit"/>
              <v:shape id="_x0000_s4637" o:spid="_x0000_s4637" style="position:absolute;left:5004;top:2794;height:50;width:55;" fillcolor="#007F00" filled="t" stroked="f" coordorigin="5004,2794" coordsize="55,50" path="m5033,2794l5004,2845,5059,2845,5033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38" o:spid="_x0000_s4638" o:spt="203" style="position:absolute;left:5004;top:2794;height:50;width:55;" coordorigin="5004,2794" coordsize="55,50">
              <o:lock v:ext="edit"/>
              <v:shape id="_x0000_s4639" o:spid="_x0000_s4639" style="position:absolute;left:5004;top:2794;height:50;width:55;" filled="f" stroked="t" coordorigin="5004,2794" coordsize="55,50" path="m5033,2794l5059,2845,5004,2845,5033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40" o:spid="_x0000_s4640" o:spt="203" style="position:absolute;left:5215;top:2794;height:50;width:55;" coordorigin="5215,2794" coordsize="55,50">
              <o:lock v:ext="edit"/>
              <v:shape id="_x0000_s4641" o:spid="_x0000_s4641" style="position:absolute;left:5215;top:2794;height:50;width:55;" fillcolor="#007F00" filled="t" stroked="f" coordorigin="5215,2794" coordsize="55,50" path="m5242,2794l5215,2845,5270,2845,5242,27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642" o:spid="_x0000_s4642" o:spt="203" style="position:absolute;left:5215;top:2794;height:50;width:55;" coordorigin="5215,2794" coordsize="55,50">
              <o:lock v:ext="edit"/>
              <v:shape id="_x0000_s4643" o:spid="_x0000_s4643" style="position:absolute;left:5215;top:2794;height:50;width:55;" filled="f" stroked="t" coordorigin="5215,2794" coordsize="55,50" path="m5242,2794l5270,2845,5215,2845,5242,2794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644" o:spid="_x0000_s4644" o:spt="203" style="position:absolute;left:1860;top:3140;height:24;width:29;" coordorigin="1860,3140" coordsize="29,24">
              <o:lock v:ext="edit"/>
              <v:shape id="_x0000_s4645" o:spid="_x0000_s4645" style="position:absolute;left:1860;top:3140;height:24;width:29;" filled="f" stroked="t" coordorigin="1860,3140" coordsize="29,24" path="m1889,3164l1860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46" o:spid="_x0000_s4646" o:spt="203" style="position:absolute;left:1889;top:3164;height:26;width:26;" coordorigin="1889,3164" coordsize="26,26">
              <o:lock v:ext="edit"/>
              <v:shape id="_x0000_s4647" o:spid="_x0000_s4647" style="position:absolute;left:1889;top:3164;height:26;width:26;" filled="f" stroked="t" coordorigin="1889,3164" coordsize="26,26" path="m1889,3164l191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48" o:spid="_x0000_s4648" o:spt="203" style="position:absolute;left:1860;top:3164;height:26;width:29;" coordorigin="1860,3164" coordsize="29,26">
              <o:lock v:ext="edit"/>
              <v:shape id="_x0000_s4649" o:spid="_x0000_s4649" style="position:absolute;left:1860;top:3164;height:26;width:29;" filled="f" stroked="t" coordorigin="1860,3164" coordsize="29,26" path="m1889,3164l1860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0" o:spid="_x0000_s4650" o:spt="203" style="position:absolute;left:1889;top:3140;height:24;width:26;" coordorigin="1889,3140" coordsize="26,24">
              <o:lock v:ext="edit"/>
              <v:shape id="_x0000_s4651" o:spid="_x0000_s4651" style="position:absolute;left:1889;top:3140;height:24;width:26;" filled="f" stroked="t" coordorigin="1889,3140" coordsize="26,24" path="m1889,3164l191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2" o:spid="_x0000_s4652" o:spt="203" style="position:absolute;left:2071;top:3140;height:24;width:26;" coordorigin="2071,3140" coordsize="26,24">
              <o:lock v:ext="edit"/>
              <v:shape id="_x0000_s4653" o:spid="_x0000_s4653" style="position:absolute;left:2071;top:3140;height:24;width:26;" filled="f" stroked="t" coordorigin="2071,3140" coordsize="26,24" path="m2098,3164l2071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4" o:spid="_x0000_s4654" o:spt="203" style="position:absolute;left:2098;top:3164;height:26;width:29;" coordorigin="2098,3164" coordsize="29,26">
              <o:lock v:ext="edit"/>
              <v:shape id="_x0000_s4655" o:spid="_x0000_s4655" style="position:absolute;left:2098;top:3164;height:26;width:29;" filled="f" stroked="t" coordorigin="2098,3164" coordsize="29,26" path="m2098,3164l2126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6" o:spid="_x0000_s4656" o:spt="203" style="position:absolute;left:2071;top:3164;height:26;width:26;" coordorigin="2071,3164" coordsize="26,26">
              <o:lock v:ext="edit"/>
              <v:shape id="_x0000_s4657" o:spid="_x0000_s4657" style="position:absolute;left:2071;top:3164;height:26;width:26;" filled="f" stroked="t" coordorigin="2071,3164" coordsize="26,26" path="m2098,3164l2071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58" o:spid="_x0000_s4658" o:spt="203" style="position:absolute;left:2098;top:3140;height:24;width:29;" coordorigin="2098,3140" coordsize="29,24">
              <o:lock v:ext="edit"/>
              <v:shape id="_x0000_s4659" o:spid="_x0000_s4659" style="position:absolute;left:2098;top:3140;height:24;width:29;" filled="f" stroked="t" coordorigin="2098,3140" coordsize="29,24" path="m2098,3164l2126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0" o:spid="_x0000_s4660" o:spt="203" style="position:absolute;left:2282;top:3140;height:24;width:26;" coordorigin="2282,3140" coordsize="26,24">
              <o:lock v:ext="edit"/>
              <v:shape id="_x0000_s4661" o:spid="_x0000_s4661" style="position:absolute;left:2282;top:3140;height:24;width:26;" filled="f" stroked="t" coordorigin="2282,3140" coordsize="26,24" path="m2309,3164l2282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2" o:spid="_x0000_s4662" o:spt="203" style="position:absolute;left:2309;top:3164;height:26;width:26;" coordorigin="2309,3164" coordsize="26,26">
              <o:lock v:ext="edit"/>
              <v:shape id="_x0000_s4663" o:spid="_x0000_s4663" style="position:absolute;left:2309;top:3164;height:26;width:26;" filled="f" stroked="t" coordorigin="2309,3164" coordsize="26,26" path="m2309,3164l233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4" o:spid="_x0000_s4664" o:spt="203" style="position:absolute;left:2282;top:3164;height:26;width:26;" coordorigin="2282,3164" coordsize="26,26">
              <o:lock v:ext="edit"/>
              <v:shape id="_x0000_s4665" o:spid="_x0000_s4665" style="position:absolute;left:2282;top:3164;height:26;width:26;" filled="f" stroked="t" coordorigin="2282,3164" coordsize="26,26" path="m2309,3164l2282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6" o:spid="_x0000_s4666" o:spt="203" style="position:absolute;left:2309;top:3140;height:24;width:26;" coordorigin="2309,3140" coordsize="26,24">
              <o:lock v:ext="edit"/>
              <v:shape id="_x0000_s4667" o:spid="_x0000_s4667" style="position:absolute;left:2309;top:3140;height:24;width:26;" filled="f" stroked="t" coordorigin="2309,3140" coordsize="26,24" path="m2309,3164l233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68" o:spid="_x0000_s4668" o:spt="203" style="position:absolute;left:2491;top:3140;height:24;width:26;" coordorigin="2491,3140" coordsize="26,24">
              <o:lock v:ext="edit"/>
              <v:shape id="_x0000_s4669" o:spid="_x0000_s4669" style="position:absolute;left:2491;top:3140;height:24;width:26;" filled="f" stroked="t" coordorigin="2491,3140" coordsize="26,24" path="m2518,3164l2491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0" o:spid="_x0000_s4670" o:spt="203" style="position:absolute;left:2518;top:3164;height:26;width:29;" coordorigin="2518,3164" coordsize="29,26">
              <o:lock v:ext="edit"/>
              <v:shape id="_x0000_s4671" o:spid="_x0000_s4671" style="position:absolute;left:2518;top:3164;height:26;width:29;" filled="f" stroked="t" coordorigin="2518,3164" coordsize="29,26" path="m2518,3164l2546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2" o:spid="_x0000_s4672" o:spt="203" style="position:absolute;left:2491;top:3164;height:26;width:26;" coordorigin="2491,3164" coordsize="26,26">
              <o:lock v:ext="edit"/>
              <v:shape id="_x0000_s4673" o:spid="_x0000_s4673" style="position:absolute;left:2491;top:3164;height:26;width:26;" filled="f" stroked="t" coordorigin="2491,3164" coordsize="26,26" path="m2518,3164l2491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4" o:spid="_x0000_s4674" o:spt="203" style="position:absolute;left:2518;top:3140;height:24;width:29;" coordorigin="2518,3140" coordsize="29,24">
              <o:lock v:ext="edit"/>
              <v:shape id="_x0000_s4675" o:spid="_x0000_s4675" style="position:absolute;left:2518;top:3140;height:24;width:29;" filled="f" stroked="t" coordorigin="2518,3140" coordsize="29,24" path="m2518,3164l2546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6" o:spid="_x0000_s4676" o:spt="203" style="position:absolute;left:2702;top:3140;height:24;width:26;" coordorigin="2702,3140" coordsize="26,24">
              <o:lock v:ext="edit"/>
              <v:shape id="_x0000_s4677" o:spid="_x0000_s4677" style="position:absolute;left:2702;top:3140;height:24;width:26;" filled="f" stroked="t" coordorigin="2702,3140" coordsize="26,24" path="m2729,3164l2702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78" o:spid="_x0000_s4678" o:spt="203" style="position:absolute;left:2729;top:3164;height:26;width:26;" coordorigin="2729,3164" coordsize="26,26">
              <o:lock v:ext="edit"/>
              <v:shape id="_x0000_s4679" o:spid="_x0000_s4679" style="position:absolute;left:2729;top:3164;height:26;width:26;" filled="f" stroked="t" coordorigin="2729,3164" coordsize="26,26" path="m2729,3164l2755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0" o:spid="_x0000_s4680" o:spt="203" style="position:absolute;left:2702;top:3164;height:26;width:26;" coordorigin="2702,3164" coordsize="26,26">
              <o:lock v:ext="edit"/>
              <v:shape id="_x0000_s4681" o:spid="_x0000_s4681" style="position:absolute;left:2702;top:3164;height:26;width:26;" filled="f" stroked="t" coordorigin="2702,3164" coordsize="26,26" path="m2729,3164l2702,319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2" o:spid="_x0000_s4682" o:spt="203" style="position:absolute;left:2729;top:3140;height:24;width:26;" coordorigin="2729,3140" coordsize="26,24">
              <o:lock v:ext="edit"/>
              <v:shape id="_x0000_s4683" o:spid="_x0000_s4683" style="position:absolute;left:2729;top:3140;height:24;width:26;" filled="f" stroked="t" coordorigin="2729,3140" coordsize="26,24" path="m2729,3164l2755,314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4" o:spid="_x0000_s4684" o:spt="203" style="position:absolute;left:2911;top:3130;height:26;width:29;" coordorigin="2911,3130" coordsize="29,26">
              <o:lock v:ext="edit"/>
              <v:shape id="_x0000_s4685" o:spid="_x0000_s4685" style="position:absolute;left:2911;top:3130;height:26;width:29;" filled="f" stroked="t" coordorigin="2911,3130" coordsize="29,26" path="m2940,3157l2911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6" o:spid="_x0000_s4686" o:spt="203" style="position:absolute;left:2940;top:3157;height:24;width:26;" coordorigin="2940,3157" coordsize="26,24">
              <o:lock v:ext="edit"/>
              <v:shape id="_x0000_s4687" o:spid="_x0000_s4687" style="position:absolute;left:2940;top:3157;height:24;width:26;" filled="f" stroked="t" coordorigin="2940,3157" coordsize="26,24" path="m2940,3157l2966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88" o:spid="_x0000_s4688" o:spt="203" style="position:absolute;left:2911;top:3157;height:24;width:29;" coordorigin="2911,3157" coordsize="29,24">
              <o:lock v:ext="edit"/>
              <v:shape id="_x0000_s4689" o:spid="_x0000_s4689" style="position:absolute;left:2911;top:3157;height:24;width:29;" filled="f" stroked="t" coordorigin="2911,3157" coordsize="29,24" path="m2940,3157l2911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0" o:spid="_x0000_s4690" o:spt="203" style="position:absolute;left:2940;top:3130;height:26;width:26;" coordorigin="2940,3130" coordsize="26,26">
              <o:lock v:ext="edit"/>
              <v:shape id="_x0000_s4691" o:spid="_x0000_s4691" style="position:absolute;left:2940;top:3130;height:26;width:26;" filled="f" stroked="t" coordorigin="2940,3130" coordsize="26,26" path="m2940,3157l2966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2" o:spid="_x0000_s4692" o:spt="203" style="position:absolute;left:3122;top:3130;height:26;width:26;" coordorigin="3122,3130" coordsize="26,26">
              <o:lock v:ext="edit"/>
              <v:shape id="_x0000_s4693" o:spid="_x0000_s4693" style="position:absolute;left:3122;top:3130;height:26;width:26;" filled="f" stroked="t" coordorigin="3122,3130" coordsize="26,26" path="m3149,3157l3122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4" o:spid="_x0000_s4694" o:spt="203" style="position:absolute;left:3149;top:3157;height:24;width:26;" coordorigin="3149,3157" coordsize="26,24">
              <o:lock v:ext="edit"/>
              <v:shape id="_x0000_s4695" o:spid="_x0000_s4695" style="position:absolute;left:3149;top:3157;height:24;width:26;" filled="f" stroked="t" coordorigin="3149,3157" coordsize="26,24" path="m3149,3157l317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6" o:spid="_x0000_s4696" o:spt="203" style="position:absolute;left:3122;top:3157;height:24;width:26;" coordorigin="3122,3157" coordsize="26,24">
              <o:lock v:ext="edit"/>
              <v:shape id="_x0000_s4697" o:spid="_x0000_s4697" style="position:absolute;left:3122;top:3157;height:24;width:26;" filled="f" stroked="t" coordorigin="3122,3157" coordsize="26,24" path="m3149,3157l3122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698" o:spid="_x0000_s4698" o:spt="203" style="position:absolute;left:3149;top:3130;height:26;width:26;" coordorigin="3149,3130" coordsize="26,26">
              <o:lock v:ext="edit"/>
              <v:shape id="_x0000_s4699" o:spid="_x0000_s4699" style="position:absolute;left:3149;top:3130;height:26;width:26;" filled="f" stroked="t" coordorigin="3149,3130" coordsize="26,26" path="m3149,3157l317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0" o:spid="_x0000_s4700" o:spt="203" style="position:absolute;left:3331;top:3130;height:26;width:29;" coordorigin="3331,3130" coordsize="29,26">
              <o:lock v:ext="edit"/>
              <v:shape id="_x0000_s4701" o:spid="_x0000_s4701" style="position:absolute;left:3331;top:3130;height:26;width:29;" filled="f" stroked="t" coordorigin="3331,3130" coordsize="29,26" path="m3360,3157l3331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2" o:spid="_x0000_s4702" o:spt="203" style="position:absolute;left:3360;top:3157;height:24;width:26;" coordorigin="3360,3157" coordsize="26,24">
              <o:lock v:ext="edit"/>
              <v:shape id="_x0000_s4703" o:spid="_x0000_s4703" style="position:absolute;left:3360;top:3157;height:24;width:26;" filled="f" stroked="t" coordorigin="3360,3157" coordsize="26,24" path="m3360,3157l3386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4" o:spid="_x0000_s4704" o:spt="203" style="position:absolute;left:3331;top:3157;height:24;width:29;" coordorigin="3331,3157" coordsize="29,24">
              <o:lock v:ext="edit"/>
              <v:shape id="_x0000_s4705" o:spid="_x0000_s4705" style="position:absolute;left:3331;top:3157;height:24;width:29;" filled="f" stroked="t" coordorigin="3331,3157" coordsize="29,24" path="m3360,3157l3331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6" o:spid="_x0000_s4706" o:spt="203" style="position:absolute;left:3360;top:3130;height:26;width:26;" coordorigin="3360,3130" coordsize="26,26">
              <o:lock v:ext="edit"/>
              <v:shape id="_x0000_s4707" o:spid="_x0000_s4707" style="position:absolute;left:3360;top:3130;height:26;width:26;" filled="f" stroked="t" coordorigin="3360,3130" coordsize="26,26" path="m3360,3157l3386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08" o:spid="_x0000_s4708" o:spt="203" style="position:absolute;left:3542;top:3130;height:26;width:26;" coordorigin="3542,3130" coordsize="26,26">
              <o:lock v:ext="edit"/>
              <v:shape id="_x0000_s4709" o:spid="_x0000_s4709" style="position:absolute;left:3542;top:3130;height:26;width:26;" filled="f" stroked="t" coordorigin="3542,3130" coordsize="26,26" path="m3569,3157l3542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0" o:spid="_x0000_s4710" o:spt="203" style="position:absolute;left:3569;top:3157;height:24;width:29;" coordorigin="3569,3157" coordsize="29,24">
              <o:lock v:ext="edit"/>
              <v:shape id="_x0000_s4711" o:spid="_x0000_s4711" style="position:absolute;left:3569;top:3157;height:24;width:29;" filled="f" stroked="t" coordorigin="3569,3157" coordsize="29,24" path="m3569,3157l359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2" o:spid="_x0000_s4712" o:spt="203" style="position:absolute;left:3542;top:3157;height:24;width:26;" coordorigin="3542,3157" coordsize="26,24">
              <o:lock v:ext="edit"/>
              <v:shape id="_x0000_s4713" o:spid="_x0000_s4713" style="position:absolute;left:3542;top:3157;height:24;width:26;" filled="f" stroked="t" coordorigin="3542,3157" coordsize="26,24" path="m3569,3157l3542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4" o:spid="_x0000_s4714" o:spt="203" style="position:absolute;left:3569;top:3130;height:26;width:29;" coordorigin="3569,3130" coordsize="29,26">
              <o:lock v:ext="edit"/>
              <v:shape id="_x0000_s4715" o:spid="_x0000_s4715" style="position:absolute;left:3569;top:3130;height:26;width:29;" filled="f" stroked="t" coordorigin="3569,3130" coordsize="29,26" path="m3569,3157l359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6" o:spid="_x0000_s4716" o:spt="203" style="position:absolute;left:3744;top:3130;height:26;width:26;" coordorigin="3744,3130" coordsize="26,26">
              <o:lock v:ext="edit"/>
              <v:shape id="_x0000_s4717" o:spid="_x0000_s4717" style="position:absolute;left:3744;top:3130;height:26;width:26;" filled="f" stroked="t" coordorigin="3744,3130" coordsize="26,26" path="m3770,3157l374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18" o:spid="_x0000_s4718" o:spt="203" style="position:absolute;left:3770;top:3157;height:24;width:26;" coordorigin="3770,3157" coordsize="26,24">
              <o:lock v:ext="edit"/>
              <v:shape id="_x0000_s4719" o:spid="_x0000_s4719" style="position:absolute;left:3770;top:3157;height:24;width:26;" filled="f" stroked="t" coordorigin="3770,3157" coordsize="26,24" path="m3770,3157l3797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0" o:spid="_x0000_s4720" o:spt="203" style="position:absolute;left:3744;top:3157;height:24;width:26;" coordorigin="3744,3157" coordsize="26,24">
              <o:lock v:ext="edit"/>
              <v:shape id="_x0000_s4721" o:spid="_x0000_s4721" style="position:absolute;left:3744;top:3157;height:24;width:26;" filled="f" stroked="t" coordorigin="3744,3157" coordsize="26,24" path="m3770,3157l374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2" o:spid="_x0000_s4722" o:spt="203" style="position:absolute;left:3770;top:3130;height:26;width:26;" coordorigin="3770,3130" coordsize="26,26">
              <o:lock v:ext="edit"/>
              <v:shape id="_x0000_s4723" o:spid="_x0000_s4723" style="position:absolute;left:3770;top:3130;height:26;width:26;" filled="f" stroked="t" coordorigin="3770,3130" coordsize="26,26" path="m3770,3157l3797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4" o:spid="_x0000_s4724" o:spt="203" style="position:absolute;left:3953;top:3130;height:26;width:29;" coordorigin="3953,3130" coordsize="29,26">
              <o:lock v:ext="edit"/>
              <v:shape id="_x0000_s4725" o:spid="_x0000_s4725" style="position:absolute;left:3953;top:3130;height:26;width:29;" filled="f" stroked="t" coordorigin="3953,3130" coordsize="29,26" path="m3982,3157l3953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6" o:spid="_x0000_s4726" o:spt="203" style="position:absolute;left:3982;top:3157;height:24;width:26;" coordorigin="3982,3157" coordsize="26,24">
              <o:lock v:ext="edit"/>
              <v:shape id="_x0000_s4727" o:spid="_x0000_s4727" style="position:absolute;left:3982;top:3157;height:24;width:26;" filled="f" stroked="t" coordorigin="3982,3157" coordsize="26,24" path="m3982,3157l400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28" o:spid="_x0000_s4728" o:spt="203" style="position:absolute;left:3953;top:3157;height:24;width:29;" coordorigin="3953,3157" coordsize="29,24">
              <o:lock v:ext="edit"/>
              <v:shape id="_x0000_s4729" o:spid="_x0000_s4729" style="position:absolute;left:3953;top:3157;height:24;width:29;" filled="f" stroked="t" coordorigin="3953,3157" coordsize="29,24" path="m3982,3157l3953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0" o:spid="_x0000_s4730" o:spt="203" style="position:absolute;left:3982;top:3130;height:26;width:26;" coordorigin="3982,3130" coordsize="26,26">
              <o:lock v:ext="edit"/>
              <v:shape id="_x0000_s4731" o:spid="_x0000_s4731" style="position:absolute;left:3982;top:3130;height:26;width:26;" filled="f" stroked="t" coordorigin="3982,3130" coordsize="26,26" path="m3982,3157l400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2" o:spid="_x0000_s4732" o:spt="203" style="position:absolute;left:4164;top:3130;height:26;width:26;" coordorigin="4164,3130" coordsize="26,26">
              <o:lock v:ext="edit"/>
              <v:shape id="_x0000_s4733" o:spid="_x0000_s4733" style="position:absolute;left:4164;top:3130;height:26;width:26;" filled="f" stroked="t" coordorigin="4164,3130" coordsize="26,26" path="m4190,3157l416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4" o:spid="_x0000_s4734" o:spt="203" style="position:absolute;left:4190;top:3157;height:24;width:29;" coordorigin="4190,3157" coordsize="29,24">
              <o:lock v:ext="edit"/>
              <v:shape id="_x0000_s4735" o:spid="_x0000_s4735" style="position:absolute;left:4190;top:3157;height:24;width:29;" filled="f" stroked="t" coordorigin="4190,3157" coordsize="29,24" path="m4190,3157l421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6" o:spid="_x0000_s4736" o:spt="203" style="position:absolute;left:4164;top:3157;height:24;width:26;" coordorigin="4164,3157" coordsize="26,24">
              <o:lock v:ext="edit"/>
              <v:shape id="_x0000_s4737" o:spid="_x0000_s4737" style="position:absolute;left:4164;top:3157;height:24;width:26;" filled="f" stroked="t" coordorigin="4164,3157" coordsize="26,24" path="m4190,3157l416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38" o:spid="_x0000_s4738" o:spt="203" style="position:absolute;left:4190;top:3130;height:26;width:29;" coordorigin="4190,3130" coordsize="29,26">
              <o:lock v:ext="edit"/>
              <v:shape id="_x0000_s4739" o:spid="_x0000_s4739" style="position:absolute;left:4190;top:3130;height:26;width:29;" filled="f" stroked="t" coordorigin="4190,3130" coordsize="29,26" path="m4190,3157l421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0" o:spid="_x0000_s4740" o:spt="203" style="position:absolute;left:4375;top:3130;height:26;width:26;" coordorigin="4375,3130" coordsize="26,26">
              <o:lock v:ext="edit"/>
              <v:shape id="_x0000_s4741" o:spid="_x0000_s4741" style="position:absolute;left:4375;top:3130;height:26;width:26;" filled="f" stroked="t" coordorigin="4375,3130" coordsize="26,26" path="m4402,3157l437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2" o:spid="_x0000_s4742" o:spt="203" style="position:absolute;left:4402;top:3157;height:24;width:26;" coordorigin="4402,3157" coordsize="26,24">
              <o:lock v:ext="edit"/>
              <v:shape id="_x0000_s4743" o:spid="_x0000_s4743" style="position:absolute;left:4402;top:3157;height:24;width:26;" filled="f" stroked="t" coordorigin="4402,3157" coordsize="26,24" path="m4402,3157l4428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4" o:spid="_x0000_s4744" o:spt="203" style="position:absolute;left:4375;top:3157;height:24;width:26;" coordorigin="4375,3157" coordsize="26,24">
              <o:lock v:ext="edit"/>
              <v:shape id="_x0000_s4745" o:spid="_x0000_s4745" style="position:absolute;left:4375;top:3157;height:24;width:26;" filled="f" stroked="t" coordorigin="4375,3157" coordsize="26,24" path="m4402,3157l437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6" o:spid="_x0000_s4746" o:spt="203" style="position:absolute;left:4402;top:3130;height:26;width:26;" coordorigin="4402,3130" coordsize="26,26">
              <o:lock v:ext="edit"/>
              <v:shape id="_x0000_s4747" o:spid="_x0000_s4747" style="position:absolute;left:4402;top:3130;height:26;width:26;" filled="f" stroked="t" coordorigin="4402,3130" coordsize="26,26" path="m4402,3157l4428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48" o:spid="_x0000_s4748" o:spt="203" style="position:absolute;left:4584;top:3130;height:26;width:26;" coordorigin="4584,3130" coordsize="26,26">
              <o:lock v:ext="edit"/>
              <v:shape id="_x0000_s4749" o:spid="_x0000_s4749" style="position:absolute;left:4584;top:3130;height:26;width:26;" filled="f" stroked="t" coordorigin="4584,3130" coordsize="26,26" path="m4610,3157l458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0" o:spid="_x0000_s4750" o:spt="203" style="position:absolute;left:4610;top:3157;height:24;width:29;" coordorigin="4610,3157" coordsize="29,24">
              <o:lock v:ext="edit"/>
              <v:shape id="_x0000_s4751" o:spid="_x0000_s4751" style="position:absolute;left:4610;top:3157;height:24;width:29;" filled="f" stroked="t" coordorigin="4610,3157" coordsize="29,24" path="m4610,3157l463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2" o:spid="_x0000_s4752" o:spt="203" style="position:absolute;left:4584;top:3157;height:24;width:26;" coordorigin="4584,3157" coordsize="26,24">
              <o:lock v:ext="edit"/>
              <v:shape id="_x0000_s4753" o:spid="_x0000_s4753" style="position:absolute;left:4584;top:3157;height:24;width:26;" filled="f" stroked="t" coordorigin="4584,3157" coordsize="26,24" path="m4610,3157l458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4" o:spid="_x0000_s4754" o:spt="203" style="position:absolute;left:4610;top:3130;height:26;width:29;" coordorigin="4610,3130" coordsize="29,26">
              <o:lock v:ext="edit"/>
              <v:shape id="_x0000_s4755" o:spid="_x0000_s4755" style="position:absolute;left:4610;top:3130;height:26;width:29;" filled="f" stroked="t" coordorigin="4610,3130" coordsize="29,26" path="m4610,3157l463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6" o:spid="_x0000_s4756" o:spt="203" style="position:absolute;left:4795;top:3130;height:26;width:26;" coordorigin="4795,3130" coordsize="26,26">
              <o:lock v:ext="edit"/>
              <v:shape id="_x0000_s4757" o:spid="_x0000_s4757" style="position:absolute;left:4795;top:3130;height:26;width:26;" filled="f" stroked="t" coordorigin="4795,3130" coordsize="26,26" path="m4822,3157l479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58" o:spid="_x0000_s4758" o:spt="203" style="position:absolute;left:4822;top:3157;height:24;width:29;" coordorigin="4822,3157" coordsize="29,24">
              <o:lock v:ext="edit"/>
              <v:shape id="_x0000_s4759" o:spid="_x0000_s4759" style="position:absolute;left:4822;top:3157;height:24;width:29;" filled="f" stroked="t" coordorigin="4822,3157" coordsize="29,24" path="m4822,3157l4850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0" o:spid="_x0000_s4760" o:spt="203" style="position:absolute;left:4795;top:3157;height:24;width:26;" coordorigin="4795,3157" coordsize="26,24">
              <o:lock v:ext="edit"/>
              <v:shape id="_x0000_s4761" o:spid="_x0000_s4761" style="position:absolute;left:4795;top:3157;height:24;width:26;" filled="f" stroked="t" coordorigin="4795,3157" coordsize="26,24" path="m4822,3157l479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2" o:spid="_x0000_s4762" o:spt="203" style="position:absolute;left:4822;top:3130;height:26;width:29;" coordorigin="4822,3130" coordsize="29,26">
              <o:lock v:ext="edit"/>
              <v:shape id="_x0000_s4763" o:spid="_x0000_s4763" style="position:absolute;left:4822;top:3130;height:26;width:29;" filled="f" stroked="t" coordorigin="4822,3130" coordsize="29,26" path="m4822,3157l4850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4" o:spid="_x0000_s4764" o:spt="203" style="position:absolute;left:5004;top:3130;height:26;width:29;" coordorigin="5004,3130" coordsize="29,26">
              <o:lock v:ext="edit"/>
              <v:shape id="_x0000_s4765" o:spid="_x0000_s4765" style="position:absolute;left:5004;top:3130;height:26;width:29;" filled="f" stroked="t" coordorigin="5004,3130" coordsize="29,26" path="m5033,3157l5004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6" o:spid="_x0000_s4766" o:spt="203" style="position:absolute;left:5033;top:3157;height:24;width:26;" coordorigin="5033,3157" coordsize="26,24">
              <o:lock v:ext="edit"/>
              <v:shape id="_x0000_s4767" o:spid="_x0000_s4767" style="position:absolute;left:5033;top:3157;height:24;width:26;" filled="f" stroked="t" coordorigin="5033,3157" coordsize="26,24" path="m5033,3157l5059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68" o:spid="_x0000_s4768" o:spt="203" style="position:absolute;left:5004;top:3157;height:24;width:29;" coordorigin="5004,3157" coordsize="29,24">
              <o:lock v:ext="edit"/>
              <v:shape id="_x0000_s4769" o:spid="_x0000_s4769" style="position:absolute;left:5004;top:3157;height:24;width:29;" filled="f" stroked="t" coordorigin="5004,3157" coordsize="29,24" path="m5033,3157l5004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0" o:spid="_x0000_s4770" o:spt="203" style="position:absolute;left:5033;top:3130;height:26;width:26;" coordorigin="5033,3130" coordsize="26,26">
              <o:lock v:ext="edit"/>
              <v:shape id="_x0000_s4771" o:spid="_x0000_s4771" style="position:absolute;left:5033;top:3130;height:26;width:26;" filled="f" stroked="t" coordorigin="5033,3130" coordsize="26,26" path="m5033,3157l5059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2" o:spid="_x0000_s4772" o:spt="203" style="position:absolute;left:5215;top:3130;height:26;width:26;" coordorigin="5215,3130" coordsize="26,26">
              <o:lock v:ext="edit"/>
              <v:shape id="_x0000_s4773" o:spid="_x0000_s4773" style="position:absolute;left:5215;top:3130;height:26;width:26;" filled="f" stroked="t" coordorigin="5215,3130" coordsize="26,26" path="m5242,3157l5215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4" o:spid="_x0000_s4774" o:spt="203" style="position:absolute;left:5242;top:3157;height:24;width:29;" coordorigin="5242,3157" coordsize="29,24">
              <o:lock v:ext="edit"/>
              <v:shape id="_x0000_s4775" o:spid="_x0000_s4775" style="position:absolute;left:5242;top:3157;height:24;width:29;" filled="f" stroked="t" coordorigin="5242,3157" coordsize="29,24" path="m5242,3157l5270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6" o:spid="_x0000_s4776" o:spt="203" style="position:absolute;left:5215;top:3157;height:24;width:26;" coordorigin="5215,3157" coordsize="26,24">
              <o:lock v:ext="edit"/>
              <v:shape id="_x0000_s4777" o:spid="_x0000_s4777" style="position:absolute;left:5215;top:3157;height:24;width:26;" filled="f" stroked="t" coordorigin="5215,3157" coordsize="26,24" path="m5242,3157l5215,3181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778" o:spid="_x0000_s4778" o:spt="203" style="position:absolute;left:5242;top:3130;height:26;width:29;" coordorigin="5242,3130" coordsize="29,26">
              <o:lock v:ext="edit"/>
              <v:shape id="_x0000_s4779" o:spid="_x0000_s4779" style="position:absolute;left:5242;top:3130;height:26;width:29;" filled="f" stroked="t" coordorigin="5242,3130" coordsize="29,26" path="m5242,3157l5270,3130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  <v:shape id="_x0000_s4780" o:spid="_x0000_s4780" o:spt="75" type="#_x0000_t75" style="position:absolute;left:1373;top:3997;height:281;width:190;" filled="f" coordsize="21600,21600">
                <v:path/>
                <v:fill on="f" focussize="0,0"/>
                <v:stroke/>
                <v:imagedata r:id="rId370" o:title=""/>
                <o:lock v:ext="edit" aspectratio="t"/>
              </v:shape>
              <v:shape id="_x0000_s4781" o:spid="_x0000_s4781" o:spt="75" type="#_x0000_t75" style="position:absolute;left:1289;top:3414;height:281;width:98;" filled="f" coordsize="21600,21600">
                <v:path/>
                <v:fill on="f" focussize="0,0"/>
                <v:stroke/>
                <v:imagedata r:id="rId371" o:title=""/>
                <o:lock v:ext="edit" aspectratio="t"/>
              </v:shape>
              <v:shape id="_x0000_s4782" o:spid="_x0000_s4782" o:spt="75" type="#_x0000_t75" style="position:absolute;left:1402;top:3414;height:281;width:134;" filled="f" coordsize="21600,21600">
                <v:path/>
                <v:fill on="f" focussize="0,0"/>
                <v:stroke/>
                <v:imagedata r:id="rId372" o:title=""/>
                <o:lock v:ext="edit" aspectratio="t"/>
              </v:shape>
              <v:shape id="_x0000_s4783" o:spid="_x0000_s4783" o:spt="75" type="#_x0000_t75" style="position:absolute;left:1289;top:2833;height:281;width:98;" filled="f" coordsize="21600,21600">
                <v:path/>
                <v:fill on="f" focussize="0,0"/>
                <v:stroke/>
                <v:imagedata r:id="rId373" o:title=""/>
                <o:lock v:ext="edit" aspectratio="t"/>
              </v:shape>
              <v:shape id="_x0000_s4784" o:spid="_x0000_s4784" o:spt="75" type="#_x0000_t75" style="position:absolute;left:1402;top:2833;height:281;width:134;" filled="f" coordsize="21600,21600">
                <v:path/>
                <v:fill on="f" focussize="0,0"/>
                <v:stroke/>
                <v:imagedata r:id="rId374" o:title=""/>
                <o:lock v:ext="edit" aspectratio="t"/>
              </v:shape>
              <v:shape id="_x0000_s4785" o:spid="_x0000_s4785" o:spt="75" type="#_x0000_t75" style="position:absolute;left:1289;top:2252;height:281;width:98;" filled="f" coordsize="21600,21600">
                <v:path/>
                <v:fill on="f" focussize="0,0"/>
                <v:stroke/>
                <v:imagedata r:id="rId375" o:title=""/>
                <o:lock v:ext="edit" aspectratio="t"/>
              </v:shape>
              <v:shape id="_x0000_s4786" o:spid="_x0000_s4786" o:spt="75" type="#_x0000_t75" style="position:absolute;left:1402;top:2252;height:281;width:134;" filled="f" coordsize="21600,21600">
                <v:path/>
                <v:fill on="f" focussize="0,0"/>
                <v:stroke/>
                <v:imagedata r:id="rId376" o:title=""/>
                <o:lock v:ext="edit" aspectratio="t"/>
              </v:shape>
              <v:shape id="_x0000_s4787" o:spid="_x0000_s4787" o:spt="75" type="#_x0000_t75" style="position:absolute;left:1289;top:1678;height:281;width:98;" filled="f" coordsize="21600,21600">
                <v:path/>
                <v:fill on="f" focussize="0,0"/>
                <v:stroke/>
                <v:imagedata r:id="rId377" o:title=""/>
                <o:lock v:ext="edit" aspectratio="t"/>
              </v:shape>
              <v:shape id="_x0000_s4788" o:spid="_x0000_s4788" o:spt="75" type="#_x0000_t75" style="position:absolute;left:1402;top:1678;height:281;width:154;" filled="f" coordsize="21600,21600">
                <v:path/>
                <v:fill on="f" focussize="0,0"/>
                <v:stroke/>
                <v:imagedata r:id="rId378" o:title=""/>
                <o:lock v:ext="edit" aspectratio="t"/>
              </v:shape>
              <v:shape id="_x0000_s4789" o:spid="_x0000_s4789" o:spt="75" type="#_x0000_t75" style="position:absolute;left:1289;top:1095;height:281;width:98;" filled="f" coordsize="21600,21600">
                <v:path/>
                <v:fill on="f" focussize="0,0"/>
                <v:stroke/>
                <v:imagedata r:id="rId379" o:title=""/>
                <o:lock v:ext="edit" aspectratio="t"/>
              </v:shape>
              <v:shape id="_x0000_s4790" o:spid="_x0000_s4790" o:spt="75" type="#_x0000_t75" style="position:absolute;left:1402;top:1095;height:281;width:134;" filled="f" coordsize="21600,21600">
                <v:path/>
                <v:fill on="f" focussize="0,0"/>
                <v:stroke/>
                <v:imagedata r:id="rId380" o:title=""/>
                <o:lock v:ext="edit" aspectratio="t"/>
              </v:shape>
              <v:shape id="_x0000_s4791" o:spid="_x0000_s4791" o:spt="75" type="#_x0000_t75" style="position:absolute;left:1289;top:514;height:281;width:98;" filled="f" coordsize="21600,21600">
                <v:path/>
                <v:fill on="f" focussize="0,0"/>
                <v:stroke/>
                <v:imagedata r:id="rId381" o:title=""/>
                <o:lock v:ext="edit" aspectratio="t"/>
              </v:shape>
              <v:shape id="_x0000_s4792" o:spid="_x0000_s4792" o:spt="75" type="#_x0000_t75" style="position:absolute;left:1402;top:514;height:281;width:134;" filled="f" coordsize="21600,21600">
                <v:path/>
                <v:fill on="f" focussize="0,0"/>
                <v:stroke/>
                <v:imagedata r:id="rId382" o:title=""/>
                <o:lock v:ext="edit" aspectratio="t"/>
              </v:shape>
              <v:shape id="_x0000_s4793" o:spid="_x0000_s4793" o:spt="75" type="#_x0000_t75" style="position:absolute;left:1598;top:4117;height:281;width:134;" filled="f" coordsize="21600,21600">
                <v:path/>
                <v:fill on="f" focussize="0,0"/>
                <v:stroke/>
                <v:imagedata r:id="rId383" o:title=""/>
                <o:lock v:ext="edit" aspectratio="t"/>
              </v:shape>
              <v:shape id="_x0000_s4794" o:spid="_x0000_s4794" o:spt="75" type="#_x0000_t75" style="position:absolute;left:2018;top:4117;height:281;width:134;" filled="f" coordsize="21600,21600">
                <v:path/>
                <v:fill on="f" focussize="0,0"/>
                <v:stroke/>
                <v:imagedata r:id="rId384" o:title=""/>
                <o:lock v:ext="edit" aspectratio="t"/>
              </v:shape>
              <v:shape id="_x0000_s4795" o:spid="_x0000_s4795" o:spt="75" type="#_x0000_t75" style="position:absolute;left:2441;top:4117;height:281;width:154;" filled="f" coordsize="21600,21600">
                <v:path/>
                <v:fill on="f" focussize="0,0"/>
                <v:stroke/>
                <v:imagedata r:id="rId385" o:title=""/>
                <o:lock v:ext="edit" aspectratio="t"/>
              </v:shape>
              <v:shape id="_x0000_s4796" o:spid="_x0000_s4796" o:spt="75" type="#_x0000_t75" style="position:absolute;left:2861;top:4117;height:281;width:134;" filled="f" coordsize="21600,21600">
                <v:path/>
                <v:fill on="f" focussize="0,0"/>
                <v:stroke/>
                <v:imagedata r:id="rId386" o:title=""/>
                <o:lock v:ext="edit" aspectratio="t"/>
              </v:shape>
              <v:shape id="_x0000_s4797" o:spid="_x0000_s4797" o:spt="75" type="#_x0000_t75" style="position:absolute;left:3281;top:4117;height:281;width:134;" filled="f" coordsize="21600,21600">
                <v:path/>
                <v:fill on="f" focussize="0,0"/>
                <v:stroke/>
                <v:imagedata r:id="rId387" o:title=""/>
                <o:lock v:ext="edit" aspectratio="t"/>
              </v:shape>
              <v:shape id="_x0000_s4798" o:spid="_x0000_s4798" o:spt="75" type="#_x0000_t75" style="position:absolute;left:3694;top:4117;height:281;width:134;" filled="f" coordsize="21600,21600">
                <v:path/>
                <v:fill on="f" focussize="0,0"/>
                <v:stroke/>
                <v:imagedata r:id="rId388" o:title=""/>
                <o:lock v:ext="edit" aspectratio="t"/>
              </v:shape>
              <v:shape id="_x0000_s4799" o:spid="_x0000_s4799" o:spt="75" type="#_x0000_t75" style="position:absolute;left:4114;top:4117;height:281;width:134;" filled="f" coordsize="21600,21600">
                <v:path/>
                <v:fill on="f" focussize="0,0"/>
                <v:stroke/>
                <v:imagedata r:id="rId389" o:title=""/>
                <o:lock v:ext="edit" aspectratio="t"/>
              </v:shape>
              <v:shape id="_x0000_s4800" o:spid="_x0000_s4800" o:spt="75" type="#_x0000_t75" style="position:absolute;left:4536;top:4117;height:281;width:154;" filled="f" coordsize="21600,21600">
                <v:path/>
                <v:fill on="f" focussize="0,0"/>
                <v:stroke/>
                <v:imagedata r:id="rId390" o:title=""/>
                <o:lock v:ext="edit" aspectratio="t"/>
              </v:shape>
              <v:shape id="_x0000_s4801" o:spid="_x0000_s4801" o:spt="75" type="#_x0000_t75" style="position:absolute;left:4956;top:4117;height:281;width:134;" filled="f" coordsize="21600,21600">
                <v:path/>
                <v:fill on="f" focussize="0,0"/>
                <v:stroke/>
                <v:imagedata r:id="rId391" o:title=""/>
                <o:lock v:ext="edit" aspectratio="t"/>
              </v:shape>
              <v:shape id="_x0000_s4802" o:spid="_x0000_s4802" o:spt="75" type="#_x0000_t75" style="position:absolute;left:5374;top:4117;height:281;width:134;" filled="f" coordsize="21600,21600">
                <v:path/>
                <v:fill on="f" focussize="0,0"/>
                <v:stroke/>
                <v:imagedata r:id="rId392" o:title=""/>
                <o:lock v:ext="edit" aspectratio="t"/>
              </v:shape>
              <v:shape id="_x0000_s4803" o:spid="_x0000_s4803" o:spt="75" type="#_x0000_t75" style="position:absolute;left:3120;top:4398;height:259;width:1152;" filled="f" coordsize="21600,21600">
                <v:path/>
                <v:fill on="f" focussize="0,0"/>
                <v:stroke/>
                <v:imagedata r:id="rId393" o:title=""/>
                <o:lock v:ext="edit" aspectratio="t"/>
              </v:shape>
            </v:group>
            <v:group id="_x0000_s4804" o:spid="_x0000_s4804" o:spt="203" style="position:absolute;left:3170;top:3514;height:446;width:1622;" coordorigin="3170,3514" coordsize="1622,446">
              <o:lock v:ext="edit"/>
              <v:shape id="_x0000_s4805" o:spid="_x0000_s4805" style="position:absolute;left:3170;top:3514;height:446;width:1622;" fillcolor="#FFFFFF" filled="t" stroked="f" coordorigin="3170,3514" coordsize="1622,446" path="m3170,3514l3170,3961,4793,3961,4793,3514,3170,35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06" o:spid="_x0000_s4806" o:spt="203" style="position:absolute;left:3170;top:3514;height:446;width:1622;" coordorigin="3170,3514" coordsize="1622,446">
              <o:lock v:ext="edit"/>
              <v:shape id="_x0000_s4807" o:spid="_x0000_s4807" style="position:absolute;left:3170;top:3514;height:446;width:1622;" filled="f" stroked="t" coordorigin="3170,3514" coordsize="1622,446" path="m3170,3961l4793,3961,4793,3514,3170,3514,3170,3961xe">
                <v:path arrowok="t"/>
                <v:fill on="f" focussize="0,0"/>
                <v:stroke weight="0.18503937007874pt" color="#000000"/>
                <v:imagedata o:title=""/>
                <o:lock v:ext="edit"/>
              </v:shape>
            </v:group>
            <v:group id="_x0000_s4808" o:spid="_x0000_s4808" o:spt="203" style="position:absolute;left:3223;top:3630;height:2;width:247;" coordorigin="3223,3630" coordsize="247,2">
              <o:lock v:ext="edit"/>
              <v:shape id="_x0000_s4809" o:spid="_x0000_s4809" style="position:absolute;left:3223;top:3630;height:2;width:247;" filled="f" stroked="t" coordorigin="3223,3630" coordsize="247,0" path="m3223,3630l3470,3630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</v:group>
            <v:group id="_x0000_s4810" o:spid="_x0000_s4810" o:spt="203" style="position:absolute;left:3314;top:3606;height:50;width:58;" coordorigin="3314,3606" coordsize="58,50">
              <o:lock v:ext="edit"/>
              <v:shape id="_x0000_s4811" o:spid="_x0000_s4811" style="position:absolute;left:3314;top:3606;height:50;width:58;" fillcolor="#00007F" filled="t" stroked="f" coordorigin="3314,3606" coordsize="58,50" path="m3343,3606l3314,3630,3343,3656,3372,3630,3343,360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12" o:spid="_x0000_s4812" o:spt="203" style="position:absolute;left:3314;top:3606;height:50;width:58;" coordorigin="3314,3606" coordsize="58,50">
              <o:lock v:ext="edit"/>
              <v:shape id="_x0000_s4813" o:spid="_x0000_s4813" style="position:absolute;left:3314;top:3606;height:50;width:58;" filled="f" stroked="t" coordorigin="3314,3606" coordsize="58,50" path="m3343,3606l3372,3630,3343,3656,3314,3630,3343,3606xe">
                <v:path arrowok="t"/>
                <v:fill on="f" focussize="0,0"/>
                <v:stroke weight="0.612913385826772pt" color="#00007F"/>
                <v:imagedata o:title=""/>
                <o:lock v:ext="edit"/>
              </v:shape>
              <v:shape id="_x0000_s4814" o:spid="_x0000_s4814" o:spt="75" type="#_x0000_t75" style="position:absolute;left:3545;top:3548;height:468;width:115;" filled="f" coordsize="21600,21600">
                <v:path/>
                <v:fill on="f" focussize="0,0"/>
                <v:stroke/>
                <v:imagedata r:id="rId394" o:title=""/>
                <o:lock v:ext="edit" aspectratio="t"/>
              </v:shape>
              <v:shape id="_x0000_s4815" o:spid="_x0000_s4815" o:spt="75" type="#_x0000_t75" style="position:absolute;left:3655;top:3548;height:461;width:154;" filled="f" coordsize="21600,21600">
                <v:path/>
                <v:fill on="f" focussize="0,0"/>
                <v:stroke/>
                <v:imagedata r:id="rId395" o:title=""/>
                <o:lock v:ext="edit" aspectratio="t"/>
              </v:shape>
            </v:group>
            <v:group id="_x0000_s4816" o:spid="_x0000_s4816" o:spt="203" style="position:absolute;left:3223;top:3858;height:2;width:247;" coordorigin="3223,3858" coordsize="247,2">
              <o:lock v:ext="edit"/>
              <v:shape id="_x0000_s4817" o:spid="_x0000_s4817" style="position:absolute;left:3223;top:3858;height:2;width:247;" filled="f" stroked="t" coordorigin="3223,3858" coordsize="247,0" path="m3223,3858l3470,3858e">
                <v:path arrowok="t"/>
                <v:fill on="f" focussize="0,0"/>
                <v:stroke weight="0.612913385826772pt" color="#FF00FF"/>
                <v:imagedata o:title=""/>
                <o:lock v:ext="edit"/>
              </v:shape>
            </v:group>
            <v:group id="_x0000_s4818" o:spid="_x0000_s4818" o:spt="203" style="position:absolute;left:3314;top:3834;height:41;width:48;" coordorigin="3314,3834" coordsize="48,41">
              <o:lock v:ext="edit"/>
              <v:shape id="_x0000_s4819" o:spid="_x0000_s4819" style="position:absolute;left:3314;top:3834;height:41;width:48;" filled="f" stroked="t" coordorigin="3314,3834" coordsize="48,41" path="m3314,3854l3362,3854e">
                <v:path arrowok="t"/>
                <v:fill on="f" focussize="0,0"/>
                <v:stroke weight="2.14pt" color="#FF00FF"/>
                <v:imagedata o:title=""/>
                <o:lock v:ext="edit"/>
              </v:shape>
            </v:group>
            <v:group id="_x0000_s4820" o:spid="_x0000_s4820" o:spt="203" style="position:absolute;left:3314;top:3834;height:41;width:48;" coordorigin="3314,3834" coordsize="48,41">
              <o:lock v:ext="edit"/>
              <v:shape id="_x0000_s4821" o:spid="_x0000_s4821" style="position:absolute;left:3314;top:3834;height:41;width:48;" filled="f" stroked="t" coordorigin="3314,3834" coordsize="48,41" path="m3308,3854l3369,3854e">
                <v:path arrowok="t"/>
                <v:fill on="f" focussize="0,0"/>
                <v:stroke weight="2.75291338582677pt" color="#FF00FF"/>
                <v:imagedata o:title=""/>
                <o:lock v:ext="edit"/>
              </v:shape>
              <v:shape id="_x0000_s4822" o:spid="_x0000_s4822" o:spt="75" type="#_x0000_t75" style="position:absolute;left:3545;top:3776;height:461;width:264;" filled="f" coordsize="21600,21600">
                <v:path/>
                <v:fill on="f" focussize="0,0"/>
                <v:stroke/>
                <v:imagedata r:id="rId396" o:title=""/>
                <o:lock v:ext="edit" aspectratio="t"/>
              </v:shape>
            </v:group>
            <v:group id="_x0000_s4823" o:spid="_x0000_s4823" o:spt="203" style="position:absolute;left:4056;top:3627;height:2;width:245;" coordorigin="4056,3627" coordsize="245,2">
              <o:lock v:ext="edit"/>
              <v:shape id="_x0000_s4824" o:spid="_x0000_s4824" style="position:absolute;left:4056;top:3627;height:2;width:245;" filled="f" stroked="t" coordorigin="4056,3627" coordsize="245,0" path="m4056,3627l4301,3627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</v:group>
            <v:group id="_x0000_s4825" o:spid="_x0000_s4825" o:spt="203" style="position:absolute;left:4147;top:3603;height:50;width:55;" coordorigin="4147,3603" coordsize="55,50">
              <o:lock v:ext="edit"/>
              <v:shape id="_x0000_s4826" o:spid="_x0000_s4826" style="position:absolute;left:4147;top:3603;height:50;width:55;" fillcolor="#007F00" filled="t" stroked="f" coordorigin="4147,3603" coordsize="55,50" path="m4174,3603l4147,3654,4202,3654,4174,36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27" o:spid="_x0000_s4827" o:spt="203" style="position:absolute;left:4147;top:3603;height:50;width:55;" coordorigin="4147,3603" coordsize="55,50">
              <o:lock v:ext="edit"/>
              <v:shape id="_x0000_s4828" o:spid="_x0000_s4828" style="position:absolute;left:4147;top:3603;height:50;width:55;" filled="f" stroked="t" coordorigin="4147,3603" coordsize="55,50" path="m4174,3603l4202,3654,4147,3654,4174,3603xe">
                <v:path arrowok="t"/>
                <v:fill on="f" focussize="0,0"/>
                <v:stroke weight="0.612913385826772pt" color="#007F00"/>
                <v:imagedata o:title=""/>
                <o:lock v:ext="edit"/>
              </v:shape>
              <v:shape id="_x0000_s4829" o:spid="_x0000_s4829" o:spt="75" type="#_x0000_t75" style="position:absolute;left:4363;top:3550;height:454;width:166;" filled="f" coordsize="21600,21600">
                <v:path/>
                <v:fill on="f" focussize="0,0"/>
                <v:stroke/>
                <v:imagedata r:id="rId397" o:title=""/>
                <o:lock v:ext="edit" aspectratio="t"/>
              </v:shape>
              <v:shape id="_x0000_s4830" o:spid="_x0000_s4830" o:spt="75" type="#_x0000_t75" style="position:absolute;left:4546;top:3548;height:461;width:264;" filled="f" coordsize="21600,21600">
                <v:path/>
                <v:fill on="f" focussize="0,0"/>
                <v:stroke/>
                <v:imagedata r:id="rId396" o:title=""/>
                <o:lock v:ext="edit" aspectratio="t"/>
              </v:shape>
            </v:group>
            <v:group id="_x0000_s4831" o:spid="_x0000_s4831" o:spt="203" style="position:absolute;left:4056;top:3855;height:2;width:245;" coordorigin="4056,3855" coordsize="245,2">
              <o:lock v:ext="edit"/>
              <v:shape id="_x0000_s4832" o:spid="_x0000_s4832" style="position:absolute;left:4056;top:3855;height:2;width:245;" filled="f" stroked="t" coordorigin="4056,3855" coordsize="245,0" path="m4056,3855l4301,3855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3" o:spid="_x0000_s4833" o:spt="203" style="position:absolute;left:4147;top:3829;height:26;width:26;" coordorigin="4147,3829" coordsize="26,26">
              <o:lock v:ext="edit"/>
              <v:shape id="_x0000_s4834" o:spid="_x0000_s4834" style="position:absolute;left:4147;top:3829;height:26;width:26;" filled="f" stroked="t" coordorigin="4147,3829" coordsize="26,26" path="m4174,3855l4147,382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5" o:spid="_x0000_s4835" o:spt="203" style="position:absolute;left:4174;top:3855;height:24;width:29;" coordorigin="4174,3855" coordsize="29,24">
              <o:lock v:ext="edit"/>
              <v:shape id="_x0000_s4836" o:spid="_x0000_s4836" style="position:absolute;left:4174;top:3855;height:24;width:29;" filled="f" stroked="t" coordorigin="4174,3855" coordsize="29,24" path="m4174,3855l4202,387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7" o:spid="_x0000_s4837" o:spt="203" style="position:absolute;left:4147;top:3855;height:24;width:26;" coordorigin="4147,3855" coordsize="26,24">
              <o:lock v:ext="edit"/>
              <v:shape id="_x0000_s4838" o:spid="_x0000_s4838" style="position:absolute;left:4147;top:3855;height:24;width:26;" filled="f" stroked="t" coordorigin="4147,3855" coordsize="26,24" path="m4174,3855l4147,387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</v:group>
            <v:group id="_x0000_s4839" o:spid="_x0000_s4839" o:spt="203" style="position:absolute;left:4174;top:3829;height:26;width:29;" coordorigin="4174,3829" coordsize="29,26">
              <o:lock v:ext="edit"/>
              <v:shape id="_x0000_s4840" o:spid="_x0000_s4840" style="position:absolute;left:4174;top:3829;height:26;width:29;" filled="f" stroked="t" coordorigin="4174,3829" coordsize="29,26" path="m4174,3855l4202,3829e">
                <v:path arrowok="t"/>
                <v:fill on="f" focussize="0,0"/>
                <v:stroke weight="0.612913385826772pt" color="#FF0000"/>
                <v:imagedata o:title=""/>
                <o:lock v:ext="edit"/>
              </v:shape>
              <v:shape id="_x0000_s4841" o:spid="_x0000_s4841" o:spt="75" type="#_x0000_t75" style="position:absolute;left:4375;top:3774;height:463;width:264;" filled="f" coordsize="21600,21600">
                <v:path/>
                <v:fill on="f" focussize="0,0"/>
                <v:stroke/>
                <v:imagedata r:id="rId398" o:title=""/>
                <o:lock v:ext="edit" aspectratio="t"/>
              </v:shape>
            </v:group>
          </v:group>
        </w:pict>
      </w:r>
      <w:r>
        <w:pict>
          <v:group id="_x0000_s4842" o:spid="_x0000_s4842" o:spt="203" style="position:absolute;left:0pt;margin-left:337.2pt;margin-top:-240.3pt;height:224.5pt;width:213.35pt;mso-position-horizontal-relative:page;z-index:-9216;mso-width-relative:page;mso-height-relative:page;" coordorigin="6744,-4806" coordsize="4267,4490">
            <o:lock v:ext="edit"/>
            <v:group id="_x0000_s4843" o:spid="_x0000_s4843" o:spt="203" style="position:absolute;left:9790;top:-1643;height:2;width:1118;" coordorigin="9790,-1643" coordsize="1118,2">
              <o:lock v:ext="edit"/>
              <v:shape id="_x0000_s4844" o:spid="_x0000_s4844" style="position:absolute;left:9790;top:-1643;height:2;width:1118;" filled="f" stroked="t" coordorigin="9790,-1643" coordsize="1118,0" path="m9790,-1643l10908,-1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5" o:spid="_x0000_s4845" o:spt="203" style="position:absolute;left:6998;top:-1643;height:2;width:1968;" coordorigin="6998,-1643" coordsize="1968,2">
              <o:lock v:ext="edit"/>
              <v:shape id="_x0000_s4846" o:spid="_x0000_s4846" style="position:absolute;left:6998;top:-1643;height:2;width:1968;" filled="f" stroked="t" coordorigin="6998,-1643" coordsize="1968,0" path="m6998,-1643l8966,-164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7" o:spid="_x0000_s4847" o:spt="203" style="position:absolute;left:6998;top:-1998;height:2;width:1968;" coordorigin="6998,-1998" coordsize="1968,2">
              <o:lock v:ext="edit"/>
              <v:shape id="_x0000_s4848" o:spid="_x0000_s4848" style="position:absolute;left:6998;top:-1998;height:2;width:1968;" filled="f" stroked="t" coordorigin="6998,-1998" coordsize="1968,0" path="m6998,-1998l8966,-19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49" o:spid="_x0000_s4849" o:spt="203" style="position:absolute;left:6998;top:-2339;height:2;width:1968;" coordorigin="6998,-2339" coordsize="1968,2">
              <o:lock v:ext="edit"/>
              <v:shape id="_x0000_s4850" o:spid="_x0000_s4850" style="position:absolute;left:6998;top:-2339;height:2;width:1968;" filled="f" stroked="t" coordorigin="6998,-2339" coordsize="1968,0" path="m6998,-2339l8966,-23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1" o:spid="_x0000_s4851" o:spt="203" style="position:absolute;left:6998;top:-2682;height:2;width:3910;" coordorigin="6998,-2682" coordsize="3910,2">
              <o:lock v:ext="edit"/>
              <v:shape id="_x0000_s4852" o:spid="_x0000_s4852" style="position:absolute;left:6998;top:-2682;height:2;width:3910;" filled="f" stroked="t" coordorigin="6998,-2682" coordsize="3910,0" path="m6998,-2682l10908,-268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3" o:spid="_x0000_s4853" o:spt="203" style="position:absolute;left:6998;top:-3023;height:2;width:3910;" coordorigin="6998,-3023" coordsize="3910,2">
              <o:lock v:ext="edit"/>
              <v:shape id="_x0000_s4854" o:spid="_x0000_s4854" style="position:absolute;left:6998;top:-3023;height:2;width:3910;" filled="f" stroked="t" coordorigin="6998,-3023" coordsize="3910,0" path="m6998,-3023l10908,-302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5" o:spid="_x0000_s4855" o:spt="203" style="position:absolute;left:6998;top:-3378;height:2;width:3910;" coordorigin="6998,-3378" coordsize="3910,2">
              <o:lock v:ext="edit"/>
              <v:shape id="_x0000_s4856" o:spid="_x0000_s4856" style="position:absolute;left:6998;top:-3378;height:2;width:3910;" filled="f" stroked="t" coordorigin="6998,-3378" coordsize="3910,0" path="m6998,-3378l10908,-337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7" o:spid="_x0000_s4857" o:spt="203" style="position:absolute;left:6998;top:-3722;height:2;width:3910;" coordorigin="6998,-3722" coordsize="3910,2">
              <o:lock v:ext="edit"/>
              <v:shape id="_x0000_s4858" o:spid="_x0000_s4858" style="position:absolute;left:6998;top:-3722;height:2;width:3910;" filled="f" stroked="t" coordorigin="6998,-3722" coordsize="3910,0" path="m6998,-3722l10908,-372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59" o:spid="_x0000_s4859" o:spt="203" style="position:absolute;left:6998;top:-4062;height:2;width:3910;" coordorigin="6998,-4062" coordsize="3910,2">
              <o:lock v:ext="edit"/>
              <v:shape id="_x0000_s4860" o:spid="_x0000_s4860" style="position:absolute;left:6998;top:-4062;height:2;width:3910;" filled="f" stroked="t" coordorigin="6998,-4062" coordsize="3910,0" path="m6998,-4062l10908,-40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1" o:spid="_x0000_s4861" o:spt="203" style="position:absolute;left:6998;top:-4418;height:2;width:3910;" coordorigin="6998,-4418" coordsize="3910,2">
              <o:lock v:ext="edit"/>
              <v:shape id="_x0000_s4862" o:spid="_x0000_s4862" style="position:absolute;left:6998;top:-4418;height:2;width:3910;" filled="f" stroked="t" coordorigin="6998,-4418" coordsize="3910,0" path="m6998,-4418l10908,-44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3" o:spid="_x0000_s4863" o:spt="203" style="position:absolute;left:6998;top:-4761;height:2;width:3910;" coordorigin="6998,-4761" coordsize="3910,2">
              <o:lock v:ext="edit"/>
              <v:shape id="_x0000_s4864" o:spid="_x0000_s4864" style="position:absolute;left:6998;top:-4761;height:2;width:3910;" filled="f" stroked="t" coordorigin="6998,-4761" coordsize="3910,0" path="m6998,-4761l10908,-47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5" o:spid="_x0000_s4865" o:spt="203" style="position:absolute;left:7822;top:-4761;height:3509;width:2;" coordorigin="7822,-4761" coordsize="2,3509">
              <o:lock v:ext="edit"/>
              <v:shape id="_x0000_s4866" o:spid="_x0000_s4866" style="position:absolute;left:7822;top:-4761;height:3509;width:2;" filled="f" stroked="t" coordorigin="7822,-4761" coordsize="0,3509" path="m7822,-4761l7822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7" o:spid="_x0000_s4867" o:spt="203" style="position:absolute;left:8592;top:-4761;height:3509;width:2;" coordorigin="8592,-4761" coordsize="2,3509">
              <o:lock v:ext="edit"/>
              <v:shape id="_x0000_s4868" o:spid="_x0000_s4868" style="position:absolute;left:8592;top:-4761;height:3509;width:2;" filled="f" stroked="t" coordorigin="8592,-4761" coordsize="0,3509" path="m8592,-4761l8592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69" o:spid="_x0000_s4869" o:spt="203" style="position:absolute;left:9365;top:-4761;height:2237;width:2;" coordorigin="9365,-4761" coordsize="2,2237">
              <o:lock v:ext="edit"/>
              <v:shape id="_x0000_s4870" o:spid="_x0000_s4870" style="position:absolute;left:9365;top:-4761;height:2237;width:2;" filled="f" stroked="t" coordorigin="9365,-4761" coordsize="0,2237" path="m9365,-4761l9365,-252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1" o:spid="_x0000_s4871" o:spt="203" style="position:absolute;left:9365;top:-1458;height:206;width:2;" coordorigin="9365,-1458" coordsize="2,206">
              <o:lock v:ext="edit"/>
              <v:shape id="_x0000_s4872" o:spid="_x0000_s4872" style="position:absolute;left:9365;top:-1458;height:206;width:2;" filled="f" stroked="t" coordorigin="9365,-1458" coordsize="0,206" path="m9365,-1458l9365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3" o:spid="_x0000_s4873" o:spt="203" style="position:absolute;left:9790;top:-1998;height:2;width:1118;" coordorigin="9790,-1998" coordsize="1118,2">
              <o:lock v:ext="edit"/>
              <v:shape id="_x0000_s4874" o:spid="_x0000_s4874" style="position:absolute;left:9790;top:-1998;height:2;width:1118;" filled="f" stroked="t" coordorigin="9790,-1998" coordsize="1118,0" path="m9790,-1998l10908,-199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5" o:spid="_x0000_s4875" o:spt="203" style="position:absolute;left:9790;top:-2339;height:2;width:1118;" coordorigin="9790,-2339" coordsize="1118,2">
              <o:lock v:ext="edit"/>
              <v:shape id="_x0000_s4876" o:spid="_x0000_s4876" style="position:absolute;left:9790;top:-2339;height:2;width:1118;" filled="f" stroked="t" coordorigin="9790,-2339" coordsize="1118,0" path="m9790,-2339l10908,-23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7" o:spid="_x0000_s4877" o:spt="203" style="position:absolute;left:10135;top:-4761;height:3509;width:2;" coordorigin="10135,-4761" coordsize="2,3509">
              <o:lock v:ext="edit"/>
              <v:shape id="_x0000_s4878" o:spid="_x0000_s4878" style="position:absolute;left:10135;top:-4761;height:3509;width:2;" filled="f" stroked="t" coordorigin="10135,-4761" coordsize="0,3509" path="m10135,-4761l10135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79" o:spid="_x0000_s4879" o:spt="203" style="position:absolute;left:10908;top:-4761;height:3509;width:2;" coordorigin="10908,-4761" coordsize="2,3509">
              <o:lock v:ext="edit"/>
              <v:shape id="_x0000_s4880" o:spid="_x0000_s4880" style="position:absolute;left:10908;top:-4761;height:3509;width:2;" filled="f" stroked="t" coordorigin="10908,-4761" coordsize="0,3509" path="m10908,-4761l10908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1" o:spid="_x0000_s4881" o:spt="203" style="position:absolute;left:7049;top:-4761;height:3458;width:3859;" coordorigin="7049,-4761" coordsize="3859,3458">
              <o:lock v:ext="edit"/>
              <v:shape id="_x0000_s4882" o:spid="_x0000_s4882" style="position:absolute;left:7049;top:-4761;height:3458;width:3859;" filled="f" stroked="t" coordorigin="7049,-4761" coordsize="3859,3458" path="m7049,-1302l10908,-1302,10908,-4761,7049,-4761,7049,-1302xe">
                <v:path arrowok="t"/>
                <v:fill on="f" focussize="0,0"/>
                <v:stroke weight="0.508661417322835pt" color="#7F7F7F"/>
                <v:imagedata o:title=""/>
                <o:lock v:ext="edit"/>
              </v:shape>
            </v:group>
            <v:group id="_x0000_s4883" o:spid="_x0000_s4883" o:spt="203" style="position:absolute;left:7049;top:-4761;height:3509;width:2;" coordorigin="7049,-4761" coordsize="2,3509">
              <o:lock v:ext="edit"/>
              <v:shape id="_x0000_s4884" o:spid="_x0000_s4884" style="position:absolute;left:7049;top:-4761;height:3509;width:2;" filled="f" stroked="t" coordorigin="7049,-4761" coordsize="0,3509" path="m7049,-4761l7049,-12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5" o:spid="_x0000_s4885" o:spt="203" style="position:absolute;left:6998;top:-1302;height:2;width:3910;" coordorigin="6998,-1302" coordsize="3910,2">
              <o:lock v:ext="edit"/>
              <v:shape id="_x0000_s4886" o:spid="_x0000_s4886" style="position:absolute;left:6998;top:-1302;height:2;width:3910;" filled="f" stroked="t" coordorigin="6998,-1302" coordsize="3910,0" path="m6998,-1302l10908,-130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887" o:spid="_x0000_s4887" o:spt="203" style="position:absolute;left:7049;top:-4278;height:2976;width:3403;" coordorigin="7049,-4278" coordsize="3403,2976">
              <o:lock v:ext="edit"/>
              <v:shape id="_x0000_s4888" o:spid="_x0000_s4888" style="position:absolute;left:7049;top:-4278;height:2976;width:3403;" filled="f" stroked="t" coordorigin="7049,-4278" coordsize="3403,2976" path="m7049,-1302l7061,-1504,7075,-1720,7111,-2150,7126,-2354,7138,-2543,7150,-2721,7162,-2884,7176,-3023,7188,-3138,7200,-3251,7212,-3354,7226,-3429,7238,-3518,7265,-3645,7289,-3722,7315,-3784,7366,-3873,7390,-3935,7416,-4000,7454,-4062,7478,-4101,7505,-4113,7529,-4101,7555,-4089,7579,-4077,7694,-4077,7745,-4101,7795,-4127,7846,-4151,7896,-4163,7946,-4178,8011,-4178,8112,-4202,8213,-4228,8263,-4240,8326,-4240,8429,-4240,8530,-4252,8580,-4266,8642,-4266,8743,-4266,8794,-4278,8858,-4278,8959,-4278,10339,-4278,10452,-4278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889" o:spid="_x0000_s4889" o:spt="203" style="position:absolute;left:7049;top:-4278;height:2976;width:3403;" coordorigin="7049,-4278" coordsize="3403,2976">
              <o:lock v:ext="edit"/>
              <v:shape id="_x0000_s4890" o:spid="_x0000_s4890" style="position:absolute;left:7049;top:-4278;height:2976;width:3403;" filled="f" stroked="t" coordorigin="7049,-4278" coordsize="3403,2976" path="m7049,-1302l7061,-1516,7075,-1744,7111,-2200,7126,-2416,7138,-2620,7150,-2810,7162,-2973,7176,-3100,7188,-3227,7200,-3328,7212,-3417,7226,-3506,7238,-3582,7265,-3707,7289,-3822,7315,-3911,7339,-3974,7366,-4024,7390,-4050,7478,-4050,7529,-4050,7579,-4062,7630,-4089,7694,-4113,7745,-4139,7795,-4163,7846,-4178,7896,-4190,7946,-4202,8011,-4216,8112,-4228,8162,-4240,8213,-4252,8326,-4252,8429,-4252,8479,-4266,8530,-4266,8642,-4266,8693,-4278,8743,-4278,8858,-4278,10073,-4278,10123,-4266,10236,-4266,10339,-4266,10452,-4252e">
                <v:path arrowok="t"/>
                <v:fill on="f" focussize="0,0"/>
                <v:stroke weight="0.508661417322835pt" color="#FF00FF"/>
                <v:imagedata o:title=""/>
                <o:lock v:ext="edit"/>
              </v:shape>
            </v:group>
            <v:group id="_x0000_s4891" o:spid="_x0000_s4891" o:spt="203" style="position:absolute;left:7049;top:-4278;height:2976;width:3403;" coordorigin="7049,-4278" coordsize="3403,2976">
              <o:lock v:ext="edit"/>
              <v:shape id="_x0000_s4892" o:spid="_x0000_s4892" style="position:absolute;left:7049;top:-4278;height:2976;width:3403;" filled="f" stroked="t" coordorigin="7049,-4278" coordsize="3403,2976" path="m7049,-1302l7061,-1492,7075,-1682,7111,-2075,7126,-2265,7138,-2428,7150,-2594,7162,-2721,7176,-2795,7188,-2872,7212,-2987,7238,-3088,7265,-3177,7289,-3316,7315,-3479,7339,-3621,7351,-3695,7366,-3746,7390,-3834,7416,-3899,7454,-3950,7478,-3988,7529,-4062,7555,-4101,7579,-4113,7606,-4113,7630,-4101,7668,-4077,7694,-4062,7745,-4062,7795,-4077,7846,-4089,7896,-4113,7946,-4127,8011,-4139,8112,-4163,8213,-4190,8263,-4202,8326,-4202,8429,-4216,8479,-4228,8530,-4240,8642,-4240,8693,-4252,8743,-4252,8858,-4252,8971,-4252,9022,-4266,9072,-4266,9175,-4266,9288,-4266,9389,-4266,9439,-4278,9490,-4278,9542,-4278,9605,-4266,9655,-4266,9706,-4278,9806,-4278,9922,-4278,10022,-4278,10123,-4278,10174,-4266,10236,-4266,10289,-4278,10339,-4278,10390,-4278,10452,-4266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893" o:spid="_x0000_s4893" o:spt="203" style="position:absolute;left:7049;top:-4278;height:2976;width:3403;" coordorigin="7049,-4278" coordsize="3403,2976">
              <o:lock v:ext="edit"/>
              <v:shape id="_x0000_s4894" o:spid="_x0000_s4894" style="position:absolute;left:7049;top:-4278;height:2976;width:3403;" filled="f" stroked="t" coordorigin="7049,-4278" coordsize="3403,2976" path="m7049,-1302l7061,-1516,7075,-1732,7111,-2188,7126,-2404,7138,-2620,7150,-2795,7162,-2961,7176,-3088,7188,-3201,7200,-3304,7212,-3393,7226,-3467,7238,-3544,7265,-3671,7289,-3772,7315,-3849,7339,-3911,7390,-4000,7454,-4062,7478,-4077,7529,-4077,7555,-4062,7579,-4062,7630,-4077,7694,-4089,7745,-4127,7795,-4151,7846,-4163,7896,-4178,7946,-4190,8011,-4202,8112,-4216,8213,-4240,8263,-4252,8326,-4252,8429,-4252,8479,-4266,8542,-4266,8642,-4266,8693,-4278,8743,-4278,8858,-4278,10174,-4278,10236,-4266,10339,-4266,10452,-4266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895" o:spid="_x0000_s4895" o:spt="203" style="position:absolute;left:7010;top:-1341;height:77;width:77;" coordorigin="7010,-1341" coordsize="77,77">
              <o:lock v:ext="edit"/>
              <v:shape id="_x0000_s4896" o:spid="_x0000_s4896" style="position:absolute;left:7010;top:-1341;height:77;width:77;" fillcolor="#00007F" filled="t" stroked="f" coordorigin="7010,-1341" coordsize="77,77" path="m7049,-1341l7010,-1302,7049,-1264,7087,-1302,7049,-13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897" o:spid="_x0000_s4897" o:spt="203" style="position:absolute;left:7010;top:-1341;height:77;width:77;" coordorigin="7010,-1341" coordsize="77,77">
              <o:lock v:ext="edit"/>
              <v:shape id="_x0000_s4898" o:spid="_x0000_s4898" style="position:absolute;left:7010;top:-1341;height:77;width:77;" filled="f" stroked="t" coordorigin="7010,-1341" coordsize="77,77" path="m7049,-1341l7087,-1302,7049,-1264,7010,-1302,7049,-1341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899" o:spid="_x0000_s4899" o:spt="203" style="position:absolute;left:7126;top:-2922;height:74;width:74;" coordorigin="7126,-2922" coordsize="74,74">
              <o:lock v:ext="edit"/>
              <v:shape id="_x0000_s4900" o:spid="_x0000_s4900" style="position:absolute;left:7126;top:-2922;height:74;width:74;" fillcolor="#00007F" filled="t" stroked="f" coordorigin="7126,-2922" coordsize="74,74" path="m7162,-2922l7126,-2884,7162,-2848,7200,-2884,7162,-29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01" o:spid="_x0000_s4901" o:spt="203" style="position:absolute;left:7126;top:-2922;height:74;width:74;" coordorigin="7126,-2922" coordsize="74,74">
              <o:lock v:ext="edit"/>
              <v:shape id="_x0000_s4902" o:spid="_x0000_s4902" style="position:absolute;left:7126;top:-2922;height:74;width:74;" filled="f" stroked="t" coordorigin="7126,-2922" coordsize="74,74" path="m7162,-2922l7200,-2884,7162,-2848,7126,-2884,7162,-2922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  <v:shape id="_x0000_s4903" o:spid="_x0000_s4903" o:spt="75" type="#_x0000_t75" style="position:absolute;left:7189;top:-4355;height:754;width:3327;" filled="f" coordsize="21600,21600">
                <v:path/>
                <v:fill on="f" focussize="0,0"/>
                <v:stroke/>
                <v:imagedata r:id="rId399" o:title=""/>
                <o:lock v:ext="edit" aspectratio="t"/>
              </v:shape>
            </v:group>
            <v:group id="_x0000_s4904" o:spid="_x0000_s4904" o:spt="203" style="position:absolute;left:7010;top:-1341;height:65;width:65;" coordorigin="7010,-1341" coordsize="65,65">
              <o:lock v:ext="edit"/>
              <v:shape id="_x0000_s4905" o:spid="_x0000_s4905" style="position:absolute;left:7010;top:-1341;height:65;width:65;" filled="f" stroked="t" coordorigin="7010,-1341" coordsize="65,65" path="m7010,-1308l7075,-1308e">
                <v:path arrowok="t"/>
                <v:fill on="f" focussize="0,0"/>
                <v:stroke weight="3.34pt" color="#FF00FF"/>
                <v:imagedata o:title=""/>
                <o:lock v:ext="edit"/>
              </v:shape>
            </v:group>
            <v:group id="_x0000_s4906" o:spid="_x0000_s4906" o:spt="203" style="position:absolute;left:7010;top:-1341;height:65;width:65;" coordorigin="7010,-1341" coordsize="65,65">
              <o:lock v:ext="edit"/>
              <v:shape id="_x0000_s4907" o:spid="_x0000_s4907" style="position:absolute;left:7010;top:-1341;height:65;width:65;" filled="f" stroked="t" coordorigin="7010,-1341" coordsize="65,65" path="m7005,-1308l7080,-1308e">
                <v:path arrowok="t"/>
                <v:fill on="f" focussize="0,0"/>
                <v:stroke weight="3.84866141732283pt" color="#FF00FF"/>
                <v:imagedata o:title=""/>
                <o:lock v:ext="edit"/>
              </v:shape>
            </v:group>
            <v:group id="_x0000_s4908" o:spid="_x0000_s4908" o:spt="203" style="position:absolute;left:7126;top:-3011;height:62;width:62;" coordorigin="7126,-3011" coordsize="62,62">
              <o:lock v:ext="edit"/>
              <v:shape id="_x0000_s4909" o:spid="_x0000_s4909" style="position:absolute;left:7126;top:-3011;height:62;width:62;" filled="f" stroked="t" coordorigin="7126,-3011" coordsize="62,62" path="m7126,-2980l7188,-2980e">
                <v:path arrowok="t"/>
                <v:fill on="f" focussize="0,0"/>
                <v:stroke weight="3.22pt" color="#FF00FF"/>
                <v:imagedata o:title=""/>
                <o:lock v:ext="edit"/>
              </v:shape>
            </v:group>
            <v:group id="_x0000_s4910" o:spid="_x0000_s4910" o:spt="203" style="position:absolute;left:7126;top:-3011;height:62;width:62;" coordorigin="7126,-3011" coordsize="62,62">
              <o:lock v:ext="edit"/>
              <v:shape id="_x0000_s4911" o:spid="_x0000_s4911" style="position:absolute;left:7126;top:-3011;height:62;width:62;" filled="f" stroked="t" coordorigin="7126,-3011" coordsize="62,62" path="m7121,-2980l7193,-2980e">
                <v:path arrowok="t"/>
                <v:fill on="f" focussize="0,0"/>
                <v:stroke weight="3.72866141732283pt" color="#FF00FF"/>
                <v:imagedata o:title=""/>
                <o:lock v:ext="edit"/>
              </v:shape>
            </v:group>
            <v:group id="_x0000_s4912" o:spid="_x0000_s4912" o:spt="203" style="position:absolute;left:7010;top:-1341;height:77;width:77;" coordorigin="7010,-1341" coordsize="77,77">
              <o:lock v:ext="edit"/>
              <v:shape id="_x0000_s4913" o:spid="_x0000_s4913" style="position:absolute;left:7010;top:-1341;height:77;width:77;" fillcolor="#007F00" filled="t" stroked="f" coordorigin="7010,-1341" coordsize="77,77" path="m7049,-1341l7010,-1264,7087,-1264,7049,-13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14" o:spid="_x0000_s4914" o:spt="203" style="position:absolute;left:7010;top:-1341;height:77;width:77;" coordorigin="7010,-1341" coordsize="77,77">
              <o:lock v:ext="edit"/>
              <v:shape id="_x0000_s4915" o:spid="_x0000_s4915" style="position:absolute;left:7010;top:-1341;height:77;width:77;" filled="f" stroked="t" coordorigin="7010,-1341" coordsize="77,77" path="m7049,-1341l7087,-1264,7010,-1264,7049,-1341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16" o:spid="_x0000_s4916" o:spt="203" style="position:absolute;left:7126;top:-2759;height:77;width:74;" coordorigin="7126,-2759" coordsize="74,77">
              <o:lock v:ext="edit"/>
              <v:shape id="_x0000_s4917" o:spid="_x0000_s4917" style="position:absolute;left:7126;top:-2759;height:77;width:74;" fillcolor="#007F00" filled="t" stroked="f" coordorigin="7126,-2759" coordsize="74,77" path="m7162,-2759l7126,-2682,7200,-2682,7162,-27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18" o:spid="_x0000_s4918" o:spt="203" style="position:absolute;left:7126;top:-2759;height:77;width:74;" coordorigin="7126,-2759" coordsize="74,77">
              <o:lock v:ext="edit"/>
              <v:shape id="_x0000_s4919" o:spid="_x0000_s4919" style="position:absolute;left:7126;top:-2759;height:77;width:74;" filled="f" stroked="t" coordorigin="7126,-2759" coordsize="74,77" path="m7162,-2759l7200,-2682,7126,-2682,7162,-2759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20" o:spid="_x0000_s4920" o:spt="203" style="position:absolute;left:7226;top:-3215;height:77;width:74;" coordorigin="7226,-3215" coordsize="74,77">
              <o:lock v:ext="edit"/>
              <v:shape id="_x0000_s4921" o:spid="_x0000_s4921" style="position:absolute;left:7226;top:-3215;height:77;width:74;" fillcolor="#007F00" filled="t" stroked="f" coordorigin="7226,-3215" coordsize="74,77" path="m7265,-3215l7226,-3138,7301,-3138,7265,-32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22" o:spid="_x0000_s4922" o:spt="203" style="position:absolute;left:7226;top:-3215;height:77;width:74;" coordorigin="7226,-3215" coordsize="74,77">
              <o:lock v:ext="edit"/>
              <v:shape id="_x0000_s4923" o:spid="_x0000_s4923" style="position:absolute;left:7226;top:-3215;height:77;width:74;" filled="f" stroked="t" coordorigin="7226,-3215" coordsize="74,77" path="m7265,-3215l7301,-3138,7226,-3138,7265,-3215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24" o:spid="_x0000_s4924" o:spt="203" style="position:absolute;left:7010;top:-1341;height:38;width:38;" coordorigin="7010,-1341" coordsize="38,38">
              <o:lock v:ext="edit"/>
              <v:shape id="_x0000_s4925" o:spid="_x0000_s4925" style="position:absolute;left:7010;top:-1341;height:38;width:38;" filled="f" stroked="t" coordorigin="7010,-1341" coordsize="38,38" path="m7049,-1302l7010,-1341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26" o:spid="_x0000_s4926" o:spt="203" style="position:absolute;left:7049;top:-1302;height:38;width:38;" coordorigin="7049,-1302" coordsize="38,38">
              <o:lock v:ext="edit"/>
              <v:shape id="_x0000_s4927" o:spid="_x0000_s4927" style="position:absolute;left:7049;top:-1302;height:38;width:38;" filled="f" stroked="t" coordorigin="7049,-1302" coordsize="38,38" path="m7049,-1302l7087,-126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28" o:spid="_x0000_s4928" o:spt="203" style="position:absolute;left:7010;top:-1302;height:38;width:38;" coordorigin="7010,-1302" coordsize="38,38">
              <o:lock v:ext="edit"/>
              <v:shape id="_x0000_s4929" o:spid="_x0000_s4929" style="position:absolute;left:7010;top:-1302;height:38;width:38;" filled="f" stroked="t" coordorigin="7010,-1302" coordsize="38,38" path="m7049,-1302l7010,-126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0" o:spid="_x0000_s4930" o:spt="203" style="position:absolute;left:7049;top:-1341;height:38;width:38;" coordorigin="7049,-1341" coordsize="38,38">
              <o:lock v:ext="edit"/>
              <v:shape id="_x0000_s4931" o:spid="_x0000_s4931" style="position:absolute;left:7049;top:-1341;height:38;width:38;" filled="f" stroked="t" coordorigin="7049,-1341" coordsize="38,38" path="m7049,-1302l7087,-1341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2" o:spid="_x0000_s4932" o:spt="203" style="position:absolute;left:7126;top:-2999;height:38;width:36;" coordorigin="7126,-2999" coordsize="36,38">
              <o:lock v:ext="edit"/>
              <v:shape id="_x0000_s4933" o:spid="_x0000_s4933" style="position:absolute;left:7126;top:-2999;height:38;width:36;" filled="f" stroked="t" coordorigin="7126,-2999" coordsize="36,38" path="m7162,-2961l7126,-2999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4" o:spid="_x0000_s4934" o:spt="203" style="position:absolute;left:7162;top:-2961;height:38;width:38;" coordorigin="7162,-2961" coordsize="38,38">
              <o:lock v:ext="edit"/>
              <v:shape id="_x0000_s4935" o:spid="_x0000_s4935" style="position:absolute;left:7162;top:-2961;height:38;width:38;" filled="f" stroked="t" coordorigin="7162,-2961" coordsize="38,38" path="m7162,-2961l7200,-292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6" o:spid="_x0000_s4936" o:spt="203" style="position:absolute;left:7126;top:-2961;height:38;width:36;" coordorigin="7126,-2961" coordsize="36,38">
              <o:lock v:ext="edit"/>
              <v:shape id="_x0000_s4937" o:spid="_x0000_s4937" style="position:absolute;left:7126;top:-2961;height:38;width:36;" filled="f" stroked="t" coordorigin="7126,-2961" coordsize="36,38" path="m7162,-2961l7126,-292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38" o:spid="_x0000_s4938" o:spt="203" style="position:absolute;left:7162;top:-2999;height:38;width:38;" coordorigin="7162,-2999" coordsize="38,38">
              <o:lock v:ext="edit"/>
              <v:shape id="_x0000_s4939" o:spid="_x0000_s4939" style="position:absolute;left:7162;top:-2999;height:38;width:38;" filled="f" stroked="t" coordorigin="7162,-2999" coordsize="38,38" path="m7162,-2961l7200,-2999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  <v:shape id="_x0000_s4940" o:spid="_x0000_s4940" o:spt="75" type="#_x0000_t75" style="position:absolute;left:6816;top:-1691;height:295;width:134;" filled="f" coordsize="21600,21600">
                <v:path/>
                <v:fill on="f" focussize="0,0"/>
                <v:stroke/>
                <v:imagedata r:id="rId256" o:title=""/>
                <o:lock v:ext="edit" aspectratio="t"/>
              </v:shape>
              <v:shape id="_x0000_s4941" o:spid="_x0000_s4941" o:spt="75" type="#_x0000_t75" style="position:absolute;left:6811;top:-2044;height:295;width:154;" filled="f" coordsize="21600,21600">
                <v:path/>
                <v:fill on="f" focussize="0,0"/>
                <v:stroke/>
                <v:imagedata r:id="rId257" o:title=""/>
                <o:lock v:ext="edit" aspectratio="t"/>
              </v:shape>
              <v:shape id="_x0000_s4942" o:spid="_x0000_s4942" o:spt="75" type="#_x0000_t75" style="position:absolute;left:6811;top:-2387;height:295;width:154;" filled="f" coordsize="21600,21600">
                <v:path/>
                <v:fill on="f" focussize="0,0"/>
                <v:stroke/>
                <v:imagedata r:id="rId258" o:title=""/>
                <o:lock v:ext="edit" aspectratio="t"/>
              </v:shape>
              <v:shape id="_x0000_s4943" o:spid="_x0000_s4943" o:spt="75" type="#_x0000_t75" style="position:absolute;left:6809;top:-2728;height:295;width:154;" filled="f" coordsize="21600,21600">
                <v:path/>
                <v:fill on="f" focussize="0,0"/>
                <v:stroke/>
                <v:imagedata r:id="rId259" o:title=""/>
                <o:lock v:ext="edit" aspectratio="t"/>
              </v:shape>
              <v:shape id="_x0000_s4944" o:spid="_x0000_s4944" o:spt="75" type="#_x0000_t75" style="position:absolute;left:6811;top:-3071;height:295;width:154;" filled="f" coordsize="21600,21600">
                <v:path/>
                <v:fill on="f" focussize="0,0"/>
                <v:stroke/>
                <v:imagedata r:id="rId260" o:title=""/>
                <o:lock v:ext="edit" aspectratio="t"/>
              </v:shape>
              <v:shape id="_x0000_s4945" o:spid="_x0000_s4945" o:spt="75" type="#_x0000_t75" style="position:absolute;left:6811;top:-3426;height:295;width:154;" filled="f" coordsize="21600,21600">
                <v:path/>
                <v:fill on="f" focussize="0,0"/>
                <v:stroke/>
                <v:imagedata r:id="rId261" o:title=""/>
                <o:lock v:ext="edit" aspectratio="t"/>
              </v:shape>
              <v:shape id="_x0000_s4946" o:spid="_x0000_s4946" o:spt="75" type="#_x0000_t75" style="position:absolute;left:6811;top:-3767;height:295;width:154;" filled="f" coordsize="21600,21600">
                <v:path/>
                <v:fill on="f" focussize="0,0"/>
                <v:stroke/>
                <v:imagedata r:id="rId262" o:title=""/>
                <o:lock v:ext="edit" aspectratio="t"/>
              </v:shape>
              <v:shape id="_x0000_s4947" o:spid="_x0000_s4947" o:spt="75" type="#_x0000_t75" style="position:absolute;left:6811;top:-4110;height:295;width:154;" filled="f" coordsize="21600,21600">
                <v:path/>
                <v:fill on="f" focussize="0,0"/>
                <v:stroke/>
                <v:imagedata r:id="rId263" o:title=""/>
                <o:lock v:ext="edit" aspectratio="t"/>
              </v:shape>
              <v:shape id="_x0000_s4948" o:spid="_x0000_s4948" o:spt="75" type="#_x0000_t75" style="position:absolute;left:6811;top:-4463;height:295;width:154;" filled="f" coordsize="21600,21600">
                <v:path/>
                <v:fill on="f" focussize="0,0"/>
                <v:stroke/>
                <v:imagedata r:id="rId264" o:title=""/>
                <o:lock v:ext="edit" aspectratio="t"/>
              </v:shape>
              <v:shape id="_x0000_s4949" o:spid="_x0000_s4949" o:spt="75" type="#_x0000_t75" style="position:absolute;left:6744;top:-4806;height:295;width:211;" filled="f" coordsize="21600,21600">
                <v:path/>
                <v:fill on="f" focussize="0,0"/>
                <v:stroke/>
                <v:imagedata r:id="rId400" o:title=""/>
                <o:lock v:ext="edit" aspectratio="t"/>
              </v:shape>
              <v:shape id="_x0000_s4950" o:spid="_x0000_s4950" o:spt="75" type="#_x0000_t75" style="position:absolute;left:6886;top:-1348;height:468;width:206;" filled="f" coordsize="21600,21600">
                <v:path/>
                <v:fill on="f" focussize="0,0"/>
                <v:stroke/>
                <v:imagedata r:id="rId401" o:title=""/>
                <o:lock v:ext="edit" aspectratio="t"/>
              </v:shape>
              <v:shape id="_x0000_s4951" o:spid="_x0000_s4951" o:spt="75" type="#_x0000_t75" style="position:absolute;left:7733;top:-1175;height:295;width:190;" filled="f" coordsize="21600,21600">
                <v:path/>
                <v:fill on="f" focussize="0,0"/>
                <v:stroke/>
                <v:imagedata r:id="rId402" o:title=""/>
                <o:lock v:ext="edit" aspectratio="t"/>
              </v:shape>
              <v:shape id="_x0000_s4952" o:spid="_x0000_s4952" o:spt="75" type="#_x0000_t75" style="position:absolute;left:8563;top:-1175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4953" o:spid="_x0000_s4953" o:spt="75" type="#_x0000_t75" style="position:absolute;left:10102;top:-1175;height:288;width:77;" filled="f" coordsize="21600,21600">
                <v:path/>
                <v:fill on="f" focussize="0,0"/>
                <v:stroke/>
                <v:imagedata r:id="rId240" o:title=""/>
                <o:lock v:ext="edit" aspectratio="t"/>
              </v:shape>
              <v:shape id="_x0000_s4954" o:spid="_x0000_s4954" o:spt="75" type="#_x0000_t75" style="position:absolute;left:10822;top:-1175;height:290;width:190;" filled="f" coordsize="21600,21600">
                <v:path/>
                <v:fill on="f" focussize="0,0"/>
                <v:stroke/>
                <v:imagedata r:id="rId403" o:title=""/>
                <o:lock v:ext="edit" aspectratio="t"/>
              </v:shape>
              <v:shape id="_x0000_s4955" o:spid="_x0000_s4955" o:spt="75" type="#_x0000_t75" style="position:absolute;left:8362;top:-842;height:418;width:442;" filled="f" coordsize="21600,21600">
                <v:path/>
                <v:fill on="f" focussize="0,0"/>
                <v:stroke/>
                <v:imagedata r:id="rId404" o:title=""/>
                <o:lock v:ext="edit" aspectratio="t"/>
              </v:shape>
              <v:shape id="_x0000_s4956" o:spid="_x0000_s4956" o:spt="75" type="#_x0000_t75" style="position:absolute;left:8863;top:-1175;height:859;width:646;" filled="f" coordsize="21600,21600">
                <v:path/>
                <v:fill on="f" focussize="0,0"/>
                <v:stroke/>
                <v:imagedata r:id="rId405" o:title=""/>
                <o:lock v:ext="edit" aspectratio="t"/>
              </v:shape>
            </v:group>
            <v:group id="_x0000_s4957" o:spid="_x0000_s4957" o:spt="203" style="position:absolute;left:8966;top:-2524;height:1066;width:823;" coordorigin="8966,-2524" coordsize="823,1066">
              <o:lock v:ext="edit"/>
              <v:shape id="_x0000_s4958" o:spid="_x0000_s4958" style="position:absolute;left:8966;top:-2524;height:1066;width:823;" fillcolor="#FFFFFF" filled="t" stroked="f" coordorigin="8966,-2524" coordsize="823,1066" path="m8966,-1458l9790,-1458,9790,-2524,8966,-2524,8966,-14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59" o:spid="_x0000_s4959" o:spt="203" style="position:absolute;left:8966;top:-2524;height:1066;width:823;" coordorigin="8966,-2524" coordsize="823,1066">
              <o:lock v:ext="edit"/>
              <v:shape id="_x0000_s4960" o:spid="_x0000_s4960" style="position:absolute;left:8966;top:-2524;height:1066;width:823;" filled="f" stroked="t" coordorigin="8966,-2524" coordsize="823,1066" path="m8966,-1458l9790,-1458,9790,-2524,8966,-2524,8966,-1458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61" o:spid="_x0000_s4961" o:spt="203" style="position:absolute;left:9031;top:-2370;height:2;width:341;" coordorigin="9031,-2370" coordsize="341,2">
              <o:lock v:ext="edit"/>
              <v:shape id="_x0000_s4962" o:spid="_x0000_s4962" style="position:absolute;left:9031;top:-2370;height:2;width:341;" filled="f" stroked="t" coordorigin="9031,-2370" coordsize="341,0" path="m9031,-2370l9372,-2370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</v:group>
            <v:group id="_x0000_s4963" o:spid="_x0000_s4963" o:spt="203" style="position:absolute;left:9156;top:-2409;height:74;width:77;" coordorigin="9156,-2409" coordsize="77,74">
              <o:lock v:ext="edit"/>
              <v:shape id="_x0000_s4964" o:spid="_x0000_s4964" style="position:absolute;left:9156;top:-2409;height:74;width:77;" fillcolor="#00007F" filled="t" stroked="f" coordorigin="9156,-2409" coordsize="77,74" path="m9194,-2409l9156,-2370,9194,-2334,9233,-2370,9194,-24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65" o:spid="_x0000_s4965" o:spt="203" style="position:absolute;left:9156;top:-2409;height:74;width:77;" coordorigin="9156,-2409" coordsize="77,74">
              <o:lock v:ext="edit"/>
              <v:shape id="_x0000_s4966" o:spid="_x0000_s4966" style="position:absolute;left:9156;top:-2409;height:74;width:77;" filled="f" stroked="t" coordorigin="9156,-2409" coordsize="77,74" path="m9194,-2409l9233,-2370,9194,-2334,9156,-2370,9194,-2409xe">
                <v:path arrowok="t"/>
                <v:fill on="f" focussize="0,0"/>
                <v:stroke weight="0.508661417322835pt" color="#00007F"/>
                <v:imagedata o:title=""/>
                <o:lock v:ext="edit"/>
              </v:shape>
              <v:shape id="_x0000_s4967" o:spid="_x0000_s4967" o:spt="75" type="#_x0000_t75" style="position:absolute;left:9494;top:-2430;height:295;width:242;" filled="f" coordsize="21600,21600">
                <v:path/>
                <v:fill on="f" focussize="0,0"/>
                <v:stroke/>
                <v:imagedata r:id="rId406" o:title=""/>
                <o:lock v:ext="edit" aspectratio="t"/>
              </v:shape>
            </v:group>
            <v:group id="_x0000_s4968" o:spid="_x0000_s4968" o:spt="203" style="position:absolute;left:9031;top:-2106;height:2;width:341;" coordorigin="9031,-2106" coordsize="341,2">
              <o:lock v:ext="edit"/>
              <v:shape id="_x0000_s4969" o:spid="_x0000_s4969" style="position:absolute;left:9031;top:-2106;height:2;width:341;" filled="f" stroked="t" coordorigin="9031,-2106" coordsize="341,0" path="m9031,-2106l9372,-2106e">
                <v:path arrowok="t"/>
                <v:fill on="f" focussize="0,0"/>
                <v:stroke weight="0.508661417322835pt" color="#FF00FF"/>
                <v:imagedata o:title=""/>
                <o:lock v:ext="edit"/>
              </v:shape>
            </v:group>
            <v:group id="_x0000_s4970" o:spid="_x0000_s4970" o:spt="203" style="position:absolute;left:9156;top:-2142;height:62;width:65;" coordorigin="9156,-2142" coordsize="65,62">
              <o:lock v:ext="edit"/>
              <v:shape id="_x0000_s4971" o:spid="_x0000_s4971" style="position:absolute;left:9156;top:-2142;height:62;width:65;" filled="f" stroked="t" coordorigin="9156,-2142" coordsize="65,62" path="m9156,-2111l9221,-2111e">
                <v:path arrowok="t"/>
                <v:fill on="f" focussize="0,0"/>
                <v:stroke weight="3.22pt" color="#FF00FF"/>
                <v:imagedata o:title=""/>
                <o:lock v:ext="edit"/>
              </v:shape>
            </v:group>
            <v:group id="_x0000_s4972" o:spid="_x0000_s4972" o:spt="203" style="position:absolute;left:9156;top:-2142;height:62;width:65;" coordorigin="9156,-2142" coordsize="65,62">
              <o:lock v:ext="edit"/>
              <v:shape id="_x0000_s4973" o:spid="_x0000_s4973" style="position:absolute;left:9156;top:-2142;height:62;width:65;" filled="f" stroked="t" coordorigin="9156,-2142" coordsize="65,62" path="m9151,-2111l9226,-2111e">
                <v:path arrowok="t"/>
                <v:fill on="f" focussize="0,0"/>
                <v:stroke weight="3.72866141732283pt" color="#FF00FF"/>
                <v:imagedata o:title=""/>
                <o:lock v:ext="edit"/>
              </v:shape>
              <v:shape id="_x0000_s4974" o:spid="_x0000_s4974" o:spt="75" type="#_x0000_t75" style="position:absolute;left:9494;top:-2166;height:288;width:242;" filled="f" coordsize="21600,21600">
                <v:path/>
                <v:fill on="f" focussize="0,0"/>
                <v:stroke/>
                <v:imagedata r:id="rId407" o:title=""/>
                <o:lock v:ext="edit" aspectratio="t"/>
              </v:shape>
            </v:group>
            <v:group id="_x0000_s4975" o:spid="_x0000_s4975" o:spt="203" style="position:absolute;left:9031;top:-1840;height:2;width:341;" coordorigin="9031,-1840" coordsize="341,2">
              <o:lock v:ext="edit"/>
              <v:shape id="_x0000_s4976" o:spid="_x0000_s4976" style="position:absolute;left:9031;top:-1840;height:2;width:341;" filled="f" stroked="t" coordorigin="9031,-1840" coordsize="341,0" path="m9031,-1840l9372,-1840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</v:group>
            <v:group id="_x0000_s4977" o:spid="_x0000_s4977" o:spt="203" style="position:absolute;left:9156;top:-1878;height:77;width:77;" coordorigin="9156,-1878" coordsize="77,77">
              <o:lock v:ext="edit"/>
              <v:shape id="_x0000_s4978" o:spid="_x0000_s4978" style="position:absolute;left:9156;top:-1878;height:77;width:77;" fillcolor="#007F00" filled="t" stroked="f" coordorigin="9156,-1878" coordsize="77,77" path="m9194,-1878l9156,-1802,9233,-1802,9194,-18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4979" o:spid="_x0000_s4979" o:spt="203" style="position:absolute;left:9156;top:-1878;height:77;width:77;" coordorigin="9156,-1878" coordsize="77,77">
              <o:lock v:ext="edit"/>
              <v:shape id="_x0000_s4980" o:spid="_x0000_s4980" style="position:absolute;left:9156;top:-1878;height:77;width:77;" filled="f" stroked="t" coordorigin="9156,-1878" coordsize="77,77" path="m9194,-1878l9233,-1802,9156,-1802,9194,-1878xe">
                <v:path arrowok="t"/>
                <v:fill on="f" focussize="0,0"/>
                <v:stroke weight="0.508661417322835pt" color="#007F00"/>
                <v:imagedata o:title=""/>
                <o:lock v:ext="edit"/>
              </v:shape>
              <v:shape id="_x0000_s4981" o:spid="_x0000_s4981" o:spt="75" type="#_x0000_t75" style="position:absolute;left:9497;top:-1900;height:290;width:240;" filled="f" coordsize="21600,21600">
                <v:path/>
                <v:fill on="f" focussize="0,0"/>
                <v:stroke/>
                <v:imagedata r:id="rId408" o:title=""/>
                <o:lock v:ext="edit" aspectratio="t"/>
              </v:shape>
            </v:group>
            <v:group id="_x0000_s4982" o:spid="_x0000_s4982" o:spt="203" style="position:absolute;left:9031;top:-1574;height:2;width:341;" coordorigin="9031,-1574" coordsize="341,2">
              <o:lock v:ext="edit"/>
              <v:shape id="_x0000_s4983" o:spid="_x0000_s4983" style="position:absolute;left:9031;top:-1574;height:2;width:341;" filled="f" stroked="t" coordorigin="9031,-1574" coordsize="341,0" path="m9031,-1574l9372,-1574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4" o:spid="_x0000_s4984" o:spt="203" style="position:absolute;left:9156;top:-1612;height:38;width:38;" coordorigin="9156,-1612" coordsize="38,38">
              <o:lock v:ext="edit"/>
              <v:shape id="_x0000_s4985" o:spid="_x0000_s4985" style="position:absolute;left:9156;top:-1612;height:38;width:38;" filled="f" stroked="t" coordorigin="9156,-1612" coordsize="38,38" path="m9194,-1574l9156,-161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6" o:spid="_x0000_s4986" o:spt="203" style="position:absolute;left:9194;top:-1574;height:38;width:38;" coordorigin="9194,-1574" coordsize="38,38">
              <o:lock v:ext="edit"/>
              <v:shape id="_x0000_s4987" o:spid="_x0000_s4987" style="position:absolute;left:9194;top:-1574;height:38;width:38;" filled="f" stroked="t" coordorigin="9194,-1574" coordsize="38,38" path="m9194,-1574l9233,-1535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  <v:group id="_x0000_s4988" o:spid="_x0000_s4988" o:spt="203" style="position:absolute;left:9156;top:-1574;height:38;width:38;" coordorigin="9156,-1574" coordsize="38,38">
              <o:lock v:ext="edit"/>
              <v:shape id="_x0000_s4989" o:spid="_x0000_s4989" style="position:absolute;left:9156;top:-1574;height:38;width:38;" filled="f" stroked="t" coordorigin="9156,-1574" coordsize="38,38" path="m9194,-1574l9156,-1535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  <v:shape id="_x0000_s4990" o:spid="_x0000_s4990" o:spt="75" type="#_x0000_t75" style="position:absolute;left:9494;top:-1634;height:288;width:242;" filled="f" coordsize="21600,21600">
                <v:path/>
                <v:fill on="f" focussize="0,0"/>
                <v:stroke/>
                <v:imagedata r:id="rId409" o:title=""/>
                <o:lock v:ext="edit" aspectratio="t"/>
              </v:shape>
            </v:group>
            <v:group id="_x0000_s4991" o:spid="_x0000_s4991" o:spt="203" style="position:absolute;left:9194;top:-1612;height:38;width:38;" coordorigin="9194,-1612" coordsize="38,38">
              <o:lock v:ext="edit"/>
              <v:shape id="_x0000_s4992" o:spid="_x0000_s4992" style="position:absolute;left:9194;top:-1612;height:38;width:38;" filled="f" stroked="t" coordorigin="9194,-1612" coordsize="38,38" path="m9194,-1574l9233,-1612e">
                <v:path arrowok="t"/>
                <v:fill on="f" focussize="0,0"/>
                <v:stroke weight="0.508661417322835pt" color="#FF0000"/>
                <v:imagedata o:title=""/>
                <o:lock v:ext="edit"/>
              </v:shape>
            </v:group>
          </v:group>
        </w:pict>
      </w:r>
      <w:r>
        <w:pict>
          <v:group id="_x0000_s4993" o:spid="_x0000_s4993" o:spt="203" style="position:absolute;left:0pt;margin-left:337.9pt;margin-top:25.8pt;height:221.6pt;width:210.7pt;mso-position-horizontal-relative:page;z-index:-9216;mso-width-relative:page;mso-height-relative:page;" coordorigin="6758,517" coordsize="4214,4433">
            <o:lock v:ext="edit"/>
            <v:group id="_x0000_s4994" o:spid="_x0000_s4994" o:spt="203" style="position:absolute;left:9662;top:3229;height:2;width:1200;" coordorigin="9662,3229" coordsize="1200,2">
              <o:lock v:ext="edit"/>
              <v:shape id="_x0000_s4995" o:spid="_x0000_s4995" style="position:absolute;left:9662;top:3229;height:2;width:1200;" filled="f" stroked="t" coordorigin="9662,3229" coordsize="1200,0" path="m9662,3229l10862,32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96" o:spid="_x0000_s4996" o:spt="203" style="position:absolute;left:6948;top:3229;height:2;width:2040;" coordorigin="6948,3229" coordsize="2040,2">
              <o:lock v:ext="edit"/>
              <v:shape id="_x0000_s4997" o:spid="_x0000_s4997" style="position:absolute;left:6948;top:3229;height:2;width:2040;" filled="f" stroked="t" coordorigin="6948,3229" coordsize="2040,0" path="m6948,3229l8988,32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4998" o:spid="_x0000_s4998" o:spt="203" style="position:absolute;left:6948;top:2852;height:2;width:3914;" coordorigin="6948,2852" coordsize="3914,2">
              <o:lock v:ext="edit"/>
              <v:shape id="_x0000_s4999" o:spid="_x0000_s4999" style="position:absolute;left:6948;top:2852;height:2;width:3914;" filled="f" stroked="t" coordorigin="6948,2852" coordsize="3914,0" path="m6948,2852l10862,285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0" o:spid="_x0000_s5000" o:spt="203" style="position:absolute;left:6948;top:2473;height:2;width:3914;" coordorigin="6948,2473" coordsize="3914,2">
              <o:lock v:ext="edit"/>
              <v:shape id="_x0000_s5001" o:spid="_x0000_s5001" style="position:absolute;left:6948;top:2473;height:2;width:3914;" filled="f" stroked="t" coordorigin="6948,2473" coordsize="3914,0" path="m6948,2473l10862,247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2" o:spid="_x0000_s5002" o:spt="203" style="position:absolute;left:6948;top:2084;height:2;width:3914;" coordorigin="6948,2084" coordsize="3914,2">
              <o:lock v:ext="edit"/>
              <v:shape id="_x0000_s5003" o:spid="_x0000_s5003" style="position:absolute;left:6948;top:2084;height:2;width:3914;" filled="f" stroked="t" coordorigin="6948,2084" coordsize="3914,0" path="m6948,2084l10862,2084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4" o:spid="_x0000_s5004" o:spt="203" style="position:absolute;left:6948;top:1705;height:2;width:3914;" coordorigin="6948,1705" coordsize="3914,2">
              <o:lock v:ext="edit"/>
              <v:shape id="_x0000_s5005" o:spid="_x0000_s5005" style="position:absolute;left:6948;top:1705;height:2;width:3914;" filled="f" stroked="t" coordorigin="6948,1705" coordsize="3914,0" path="m6948,1705l10862,17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6" o:spid="_x0000_s5006" o:spt="203" style="position:absolute;left:6948;top:1326;height:2;width:3914;" coordorigin="6948,1326" coordsize="3914,2">
              <o:lock v:ext="edit"/>
              <v:shape id="_x0000_s5007" o:spid="_x0000_s5007" style="position:absolute;left:6948;top:1326;height:2;width:3914;" filled="f" stroked="t" coordorigin="6948,1326" coordsize="3914,0" path="m6948,1326l10862,1326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08" o:spid="_x0000_s5008" o:spt="203" style="position:absolute;left:6948;top:939;height:2;width:3914;" coordorigin="6948,939" coordsize="3914,2">
              <o:lock v:ext="edit"/>
              <v:shape id="_x0000_s5009" o:spid="_x0000_s5009" style="position:absolute;left:6948;top:939;height:2;width:3914;" filled="f" stroked="t" coordorigin="6948,939" coordsize="3914,0" path="m6948,939l10862,93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0" o:spid="_x0000_s5010" o:spt="203" style="position:absolute;left:6948;top:560;height:2;width:3914;" coordorigin="6948,560" coordsize="3914,2">
              <o:lock v:ext="edit"/>
              <v:shape id="_x0000_s5011" o:spid="_x0000_s5011" style="position:absolute;left:6948;top:560;height:2;width:3914;" filled="f" stroked="t" coordorigin="6948,560" coordsize="3914,0" path="m6948,560l10862,56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2" o:spid="_x0000_s5012" o:spt="203" style="position:absolute;left:7769;top:560;height:3490;width:2;" coordorigin="7769,560" coordsize="2,3490">
              <o:lock v:ext="edit"/>
              <v:shape id="_x0000_s5013" o:spid="_x0000_s5013" style="position:absolute;left:7769;top:560;height:3490;width:2;" filled="f" stroked="t" coordorigin="7769,560" coordsize="0,3490" path="m7769,560l7769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4" o:spid="_x0000_s5014" o:spt="203" style="position:absolute;left:8546;top:560;height:3490;width:2;" coordorigin="8546,560" coordsize="2,3490">
              <o:lock v:ext="edit"/>
              <v:shape id="_x0000_s5015" o:spid="_x0000_s5015" style="position:absolute;left:8546;top:560;height:3490;width:2;" filled="f" stroked="t" coordorigin="8546,560" coordsize="0,3490" path="m8546,560l8546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6" o:spid="_x0000_s5016" o:spt="203" style="position:absolute;left:9314;top:560;height:2398;width:2;" coordorigin="9314,560" coordsize="2,2398">
              <o:lock v:ext="edit"/>
              <v:shape id="_x0000_s5017" o:spid="_x0000_s5017" style="position:absolute;left:9314;top:560;height:2398;width:2;" filled="f" stroked="t" coordorigin="9314,560" coordsize="0,2398" path="m9314,560l9314,29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18" o:spid="_x0000_s5018" o:spt="203" style="position:absolute;left:9314;top:3874;height:175;width:2;" coordorigin="9314,3874" coordsize="2,175">
              <o:lock v:ext="edit"/>
              <v:shape id="_x0000_s5019" o:spid="_x0000_s5019" style="position:absolute;left:9314;top:3874;height:175;width:2;" filled="f" stroked="t" coordorigin="9314,3874" coordsize="0,175" path="m9314,3874l9314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0" o:spid="_x0000_s5020" o:spt="203" style="position:absolute;left:10092;top:560;height:3490;width:2;" coordorigin="10092,560" coordsize="2,3490">
              <o:lock v:ext="edit"/>
              <v:shape id="_x0000_s5021" o:spid="_x0000_s5021" style="position:absolute;left:10092;top:560;height:3490;width:2;" filled="f" stroked="t" coordorigin="10092,560" coordsize="0,3490" path="m10092,560l10092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2" o:spid="_x0000_s5022" o:spt="203" style="position:absolute;left:10862;top:560;height:3490;width:2;" coordorigin="10862,560" coordsize="2,3490">
              <o:lock v:ext="edit"/>
              <v:shape id="_x0000_s5023" o:spid="_x0000_s5023" style="position:absolute;left:10862;top:560;height:3490;width:2;" filled="f" stroked="t" coordorigin="10862,560" coordsize="0,3490" path="m10862,560l10862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4" o:spid="_x0000_s5024" o:spt="203" style="position:absolute;left:6998;top:560;height:3437;width:3864;" coordorigin="6998,560" coordsize="3864,3437">
              <o:lock v:ext="edit"/>
              <v:shape id="_x0000_s5025" o:spid="_x0000_s5025" style="position:absolute;left:6998;top:560;height:3437;width:3864;" filled="f" stroked="t" coordorigin="6998,560" coordsize="3864,3437" path="m6998,3997l10862,3997,10862,560,6998,560,6998,3997xe">
                <v:path arrowok="t"/>
                <v:fill on="f" focussize="0,0"/>
                <v:stroke weight="0.49007874015748pt" color="#7F7F7F"/>
                <v:imagedata o:title=""/>
                <o:lock v:ext="edit"/>
              </v:shape>
            </v:group>
            <v:group id="_x0000_s5026" o:spid="_x0000_s5026" o:spt="203" style="position:absolute;left:6998;top:560;height:3490;width:2;" coordorigin="6998,560" coordsize="2,3490">
              <o:lock v:ext="edit"/>
              <v:shape id="_x0000_s5027" o:spid="_x0000_s5027" style="position:absolute;left:6998;top:560;height:3490;width:2;" filled="f" stroked="t" coordorigin="6998,560" coordsize="0,3490" path="m6998,560l6998,405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28" o:spid="_x0000_s5028" o:spt="203" style="position:absolute;left:6948;top:3997;height:2;width:3914;" coordorigin="6948,3997" coordsize="3914,2">
              <o:lock v:ext="edit"/>
              <v:shape id="_x0000_s5029" o:spid="_x0000_s5029" style="position:absolute;left:6948;top:3997;height:2;width:3914;" filled="f" stroked="t" coordorigin="6948,3997" coordsize="3914,0" path="m6948,3997l10862,3997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0" o:spid="_x0000_s5030" o:spt="203" style="position:absolute;left:9662;top:3618;height:2;width:1200;" coordorigin="9662,3618" coordsize="1200,2">
              <o:lock v:ext="edit"/>
              <v:shape id="_x0000_s5031" o:spid="_x0000_s5031" style="position:absolute;left:9662;top:3618;height:2;width:1200;" filled="f" stroked="t" coordorigin="9662,3618" coordsize="1200,0" path="m9662,3618l10862,36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2" o:spid="_x0000_s5032" o:spt="203" style="position:absolute;left:6948;top:3618;height:2;width:2040;" coordorigin="6948,3618" coordsize="2040,2">
              <o:lock v:ext="edit"/>
              <v:shape id="_x0000_s5033" o:spid="_x0000_s5033" style="position:absolute;left:6948;top:3618;height:2;width:2040;" filled="f" stroked="t" coordorigin="6948,3618" coordsize="2040,0" path="m6948,3618l8988,361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034" o:spid="_x0000_s5034" o:spt="203" style="position:absolute;left:7006;top:824;height:3173;width:3396;" coordorigin="7006,824" coordsize="3396,3173">
              <o:lock v:ext="edit"/>
              <v:shape id="_x0000_s5035" o:spid="_x0000_s5035" style="position:absolute;left:7006;top:824;height:3173;width:3396;" filled="f" stroked="t" coordorigin="7006,824" coordsize="3396,3173" path="m7006,3997l7015,3776,7032,3548,7039,3318,7056,3090,7066,2859,7082,2648,7090,2454,7099,2367,7106,2286,7123,2137,7133,2005,7150,1890,7157,1784,7174,1688,7190,1599,7200,1530,7217,1458,7224,1414,7241,1371,7265,1309,7291,1256,7315,1210,7342,1141,7366,1078,7399,1018,7409,992,7426,973,7442,966,7450,966,7476,973,7510,999,7534,1009,7591,1018,7642,1009,7668,999,7692,982,7742,956,7850,920,7901,903,7961,894,8018,886,8069,886,8119,867,8170,860,8220,850,8278,850,8386,841,8486,834,8597,834,8645,824,9180,824,9230,834,9341,834,9442,834,9557,834,9658,834,9766,841,9876,850,9977,850,10025,850,10085,860,10193,860,10294,867,10402,877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36" o:spid="_x0000_s5036" o:spt="203" style="position:absolute;left:7006;top:841;height:3156;width:3070;" coordorigin="7006,841" coordsize="3070,3156">
              <o:lock v:ext="edit"/>
              <v:shape id="_x0000_s5037" o:spid="_x0000_s5037" style="position:absolute;left:7006;top:841;height:3156;width:3070;" filled="f" stroked="t" coordorigin="7006,841" coordsize="3070,3156" path="m7006,3997l7015,3766,7032,3522,7039,3274,7056,3027,7066,2790,7082,2569,7090,2367,7099,2278,7106,2190,7116,2048,7133,1926,7150,1810,7157,1714,7174,1626,7190,1546,7207,1477,7217,1405,7241,1290,7265,1194,7291,1124,7325,1052,7366,1035,7426,1035,7476,1035,7534,1026,7591,1009,7642,982,7692,956,7793,913,7961,886,8069,877,8170,860,8278,850,8386,850,8436,841,8863,841,8921,850,9022,850,9132,850,9230,860,9281,867,9341,867,9442,867,9499,867,9557,877,9607,877,9658,886,9766,894,9876,903,9977,920,10075,939e">
                <v:path arrowok="t"/>
                <v:fill on="f" focussize="0,0"/>
                <v:stroke weight="0.49007874015748pt" color="#FF00FF"/>
                <v:imagedata o:title=""/>
                <o:lock v:ext="edit"/>
              </v:shape>
            </v:group>
            <v:group id="_x0000_s5038" o:spid="_x0000_s5038" o:spt="203" style="position:absolute;left:6998;top:805;height:3192;width:3403;" coordorigin="6998,805" coordsize="3403,3192">
              <o:lock v:ext="edit"/>
              <v:shape id="_x0000_s5039" o:spid="_x0000_s5039" style="position:absolute;left:6998;top:805;height:3192;width:3403;" filled="f" stroked="t" coordorigin="6998,805" coordsize="3403,3192" path="m6998,3997l7015,3793,7022,3582,7039,3370,7049,3159,7066,2958,7082,2763,7090,2674,7090,2595,7099,2526,7106,2454,7116,2367,7133,2286,7150,2216,7166,2163,7190,2058,7217,1952,7234,1882,7241,1794,7265,1626,7274,1546,7291,1467,7298,1398,7315,1335,7332,1290,7342,1246,7375,1184,7409,1131,7433,1088,7459,1045,7483,999,7510,966,7534,946,7558,946,7584,973,7618,992,7642,1009,7692,1009,7742,992,7793,973,7850,956,7961,930,8069,903,8170,877,8278,860,8386,850,8436,841,8486,834,8597,834,8645,824,8695,814,8806,814,8921,814,8971,805,9022,805,9132,805,9180,805,9230,814,10025,814,10075,824,10193,824,10294,824,10402,834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40" o:spid="_x0000_s5040" o:spt="203" style="position:absolute;left:6998;top:834;height:3163;width:3403;" coordorigin="6998,834" coordsize="3403,3163">
              <o:lock v:ext="edit"/>
              <v:shape id="_x0000_s5041" o:spid="_x0000_s5041" style="position:absolute;left:6998;top:834;height:3163;width:3403;" filled="f" stroked="t" coordorigin="6998,834" coordsize="3403,3163" path="m6998,3997l7015,3766,7022,3529,7039,3282,7049,3037,7066,2806,7082,2586,7090,2384,7099,2295,7106,2206,7123,2067,7133,1942,7150,1837,7166,1731,7174,1642,7190,1563,7207,1494,7217,1431,7224,1378,7241,1326,7265,1246,7291,1184,7315,1131,7342,1088,7366,1045,7399,1018,7426,999,7450,999,7476,1009,7510,1018,7534,1026,7558,1026,7591,1018,7642,992,7692,966,7742,939,7793,920,7850,913,7901,894,7961,886,8018,877,8069,877,8119,860,8170,850,8278,850,8386,841,8496,834,8597,834,8695,834,8806,834,8914,834,9022,834,9082,834,9132,841,9230,841,9281,841,9341,850,9442,850,9499,850,9557,860,9658,860,9766,867,9876,877,9977,877,10025,886,10075,894,10135,894,10193,903,10243,913,10294,920,10402,939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42" o:spid="_x0000_s5042" o:spt="203" style="position:absolute;left:6982;top:3970;height:53;width:50;" coordorigin="6982,3970" coordsize="50,53">
              <o:lock v:ext="edit"/>
              <v:shape id="_x0000_s5043" o:spid="_x0000_s5043" style="position:absolute;left:6982;top:3970;height:53;width:50;" fillcolor="#00007F" filled="t" stroked="f" coordorigin="6982,3970" coordsize="50,53" path="m7006,3970l6982,3997,7006,4023,7032,3997,7006,39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44" o:spid="_x0000_s5044" o:spt="203" style="position:absolute;left:6982;top:3970;height:53;width:50;" coordorigin="6982,3970" coordsize="50,53">
              <o:lock v:ext="edit"/>
              <v:shape id="_x0000_s5045" o:spid="_x0000_s5045" style="position:absolute;left:6982;top:3970;height:53;width:50;" filled="f" stroked="t" coordorigin="6982,3970" coordsize="50,53" path="m7006,3970l7032,3997,7006,4023,6982,3997,7006,3970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46" o:spid="_x0000_s5046" o:spt="203" style="position:absolute;left:7082;top:2259;height:53;width:50;" coordorigin="7082,2259" coordsize="50,53">
              <o:lock v:ext="edit"/>
              <v:shape id="_x0000_s5047" o:spid="_x0000_s5047" style="position:absolute;left:7082;top:2259;height:53;width:50;" fillcolor="#00007F" filled="t" stroked="f" coordorigin="7082,2259" coordsize="50,53" path="m7106,2259l7082,2286,7106,2312,7133,2286,7106,22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48" o:spid="_x0000_s5048" o:spt="203" style="position:absolute;left:7082;top:2259;height:53;width:50;" coordorigin="7082,2259" coordsize="50,53">
              <o:lock v:ext="edit"/>
              <v:shape id="_x0000_s5049" o:spid="_x0000_s5049" style="position:absolute;left:7082;top:2259;height:53;width:50;" filled="f" stroked="t" coordorigin="7082,2259" coordsize="50,53" path="m7106,2259l7133,2286,7106,2312,7082,2286,7106,2259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050" o:spid="_x0000_s5050" o:spt="203" style="position:absolute;left:7190;top:1431;height:53;width:50;" coordorigin="7190,1431" coordsize="50,53">
              <o:lock v:ext="edit"/>
              <v:shape id="_x0000_s5051" o:spid="_x0000_s5051" style="position:absolute;left:7190;top:1431;height:53;width:50;" fillcolor="#00007F" filled="t" stroked="f" coordorigin="7190,1431" coordsize="50,53" path="m7217,1431l7190,1458,7217,1484,7241,1458,7217,14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52" o:spid="_x0000_s5052" o:spt="203" style="position:absolute;left:7190;top:1431;height:53;width:50;" coordorigin="7190,1431" coordsize="50,53">
              <o:lock v:ext="edit"/>
              <v:shape id="_x0000_s5053" o:spid="_x0000_s5053" style="position:absolute;left:7190;top:1431;height:53;width:50;" filled="f" stroked="t" coordorigin="7190,1431" coordsize="50,53" path="m7217,1431l7241,1458,7217,1484,7190,1458,7217,1431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  <v:shape id="_x0000_s5054" o:spid="_x0000_s5054" o:spt="75" type="#_x0000_t75" style="position:absolute;left:7264;top:774;height:593;width:3169;" filled="f" coordsize="21600,21600">
                <v:path/>
                <v:fill on="f" focussize="0,0"/>
                <v:stroke/>
                <v:imagedata r:id="rId410" o:title=""/>
                <o:lock v:ext="edit" aspectratio="t"/>
              </v:shape>
            </v:group>
            <v:group id="_x0000_s5055" o:spid="_x0000_s5055" o:spt="203" style="position:absolute;left:6982;top:3970;height:43;width:41;" coordorigin="6982,3970" coordsize="41,43">
              <o:lock v:ext="edit"/>
              <v:shape id="_x0000_s5056" o:spid="_x0000_s5056" style="position:absolute;left:6982;top:3970;height:43;width:41;" filled="f" stroked="t" coordorigin="6982,3970" coordsize="41,43" path="m6982,3992l7022,3992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057" o:spid="_x0000_s5057" o:spt="203" style="position:absolute;left:6982;top:3970;height:43;width:41;" coordorigin="6982,3970" coordsize="41,43">
              <o:lock v:ext="edit"/>
              <v:shape id="_x0000_s5058" o:spid="_x0000_s5058" style="position:absolute;left:6982;top:3970;height:43;width:41;" filled="f" stroked="t" coordorigin="6982,3970" coordsize="41,43" path="m6977,3992l7027,3992e">
                <v:path arrowok="t"/>
                <v:fill on="f" focussize="0,0"/>
                <v:stroke weight="2.75007874015748pt" color="#FF00FF"/>
                <v:imagedata o:title=""/>
                <o:lock v:ext="edit"/>
              </v:shape>
            </v:group>
            <v:group id="_x0000_s5059" o:spid="_x0000_s5059" o:spt="203" style="position:absolute;left:7082;top:2163;height:43;width:41;" coordorigin="7082,2163" coordsize="41,43">
              <o:lock v:ext="edit"/>
              <v:shape id="_x0000_s5060" o:spid="_x0000_s5060" style="position:absolute;left:7082;top:2163;height:43;width:41;" filled="f" stroked="t" coordorigin="7082,2163" coordsize="41,43" path="m7082,2185l7123,2185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061" o:spid="_x0000_s5061" o:spt="203" style="position:absolute;left:7082;top:2163;height:43;width:41;" coordorigin="7082,2163" coordsize="41,43">
              <o:lock v:ext="edit"/>
              <v:shape id="_x0000_s5062" o:spid="_x0000_s5062" style="position:absolute;left:7082;top:2163;height:43;width:41;" filled="f" stroked="t" coordorigin="7082,2163" coordsize="41,43" path="m7077,2185l7128,2185e">
                <v:path arrowok="t"/>
                <v:fill on="f" focussize="0,0"/>
                <v:stroke weight="2.75007874015748pt" color="#FF00FF"/>
                <v:imagedata o:title=""/>
                <o:lock v:ext="edit"/>
              </v:shape>
            </v:group>
            <v:group id="_x0000_s5063" o:spid="_x0000_s5063" o:spt="203" style="position:absolute;left:7190;top:1378;height:46;width:43;" coordorigin="7190,1378" coordsize="43,46">
              <o:lock v:ext="edit"/>
              <v:shape id="_x0000_s5064" o:spid="_x0000_s5064" style="position:absolute;left:7190;top:1378;height:46;width:43;" filled="f" stroked="t" coordorigin="7190,1378" coordsize="43,46" path="m7190,1401l7234,140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065" o:spid="_x0000_s5065" o:spt="203" style="position:absolute;left:7190;top:1378;height:46;width:43;" coordorigin="7190,1378" coordsize="43,46">
              <o:lock v:ext="edit"/>
              <v:shape id="_x0000_s5066" o:spid="_x0000_s5066" style="position:absolute;left:7190;top:1378;height:46;width:43;" filled="f" stroked="t" coordorigin="7190,1378" coordsize="43,46" path="m7185,1401l7239,1401e">
                <v:path arrowok="t"/>
                <v:fill on="f" focussize="0,0"/>
                <v:stroke weight="2.87007874015748pt" color="#FF00FF"/>
                <v:imagedata o:title=""/>
                <o:lock v:ext="edit"/>
              </v:shape>
            </v:group>
            <v:group id="_x0000_s5067" o:spid="_x0000_s5067" o:spt="203" style="position:absolute;left:6972;top:3970;height:53;width:50;" coordorigin="6972,3970" coordsize="50,53">
              <o:lock v:ext="edit"/>
              <v:shape id="_x0000_s5068" o:spid="_x0000_s5068" style="position:absolute;left:6972;top:3970;height:53;width:50;" fillcolor="#007F00" filled="t" stroked="f" coordorigin="6972,3970" coordsize="50,53" path="m6998,3970l6972,4023,7022,4023,6998,39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69" o:spid="_x0000_s5069" o:spt="203" style="position:absolute;left:6972;top:3970;height:53;width:50;" coordorigin="6972,3970" coordsize="50,53">
              <o:lock v:ext="edit"/>
              <v:shape id="_x0000_s5070" o:spid="_x0000_s5070" style="position:absolute;left:6972;top:3970;height:53;width:50;" filled="f" stroked="t" coordorigin="6972,3970" coordsize="50,53" path="m6998,3970l7022,4023,6972,4023,6998,3970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1" o:spid="_x0000_s5071" o:spt="203" style="position:absolute;left:7082;top:2427;height:53;width:50;" coordorigin="7082,2427" coordsize="50,53">
              <o:lock v:ext="edit"/>
              <v:shape id="_x0000_s5072" o:spid="_x0000_s5072" style="position:absolute;left:7082;top:2427;height:53;width:50;" fillcolor="#007F00" filled="t" stroked="f" coordorigin="7082,2427" coordsize="50,53" path="m7106,2427l7082,2480,7133,2480,7106,24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73" o:spid="_x0000_s5073" o:spt="203" style="position:absolute;left:7082;top:2427;height:53;width:50;" coordorigin="7082,2427" coordsize="50,53">
              <o:lock v:ext="edit"/>
              <v:shape id="_x0000_s5074" o:spid="_x0000_s5074" style="position:absolute;left:7082;top:2427;height:53;width:50;" filled="f" stroked="t" coordorigin="7082,2427" coordsize="50,53" path="m7106,2427l7133,2480,7082,2480,7106,2427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5" o:spid="_x0000_s5075" o:spt="203" style="position:absolute;left:7190;top:1926;height:53;width:50;" coordorigin="7190,1926" coordsize="50,53">
              <o:lock v:ext="edit"/>
              <v:shape id="_x0000_s5076" o:spid="_x0000_s5076" style="position:absolute;left:7190;top:1926;height:53;width:50;" fillcolor="#007F00" filled="t" stroked="f" coordorigin="7190,1926" coordsize="50,53" path="m7217,1926l7190,1978,7241,1978,7217,1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077" o:spid="_x0000_s5077" o:spt="203" style="position:absolute;left:7190;top:1926;height:53;width:50;" coordorigin="7190,1926" coordsize="50,53">
              <o:lock v:ext="edit"/>
              <v:shape id="_x0000_s5078" o:spid="_x0000_s5078" style="position:absolute;left:7190;top:1926;height:53;width:50;" filled="f" stroked="t" coordorigin="7190,1926" coordsize="50,53" path="m7217,1926l7241,1978,7190,1978,7217,1926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079" o:spid="_x0000_s5079" o:spt="203" style="position:absolute;left:6972;top:3970;height:26;width:26;" coordorigin="6972,3970" coordsize="26,26">
              <o:lock v:ext="edit"/>
              <v:shape id="_x0000_s5080" o:spid="_x0000_s5080" style="position:absolute;left:6972;top:3970;height:26;width:26;" filled="f" stroked="t" coordorigin="6972,3970" coordsize="26,26" path="m6998,3997l6972,397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1" o:spid="_x0000_s5081" o:spt="203" style="position:absolute;left:6998;top:3997;height:26;width:24;" coordorigin="6998,3997" coordsize="24,26">
              <o:lock v:ext="edit"/>
              <v:shape id="_x0000_s5082" o:spid="_x0000_s5082" style="position:absolute;left:6998;top:3997;height:26;width:24;" filled="f" stroked="t" coordorigin="6998,3997" coordsize="24,26" path="m6998,3997l7022,402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3" o:spid="_x0000_s5083" o:spt="203" style="position:absolute;left:6972;top:3997;height:26;width:26;" coordorigin="6972,3997" coordsize="26,26">
              <o:lock v:ext="edit"/>
              <v:shape id="_x0000_s5084" o:spid="_x0000_s5084" style="position:absolute;left:6972;top:3997;height:26;width:26;" filled="f" stroked="t" coordorigin="6972,3997" coordsize="26,26" path="m6998,3997l6972,402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5" o:spid="_x0000_s5085" o:spt="203" style="position:absolute;left:6998;top:3970;height:26;width:24;" coordorigin="6998,3970" coordsize="24,26">
              <o:lock v:ext="edit"/>
              <v:shape id="_x0000_s5086" o:spid="_x0000_s5086" style="position:absolute;left:6998;top:3970;height:26;width:24;" filled="f" stroked="t" coordorigin="6998,3970" coordsize="24,26" path="m6998,3997l7022,397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7" o:spid="_x0000_s5087" o:spt="203" style="position:absolute;left:7082;top:2180;height:26;width:24;" coordorigin="7082,2180" coordsize="24,26">
              <o:lock v:ext="edit"/>
              <v:shape id="_x0000_s5088" o:spid="_x0000_s5088" style="position:absolute;left:7082;top:2180;height:26;width:24;" filled="f" stroked="t" coordorigin="7082,2180" coordsize="24,26" path="m7106,2206l7082,218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89" o:spid="_x0000_s5089" o:spt="203" style="position:absolute;left:7106;top:2206;height:26;width:26;" coordorigin="7106,2206" coordsize="26,26">
              <o:lock v:ext="edit"/>
              <v:shape id="_x0000_s5090" o:spid="_x0000_s5090" style="position:absolute;left:7106;top:2206;height:26;width:26;" filled="f" stroked="t" coordorigin="7106,2206" coordsize="26,26" path="m7106,2206l7133,223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1" o:spid="_x0000_s5091" o:spt="203" style="position:absolute;left:7082;top:2206;height:26;width:24;" coordorigin="7082,2206" coordsize="24,26">
              <o:lock v:ext="edit"/>
              <v:shape id="_x0000_s5092" o:spid="_x0000_s5092" style="position:absolute;left:7082;top:2206;height:26;width:24;" filled="f" stroked="t" coordorigin="7082,2206" coordsize="24,26" path="m7106,2206l7082,2233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3" o:spid="_x0000_s5093" o:spt="203" style="position:absolute;left:7106;top:2180;height:26;width:26;" coordorigin="7106,2180" coordsize="26,26">
              <o:lock v:ext="edit"/>
              <v:shape id="_x0000_s5094" o:spid="_x0000_s5094" style="position:absolute;left:7106;top:2180;height:26;width:26;" filled="f" stroked="t" coordorigin="7106,2180" coordsize="26,26" path="m7106,2206l7133,218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5" o:spid="_x0000_s5095" o:spt="203" style="position:absolute;left:7190;top:1405;height:26;width:26;" coordorigin="7190,1405" coordsize="26,26">
              <o:lock v:ext="edit"/>
              <v:shape id="_x0000_s5096" o:spid="_x0000_s5096" style="position:absolute;left:7190;top:1405;height:26;width:26;" filled="f" stroked="t" coordorigin="7190,1405" coordsize="26,26" path="m7217,1431l7190,1405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7" o:spid="_x0000_s5097" o:spt="203" style="position:absolute;left:7217;top:1431;height:26;width:24;" coordorigin="7217,1431" coordsize="24,26">
              <o:lock v:ext="edit"/>
              <v:shape id="_x0000_s5098" o:spid="_x0000_s5098" style="position:absolute;left:7217;top:1431;height:26;width:24;" filled="f" stroked="t" coordorigin="7217,1431" coordsize="24,26" path="m7217,1431l7241,1458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099" o:spid="_x0000_s5099" o:spt="203" style="position:absolute;left:7190;top:1431;height:26;width:26;" coordorigin="7190,1431" coordsize="26,26">
              <o:lock v:ext="edit"/>
              <v:shape id="_x0000_s5100" o:spid="_x0000_s5100" style="position:absolute;left:7190;top:1431;height:26;width:26;" filled="f" stroked="t" coordorigin="7190,1431" coordsize="26,26" path="m7217,1431l7190,1458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01" o:spid="_x0000_s5101" o:spt="203" style="position:absolute;left:7217;top:1405;height:26;width:24;" coordorigin="7217,1405" coordsize="24,26">
              <o:lock v:ext="edit"/>
              <v:shape id="_x0000_s5102" o:spid="_x0000_s5102" style="position:absolute;left:7217;top:1405;height:26;width:24;" filled="f" stroked="t" coordorigin="7217,1405" coordsize="24,26" path="m7217,1431l7241,1405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  <v:shape id="_x0000_s5103" o:spid="_x0000_s5103" o:spt="75" type="#_x0000_t75" style="position:absolute;left:6766;top:3577;height:295;width:134;" filled="f" coordsize="21600,21600">
                <v:path/>
                <v:fill on="f" focussize="0,0"/>
                <v:stroke/>
                <v:imagedata r:id="rId234" o:title=""/>
                <o:lock v:ext="edit" aspectratio="t"/>
              </v:shape>
              <v:shape id="_x0000_s5104" o:spid="_x0000_s5104" o:spt="75" type="#_x0000_t75" style="position:absolute;left:6761;top:3188;height:295;width:154;" filled="f" coordsize="21600,21600">
                <v:path/>
                <v:fill on="f" focussize="0,0"/>
                <v:stroke/>
                <v:imagedata r:id="rId411" o:title=""/>
                <o:lock v:ext="edit" aspectratio="t"/>
              </v:shape>
              <v:shape id="_x0000_s5105" o:spid="_x0000_s5105" o:spt="75" type="#_x0000_t75" style="position:absolute;left:6761;top:2809;height:295;width:154;" filled="f" coordsize="21600,21600">
                <v:path/>
                <v:fill on="f" focussize="0,0"/>
                <v:stroke/>
                <v:imagedata r:id="rId236" o:title=""/>
                <o:lock v:ext="edit" aspectratio="t"/>
              </v:shape>
              <v:shape id="_x0000_s5106" o:spid="_x0000_s5106" o:spt="75" type="#_x0000_t75" style="position:absolute;left:6758;top:2430;height:295;width:154;" filled="f" coordsize="21600,21600">
                <v:path/>
                <v:fill on="f" focussize="0,0"/>
                <v:stroke/>
                <v:imagedata r:id="rId178" o:title=""/>
                <o:lock v:ext="edit" aspectratio="t"/>
              </v:shape>
              <v:shape id="_x0000_s5107" o:spid="_x0000_s5107" o:spt="75" type="#_x0000_t75" style="position:absolute;left:6761;top:2043;height:295;width:154;" filled="f" coordsize="21600,21600">
                <v:path/>
                <v:fill on="f" focussize="0,0"/>
                <v:stroke/>
                <v:imagedata r:id="rId340" o:title=""/>
                <o:lock v:ext="edit" aspectratio="t"/>
              </v:shape>
              <v:shape id="_x0000_s5108" o:spid="_x0000_s5108" o:spt="75" type="#_x0000_t75" style="position:absolute;left:6761;top:1664;height:295;width:154;" filled="f" coordsize="21600,21600">
                <v:path/>
                <v:fill on="f" focussize="0,0"/>
                <v:stroke/>
                <v:imagedata r:id="rId197" o:title=""/>
                <o:lock v:ext="edit" aspectratio="t"/>
              </v:shape>
              <v:shape id="_x0000_s5109" o:spid="_x0000_s5109" o:spt="75" type="#_x0000_t75" style="position:absolute;left:6761;top:1285;height:295;width:154;" filled="f" coordsize="21600,21600">
                <v:path/>
                <v:fill on="f" focussize="0,0"/>
                <v:stroke/>
                <v:imagedata r:id="rId195" o:title=""/>
                <o:lock v:ext="edit" aspectratio="t"/>
              </v:shape>
              <v:shape id="_x0000_s5110" o:spid="_x0000_s5110" o:spt="75" type="#_x0000_t75" style="position:absolute;left:6761;top:896;height:295;width:154;" filled="f" coordsize="21600,21600">
                <v:path/>
                <v:fill on="f" focussize="0,0"/>
                <v:stroke/>
                <v:imagedata r:id="rId169" o:title=""/>
                <o:lock v:ext="edit" aspectratio="t"/>
              </v:shape>
              <v:shape id="_x0000_s5111" o:spid="_x0000_s5111" o:spt="75" type="#_x0000_t75" style="position:absolute;left:6761;top:517;height:295;width:154;" filled="f" coordsize="21600,21600">
                <v:path/>
                <v:fill on="f" focussize="0,0"/>
                <v:stroke/>
                <v:imagedata r:id="rId167" o:title=""/>
                <o:lock v:ext="edit" aspectratio="t"/>
              </v:shape>
              <v:shape id="_x0000_s5112" o:spid="_x0000_s5112" o:spt="75" type="#_x0000_t75" style="position:absolute;left:6833;top:3954;height:444;width:209;" filled="f" coordsize="21600,21600">
                <v:path/>
                <v:fill on="f" focussize="0,0"/>
                <v:stroke/>
                <v:imagedata r:id="rId412" o:title=""/>
                <o:lock v:ext="edit" aspectratio="t"/>
              </v:shape>
              <v:shape id="_x0000_s5113" o:spid="_x0000_s5113" o:spt="75" type="#_x0000_t75" style="position:absolute;left:7692;top:4102;height:295;width:187;" filled="f" coordsize="21600,21600">
                <v:path/>
                <v:fill on="f" focussize="0,0"/>
                <v:stroke/>
                <v:imagedata r:id="rId413" o:title=""/>
                <o:lock v:ext="edit" aspectratio="t"/>
              </v:shape>
              <v:shape id="_x0000_s5114" o:spid="_x0000_s5114" o:spt="75" type="#_x0000_t75" style="position:absolute;left:8518;top:4102;height:288;width:58;" filled="f" coordsize="21600,21600">
                <v:path/>
                <v:fill on="f" focussize="0,0"/>
                <v:stroke/>
                <v:imagedata r:id="rId239" o:title=""/>
                <o:lock v:ext="edit" aspectratio="t"/>
              </v:shape>
              <v:shape id="_x0000_s5115" o:spid="_x0000_s5115" o:spt="75" type="#_x0000_t75" style="position:absolute;left:9245;top:4102;height:290;width:182;" filled="f" coordsize="21600,21600">
                <v:path/>
                <v:fill on="f" focussize="0,0"/>
                <v:stroke/>
                <v:imagedata r:id="rId414" o:title=""/>
                <o:lock v:ext="edit" aspectratio="t"/>
              </v:shape>
              <v:shape id="_x0000_s5116" o:spid="_x0000_s5116" o:spt="75" type="#_x0000_t75" style="position:absolute;left:10058;top:4102;height:288;width:77;" filled="f" coordsize="21600,21600">
                <v:path/>
                <v:fill on="f" focussize="0,0"/>
                <v:stroke/>
                <v:imagedata r:id="rId357" o:title=""/>
                <o:lock v:ext="edit" aspectratio="t"/>
              </v:shape>
              <v:shape id="_x0000_s5117" o:spid="_x0000_s5117" o:spt="75" type="#_x0000_t75" style="position:absolute;left:10788;top:4102;height:290;width:185;" filled="f" coordsize="21600,21600">
                <v:path/>
                <v:fill on="f" focussize="0,0"/>
                <v:stroke/>
                <v:imagedata r:id="rId415" o:title=""/>
                <o:lock v:ext="edit" aspectratio="t"/>
              </v:shape>
              <v:shape id="_x0000_s5118" o:spid="_x0000_s5118" o:spt="75" type="#_x0000_t75" style="position:absolute;left:8441;top:4446;height:403;width:422;" filled="f" coordsize="21600,21600">
                <v:path/>
                <v:fill on="f" focussize="0,0"/>
                <v:stroke/>
                <v:imagedata r:id="rId416" o:title=""/>
                <o:lock v:ext="edit" aspectratio="t"/>
              </v:shape>
              <v:shape id="_x0000_s5119" o:spid="_x0000_s5119" o:spt="75" type="#_x0000_t75" style="position:absolute;left:8926;top:4446;height:504;width:624;" filled="f" coordsize="21600,21600">
                <v:path/>
                <v:fill on="f" focussize="0,0"/>
                <v:stroke/>
                <v:imagedata r:id="rId417" o:title=""/>
                <o:lock v:ext="edit" aspectratio="t"/>
              </v:shape>
            </v:group>
            <v:group id="_x0000_s5120" o:spid="_x0000_s5120" o:spt="203" style="position:absolute;left:8988;top:2958;height:917;width:674;" coordorigin="8988,2958" coordsize="674,917">
              <o:lock v:ext="edit"/>
              <v:shape id="_x0000_s5121" o:spid="_x0000_s5121" style="position:absolute;left:8988;top:2958;height:917;width:674;" fillcolor="#FFFFFF" filled="t" stroked="f" coordorigin="8988,2958" coordsize="674,917" path="m8988,3874l9662,3874,9662,2958,8988,2958,8988,3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22" o:spid="_x0000_s5122" o:spt="203" style="position:absolute;left:8988;top:2958;height:917;width:674;" coordorigin="8988,2958" coordsize="674,917">
              <o:lock v:ext="edit"/>
              <v:shape id="_x0000_s5123" o:spid="_x0000_s5123" style="position:absolute;left:8988;top:2958;height:917;width:674;" filled="f" stroked="t" coordorigin="8988,2958" coordsize="674,917" path="m8988,3874l9662,3874,9662,2958,8988,2958,8988,3874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24" o:spid="_x0000_s5124" o:spt="203" style="position:absolute;left:9038;top:3090;height:2;width:226;" coordorigin="9038,3090" coordsize="226,2">
              <o:lock v:ext="edit"/>
              <v:shape id="_x0000_s5125" o:spid="_x0000_s5125" style="position:absolute;left:9038;top:3090;height:2;width:226;" filled="f" stroked="t" coordorigin="9038,3090" coordsize="226,0" path="m9038,3090l9264,3090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</v:group>
            <v:group id="_x0000_s5126" o:spid="_x0000_s5126" o:spt="203" style="position:absolute;left:9122;top:3063;height:53;width:50;" coordorigin="9122,3063" coordsize="50,53">
              <o:lock v:ext="edit"/>
              <v:shape id="_x0000_s5127" o:spid="_x0000_s5127" style="position:absolute;left:9122;top:3063;height:53;width:50;" fillcolor="#00007F" filled="t" stroked="f" coordorigin="9122,3063" coordsize="50,53" path="m9146,3063l9122,3090,9146,3116,9173,3090,9146,30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28" o:spid="_x0000_s5128" o:spt="203" style="position:absolute;left:9122;top:3063;height:53;width:50;" coordorigin="9122,3063" coordsize="50,53">
              <o:lock v:ext="edit"/>
              <v:shape id="_x0000_s5129" o:spid="_x0000_s5129" style="position:absolute;left:9122;top:3063;height:53;width:50;" filled="f" stroked="t" coordorigin="9122,3063" coordsize="50,53" path="m9146,3063l9173,3090,9146,3116,9122,3090,9146,3063xe">
                <v:path arrowok="t"/>
                <v:fill on="f" focussize="0,0"/>
                <v:stroke weight="0.49007874015748pt" color="#00007F"/>
                <v:imagedata o:title=""/>
                <o:lock v:ext="edit"/>
              </v:shape>
              <v:shape id="_x0000_s5130" o:spid="_x0000_s5130" o:spt="75" type="#_x0000_t75" style="position:absolute;left:9350;top:3030;height:346;width:173;" filled="f" coordsize="21600,21600">
                <v:path/>
                <v:fill on="f" focussize="0,0"/>
                <v:stroke/>
                <v:imagedata r:id="rId418" o:title=""/>
                <o:lock v:ext="edit" aspectratio="t"/>
              </v:shape>
              <v:shape id="_x0000_s5131" o:spid="_x0000_s5131" o:spt="75" type="#_x0000_t75" style="position:absolute;left:9523;top:3030;height:338;width:115;" filled="f" coordsize="21600,21600">
                <v:path/>
                <v:fill on="f" focussize="0,0"/>
                <v:stroke/>
                <v:imagedata r:id="rId419" o:title=""/>
                <o:lock v:ext="edit" aspectratio="t"/>
              </v:shape>
            </v:group>
            <v:group id="_x0000_s5132" o:spid="_x0000_s5132" o:spt="203" style="position:absolute;left:9038;top:3318;height:2;width:226;" coordorigin="9038,3318" coordsize="226,2">
              <o:lock v:ext="edit"/>
              <v:shape id="_x0000_s5133" o:spid="_x0000_s5133" style="position:absolute;left:9038;top:3318;height:2;width:226;" filled="f" stroked="t" coordorigin="9038,3318" coordsize="226,0" path="m9038,3318l9264,3318e">
                <v:path arrowok="t"/>
                <v:fill on="f" focussize="0,0"/>
                <v:stroke weight="0.49007874015748pt" color="#FF00FF"/>
                <v:imagedata o:title=""/>
                <o:lock v:ext="edit"/>
              </v:shape>
            </v:group>
            <v:group id="_x0000_s5134" o:spid="_x0000_s5134" o:spt="203" style="position:absolute;left:9122;top:3291;height:46;width:41;" coordorigin="9122,3291" coordsize="41,46">
              <o:lock v:ext="edit"/>
              <v:shape id="_x0000_s5135" o:spid="_x0000_s5135" style="position:absolute;left:9122;top:3291;height:46;width:41;" filled="f" stroked="t" coordorigin="9122,3291" coordsize="41,46" path="m9122,3314l9163,3314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136" o:spid="_x0000_s5136" o:spt="203" style="position:absolute;left:9122;top:3291;height:46;width:41;" coordorigin="9122,3291" coordsize="41,46">
              <o:lock v:ext="edit"/>
              <v:shape id="_x0000_s5137" o:spid="_x0000_s5137" style="position:absolute;left:9122;top:3291;height:46;width:41;" filled="f" stroked="t" coordorigin="9122,3291" coordsize="41,46" path="m9117,3314l9168,3314e">
                <v:path arrowok="t"/>
                <v:fill on="f" focussize="0,0"/>
                <v:stroke weight="2.87007874015748pt" color="#FF00FF"/>
                <v:imagedata o:title=""/>
                <o:lock v:ext="edit"/>
              </v:shape>
              <v:shape id="_x0000_s5138" o:spid="_x0000_s5138" o:spt="75" type="#_x0000_t75" style="position:absolute;left:9350;top:3260;height:338;width:154;" filled="f" coordsize="21600,21600">
                <v:path/>
                <v:fill on="f" focussize="0,0"/>
                <v:stroke/>
                <v:imagedata r:id="rId420" o:title=""/>
                <o:lock v:ext="edit" aspectratio="t"/>
              </v:shape>
              <v:shape id="_x0000_s5139" o:spid="_x0000_s5139" o:spt="75" type="#_x0000_t75" style="position:absolute;left:9523;top:3260;height:338;width:115;" filled="f" coordsize="21600,21600">
                <v:path/>
                <v:fill on="f" focussize="0,0"/>
                <v:stroke/>
                <v:imagedata r:id="rId421" o:title=""/>
                <o:lock v:ext="edit" aspectratio="t"/>
              </v:shape>
            </v:group>
            <v:group id="_x0000_s5140" o:spid="_x0000_s5140" o:spt="203" style="position:absolute;left:9038;top:3548;height:2;width:226;" coordorigin="9038,3548" coordsize="226,2">
              <o:lock v:ext="edit"/>
              <v:shape id="_x0000_s5141" o:spid="_x0000_s5141" style="position:absolute;left:9038;top:3548;height:2;width:226;" filled="f" stroked="t" coordorigin="9038,3548" coordsize="226,0" path="m9038,3548l9264,3548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</v:group>
            <v:group id="_x0000_s5142" o:spid="_x0000_s5142" o:spt="203" style="position:absolute;left:9122;top:3522;height:53;width:50;" coordorigin="9122,3522" coordsize="50,53">
              <o:lock v:ext="edit"/>
              <v:shape id="_x0000_s5143" o:spid="_x0000_s5143" style="position:absolute;left:9122;top:3522;height:53;width:50;" fillcolor="#007F00" filled="t" stroked="f" coordorigin="9122,3522" coordsize="50,53" path="m9146,3522l9122,3574,9173,3574,9146,35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144" o:spid="_x0000_s5144" o:spt="203" style="position:absolute;left:9122;top:3522;height:53;width:50;" coordorigin="9122,3522" coordsize="50,53">
              <o:lock v:ext="edit"/>
              <v:shape id="_x0000_s5145" o:spid="_x0000_s5145" style="position:absolute;left:9122;top:3522;height:53;width:50;" filled="f" stroked="t" coordorigin="9122,3522" coordsize="50,53" path="m9146,3522l9173,3574,9122,3574,9146,3522xe">
                <v:path arrowok="t"/>
                <v:fill on="f" focussize="0,0"/>
                <v:stroke weight="0.49007874015748pt" color="#007F00"/>
                <v:imagedata o:title=""/>
                <o:lock v:ext="edit"/>
              </v:shape>
              <v:shape id="_x0000_s5146" o:spid="_x0000_s5146" o:spt="75" type="#_x0000_t75" style="position:absolute;left:9355;top:3490;height:338;width:173;" filled="f" coordsize="21600,21600">
                <v:path/>
                <v:fill on="f" focussize="0,0"/>
                <v:stroke/>
                <v:imagedata r:id="rId422" o:title=""/>
                <o:lock v:ext="edit" aspectratio="t"/>
              </v:shape>
              <v:shape id="_x0000_s5147" o:spid="_x0000_s5147" o:spt="75" type="#_x0000_t75" style="position:absolute;left:9523;top:3488;height:338;width:115;" filled="f" coordsize="21600,21600">
                <v:path/>
                <v:fill on="f" focussize="0,0"/>
                <v:stroke/>
                <v:imagedata r:id="rId423" o:title=""/>
                <o:lock v:ext="edit" aspectratio="t"/>
              </v:shape>
            </v:group>
            <v:group id="_x0000_s5148" o:spid="_x0000_s5148" o:spt="203" style="position:absolute;left:9038;top:3776;height:2;width:226;" coordorigin="9038,3776" coordsize="226,2">
              <o:lock v:ext="edit"/>
              <v:shape id="_x0000_s5149" o:spid="_x0000_s5149" style="position:absolute;left:9038;top:3776;height:2;width:226;" filled="f" stroked="t" coordorigin="9038,3776" coordsize="226,0" path="m9038,3776l9264,3776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0" o:spid="_x0000_s5150" o:spt="203" style="position:absolute;left:9122;top:3750;height:26;width:24;" coordorigin="9122,3750" coordsize="24,26">
              <o:lock v:ext="edit"/>
              <v:shape id="_x0000_s5151" o:spid="_x0000_s5151" style="position:absolute;left:9122;top:3750;height:26;width:24;" filled="f" stroked="t" coordorigin="9122,3750" coordsize="24,26" path="m9146,3776l9122,375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2" o:spid="_x0000_s5152" o:spt="203" style="position:absolute;left:9146;top:3776;height:26;width:26;" coordorigin="9146,3776" coordsize="26,26">
              <o:lock v:ext="edit"/>
              <v:shape id="_x0000_s5153" o:spid="_x0000_s5153" style="position:absolute;left:9146;top:3776;height:26;width:26;" filled="f" stroked="t" coordorigin="9146,3776" coordsize="26,26" path="m9146,3776l9173,3802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  <v:group id="_x0000_s5154" o:spid="_x0000_s5154" o:spt="203" style="position:absolute;left:9122;top:3776;height:26;width:24;" coordorigin="9122,3776" coordsize="24,26">
              <o:lock v:ext="edit"/>
              <v:shape id="_x0000_s5155" o:spid="_x0000_s5155" style="position:absolute;left:9122;top:3776;height:26;width:24;" filled="f" stroked="t" coordorigin="9122,3776" coordsize="24,26" path="m9146,3776l9122,3802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  <v:shape id="_x0000_s5156" o:spid="_x0000_s5156" o:spt="75" type="#_x0000_t75" style="position:absolute;left:9350;top:3721;height:331;width:173;" filled="f" coordsize="21600,21600">
                <v:path/>
                <v:fill on="f" focussize="0,0"/>
                <v:stroke/>
                <v:imagedata r:id="rId424" o:title=""/>
                <o:lock v:ext="edit" aspectratio="t"/>
              </v:shape>
              <v:shape id="_x0000_s5157" o:spid="_x0000_s5157" o:spt="75" type="#_x0000_t75" style="position:absolute;left:9523;top:3718;height:338;width:115;" filled="f" coordsize="21600,21600">
                <v:path/>
                <v:fill on="f" focussize="0,0"/>
                <v:stroke/>
                <v:imagedata r:id="rId423" o:title=""/>
                <o:lock v:ext="edit" aspectratio="t"/>
              </v:shape>
            </v:group>
            <v:group id="_x0000_s5158" o:spid="_x0000_s5158" o:spt="203" style="position:absolute;left:9146;top:3750;height:26;width:26;" coordorigin="9146,3750" coordsize="26,26">
              <o:lock v:ext="edit"/>
              <v:shape id="_x0000_s5159" o:spid="_x0000_s5159" style="position:absolute;left:9146;top:3750;height:26;width:26;" filled="f" stroked="t" coordorigin="9146,3750" coordsize="26,26" path="m9146,3776l9173,3750e">
                <v:path arrowok="t"/>
                <v:fill on="f" focussize="0,0"/>
                <v:stroke weight="0.49007874015748pt" color="#FF0000"/>
                <v:imagedata o:title=""/>
                <o:lock v:ext="edit"/>
              </v:shape>
            </v:group>
          </v:group>
        </w:pict>
      </w:r>
      <w:r>
        <w:pict>
          <v:group id="_x0000_s5160" o:spid="_x0000_s5160" o:spt="203" style="position:absolute;left:0pt;margin-left:323.25pt;margin-top:77.55pt;height:127.4pt;width:8.6pt;mso-position-horizontal-relative:page;z-index:-9216;mso-width-relative:page;mso-height-relative:page;" coordorigin="6466,1551" coordsize="173,2549">
            <o:lock v:ext="edit"/>
            <v:shape id="_x0000_s5161" o:spid="_x0000_s5161" o:spt="75" type="#_x0000_t75" style="position:absolute;left:6466;top:2482;height:418;width:154;" filled="f" coordsize="21600,21600">
              <v:path/>
              <v:fill on="f" focussize="0,0"/>
              <v:stroke/>
              <v:imagedata r:id="rId425" o:title=""/>
              <o:lock v:ext="edit" aspectratio="t"/>
            </v:shape>
            <v:shape id="_x0000_s5162" o:spid="_x0000_s5162" o:spt="75" type="#_x0000_t75" style="position:absolute;left:6466;top:1551;height:2549;width:173;" filled="f" coordsize="21600,21600">
              <v:path/>
              <v:fill on="f" focussize="0,0"/>
              <v:stroke/>
              <v:imagedata r:id="rId426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3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Effi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3209" w:space="2484"/>
            <w:col w:w="4947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91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46" o:spt="75" type="#_x0000_t75" style="height:97.2pt;width:8.6pt;" filled="f" coordsize="21600,21600">
            <v:path/>
            <v:fill on="f" focussize="0,0"/>
            <v:stroke/>
            <v:imagedata r:id="rId427" o:title="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jc w:val="left"/>
        <w:rPr>
          <w:rFonts w:ascii="Times New Roman" w:hAnsi="Times New Roman" w:eastAsia="Times New Roman" w:cs="Times New Roman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9" w:after="0" w:line="130" w:lineRule="exact"/>
        <w:jc w:val="left"/>
        <w:rPr>
          <w:sz w:val="13"/>
          <w:szCs w:val="13"/>
        </w:rPr>
      </w:pPr>
    </w:p>
    <w:p>
      <w:pPr>
        <w:spacing w:before="0" w:after="0" w:line="240" w:lineRule="auto"/>
        <w:ind w:left="207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Loa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6" w:type="default"/>
          <w:pgSz w:w="12240" w:h="15840"/>
          <w:pgMar w:top="1800" w:right="900" w:bottom="1180" w:left="700" w:header="216" w:footer="993" w:gutter="0"/>
          <w:pgNumType w:start="14"/>
          <w:cols w:equalWidth="0" w:num="2">
            <w:col w:w="3370" w:space="2323"/>
            <w:col w:w="4947"/>
          </w:cols>
        </w:sectPr>
      </w:pPr>
    </w:p>
    <w:p>
      <w:pPr>
        <w:spacing w:before="4" w:after="0" w:line="240" w:lineRule="exact"/>
        <w:jc w:val="left"/>
        <w:rPr>
          <w:sz w:val="24"/>
          <w:szCs w:val="24"/>
        </w:rPr>
      </w:pPr>
    </w:p>
    <w:p>
      <w:pPr>
        <w:spacing w:before="45" w:after="0" w:line="147" w:lineRule="exact"/>
        <w:ind w:left="726" w:right="-20"/>
        <w:jc w:val="left"/>
        <w:rPr>
          <w:rFonts w:ascii="Arial" w:hAnsi="Arial" w:eastAsia="Arial" w:cs="Arial"/>
          <w:sz w:val="13"/>
          <w:szCs w:val="13"/>
        </w:rPr>
      </w:pPr>
      <w:r>
        <w:pict>
          <v:group id="_x0000_s5163" o:spid="_x0000_s5163" o:spt="203" style="position:absolute;left:0pt;margin-left:77.15pt;margin-top:5.3pt;height:177.7pt;width:192.85pt;mso-position-horizontal-relative:page;z-index:-9216;mso-width-relative:page;mso-height-relative:page;" coordorigin="1543,107" coordsize="3857,3555">
            <o:lock v:ext="edit"/>
            <v:group id="_x0000_s5164" o:spid="_x0000_s5164" o:spt="203" style="position:absolute;left:4234;top:3251;height:2;width:1162;" coordorigin="4234,3251" coordsize="1162,2">
              <o:lock v:ext="edit"/>
              <v:shape id="_x0000_s5165" o:spid="_x0000_s5165" style="position:absolute;left:4234;top:3251;height:2;width:1162;" filled="f" stroked="t" coordorigin="4234,3251" coordsize="1162,0" path="m4234,3251l5395,32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66" o:spid="_x0000_s5166" o:spt="203" style="position:absolute;left:1548;top:3251;height:2;width:1963;" coordorigin="1548,3251" coordsize="1963,2">
              <o:lock v:ext="edit"/>
              <v:shape id="_x0000_s5167" o:spid="_x0000_s5167" style="position:absolute;left:1548;top:3251;height:2;width:1963;" filled="f" stroked="t" coordorigin="1548,3251" coordsize="1963,0" path="m1548,3251l3511,325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68" o:spid="_x0000_s5168" o:spt="203" style="position:absolute;left:1548;top:2908;height:2;width:1963;" coordorigin="1548,2908" coordsize="1963,2">
              <o:lock v:ext="edit"/>
              <v:shape id="_x0000_s5169" o:spid="_x0000_s5169" style="position:absolute;left:1548;top:2908;height:2;width:1963;" filled="f" stroked="t" coordorigin="1548,2908" coordsize="1963,0" path="m1548,2908l3511,29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0" o:spid="_x0000_s5170" o:spt="203" style="position:absolute;left:1548;top:2555;height:2;width:3847;" coordorigin="1548,2555" coordsize="3847,2">
              <o:lock v:ext="edit"/>
              <v:shape id="_x0000_s5171" o:spid="_x0000_s5171" style="position:absolute;left:1548;top:2555;height:2;width:3847;" filled="f" stroked="t" coordorigin="1548,2555" coordsize="3847,0" path="m1548,2555l5395,255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2" o:spid="_x0000_s5172" o:spt="203" style="position:absolute;left:1548;top:2205;height:2;width:3847;" coordorigin="1548,2205" coordsize="3847,2">
              <o:lock v:ext="edit"/>
              <v:shape id="_x0000_s5173" o:spid="_x0000_s5173" style="position:absolute;left:1548;top:2205;height:2;width:3847;" filled="f" stroked="t" coordorigin="1548,2205" coordsize="3847,0" path="m1548,2205l5395,220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4" o:spid="_x0000_s5174" o:spt="203" style="position:absolute;left:1548;top:1861;height:2;width:3847;" coordorigin="1548,1861" coordsize="3847,2">
              <o:lock v:ext="edit"/>
              <v:shape id="_x0000_s5175" o:spid="_x0000_s5175" style="position:absolute;left:1548;top:1861;height:2;width:3847;" filled="f" stroked="t" coordorigin="1548,1861" coordsize="3847,0" path="m1548,1861l5395,18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6" o:spid="_x0000_s5176" o:spt="203" style="position:absolute;left:1548;top:1511;height:2;width:3847;" coordorigin="1548,1511" coordsize="3847,2">
              <o:lock v:ext="edit"/>
              <v:shape id="_x0000_s5177" o:spid="_x0000_s5177" style="position:absolute;left:1548;top:1511;height:2;width:3847;" filled="f" stroked="t" coordorigin="1548,1511" coordsize="3847,0" path="m1548,1511l5395,151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78" o:spid="_x0000_s5178" o:spt="203" style="position:absolute;left:1548;top:1158;height:2;width:3847;" coordorigin="1548,1158" coordsize="3847,2">
              <o:lock v:ext="edit"/>
              <v:shape id="_x0000_s5179" o:spid="_x0000_s5179" style="position:absolute;left:1548;top:1158;height:2;width:3847;" filled="f" stroked="t" coordorigin="1548,1158" coordsize="3847,0" path="m1548,1158l5395,115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0" o:spid="_x0000_s5180" o:spt="203" style="position:absolute;left:1548;top:808;height:2;width:3847;" coordorigin="1548,808" coordsize="3847,2">
              <o:lock v:ext="edit"/>
              <v:shape id="_x0000_s5181" o:spid="_x0000_s5181" style="position:absolute;left:1548;top:808;height:2;width:3847;" filled="f" stroked="t" coordorigin="1548,808" coordsize="3847,0" path="m1548,808l5395,8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2" o:spid="_x0000_s5182" o:spt="203" style="position:absolute;left:1548;top:465;height:2;width:3847;" coordorigin="1548,465" coordsize="3847,2">
              <o:lock v:ext="edit"/>
              <v:shape id="_x0000_s5183" o:spid="_x0000_s5183" style="position:absolute;left:1548;top:465;height:2;width:3847;" filled="f" stroked="t" coordorigin="1548,465" coordsize="3847,0" path="m1548,465l5395,46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4" o:spid="_x0000_s5184" o:spt="203" style="position:absolute;left:1548;top:112;height:2;width:3847;" coordorigin="1548,112" coordsize="3847,2">
              <o:lock v:ext="edit"/>
              <v:shape id="_x0000_s5185" o:spid="_x0000_s5185" style="position:absolute;left:1548;top:112;height:2;width:3847;" filled="f" stroked="t" coordorigin="1548,112" coordsize="3847,0" path="m1548,112l5395,11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86" o:spid="_x0000_s5186" o:spt="203" style="position:absolute;left:2362;top:112;height:3545;width:2;" coordorigin="2362,112" coordsize="2,3545">
              <o:lock v:ext="edit"/>
              <v:shape id="_x0000_s5187" o:spid="_x0000_s5187" style="position:absolute;left:2362;top:112;height:3545;width:2;" filled="f" stroked="t" coordorigin="2362,112" coordsize="0,3545" path="m2362,112l2362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88" o:spid="_x0000_s5188" o:spt="203" style="position:absolute;left:3122;top:112;height:3545;width:2;" coordorigin="3122,112" coordsize="2,3545">
              <o:lock v:ext="edit"/>
              <v:shape id="_x0000_s5189" o:spid="_x0000_s5189" style="position:absolute;left:3122;top:112;height:3545;width:2;" filled="f" stroked="t" coordorigin="3122,112" coordsize="0,3545" path="m3122,112l3122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0" o:spid="_x0000_s5190" o:spt="203" style="position:absolute;left:3874;top:112;height:2501;width:2;" coordorigin="3874,112" coordsize="2,2501">
              <o:lock v:ext="edit"/>
              <v:shape id="_x0000_s5191" o:spid="_x0000_s5191" style="position:absolute;left:3874;top:112;height:2501;width:2;" filled="f" stroked="t" coordorigin="3874,112" coordsize="0,2501" path="m3874,112l3874,2613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2" o:spid="_x0000_s5192" o:spt="203" style="position:absolute;left:3874;top:3551;height:106;width:2;" coordorigin="3874,3551" coordsize="2,106">
              <o:lock v:ext="edit"/>
              <v:shape id="_x0000_s5193" o:spid="_x0000_s5193" style="position:absolute;left:3874;top:3551;height:106;width:2;" filled="f" stroked="t" coordorigin="3874,3551" coordsize="0,106" path="m3874,3551l3874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4" o:spid="_x0000_s5194" o:spt="203" style="position:absolute;left:4234;top:2908;height:2;width:1162;" coordorigin="4234,2908" coordsize="1162,2">
              <o:lock v:ext="edit"/>
              <v:shape id="_x0000_s5195" o:spid="_x0000_s5195" style="position:absolute;left:4234;top:2908;height:2;width:1162;" filled="f" stroked="t" coordorigin="4234,2908" coordsize="1162,0" path="m4234,2908l5395,2908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196" o:spid="_x0000_s5196" o:spt="203" style="position:absolute;left:4634;top:112;height:3545;width:2;" coordorigin="4634,112" coordsize="2,3545">
              <o:lock v:ext="edit"/>
              <v:shape id="_x0000_s5197" o:spid="_x0000_s5197" style="position:absolute;left:4634;top:112;height:3545;width:2;" filled="f" stroked="t" coordorigin="4634,112" coordsize="0,3545" path="m4634,112l4634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198" o:spid="_x0000_s5198" o:spt="203" style="position:absolute;left:5395;top:112;height:3545;width:2;" coordorigin="5395,112" coordsize="2,3545">
              <o:lock v:ext="edit"/>
              <v:shape id="_x0000_s5199" o:spid="_x0000_s5199" style="position:absolute;left:5395;top:112;height:3545;width:2;" filled="f" stroked="t" coordorigin="5395,112" coordsize="0,3545" path="m5395,112l5395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0" o:spid="_x0000_s5200" o:spt="203" style="position:absolute;left:1603;top:112;height:3490;width:3792;" coordorigin="1603,112" coordsize="3792,3490">
              <o:lock v:ext="edit"/>
              <v:shape id="_x0000_s5201" o:spid="_x0000_s5201" style="position:absolute;left:1603;top:112;height:3490;width:3792;" filled="f" stroked="t" coordorigin="1603,112" coordsize="3792,3490" path="m1603,3601l5395,3601,5395,112,1603,112,1603,3601xe">
                <v:path arrowok="t"/>
                <v:fill on="f" focussize="0,0"/>
                <v:stroke weight="0.496141732283465pt" color="#7F7F7F"/>
                <v:imagedata o:title=""/>
                <o:lock v:ext="edit"/>
              </v:shape>
            </v:group>
            <v:group id="_x0000_s5202" o:spid="_x0000_s5202" o:spt="203" style="position:absolute;left:1603;top:112;height:3545;width:2;" coordorigin="1603,112" coordsize="2,3545">
              <o:lock v:ext="edit"/>
              <v:shape id="_x0000_s5203" o:spid="_x0000_s5203" style="position:absolute;left:1603;top:112;height:3545;width:2;" filled="f" stroked="t" coordorigin="1603,112" coordsize="0,3545" path="m1603,112l1603,3657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4" o:spid="_x0000_s5204" o:spt="203" style="position:absolute;left:1548;top:3601;height:2;width:3847;" coordorigin="1548,3601" coordsize="3847,2">
              <o:lock v:ext="edit"/>
              <v:shape id="_x0000_s5205" o:spid="_x0000_s5205" style="position:absolute;left:1548;top:3601;height:2;width:3847;" filled="f" stroked="t" coordorigin="1548,3601" coordsize="3847,0" path="m1548,3601l5395,3601e">
                <v:path arrowok="t"/>
                <v:fill on="f" focussize="0,0"/>
                <v:stroke weight="0.496141732283465pt" color="#000000"/>
                <v:imagedata o:title=""/>
                <o:lock v:ext="edit"/>
              </v:shape>
            </v:group>
            <v:group id="_x0000_s5206" o:spid="_x0000_s5206" o:spt="203" style="position:absolute;left:1610;top:1609;height:442;width:3334;" coordorigin="1610,1609" coordsize="3334,442">
              <o:lock v:ext="edit"/>
              <v:shape id="_x0000_s5207" o:spid="_x0000_s5207" style="position:absolute;left:1610;top:1609;height:442;width:3334;" filled="f" stroked="t" coordorigin="1610,1609" coordsize="3334,442" path="m1610,1609l1716,1619,1814,1636,1920,1655,2026,1672,2124,1691,2230,1708,2335,1717,2443,1737,2549,1753,2654,1763,2750,1773,2858,1789,2964,1809,3007,1809,3060,1816,3115,1825,3175,1835,3228,1835,3274,1845,3379,1861,3485,1871,3583,1888,3689,1897,3794,1917,3900,1924,3946,1924,3998,1933,4051,1943,4114,1953,4166,1953,4210,1960,4315,1979,4423,1989,4466,1998,4519,2005,4572,2005,4634,2015,4740,2034,4838,2041,4944,2051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08" o:spid="_x0000_s5208" o:spt="203" style="position:absolute;left:1610;top:1619;height:422;width:3130;" coordorigin="1610,1619" coordsize="3130,422">
              <o:lock v:ext="edit"/>
              <v:shape id="_x0000_s5209" o:spid="_x0000_s5209" style="position:absolute;left:1610;top:1619;height:422;width:3130;" filled="f" stroked="t" coordorigin="1610,1619" coordsize="3130,422" path="m1610,1619l1716,1626,1814,1645,1920,1665,1973,1681,2026,1691,2071,1701,2124,1701,2230,1717,2335,1727,2443,1744,2486,1744,2539,1753,2592,1763,2654,1773,2707,1773,2750,1780,2858,1799,2964,1809,3007,1816,3060,1825,3115,1825,3175,1835,3228,1845,3274,1852,3379,1861,3485,1881,3583,1897,3689,1907,3794,1917,3900,1933,3946,1933,3998,1943,4051,1953,4114,1960,4166,1960,4210,1969,4315,1989,4423,1998,4519,2015,4625,2025,4740,2041e">
                <v:path arrowok="t"/>
                <v:fill on="f" focussize="0,0"/>
                <v:stroke weight="0.496141732283465pt" color="#FF00FF"/>
                <v:imagedata o:title=""/>
                <o:lock v:ext="edit"/>
              </v:shape>
            </v:group>
            <v:group id="_x0000_s5210" o:spid="_x0000_s5210" o:spt="203" style="position:absolute;left:1603;top:1626;height:425;width:3341;" coordorigin="1603,1626" coordsize="3341,425">
              <o:lock v:ext="edit"/>
              <v:shape id="_x0000_s5211" o:spid="_x0000_s5211" style="position:absolute;left:1603;top:1626;height:425;width:3341;" filled="f" stroked="t" coordorigin="1603,1626" coordsize="3341,425" path="m1603,1626l1716,1626,1771,1626,1814,1636,1867,1645,1920,1665,1973,1672,2026,1672,2124,1691,2230,1708,2335,1727,2443,1737,2549,1753,2654,1763,2750,1780,2858,1789,2964,1809,3007,1809,3060,1816,3115,1825,3175,1835,3228,1835,3274,1845,3379,1861,3485,1871,3583,1888,3689,1897,3794,1907,3900,1924,3946,1933,3998,1943,4051,1953,4114,1953,4166,1953,4210,1960,4315,1979,4423,1989,4519,1998,4625,2015,4687,2025,4740,2034,4793,2041,4838,2041,4944,2051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12" o:spid="_x0000_s5212" o:spt="203" style="position:absolute;left:1603;top:1619;height:451;width:3341;" coordorigin="1603,1619" coordsize="3341,451">
              <o:lock v:ext="edit"/>
              <v:shape id="_x0000_s5213" o:spid="_x0000_s5213" style="position:absolute;left:1603;top:1619;height:451;width:3341;" filled="f" stroked="t" coordorigin="1603,1619" coordsize="3341,451" path="m1603,1619l1663,1619,1716,1626,1771,1636,1814,1645,1920,1665,1973,1681,2026,1691,2071,1701,2124,1701,2230,1717,2335,1727,2443,1744,2486,1744,2539,1753,2592,1763,2654,1773,2707,1773,2750,1780,2858,1799,2964,1809,3070,1825,3175,1835,3274,1845,3379,1861,3485,1881,3583,1888,3689,1907,3794,1917,3900,1933,3946,1943,3998,1953,4051,1960,4114,1960,4166,1960,4210,1969,4315,1979,4423,1998,4529,2015,4572,2015,4625,2025,4680,2034,4740,2041,4793,2041,4838,2051,4944,2070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  <v:shape id="_x0000_s5214" o:spid="_x0000_s5214" o:spt="75" type="#_x0000_t75" style="position:absolute;left:1555;top:1561;height:540;width:3420;" filled="f" coordsize="21600,21600">
                <v:path/>
                <v:fill on="f" focussize="0,0"/>
                <v:stroke/>
                <v:imagedata r:id="rId428" o:title=""/>
                <o:lock v:ext="edit" aspectratio="t"/>
              </v:shape>
            </v:group>
            <v:group id="_x0000_s5215" o:spid="_x0000_s5215" o:spt="203" style="position:absolute;left:3511;top:2613;height:938;width:722;" coordorigin="3511,2613" coordsize="722,938">
              <o:lock v:ext="edit"/>
              <v:shape id="_x0000_s5216" o:spid="_x0000_s5216" style="position:absolute;left:3511;top:2613;height:938;width:722;" fillcolor="#FFFFFF" filled="t" stroked="f" coordorigin="3511,2613" coordsize="722,938" path="m3511,3551l4234,3551,4234,2613,3511,2613,3511,3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17" o:spid="_x0000_s5217" o:spt="203" style="position:absolute;left:3511;top:2613;height:938;width:722;" coordorigin="3511,2613" coordsize="722,938">
              <o:lock v:ext="edit"/>
              <v:shape id="_x0000_s5218" o:spid="_x0000_s5218" style="position:absolute;left:3511;top:2613;height:938;width:722;" filled="f" stroked="t" coordorigin="3511,2613" coordsize="722,938" path="m3511,3551l4234,3551,4234,2613,3511,2613,3511,3551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19" o:spid="_x0000_s5219" o:spt="203" style="position:absolute;left:3564;top:2749;height:2;width:238;" coordorigin="3564,2749" coordsize="238,2">
              <o:lock v:ext="edit"/>
              <v:shape id="_x0000_s5220" o:spid="_x0000_s5220" style="position:absolute;left:3564;top:2749;height:2;width:238;" filled="f" stroked="t" coordorigin="3564,2749" coordsize="238,0" path="m3564,2749l3802,2749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21" o:spid="_x0000_s5221" o:spt="203" style="position:absolute;left:3653;top:2723;height:53;width:53;" coordorigin="3653,2723" coordsize="53,53">
              <o:lock v:ext="edit"/>
              <v:shape id="_x0000_s5222" o:spid="_x0000_s5222" style="position:absolute;left:3653;top:2723;height:53;width:53;" fillcolor="#00007F" filled="t" stroked="f" coordorigin="3653,2723" coordsize="53,53" path="m3679,2723l3653,2749,3679,2776,3706,2749,3679,27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23" o:spid="_x0000_s5223" o:spt="203" style="position:absolute;left:3653;top:2723;height:53;width:53;" coordorigin="3653,2723" coordsize="53,53">
              <o:lock v:ext="edit"/>
              <v:shape id="_x0000_s5224" o:spid="_x0000_s5224" style="position:absolute;left:3653;top:2723;height:53;width:53;" filled="f" stroked="t" coordorigin="3653,2723" coordsize="53,53" path="m3679,2723l3706,2749,3679,2776,3653,2749,3679,2723xe">
                <v:path arrowok="t"/>
                <v:fill on="f" focussize="0,0"/>
                <v:stroke weight="0.496141732283465pt" color="#00007F"/>
                <v:imagedata o:title=""/>
                <o:lock v:ext="edit"/>
              </v:shape>
            </v:group>
            <v:group id="_x0000_s5225" o:spid="_x0000_s5225" o:spt="203" style="position:absolute;left:3564;top:2982;height:2;width:238;" coordorigin="3564,2982" coordsize="238,2">
              <o:lock v:ext="edit"/>
              <v:shape id="_x0000_s5226" o:spid="_x0000_s5226" style="position:absolute;left:3564;top:2982;height:2;width:238;" filled="f" stroked="t" coordorigin="3564,2982" coordsize="238,0" path="m3564,2982l3802,2982e">
                <v:path arrowok="t"/>
                <v:fill on="f" focussize="0,0"/>
                <v:stroke weight="0.496141732283465pt" color="#FF00FF"/>
                <v:imagedata o:title=""/>
                <o:lock v:ext="edit"/>
              </v:shape>
            </v:group>
            <v:group id="_x0000_s5227" o:spid="_x0000_s5227" o:spt="203" style="position:absolute;left:3653;top:2956;height:46;width:43;" coordorigin="3653,2956" coordsize="43,46">
              <o:lock v:ext="edit"/>
              <v:shape id="_x0000_s5228" o:spid="_x0000_s5228" style="position:absolute;left:3653;top:2956;height:46;width:43;" filled="f" stroked="t" coordorigin="3653,2956" coordsize="43,46" path="m3653,2979l3696,297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229" o:spid="_x0000_s5229" o:spt="203" style="position:absolute;left:3653;top:2956;height:46;width:43;" coordorigin="3653,2956" coordsize="43,46">
              <o:lock v:ext="edit"/>
              <v:shape id="_x0000_s5230" o:spid="_x0000_s5230" style="position:absolute;left:3653;top:2956;height:46;width:43;" filled="f" stroked="t" coordorigin="3653,2956" coordsize="43,46" path="m3648,2979l3701,2979e">
                <v:path arrowok="t"/>
                <v:fill on="f" focussize="0,0"/>
                <v:stroke weight="2.87614173228346pt" color="#FF00FF"/>
                <v:imagedata o:title=""/>
                <o:lock v:ext="edit"/>
              </v:shape>
            </v:group>
            <v:group id="_x0000_s5231" o:spid="_x0000_s5231" o:spt="203" style="position:absolute;left:3564;top:3217;height:2;width:238;" coordorigin="3564,3217" coordsize="238,2">
              <o:lock v:ext="edit"/>
              <v:shape id="_x0000_s5232" o:spid="_x0000_s5232" style="position:absolute;left:3564;top:3217;height:2;width:238;" filled="f" stroked="t" coordorigin="3564,3217" coordsize="238,0" path="m3564,3217l3802,3217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33" o:spid="_x0000_s5233" o:spt="203" style="position:absolute;left:3653;top:3191;height:53;width:53;" coordorigin="3653,3191" coordsize="53,53">
              <o:lock v:ext="edit"/>
              <v:shape id="_x0000_s5234" o:spid="_x0000_s5234" style="position:absolute;left:3653;top:3191;height:53;width:53;" fillcolor="#007F00" filled="t" stroked="f" coordorigin="3653,3191" coordsize="53,53" path="m3679,3191l3653,3244,3706,3244,3679,319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235" o:spid="_x0000_s5235" o:spt="203" style="position:absolute;left:3653;top:3191;height:53;width:53;" coordorigin="3653,3191" coordsize="53,53">
              <o:lock v:ext="edit"/>
              <v:shape id="_x0000_s5236" o:spid="_x0000_s5236" style="position:absolute;left:3653;top:3191;height:53;width:53;" filled="f" stroked="t" coordorigin="3653,3191" coordsize="53,53" path="m3679,3191l3706,3244,3653,3244,3679,3191xe">
                <v:path arrowok="t"/>
                <v:fill on="f" focussize="0,0"/>
                <v:stroke weight="0.496141732283465pt" color="#007F00"/>
                <v:imagedata o:title=""/>
                <o:lock v:ext="edit"/>
              </v:shape>
            </v:group>
            <v:group id="_x0000_s5237" o:spid="_x0000_s5237" o:spt="203" style="position:absolute;left:3564;top:3453;height:2;width:238;" coordorigin="3564,3453" coordsize="238,2">
              <o:lock v:ext="edit"/>
              <v:shape id="_x0000_s5238" o:spid="_x0000_s5238" style="position:absolute;left:3564;top:3453;height:2;width:238;" filled="f" stroked="t" coordorigin="3564,3453" coordsize="238,0" path="m3564,3453l3802,3453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39" o:spid="_x0000_s5239" o:spt="203" style="position:absolute;left:3653;top:3426;height:26;width:26;" coordorigin="3653,3426" coordsize="26,26">
              <o:lock v:ext="edit"/>
              <v:shape id="_x0000_s5240" o:spid="_x0000_s5240" style="position:absolute;left:3653;top:3426;height:26;width:26;" filled="f" stroked="t" coordorigin="3653,3426" coordsize="26,26" path="m3679,3453l3653,3426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1" o:spid="_x0000_s5241" o:spt="203" style="position:absolute;left:3679;top:3453;height:26;width:26;" coordorigin="3679,3453" coordsize="26,26">
              <o:lock v:ext="edit"/>
              <v:shape id="_x0000_s5242" o:spid="_x0000_s5242" style="position:absolute;left:3679;top:3453;height:26;width:26;" filled="f" stroked="t" coordorigin="3679,3453" coordsize="26,26" path="m3679,3453l3706,3479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3" o:spid="_x0000_s5243" o:spt="203" style="position:absolute;left:3653;top:3453;height:26;width:26;" coordorigin="3653,3453" coordsize="26,26">
              <o:lock v:ext="edit"/>
              <v:shape id="_x0000_s5244" o:spid="_x0000_s5244" style="position:absolute;left:3653;top:3453;height:26;width:26;" filled="f" stroked="t" coordorigin="3653,3453" coordsize="26,26" path="m3679,3453l3653,3479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  <v:group id="_x0000_s5245" o:spid="_x0000_s5245" o:spt="203" style="position:absolute;left:3679;top:3426;height:26;width:26;" coordorigin="3679,3426" coordsize="26,26">
              <o:lock v:ext="edit"/>
              <v:shape id="_x0000_s5246" o:spid="_x0000_s5246" style="position:absolute;left:3679;top:3426;height:26;width:26;" filled="f" stroked="t" coordorigin="3679,3426" coordsize="26,26" path="m3679,3453l3706,3426e">
                <v:path arrowok="t"/>
                <v:fill on="f" focussize="0,0"/>
                <v:stroke weight="0.496141732283465pt" color="#FF0000"/>
                <v:imagedata o:title=""/>
                <o:lock v:ext="edit"/>
              </v:shape>
            </v:group>
          </v:group>
        </w:pict>
      </w:r>
      <w:r>
        <w:pict>
          <v:group id="_x0000_s5247" o:spid="_x0000_s5247" o:spt="203" style="position:absolute;left:0pt;margin-left:321.95pt;margin-top:4.5pt;height:177.7pt;width:225pt;mso-position-horizontal-relative:page;z-index:-9216;mso-width-relative:page;mso-height-relative:page;" coordorigin="6439,90" coordsize="4500,3554">
            <o:lock v:ext="edit"/>
            <v:group id="_x0000_s5248" o:spid="_x0000_s5248" o:spt="203" style="position:absolute;left:7094;top:3162;height:2;width:3840;" coordorigin="7094,3162" coordsize="3840,2">
              <o:lock v:ext="edit"/>
              <v:shape id="_x0000_s5249" o:spid="_x0000_s5249" style="position:absolute;left:7094;top:3162;height:2;width:3840;" filled="f" stroked="t" coordorigin="7094,3162" coordsize="3840,0" path="m7094,3162l10934,316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0" o:spid="_x0000_s5250" o:spt="203" style="position:absolute;left:7094;top:2723;height:2;width:3840;" coordorigin="7094,2723" coordsize="3840,2">
              <o:lock v:ext="edit"/>
              <v:shape id="_x0000_s5251" o:spid="_x0000_s5251" style="position:absolute;left:7094;top:2723;height:2;width:3840;" filled="f" stroked="t" coordorigin="7094,2723" coordsize="3840,0" path="m7094,2723l10934,2723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2" o:spid="_x0000_s5252" o:spt="203" style="position:absolute;left:7094;top:2291;height:2;width:2669;" coordorigin="7094,2291" coordsize="2669,2">
              <o:lock v:ext="edit"/>
              <v:shape id="_x0000_s5253" o:spid="_x0000_s5253" style="position:absolute;left:7094;top:2291;height:2;width:2669;" filled="f" stroked="t" coordorigin="7094,2291" coordsize="2669,0" path="m7094,2291l9763,2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4" o:spid="_x0000_s5254" o:spt="203" style="position:absolute;left:7094;top:1861;height:2;width:3840;" coordorigin="7094,1861" coordsize="3840,2">
              <o:lock v:ext="edit"/>
              <v:shape id="_x0000_s5255" o:spid="_x0000_s5255" style="position:absolute;left:7094;top:1861;height:2;width:3840;" filled="f" stroked="t" coordorigin="7094,1861" coordsize="3840,0" path="m7094,1861l10934,18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6" o:spid="_x0000_s5256" o:spt="203" style="position:absolute;left:7094;top:1429;height:2;width:3840;" coordorigin="7094,1429" coordsize="3840,2">
              <o:lock v:ext="edit"/>
              <v:shape id="_x0000_s5257" o:spid="_x0000_s5257" style="position:absolute;left:7094;top:1429;height:2;width:3840;" filled="f" stroked="t" coordorigin="7094,1429" coordsize="3840,0" path="m7094,1429l10934,1429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58" o:spid="_x0000_s5258" o:spt="203" style="position:absolute;left:7094;top:990;height:2;width:3840;" coordorigin="7094,990" coordsize="3840,2">
              <o:lock v:ext="edit"/>
              <v:shape id="_x0000_s5259" o:spid="_x0000_s5259" style="position:absolute;left:7094;top:990;height:2;width:3840;" filled="f" stroked="t" coordorigin="7094,990" coordsize="3840,0" path="m7094,990l10934,990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0" o:spid="_x0000_s5260" o:spt="203" style="position:absolute;left:7094;top:561;height:2;width:3840;" coordorigin="7094,561" coordsize="3840,2">
              <o:lock v:ext="edit"/>
              <v:shape id="_x0000_s5261" o:spid="_x0000_s5261" style="position:absolute;left:7094;top:561;height:2;width:3840;" filled="f" stroked="t" coordorigin="7094,561" coordsize="3840,0" path="m7094,561l10934,56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2" o:spid="_x0000_s5262" o:spt="203" style="position:absolute;left:7094;top:131;height:2;width:3840;" coordorigin="7094,131" coordsize="3840,2">
              <o:lock v:ext="edit"/>
              <v:shape id="_x0000_s5263" o:spid="_x0000_s5263" style="position:absolute;left:7094;top:131;height:2;width:3840;" filled="f" stroked="t" coordorigin="7094,131" coordsize="3840,0" path="m7094,131l10934,13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4" o:spid="_x0000_s5264" o:spt="203" style="position:absolute;left:7570;top:131;height:3514;width:2;" coordorigin="7570,131" coordsize="2,3514">
              <o:lock v:ext="edit"/>
              <v:shape id="_x0000_s5265" o:spid="_x0000_s5265" style="position:absolute;left:7570;top:131;height:3514;width:2;" filled="f" stroked="t" coordorigin="7570,131" coordsize="0,3514" path="m7570,131l757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6" o:spid="_x0000_s5266" o:spt="203" style="position:absolute;left:7990;top:131;height:3514;width:2;" coordorigin="7990,131" coordsize="2,3514">
              <o:lock v:ext="edit"/>
              <v:shape id="_x0000_s5267" o:spid="_x0000_s5267" style="position:absolute;left:7990;top:131;height:3514;width:2;" filled="f" stroked="t" coordorigin="7990,131" coordsize="0,3514" path="m7990,131l799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68" o:spid="_x0000_s5268" o:spt="203" style="position:absolute;left:8412;top:131;height:3514;width:2;" coordorigin="8412,131" coordsize="2,3514">
              <o:lock v:ext="edit"/>
              <v:shape id="_x0000_s5269" o:spid="_x0000_s5269" style="position:absolute;left:8412;top:131;height:3514;width:2;" filled="f" stroked="t" coordorigin="8412,131" coordsize="0,3514" path="m8412,131l841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0" o:spid="_x0000_s5270" o:spt="203" style="position:absolute;left:8832;top:131;height:3514;width:2;" coordorigin="8832,131" coordsize="2,3514">
              <o:lock v:ext="edit"/>
              <v:shape id="_x0000_s5271" o:spid="_x0000_s5271" style="position:absolute;left:8832;top:131;height:3514;width:2;" filled="f" stroked="t" coordorigin="8832,131" coordsize="0,3514" path="m8832,131l883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2" o:spid="_x0000_s5272" o:spt="203" style="position:absolute;left:9252;top:131;height:3514;width:2;" coordorigin="9252,131" coordsize="2,3514">
              <o:lock v:ext="edit"/>
              <v:shape id="_x0000_s5273" o:spid="_x0000_s5273" style="position:absolute;left:9252;top:131;height:3514;width:2;" filled="f" stroked="t" coordorigin="9252,131" coordsize="0,3514" path="m9252,131l925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4" o:spid="_x0000_s5274" o:spt="203" style="position:absolute;left:9672;top:131;height:3514;width:2;" coordorigin="9672,131" coordsize="2,3514">
              <o:lock v:ext="edit"/>
              <v:shape id="_x0000_s5275" o:spid="_x0000_s5275" style="position:absolute;left:9672;top:131;height:3514;width:2;" filled="f" stroked="t" coordorigin="9672,131" coordsize="0,3514" path="m9672,131l967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6" o:spid="_x0000_s5276" o:spt="203" style="position:absolute;left:10092;top:131;height:1814;width:2;" coordorigin="10092,131" coordsize="2,1814">
              <o:lock v:ext="edit"/>
              <v:shape id="_x0000_s5277" o:spid="_x0000_s5277" style="position:absolute;left:10092;top:131;height:1814;width:2;" filled="f" stroked="t" coordorigin="10092,131" coordsize="0,1814" path="m10092,131l10092,19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78" o:spid="_x0000_s5278" o:spt="203" style="position:absolute;left:10092;top:2644;height:1001;width:2;" coordorigin="10092,2644" coordsize="2,1001">
              <o:lock v:ext="edit"/>
              <v:shape id="_x0000_s5279" o:spid="_x0000_s5279" style="position:absolute;left:10092;top:2644;height:1001;width:2;" filled="f" stroked="t" coordorigin="10092,2644" coordsize="0,1001" path="m10092,2644l1009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0" o:spid="_x0000_s5280" o:spt="203" style="position:absolute;left:10414;top:2291;height:2;width:521;" coordorigin="10414,2291" coordsize="521,2">
              <o:lock v:ext="edit"/>
              <v:shape id="_x0000_s5281" o:spid="_x0000_s5281" style="position:absolute;left:10414;top:2291;height:2;width:521;" filled="f" stroked="t" coordorigin="10414,2291" coordsize="521,0" path="m10414,2291l10934,2291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2" o:spid="_x0000_s5282" o:spt="203" style="position:absolute;left:10512;top:131;height:3514;width:2;" coordorigin="10512,131" coordsize="2,3514">
              <o:lock v:ext="edit"/>
              <v:shape id="_x0000_s5283" o:spid="_x0000_s5283" style="position:absolute;left:10512;top:131;height:3514;width:2;" filled="f" stroked="t" coordorigin="10512,131" coordsize="0,3514" path="m10512,131l10512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4" o:spid="_x0000_s5284" o:spt="203" style="position:absolute;left:10934;top:131;height:3514;width:2;" coordorigin="10934,131" coordsize="2,3514">
              <o:lock v:ext="edit"/>
              <v:shape id="_x0000_s5285" o:spid="_x0000_s5285" style="position:absolute;left:10934;top:131;height:3514;width:2;" filled="f" stroked="t" coordorigin="10934,131" coordsize="0,3514" path="m10934,131l10934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86" o:spid="_x0000_s5286" o:spt="203" style="position:absolute;left:7150;top:131;height:3461;width:3785;" coordorigin="7150,131" coordsize="3785,3461">
              <o:lock v:ext="edit"/>
              <v:shape id="_x0000_s5287" o:spid="_x0000_s5287" style="position:absolute;left:7150;top:131;height:3461;width:3785;" filled="f" stroked="t" coordorigin="7150,131" coordsize="3785,3461" path="m7150,3592l10934,3592,10934,131,7150,131,7150,3592xe">
                <v:path arrowok="t"/>
                <v:fill on="f" focussize="0,0"/>
                <v:stroke weight="0.507322834645669pt" color="#7F7F7F"/>
                <v:imagedata o:title=""/>
                <o:lock v:ext="edit"/>
              </v:shape>
            </v:group>
            <v:group id="_x0000_s5288" o:spid="_x0000_s5288" o:spt="203" style="position:absolute;left:7150;top:131;height:3514;width:2;" coordorigin="7150,131" coordsize="2,3514">
              <o:lock v:ext="edit"/>
              <v:shape id="_x0000_s5289" o:spid="_x0000_s5289" style="position:absolute;left:7150;top:131;height:3514;width:2;" filled="f" stroked="t" coordorigin="7150,131" coordsize="0,3514" path="m7150,131l7150,3645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90" o:spid="_x0000_s5290" o:spt="203" style="position:absolute;left:7094;top:3592;height:2;width:3840;" coordorigin="7094,3592" coordsize="3840,2">
              <o:lock v:ext="edit"/>
              <v:shape id="_x0000_s5291" o:spid="_x0000_s5291" style="position:absolute;left:7094;top:3592;height:2;width:3840;" filled="f" stroked="t" coordorigin="7094,3592" coordsize="3840,0" path="m7094,3592l10934,3592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292" o:spid="_x0000_s5292" o:spt="203" style="position:absolute;left:7361;top:551;height:26;width:3362;" coordorigin="7361,551" coordsize="3362,26">
              <o:lock v:ext="edit"/>
              <v:shape id="_x0000_s5293" o:spid="_x0000_s5293" style="position:absolute;left:7361;top:551;height:26;width:3362;" filled="f" stroked="t" coordorigin="7361,551" coordsize="3362,26" path="m7361,561l7462,551,7570,551,7670,561,7781,570,7990,570,8090,561,8201,551,8302,561,8412,570,8621,570,8832,570,9041,570,9252,570,9353,577,9463,577,9562,577,9672,570,9883,570,9984,561,10092,551,10147,561,10193,561,10248,570,10303,577,10404,570,10512,561,10723,561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294" o:spid="_x0000_s5294" o:spt="203" style="position:absolute;left:7361;top:1665;height:134;width:3362;" coordorigin="7361,1665" coordsize="3362,134">
              <o:lock v:ext="edit"/>
              <v:shape id="_x0000_s5295" o:spid="_x0000_s5295" style="position:absolute;left:7361;top:1665;height:134;width:3362;" filled="f" stroked="t" coordorigin="7361,1665" coordsize="3362,134" path="m7361,1799l7570,1799,7670,1780,7781,1770,7990,1770,8090,1780,8201,1780,8302,1770,8412,1753,8513,1744,8621,1744,8722,1737,8832,1737,8933,1737,9041,1744,9142,1744,9252,1737,9353,1717,9408,1708,9463,1701,9562,1701,9672,1708,9773,1708,9883,1701,10092,1701,10193,1691,10303,1691,10512,1691,10613,1681,10723,1665e">
                <v:path arrowok="t"/>
                <v:fill on="f" focussize="0,0"/>
                <v:stroke weight="0.507322834645669pt" color="#FF00FF"/>
                <v:imagedata o:title=""/>
                <o:lock v:ext="edit"/>
              </v:shape>
            </v:group>
            <v:group id="_x0000_s5296" o:spid="_x0000_s5296" o:spt="203" style="position:absolute;left:7361;top:2802;height:98;width:3362;" coordorigin="7361,2802" coordsize="3362,98">
              <o:lock v:ext="edit"/>
              <v:shape id="_x0000_s5297" o:spid="_x0000_s5297" style="position:absolute;left:7361;top:2802;height:98;width:3362;" filled="f" stroked="t" coordorigin="7361,2802" coordsize="3362,98" path="m7361,2901l7462,2893,7570,2884,7625,2884,7670,2893,7726,2901,7781,2901,7836,2893,7882,2884,7937,2874,7990,2865,8090,2857,8201,2857,8302,2857,8412,2865,8621,2857,8722,2848,8832,2838,9041,2838,9142,2829,9252,2821,9463,2821,9672,2821,9883,2821,9984,2812,10092,2812,10193,2821,10303,2821,10404,2812,10512,2802,10613,2802,10723,2812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298" o:spid="_x0000_s5298" o:spt="203" style="position:absolute;left:7332;top:534;height:53;width:55;" coordorigin="7332,534" coordsize="55,53">
              <o:lock v:ext="edit"/>
              <v:shape id="_x0000_s5299" o:spid="_x0000_s5299" style="position:absolute;left:7332;top:534;height:53;width:55;" fillcolor="#00007F" filled="t" stroked="f" coordorigin="7332,534" coordsize="55,53" path="m7361,534l7332,561,7361,587,7387,561,7361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0" o:spid="_x0000_s5300" o:spt="203" style="position:absolute;left:7332;top:534;height:53;width:55;" coordorigin="7332,534" coordsize="55,53">
              <o:lock v:ext="edit"/>
              <v:shape id="_x0000_s5301" o:spid="_x0000_s5301" style="position:absolute;left:7332;top:534;height:53;width:55;" filled="f" stroked="t" coordorigin="7332,534" coordsize="55,53" path="m7361,534l7387,561,7361,587,7332,561,7361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02" o:spid="_x0000_s5302" o:spt="203" style="position:absolute;left:7543;top:525;height:53;width:55;" coordorigin="7543,525" coordsize="55,53">
              <o:lock v:ext="edit"/>
              <v:shape id="_x0000_s5303" o:spid="_x0000_s5303" style="position:absolute;left:7543;top:525;height:53;width:55;" fillcolor="#00007F" filled="t" stroked="f" coordorigin="7543,525" coordsize="55,53" path="m7570,525l7543,551,7570,577,7598,551,7570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4" o:spid="_x0000_s5304" o:spt="203" style="position:absolute;left:7543;top:525;height:53;width:55;" coordorigin="7543,525" coordsize="55,53">
              <o:lock v:ext="edit"/>
              <v:shape id="_x0000_s5305" o:spid="_x0000_s5305" style="position:absolute;left:7543;top:525;height:53;width:55;" filled="f" stroked="t" coordorigin="7543,525" coordsize="55,53" path="m7570,525l7598,551,7570,577,7543,551,7570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06" o:spid="_x0000_s5306" o:spt="203" style="position:absolute;left:7752;top:544;height:53;width:55;" coordorigin="7752,544" coordsize="55,53">
              <o:lock v:ext="edit"/>
              <v:shape id="_x0000_s5307" o:spid="_x0000_s5307" style="position:absolute;left:7752;top:544;height:53;width:55;" fillcolor="#00007F" filled="t" stroked="f" coordorigin="7752,544" coordsize="55,53" path="m7781,544l7752,570,7781,597,7807,570,778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08" o:spid="_x0000_s5308" o:spt="203" style="position:absolute;left:7752;top:544;height:53;width:55;" coordorigin="7752,544" coordsize="55,53">
              <o:lock v:ext="edit"/>
              <v:shape id="_x0000_s5309" o:spid="_x0000_s5309" style="position:absolute;left:7752;top:544;height:53;width:55;" filled="f" stroked="t" coordorigin="7752,544" coordsize="55,53" path="m7781,544l7807,570,7781,597,7752,570,778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0" o:spid="_x0000_s5310" o:spt="203" style="position:absolute;left:7963;top:544;height:53;width:55;" coordorigin="7963,544" coordsize="55,53">
              <o:lock v:ext="edit"/>
              <v:shape id="_x0000_s5311" o:spid="_x0000_s5311" style="position:absolute;left:7963;top:544;height:53;width:55;" fillcolor="#00007F" filled="t" stroked="f" coordorigin="7963,544" coordsize="55,53" path="m7990,544l7963,570,7990,597,8018,570,7990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12" o:spid="_x0000_s5312" o:spt="203" style="position:absolute;left:7963;top:544;height:53;width:55;" coordorigin="7963,544" coordsize="55,53">
              <o:lock v:ext="edit"/>
              <v:shape id="_x0000_s5313" o:spid="_x0000_s5313" style="position:absolute;left:7963;top:544;height:53;width:55;" filled="f" stroked="t" coordorigin="7963,544" coordsize="55,53" path="m7990,544l8018,570,7990,597,7963,570,7990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4" o:spid="_x0000_s5314" o:spt="203" style="position:absolute;left:8174;top:525;height:53;width:53;" coordorigin="8174,525" coordsize="53,53">
              <o:lock v:ext="edit"/>
              <v:shape id="_x0000_s5315" o:spid="_x0000_s5315" style="position:absolute;left:8174;top:525;height:53;width:53;" fillcolor="#00007F" filled="t" stroked="f" coordorigin="8174,525" coordsize="53,53" path="m8201,525l8174,551,8201,577,8227,551,8201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16" o:spid="_x0000_s5316" o:spt="203" style="position:absolute;left:8174;top:525;height:53;width:53;" coordorigin="8174,525" coordsize="53,53">
              <o:lock v:ext="edit"/>
              <v:shape id="_x0000_s5317" o:spid="_x0000_s5317" style="position:absolute;left:8174;top:525;height:53;width:53;" filled="f" stroked="t" coordorigin="8174,525" coordsize="53,53" path="m8201,525l8227,551,8201,577,8174,551,8201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18" o:spid="_x0000_s5318" o:spt="203" style="position:absolute;left:8383;top:544;height:53;width:55;" coordorigin="8383,544" coordsize="55,53">
              <o:lock v:ext="edit"/>
              <v:shape id="_x0000_s5319" o:spid="_x0000_s5319" style="position:absolute;left:8383;top:544;height:53;width:55;" fillcolor="#00007F" filled="t" stroked="f" coordorigin="8383,544" coordsize="55,53" path="m8412,544l8383,570,8412,597,8438,570,841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0" o:spid="_x0000_s5320" o:spt="203" style="position:absolute;left:8383;top:544;height:53;width:55;" coordorigin="8383,544" coordsize="55,53">
              <o:lock v:ext="edit"/>
              <v:shape id="_x0000_s5321" o:spid="_x0000_s5321" style="position:absolute;left:8383;top:544;height:53;width:55;" filled="f" stroked="t" coordorigin="8383,544" coordsize="55,53" path="m8412,544l8438,570,8412,597,8383,570,841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22" o:spid="_x0000_s5322" o:spt="203" style="position:absolute;left:8594;top:544;height:53;width:55;" coordorigin="8594,544" coordsize="55,53">
              <o:lock v:ext="edit"/>
              <v:shape id="_x0000_s5323" o:spid="_x0000_s5323" style="position:absolute;left:8594;top:544;height:53;width:55;" fillcolor="#00007F" filled="t" stroked="f" coordorigin="8594,544" coordsize="55,53" path="m8621,544l8594,570,8621,597,8650,570,862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4" o:spid="_x0000_s5324" o:spt="203" style="position:absolute;left:8594;top:544;height:53;width:55;" coordorigin="8594,544" coordsize="55,53">
              <o:lock v:ext="edit"/>
              <v:shape id="_x0000_s5325" o:spid="_x0000_s5325" style="position:absolute;left:8594;top:544;height:53;width:55;" filled="f" stroked="t" coordorigin="8594,544" coordsize="55,53" path="m8621,544l8650,570,8621,597,8594,570,862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26" o:spid="_x0000_s5326" o:spt="203" style="position:absolute;left:8803;top:544;height:53;width:55;" coordorigin="8803,544" coordsize="55,53">
              <o:lock v:ext="edit"/>
              <v:shape id="_x0000_s5327" o:spid="_x0000_s5327" style="position:absolute;left:8803;top:544;height:53;width:55;" fillcolor="#00007F" filled="t" stroked="f" coordorigin="8803,544" coordsize="55,53" path="m8832,544l8803,570,8832,597,8858,570,883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28" o:spid="_x0000_s5328" o:spt="203" style="position:absolute;left:8803;top:544;height:53;width:55;" coordorigin="8803,544" coordsize="55,53">
              <o:lock v:ext="edit"/>
              <v:shape id="_x0000_s5329" o:spid="_x0000_s5329" style="position:absolute;left:8803;top:544;height:53;width:55;" filled="f" stroked="t" coordorigin="8803,544" coordsize="55,53" path="m8832,544l8858,570,8832,597,8803,570,883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0" o:spid="_x0000_s5330" o:spt="203" style="position:absolute;left:9014;top:544;height:53;width:55;" coordorigin="9014,544" coordsize="55,53">
              <o:lock v:ext="edit"/>
              <v:shape id="_x0000_s5331" o:spid="_x0000_s5331" style="position:absolute;left:9014;top:544;height:53;width:55;" fillcolor="#00007F" filled="t" stroked="f" coordorigin="9014,544" coordsize="55,53" path="m9041,544l9014,570,9041,597,9070,570,9041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32" o:spid="_x0000_s5332" o:spt="203" style="position:absolute;left:9014;top:544;height:53;width:55;" coordorigin="9014,544" coordsize="55,53">
              <o:lock v:ext="edit"/>
              <v:shape id="_x0000_s5333" o:spid="_x0000_s5333" style="position:absolute;left:9014;top:544;height:53;width:55;" filled="f" stroked="t" coordorigin="9014,544" coordsize="55,53" path="m9041,544l9070,570,9041,597,9014,570,9041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4" o:spid="_x0000_s5334" o:spt="203" style="position:absolute;left:9226;top:544;height:53;width:53;" coordorigin="9226,544" coordsize="53,53">
              <o:lock v:ext="edit"/>
              <v:shape id="_x0000_s5335" o:spid="_x0000_s5335" style="position:absolute;left:9226;top:544;height:53;width:53;" fillcolor="#00007F" filled="t" stroked="f" coordorigin="9226,544" coordsize="53,53" path="m9252,544l9226,570,9252,597,9278,570,925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36" o:spid="_x0000_s5336" o:spt="203" style="position:absolute;left:9226;top:544;height:53;width:53;" coordorigin="9226,544" coordsize="53,53">
              <o:lock v:ext="edit"/>
              <v:shape id="_x0000_s5337" o:spid="_x0000_s5337" style="position:absolute;left:9226;top:544;height:53;width:53;" filled="f" stroked="t" coordorigin="9226,544" coordsize="53,53" path="m9252,544l9278,570,9252,597,9226,570,925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38" o:spid="_x0000_s5338" o:spt="203" style="position:absolute;left:9434;top:551;height:55;width:55;" coordorigin="9434,551" coordsize="55,55">
              <o:lock v:ext="edit"/>
              <v:shape id="_x0000_s5339" o:spid="_x0000_s5339" style="position:absolute;left:9434;top:551;height:55;width:55;" fillcolor="#00007F" filled="t" stroked="f" coordorigin="9434,551" coordsize="55,55" path="m9463,551l9434,577,9463,606,9490,577,9463,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0" o:spid="_x0000_s5340" o:spt="203" style="position:absolute;left:9434;top:551;height:55;width:55;" coordorigin="9434,551" coordsize="55,55">
              <o:lock v:ext="edit"/>
              <v:shape id="_x0000_s5341" o:spid="_x0000_s5341" style="position:absolute;left:9434;top:551;height:55;width:55;" filled="f" stroked="t" coordorigin="9434,551" coordsize="55,55" path="m9463,551l9490,577,9463,606,9434,577,9463,551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42" o:spid="_x0000_s5342" o:spt="203" style="position:absolute;left:9646;top:544;height:53;width:55;" coordorigin="9646,544" coordsize="55,53">
              <o:lock v:ext="edit"/>
              <v:shape id="_x0000_s5343" o:spid="_x0000_s5343" style="position:absolute;left:9646;top:544;height:53;width:55;" fillcolor="#00007F" filled="t" stroked="f" coordorigin="9646,544" coordsize="55,53" path="m9672,544l9646,570,9672,597,9701,570,9672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4" o:spid="_x0000_s5344" o:spt="203" style="position:absolute;left:9646;top:544;height:53;width:55;" coordorigin="9646,544" coordsize="55,53">
              <o:lock v:ext="edit"/>
              <v:shape id="_x0000_s5345" o:spid="_x0000_s5345" style="position:absolute;left:9646;top:544;height:53;width:55;" filled="f" stroked="t" coordorigin="9646,544" coordsize="55,53" path="m9672,544l9701,570,9672,597,9646,570,9672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46" o:spid="_x0000_s5346" o:spt="203" style="position:absolute;left:9854;top:544;height:53;width:55;" coordorigin="9854,544" coordsize="55,53">
              <o:lock v:ext="edit"/>
              <v:shape id="_x0000_s5347" o:spid="_x0000_s5347" style="position:absolute;left:9854;top:544;height:53;width:55;" fillcolor="#00007F" filled="t" stroked="f" coordorigin="9854,544" coordsize="55,53" path="m9883,544l9854,570,9883,597,9910,570,9883,5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48" o:spid="_x0000_s5348" o:spt="203" style="position:absolute;left:9854;top:544;height:53;width:55;" coordorigin="9854,544" coordsize="55,53">
              <o:lock v:ext="edit"/>
              <v:shape id="_x0000_s5349" o:spid="_x0000_s5349" style="position:absolute;left:9854;top:544;height:53;width:55;" filled="f" stroked="t" coordorigin="9854,544" coordsize="55,53" path="m9883,544l9910,570,9883,597,9854,570,9883,54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0" o:spid="_x0000_s5350" o:spt="203" style="position:absolute;left:10066;top:525;height:53;width:55;" coordorigin="10066,525" coordsize="55,53">
              <o:lock v:ext="edit"/>
              <v:shape id="_x0000_s5351" o:spid="_x0000_s5351" style="position:absolute;left:10066;top:525;height:53;width:55;" fillcolor="#00007F" filled="t" stroked="f" coordorigin="10066,525" coordsize="55,53" path="m10092,525l10066,551,10092,577,10121,551,10092,5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52" o:spid="_x0000_s5352" o:spt="203" style="position:absolute;left:10066;top:525;height:53;width:55;" coordorigin="10066,525" coordsize="55,53">
              <o:lock v:ext="edit"/>
              <v:shape id="_x0000_s5353" o:spid="_x0000_s5353" style="position:absolute;left:10066;top:525;height:53;width:55;" filled="f" stroked="t" coordorigin="10066,525" coordsize="55,53" path="m10092,525l10121,551,10092,577,10066,551,10092,525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4" o:spid="_x0000_s5354" o:spt="203" style="position:absolute;left:10274;top:551;height:55;width:55;" coordorigin="10274,551" coordsize="55,55">
              <o:lock v:ext="edit"/>
              <v:shape id="_x0000_s5355" o:spid="_x0000_s5355" style="position:absolute;left:10274;top:551;height:55;width:55;" fillcolor="#00007F" filled="t" stroked="f" coordorigin="10274,551" coordsize="55,55" path="m10303,551l10274,577,10303,606,10330,577,10303,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56" o:spid="_x0000_s5356" o:spt="203" style="position:absolute;left:10274;top:551;height:55;width:55;" coordorigin="10274,551" coordsize="55,55">
              <o:lock v:ext="edit"/>
              <v:shape id="_x0000_s5357" o:spid="_x0000_s5357" style="position:absolute;left:10274;top:551;height:55;width:55;" filled="f" stroked="t" coordorigin="10274,551" coordsize="55,55" path="m10303,551l10330,577,10303,606,10274,577,10303,551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58" o:spid="_x0000_s5358" o:spt="203" style="position:absolute;left:10486;top:534;height:53;width:55;" coordorigin="10486,534" coordsize="55,53">
              <o:lock v:ext="edit"/>
              <v:shape id="_x0000_s5359" o:spid="_x0000_s5359" style="position:absolute;left:10486;top:534;height:53;width:55;" fillcolor="#00007F" filled="t" stroked="f" coordorigin="10486,534" coordsize="55,53" path="m10512,534l10486,561,10512,587,10541,561,10512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60" o:spid="_x0000_s5360" o:spt="203" style="position:absolute;left:10486;top:534;height:53;width:55;" coordorigin="10486,534" coordsize="55,53">
              <o:lock v:ext="edit"/>
              <v:shape id="_x0000_s5361" o:spid="_x0000_s5361" style="position:absolute;left:10486;top:534;height:53;width:55;" filled="f" stroked="t" coordorigin="10486,534" coordsize="55,53" path="m10512,534l10541,561,10512,587,10486,561,10512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62" o:spid="_x0000_s5362" o:spt="203" style="position:absolute;left:10697;top:534;height:53;width:53;" coordorigin="10697,534" coordsize="53,53">
              <o:lock v:ext="edit"/>
              <v:shape id="_x0000_s5363" o:spid="_x0000_s5363" style="position:absolute;left:10697;top:534;height:53;width:53;" fillcolor="#00007F" filled="t" stroked="f" coordorigin="10697,534" coordsize="53,53" path="m10723,534l10697,561,10723,587,10750,561,10723,5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364" o:spid="_x0000_s5364" o:spt="203" style="position:absolute;left:10697;top:534;height:53;width:53;" coordorigin="10697,534" coordsize="53,53">
              <o:lock v:ext="edit"/>
              <v:shape id="_x0000_s5365" o:spid="_x0000_s5365" style="position:absolute;left:10697;top:534;height:53;width:53;" filled="f" stroked="t" coordorigin="10697,534" coordsize="53,53" path="m10723,534l10750,561,10723,587,10697,561,10723,534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366" o:spid="_x0000_s5366" o:spt="203" style="position:absolute;left:7332;top:1770;height:46;width:46;" coordorigin="7332,1770" coordsize="46,46">
              <o:lock v:ext="edit"/>
              <v:shape id="_x0000_s5367" o:spid="_x0000_s5367" style="position:absolute;left:7332;top:1770;height:46;width:46;" filled="f" stroked="t" coordorigin="7332,1770" coordsize="46,46" path="m7332,1793l7378,179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68" o:spid="_x0000_s5368" o:spt="203" style="position:absolute;left:7332;top:1770;height:46;width:46;" coordorigin="7332,1770" coordsize="46,46">
              <o:lock v:ext="edit"/>
              <v:shape id="_x0000_s5369" o:spid="_x0000_s5369" style="position:absolute;left:7332;top:1770;height:46;width:46;" filled="f" stroked="t" coordorigin="7332,1770" coordsize="46,46" path="m7327,1793l7383,1793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0" o:spid="_x0000_s5370" o:spt="203" style="position:absolute;left:7543;top:1770;height:46;width:46;" coordorigin="7543,1770" coordsize="46,46">
              <o:lock v:ext="edit"/>
              <v:shape id="_x0000_s5371" o:spid="_x0000_s5371" style="position:absolute;left:7543;top:1770;height:46;width:46;" filled="f" stroked="t" coordorigin="7543,1770" coordsize="46,46" path="m7543,1793l7589,1793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72" o:spid="_x0000_s5372" o:spt="203" style="position:absolute;left:7543;top:1770;height:46;width:46;" coordorigin="7543,1770" coordsize="46,46">
              <o:lock v:ext="edit"/>
              <v:shape id="_x0000_s5373" o:spid="_x0000_s5373" style="position:absolute;left:7543;top:1770;height:46;width:46;" filled="f" stroked="t" coordorigin="7543,1770" coordsize="46,46" path="m7538,1793l7594,1793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4" o:spid="_x0000_s5374" o:spt="203" style="position:absolute;left:7752;top:1744;height:46;width:46;" coordorigin="7752,1744" coordsize="46,46">
              <o:lock v:ext="edit"/>
              <v:shape id="_x0000_s5375" o:spid="_x0000_s5375" style="position:absolute;left:7752;top:1744;height:46;width:46;" filled="f" stroked="t" coordorigin="7752,1744" coordsize="46,46" path="m7752,1767l7798,176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76" o:spid="_x0000_s5376" o:spt="203" style="position:absolute;left:7752;top:1744;height:46;width:46;" coordorigin="7752,1744" coordsize="46,46">
              <o:lock v:ext="edit"/>
              <v:shape id="_x0000_s5377" o:spid="_x0000_s5377" style="position:absolute;left:7752;top:1744;height:46;width:46;" filled="f" stroked="t" coordorigin="7752,1744" coordsize="46,46" path="m7747,1767l7803,1767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78" o:spid="_x0000_s5378" o:spt="203" style="position:absolute;left:7963;top:1744;height:46;width:46;" coordorigin="7963,1744" coordsize="46,46">
              <o:lock v:ext="edit"/>
              <v:shape id="_x0000_s5379" o:spid="_x0000_s5379" style="position:absolute;left:7963;top:1744;height:46;width:46;" filled="f" stroked="t" coordorigin="7963,1744" coordsize="46,46" path="m7963,1767l8009,1767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80" o:spid="_x0000_s5380" o:spt="203" style="position:absolute;left:7963;top:1744;height:46;width:46;" coordorigin="7963,1744" coordsize="46,46">
              <o:lock v:ext="edit"/>
              <v:shape id="_x0000_s5381" o:spid="_x0000_s5381" style="position:absolute;left:7963;top:1744;height:46;width:46;" filled="f" stroked="t" coordorigin="7963,1744" coordsize="46,46" path="m7958,1767l8014,1767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82" o:spid="_x0000_s5382" o:spt="203" style="position:absolute;left:8174;top:1753;height:46;width:46;" coordorigin="8174,1753" coordsize="46,46">
              <o:lock v:ext="edit"/>
              <v:shape id="_x0000_s5383" o:spid="_x0000_s5383" style="position:absolute;left:8174;top:1753;height:46;width:46;" filled="f" stroked="t" coordorigin="8174,1753" coordsize="46,46" path="m8174,1776l8220,1776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84" o:spid="_x0000_s5384" o:spt="203" style="position:absolute;left:8174;top:1753;height:46;width:46;" coordorigin="8174,1753" coordsize="46,46">
              <o:lock v:ext="edit"/>
              <v:shape id="_x0000_s5385" o:spid="_x0000_s5385" style="position:absolute;left:8174;top:1753;height:46;width:46;" filled="f" stroked="t" coordorigin="8174,1753" coordsize="46,46" path="m8169,1776l8225,1776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86" o:spid="_x0000_s5386" o:spt="203" style="position:absolute;left:8383;top:1727;height:43;width:46;" coordorigin="8383,1727" coordsize="46,43">
              <o:lock v:ext="edit"/>
              <v:shape id="_x0000_s5387" o:spid="_x0000_s5387" style="position:absolute;left:8383;top:1727;height:43;width:46;" filled="f" stroked="t" coordorigin="8383,1727" coordsize="46,43" path="m8383,1749l8429,1749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388" o:spid="_x0000_s5388" o:spt="203" style="position:absolute;left:8383;top:1727;height:43;width:46;" coordorigin="8383,1727" coordsize="46,43">
              <o:lock v:ext="edit"/>
              <v:shape id="_x0000_s5389" o:spid="_x0000_s5389" style="position:absolute;left:8383;top:1727;height:43;width:46;" filled="f" stroked="t" coordorigin="8383,1727" coordsize="46,43" path="m8378,1749l8434,1749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390" o:spid="_x0000_s5390" o:spt="203" style="position:absolute;left:8594;top:1717;height:46;width:46;" coordorigin="8594,1717" coordsize="46,46">
              <o:lock v:ext="edit"/>
              <v:shape id="_x0000_s5391" o:spid="_x0000_s5391" style="position:absolute;left:8594;top:1717;height:46;width:46;" filled="f" stroked="t" coordorigin="8594,1717" coordsize="46,46" path="m8594,1740l8640,1740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92" o:spid="_x0000_s5392" o:spt="203" style="position:absolute;left:8594;top:1717;height:46;width:46;" coordorigin="8594,1717" coordsize="46,46">
              <o:lock v:ext="edit"/>
              <v:shape id="_x0000_s5393" o:spid="_x0000_s5393" style="position:absolute;left:8594;top:1717;height:46;width:46;" filled="f" stroked="t" coordorigin="8594,1717" coordsize="46,46" path="m8589,1740l8645,1740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94" o:spid="_x0000_s5394" o:spt="203" style="position:absolute;left:8803;top:1708;height:46;width:46;" coordorigin="8803,1708" coordsize="46,46">
              <o:lock v:ext="edit"/>
              <v:shape id="_x0000_s5395" o:spid="_x0000_s5395" style="position:absolute;left:8803;top:1708;height:46;width:46;" filled="f" stroked="t" coordorigin="8803,1708" coordsize="46,46" path="m8803,1731l8849,173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396" o:spid="_x0000_s5396" o:spt="203" style="position:absolute;left:8803;top:1708;height:46;width:46;" coordorigin="8803,1708" coordsize="46,46">
              <o:lock v:ext="edit"/>
              <v:shape id="_x0000_s5397" o:spid="_x0000_s5397" style="position:absolute;left:8803;top:1708;height:46;width:46;" filled="f" stroked="t" coordorigin="8803,1708" coordsize="46,46" path="m8798,1731l8854,1731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398" o:spid="_x0000_s5398" o:spt="203" style="position:absolute;left:9014;top:1717;height:46;width:46;" coordorigin="9014,1717" coordsize="46,46">
              <o:lock v:ext="edit"/>
              <v:shape id="_x0000_s5399" o:spid="_x0000_s5399" style="position:absolute;left:9014;top:1717;height:46;width:46;" filled="f" stroked="t" coordorigin="9014,1717" coordsize="46,46" path="m9014,1740l9060,1740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0" o:spid="_x0000_s5400" o:spt="203" style="position:absolute;left:9014;top:1717;height:46;width:46;" coordorigin="9014,1717" coordsize="46,46">
              <o:lock v:ext="edit"/>
              <v:shape id="_x0000_s5401" o:spid="_x0000_s5401" style="position:absolute;left:9014;top:1717;height:46;width:46;" filled="f" stroked="t" coordorigin="9014,1717" coordsize="46,46" path="m9009,1740l9065,1740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02" o:spid="_x0000_s5402" o:spt="203" style="position:absolute;left:9226;top:1708;height:46;width:46;" coordorigin="9226,1708" coordsize="46,46">
              <o:lock v:ext="edit"/>
              <v:shape id="_x0000_s5403" o:spid="_x0000_s5403" style="position:absolute;left:9226;top:1708;height:46;width:46;" filled="f" stroked="t" coordorigin="9226,1708" coordsize="46,46" path="m9226,1731l9271,1731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4" o:spid="_x0000_s5404" o:spt="203" style="position:absolute;left:9226;top:1708;height:46;width:46;" coordorigin="9226,1708" coordsize="46,46">
              <o:lock v:ext="edit"/>
              <v:shape id="_x0000_s5405" o:spid="_x0000_s5405" style="position:absolute;left:9226;top:1708;height:46;width:46;" filled="f" stroked="t" coordorigin="9226,1708" coordsize="46,46" path="m9221,1731l9276,1731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06" o:spid="_x0000_s5406" o:spt="203" style="position:absolute;left:9434;top:1672;height:46;width:46;" coordorigin="9434,1672" coordsize="46,46">
              <o:lock v:ext="edit"/>
              <v:shape id="_x0000_s5407" o:spid="_x0000_s5407" style="position:absolute;left:9434;top:1672;height:46;width:46;" filled="f" stroked="t" coordorigin="9434,1672" coordsize="46,46" path="m9434,1695l9480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08" o:spid="_x0000_s5408" o:spt="203" style="position:absolute;left:9434;top:1672;height:46;width:46;" coordorigin="9434,1672" coordsize="46,46">
              <o:lock v:ext="edit"/>
              <v:shape id="_x0000_s5409" o:spid="_x0000_s5409" style="position:absolute;left:9434;top:1672;height:46;width:46;" filled="f" stroked="t" coordorigin="9434,1672" coordsize="46,46" path="m9429,1695l9485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0" o:spid="_x0000_s5410" o:spt="203" style="position:absolute;left:9646;top:1681;height:46;width:46;" coordorigin="9646,1681" coordsize="46,46">
              <o:lock v:ext="edit"/>
              <v:shape id="_x0000_s5411" o:spid="_x0000_s5411" style="position:absolute;left:9646;top:1681;height:46;width:46;" filled="f" stroked="t" coordorigin="9646,1681" coordsize="46,46" path="m9646,1704l9691,1704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12" o:spid="_x0000_s5412" o:spt="203" style="position:absolute;left:9646;top:1681;height:46;width:46;" coordorigin="9646,1681" coordsize="46,46">
              <o:lock v:ext="edit"/>
              <v:shape id="_x0000_s5413" o:spid="_x0000_s5413" style="position:absolute;left:9646;top:1681;height:46;width:46;" filled="f" stroked="t" coordorigin="9646,1681" coordsize="46,46" path="m9641,1704l9696,1704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4" o:spid="_x0000_s5414" o:spt="203" style="position:absolute;left:9854;top:1672;height:46;width:46;" coordorigin="9854,1672" coordsize="46,46">
              <o:lock v:ext="edit"/>
              <v:shape id="_x0000_s5415" o:spid="_x0000_s5415" style="position:absolute;left:9854;top:1672;height:46;width:46;" filled="f" stroked="t" coordorigin="9854,1672" coordsize="46,46" path="m9854,1695l9900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16" o:spid="_x0000_s5416" o:spt="203" style="position:absolute;left:9854;top:1672;height:46;width:46;" coordorigin="9854,1672" coordsize="46,46">
              <o:lock v:ext="edit"/>
              <v:shape id="_x0000_s5417" o:spid="_x0000_s5417" style="position:absolute;left:9854;top:1672;height:46;width:46;" filled="f" stroked="t" coordorigin="9854,1672" coordsize="46,46" path="m9849,1695l9905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18" o:spid="_x0000_s5418" o:spt="203" style="position:absolute;left:10066;top:1672;height:46;width:46;" coordorigin="10066,1672" coordsize="46,46">
              <o:lock v:ext="edit"/>
              <v:shape id="_x0000_s5419" o:spid="_x0000_s5419" style="position:absolute;left:10066;top:1672;height:46;width:46;" filled="f" stroked="t" coordorigin="10066,1672" coordsize="46,46" path="m10066,1695l10111,1695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420" o:spid="_x0000_s5420" o:spt="203" style="position:absolute;left:10066;top:1672;height:46;width:46;" coordorigin="10066,1672" coordsize="46,46">
              <o:lock v:ext="edit"/>
              <v:shape id="_x0000_s5421" o:spid="_x0000_s5421" style="position:absolute;left:10066;top:1672;height:46;width:46;" filled="f" stroked="t" coordorigin="10066,1672" coordsize="46,46" path="m10061,1695l10116,1695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</v:group>
            <v:group id="_x0000_s5422" o:spid="_x0000_s5422" o:spt="203" style="position:absolute;left:10274;top:1665;height:43;width:46;" coordorigin="10274,1665" coordsize="46,43">
              <o:lock v:ext="edit"/>
              <v:shape id="_x0000_s5423" o:spid="_x0000_s5423" style="position:absolute;left:10274;top:1665;height:43;width:46;" filled="f" stroked="t" coordorigin="10274,1665" coordsize="46,43" path="m10274,1686l10320,1686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424" o:spid="_x0000_s5424" o:spt="203" style="position:absolute;left:10274;top:1665;height:43;width:46;" coordorigin="10274,1665" coordsize="46,43">
              <o:lock v:ext="edit"/>
              <v:shape id="_x0000_s5425" o:spid="_x0000_s5425" style="position:absolute;left:10274;top:1665;height:43;width:46;" filled="f" stroked="t" coordorigin="10274,1665" coordsize="46,43" path="m10269,1686l10325,1686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426" o:spid="_x0000_s5426" o:spt="203" style="position:absolute;left:10486;top:1665;height:43;width:46;" coordorigin="10486,1665" coordsize="46,43">
              <o:lock v:ext="edit"/>
              <v:shape id="_x0000_s5427" o:spid="_x0000_s5427" style="position:absolute;left:10486;top:1665;height:43;width:46;" filled="f" stroked="t" coordorigin="10486,1665" coordsize="46,43" path="m10486,1686l10531,1686e">
                <v:path arrowok="t"/>
                <v:fill on="f" focussize="0,0"/>
                <v:stroke weight="2.26pt" color="#FF00FF"/>
                <v:imagedata o:title=""/>
                <o:lock v:ext="edit"/>
              </v:shape>
            </v:group>
            <v:group id="_x0000_s5428" o:spid="_x0000_s5428" o:spt="203" style="position:absolute;left:10486;top:1665;height:43;width:46;" coordorigin="10486,1665" coordsize="46,43">
              <o:lock v:ext="edit"/>
              <v:shape id="_x0000_s5429" o:spid="_x0000_s5429" style="position:absolute;left:10486;top:1665;height:43;width:46;" filled="f" stroked="t" coordorigin="10486,1665" coordsize="46,43" path="m10481,1686l10536,1686e">
                <v:path arrowok="t"/>
                <v:fill on="f" focussize="0,0"/>
                <v:stroke weight="2.76732283464567pt" color="#FF00FF"/>
                <v:imagedata o:title=""/>
                <o:lock v:ext="edit"/>
              </v:shape>
            </v:group>
            <v:group id="_x0000_s5430" o:spid="_x0000_s5430" o:spt="203" style="position:absolute;left:7332;top:2874;height:55;width:55;" coordorigin="7332,2874" coordsize="55,55">
              <o:lock v:ext="edit"/>
              <v:shape id="_x0000_s5431" o:spid="_x0000_s5431" style="position:absolute;left:7332;top:2874;height:55;width:55;" fillcolor="#007F00" filled="t" stroked="f" coordorigin="7332,2874" coordsize="55,55" path="m7361,2874l7332,2929,7387,2929,7361,2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32" o:spid="_x0000_s5432" o:spt="203" style="position:absolute;left:7332;top:2874;height:55;width:55;" coordorigin="7332,2874" coordsize="55,55">
              <o:lock v:ext="edit"/>
              <v:shape id="_x0000_s5433" o:spid="_x0000_s5433" style="position:absolute;left:7332;top:2874;height:55;width:55;" filled="f" stroked="t" coordorigin="7332,2874" coordsize="55,55" path="m7361,2874l7387,2929,7332,2929,7361,2874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34" o:spid="_x0000_s5434" o:spt="203" style="position:absolute;left:7543;top:2857;height:53;width:55;" coordorigin="7543,2857" coordsize="55,53">
              <o:lock v:ext="edit"/>
              <v:shape id="_x0000_s5435" o:spid="_x0000_s5435" style="position:absolute;left:7543;top:2857;height:53;width:55;" fillcolor="#007F00" filled="t" stroked="f" coordorigin="7543,2857" coordsize="55,53" path="m7570,2857l7543,2910,7598,2910,7570,28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36" o:spid="_x0000_s5436" o:spt="203" style="position:absolute;left:7543;top:2857;height:53;width:55;" coordorigin="7543,2857" coordsize="55,53">
              <o:lock v:ext="edit"/>
              <v:shape id="_x0000_s5437" o:spid="_x0000_s5437" style="position:absolute;left:7543;top:2857;height:53;width:55;" filled="f" stroked="t" coordorigin="7543,2857" coordsize="55,53" path="m7570,2857l7598,2910,7543,2910,7570,2857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38" o:spid="_x0000_s5438" o:spt="203" style="position:absolute;left:7752;top:2874;height:55;width:55;" coordorigin="7752,2874" coordsize="55,55">
              <o:lock v:ext="edit"/>
              <v:shape id="_x0000_s5439" o:spid="_x0000_s5439" style="position:absolute;left:7752;top:2874;height:55;width:55;" fillcolor="#007F00" filled="t" stroked="f" coordorigin="7752,2874" coordsize="55,55" path="m7781,2874l7752,2929,7807,2929,7781,28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0" o:spid="_x0000_s5440" o:spt="203" style="position:absolute;left:7752;top:2874;height:55;width:55;" coordorigin="7752,2874" coordsize="55,55">
              <o:lock v:ext="edit"/>
              <v:shape id="_x0000_s5441" o:spid="_x0000_s5441" style="position:absolute;left:7752;top:2874;height:55;width:55;" filled="f" stroked="t" coordorigin="7752,2874" coordsize="55,55" path="m7781,2874l7807,2929,7752,2929,7781,2874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42" o:spid="_x0000_s5442" o:spt="203" style="position:absolute;left:7963;top:2838;height:55;width:55;" coordorigin="7963,2838" coordsize="55,55">
              <o:lock v:ext="edit"/>
              <v:shape id="_x0000_s5443" o:spid="_x0000_s5443" style="position:absolute;left:7963;top:2838;height:55;width:55;" fillcolor="#007F00" filled="t" stroked="f" coordorigin="7963,2838" coordsize="55,55" path="m7990,2838l7963,2893,8018,2893,7990,2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4" o:spid="_x0000_s5444" o:spt="203" style="position:absolute;left:7963;top:2838;height:55;width:55;" coordorigin="7963,2838" coordsize="55,55">
              <o:lock v:ext="edit"/>
              <v:shape id="_x0000_s5445" o:spid="_x0000_s5445" style="position:absolute;left:7963;top:2838;height:55;width:55;" filled="f" stroked="t" coordorigin="7963,2838" coordsize="55,55" path="m7990,2838l8018,2893,7963,2893,7990,2838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46" o:spid="_x0000_s5446" o:spt="203" style="position:absolute;left:8174;top:2829;height:55;width:53;" coordorigin="8174,2829" coordsize="53,55">
              <o:lock v:ext="edit"/>
              <v:shape id="_x0000_s5447" o:spid="_x0000_s5447" style="position:absolute;left:8174;top:2829;height:55;width:53;" fillcolor="#007F00" filled="t" stroked="f" coordorigin="8174,2829" coordsize="53,55" path="m8201,2829l8174,2884,8227,2884,8201,28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48" o:spid="_x0000_s5448" o:spt="203" style="position:absolute;left:8174;top:2829;height:55;width:53;" coordorigin="8174,2829" coordsize="53,55">
              <o:lock v:ext="edit"/>
              <v:shape id="_x0000_s5449" o:spid="_x0000_s5449" style="position:absolute;left:8174;top:2829;height:55;width:53;" filled="f" stroked="t" coordorigin="8174,2829" coordsize="53,55" path="m8201,2829l8227,2884,8174,2884,8201,282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0" o:spid="_x0000_s5450" o:spt="203" style="position:absolute;left:8383;top:2838;height:55;width:55;" coordorigin="8383,2838" coordsize="55,55">
              <o:lock v:ext="edit"/>
              <v:shape id="_x0000_s5451" o:spid="_x0000_s5451" style="position:absolute;left:8383;top:2838;height:55;width:55;" fillcolor="#007F00" filled="t" stroked="f" coordorigin="8383,2838" coordsize="55,55" path="m8412,2838l8383,2893,8438,2893,8412,28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52" o:spid="_x0000_s5452" o:spt="203" style="position:absolute;left:8383;top:2838;height:55;width:55;" coordorigin="8383,2838" coordsize="55,55">
              <o:lock v:ext="edit"/>
              <v:shape id="_x0000_s5453" o:spid="_x0000_s5453" style="position:absolute;left:8383;top:2838;height:55;width:55;" filled="f" stroked="t" coordorigin="8383,2838" coordsize="55,55" path="m8412,2838l8438,2893,8383,2893,8412,2838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4" o:spid="_x0000_s5454" o:spt="203" style="position:absolute;left:8594;top:2829;height:55;width:55;" coordorigin="8594,2829" coordsize="55,55">
              <o:lock v:ext="edit"/>
              <v:shape id="_x0000_s5455" o:spid="_x0000_s5455" style="position:absolute;left:8594;top:2829;height:55;width:55;" fillcolor="#007F00" filled="t" stroked="f" coordorigin="8594,2829" coordsize="55,55" path="m8621,2829l8594,2884,8650,2884,8621,28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56" o:spid="_x0000_s5456" o:spt="203" style="position:absolute;left:8594;top:2829;height:55;width:55;" coordorigin="8594,2829" coordsize="55,55">
              <o:lock v:ext="edit"/>
              <v:shape id="_x0000_s5457" o:spid="_x0000_s5457" style="position:absolute;left:8594;top:2829;height:55;width:55;" filled="f" stroked="t" coordorigin="8594,2829" coordsize="55,55" path="m8621,2829l8650,2884,8594,2884,8621,282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58" o:spid="_x0000_s5458" o:spt="203" style="position:absolute;left:8803;top:2812;height:53;width:55;" coordorigin="8803,2812" coordsize="55,53">
              <o:lock v:ext="edit"/>
              <v:shape id="_x0000_s5459" o:spid="_x0000_s5459" style="position:absolute;left:8803;top:2812;height:53;width:55;" fillcolor="#007F00" filled="t" stroked="f" coordorigin="8803,2812" coordsize="55,53" path="m8832,2812l8803,2865,8858,2865,8832,2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0" o:spid="_x0000_s5460" o:spt="203" style="position:absolute;left:8803;top:2812;height:53;width:55;" coordorigin="8803,2812" coordsize="55,53">
              <o:lock v:ext="edit"/>
              <v:shape id="_x0000_s5461" o:spid="_x0000_s5461" style="position:absolute;left:8803;top:2812;height:53;width:55;" filled="f" stroked="t" coordorigin="8803,2812" coordsize="55,53" path="m8832,2812l8858,2865,8803,2865,8832,2812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62" o:spid="_x0000_s5462" o:spt="203" style="position:absolute;left:9014;top:2812;height:53;width:55;" coordorigin="9014,2812" coordsize="55,53">
              <o:lock v:ext="edit"/>
              <v:shape id="_x0000_s5463" o:spid="_x0000_s5463" style="position:absolute;left:9014;top:2812;height:53;width:55;" fillcolor="#007F00" filled="t" stroked="f" coordorigin="9014,2812" coordsize="55,53" path="m9041,2812l9014,2865,9070,2865,9041,2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4" o:spid="_x0000_s5464" o:spt="203" style="position:absolute;left:9014;top:2812;height:53;width:55;" coordorigin="9014,2812" coordsize="55,53">
              <o:lock v:ext="edit"/>
              <v:shape id="_x0000_s5465" o:spid="_x0000_s5465" style="position:absolute;left:9014;top:2812;height:53;width:55;" filled="f" stroked="t" coordorigin="9014,2812" coordsize="55,53" path="m9041,2812l9070,2865,9014,2865,9041,2812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66" o:spid="_x0000_s5466" o:spt="203" style="position:absolute;left:9226;top:2793;height:55;width:53;" coordorigin="9226,2793" coordsize="53,55">
              <o:lock v:ext="edit"/>
              <v:shape id="_x0000_s5467" o:spid="_x0000_s5467" style="position:absolute;left:9226;top:2793;height:55;width:53;" fillcolor="#007F00" filled="t" stroked="f" coordorigin="9226,2793" coordsize="53,55" path="m9252,2793l9226,2848,9278,2848,9252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68" o:spid="_x0000_s5468" o:spt="203" style="position:absolute;left:9226;top:2793;height:55;width:53;" coordorigin="9226,2793" coordsize="53,55">
              <o:lock v:ext="edit"/>
              <v:shape id="_x0000_s5469" o:spid="_x0000_s5469" style="position:absolute;left:9226;top:2793;height:55;width:53;" filled="f" stroked="t" coordorigin="9226,2793" coordsize="53,55" path="m9252,2793l9278,2848,9226,2848,9252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0" o:spid="_x0000_s5470" o:spt="203" style="position:absolute;left:9434;top:2793;height:55;width:55;" coordorigin="9434,2793" coordsize="55,55">
              <o:lock v:ext="edit"/>
              <v:shape id="_x0000_s5471" o:spid="_x0000_s5471" style="position:absolute;left:9434;top:2793;height:55;width:55;" fillcolor="#007F00" filled="t" stroked="f" coordorigin="9434,2793" coordsize="55,55" path="m9463,2793l9434,2848,9490,2848,946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72" o:spid="_x0000_s5472" o:spt="203" style="position:absolute;left:9434;top:2793;height:55;width:55;" coordorigin="9434,2793" coordsize="55,55">
              <o:lock v:ext="edit"/>
              <v:shape id="_x0000_s5473" o:spid="_x0000_s5473" style="position:absolute;left:9434;top:2793;height:55;width:55;" filled="f" stroked="t" coordorigin="9434,2793" coordsize="55,55" path="m9463,2793l9490,2848,9434,2848,946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4" o:spid="_x0000_s5474" o:spt="203" style="position:absolute;left:9646;top:2793;height:55;width:55;" coordorigin="9646,2793" coordsize="55,55">
              <o:lock v:ext="edit"/>
              <v:shape id="_x0000_s5475" o:spid="_x0000_s5475" style="position:absolute;left:9646;top:2793;height:55;width:55;" fillcolor="#007F00" filled="t" stroked="f" coordorigin="9646,2793" coordsize="55,55" path="m9672,2793l9646,2848,9701,2848,9672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76" o:spid="_x0000_s5476" o:spt="203" style="position:absolute;left:9646;top:2793;height:55;width:55;" coordorigin="9646,2793" coordsize="55,55">
              <o:lock v:ext="edit"/>
              <v:shape id="_x0000_s5477" o:spid="_x0000_s5477" style="position:absolute;left:9646;top:2793;height:55;width:55;" filled="f" stroked="t" coordorigin="9646,2793" coordsize="55,55" path="m9672,2793l9701,2848,9646,2848,9672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78" o:spid="_x0000_s5478" o:spt="203" style="position:absolute;left:9854;top:2793;height:55;width:55;" coordorigin="9854,2793" coordsize="55,55">
              <o:lock v:ext="edit"/>
              <v:shape id="_x0000_s5479" o:spid="_x0000_s5479" style="position:absolute;left:9854;top:2793;height:55;width:55;" fillcolor="#007F00" filled="t" stroked="f" coordorigin="9854,2793" coordsize="55,55" path="m9883,2793l9854,2848,9910,2848,988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0" o:spid="_x0000_s5480" o:spt="203" style="position:absolute;left:9854;top:2793;height:55;width:55;" coordorigin="9854,2793" coordsize="55,55">
              <o:lock v:ext="edit"/>
              <v:shape id="_x0000_s5481" o:spid="_x0000_s5481" style="position:absolute;left:9854;top:2793;height:55;width:55;" filled="f" stroked="t" coordorigin="9854,2793" coordsize="55,55" path="m9883,2793l9910,2848,9854,2848,988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82" o:spid="_x0000_s5482" o:spt="203" style="position:absolute;left:10066;top:2785;height:53;width:55;" coordorigin="10066,2785" coordsize="55,53">
              <o:lock v:ext="edit"/>
              <v:shape id="_x0000_s5483" o:spid="_x0000_s5483" style="position:absolute;left:10066;top:2785;height:53;width:55;" fillcolor="#007F00" filled="t" stroked="f" coordorigin="10066,2785" coordsize="55,53" path="m10092,2785l10066,2838,10121,2838,10092,2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4" o:spid="_x0000_s5484" o:spt="203" style="position:absolute;left:10066;top:2785;height:53;width:55;" coordorigin="10066,2785" coordsize="55,53">
              <o:lock v:ext="edit"/>
              <v:shape id="_x0000_s5485" o:spid="_x0000_s5485" style="position:absolute;left:10066;top:2785;height:53;width:55;" filled="f" stroked="t" coordorigin="10066,2785" coordsize="55,53" path="m10092,2785l10121,2838,10066,2838,10092,2785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86" o:spid="_x0000_s5486" o:spt="203" style="position:absolute;left:10274;top:2793;height:55;width:55;" coordorigin="10274,2793" coordsize="55,55">
              <o:lock v:ext="edit"/>
              <v:shape id="_x0000_s5487" o:spid="_x0000_s5487" style="position:absolute;left:10274;top:2793;height:55;width:55;" fillcolor="#007F00" filled="t" stroked="f" coordorigin="10274,2793" coordsize="55,55" path="m10303,2793l10274,2848,10330,2848,10303,27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88" o:spid="_x0000_s5488" o:spt="203" style="position:absolute;left:10274;top:2793;height:55;width:55;" coordorigin="10274,2793" coordsize="55,55">
              <o:lock v:ext="edit"/>
              <v:shape id="_x0000_s5489" o:spid="_x0000_s5489" style="position:absolute;left:10274;top:2793;height:55;width:55;" filled="f" stroked="t" coordorigin="10274,2793" coordsize="55,55" path="m10303,2793l10330,2848,10274,2848,10303,2793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90" o:spid="_x0000_s5490" o:spt="203" style="position:absolute;left:10486;top:2776;height:53;width:55;" coordorigin="10486,2776" coordsize="55,53">
              <o:lock v:ext="edit"/>
              <v:shape id="_x0000_s5491" o:spid="_x0000_s5491" style="position:absolute;left:10486;top:2776;height:53;width:55;" fillcolor="#007F00" filled="t" stroked="f" coordorigin="10486,2776" coordsize="55,53" path="m10512,2776l10486,2829,10541,2829,10512,27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92" o:spid="_x0000_s5492" o:spt="203" style="position:absolute;left:10486;top:2776;height:53;width:55;" coordorigin="10486,2776" coordsize="55,53">
              <o:lock v:ext="edit"/>
              <v:shape id="_x0000_s5493" o:spid="_x0000_s5493" style="position:absolute;left:10486;top:2776;height:53;width:55;" filled="f" stroked="t" coordorigin="10486,2776" coordsize="55,53" path="m10512,2776l10541,2829,10486,2829,10512,2776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494" o:spid="_x0000_s5494" o:spt="203" style="position:absolute;left:10697;top:2785;height:53;width:53;" coordorigin="10697,2785" coordsize="53,53">
              <o:lock v:ext="edit"/>
              <v:shape id="_x0000_s5495" o:spid="_x0000_s5495" style="position:absolute;left:10697;top:2785;height:53;width:53;" fillcolor="#007F00" filled="t" stroked="f" coordorigin="10697,2785" coordsize="53,53" path="m10723,2785l10697,2838,10750,2838,10723,2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496" o:spid="_x0000_s5496" o:spt="203" style="position:absolute;left:10697;top:2785;height:53;width:53;" coordorigin="10697,2785" coordsize="53,53">
              <o:lock v:ext="edit"/>
              <v:shape id="_x0000_s5497" o:spid="_x0000_s5497" style="position:absolute;left:10697;top:2785;height:53;width:53;" filled="f" stroked="t" coordorigin="10697,2785" coordsize="53,53" path="m10723,2785l10750,2838,10697,2838,10723,2785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  <v:shape id="_x0000_s5498" o:spid="_x0000_s5498" o:spt="75" type="#_x0000_t75" style="position:absolute;left:6634;top:3121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499" o:spid="_x0000_s5499" o:spt="75" type="#_x0000_t75" style="position:absolute;left:6816;top:3121;height:295;width:230;" filled="f" coordsize="21600,21600">
                <v:path/>
                <v:fill on="f" focussize="0,0"/>
                <v:stroke/>
                <v:imagedata r:id="rId430" o:title=""/>
                <o:lock v:ext="edit" aspectratio="t"/>
              </v:shape>
              <v:shape id="_x0000_s5500" o:spid="_x0000_s5500" o:spt="75" type="#_x0000_t75" style="position:absolute;left:6708;top:2682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1" o:spid="_x0000_s5501" o:spt="75" type="#_x0000_t75" style="position:absolute;left:6893;top:2682;height:295;width:154;" filled="f" coordsize="21600,21600">
                <v:path/>
                <v:fill on="f" focussize="0,0"/>
                <v:stroke/>
                <v:imagedata r:id="rId432" o:title=""/>
                <o:lock v:ext="edit" aspectratio="t"/>
              </v:shape>
              <v:shape id="_x0000_s5502" o:spid="_x0000_s5502" o:spt="75" type="#_x0000_t75" style="position:absolute;left:6634;top:2250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03" o:spid="_x0000_s5503" o:spt="75" type="#_x0000_t75" style="position:absolute;left:6816;top:2250;height:295;width:230;" filled="f" coordsize="21600,21600">
                <v:path/>
                <v:fill on="f" focussize="0,0"/>
                <v:stroke/>
                <v:imagedata r:id="rId433" o:title=""/>
                <o:lock v:ext="edit" aspectratio="t"/>
              </v:shape>
              <v:shape id="_x0000_s5504" o:spid="_x0000_s5504" o:spt="75" type="#_x0000_t75" style="position:absolute;left:6708;top:1821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5" o:spid="_x0000_s5505" o:spt="75" type="#_x0000_t75" style="position:absolute;left:6893;top:1821;height:295;width:154;" filled="f" coordsize="21600,21600">
                <v:path/>
                <v:fill on="f" focussize="0,0"/>
                <v:stroke/>
                <v:imagedata r:id="rId434" o:title=""/>
                <o:lock v:ext="edit" aspectratio="t"/>
              </v:shape>
              <v:shape id="_x0000_s5506" o:spid="_x0000_s5506" o:spt="75" type="#_x0000_t75" style="position:absolute;left:6634;top:1391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07" o:spid="_x0000_s5507" o:spt="75" type="#_x0000_t75" style="position:absolute;left:6816;top:1391;height:295;width:230;" filled="f" coordsize="21600,21600">
                <v:path/>
                <v:fill on="f" focussize="0,0"/>
                <v:stroke/>
                <v:imagedata r:id="rId435" o:title=""/>
                <o:lock v:ext="edit" aspectratio="t"/>
              </v:shape>
              <v:shape id="_x0000_s5508" o:spid="_x0000_s5508" o:spt="75" type="#_x0000_t75" style="position:absolute;left:6708;top:949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09" o:spid="_x0000_s5509" o:spt="75" type="#_x0000_t75" style="position:absolute;left:6893;top:949;height:295;width:154;" filled="f" coordsize="21600,21600">
                <v:path/>
                <v:fill on="f" focussize="0,0"/>
                <v:stroke/>
                <v:imagedata r:id="rId436" o:title=""/>
                <o:lock v:ext="edit" aspectratio="t"/>
              </v:shape>
              <v:shape id="_x0000_s5510" o:spid="_x0000_s5510" o:spt="75" type="#_x0000_t75" style="position:absolute;left:6634;top:520;height:288;width:168;" filled="f" coordsize="21600,21600">
                <v:path/>
                <v:fill on="f" focussize="0,0"/>
                <v:stroke/>
                <v:imagedata r:id="rId429" o:title=""/>
                <o:lock v:ext="edit" aspectratio="t"/>
              </v:shape>
              <v:shape id="_x0000_s5511" o:spid="_x0000_s5511" o:spt="75" type="#_x0000_t75" style="position:absolute;left:6816;top:520;height:295;width:230;" filled="f" coordsize="21600,21600">
                <v:path/>
                <v:fill on="f" focussize="0,0"/>
                <v:stroke/>
                <v:imagedata r:id="rId437" o:title=""/>
                <o:lock v:ext="edit" aspectratio="t"/>
              </v:shape>
              <v:shape id="_x0000_s5512" o:spid="_x0000_s5512" o:spt="75" type="#_x0000_t75" style="position:absolute;left:6708;top:90;height:288;width:170;" filled="f" coordsize="21600,21600">
                <v:path/>
                <v:fill on="f" focussize="0,0"/>
                <v:stroke/>
                <v:imagedata r:id="rId431" o:title=""/>
                <o:lock v:ext="edit" aspectratio="t"/>
              </v:shape>
              <v:shape id="_x0000_s5513" o:spid="_x0000_s5513" o:spt="75" type="#_x0000_t75" style="position:absolute;left:6893;top:90;height:295;width:154;" filled="f" coordsize="21600,21600">
                <v:path/>
                <v:fill on="f" focussize="0,0"/>
                <v:stroke/>
                <v:imagedata r:id="rId438" o:title=""/>
                <o:lock v:ext="edit" aspectratio="t"/>
              </v:shape>
              <v:shape id="_x0000_s5514" o:spid="_x0000_s5514" o:spt="75" type="#_x0000_t75" style="position:absolute;left:6439;top:1146;height:2009;width:192;" filled="f" coordsize="21600,21600">
                <v:path/>
                <v:fill on="f" focussize="0,0"/>
                <v:stroke/>
                <v:imagedata r:id="rId439" o:title=""/>
                <o:lock v:ext="edit" aspectratio="t"/>
              </v:shape>
            </v:group>
            <v:group id="_x0000_s5515" o:spid="_x0000_s5515" o:spt="203" style="position:absolute;left:9763;top:1945;height:698;width:650;" coordorigin="9763,1945" coordsize="650,698">
              <o:lock v:ext="edit"/>
              <v:shape id="_x0000_s5516" o:spid="_x0000_s5516" style="position:absolute;left:9763;top:1945;height:698;width:650;" fillcolor="#FFFFFF" filled="t" stroked="f" coordorigin="9763,1945" coordsize="650,698" path="m9763,2644l10414,2644,10414,1945,9763,1945,9763,2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17" o:spid="_x0000_s5517" o:spt="203" style="position:absolute;left:9763;top:1945;height:698;width:650;" coordorigin="9763,1945" coordsize="650,698">
              <o:lock v:ext="edit"/>
              <v:shape id="_x0000_s5518" o:spid="_x0000_s5518" style="position:absolute;left:9763;top:1945;height:698;width:650;" filled="f" stroked="t" coordorigin="9763,1945" coordsize="650,698" path="m9763,2644l10414,2644,10414,1945,9763,1945,9763,2644xe">
                <v:path arrowok="t"/>
                <v:fill on="f" focussize="0,0"/>
                <v:stroke weight="0pt" color="#000000"/>
                <v:imagedata o:title=""/>
                <o:lock v:ext="edit"/>
              </v:shape>
            </v:group>
            <v:group id="_x0000_s5519" o:spid="_x0000_s5519" o:spt="203" style="position:absolute;left:9818;top:2080;height:2;width:245;" coordorigin="9818,2080" coordsize="245,2">
              <o:lock v:ext="edit"/>
              <v:shape id="_x0000_s5520" o:spid="_x0000_s5520" style="position:absolute;left:9818;top:2080;height:2;width:245;" filled="f" stroked="t" coordorigin="9818,2080" coordsize="245,0" path="m9818,2080l10063,2080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</v:group>
            <v:group id="_x0000_s5521" o:spid="_x0000_s5521" o:spt="203" style="position:absolute;left:9910;top:2053;height:53;width:55;" coordorigin="9910,2053" coordsize="55,53">
              <o:lock v:ext="edit"/>
              <v:shape id="_x0000_s5522" o:spid="_x0000_s5522" style="position:absolute;left:9910;top:2053;height:53;width:55;" fillcolor="#00007F" filled="t" stroked="f" coordorigin="9910,2053" coordsize="55,53" path="m9936,2053l9910,2080,9936,2106,9965,2080,9936,20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23" o:spid="_x0000_s5523" o:spt="203" style="position:absolute;left:9910;top:2053;height:53;width:55;" coordorigin="9910,2053" coordsize="55,53">
              <o:lock v:ext="edit"/>
              <v:shape id="_x0000_s5524" o:spid="_x0000_s5524" style="position:absolute;left:9910;top:2053;height:53;width:55;" filled="f" stroked="t" coordorigin="9910,2053" coordsize="55,53" path="m9936,2053l9965,2080,9936,2106,9910,2080,9936,2053xe">
                <v:path arrowok="t"/>
                <v:fill on="f" focussize="0,0"/>
                <v:stroke weight="0.507322834645669pt" color="#00007F"/>
                <v:imagedata o:title=""/>
                <o:lock v:ext="edit"/>
              </v:shape>
              <v:shape id="_x0000_s5525" o:spid="_x0000_s5525" o:spt="75" type="#_x0000_t75" style="position:absolute;left:10152;top:2008;height:403;width:96;" filled="f" coordsize="21600,21600">
                <v:path/>
                <v:fill on="f" focussize="0,0"/>
                <v:stroke/>
                <v:imagedata r:id="rId440" o:title=""/>
                <o:lock v:ext="edit" aspectratio="t"/>
              </v:shape>
            </v:group>
            <v:group id="_x0000_s5526" o:spid="_x0000_s5526" o:spt="203" style="position:absolute;left:9818;top:2313;height:2;width:245;" coordorigin="9818,2313" coordsize="245,2">
              <o:lock v:ext="edit"/>
              <v:shape id="_x0000_s5527" o:spid="_x0000_s5527" style="position:absolute;left:9818;top:2313;height:2;width:245;" filled="f" stroked="t" coordorigin="9818,2313" coordsize="245,0" path="m9818,2313l10063,2313e">
                <v:path arrowok="t"/>
                <v:fill on="f" focussize="0,0"/>
                <v:stroke weight="0.507322834645669pt" color="#FF00FF"/>
                <v:imagedata o:title=""/>
                <o:lock v:ext="edit"/>
              </v:shape>
            </v:group>
            <v:group id="_x0000_s5528" o:spid="_x0000_s5528" o:spt="203" style="position:absolute;left:9910;top:2286;height:46;width:46;" coordorigin="9910,2286" coordsize="46,46">
              <o:lock v:ext="edit"/>
              <v:shape id="_x0000_s5529" o:spid="_x0000_s5529" style="position:absolute;left:9910;top:2286;height:46;width:46;" filled="f" stroked="t" coordorigin="9910,2286" coordsize="46,46" path="m9910,2309l9955,2309e">
                <v:path arrowok="t"/>
                <v:fill on="f" focussize="0,0"/>
                <v:stroke weight="2.38pt" color="#FF00FF"/>
                <v:imagedata o:title=""/>
                <o:lock v:ext="edit"/>
              </v:shape>
            </v:group>
            <v:group id="_x0000_s5530" o:spid="_x0000_s5530" o:spt="203" style="position:absolute;left:9910;top:2286;height:46;width:46;" coordorigin="9910,2286" coordsize="46,46">
              <o:lock v:ext="edit"/>
              <v:shape id="_x0000_s5531" o:spid="_x0000_s5531" style="position:absolute;left:9910;top:2286;height:46;width:46;" filled="f" stroked="t" coordorigin="9910,2286" coordsize="46,46" path="m9905,2309l9960,2309e">
                <v:path arrowok="t"/>
                <v:fill on="f" focussize="0,0"/>
                <v:stroke weight="2.88732283464567pt" color="#FF00FF"/>
                <v:imagedata o:title=""/>
                <o:lock v:ext="edit"/>
              </v:shape>
              <v:shape id="_x0000_s5532" o:spid="_x0000_s5532" o:spt="75" type="#_x0000_t75" style="position:absolute;left:10159;top:2008;height:629;width:221;" filled="f" coordsize="21600,21600">
                <v:path/>
                <v:fill on="f" focussize="0,0"/>
                <v:stroke/>
                <v:imagedata r:id="rId441" o:title=""/>
                <o:lock v:ext="edit" aspectratio="t"/>
              </v:shape>
            </v:group>
            <v:group id="_x0000_s5533" o:spid="_x0000_s5533" o:spt="203" style="position:absolute;left:9818;top:2545;height:2;width:245;" coordorigin="9818,2545" coordsize="245,2">
              <o:lock v:ext="edit"/>
              <v:shape id="_x0000_s5534" o:spid="_x0000_s5534" style="position:absolute;left:9818;top:2545;height:2;width:245;" filled="f" stroked="t" coordorigin="9818,2545" coordsize="245,0" path="m9818,2545l10063,2545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</v:group>
            <v:group id="_x0000_s5535" o:spid="_x0000_s5535" o:spt="203" style="position:absolute;left:9910;top:2519;height:55;width:55;" coordorigin="9910,2519" coordsize="55,55">
              <o:lock v:ext="edit"/>
              <v:shape id="_x0000_s5536" o:spid="_x0000_s5536" style="position:absolute;left:9910;top:2519;height:55;width:55;" fillcolor="#007F00" filled="t" stroked="f" coordorigin="9910,2519" coordsize="55,55" path="m9936,2519l9910,2574,9965,2574,9936,25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37" o:spid="_x0000_s5537" o:spt="203" style="position:absolute;left:9910;top:2519;height:55;width:55;" coordorigin="9910,2519" coordsize="55,55">
              <o:lock v:ext="edit"/>
              <v:shape id="_x0000_s5538" o:spid="_x0000_s5538" style="position:absolute;left:9910;top:2519;height:55;width:55;" filled="f" stroked="t" coordorigin="9910,2519" coordsize="55,55" path="m9936,2519l9965,2574,9910,2574,9936,2519xe">
                <v:path arrowok="t"/>
                <v:fill on="f" focussize="0,0"/>
                <v:stroke weight="0.507322834645669pt" color="#007F00"/>
                <v:imagedata o:title=""/>
                <o:lock v:ext="edit"/>
              </v:shape>
              <v:shape id="_x0000_s5539" o:spid="_x0000_s5539" o:spt="75" type="#_x0000_t75" style="position:absolute;left:10152;top:2241;height:631;width:228;" filled="f" coordsize="21600,21600">
                <v:path/>
                <v:fill on="f" focussize="0,0"/>
                <v:stroke/>
                <v:imagedata r:id="rId442" o:title=""/>
                <o:lock v:ext="edit" aspectratio="t"/>
              </v:shape>
              <v:shape id="_x0000_s5540" o:spid="_x0000_s5540" o:spt="75" type="#_x0000_t75" style="position:absolute;left:10246;top:2476;height:396;width:134;" filled="f" coordsize="21600,21600">
                <v:path/>
                <v:fill on="f" focussize="0,0"/>
                <v:stroke/>
                <v:imagedata r:id="rId443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8</w:t>
      </w:r>
    </w:p>
    <w:p>
      <w:pPr>
        <w:spacing w:before="9" w:after="0" w:line="140" w:lineRule="exact"/>
        <w:jc w:val="left"/>
        <w:rPr>
          <w:sz w:val="14"/>
          <w:szCs w:val="14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6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4</w:t>
      </w:r>
    </w:p>
    <w:p>
      <w:pPr>
        <w:spacing w:before="8" w:after="0" w:line="150" w:lineRule="exact"/>
        <w:jc w:val="left"/>
        <w:rPr>
          <w:sz w:val="15"/>
          <w:szCs w:val="15"/>
        </w:rPr>
      </w:pPr>
    </w:p>
    <w:p>
      <w:pPr>
        <w:spacing w:before="45" w:after="0" w:line="147" w:lineRule="exact"/>
        <w:ind w:left="613" w:right="-20"/>
        <w:jc w:val="left"/>
        <w:rPr>
          <w:rFonts w:ascii="Arial" w:hAnsi="Arial" w:eastAsia="Arial" w:cs="Arial"/>
          <w:sz w:val="13"/>
          <w:szCs w:val="13"/>
        </w:rPr>
      </w:pPr>
      <w:r>
        <w:pict>
          <v:group id="_x0000_s5541" o:spid="_x0000_s5541" o:spt="203" style="position:absolute;left:0pt;margin-left:51.7pt;margin-top:-3.4pt;height:122.75pt;width:8.75pt;mso-position-horizontal-relative:page;z-index:-9216;mso-width-relative:page;mso-height-relative:page;" coordorigin="1034,-68" coordsize="175,2455">
            <o:lock v:ext="edit"/>
            <v:shape id="_x0000_s5542" o:spid="_x0000_s5542" o:spt="75" type="#_x0000_t75" style="position:absolute;left:1034;top:827;height:439;width:154;" filled="f" coordsize="21600,21600">
              <v:path/>
              <v:fill on="f" focussize="0,0"/>
              <v:stroke/>
              <v:imagedata r:id="rId444" o:title=""/>
              <o:lock v:ext="edit" aspectratio="t"/>
            </v:shape>
            <v:shape id="_x0000_s5543" o:spid="_x0000_s5543" o:spt="75" type="#_x0000_t75" style="position:absolute;left:1037;top:-68;height:2455;width:173;" filled="f" coordsize="21600,21600">
              <v:path/>
              <v:fill on="f" focussize="0,0"/>
              <v:stroke/>
              <v:imagedata r:id="rId445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</w:p>
    <w:p>
      <w:pPr>
        <w:spacing w:before="1" w:after="0" w:line="160" w:lineRule="exact"/>
        <w:jc w:val="left"/>
        <w:rPr>
          <w:sz w:val="16"/>
          <w:szCs w:val="16"/>
        </w:rPr>
      </w:pPr>
    </w:p>
    <w:p>
      <w:pPr>
        <w:spacing w:before="45" w:after="0" w:line="147" w:lineRule="exact"/>
        <w:ind w:left="726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0</w:t>
      </w:r>
    </w:p>
    <w:p>
      <w:pPr>
        <w:spacing w:before="1" w:after="0" w:line="150" w:lineRule="exact"/>
        <w:jc w:val="left"/>
        <w:rPr>
          <w:sz w:val="15"/>
          <w:szCs w:val="15"/>
        </w:rPr>
      </w:pPr>
    </w:p>
    <w:p>
      <w:pPr>
        <w:spacing w:before="45" w:after="0" w:line="147" w:lineRule="exact"/>
        <w:ind w:left="570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</w:p>
    <w:p>
      <w:pPr>
        <w:spacing w:before="8" w:after="0" w:line="150" w:lineRule="exact"/>
        <w:jc w:val="left"/>
        <w:rPr>
          <w:sz w:val="15"/>
          <w:szCs w:val="15"/>
        </w:rPr>
      </w:pPr>
    </w:p>
    <w:p>
      <w:pPr>
        <w:spacing w:after="0" w:line="150" w:lineRule="exact"/>
        <w:jc w:val="left"/>
        <w:rPr>
          <w:sz w:val="15"/>
          <w:szCs w:val="15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45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4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6</w:t>
      </w:r>
    </w:p>
    <w:p>
      <w:pPr>
        <w:spacing w:before="4" w:after="0" w:line="190" w:lineRule="exact"/>
        <w:jc w:val="left"/>
        <w:rPr>
          <w:sz w:val="19"/>
          <w:szCs w:val="19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8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-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</w:p>
    <w:p>
      <w:pPr>
        <w:spacing w:before="7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48V</w:t>
      </w:r>
    </w:p>
    <w:p>
      <w:pPr>
        <w:spacing w:before="37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41V</w:t>
      </w:r>
    </w:p>
    <w:p>
      <w:pPr>
        <w:spacing w:before="39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57V</w:t>
      </w:r>
    </w:p>
    <w:p>
      <w:pPr>
        <w:spacing w:before="39" w:after="0" w:line="240" w:lineRule="auto"/>
        <w:ind w:left="2318" w:right="-20"/>
        <w:jc w:val="left"/>
        <w:rPr>
          <w:rFonts w:ascii="Arial" w:hAnsi="Arial" w:eastAsia="Arial" w:cs="Arial"/>
          <w:sz w:val="17"/>
          <w:szCs w:val="17"/>
        </w:rPr>
      </w:pPr>
      <w:r>
        <w:pict>
          <v:group id="_x0000_s5544" o:spid="_x0000_s5544" o:spt="203" style="position:absolute;left:0pt;margin-left:335.35pt;margin-top:11.8pt;height:23pt;width:26pt;mso-position-horizontal-relative:page;z-index:-9216;mso-width-relative:page;mso-height-relative:page;" coordorigin="6708,237" coordsize="521,461">
            <o:lock v:ext="edit"/>
            <v:shape id="_x0000_s5545" o:spid="_x0000_s5545" o:spt="75" type="#_x0000_t75" style="position:absolute;left:6708;top:237;height:288;width:170;" filled="f" coordsize="21600,21600">
              <v:path/>
              <v:fill on="f" focussize="0,0"/>
              <v:stroke/>
              <v:imagedata r:id="rId431" o:title=""/>
              <o:lock v:ext="edit" aspectratio="t"/>
            </v:shape>
            <v:shape id="_x0000_s5546" o:spid="_x0000_s5546" o:spt="75" type="#_x0000_t75" style="position:absolute;left:6893;top:237;height:295;width:134;" filled="f" coordsize="21600,21600">
              <v:path/>
              <v:fill on="f" focussize="0,0"/>
              <v:stroke/>
              <v:imagedata r:id="rId446" o:title=""/>
              <o:lock v:ext="edit" aspectratio="t"/>
            </v:shape>
            <v:shape id="_x0000_s5547" o:spid="_x0000_s5547" o:spt="75" type="#_x0000_t75" style="position:absolute;left:7075;top:402;height:295;width:154;" filled="f" coordsize="21600,21600">
              <v:path/>
              <v:fill on="f" focussize="0,0"/>
              <v:stroke/>
              <v:imagedata r:id="rId178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spacing w:val="0"/>
          <w:w w:val="104"/>
          <w:sz w:val="17"/>
          <w:szCs w:val="17"/>
        </w:rPr>
        <w:t>44V</w:t>
      </w:r>
    </w:p>
    <w:p>
      <w:pPr>
        <w:spacing w:before="2" w:after="0" w:line="150" w:lineRule="exact"/>
        <w:jc w:val="left"/>
        <w:rPr>
          <w:sz w:val="15"/>
          <w:szCs w:val="15"/>
        </w:rPr>
      </w:pPr>
    </w:p>
    <w:p>
      <w:pPr>
        <w:tabs>
          <w:tab w:val="left" w:pos="720"/>
          <w:tab w:val="left" w:pos="1520"/>
          <w:tab w:val="left" w:pos="2220"/>
          <w:tab w:val="left" w:pos="3020"/>
          <w:tab w:val="left" w:pos="3740"/>
          <w:tab w:val="left" w:pos="5920"/>
        </w:tabs>
        <w:spacing w:before="0" w:after="0" w:line="240" w:lineRule="auto"/>
        <w:ind w:right="-20"/>
        <w:jc w:val="left"/>
        <w:rPr>
          <w:rFonts w:ascii="Times New Roman" w:hAnsi="Times New Roman" w:eastAsia="Times New Roman" w:cs="Times New Roman"/>
          <w:sz w:val="13"/>
          <w:szCs w:val="13"/>
        </w:rPr>
      </w:pPr>
      <w:r>
        <w:pict>
          <v:group id="_x0000_s5548" o:spid="_x0000_s5548" o:spt="203" style="position:absolute;left:0pt;margin-left:427.65pt;margin-top:0.8pt;height:29.85pt;width:60pt;mso-position-horizontal-relative:page;z-index:-9216;mso-width-relative:page;mso-height-relative:page;" coordorigin="8554,16" coordsize="1200,598">
            <o:lock v:ext="edit"/>
            <v:shape id="_x0000_s5549" o:spid="_x0000_s5549" o:spt="75" type="#_x0000_t75" style="position:absolute;left:8755;top:16;height:295;width:154;" filled="f" coordsize="21600,21600">
              <v:path/>
              <v:fill on="f" focussize="0,0"/>
              <v:stroke/>
              <v:imagedata r:id="rId447" o:title=""/>
              <o:lock v:ext="edit" aspectratio="t"/>
            </v:shape>
            <v:shape id="_x0000_s5550" o:spid="_x0000_s5550" o:spt="75" type="#_x0000_t75" style="position:absolute;left:9180;top:16;height:295;width:154;" filled="f" coordsize="21600,21600">
              <v:path/>
              <v:fill on="f" focussize="0,0"/>
              <v:stroke/>
              <v:imagedata r:id="rId237" o:title=""/>
              <o:lock v:ext="edit" aspectratio="t"/>
            </v:shape>
            <v:shape id="_x0000_s5551" o:spid="_x0000_s5551" o:spt="75" type="#_x0000_t75" style="position:absolute;left:9600;top:16;height:295;width:154;" filled="f" coordsize="21600,21600">
              <v:path/>
              <v:fill on="f" focussize="0,0"/>
              <v:stroke/>
              <v:imagedata r:id="rId448" o:title=""/>
              <o:lock v:ext="edit" aspectratio="t"/>
            </v:shape>
            <v:shape id="_x0000_s5552" o:spid="_x0000_s5552" o:spt="75" type="#_x0000_t75" style="position:absolute;left:8554;top:348;height:266;width:1190;" filled="f" coordsize="21600,21600">
              <v:path/>
              <v:fill on="f" focussize="0,0"/>
              <v:stroke/>
              <v:imagedata r:id="rId449" o:title=""/>
              <o:lock v:ext="edit" aspectratio="t"/>
            </v:shape>
          </v:group>
        </w:pict>
      </w:r>
      <w:r>
        <w:rPr>
          <w:rFonts w:ascii="Arial" w:hAnsi="Arial" w:eastAsia="Arial" w:cs="Arial"/>
          <w:b/>
          <w:bCs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0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1"/>
          <w:w w:val="101"/>
          <w:sz w:val="13"/>
          <w:szCs w:val="13"/>
        </w:rPr>
        <w:t>1</w:t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-1"/>
          <w:w w:val="101"/>
          <w:sz w:val="13"/>
          <w:szCs w:val="13"/>
        </w:rPr>
        <w:t>2</w:t>
      </w:r>
      <w:r>
        <w:rPr>
          <w:rFonts w:ascii="Arial" w:hAnsi="Arial" w:eastAsia="Arial" w:cs="Arial"/>
          <w:b/>
          <w:bCs/>
          <w:spacing w:val="2"/>
          <w:w w:val="101"/>
          <w:sz w:val="13"/>
          <w:szCs w:val="13"/>
        </w:rPr>
        <w:t>.</w:t>
      </w:r>
      <w:r>
        <w:rPr>
          <w:rFonts w:ascii="Arial" w:hAnsi="Arial" w:eastAsia="Arial" w:cs="Arial"/>
          <w:b/>
          <w:bCs/>
          <w:spacing w:val="0"/>
          <w:w w:val="101"/>
          <w:sz w:val="13"/>
          <w:szCs w:val="13"/>
        </w:rPr>
        <w:t>5</w:t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3"/>
          <w:szCs w:val="13"/>
        </w:rPr>
        <w:pict>
          <v:shape id="_x0000_i1047" o:spt="75" type="#_x0000_t75" style="height:14.4pt;width:7.65pt;" filled="f" coordsize="21600,21600">
            <v:path/>
            <v:fill on="f" focussize="0,0"/>
            <v:stroke/>
            <v:imagedata r:id="rId450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sz w:val="13"/>
          <w:szCs w:val="13"/>
        </w:rPr>
        <w:pict>
          <v:shape id="_x0000_i1048" o:spt="75" type="#_x0000_t75" style="height:14pt;width:7.65pt;" filled="f" coordsize="21600,21600">
            <v:path/>
            <v:fill on="f" focussize="0,0"/>
            <v:stroke/>
            <v:imagedata r:id="rId337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49" o:spt="75" type="#_x0000_t75" style="height:14.75pt;width:7.65pt;" filled="f" coordsize="21600,21600">
            <v:path/>
            <v:fill on="f" focussize="0,0"/>
            <v:stroke/>
            <v:imagedata r:id="rId451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7"/>
          <w:sz w:val="13"/>
          <w:szCs w:val="13"/>
        </w:rPr>
        <w:t xml:space="preserve">                                       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7"/>
          <w:sz w:val="13"/>
          <w:szCs w:val="13"/>
        </w:rPr>
        <w:pict>
          <v:shape id="_x0000_i1050" o:spt="75" type="#_x0000_t75" style="height:14.4pt;width:7.65pt;" filled="f" coordsize="21600,21600">
            <v:path/>
            <v:fill on="f" focussize="0,0"/>
            <v:stroke/>
            <v:imagedata r:id="rId452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51" o:spt="75" type="#_x0000_t75" style="height:14.75pt;width:7.65pt;" filled="f" coordsize="21600,21600">
            <v:path/>
            <v:fill on="f" focussize="0,0"/>
            <v:stroke/>
            <v:imagedata r:id="rId453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t xml:space="preserve">        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-18"/>
          <w:sz w:val="13"/>
          <w:szCs w:val="13"/>
        </w:rPr>
        <w:pict>
          <v:shape id="_x0000_i1052" o:spt="75" type="#_x0000_t75" style="height:14.75pt;width:7.65pt;" filled="f" coordsize="21600,21600">
            <v:path/>
            <v:fill on="f" focussize="0,0"/>
            <v:stroke/>
            <v:imagedata r:id="rId454" o:title=""/>
            <o:lock v:ext="edit" aspectratio="t"/>
            <w10:wrap type="none"/>
            <w10:anchorlock/>
          </v:shape>
        </w:pict>
      </w:r>
    </w:p>
    <w:p>
      <w:pPr>
        <w:spacing w:before="16" w:after="0" w:line="240" w:lineRule="auto"/>
        <w:ind w:left="1380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oad</w:t>
      </w:r>
      <w:r>
        <w:rPr>
          <w:rFonts w:ascii="Arial" w:hAnsi="Arial" w:eastAsia="Arial" w:cs="Arial"/>
          <w:b/>
          <w:bCs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2"/>
          <w:sz w:val="18"/>
          <w:szCs w:val="18"/>
        </w:rPr>
        <w:t>(A</w:t>
      </w:r>
      <w:r>
        <w:rPr>
          <w:rFonts w:ascii="Arial" w:hAnsi="Arial" w:eastAsia="Arial" w:cs="Arial"/>
          <w:b/>
          <w:bCs/>
          <w:spacing w:val="-1"/>
          <w:w w:val="102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2"/>
          <w:w w:val="102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2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2"/>
          <w:sz w:val="18"/>
          <w:szCs w:val="18"/>
        </w:rPr>
        <w:t>)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797" w:space="65"/>
            <w:col w:w="9778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1261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553" o:spid="_x0000_s5553" o:spt="203" style="position:absolute;left:0pt;margin-left:45.35pt;margin-top:12.95pt;height:0.1pt;width:238.2pt;mso-position-horizontal-relative:page;z-index:-9216;mso-width-relative:page;mso-height-relative:page;" coordorigin="907,260" coordsize="4764,2">
            <o:lock v:ext="edit"/>
            <v:shape id="_x0000_s5554" o:spid="_x0000_s5554" style="position:absolute;left:907;top:260;height:2;width:4764;" filled="f" stroked="t" coordorigin="907,260" coordsize="4764,0" path="m907,260l5671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UNC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ES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17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ve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ew of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oE               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E)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IP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b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(PD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IEEE®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</w:p>
    <w:p>
      <w:pPr>
        <w:tabs>
          <w:tab w:val="left" w:pos="2720"/>
          <w:tab w:val="left" w:pos="4160"/>
        </w:tabs>
        <w:spacing w:before="0" w:after="0" w:line="227" w:lineRule="exact"/>
        <w:ind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  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gn  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oE  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ng  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ab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®</w:t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tanda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nts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: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6 -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q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ts</w:t>
      </w:r>
    </w:p>
    <w:p>
      <w:pPr>
        <w:tabs>
          <w:tab w:val="left" w:pos="3460"/>
          <w:tab w:val="left" w:pos="3760"/>
          <w:tab w:val="left" w:pos="3820"/>
        </w:tabs>
        <w:spacing w:before="4" w:after="0" w:line="324" w:lineRule="auto"/>
        <w:ind w:left="108" w:right="504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555" o:spid="_x0000_s5555" o:spt="203" style="position:absolute;left:0pt;margin-left:319.6pt;margin-top:10.5pt;height:14.5pt;width:240.2pt;mso-position-horizontal-relative:page;z-index:-9216;mso-width-relative:page;mso-height-relative:page;" coordorigin="6392,210" coordsize="4805,290">
            <o:lock v:ext="edit"/>
            <v:group id="_x0000_s5556" o:spid="_x0000_s5556" o:spt="203" style="position:absolute;left:9655;top:211;height:288;width:108;" coordorigin="9655,211" coordsize="108,288">
              <o:lock v:ext="edit"/>
              <v:shape id="_x0000_s5557" o:spid="_x0000_s5557" style="position:absolute;left:9655;top:211;height:288;width:108;" fillcolor="#C6D9F1" filled="t" stroked="f" coordorigin="9655,211" coordsize="108,288" path="m9655,499l9763,499,9763,211,9655,211,9655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58" o:spid="_x0000_s5558" o:spt="203" style="position:absolute;left:6394;top:211;height:288;width:108;" coordorigin="6394,211" coordsize="108,288">
              <o:lock v:ext="edit"/>
              <v:shape id="_x0000_s5559" o:spid="_x0000_s5559" style="position:absolute;left:6394;top:211;height:288;width:108;" fillcolor="#C6D9F1" filled="t" stroked="f" coordorigin="6394,211" coordsize="108,288" path="m6394,499l6502,499,6502,211,6394,211,6394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0" o:spid="_x0000_s5560" o:spt="203" style="position:absolute;left:6502;top:211;height:288;width:3154;" coordorigin="6502,211" coordsize="3154,288">
              <o:lock v:ext="edit"/>
              <v:shape id="_x0000_s5561" o:spid="_x0000_s5561" style="position:absolute;left:6502;top:211;height:288;width:3154;" fillcolor="#C6D9F1" filled="t" stroked="f" coordorigin="6502,211" coordsize="3154,288" path="m6502,499l9655,499,9655,211,6502,211,6502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2" o:spid="_x0000_s5562" o:spt="203" style="position:absolute;left:9763;top:211;height:288;width:108;" coordorigin="9763,211" coordsize="108,288">
              <o:lock v:ext="edit"/>
              <v:shape id="_x0000_s5563" o:spid="_x0000_s5563" style="position:absolute;left:9763;top:211;height:288;width:108;" fillcolor="#C6D9F1" filled="t" stroked="f" coordorigin="9763,211" coordsize="108,288" path="m9763,499l9871,499,9871,211,9763,211,9763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4" o:spid="_x0000_s5564" o:spt="203" style="position:absolute;left:11088;top:211;height:288;width:108;" coordorigin="11088,211" coordsize="108,288">
              <o:lock v:ext="edit"/>
              <v:shape id="_x0000_s5565" o:spid="_x0000_s5565" style="position:absolute;left:11088;top:211;height:288;width:108;" fillcolor="#C6D9F1" filled="t" stroked="f" coordorigin="11088,211" coordsize="108,288" path="m11088,499l11196,499,11196,211,11088,211,11088,4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66" o:spid="_x0000_s5566" o:spt="203" style="position:absolute;left:9871;top:211;height:288;width:1217;" coordorigin="9871,211" coordsize="1217,288">
              <o:lock v:ext="edit"/>
              <v:shape id="_x0000_s5567" o:spid="_x0000_s5567" style="position:absolute;left:9871;top:211;height:288;width:1217;" fillcolor="#C6D9F1" filled="t" stroked="f" coordorigin="9871,211" coordsize="1217,288" path="m9871,499l11088,499,11088,211,9871,211,9871,49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568" o:spid="_x0000_s5568" o:spt="203" style="position:absolute;left:0pt;margin-left:319.6pt;margin-top:39.15pt;height:14.5pt;width:240.2pt;mso-position-horizontal-relative:page;z-index:-9216;mso-width-relative:page;mso-height-relative:page;" coordorigin="6392,784" coordsize="4805,290">
            <o:lock v:ext="edit"/>
            <v:group id="_x0000_s5569" o:spid="_x0000_s5569" o:spt="203" style="position:absolute;left:9655;top:785;height:288;width:108;" coordorigin="9655,785" coordsize="108,288">
              <o:lock v:ext="edit"/>
              <v:shape id="_x0000_s5570" o:spid="_x0000_s5570" style="position:absolute;left:9655;top:785;height:288;width:108;" fillcolor="#C6D9F1" filled="t" stroked="f" coordorigin="9655,785" coordsize="108,288" path="m9655,1073l9763,1073,9763,785,9655,785,9655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1" o:spid="_x0000_s5571" o:spt="203" style="position:absolute;left:6394;top:785;height:288;width:108;" coordorigin="6394,785" coordsize="108,288">
              <o:lock v:ext="edit"/>
              <v:shape id="_x0000_s5572" o:spid="_x0000_s5572" style="position:absolute;left:6394;top:785;height:288;width:108;" fillcolor="#C6D9F1" filled="t" stroked="f" coordorigin="6394,785" coordsize="108,288" path="m6394,1073l6502,1073,6502,785,6394,785,6394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3" o:spid="_x0000_s5573" o:spt="203" style="position:absolute;left:6502;top:785;height:288;width:3154;" coordorigin="6502,785" coordsize="3154,288">
              <o:lock v:ext="edit"/>
              <v:shape id="_x0000_s5574" o:spid="_x0000_s5574" style="position:absolute;left:6502;top:785;height:288;width:3154;" fillcolor="#C6D9F1" filled="t" stroked="f" coordorigin="6502,785" coordsize="3154,288" path="m6502,1073l9655,1073,9655,785,6502,785,6502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5" o:spid="_x0000_s5575" o:spt="203" style="position:absolute;left:9763;top:785;height:288;width:108;" coordorigin="9763,785" coordsize="108,288">
              <o:lock v:ext="edit"/>
              <v:shape id="_x0000_s5576" o:spid="_x0000_s5576" style="position:absolute;left:9763;top:785;height:288;width:108;" fillcolor="#C6D9F1" filled="t" stroked="f" coordorigin="9763,785" coordsize="108,288" path="m9763,1073l9871,1073,9871,785,9763,785,9763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7" o:spid="_x0000_s5577" o:spt="203" style="position:absolute;left:11088;top:785;height:288;width:108;" coordorigin="11088,785" coordsize="108,288">
              <o:lock v:ext="edit"/>
              <v:shape id="_x0000_s5578" o:spid="_x0000_s5578" style="position:absolute;left:11088;top:785;height:288;width:108;" fillcolor="#C6D9F1" filled="t" stroked="f" coordorigin="11088,785" coordsize="108,288" path="m11088,1073l11196,1073,11196,785,11088,785,11088,107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79" o:spid="_x0000_s5579" o:spt="203" style="position:absolute;left:9871;top:785;height:288;width:1217;" coordorigin="9871,785" coordsize="1217,288">
              <o:lock v:ext="edit"/>
              <v:shape id="_x0000_s5580" o:spid="_x0000_s5580" style="position:absolute;left:9871;top:785;height:288;width:1217;" fillcolor="#C6D9F1" filled="t" stroked="f" coordorigin="9871,785" coordsize="1217,288" path="m9871,1073l11088,1073,11088,785,9871,785,9871,107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1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39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tabs>
          <w:tab w:val="left" w:pos="3780"/>
        </w:tabs>
        <w:spacing w:before="1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7" w:type="default"/>
          <w:pgSz w:w="12240" w:h="15840"/>
          <w:pgMar w:top="1800" w:right="900" w:bottom="1180" w:left="700" w:header="216" w:footer="993" w:gutter="0"/>
          <w:cols w:equalWidth="0" w:num="2">
            <w:col w:w="4976" w:space="717"/>
            <w:col w:w="4947"/>
          </w:cols>
        </w:sectPr>
      </w:pPr>
    </w:p>
    <w:p>
      <w:pPr>
        <w:spacing w:before="0" w:after="0" w:line="192" w:lineRule="exact"/>
        <w:ind w:left="207" w:right="-4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6" w:after="0" w:line="206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By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78" w:after="0" w:line="242" w:lineRule="auto"/>
        <w:ind w:right="-51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t,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@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77" w:after="0" w:line="242" w:lineRule="auto"/>
        <w:ind w:right="-51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581" o:spid="_x0000_s5581" o:spt="203" style="position:absolute;left:0pt;margin-left:319.6pt;margin-top:-23.85pt;height:24.8pt;width:240.2pt;mso-position-horizontal-relative:page;z-index:-9216;mso-width-relative:page;mso-height-relative:page;" coordorigin="6392,-478" coordsize="4805,497">
            <o:lock v:ext="edit"/>
            <v:group id="_x0000_s5582" o:spid="_x0000_s5582" o:spt="203" style="position:absolute;left:6394;top:-477;height:494;width:3370;" coordorigin="6394,-477" coordsize="3370,494">
              <o:lock v:ext="edit"/>
              <v:shape id="_x0000_s5583" o:spid="_x0000_s5583" style="position:absolute;left:6394;top:-477;height:494;width:3370;" fillcolor="#C6D9F1" filled="t" stroked="f" coordorigin="6394,-477" coordsize="3370,494" path="m6394,18l9763,18,9763,-477,6394,-477,6394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4" o:spid="_x0000_s5584" o:spt="203" style="position:absolute;left:6502;top:-477;height:269;width:3154;" coordorigin="6502,-477" coordsize="3154,269">
              <o:lock v:ext="edit"/>
              <v:shape id="_x0000_s5585" o:spid="_x0000_s5585" style="position:absolute;left:6502;top:-477;height:269;width:3154;" fillcolor="#C6D9F1" filled="t" stroked="f" coordorigin="6502,-477" coordsize="3154,269" path="m6502,-208l9655,-208,9655,-477,6502,-477,6502,-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6" o:spid="_x0000_s5586" o:spt="203" style="position:absolute;left:6502;top:-208;height:226;width:3154;" coordorigin="6502,-208" coordsize="3154,226">
              <o:lock v:ext="edit"/>
              <v:shape id="_x0000_s5587" o:spid="_x0000_s5587" style="position:absolute;left:6502;top:-208;height:226;width:3154;" fillcolor="#C6D9F1" filled="t" stroked="f" coordorigin="6502,-208" coordsize="3154,226" path="m6502,18l9655,18,9655,-208,6502,-208,6502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88" o:spid="_x0000_s5588" o:spt="203" style="position:absolute;left:9763;top:-477;height:494;width:1433;" coordorigin="9763,-477" coordsize="1433,494">
              <o:lock v:ext="edit"/>
              <v:shape id="_x0000_s5589" o:spid="_x0000_s5589" style="position:absolute;left:9763;top:-477;height:494;width:1433;" fillcolor="#C6D9F1" filled="t" stroked="f" coordorigin="9763,-477" coordsize="1433,494" path="m9763,18l11196,18,11196,-477,9763,-477,9763,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0" o:spid="_x0000_s5590" o:spt="203" style="position:absolute;left:9871;top:-477;height:288;width:1217;" coordorigin="9871,-477" coordsize="1217,288">
              <o:lock v:ext="edit"/>
              <v:shape id="_x0000_s5591" o:spid="_x0000_s5591" style="position:absolute;left:9871;top:-477;height:288;width:1217;" fillcolor="#C6D9F1" filled="t" stroked="f" coordorigin="9871,-477" coordsize="1217,288" path="m9871,-189l11088,-189,11088,-477,9871,-477,9871,-18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t,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@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78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350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before="7" w:after="0" w:line="280" w:lineRule="exact"/>
        <w:jc w:val="left"/>
        <w:rPr>
          <w:sz w:val="28"/>
          <w:szCs w:val="28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600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3">
            <w:col w:w="4976" w:space="826"/>
            <w:col w:w="2716" w:space="975"/>
            <w:col w:w="1147"/>
          </w:cols>
        </w:sectPr>
      </w:pP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(PSE).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(PD)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left="207" w:right="-44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PD).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&gt;1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6" w:lineRule="exact"/>
        <w:ind w:left="207" w:right="436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PD).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PD,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tabs>
          <w:tab w:val="left" w:pos="560"/>
        </w:tabs>
        <w:spacing w:before="0" w:after="0" w:line="244" w:lineRule="auto"/>
        <w:ind w:left="567" w:right="-48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hd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lie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elo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198" w:lineRule="exact"/>
        <w:ind w:left="207" w:right="6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Si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gna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</w:p>
    <w:p>
      <w:pPr>
        <w:spacing w:before="6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2" w:lineRule="exact"/>
        <w:ind w:left="207" w:right="8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Cl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ass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color w:val="000000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ad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</w:p>
    <w:p>
      <w:pPr>
        <w:spacing w:before="4" w:after="0" w:line="240" w:lineRule="auto"/>
        <w:ind w:left="567" w:right="1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5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2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2" w:lineRule="exact"/>
        <w:ind w:left="207" w:right="63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</w:p>
    <w:p>
      <w:pPr>
        <w:spacing w:before="4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</w:p>
    <w:p>
      <w:pPr>
        <w:tabs>
          <w:tab w:val="left" w:pos="3660"/>
          <w:tab w:val="left" w:pos="3840"/>
        </w:tabs>
        <w:spacing w:before="44" w:after="0" w:line="332" w:lineRule="auto"/>
        <w:ind w:left="108" w:right="384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2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 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19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before="0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2776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5592" o:spid="_x0000_s5592" o:spt="203" style="position:absolute;left:0pt;margin-left:319.6pt;margin-top:-74.9pt;height:14.5pt;width:240.2pt;mso-position-horizontal-relative:page;z-index:-9216;mso-width-relative:page;mso-height-relative:page;" coordorigin="6392,-1499" coordsize="4805,290">
            <o:lock v:ext="edit"/>
            <v:group id="_x0000_s5593" o:spid="_x0000_s5593" o:spt="203" style="position:absolute;left:9655;top:-1498;height:288;width:108;" coordorigin="9655,-1498" coordsize="108,288">
              <o:lock v:ext="edit"/>
              <v:shape id="_x0000_s5594" o:spid="_x0000_s5594" style="position:absolute;left:9655;top:-1498;height:288;width:108;" fillcolor="#C6D9F1" filled="t" stroked="f" coordorigin="9655,-1498" coordsize="108,288" path="m9655,-1210l9763,-1210,9763,-1498,9655,-1498,9655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5" o:spid="_x0000_s5595" o:spt="203" style="position:absolute;left:6394;top:-1498;height:288;width:108;" coordorigin="6394,-1498" coordsize="108,288">
              <o:lock v:ext="edit"/>
              <v:shape id="_x0000_s5596" o:spid="_x0000_s5596" style="position:absolute;left:6394;top:-1498;height:288;width:108;" fillcolor="#C6D9F1" filled="t" stroked="f" coordorigin="6394,-1498" coordsize="108,288" path="m6394,-1210l6502,-1210,6502,-1498,6394,-1498,6394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7" o:spid="_x0000_s5597" o:spt="203" style="position:absolute;left:6502;top:-1498;height:288;width:3154;" coordorigin="6502,-1498" coordsize="3154,288">
              <o:lock v:ext="edit"/>
              <v:shape id="_x0000_s5598" o:spid="_x0000_s5598" style="position:absolute;left:6502;top:-1498;height:288;width:3154;" fillcolor="#C6D9F1" filled="t" stroked="f" coordorigin="6502,-1498" coordsize="3154,288" path="m6502,-1210l9655,-1210,9655,-1498,6502,-1498,6502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599" o:spid="_x0000_s5599" o:spt="203" style="position:absolute;left:9763;top:-1498;height:288;width:108;" coordorigin="9763,-1498" coordsize="108,288">
              <o:lock v:ext="edit"/>
              <v:shape id="_x0000_s5600" o:spid="_x0000_s5600" style="position:absolute;left:9763;top:-1498;height:288;width:108;" fillcolor="#C6D9F1" filled="t" stroked="f" coordorigin="9763,-1498" coordsize="108,288" path="m9763,-1210l9871,-1210,9871,-1498,9763,-1498,9763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1" o:spid="_x0000_s5601" o:spt="203" style="position:absolute;left:11088;top:-1498;height:288;width:108;" coordorigin="11088,-1498" coordsize="108,288">
              <o:lock v:ext="edit"/>
              <v:shape id="_x0000_s5602" o:spid="_x0000_s5602" style="position:absolute;left:11088;top:-1498;height:288;width:108;" fillcolor="#C6D9F1" filled="t" stroked="f" coordorigin="11088,-1498" coordsize="108,288" path="m11088,-1210l11196,-1210,11196,-1498,11088,-1498,11088,-12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3" o:spid="_x0000_s5603" o:spt="203" style="position:absolute;left:9871;top:-1498;height:288;width:1217;" coordorigin="9871,-1498" coordsize="1217,288">
              <o:lock v:ext="edit"/>
              <v:shape id="_x0000_s5604" o:spid="_x0000_s5604" style="position:absolute;left:9871;top:-1498;height:288;width:1217;" fillcolor="#C6D9F1" filled="t" stroked="f" coordorigin="9871,-1498" coordsize="1217,288" path="m9871,-1210l11088,-1210,11088,-1498,9871,-1498,9871,-121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605" o:spid="_x0000_s5605" o:spt="203" style="position:absolute;left:0pt;margin-left:319.6pt;margin-top:-46.25pt;height:27.8pt;width:240.2pt;mso-position-horizontal-relative:page;z-index:-9216;mso-width-relative:page;mso-height-relative:page;" coordorigin="6392,-925" coordsize="4805,557">
            <o:lock v:ext="edit"/>
            <v:group id="_x0000_s5606" o:spid="_x0000_s5606" o:spt="203" style="position:absolute;left:6394;top:-924;height:554;width:3370;" coordorigin="6394,-924" coordsize="3370,554">
              <o:lock v:ext="edit"/>
              <v:shape id="_x0000_s5607" o:spid="_x0000_s5607" style="position:absolute;left:6394;top:-924;height:554;width:3370;" fillcolor="#C6D9F1" filled="t" stroked="f" coordorigin="6394,-924" coordsize="3370,554" path="m6394,-370l9763,-370,9763,-924,6394,-924,6394,-3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08" o:spid="_x0000_s5608" o:spt="203" style="position:absolute;left:6502;top:-924;height:288;width:3154;" coordorigin="6502,-924" coordsize="3154,288">
              <o:lock v:ext="edit"/>
              <v:shape id="_x0000_s5609" o:spid="_x0000_s5609" style="position:absolute;left:6502;top:-924;height:288;width:3154;" fillcolor="#C6D9F1" filled="t" stroked="f" coordorigin="6502,-924" coordsize="3154,288" path="m6502,-636l9655,-636,9655,-924,6502,-924,6502,-6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0" o:spid="_x0000_s5610" o:spt="203" style="position:absolute;left:9763;top:-924;height:554;width:1433;" coordorigin="9763,-924" coordsize="1433,554">
              <o:lock v:ext="edit"/>
              <v:shape id="_x0000_s5611" o:spid="_x0000_s5611" style="position:absolute;left:9763;top:-924;height:554;width:1433;" fillcolor="#C6D9F1" filled="t" stroked="f" coordorigin="9763,-924" coordsize="1433,554" path="m9763,-370l11196,-370,11196,-924,9763,-924,9763,-3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2" o:spid="_x0000_s5612" o:spt="203" style="position:absolute;left:9871;top:-924;height:288;width:1217;" coordorigin="9871,-924" coordsize="1217,288">
              <o:lock v:ext="edit"/>
              <v:shape id="_x0000_s5613" o:spid="_x0000_s5613" style="position:absolute;left:9871;top:-924;height:288;width:1217;" fillcolor="#C6D9F1" filled="t" stroked="f" coordorigin="9871,-924" coordsize="1217,288" path="m9871,-636l11088,-636,11088,-924,9871,-924,9871,-6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14" o:spid="_x0000_s5614" o:spt="203" style="position:absolute;left:9871;top:-636;height:266;width:1217;" coordorigin="9871,-636" coordsize="1217,266">
              <o:lock v:ext="edit"/>
              <v:shape id="_x0000_s5615" o:spid="_x0000_s5615" style="position:absolute;left:9871;top:-636;height:266;width:1217;" fillcolor="#C6D9F1" filled="t" stroked="f" coordorigin="9871,-636" coordsize="1217,266" path="m9871,-370l11088,-370,11088,-636,9871,-636,9871,-37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5616" o:spid="_x0000_s5616" o:spt="203" style="position:absolute;left:0pt;margin-left:319.65pt;margin-top:12.1pt;height:0.1pt;width:237.2pt;mso-position-horizontal-relative:page;z-index:-9216;mso-width-relative:page;mso-height-relative:page;" coordorigin="6394,242" coordsize="4745,2">
            <o:lock v:ext="edit"/>
            <v:shape id="_x0000_s5617" o:spid="_x0000_s5617" style="position:absolute;left:6394;top:242;height:2;width:4745;" filled="f" stroked="t" coordorigin="6394,242" coordsize="4745,0" path="m6394,242l11138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AS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1138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D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gn</w:t>
      </w:r>
    </w:p>
    <w:p>
      <w:pPr>
        <w:spacing w:before="7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spacing w:before="0" w:after="0" w:line="203" w:lineRule="exact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6" w:after="0" w:line="206" w:lineRule="exact"/>
        <w:ind w:right="12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.3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IEEE®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0" w:after="0" w:line="206" w:lineRule="exact"/>
        <w:ind w:right="13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15k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IEC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CISP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-B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976" w:space="717"/>
            <w:col w:w="4947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5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618" o:spid="_x0000_s5618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5619" o:spid="_x0000_s5619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eastAsia="Arial" w:cs="Arial"/>
          <w:color w:val="2268AE"/>
          <w:spacing w:val="-48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</w:t>
      </w:r>
      <w:r>
        <w:rPr>
          <w:rFonts w:ascii="Arial" w:hAnsi="Arial" w:eastAsia="Arial" w:cs="Arial"/>
          <w:color w:val="2268AE"/>
          <w:spacing w:val="2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 </w:t>
      </w:r>
      <w:r>
        <w:rPr>
          <w:rFonts w:ascii="Arial" w:hAnsi="Arial" w:eastAsia="Arial" w:cs="Arial"/>
          <w:color w:val="2268AE"/>
          <w:spacing w:val="2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VE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S  </w:t>
      </w:r>
      <w:r>
        <w:rPr>
          <w:rFonts w:ascii="Arial" w:hAnsi="Arial" w:eastAsia="Arial" w:cs="Arial"/>
          <w:color w:val="2268AE"/>
          <w:spacing w:val="1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FO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R</w:t>
      </w:r>
    </w:p>
    <w:p>
      <w:pPr>
        <w:spacing w:before="0" w:after="0" w:line="240" w:lineRule="auto"/>
        <w:ind w:left="207" w:right="533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5620" o:spid="_x0000_s5620" o:spt="203" style="position:absolute;left:0pt;margin-left:45.35pt;margin-top:12.95pt;height:0.1pt;width:236.4pt;mso-position-horizontal-relative:page;z-index:-9216;mso-width-relative:page;mso-height-relative:page;" coordorigin="907,260" coordsize="4728,2">
            <o:lock v:ext="edit"/>
            <v:shape id="_x0000_s5621" o:spid="_x0000_s5621" style="position:absolute;left:907;top:260;height:2;width:4728;" filled="f" stroked="t" coordorigin="907,260" coordsize="4728,0" path="m907,260l5635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10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100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/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1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00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0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 xml:space="preserve"> 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M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</w:p>
    <w:p>
      <w:pPr>
        <w:spacing w:before="3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(PSE)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ta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DIs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PSE.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left="207" w:right="10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-4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3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B,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3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rs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footerReference r:id="rId8" w:type="default"/>
          <w:pgSz w:w="12240" w:h="15840"/>
          <w:pgMar w:top="1800" w:right="900" w:bottom="1180" w:left="700" w:header="216" w:footer="993" w:gutter="0"/>
          <w:cols w:equalWidth="0" w:num="2">
            <w:col w:w="4976" w:space="718"/>
            <w:col w:w="4946"/>
          </w:cols>
        </w:sectPr>
      </w:pPr>
    </w:p>
    <w:p>
      <w:pPr>
        <w:spacing w:before="2" w:after="0" w:line="190" w:lineRule="exact"/>
        <w:jc w:val="left"/>
        <w:rPr>
          <w:sz w:val="19"/>
          <w:szCs w:val="19"/>
        </w:rPr>
      </w:pPr>
    </w:p>
    <w:p>
      <w:pPr>
        <w:spacing w:before="3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5622" o:spid="_x0000_s5622" o:spt="203" style="position:absolute;left:0pt;margin-left:195.65pt;margin-top:19.4pt;height:129.95pt;width:291.65pt;mso-position-horizontal-relative:page;z-index:-9216;mso-width-relative:page;mso-height-relative:page;" coordorigin="3913,388" coordsize="5834,2599">
            <o:lock v:ext="edit"/>
            <v:shape id="_x0000_s5623" o:spid="_x0000_s5623" o:spt="75" type="#_x0000_t75" style="position:absolute;left:3913;top:750;height:2037;width:5834;" filled="f" coordsize="21600,21600">
              <v:path/>
              <v:fill on="f" focussize="0,0"/>
              <v:stroke/>
              <v:imagedata r:id="rId455" o:title=""/>
              <o:lock v:ext="edit" aspectratio="t"/>
            </v:shape>
            <v:shape id="_x0000_s5624" o:spid="_x0000_s5624" o:spt="75" type="#_x0000_t75" style="position:absolute;left:4752;top:1538;height:230;width:326;" filled="f" coordsize="21600,21600">
              <v:path/>
              <v:fill on="f" focussize="0,0"/>
              <v:stroke/>
              <v:imagedata r:id="rId456" o:title=""/>
              <o:lock v:ext="edit" aspectratio="t"/>
            </v:shape>
            <v:shape id="_x0000_s5625" o:spid="_x0000_s5625" o:spt="75" type="#_x0000_t75" style="position:absolute;left:4678;top:1668;height:295;width:461;" filled="f" coordsize="21600,21600">
              <v:path/>
              <v:fill on="f" focussize="0,0"/>
              <v:stroke/>
              <v:imagedata r:id="rId457" o:title=""/>
              <o:lock v:ext="edit" aspectratio="t"/>
            </v:shape>
            <v:shape id="_x0000_s5626" o:spid="_x0000_s5626" o:spt="75" type="#_x0000_t75" style="position:absolute;left:4637;top:1797;height:427;width:538;" filled="f" coordsize="21600,21600">
              <v:path/>
              <v:fill on="f" focussize="0,0"/>
              <v:stroke/>
              <v:imagedata r:id="rId458" o:title=""/>
              <o:lock v:ext="edit" aspectratio="t"/>
            </v:shape>
            <v:shape id="_x0000_s5627" o:spid="_x0000_s5627" o:spt="75" type="#_x0000_t75" style="position:absolute;left:4805;top:1929;height:295;width:247;" filled="f" coordsize="21600,21600">
              <v:path/>
              <v:fill on="f" focussize="0,0"/>
              <v:stroke/>
              <v:imagedata r:id="rId459" o:title=""/>
              <o:lock v:ext="edit" aspectratio="t"/>
            </v:shape>
            <v:group id="_x0000_s5628" o:spid="_x0000_s5628" o:spt="203" style="position:absolute;left:7644;top:1024;height:2;width:317;" coordorigin="7644,1024" coordsize="317,2">
              <o:lock v:ext="edit"/>
              <v:shape id="_x0000_s5629" o:spid="_x0000_s5629" style="position:absolute;left:7644;top:1024;height:2;width:317;" filled="f" stroked="t" coordorigin="7644,1024" coordsize="317,0" path="m7644,1024l7961,10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0" o:spid="_x0000_s5630" o:spt="203" style="position:absolute;left:7644;top:1269;height:2;width:317;" coordorigin="7644,1269" coordsize="317,2">
              <o:lock v:ext="edit"/>
              <v:shape id="_x0000_s5631" o:spid="_x0000_s5631" style="position:absolute;left:7644;top:1269;height:2;width:317;" filled="f" stroked="t" coordorigin="7644,1269" coordsize="317,0" path="m7644,1269l7961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2" o:spid="_x0000_s5632" o:spt="203" style="position:absolute;left:5686;top:1005;height:2;width:137;" coordorigin="5686,1005" coordsize="137,2">
              <o:lock v:ext="edit"/>
              <v:shape id="_x0000_s5633" o:spid="_x0000_s5633" style="position:absolute;left:5686;top:1005;height:2;width:137;" filled="f" stroked="t" coordorigin="5686,1005" coordsize="137,0" path="m5822,1005l5686,10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4" o:spid="_x0000_s5634" o:spt="203" style="position:absolute;left:5686;top:1250;height:2;width:137;" coordorigin="5686,1250" coordsize="137,2">
              <o:lock v:ext="edit"/>
              <v:shape id="_x0000_s5635" o:spid="_x0000_s5635" style="position:absolute;left:5686;top:1250;height:2;width:137;" filled="f" stroked="t" coordorigin="5686,1250" coordsize="137,0" path="m5822,1250l5686,12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6" o:spid="_x0000_s5636" o:spt="203" style="position:absolute;left:5681;top:2347;height:2;width:137;" coordorigin="5681,2347" coordsize="137,2">
              <o:lock v:ext="edit"/>
              <v:shape id="_x0000_s5637" o:spid="_x0000_s5637" style="position:absolute;left:5681;top:2347;height:2;width:137;" filled="f" stroked="t" coordorigin="5681,2347" coordsize="137,0" path="m5818,2347l5681,23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38" o:spid="_x0000_s5638" o:spt="203" style="position:absolute;left:5681;top:2592;height:2;width:137;" coordorigin="5681,2592" coordsize="137,2">
              <o:lock v:ext="edit"/>
              <v:shape id="_x0000_s5639" o:spid="_x0000_s5639" style="position:absolute;left:5681;top:2592;height:2;width:137;" filled="f" stroked="t" coordorigin="5681,2592" coordsize="137,0" path="m5818,2592l5681,259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0" o:spid="_x0000_s5640" o:spt="203" style="position:absolute;left:7639;top:2368;height:2;width:322;" coordorigin="7639,2368" coordsize="322,2">
              <o:lock v:ext="edit"/>
              <v:shape id="_x0000_s5641" o:spid="_x0000_s5641" style="position:absolute;left:7639;top:2368;height:2;width:322;" filled="f" stroked="t" coordorigin="7639,2368" coordsize="322,0" path="m7639,2368l7961,236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2" o:spid="_x0000_s5642" o:spt="203" style="position:absolute;left:7639;top:2613;height:2;width:322;" coordorigin="7639,2613" coordsize="322,2">
              <o:lock v:ext="edit"/>
              <v:shape id="_x0000_s5643" o:spid="_x0000_s5643" style="position:absolute;left:7639;top:2613;height:2;width:322;" filled="f" stroked="t" coordorigin="7639,2613" coordsize="322,0" path="m7639,2613l7961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4" o:spid="_x0000_s5644" o:spt="203" style="position:absolute;left:5290;top:1128;height:406;width:377;" coordorigin="5290,1128" coordsize="377,406">
              <o:lock v:ext="edit"/>
              <v:shape id="_x0000_s5645" o:spid="_x0000_s5645" style="position:absolute;left:5290;top:1128;height:406;width:377;" filled="f" stroked="t" coordorigin="5290,1128" coordsize="377,406" path="m5587,1128l5666,1128,5666,1533,5290,153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6" o:spid="_x0000_s5646" o:spt="203" style="position:absolute;left:5290;top:2023;height:446;width:391;" coordorigin="5290,2023" coordsize="391,446">
              <o:lock v:ext="edit"/>
              <v:shape id="_x0000_s5647" o:spid="_x0000_s5647" style="position:absolute;left:5290;top:2023;height:446;width:391;" filled="f" stroked="t" coordorigin="5290,2023" coordsize="391,446" path="m5580,2469l5681,2469,5681,2023,5290,202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48" o:spid="_x0000_s5648" o:spt="203" style="position:absolute;left:7762;top:1492;height:125;width:122;" coordorigin="7762,1492" coordsize="122,125">
              <o:lock v:ext="edit"/>
              <v:shape id="_x0000_s5649" o:spid="_x0000_s5649" style="position:absolute;left:7762;top:1492;height:125;width:122;" filled="f" stroked="t" coordorigin="7762,1492" coordsize="122,125" path="m7762,1492l7884,161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0" o:spid="_x0000_s5650" o:spt="203" style="position:absolute;left:7762;top:1610;height:127;width:396;" coordorigin="7762,1610" coordsize="396,127">
              <o:lock v:ext="edit"/>
              <v:shape id="_x0000_s5651" o:spid="_x0000_s5651" style="position:absolute;left:7762;top:1610;height:127;width:396;" filled="f" stroked="t" coordorigin="7762,1610" coordsize="396,127" path="m7762,1737l7889,1610,8158,161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2" o:spid="_x0000_s5652" o:spt="203" style="position:absolute;left:7783;top:1922;height:125;width:120;" coordorigin="7783,1922" coordsize="120,125">
              <o:lock v:ext="edit"/>
              <v:shape id="_x0000_s5653" o:spid="_x0000_s5653" style="position:absolute;left:7783;top:1922;height:125;width:120;" filled="f" stroked="t" coordorigin="7783,1922" coordsize="120,125" path="m7783,1922l7903,20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4" o:spid="_x0000_s5654" o:spt="203" style="position:absolute;left:7781;top:2042;height:125;width:377;" coordorigin="7781,2042" coordsize="377,125">
              <o:lock v:ext="edit"/>
              <v:shape id="_x0000_s5655" o:spid="_x0000_s5655" style="position:absolute;left:7781;top:2042;height:125;width:377;" filled="f" stroked="t" coordorigin="7781,2042" coordsize="377,125" path="m7781,2167l7901,2042,8158,20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56" o:spid="_x0000_s5656" o:spt="203" style="position:absolute;left:4517;top:964;height:324;width:773;" coordorigin="4517,964" coordsize="773,324">
              <o:lock v:ext="edit"/>
              <v:shape id="_x0000_s5657" o:spid="_x0000_s5657" style="position:absolute;left:4517;top:964;height:324;width:773;" fillcolor="#FFFFFF" filled="t" stroked="f" coordorigin="4517,964" coordsize="773,324" path="m4517,1288l5290,1288,5290,964,4517,964,4517,12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58" o:spid="_x0000_s5658" o:spt="203" style="position:absolute;left:4517;top:964;height:324;width:773;" coordorigin="4517,964" coordsize="773,324">
              <o:lock v:ext="edit"/>
              <v:shape id="_x0000_s5659" o:spid="_x0000_s5659" style="position:absolute;left:4517;top:964;height:324;width:773;" filled="f" stroked="t" coordorigin="4517,964" coordsize="773,324" path="m4517,1288l5290,1288,5290,964,4517,964,4517,12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660" o:spid="_x0000_s5660" o:spt="75" type="#_x0000_t75" style="position:absolute;left:4978;top:1017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5661" o:spid="_x0000_s5661" o:spt="75" type="#_x0000_t75" style="position:absolute;left:4627;top:1017;height:425;width:319;" filled="f" coordsize="21600,21600">
                <v:path/>
                <v:fill on="f" focussize="0,0"/>
                <v:stroke/>
                <v:imagedata r:id="rId461" o:title=""/>
                <o:lock v:ext="edit" aspectratio="t"/>
              </v:shape>
              <v:shape id="_x0000_s5662" o:spid="_x0000_s5662" o:spt="75" type="#_x0000_t75" style="position:absolute;left:4841;top:1147;height:295;width:173;" filled="f" coordsize="21600,21600">
                <v:path/>
                <v:fill on="f" focussize="0,0"/>
                <v:stroke/>
                <v:imagedata r:id="rId462" o:title=""/>
                <o:lock v:ext="edit" aspectratio="t"/>
              </v:shape>
            </v:group>
            <v:group id="_x0000_s5663" o:spid="_x0000_s5663" o:spt="203" style="position:absolute;left:4517;top:2306;height:326;width:773;" coordorigin="4517,2306" coordsize="773,326">
              <o:lock v:ext="edit"/>
              <v:shape id="_x0000_s5664" o:spid="_x0000_s5664" style="position:absolute;left:4517;top:2306;height:326;width:773;" fillcolor="#FFFFFF" filled="t" stroked="f" coordorigin="4517,2306" coordsize="773,326" path="m4517,2632l5290,2632,5290,2306,4517,2306,4517,26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65" o:spid="_x0000_s5665" o:spt="203" style="position:absolute;left:4517;top:2306;height:326;width:773;" coordorigin="4517,2306" coordsize="773,326">
              <o:lock v:ext="edit"/>
              <v:shape id="_x0000_s5666" o:spid="_x0000_s5666" style="position:absolute;left:4517;top:2306;height:326;width:773;" filled="f" stroked="t" coordorigin="4517,2306" coordsize="773,326" path="m4517,2632l5290,2632,5290,2306,4517,2306,4517,26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667" o:spid="_x0000_s5667" o:spt="75" type="#_x0000_t75" style="position:absolute;left:4978;top:2359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5668" o:spid="_x0000_s5668" o:spt="75" type="#_x0000_t75" style="position:absolute;left:4627;top:2359;height:427;width:319;" filled="f" coordsize="21600,21600">
                <v:path/>
                <v:fill on="f" focussize="0,0"/>
                <v:stroke/>
                <v:imagedata r:id="rId463" o:title=""/>
                <o:lock v:ext="edit" aspectratio="t"/>
              </v:shape>
              <v:shape id="_x0000_s5669" o:spid="_x0000_s5669" o:spt="75" type="#_x0000_t75" style="position:absolute;left:4836;top:2491;height:295;width:182;" filled="f" coordsize="21600,21600">
                <v:path/>
                <v:fill on="f" focussize="0,0"/>
                <v:stroke/>
                <v:imagedata r:id="rId464" o:title=""/>
                <o:lock v:ext="edit" aspectratio="t"/>
              </v:shape>
            </v:group>
            <v:group id="_x0000_s5670" o:spid="_x0000_s5670" o:spt="203" style="position:absolute;left:7644;top:1737;height:2;width:118;" coordorigin="7644,1737" coordsize="118,2">
              <o:lock v:ext="edit"/>
              <v:shape id="_x0000_s5671" o:spid="_x0000_s5671" style="position:absolute;left:7644;top:1737;height:2;width:118;" filled="f" stroked="t" coordorigin="7644,1737" coordsize="118,0" path="m7644,1737l7762,173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2" o:spid="_x0000_s5672" o:spt="203" style="position:absolute;left:7642;top:1922;height:2;width:142;" coordorigin="7642,1922" coordsize="142,2">
              <o:lock v:ext="edit"/>
              <v:shape id="_x0000_s5673" o:spid="_x0000_s5673" style="position:absolute;left:7642;top:1922;height:2;width:142;" filled="f" stroked="t" coordorigin="7642,1922" coordsize="142,0" path="m7642,1922l7783,192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4" o:spid="_x0000_s5674" o:spt="203" style="position:absolute;left:7642;top:2167;height:2;width:139;" coordorigin="7642,2167" coordsize="139,2">
              <o:lock v:ext="edit"/>
              <v:shape id="_x0000_s5675" o:spid="_x0000_s5675" style="position:absolute;left:7642;top:2167;height:2;width:139;" filled="f" stroked="t" coordorigin="7642,2167" coordsize="139,0" path="m7642,2167l7781,216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76" o:spid="_x0000_s5676" o:spt="203" style="position:absolute;left:7642;top:1492;height:2;width:120;" coordorigin="7642,1492" coordsize="120,2">
              <o:lock v:ext="edit"/>
              <v:shape id="_x0000_s5677" o:spid="_x0000_s5677" style="position:absolute;left:7642;top:1492;height:2;width:120;" filled="f" stroked="t" coordorigin="7642,1492" coordsize="120,0" path="m7642,1492l7762,149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678" o:spid="_x0000_s5678" o:spt="75" type="#_x0000_t75" style="position:absolute;left:6031;top:753;height:230;width:211;" filled="f" coordsize="21600,21600">
                <v:path/>
                <v:fill on="f" focussize="0,0"/>
                <v:stroke/>
                <v:imagedata r:id="rId465" o:title=""/>
                <o:lock v:ext="edit" aspectratio="t"/>
              </v:shape>
              <v:shape id="_x0000_s5679" o:spid="_x0000_s5679" o:spt="75" type="#_x0000_t75" style="position:absolute;left:6048;top:885;height:230;width:192;" filled="f" coordsize="21600,21600">
                <v:path/>
                <v:fill on="f" focussize="0,0"/>
                <v:stroke/>
                <v:imagedata r:id="rId466" o:title=""/>
                <o:lock v:ext="edit" aspectratio="t"/>
              </v:shape>
              <v:shape id="_x0000_s5680" o:spid="_x0000_s5680" o:spt="75" type="#_x0000_t75" style="position:absolute;left:5998;top:2628;height:230;width:211;" filled="f" coordsize="21600,21600">
                <v:path/>
                <v:fill on="f" focussize="0,0"/>
                <v:stroke/>
                <v:imagedata r:id="rId467" o:title=""/>
                <o:lock v:ext="edit" aspectratio="t"/>
              </v:shape>
              <v:shape id="_x0000_s5681" o:spid="_x0000_s5681" o:spt="75" type="#_x0000_t75" style="position:absolute;left:6014;top:2757;height:230;width:192;" filled="f" coordsize="21600,21600">
                <v:path/>
                <v:fill on="f" focussize="0,0"/>
                <v:stroke/>
                <v:imagedata r:id="rId466" o:title=""/>
                <o:lock v:ext="edit" aspectratio="t"/>
              </v:shape>
              <v:shape id="_x0000_s5682" o:spid="_x0000_s5682" o:spt="75" type="#_x0000_t75" style="position:absolute;left:4740;top:820;height:324;width:403;" filled="f" coordsize="21600,21600">
                <v:path/>
                <v:fill on="f" focussize="0,0"/>
                <v:stroke/>
                <v:imagedata r:id="rId468" o:title=""/>
                <o:lock v:ext="edit" aspectratio="t"/>
              </v:shape>
              <v:shape id="_x0000_s5683" o:spid="_x0000_s5683" o:spt="75" type="#_x0000_t75" style="position:absolute;left:8102;top:806;height:324;width:1306;" filled="f" coordsize="21600,21600">
                <v:path/>
                <v:fill on="f" focussize="0,0"/>
                <v:stroke/>
                <v:imagedata r:id="rId469" o:title=""/>
                <o:lock v:ext="edit" aspectratio="t"/>
              </v:shape>
            </v:group>
            <v:group id="_x0000_s5684" o:spid="_x0000_s5684" o:spt="203" style="position:absolute;left:4097;top:1778;height:2;width:264;" coordorigin="4097,1778" coordsize="264,2">
              <o:lock v:ext="edit"/>
              <v:shape id="_x0000_s5685" o:spid="_x0000_s5685" style="position:absolute;left:4097;top:1778;height:2;width:264;" filled="f" stroked="t" coordorigin="4097,1778" coordsize="264,0" path="m4361,1778l4097,177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86" o:spid="_x0000_s5686" o:spt="203" style="position:absolute;left:4346;top:1720;height:115;width:170;" coordorigin="4346,1720" coordsize="170,115">
              <o:lock v:ext="edit"/>
              <v:shape id="_x0000_s5687" o:spid="_x0000_s5687" style="position:absolute;left:4346;top:1720;height:115;width:170;" fillcolor="#000000" filled="t" stroked="f" coordorigin="4346,1720" coordsize="170,115" path="m4346,1720l4346,1836,4517,1778,4346,1720xe">
                <v:path arrowok="t"/>
                <v:fill on="t" focussize="0,0"/>
                <v:stroke on="f"/>
                <v:imagedata o:title=""/>
                <o:lock v:ext="edit"/>
              </v:shape>
              <v:shape id="_x0000_s5688" o:spid="_x0000_s5688" o:spt="75" type="#_x0000_t75" style="position:absolute;left:4106;top:1567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5689" o:spid="_x0000_s5689" o:spt="75" type="#_x0000_t75" style="position:absolute;left:4277;top:1567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  <v:shape id="_x0000_s5690" o:spid="_x0000_s5690" o:spt="75" type="#_x0000_t75" style="position:absolute;left:6463;top:542;height:403;width:446;" filled="f" coordsize="21600,21600">
                <v:path/>
                <v:fill on="f" focussize="0,0"/>
                <v:stroke/>
                <v:imagedata r:id="rId472" o:title=""/>
                <o:lock v:ext="edit" aspectratio="t"/>
              </v:shape>
              <v:shape id="_x0000_s5691" o:spid="_x0000_s5691" o:spt="75" type="#_x0000_t75" style="position:absolute;left:6962;top:542;height:403;width:442;" filled="f" coordsize="21600,21600">
                <v:path/>
                <v:fill on="f" focussize="0,0"/>
                <v:stroke/>
                <v:imagedata r:id="rId473" o:title=""/>
                <o:lock v:ext="edit" aspectratio="t"/>
              </v:shape>
            </v:group>
            <v:group id="_x0000_s5692" o:spid="_x0000_s5692" o:spt="203" style="position:absolute;left:6660;top:720;height:163;width:139;" coordorigin="6660,720" coordsize="139,163">
              <o:lock v:ext="edit"/>
              <v:shape id="_x0000_s5693" o:spid="_x0000_s5693" style="position:absolute;left:6660;top:720;height:163;width:139;" filled="f" stroked="t" coordorigin="6660,720" coordsize="139,163" path="m6660,883l6799,72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694" o:spid="_x0000_s5694" o:spt="203" style="position:absolute;left:6557;top:835;height:170;width:154;" coordorigin="6557,835" coordsize="154,170">
              <o:lock v:ext="edit"/>
              <v:shape id="_x0000_s5695" o:spid="_x0000_s5695" style="position:absolute;left:6557;top:835;height:170;width:154;" fillcolor="#000000" filled="t" stroked="f" coordorigin="6557,835" coordsize="154,170" path="m6626,835l6557,1005,6710,912,6626,8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696" o:spid="_x0000_s5696" o:spt="203" style="position:absolute;left:7524;top:556;height:2362;width:238;" coordorigin="7524,556" coordsize="238,2362">
              <o:lock v:ext="edit"/>
              <v:shape id="_x0000_s5697" o:spid="_x0000_s5697" style="position:absolute;left:7524;top:556;height:2362;width:238;" filled="f" stroked="t" coordorigin="7524,556" coordsize="238,2362" path="m7524,2918l7762,2918,7762,556,7524,556,7524,2918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  <v:shape id="_x0000_s5698" o:spid="_x0000_s5698" o:spt="75" type="#_x0000_t75" style="position:absolute;left:5611;top:388;height:360;width:173;" filled="f" coordsize="21600,21600">
                <v:path/>
                <v:fill on="f" focussize="0,0"/>
                <v:stroke/>
                <v:imagedata r:id="rId474" o:title=""/>
                <o:lock v:ext="edit" aspectratio="t"/>
              </v:shape>
              <v:shape id="_x0000_s5699" o:spid="_x0000_s5699" o:spt="75" type="#_x0000_t75" style="position:absolute;left:5794;top:391;height:353;width:173;" filled="f" coordsize="21600,21600">
                <v:path/>
                <v:fill on="f" focussize="0,0"/>
                <v:stroke/>
                <v:imagedata r:id="rId475" o:title=""/>
                <o:lock v:ext="edit" aspectratio="t"/>
              </v:shape>
              <v:shape id="_x0000_s5700" o:spid="_x0000_s5700" o:spt="75" type="#_x0000_t75" style="position:absolute;left:7507;top:388;height:360;width:173;" filled="f" coordsize="21600,21600">
                <v:path/>
                <v:fill on="f" focussize="0,0"/>
                <v:stroke/>
                <v:imagedata r:id="rId476" o:title=""/>
                <o:lock v:ext="edit" aspectratio="t"/>
              </v:shape>
              <v:shape id="_x0000_s5701" o:spid="_x0000_s5701" o:spt="75" type="#_x0000_t75" style="position:absolute;left:7692;top:391;height:353;width:173;" filled="f" coordsize="21600,21600">
                <v:path/>
                <v:fill on="f" focussize="0,0"/>
                <v:stroke/>
                <v:imagedata r:id="rId477" o:title=""/>
                <o:lock v:ext="edit" aspectratio="t"/>
              </v:shape>
            </v:group>
            <v:group id="_x0000_s5702" o:spid="_x0000_s5702" o:spt="203" style="position:absolute;left:5705;top:556;height:2362;width:238;" coordorigin="5705,556" coordsize="238,2362">
              <o:lock v:ext="edit"/>
              <v:shape id="_x0000_s5703" o:spid="_x0000_s5703" style="position:absolute;left:5705;top:556;height:2362;width:238;" filled="f" stroked="t" coordorigin="5705,556" coordsize="238,2362" path="m5705,2918l5942,2918,5942,556,5705,556,5705,2918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5704" o:spid="_x0000_s5704" o:spt="203" style="position:absolute;left:4097;top:1128;height:2;width:264;" coordorigin="4097,1128" coordsize="264,2">
              <o:lock v:ext="edit"/>
              <v:shape id="_x0000_s5705" o:spid="_x0000_s5705" style="position:absolute;left:4097;top:1128;height:2;width:264;" filled="f" stroked="t" coordorigin="4097,1128" coordsize="264,0" path="m4361,1128l4097,112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06" o:spid="_x0000_s5706" o:spt="203" style="position:absolute;left:4346;top:1068;height:118;width:170;" coordorigin="4346,1068" coordsize="170,118">
              <o:lock v:ext="edit"/>
              <v:shape id="_x0000_s5707" o:spid="_x0000_s5707" style="position:absolute;left:4346;top:1068;height:118;width:170;" fillcolor="#000000" filled="t" stroked="f" coordorigin="4346,1068" coordsize="170,118" path="m4346,1068l4346,1185,4517,1128,4346,1068xe">
                <v:path arrowok="t"/>
                <v:fill on="t" focussize="0,0"/>
                <v:stroke on="f"/>
                <v:imagedata o:title=""/>
                <o:lock v:ext="edit"/>
              </v:shape>
              <v:shape id="_x0000_s5708" o:spid="_x0000_s5708" o:spt="75" type="#_x0000_t75" style="position:absolute;left:4099;top:955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5709" o:spid="_x0000_s5709" o:spt="203" style="position:absolute;left:4248;top:2469;height:2;width:269;" coordorigin="4248,2469" coordsize="269,2">
              <o:lock v:ext="edit"/>
              <v:shape id="_x0000_s5710" o:spid="_x0000_s5710" style="position:absolute;left:4248;top:2469;height:2;width:269;" filled="f" stroked="t" coordorigin="4248,2469" coordsize="269,0" path="m4517,2469l4248,24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1" o:spid="_x0000_s5711" o:spt="203" style="position:absolute;left:4092;top:2412;height:118;width:170;" coordorigin="4092,2412" coordsize="170,118">
              <o:lock v:ext="edit"/>
              <v:shape id="_x0000_s5712" o:spid="_x0000_s5712" style="position:absolute;left:4092;top:2412;height:118;width:170;" fillcolor="#000000" filled="t" stroked="f" coordorigin="4092,2412" coordsize="170,118" path="m4262,2412l4092,2469,4262,2529,4262,2412xe">
                <v:path arrowok="t"/>
                <v:fill on="t" focussize="0,0"/>
                <v:stroke on="f"/>
                <v:imagedata o:title=""/>
                <o:lock v:ext="edit"/>
              </v:shape>
              <v:shape id="_x0000_s5713" o:spid="_x0000_s5713" o:spt="75" type="#_x0000_t75" style="position:absolute;left:4099;top:2277;height:353;width:211;" filled="f" coordsize="21600,21600">
                <v:path/>
                <v:fill on="f" focussize="0,0"/>
                <v:stroke/>
                <v:imagedata r:id="rId479" o:title=""/>
                <o:lock v:ext="edit" aspectratio="t"/>
              </v:shape>
            </v:group>
            <v:group id="_x0000_s5714" o:spid="_x0000_s5714" o:spt="203" style="position:absolute;left:8208;top:1024;height:245;width:149;" coordorigin="8208,1024" coordsize="149,245">
              <o:lock v:ext="edit"/>
              <v:shape id="_x0000_s5715" o:spid="_x0000_s5715" style="position:absolute;left:8208;top:1024;height:245;width:149;" filled="f" stroked="t" coordorigin="8208,1024" coordsize="149,245" path="m8357,1024l8258,1024,8232,1029,8214,1040,8208,1056,8215,1071,8233,1083,8258,1087,8232,1091,8214,1102,8208,1116,8215,1131,8233,1143,8258,1147,8232,1151,8214,1163,8208,1178,8215,1194,8233,1205,8258,1209,8232,1213,8214,1224,8208,1238,8215,1254,8233,1265,8258,1269,8357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6" o:spid="_x0000_s5716" o:spt="203" style="position:absolute;left:7961;top:1024;height:245;width:149;" coordorigin="7961,1024" coordsize="149,245">
              <o:lock v:ext="edit"/>
              <v:shape id="_x0000_s5717" o:spid="_x0000_s5717" style="position:absolute;left:7961;top:1024;height:245;width:149;" filled="f" stroked="t" coordorigin="7961,1024" coordsize="149,245" path="m7961,1024l8059,1024,8084,1029,8103,1040,8110,1056,8102,1071,8083,1083,8059,1087,8085,1091,8103,1102,8110,1116,8102,1131,8083,1143,8059,1147,8084,1151,8103,1163,8110,1178,8102,1194,8083,1205,8059,1209,8085,1213,8103,1224,8110,1238,8102,1254,8083,1265,8059,1269,7961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18" o:spid="_x0000_s5718" o:spt="203" style="position:absolute;left:8146;top:1024;height:245;width:2;" coordorigin="8146,1024" coordsize="2,245">
              <o:lock v:ext="edit"/>
              <v:shape id="_x0000_s5719" o:spid="_x0000_s5719" style="position:absolute;left:8146;top:1024;height:245;width:2;" filled="f" stroked="t" coordorigin="8146,1024" coordsize="0,245" path="m8146,1024l8146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0" o:spid="_x0000_s5720" o:spt="203" style="position:absolute;left:8172;top:1024;height:245;width:2;" coordorigin="8172,1024" coordsize="2,245">
              <o:lock v:ext="edit"/>
              <v:shape id="_x0000_s5721" o:spid="_x0000_s5721" style="position:absolute;left:8172;top:1024;height:245;width:2;" filled="f" stroked="t" coordorigin="8172,1024" coordsize="0,245" path="m8172,1024l8172,12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2" o:spid="_x0000_s5722" o:spt="203" style="position:absolute;left:8208;top:2368;height:245;width:149;" coordorigin="8208,2368" coordsize="149,245">
              <o:lock v:ext="edit"/>
              <v:shape id="_x0000_s5723" o:spid="_x0000_s5723" style="position:absolute;left:8208;top:2368;height:245;width:149;" filled="f" stroked="t" coordorigin="8208,2368" coordsize="149,245" path="m8357,2368l8258,2368,8232,2373,8214,2384,8208,2400,8215,2415,8234,2425,8258,2428,8232,2433,8214,2444,8208,2460,8215,2475,8233,2487,8258,2491,8232,2495,8214,2507,8208,2522,8215,2537,8234,2548,8258,2551,8232,2555,8214,2567,8208,2582,8215,2598,8233,2609,8258,2613,8357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4" o:spid="_x0000_s5724" o:spt="203" style="position:absolute;left:7961;top:2368;height:245;width:149;" coordorigin="7961,2368" coordsize="149,245">
              <o:lock v:ext="edit"/>
              <v:shape id="_x0000_s5725" o:spid="_x0000_s5725" style="position:absolute;left:7961;top:2368;height:245;width:149;" filled="f" stroked="t" coordorigin="7961,2368" coordsize="149,245" path="m7961,2368l8059,2368,8084,2373,8103,2384,8110,2400,8102,2415,8082,2425,8059,2428,8084,2433,8103,2444,8110,2460,8102,2475,8083,2487,8059,2491,8084,2495,8103,2507,8110,2522,8102,2537,8082,2548,8059,2551,8084,2555,8103,2567,8110,2582,8102,2598,8083,2609,8059,2613,7961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6" o:spid="_x0000_s5726" o:spt="203" style="position:absolute;left:8146;top:2368;height:245;width:2;" coordorigin="8146,2368" coordsize="2,245">
              <o:lock v:ext="edit"/>
              <v:shape id="_x0000_s5727" o:spid="_x0000_s5727" style="position:absolute;left:8146;top:2368;height:245;width:2;" filled="f" stroked="t" coordorigin="8146,2368" coordsize="0,245" path="m8146,2368l8146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28" o:spid="_x0000_s5728" o:spt="203" style="position:absolute;left:8172;top:2368;height:245;width:2;" coordorigin="8172,2368" coordsize="2,245">
              <o:lock v:ext="edit"/>
              <v:shape id="_x0000_s5729" o:spid="_x0000_s5729" style="position:absolute;left:8172;top:2368;height:245;width:2;" filled="f" stroked="t" coordorigin="8172,2368" coordsize="0,245" path="m8172,2368l8172,261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30" o:spid="_x0000_s5730" o:spt="203" style="position:absolute;left:8347;top:984;height:326;width:770;" coordorigin="8347,984" coordsize="770,326">
              <o:lock v:ext="edit"/>
              <v:shape id="_x0000_s5731" o:spid="_x0000_s5731" style="position:absolute;left:8347;top:984;height:326;width:770;" fillcolor="#FFFFFF" filled="t" stroked="f" coordorigin="8347,984" coordsize="770,326" path="m8347,1310l9118,1310,9118,984,8347,984,8347,13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32" o:spid="_x0000_s5732" o:spt="203" style="position:absolute;left:8347;top:984;height:326;width:770;" coordorigin="8347,984" coordsize="770,326">
              <o:lock v:ext="edit"/>
              <v:shape id="_x0000_s5733" o:spid="_x0000_s5733" style="position:absolute;left:8347;top:984;height:326;width:770;" filled="f" stroked="t" coordorigin="8347,984" coordsize="770,326" path="m8347,1310l9118,1310,9118,984,8347,984,8347,131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34" o:spid="_x0000_s5734" o:spt="75" type="#_x0000_t75" style="position:absolute;left:8455;top:1036;height:230;width:322;" filled="f" coordsize="21600,21600">
                <v:path/>
                <v:fill on="f" focussize="0,0"/>
                <v:stroke/>
                <v:imagedata r:id="rId480" o:title=""/>
                <o:lock v:ext="edit" aspectratio="t"/>
              </v:shape>
              <v:shape id="_x0000_s5735" o:spid="_x0000_s5735" o:spt="75" type="#_x0000_t75" style="position:absolute;left:8806;top:1036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5736" o:spid="_x0000_s5736" o:spt="75" type="#_x0000_t75" style="position:absolute;left:8633;top:1166;height:295;width:38;" filled="f" coordsize="21600,21600">
                <v:path/>
                <v:fill on="f" focussize="0,0"/>
                <v:stroke/>
                <v:imagedata r:id="rId482" o:title=""/>
                <o:lock v:ext="edit" aspectratio="t"/>
              </v:shape>
              <v:shape id="_x0000_s5737" o:spid="_x0000_s5737" o:spt="75" type="#_x0000_t75" style="position:absolute;left:8669;top:1166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5738" o:spid="_x0000_s5738" o:spt="203" style="position:absolute;left:8357;top:2328;height:326;width:770;" coordorigin="8357,2328" coordsize="770,326">
              <o:lock v:ext="edit"/>
              <v:shape id="_x0000_s5739" o:spid="_x0000_s5739" style="position:absolute;left:8357;top:2328;height:326;width:770;" fillcolor="#FFFFFF" filled="t" stroked="f" coordorigin="8357,2328" coordsize="770,326" path="m8357,2654l9127,2654,9127,2328,8357,2328,8357,26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40" o:spid="_x0000_s5740" o:spt="203" style="position:absolute;left:8357;top:2328;height:326;width:770;" coordorigin="8357,2328" coordsize="770,326">
              <o:lock v:ext="edit"/>
              <v:shape id="_x0000_s5741" o:spid="_x0000_s5741" style="position:absolute;left:8357;top:2328;height:326;width:770;" filled="f" stroked="t" coordorigin="8357,2328" coordsize="770,326" path="m8357,2654l9127,2654,9127,2328,8357,2328,8357,265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42" o:spid="_x0000_s5742" o:spt="75" type="#_x0000_t75" style="position:absolute;left:8467;top:2380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5743" o:spid="_x0000_s5743" o:spt="75" type="#_x0000_t75" style="position:absolute;left:8815;top:2380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5744" o:spid="_x0000_s5744" o:spt="75" type="#_x0000_t75" style="position:absolute;left:8638;top:2510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5745" o:spid="_x0000_s5745" o:spt="75" type="#_x0000_t75" style="position:absolute;left:8676;top:2510;height:295;width:182;" filled="f" coordsize="21600,21600">
                <v:path/>
                <v:fill on="f" focussize="0,0"/>
                <v:stroke/>
                <v:imagedata r:id="rId486" o:title=""/>
                <o:lock v:ext="edit" aspectratio="t"/>
              </v:shape>
            </v:group>
            <v:group id="_x0000_s5746" o:spid="_x0000_s5746" o:spt="203" style="position:absolute;left:9118;top:1147;height:2;width:218;" coordorigin="9118,1147" coordsize="218,2">
              <o:lock v:ext="edit"/>
              <v:shape id="_x0000_s5747" o:spid="_x0000_s5747" style="position:absolute;left:9118;top:1147;height:2;width:218;" filled="f" stroked="t" coordorigin="9118,1147" coordsize="218,0" path="m9336,1147l9118,11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48" o:spid="_x0000_s5748" o:spt="203" style="position:absolute;left:9324;top:1089;height:118;width:170;" coordorigin="9324,1089" coordsize="170,118">
              <o:lock v:ext="edit"/>
              <v:shape id="_x0000_s5749" o:spid="_x0000_s5749" style="position:absolute;left:9324;top:1089;height:118;width:170;" fillcolor="#000000" filled="t" stroked="f" coordorigin="9324,1089" coordsize="170,118" path="m9324,1089l9324,1207,9494,1147,9324,1089xe">
                <v:path arrowok="t"/>
                <v:fill on="t" focussize="0,0"/>
                <v:stroke on="f"/>
                <v:imagedata o:title=""/>
                <o:lock v:ext="edit"/>
              </v:shape>
              <v:shape id="_x0000_s5750" o:spid="_x0000_s5750" o:spt="75" type="#_x0000_t75" style="position:absolute;left:9293;top:955;height:353;width:211;" filled="f" coordsize="21600,21600">
                <v:path/>
                <v:fill on="f" focussize="0,0"/>
                <v:stroke/>
                <v:imagedata r:id="rId487" o:title=""/>
                <o:lock v:ext="edit" aspectratio="t"/>
              </v:shape>
            </v:group>
            <v:group id="_x0000_s5751" o:spid="_x0000_s5751" o:spt="203" style="position:absolute;left:9295;top:2491;height:2;width:199;" coordorigin="9295,2491" coordsize="199,2">
              <o:lock v:ext="edit"/>
              <v:shape id="_x0000_s5752" o:spid="_x0000_s5752" style="position:absolute;left:9295;top:2491;height:2;width:199;" filled="f" stroked="t" coordorigin="9295,2491" coordsize="199,0" path="m9494,2491l9295,249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53" o:spid="_x0000_s5753" o:spt="203" style="position:absolute;left:9137;top:2431;height:118;width:173;" coordorigin="9137,2431" coordsize="173,118">
              <o:lock v:ext="edit"/>
              <v:shape id="_x0000_s5754" o:spid="_x0000_s5754" style="position:absolute;left:9137;top:2431;height:118;width:173;" fillcolor="#000000" filled="t" stroked="f" coordorigin="9137,2431" coordsize="173,118" path="m9310,2431l9137,2491,9310,2548,9310,2431xe">
                <v:path arrowok="t"/>
                <v:fill on="t" focussize="0,0"/>
                <v:stroke on="f"/>
                <v:imagedata o:title=""/>
                <o:lock v:ext="edit"/>
              </v:shape>
              <v:shape id="_x0000_s5755" o:spid="_x0000_s5755" o:spt="75" type="#_x0000_t75" style="position:absolute;left:9293;top:2299;height:353;width:211;" filled="f" coordsize="21600,21600">
                <v:path/>
                <v:fill on="f" focussize="0,0"/>
                <v:stroke/>
                <v:imagedata r:id="rId488" o:title=""/>
                <o:lock v:ext="edit" aspectratio="t"/>
              </v:shape>
            </v:group>
            <v:group id="_x0000_s5756" o:spid="_x0000_s5756" o:spt="203" style="position:absolute;left:9154;top:1850;height:2;width:190;" coordorigin="9154,1850" coordsize="190,2">
              <o:lock v:ext="edit"/>
              <v:shape id="_x0000_s5757" o:spid="_x0000_s5757" style="position:absolute;left:9154;top:1850;height:2;width:190;" filled="f" stroked="t" coordorigin="9154,1850" coordsize="190,0" path="m9343,1850l9154,18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58" o:spid="_x0000_s5758" o:spt="203" style="position:absolute;left:9329;top:1790;height:118;width:170;" coordorigin="9329,1790" coordsize="170,118">
              <o:lock v:ext="edit"/>
              <v:shape id="_x0000_s5759" o:spid="_x0000_s5759" style="position:absolute;left:9329;top:1790;height:118;width:170;" fillcolor="#000000" filled="t" stroked="f" coordorigin="9329,1790" coordsize="170,118" path="m9329,1790l9329,1908,9499,1850,9329,1790xe">
                <v:path arrowok="t"/>
                <v:fill on="t" focussize="0,0"/>
                <v:stroke on="f"/>
                <v:imagedata o:title=""/>
                <o:lock v:ext="edit"/>
              </v:shape>
              <v:shape id="_x0000_s5760" o:spid="_x0000_s5760" o:spt="75" type="#_x0000_t75" style="position:absolute;left:9290;top:1658;height:360;width:173;" filled="f" coordsize="21600,21600">
                <v:path/>
                <v:fill on="f" focussize="0,0"/>
                <v:stroke/>
                <v:imagedata r:id="rId489" o:title=""/>
                <o:lock v:ext="edit" aspectratio="t"/>
              </v:shape>
              <v:shape id="_x0000_s5761" o:spid="_x0000_s5761" o:spt="75" type="#_x0000_t75" style="position:absolute;left:9461;top:1658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5762" o:spid="_x0000_s5762" o:spt="203" style="position:absolute;left:8105;top:1615;height:2;width:266;" coordorigin="8105,1615" coordsize="266,2">
              <o:lock v:ext="edit"/>
              <v:shape id="_x0000_s5763" o:spid="_x0000_s5763" style="position:absolute;left:8105;top:1615;height:2;width:266;" filled="f" stroked="t" coordorigin="8105,1615" coordsize="266,0" path="m8105,1615l8371,161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4" o:spid="_x0000_s5764" o:spt="203" style="position:absolute;left:8105;top:2042;height:2;width:266;" coordorigin="8105,2042" coordsize="266,2">
              <o:lock v:ext="edit"/>
              <v:shape id="_x0000_s5765" o:spid="_x0000_s5765" style="position:absolute;left:8105;top:2042;height:2;width:266;" filled="f" stroked="t" coordorigin="8105,2042" coordsize="266,0" path="m8105,2042l8371,20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6" o:spid="_x0000_s5766" o:spt="203" style="position:absolute;left:8006;top:1147;height:358;width:701;" coordorigin="8006,1147" coordsize="701,358">
              <o:lock v:ext="edit"/>
              <v:shape id="_x0000_s5767" o:spid="_x0000_s5767" style="position:absolute;left:8006;top:1147;height:358;width:701;" filled="f" stroked="t" coordorigin="8006,1147" coordsize="701,358" path="m8054,1147l8006,1147,8006,1401,8707,1401,8707,150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68" o:spid="_x0000_s5768" o:spt="203" style="position:absolute;left:8009;top:2145;height:346;width:703;" coordorigin="8009,2145" coordsize="703,346">
              <o:lock v:ext="edit"/>
              <v:shape id="_x0000_s5769" o:spid="_x0000_s5769" style="position:absolute;left:8009;top:2145;height:346;width:703;" filled="f" stroked="t" coordorigin="8009,2145" coordsize="703,346" path="m8059,2491l8009,2491,8009,2244,8712,2244,8712,214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770" o:spid="_x0000_s5770" o:spt="203" style="position:absolute;left:8371;top:1492;height:653;width:773;" coordorigin="8371,1492" coordsize="773,653">
              <o:lock v:ext="edit"/>
              <v:shape id="_x0000_s5771" o:spid="_x0000_s5771" style="position:absolute;left:8371;top:1492;height:653;width:773;" fillcolor="#FFFFFF" filled="t" stroked="f" coordorigin="8371,1492" coordsize="773,653" path="m8371,2145l9144,2145,9144,1492,8371,1492,8371,2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772" o:spid="_x0000_s5772" o:spt="203" style="position:absolute;left:8371;top:1492;height:653;width:773;" coordorigin="8371,1492" coordsize="773,653">
              <o:lock v:ext="edit"/>
              <v:shape id="_x0000_s5773" o:spid="_x0000_s5773" style="position:absolute;left:8371;top:1492;height:653;width:773;" filled="f" stroked="t" coordorigin="8371,1492" coordsize="773,653" path="m8371,2145l9144,2145,9144,1492,8371,1492,8371,214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5774" o:spid="_x0000_s5774" o:spt="75" type="#_x0000_t75" style="position:absolute;left:8544;top:1644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5775" o:spid="_x0000_s5775" o:spt="75" type="#_x0000_t75" style="position:absolute;left:8594;top:1773;height:425;width:346;" filled="f" coordsize="21600,21600">
                <v:path/>
                <v:fill on="f" focussize="0,0"/>
                <v:stroke/>
                <v:imagedata r:id="rId491" o:title=""/>
                <o:lock v:ext="edit" aspectratio="t"/>
              </v:shape>
              <v:shape id="_x0000_s5776" o:spid="_x0000_s5776" o:spt="75" type="#_x0000_t75" style="position:absolute;left:8690;top:1903;height:295;width:182;" filled="f" coordsize="21600,21600">
                <v:path/>
                <v:fill on="f" focussize="0,0"/>
                <v:stroke/>
                <v:imagedata r:id="rId492" o:title=""/>
                <o:lock v:ext="edit" aspectratio="t"/>
              </v:shape>
            </v:group>
            <v:group id="_x0000_s5777" o:spid="_x0000_s5777" o:spt="203" style="position:absolute;left:7603;top:1228;height:82;width:79;" coordorigin="7603,1228" coordsize="79,82">
              <o:lock v:ext="edit"/>
              <v:shape id="_x0000_s5778" o:spid="_x0000_s5778" style="position:absolute;left:7603;top:1228;height:82;width:79;" filled="f" stroked="t" coordorigin="7603,1228" coordsize="79,82" path="m7643,1228l7643,131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79" o:spid="_x0000_s5779" o:spt="203" style="position:absolute;left:7603;top:1228;height:82;width:79;" coordorigin="7603,1228" coordsize="79,82">
              <o:lock v:ext="edit"/>
              <v:shape id="_x0000_s5780" o:spid="_x0000_s5780" style="position:absolute;left:7603;top:1228;height:82;width:79;" filled="f" stroked="t" coordorigin="7603,1228" coordsize="79,82" path="m7603,1310l7682,1310,7682,1228,7603,1228,7603,131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1" o:spid="_x0000_s5781" o:spt="203" style="position:absolute;left:7603;top:984;height:82;width:79;" coordorigin="7603,984" coordsize="79,82">
              <o:lock v:ext="edit"/>
              <v:shape id="_x0000_s5782" o:spid="_x0000_s5782" style="position:absolute;left:7603;top:984;height:82;width:79;" filled="f" stroked="t" coordorigin="7603,984" coordsize="79,82" path="m7643,984l7643,1065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83" o:spid="_x0000_s5783" o:spt="203" style="position:absolute;left:7603;top:984;height:82;width:79;" coordorigin="7603,984" coordsize="79,82">
              <o:lock v:ext="edit"/>
              <v:shape id="_x0000_s5784" o:spid="_x0000_s5784" style="position:absolute;left:7603;top:984;height:82;width:79;" filled="f" stroked="t" coordorigin="7603,984" coordsize="79,82" path="m7603,1065l7682,1065,7682,984,7603,984,7603,106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5" o:spid="_x0000_s5785" o:spt="203" style="position:absolute;left:7603;top:1696;height:82;width:79;" coordorigin="7603,1696" coordsize="79,82">
              <o:lock v:ext="edit"/>
              <v:shape id="_x0000_s5786" o:spid="_x0000_s5786" style="position:absolute;left:7603;top:1696;height:82;width:79;" filled="f" stroked="t" coordorigin="7603,1696" coordsize="79,82" path="m7643,1696l7643,17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87" o:spid="_x0000_s5787" o:spt="203" style="position:absolute;left:7603;top:1696;height:82;width:79;" coordorigin="7603,1696" coordsize="79,82">
              <o:lock v:ext="edit"/>
              <v:shape id="_x0000_s5788" o:spid="_x0000_s5788" style="position:absolute;left:7603;top:1696;height:82;width:79;" filled="f" stroked="t" coordorigin="7603,1696" coordsize="79,82" path="m7603,1778l7682,1778,7682,1696,7603,1696,7603,17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89" o:spid="_x0000_s5789" o:spt="203" style="position:absolute;left:7601;top:1452;height:82;width:79;" coordorigin="7601,1452" coordsize="79,82">
              <o:lock v:ext="edit"/>
              <v:shape id="_x0000_s5790" o:spid="_x0000_s5790" style="position:absolute;left:7601;top:1452;height:82;width:79;" filled="f" stroked="t" coordorigin="7601,1452" coordsize="79,82" path="m7640,1452l7640,15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1" o:spid="_x0000_s5791" o:spt="203" style="position:absolute;left:7601;top:1452;height:82;width:79;" coordorigin="7601,1452" coordsize="79,82">
              <o:lock v:ext="edit"/>
              <v:shape id="_x0000_s5792" o:spid="_x0000_s5792" style="position:absolute;left:7601;top:1452;height:82;width:79;" filled="f" stroked="t" coordorigin="7601,1452" coordsize="79,82" path="m7601,1533l7680,1533,7680,1452,7601,1452,7601,153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93" o:spid="_x0000_s5793" o:spt="203" style="position:absolute;left:7601;top:2126;height:82;width:79;" coordorigin="7601,2126" coordsize="79,82">
              <o:lock v:ext="edit"/>
              <v:shape id="_x0000_s5794" o:spid="_x0000_s5794" style="position:absolute;left:7601;top:2126;height:82;width:79;" filled="f" stroked="t" coordorigin="7601,2126" coordsize="79,82" path="m7640,2126l7640,220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5" o:spid="_x0000_s5795" o:spt="203" style="position:absolute;left:7601;top:2126;height:82;width:79;" coordorigin="7601,2126" coordsize="79,82">
              <o:lock v:ext="edit"/>
              <v:shape id="_x0000_s5796" o:spid="_x0000_s5796" style="position:absolute;left:7601;top:2126;height:82;width:79;" filled="f" stroked="t" coordorigin="7601,2126" coordsize="79,82" path="m7601,2208l7680,2208,7680,2126,7601,2126,7601,220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797" o:spid="_x0000_s5797" o:spt="203" style="position:absolute;left:7601;top:1881;height:82;width:79;" coordorigin="7601,1881" coordsize="79,82">
              <o:lock v:ext="edit"/>
              <v:shape id="_x0000_s5798" o:spid="_x0000_s5798" style="position:absolute;left:7601;top:1881;height:82;width:79;" filled="f" stroked="t" coordorigin="7601,1881" coordsize="79,82" path="m7640,1881l7640,196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799" o:spid="_x0000_s5799" o:spt="203" style="position:absolute;left:7601;top:1881;height:82;width:79;" coordorigin="7601,1881" coordsize="79,82">
              <o:lock v:ext="edit"/>
              <v:shape id="_x0000_s5800" o:spid="_x0000_s5800" style="position:absolute;left:7601;top:1881;height:82;width:79;" filled="f" stroked="t" coordorigin="7601,1881" coordsize="79,82" path="m7601,1963l7680,1963,7680,1881,7601,1881,7601,196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1" o:spid="_x0000_s5801" o:spt="203" style="position:absolute;left:7598;top:2572;height:82;width:79;" coordorigin="7598,2572" coordsize="79,82">
              <o:lock v:ext="edit"/>
              <v:shape id="_x0000_s5802" o:spid="_x0000_s5802" style="position:absolute;left:7598;top:2572;height:82;width:79;" filled="f" stroked="t" coordorigin="7598,2572" coordsize="79,82" path="m7638,2572l7638,265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03" o:spid="_x0000_s5803" o:spt="203" style="position:absolute;left:7598;top:2572;height:82;width:79;" coordorigin="7598,2572" coordsize="79,82">
              <o:lock v:ext="edit"/>
              <v:shape id="_x0000_s5804" o:spid="_x0000_s5804" style="position:absolute;left:7598;top:2572;height:82;width:79;" filled="f" stroked="t" coordorigin="7598,2572" coordsize="79,82" path="m7598,2654l7678,2654,7678,2572,7598,2572,7598,265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5" o:spid="_x0000_s5805" o:spt="203" style="position:absolute;left:7598;top:2328;height:82;width:79;" coordorigin="7598,2328" coordsize="79,82">
              <o:lock v:ext="edit"/>
              <v:shape id="_x0000_s5806" o:spid="_x0000_s5806" style="position:absolute;left:7598;top:2328;height:82;width:79;" filled="f" stroked="t" coordorigin="7598,2328" coordsize="79,82" path="m7638,2328l7638,240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07" o:spid="_x0000_s5807" o:spt="203" style="position:absolute;left:7598;top:2328;height:82;width:79;" coordorigin="7598,2328" coordsize="79,82">
              <o:lock v:ext="edit"/>
              <v:shape id="_x0000_s5808" o:spid="_x0000_s5808" style="position:absolute;left:7598;top:2328;height:82;width:79;" filled="f" stroked="t" coordorigin="7598,2328" coordsize="79,82" path="m7598,2409l7678,2409,7678,2328,7598,2328,7598,240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09" o:spid="_x0000_s5809" o:spt="203" style="position:absolute;left:5784;top:1209;height:79;width:79;" coordorigin="5784,1209" coordsize="79,79">
              <o:lock v:ext="edit"/>
              <v:shape id="_x0000_s5810" o:spid="_x0000_s5810" style="position:absolute;left:5784;top:1209;height:79;width:79;" filled="f" stroked="t" coordorigin="5784,1209" coordsize="79,79" path="m5784,1249l5863,124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1" o:spid="_x0000_s5811" o:spt="203" style="position:absolute;left:5784;top:1209;height:79;width:79;" coordorigin="5784,1209" coordsize="79,79">
              <o:lock v:ext="edit"/>
              <v:shape id="_x0000_s5812" o:spid="_x0000_s5812" style="position:absolute;left:5784;top:1209;height:79;width:79;" filled="f" stroked="t" coordorigin="5784,1209" coordsize="79,79" path="m5784,1288l5863,1288,5863,1209,5784,1209,5784,12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13" o:spid="_x0000_s5813" o:spt="203" style="position:absolute;left:5784;top:964;height:82;width:79;" coordorigin="5784,964" coordsize="79,82">
              <o:lock v:ext="edit"/>
              <v:shape id="_x0000_s5814" o:spid="_x0000_s5814" style="position:absolute;left:5784;top:964;height:82;width:79;" filled="f" stroked="t" coordorigin="5784,964" coordsize="79,82" path="m5824,964l5824,104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5" o:spid="_x0000_s5815" o:spt="203" style="position:absolute;left:5784;top:964;height:82;width:79;" coordorigin="5784,964" coordsize="79,82">
              <o:lock v:ext="edit"/>
              <v:shape id="_x0000_s5816" o:spid="_x0000_s5816" style="position:absolute;left:5784;top:964;height:82;width:79;" filled="f" stroked="t" coordorigin="5784,964" coordsize="79,82" path="m5784,1046l5863,1046,5863,964,5784,964,5784,104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17" o:spid="_x0000_s5817" o:spt="203" style="position:absolute;left:5782;top:1677;height:82;width:79;" coordorigin="5782,1677" coordsize="79,82">
              <o:lock v:ext="edit"/>
              <v:shape id="_x0000_s5818" o:spid="_x0000_s5818" style="position:absolute;left:5782;top:1677;height:82;width:79;" filled="f" stroked="t" coordorigin="5782,1677" coordsize="79,82" path="m5821,1677l5821,17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19" o:spid="_x0000_s5819" o:spt="203" style="position:absolute;left:5782;top:1677;height:82;width:79;" coordorigin="5782,1677" coordsize="79,82">
              <o:lock v:ext="edit"/>
              <v:shape id="_x0000_s5820" o:spid="_x0000_s5820" style="position:absolute;left:5782;top:1677;height:82;width:79;" filled="f" stroked="t" coordorigin="5782,1677" coordsize="79,82" path="m5782,1759l5861,1759,5861,1677,5782,1677,5782,175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1" o:spid="_x0000_s5821" o:spt="203" style="position:absolute;left:5782;top:1432;height:82;width:79;" coordorigin="5782,1432" coordsize="79,82">
              <o:lock v:ext="edit"/>
              <v:shape id="_x0000_s5822" o:spid="_x0000_s5822" style="position:absolute;left:5782;top:1432;height:82;width:79;" filled="f" stroked="t" coordorigin="5782,1432" coordsize="79,82" path="m5821,1432l5821,151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23" o:spid="_x0000_s5823" o:spt="203" style="position:absolute;left:5782;top:1432;height:82;width:79;" coordorigin="5782,1432" coordsize="79,82">
              <o:lock v:ext="edit"/>
              <v:shape id="_x0000_s5824" o:spid="_x0000_s5824" style="position:absolute;left:5782;top:1432;height:82;width:79;" filled="f" stroked="t" coordorigin="5782,1432" coordsize="79,82" path="m5782,1514l5861,1514,5861,1432,5782,1432,5782,151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5" o:spid="_x0000_s5825" o:spt="203" style="position:absolute;left:5782;top:2107;height:82;width:79;" coordorigin="5782,2107" coordsize="79,82">
              <o:lock v:ext="edit"/>
              <v:shape id="_x0000_s5826" o:spid="_x0000_s5826" style="position:absolute;left:5782;top:2107;height:82;width:79;" filled="f" stroked="t" coordorigin="5782,2107" coordsize="79,82" path="m5821,2107l5821,218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27" o:spid="_x0000_s5827" o:spt="203" style="position:absolute;left:5782;top:2107;height:82;width:79;" coordorigin="5782,2107" coordsize="79,82">
              <o:lock v:ext="edit"/>
              <v:shape id="_x0000_s5828" o:spid="_x0000_s5828" style="position:absolute;left:5782;top:2107;height:82;width:79;" filled="f" stroked="t" coordorigin="5782,2107" coordsize="79,82" path="m5782,2188l5861,2188,5861,2107,5782,2107,5782,21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29" o:spid="_x0000_s5829" o:spt="203" style="position:absolute;left:5782;top:1862;height:82;width:79;" coordorigin="5782,1862" coordsize="79,82">
              <o:lock v:ext="edit"/>
              <v:shape id="_x0000_s5830" o:spid="_x0000_s5830" style="position:absolute;left:5782;top:1862;height:82;width:79;" filled="f" stroked="t" coordorigin="5782,1862" coordsize="79,82" path="m5821,1862l5821,194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1" o:spid="_x0000_s5831" o:spt="203" style="position:absolute;left:5782;top:1862;height:82;width:79;" coordorigin="5782,1862" coordsize="79,82">
              <o:lock v:ext="edit"/>
              <v:shape id="_x0000_s5832" o:spid="_x0000_s5832" style="position:absolute;left:5782;top:1862;height:82;width:79;" filled="f" stroked="t" coordorigin="5782,1862" coordsize="79,82" path="m5782,1944l5861,1944,5861,1862,5782,1862,5782,194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33" o:spid="_x0000_s5833" o:spt="203" style="position:absolute;left:5779;top:2551;height:82;width:79;" coordorigin="5779,2551" coordsize="79,82">
              <o:lock v:ext="edit"/>
              <v:shape id="_x0000_s5834" o:spid="_x0000_s5834" style="position:absolute;left:5779;top:2551;height:82;width:79;" filled="f" stroked="t" coordorigin="5779,2551" coordsize="79,82" path="m5819,2551l5819,263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5" o:spid="_x0000_s5835" o:spt="203" style="position:absolute;left:5779;top:2551;height:82;width:79;" coordorigin="5779,2551" coordsize="79,82">
              <o:lock v:ext="edit"/>
              <v:shape id="_x0000_s5836" o:spid="_x0000_s5836" style="position:absolute;left:5779;top:2551;height:82;width:79;" filled="f" stroked="t" coordorigin="5779,2551" coordsize="79,82" path="m5779,2632l5858,2632,5858,2551,5779,2551,5779,26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837" o:spid="_x0000_s5837" o:spt="203" style="position:absolute;left:5779;top:2306;height:82;width:79;" coordorigin="5779,2306" coordsize="79,82">
              <o:lock v:ext="edit"/>
              <v:shape id="_x0000_s5838" o:spid="_x0000_s5838" style="position:absolute;left:5779;top:2306;height:82;width:79;" filled="f" stroked="t" coordorigin="5779,2306" coordsize="79,82" path="m5819,2306l5819,238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839" o:spid="_x0000_s5839" o:spt="203" style="position:absolute;left:5779;top:2306;height:82;width:79;" coordorigin="5779,2306" coordsize="79,82">
              <o:lock v:ext="edit"/>
              <v:shape id="_x0000_s5840" o:spid="_x0000_s5840" style="position:absolute;left:5779;top:2306;height:82;width:79;" filled="f" stroked="t" coordorigin="5779,2306" coordsize="79,82" path="m5779,2388l5858,2388,5858,2306,5779,2306,5779,238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IEEE®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200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p>
      <w:pPr>
        <w:spacing w:before="8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194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3" o:spt="75" type="#_x0000_t75" style="height:11.85pt;width:60.45pt;" filled="f" coordsize="21600,21600">
            <v:path/>
            <v:fill on="f" focussize="0,0"/>
            <v:stroke/>
            <v:imagedata r:id="rId493" o:title=""/>
            <o:lock v:ext="edit" aspectratio="t"/>
            <w10:wrap type="none"/>
            <w10:anchorlock/>
          </v:shape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942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4" o:spt="75" type="#_x0000_t75" style="height:11.85pt;width:59.5pt;" filled="f" coordsize="21600,21600">
            <v:path/>
            <v:fill on="f" focussize="0,0"/>
            <v:stroke/>
            <v:imagedata r:id="rId494" o:title=""/>
            <o:lock v:ext="edit" aspectratio="t"/>
            <w10:wrap type="none"/>
            <w10:anchorlock/>
          </v:shape>
        </w:pic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3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5841" o:spid="_x0000_s5841" o:spt="203" style="position:absolute;left:0pt;margin-left:195.65pt;margin-top:-123.5pt;height:122.85pt;width:292.65pt;mso-position-horizontal-relative:page;z-index:-9216;mso-width-relative:page;mso-height-relative:page;" coordorigin="3913,-2471" coordsize="5853,2458">
            <o:lock v:ext="edit"/>
            <v:group id="_x0000_s5842" o:spid="_x0000_s5842" o:spt="203" style="position:absolute;left:3924;top:-2297;height:2117;width:1898;" coordorigin="3924,-2297" coordsize="1898,2117">
              <o:lock v:ext="edit"/>
              <v:shape id="_x0000_s5843" o:spid="_x0000_s5843" style="position:absolute;left:3924;top:-2297;height:2117;width:1898;" fillcolor="#FFFFCC" filled="t" stroked="f" coordorigin="3924,-2297" coordsize="1898,2117" path="m3924,-180l5822,-180,5822,-2297,3924,-2297,3924,-1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844" o:spid="_x0000_s5844" o:spt="203" style="position:absolute;left:3924;top:-2297;height:2117;width:1898;" coordorigin="3924,-2297" coordsize="1898,2117">
              <o:lock v:ext="edit"/>
              <v:shape id="_x0000_s5845" o:spid="_x0000_s5845" style="position:absolute;left:3924;top:-2297;height:2117;width:1898;" filled="f" stroked="t" coordorigin="3924,-2297" coordsize="1898,2117" path="m3924,-180l5822,-180,5822,-2297,3924,-2297,3924,-180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846" o:spid="_x0000_s5846" o:spt="203" style="position:absolute;left:5537;top:-1952;height:245;width:149;" coordorigin="5537,-1952" coordsize="149,245">
              <o:lock v:ext="edit"/>
              <v:shape id="_x0000_s5847" o:spid="_x0000_s5847" style="position:absolute;left:5537;top:-1952;height:245;width:149;" filled="f" stroked="t" coordorigin="5537,-1952" coordsize="149,245" path="m5686,-1952l5587,-1952,5561,-1947,5543,-1936,5537,-1920,5544,-1905,5563,-1895,5587,-1892,5561,-1887,5543,-1876,5537,-1860,5544,-1845,5562,-1833,5587,-1829,5561,-1825,5543,-1814,5537,-1800,5544,-1784,5562,-1773,5587,-1769,5561,-1765,5543,-1753,5537,-1738,5544,-1722,5562,-1711,5587,-1707,5686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48" o:spid="_x0000_s5848" o:spt="203" style="position:absolute;left:5290;top:-1952;height:245;width:149;" coordorigin="5290,-1952" coordsize="149,245">
              <o:lock v:ext="edit"/>
              <v:shape id="_x0000_s5849" o:spid="_x0000_s5849" style="position:absolute;left:5290;top:-1952;height:245;width:149;" filled="f" stroked="t" coordorigin="5290,-1952" coordsize="149,245" path="m5290,-1952l5388,-1952,5413,-1947,5432,-1936,5438,-1920,5431,-1905,5411,-1895,5388,-1892,5413,-1887,5432,-1876,5438,-1860,5431,-1845,5412,-1833,5388,-1829,5414,-1825,5432,-1814,5438,-1800,5431,-1784,5412,-1773,5388,-1769,5413,-1765,5432,-1753,5438,-1738,5431,-1722,5412,-1711,5388,-1707,5290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0" o:spid="_x0000_s5850" o:spt="203" style="position:absolute;left:5474;top:-1952;height:245;width:2;" coordorigin="5474,-1952" coordsize="2,245">
              <o:lock v:ext="edit"/>
              <v:shape id="_x0000_s5851" o:spid="_x0000_s5851" style="position:absolute;left:5474;top:-1952;height:245;width:2;" filled="f" stroked="t" coordorigin="5474,-1952" coordsize="0,245" path="m5474,-1952l5474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2" o:spid="_x0000_s5852" o:spt="203" style="position:absolute;left:5503;top:-1952;height:245;width:2;" coordorigin="5503,-1952" coordsize="2,245">
              <o:lock v:ext="edit"/>
              <v:shape id="_x0000_s5853" o:spid="_x0000_s5853" style="position:absolute;left:5503;top:-1952;height:245;width:2;" filled="f" stroked="t" coordorigin="5503,-1952" coordsize="0,245" path="m5503,-1952l5503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4" o:spid="_x0000_s5854" o:spt="203" style="position:absolute;left:6022;top:-1951;height:243;width:355;" coordorigin="6022,-1951" coordsize="355,243">
              <o:lock v:ext="edit"/>
              <v:shape id="_x0000_s5855" o:spid="_x0000_s5855" style="position:absolute;left:6022;top:-1951;height:243;width:355;" filled="f" stroked="t" coordorigin="6022,-1951" coordsize="355,243" path="m6022,-1829l6051,-1897,6105,-1933,6178,-1951,6208,-1950,6285,-1934,6341,-1901,6376,-1841,6377,-1829,6375,-1811,6332,-1748,6271,-1717,6220,-1708,6191,-1709,6113,-1725,6057,-1757,6022,-1817,6022,-1829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6" o:spid="_x0000_s5856" o:spt="203" style="position:absolute;left:5844;top:-1951;height:244;width:178;" coordorigin="5844,-1951" coordsize="178,244">
              <o:lock v:ext="edit"/>
              <v:shape id="_x0000_s5857" o:spid="_x0000_s5857" style="position:absolute;left:5844;top:-1951;height:244;width:178;" filled="f" stroked="t" coordorigin="5844,-1951" coordsize="178,244" path="m5844,-1707l5920,-1719,5980,-1751,6020,-1815,6022,-1829,6020,-1848,5977,-1911,5915,-1941,5891,-1947,5865,-195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58" o:spid="_x0000_s5858" o:spt="203" style="position:absolute;left:6019;top:-1483;height:243;width:355;" coordorigin="6019,-1483" coordsize="355,243">
              <o:lock v:ext="edit"/>
              <v:shape id="_x0000_s5859" o:spid="_x0000_s5859" style="position:absolute;left:6019;top:-1483;height:243;width:355;" filled="f" stroked="t" coordorigin="6019,-1483" coordsize="355,243" path="m6019,-1361l6049,-1429,6103,-1465,6176,-1483,6205,-1482,6283,-1466,6339,-1433,6374,-1373,6374,-1361,6372,-1343,6329,-1280,6268,-1249,6218,-1240,6188,-1241,6111,-1257,6055,-1289,6020,-1349,6019,-1361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0" o:spid="_x0000_s5860" o:spt="203" style="position:absolute;left:5842;top:-1483;height:244;width:178;" coordorigin="5842,-1483" coordsize="178,244">
              <o:lock v:ext="edit"/>
              <v:shape id="_x0000_s5861" o:spid="_x0000_s5861" style="position:absolute;left:5842;top:-1483;height:244;width:178;" filled="f" stroked="t" coordorigin="5842,-1483" coordsize="178,244" path="m5842,-1239l5918,-1251,5978,-1283,6018,-1347,6019,-1361,6017,-1380,5974,-1443,5913,-1473,5889,-1479,5863,-148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2" o:spid="_x0000_s5862" o:spt="203" style="position:absolute;left:6019;top:-1053;height:243;width:355;" coordorigin="6019,-1053" coordsize="355,243">
              <o:lock v:ext="edit"/>
              <v:shape id="_x0000_s5863" o:spid="_x0000_s5863" style="position:absolute;left:6019;top:-1053;height:243;width:355;" filled="f" stroked="t" coordorigin="6019,-1053" coordsize="355,243" path="m6019,-932l6049,-999,6103,-1035,6176,-1053,6205,-1052,6283,-1036,6339,-1004,6374,-943,6374,-932,6372,-913,6329,-850,6268,-819,6218,-810,6188,-811,6111,-827,6055,-859,6020,-920,6019,-932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4" o:spid="_x0000_s5864" o:spt="203" style="position:absolute;left:5842;top:-1053;height:244;width:178;" coordorigin="5842,-1053" coordsize="178,244">
              <o:lock v:ext="edit"/>
              <v:shape id="_x0000_s5865" o:spid="_x0000_s5865" style="position:absolute;left:5842;top:-1053;height:244;width:178;" filled="f" stroked="t" coordorigin="5842,-1053" coordsize="178,244" path="m5842,-809l5918,-821,5978,-853,6018,-917,6019,-932,6017,-950,5974,-1013,5913,-1044,5889,-1050,5863,-105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6" o:spid="_x0000_s5866" o:spt="203" style="position:absolute;left:5532;top:-608;height:242;width:149;" coordorigin="5532,-608" coordsize="149,242">
              <o:lock v:ext="edit"/>
              <v:shape id="_x0000_s5867" o:spid="_x0000_s5867" style="position:absolute;left:5532;top:-608;height:242;width:149;" filled="f" stroked="t" coordorigin="5532,-608" coordsize="149,242" path="m5681,-608l5580,-608,5554,-603,5537,-592,5532,-579,5539,-563,5558,-551,5580,-548,5555,-543,5537,-531,5532,-516,5540,-501,5559,-490,5580,-488,5555,-483,5537,-471,5532,-456,5539,-440,5558,-429,5580,-425,5555,-420,5537,-408,5532,-394,5540,-378,5559,-368,5580,-365,5681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68" o:spid="_x0000_s5868" o:spt="203" style="position:absolute;left:5285;top:-608;height:242;width:149;" coordorigin="5285,-608" coordsize="149,242">
              <o:lock v:ext="edit"/>
              <v:shape id="_x0000_s5869" o:spid="_x0000_s5869" style="position:absolute;left:5285;top:-608;height:242;width:149;" filled="f" stroked="t" coordorigin="5285,-608" coordsize="149,242" path="m5285,-608l5383,-608,5409,-604,5427,-593,5434,-579,5426,-563,5407,-552,5383,-548,5408,-543,5427,-532,5434,-516,5426,-501,5406,-491,5383,-488,5408,-483,5427,-472,5434,-456,5426,-441,5407,-429,5383,-425,5408,-421,5427,-409,5434,-394,5426,-379,5406,-368,5383,-365,5285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0" o:spid="_x0000_s5870" o:spt="203" style="position:absolute;left:5470;top:-608;height:242;width:2;" coordorigin="5470,-608" coordsize="2,242">
              <o:lock v:ext="edit"/>
              <v:shape id="_x0000_s5871" o:spid="_x0000_s5871" style="position:absolute;left:5470;top:-608;height:242;width:2;" filled="f" stroked="t" coordorigin="5470,-608" coordsize="0,242" path="m5470,-608l5470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2" o:spid="_x0000_s5872" o:spt="203" style="position:absolute;left:5496;top:-608;height:242;width:2;" coordorigin="5496,-608" coordsize="2,242">
              <o:lock v:ext="edit"/>
              <v:shape id="_x0000_s5873" o:spid="_x0000_s5873" style="position:absolute;left:5496;top:-608;height:242;width:2;" filled="f" stroked="t" coordorigin="5496,-608" coordsize="0,242" path="m5496,-608l5496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4" o:spid="_x0000_s5874" o:spt="203" style="position:absolute;left:6017;top:-607;height:241;width:355;" coordorigin="6017,-607" coordsize="355,241">
              <o:lock v:ext="edit"/>
              <v:shape id="_x0000_s5875" o:spid="_x0000_s5875" style="position:absolute;left:6017;top:-607;height:241;width:355;" filled="f" stroked="t" coordorigin="6017,-607" coordsize="355,241" path="m6017,-488l6047,-555,6101,-590,6175,-607,6205,-606,6282,-590,6338,-558,6371,-497,6372,-488,6370,-469,6327,-405,6266,-375,6216,-366,6186,-367,6109,-382,6053,-414,6018,-475,6017,-488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6" o:spid="_x0000_s5876" o:spt="203" style="position:absolute;left:5839;top:-607;height:242;width:178;" coordorigin="5839,-607" coordsize="178,242">
              <o:lock v:ext="edit"/>
              <v:shape id="_x0000_s5877" o:spid="_x0000_s5877" style="position:absolute;left:5839;top:-607;height:242;width:178;" filled="f" stroked="t" coordorigin="5839,-607" coordsize="178,242" path="m5839,-365l5916,-377,5975,-408,6016,-473,6017,-488,6015,-506,5971,-568,5909,-598,5885,-604,5859,-6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78" o:spid="_x0000_s5878" o:spt="203" style="position:absolute;left:5686;top:-1952;height:2;width:137;" coordorigin="5686,-1952" coordsize="137,2">
              <o:lock v:ext="edit"/>
              <v:shape id="_x0000_s5879" o:spid="_x0000_s5879" style="position:absolute;left:5686;top:-1952;height:2;width:137;" filled="f" stroked="t" coordorigin="5686,-1952" coordsize="137,0" path="m5822,-1952l5686,-195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0" o:spid="_x0000_s5880" o:spt="203" style="position:absolute;left:5686;top:-1707;height:2;width:137;" coordorigin="5686,-1707" coordsize="137,2">
              <o:lock v:ext="edit"/>
              <v:shape id="_x0000_s5881" o:spid="_x0000_s5881" style="position:absolute;left:5686;top:-1707;height:2;width:137;" filled="f" stroked="t" coordorigin="5686,-1707" coordsize="137,0" path="m5822,-1707l5686,-17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2" o:spid="_x0000_s5882" o:spt="203" style="position:absolute;left:5681;top:-608;height:2;width:137;" coordorigin="5681,-608" coordsize="137,2">
              <o:lock v:ext="edit"/>
              <v:shape id="_x0000_s5883" o:spid="_x0000_s5883" style="position:absolute;left:5681;top:-608;height:2;width:137;" filled="f" stroked="t" coordorigin="5681,-608" coordsize="137,0" path="m5818,-608l5681,-60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84" o:spid="_x0000_s5884" o:spt="203" style="position:absolute;left:5681;top:-365;height:2;width:137;" coordorigin="5681,-365" coordsize="137,2">
              <o:lock v:ext="edit"/>
              <v:shape id="_x0000_s5885" o:spid="_x0000_s5885" style="position:absolute;left:5681;top:-365;height:2;width:137;" filled="f" stroked="t" coordorigin="5681,-365" coordsize="137,0" path="m5818,-365l5681,-36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886" o:spid="_x0000_s5886" o:spt="75" type="#_x0000_t75" style="position:absolute;left:4430;top:-2220;height:317;width:290;" filled="f" coordsize="21600,21600">
                <v:path/>
                <v:fill on="f" focussize="0,0"/>
                <v:stroke/>
                <v:imagedata r:id="rId495" o:title=""/>
                <o:lock v:ext="edit" aspectratio="t"/>
              </v:shape>
              <v:shape id="_x0000_s5887" o:spid="_x0000_s5887" o:spt="75" type="#_x0000_t75" style="position:absolute;left:4735;top:-2223;height:324;width:730;" filled="f" coordsize="21600,21600">
                <v:path/>
                <v:fill on="f" focussize="0,0"/>
                <v:stroke/>
                <v:imagedata r:id="rId496" o:title=""/>
                <o:lock v:ext="edit" aspectratio="t"/>
              </v:shape>
            </v:group>
            <v:group id="_x0000_s5888" o:spid="_x0000_s5888" o:spt="203" style="position:absolute;left:4097;top:-1829;height:2;width:283;" coordorigin="4097,-1829" coordsize="283,2">
              <o:lock v:ext="edit"/>
              <v:shape id="_x0000_s5889" o:spid="_x0000_s5889" style="position:absolute;left:4097;top:-1829;height:2;width:283;" filled="f" stroked="t" coordorigin="4097,-1829" coordsize="283,0" path="m4380,-1829l4097,-182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90" o:spid="_x0000_s5890" o:spt="203" style="position:absolute;left:4366;top:-1889;height:118;width:173;" coordorigin="4366,-1889" coordsize="173,118">
              <o:lock v:ext="edit"/>
              <v:shape id="_x0000_s5891" o:spid="_x0000_s5891" style="position:absolute;left:4366;top:-1889;height:118;width:173;" fillcolor="#000000" filled="t" stroked="f" coordorigin="4366,-1889" coordsize="173,118" path="m4366,-1889l4366,-1772,4538,-1829,4366,-1889xe">
                <v:path arrowok="t"/>
                <v:fill on="t" focussize="0,0"/>
                <v:stroke on="f"/>
                <v:imagedata o:title=""/>
                <o:lock v:ext="edit"/>
              </v:shape>
              <v:shape id="_x0000_s5892" o:spid="_x0000_s5892" o:spt="75" type="#_x0000_t75" style="position:absolute;left:4099;top:-2021;height:353;width:211;" filled="f" coordsize="21600,21600">
                <v:path/>
                <v:fill on="f" focussize="0,0"/>
                <v:stroke/>
                <v:imagedata r:id="rId497" o:title=""/>
                <o:lock v:ext="edit" aspectratio="t"/>
              </v:shape>
            </v:group>
            <v:group id="_x0000_s5893" o:spid="_x0000_s5893" o:spt="203" style="position:absolute;left:4248;top:-488;height:2;width:266;" coordorigin="4248,-488" coordsize="266,2">
              <o:lock v:ext="edit"/>
              <v:shape id="_x0000_s5894" o:spid="_x0000_s5894" style="position:absolute;left:4248;top:-488;height:2;width:266;" filled="f" stroked="t" coordorigin="4248,-488" coordsize="266,0" path="m4514,-488l4248,-48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895" o:spid="_x0000_s5895" o:spt="203" style="position:absolute;left:4092;top:-545;height:118;width:170;" coordorigin="4092,-545" coordsize="170,118">
              <o:lock v:ext="edit"/>
              <v:shape id="_x0000_s5896" o:spid="_x0000_s5896" style="position:absolute;left:4092;top:-545;height:118;width:170;" fillcolor="#000000" filled="t" stroked="f" coordorigin="4092,-545" coordsize="170,118" path="m4262,-545l4092,-488,4262,-428,4262,-545xe">
                <v:path arrowok="t"/>
                <v:fill on="t" focussize="0,0"/>
                <v:stroke on="f"/>
                <v:imagedata o:title=""/>
                <o:lock v:ext="edit"/>
              </v:shape>
              <v:shape id="_x0000_s5897" o:spid="_x0000_s5897" o:spt="75" type="#_x0000_t75" style="position:absolute;left:4099;top:-680;height:353;width:211;" filled="f" coordsize="21600,21600">
                <v:path/>
                <v:fill on="f" focussize="0,0"/>
                <v:stroke/>
                <v:imagedata r:id="rId498" o:title=""/>
                <o:lock v:ext="edit" aspectratio="t"/>
              </v:shape>
            </v:group>
            <v:group id="_x0000_s5898" o:spid="_x0000_s5898" o:spt="203" style="position:absolute;left:7090;top:-1951;height:243;width:355;" coordorigin="7090,-1951" coordsize="355,243">
              <o:lock v:ext="edit"/>
              <v:shape id="_x0000_s5899" o:spid="_x0000_s5899" style="position:absolute;left:7090;top:-1951;height:243;width:355;" filled="f" stroked="t" coordorigin="7090,-1951" coordsize="355,243" path="m7090,-1829l7119,-1897,7173,-1933,7246,-1951,7276,-1950,7353,-1934,7409,-1901,7444,-1841,7445,-1829,7443,-1811,7400,-1748,7339,-1717,7288,-1708,7259,-1709,7181,-1725,7125,-1757,7090,-1817,7090,-1829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0" o:spid="_x0000_s5900" o:spt="203" style="position:absolute;left:7445;top:-1950;height:244;width:180;" coordorigin="7445,-1950" coordsize="180,244">
              <o:lock v:ext="edit"/>
              <v:shape id="_x0000_s5901" o:spid="_x0000_s5901" style="position:absolute;left:7445;top:-1950;height:244;width:180;" filled="f" stroked="t" coordorigin="7445,-1950" coordsize="180,244" path="m7625,-1707l7549,-1718,7488,-1750,7446,-1813,7445,-1829,7447,-1847,7490,-1910,7551,-1941,7576,-1947,7601,-195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2" o:spid="_x0000_s5902" o:spt="203" style="position:absolute;left:7087;top:-1483;height:243;width:355;" coordorigin="7087,-1483" coordsize="355,243">
              <o:lock v:ext="edit"/>
              <v:shape id="_x0000_s5903" o:spid="_x0000_s5903" style="position:absolute;left:7087;top:-1483;height:243;width:355;" filled="f" stroked="t" coordorigin="7087,-1483" coordsize="355,243" path="m7087,-1361l7117,-1429,7171,-1465,7244,-1483,7273,-1482,7351,-1466,7407,-1433,7442,-1373,7442,-1361,7440,-1343,7397,-1280,7336,-1249,7286,-1240,7256,-1241,7179,-1257,7123,-1289,7088,-1349,7087,-1361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4" o:spid="_x0000_s5904" o:spt="203" style="position:absolute;left:7442;top:-1482;height:244;width:180;" coordorigin="7442,-1482" coordsize="180,244">
              <o:lock v:ext="edit"/>
              <v:shape id="_x0000_s5905" o:spid="_x0000_s5905" style="position:absolute;left:7442;top:-1482;height:244;width:180;" filled="f" stroked="t" coordorigin="7442,-1482" coordsize="180,244" path="m7622,-1239l7546,-1250,7486,-1282,7444,-1345,7442,-1361,7444,-1379,7488,-1442,7549,-1473,7573,-1479,7599,-148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6" o:spid="_x0000_s5906" o:spt="203" style="position:absolute;left:7087;top:-1053;height:243;width:355;" coordorigin="7087,-1053" coordsize="355,243">
              <o:lock v:ext="edit"/>
              <v:shape id="_x0000_s5907" o:spid="_x0000_s5907" style="position:absolute;left:7087;top:-1053;height:243;width:355;" filled="f" stroked="t" coordorigin="7087,-1053" coordsize="355,243" path="m7087,-932l7117,-999,7171,-1035,7244,-1053,7273,-1052,7351,-1036,7407,-1004,7442,-943,7442,-932,7440,-913,7397,-850,7336,-819,7286,-810,7256,-811,7179,-827,7123,-859,7088,-920,7087,-932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08" o:spid="_x0000_s5908" o:spt="203" style="position:absolute;left:7442;top:-1053;height:244;width:180;" coordorigin="7442,-1053" coordsize="180,244">
              <o:lock v:ext="edit"/>
              <v:shape id="_x0000_s5909" o:spid="_x0000_s5909" style="position:absolute;left:7442;top:-1053;height:244;width:180;" filled="f" stroked="t" coordorigin="7442,-1053" coordsize="180,244" path="m7622,-809l7546,-821,7486,-852,7444,-915,7442,-932,7444,-950,7488,-1012,7549,-1043,7573,-1049,7599,-105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0" o:spid="_x0000_s5910" o:spt="203" style="position:absolute;left:7085;top:-607;height:241;width:355;" coordorigin="7085,-607" coordsize="355,241">
              <o:lock v:ext="edit"/>
              <v:shape id="_x0000_s5911" o:spid="_x0000_s5911" style="position:absolute;left:7085;top:-607;height:241;width:355;" filled="f" stroked="t" coordorigin="7085,-607" coordsize="355,241" path="m7085,-488l7115,-555,7169,-590,7243,-607,7273,-606,7350,-590,7406,-558,7439,-497,7440,-488,7438,-469,7395,-405,7334,-375,7284,-366,7254,-367,7177,-382,7121,-414,7086,-475,7085,-488x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2" o:spid="_x0000_s5912" o:spt="203" style="position:absolute;left:7440;top:-607;height:242;width:180;" coordorigin="7440,-607" coordsize="180,242">
              <o:lock v:ext="edit"/>
              <v:shape id="_x0000_s5913" o:spid="_x0000_s5913" style="position:absolute;left:7440;top:-607;height:242;width:180;" filled="f" stroked="t" coordorigin="7440,-607" coordsize="180,242" path="m7620,-365l7544,-376,7483,-407,7442,-471,7440,-488,7442,-506,7486,-568,7548,-598,7572,-603,7598,-60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14" o:spid="_x0000_s5914" o:spt="203" style="position:absolute;left:7644;top:-2297;height:2066;width:2112;" coordorigin="7644,-2297" coordsize="2112,2066">
              <o:lock v:ext="edit"/>
              <v:shape id="_x0000_s5915" o:spid="_x0000_s5915" style="position:absolute;left:7644;top:-2297;height:2066;width:2112;" fillcolor="#FFFFCC" filled="t" stroked="f" coordorigin="7644,-2297" coordsize="2112,2066" path="m7644,-231l9756,-231,9756,-2297,7644,-2297,7644,-2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916" o:spid="_x0000_s5916" o:spt="203" style="position:absolute;left:7644;top:-2297;height:2066;width:2112;" coordorigin="7644,-2297" coordsize="2112,2066">
              <o:lock v:ext="edit"/>
              <v:shape id="_x0000_s5917" o:spid="_x0000_s5917" style="position:absolute;left:7644;top:-2297;height:2066;width:2112;" filled="f" stroked="t" coordorigin="7644,-2297" coordsize="2112,2066" path="m7644,-231l9756,-231,9756,-2297,7644,-2297,7644,-231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918" o:spid="_x0000_s5918" o:spt="203" style="position:absolute;left:7644;top:-1961;height:2;width:317;" coordorigin="7644,-1961" coordsize="317,2">
              <o:lock v:ext="edit"/>
              <v:shape id="_x0000_s5919" o:spid="_x0000_s5919" style="position:absolute;left:7644;top:-1961;height:2;width:317;" filled="f" stroked="t" coordorigin="7644,-1961" coordsize="317,0" path="m7644,-1961l7961,-196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0" o:spid="_x0000_s5920" o:spt="203" style="position:absolute;left:7644;top:-1716;height:2;width:317;" coordorigin="7644,-1716" coordsize="317,2">
              <o:lock v:ext="edit"/>
              <v:shape id="_x0000_s5921" o:spid="_x0000_s5921" style="position:absolute;left:7644;top:-1716;height:2;width:317;" filled="f" stroked="t" coordorigin="7644,-1716" coordsize="317,0" path="m7644,-1716l7961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2" o:spid="_x0000_s5922" o:spt="203" style="position:absolute;left:7639;top:-617;height:2;width:322;" coordorigin="7639,-617" coordsize="322,2">
              <o:lock v:ext="edit"/>
              <v:shape id="_x0000_s5923" o:spid="_x0000_s5923" style="position:absolute;left:7639;top:-617;height:2;width:322;" filled="f" stroked="t" coordorigin="7639,-617" coordsize="322,0" path="m7639,-617l7961,-61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4" o:spid="_x0000_s5924" o:spt="203" style="position:absolute;left:7762;top:-1493;height:125;width:122;" coordorigin="7762,-1493" coordsize="122,125">
              <o:lock v:ext="edit"/>
              <v:shape id="_x0000_s5925" o:spid="_x0000_s5925" style="position:absolute;left:7762;top:-1493;height:125;width:122;" filled="f" stroked="t" coordorigin="7762,-1493" coordsize="122,125" path="m7762,-1493l7884,-136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6" o:spid="_x0000_s5926" o:spt="203" style="position:absolute;left:7762;top:-1376;height:127;width:396;" coordorigin="7762,-1376" coordsize="396,127">
              <o:lock v:ext="edit"/>
              <v:shape id="_x0000_s5927" o:spid="_x0000_s5927" style="position:absolute;left:7762;top:-1376;height:127;width:396;" filled="f" stroked="t" coordorigin="7762,-1376" coordsize="396,127" path="m7762,-1248l7889,-1376,8158,-137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28" o:spid="_x0000_s5928" o:spt="203" style="position:absolute;left:7783;top:-1064;height:125;width:120;" coordorigin="7783,-1064" coordsize="120,125">
              <o:lock v:ext="edit"/>
              <v:shape id="_x0000_s5929" o:spid="_x0000_s5929" style="position:absolute;left:7783;top:-1064;height:125;width:120;" filled="f" stroked="t" coordorigin="7783,-1064" coordsize="120,125" path="m7783,-1064l7903,-93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0" o:spid="_x0000_s5930" o:spt="203" style="position:absolute;left:7781;top:-944;height:125;width:377;" coordorigin="7781,-944" coordsize="377,125">
              <o:lock v:ext="edit"/>
              <v:shape id="_x0000_s5931" o:spid="_x0000_s5931" style="position:absolute;left:7781;top:-944;height:125;width:377;" filled="f" stroked="t" coordorigin="7781,-944" coordsize="377,125" path="m7781,-819l7901,-944,8158,-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2" o:spid="_x0000_s5932" o:spt="203" style="position:absolute;left:7644;top:-1248;height:2;width:118;" coordorigin="7644,-1248" coordsize="118,2">
              <o:lock v:ext="edit"/>
              <v:shape id="_x0000_s5933" o:spid="_x0000_s5933" style="position:absolute;left:7644;top:-1248;height:2;width:118;" filled="f" stroked="t" coordorigin="7644,-1248" coordsize="118,0" path="m7644,-1248l7762,-124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4" o:spid="_x0000_s5934" o:spt="203" style="position:absolute;left:7642;top:-1064;height:2;width:142;" coordorigin="7642,-1064" coordsize="142,2">
              <o:lock v:ext="edit"/>
              <v:shape id="_x0000_s5935" o:spid="_x0000_s5935" style="position:absolute;left:7642;top:-1064;height:2;width:142;" filled="f" stroked="t" coordorigin="7642,-1064" coordsize="142,0" path="m7642,-1064l7783,-106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6" o:spid="_x0000_s5936" o:spt="203" style="position:absolute;left:7642;top:-819;height:2;width:139;" coordorigin="7642,-819" coordsize="139,2">
              <o:lock v:ext="edit"/>
              <v:shape id="_x0000_s5937" o:spid="_x0000_s5937" style="position:absolute;left:7642;top:-819;height:2;width:139;" filled="f" stroked="t" coordorigin="7642,-819" coordsize="139,0" path="m7642,-819l7781,-81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38" o:spid="_x0000_s5938" o:spt="203" style="position:absolute;left:7642;top:-1493;height:2;width:120;" coordorigin="7642,-1493" coordsize="120,2">
              <o:lock v:ext="edit"/>
              <v:shape id="_x0000_s5939" o:spid="_x0000_s5939" style="position:absolute;left:7642;top:-1493;height:2;width:120;" filled="f" stroked="t" coordorigin="7642,-1493" coordsize="120,0" path="m7642,-1493l7762,-149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5940" o:spid="_x0000_s5940" o:spt="75" type="#_x0000_t75" style="position:absolute;left:8102;top:-2223;height:324;width:1306;" filled="f" coordsize="21600,21600">
                <v:path/>
                <v:fill on="f" focussize="0,0"/>
                <v:stroke/>
                <v:imagedata r:id="rId499" o:title=""/>
                <o:lock v:ext="edit" aspectratio="t"/>
              </v:shape>
            </v:group>
            <v:group id="_x0000_s5941" o:spid="_x0000_s5941" o:spt="203" style="position:absolute;left:8208;top:-1961;height:245;width:149;" coordorigin="8208,-1961" coordsize="149,245">
              <o:lock v:ext="edit"/>
              <v:shape id="_x0000_s5942" o:spid="_x0000_s5942" style="position:absolute;left:8208;top:-1961;height:245;width:149;" filled="f" stroked="t" coordorigin="8208,-1961" coordsize="149,245" path="m8357,-1961l8258,-1961,8232,-1957,8214,-1945,8208,-1930,8215,-1914,8233,-1903,8258,-1899,8232,-1895,8214,-1884,8208,-1870,8215,-1854,8233,-1843,8258,-1839,8232,-1834,8214,-1823,8208,-1808,8215,-1792,8234,-1782,8258,-1779,8232,-1774,8214,-1763,8208,-1748,8215,-1732,8233,-1721,8258,-1716,8357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3" o:spid="_x0000_s5943" o:spt="203" style="position:absolute;left:7961;top:-1961;height:245;width:149;" coordorigin="7961,-1961" coordsize="149,245">
              <o:lock v:ext="edit"/>
              <v:shape id="_x0000_s5944" o:spid="_x0000_s5944" style="position:absolute;left:7961;top:-1961;height:245;width:149;" filled="f" stroked="t" coordorigin="7961,-1961" coordsize="149,245" path="m7961,-1961l8059,-1961,8084,-1957,8103,-1945,8110,-1930,8102,-1914,8083,-1903,8059,-1899,8085,-1895,8103,-1884,8110,-1870,8102,-1854,8083,-1843,8059,-1839,8084,-1834,8103,-1823,8110,-1808,8102,-1792,8082,-1782,8059,-1779,8084,-1774,8103,-1763,8110,-1748,8102,-1732,8083,-1721,8059,-1716,7961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5" o:spid="_x0000_s5945" o:spt="203" style="position:absolute;left:8146;top:-1961;height:245;width:2;" coordorigin="8146,-1961" coordsize="2,245">
              <o:lock v:ext="edit"/>
              <v:shape id="_x0000_s5946" o:spid="_x0000_s5946" style="position:absolute;left:8146;top:-1961;height:245;width:2;" filled="f" stroked="t" coordorigin="8146,-1961" coordsize="0,245" path="m8146,-1961l8146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7" o:spid="_x0000_s5947" o:spt="203" style="position:absolute;left:8172;top:-1961;height:245;width:2;" coordorigin="8172,-1961" coordsize="2,245">
              <o:lock v:ext="edit"/>
              <v:shape id="_x0000_s5948" o:spid="_x0000_s5948" style="position:absolute;left:8172;top:-1961;height:245;width:2;" filled="f" stroked="t" coordorigin="8172,-1961" coordsize="0,245" path="m8172,-1961l8172,-171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49" o:spid="_x0000_s5949" o:spt="203" style="position:absolute;left:8208;top:-617;height:245;width:149;" coordorigin="8208,-617" coordsize="149,245">
              <o:lock v:ext="edit"/>
              <v:shape id="_x0000_s5950" o:spid="_x0000_s5950" style="position:absolute;left:8208;top:-617;height:245;width:149;" filled="f" stroked="t" coordorigin="8208,-617" coordsize="149,245" path="m8357,-617l8258,-617,8232,-613,8214,-602,8208,-586,8215,-571,8234,-560,8258,-557,8232,-553,8214,-541,8208,-526,8215,-510,8233,-499,8258,-495,8232,-491,8214,-480,8208,-466,8215,-450,8233,-439,8258,-435,8232,-430,8214,-419,8208,-404,8215,-388,8233,-377,8258,-372,8357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1" o:spid="_x0000_s5951" o:spt="203" style="position:absolute;left:7961;top:-617;height:245;width:149;" coordorigin="7961,-617" coordsize="149,245">
              <o:lock v:ext="edit"/>
              <v:shape id="_x0000_s5952" o:spid="_x0000_s5952" style="position:absolute;left:7961;top:-617;height:245;width:149;" filled="f" stroked="t" coordorigin="7961,-617" coordsize="149,245" path="m7961,-617l8059,-617,8084,-613,8103,-602,8110,-586,8102,-571,8082,-560,8059,-557,8084,-553,8103,-541,8110,-526,8102,-510,8083,-499,8059,-495,8085,-491,8103,-480,8110,-466,8102,-450,8083,-439,8059,-435,8084,-430,8103,-419,8110,-404,8102,-388,8083,-377,8059,-372,7961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3" o:spid="_x0000_s5953" o:spt="203" style="position:absolute;left:8146;top:-617;height:245;width:2;" coordorigin="8146,-617" coordsize="2,245">
              <o:lock v:ext="edit"/>
              <v:shape id="_x0000_s5954" o:spid="_x0000_s5954" style="position:absolute;left:8146;top:-617;height:245;width:2;" filled="f" stroked="t" coordorigin="8146,-617" coordsize="0,245" path="m8146,-617l8146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5" o:spid="_x0000_s5955" o:spt="203" style="position:absolute;left:8172;top:-617;height:245;width:2;" coordorigin="8172,-617" coordsize="2,245">
              <o:lock v:ext="edit"/>
              <v:shape id="_x0000_s5956" o:spid="_x0000_s5956" style="position:absolute;left:8172;top:-617;height:245;width:2;" filled="f" stroked="t" coordorigin="8172,-617" coordsize="0,245" path="m8172,-617l8172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7" o:spid="_x0000_s5957" o:spt="203" style="position:absolute;left:9137;top:-1839;height:2;width:199;" coordorigin="9137,-1839" coordsize="199,2">
              <o:lock v:ext="edit"/>
              <v:shape id="_x0000_s5958" o:spid="_x0000_s5958" style="position:absolute;left:9137;top:-1839;height:2;width:199;" filled="f" stroked="t" coordorigin="9137,-1839" coordsize="199,0" path="m9336,-1839l9137,-183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59" o:spid="_x0000_s5959" o:spt="203" style="position:absolute;left:9324;top:-1896;height:115;width:170;" coordorigin="9324,-1896" coordsize="170,115">
              <o:lock v:ext="edit"/>
              <v:shape id="_x0000_s5960" o:spid="_x0000_s5960" style="position:absolute;left:9324;top:-1896;height:115;width:170;" fillcolor="#000000" filled="t" stroked="f" coordorigin="9324,-1896" coordsize="170,115" path="m9324,-1896l9324,-1781,9494,-1839,9324,-1896xe">
                <v:path arrowok="t"/>
                <v:fill on="t" focussize="0,0"/>
                <v:stroke on="f"/>
                <v:imagedata o:title=""/>
                <o:lock v:ext="edit"/>
              </v:shape>
              <v:shape id="_x0000_s5961" o:spid="_x0000_s5961" o:spt="75" type="#_x0000_t75" style="position:absolute;left:9310;top:-2031;height:353;width:211;" filled="f" coordsize="21600,21600">
                <v:path/>
                <v:fill on="f" focussize="0,0"/>
                <v:stroke/>
                <v:imagedata r:id="rId500" o:title=""/>
                <o:lock v:ext="edit" aspectratio="t"/>
              </v:shape>
            </v:group>
            <v:group id="_x0000_s5962" o:spid="_x0000_s5962" o:spt="203" style="position:absolute;left:9295;top:-495;height:2;width:199;" coordorigin="9295,-495" coordsize="199,2">
              <o:lock v:ext="edit"/>
              <v:shape id="_x0000_s5963" o:spid="_x0000_s5963" style="position:absolute;left:9295;top:-495;height:2;width:199;" filled="f" stroked="t" coordorigin="9295,-495" coordsize="199,0" path="m9494,-495l9295,-49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64" o:spid="_x0000_s5964" o:spt="203" style="position:absolute;left:9137;top:-555;height:118;width:173;" coordorigin="9137,-555" coordsize="173,118">
              <o:lock v:ext="edit"/>
              <v:shape id="_x0000_s5965" o:spid="_x0000_s5965" style="position:absolute;left:9137;top:-555;height:118;width:173;" fillcolor="#000000" filled="t" stroked="f" coordorigin="9137,-555" coordsize="173,118" path="m9310,-555l9137,-495,9310,-437,9310,-555xe">
                <v:path arrowok="t"/>
                <v:fill on="t" focussize="0,0"/>
                <v:stroke on="f"/>
                <v:imagedata o:title=""/>
                <o:lock v:ext="edit"/>
              </v:shape>
              <v:shape id="_x0000_s5966" o:spid="_x0000_s5966" o:spt="75" type="#_x0000_t75" style="position:absolute;left:9310;top:-687;height:353;width:211;" filled="f" coordsize="21600,21600">
                <v:path/>
                <v:fill on="f" focussize="0,0"/>
                <v:stroke/>
                <v:imagedata r:id="rId501" o:title=""/>
                <o:lock v:ext="edit" aspectratio="t"/>
              </v:shape>
            </v:group>
            <v:group id="_x0000_s5967" o:spid="_x0000_s5967" o:spt="203" style="position:absolute;left:9144;top:-1169;height:2;width:192;" coordorigin="9144,-1169" coordsize="192,2">
              <o:lock v:ext="edit"/>
              <v:shape id="_x0000_s5968" o:spid="_x0000_s5968" style="position:absolute;left:9144;top:-1169;height:2;width:192;" filled="f" stroked="t" coordorigin="9144,-1169" coordsize="192,0" path="m9336,-1169l9144,-116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69" o:spid="_x0000_s5969" o:spt="203" style="position:absolute;left:9324;top:-1227;height:118;width:170;" coordorigin="9324,-1227" coordsize="170,118">
              <o:lock v:ext="edit"/>
              <v:shape id="_x0000_s5970" o:spid="_x0000_s5970" style="position:absolute;left:9324;top:-1227;height:118;width:170;" fillcolor="#000000" filled="t" stroked="f" coordorigin="9324,-1227" coordsize="170,118" path="m9324,-1227l9324,-1109,9494,-1169,9324,-1227xe">
                <v:path arrowok="t"/>
                <v:fill on="t" focussize="0,0"/>
                <v:stroke on="f"/>
                <v:imagedata o:title=""/>
                <o:lock v:ext="edit"/>
              </v:shape>
              <v:shape id="_x0000_s5971" o:spid="_x0000_s5971" o:spt="75" type="#_x0000_t75" style="position:absolute;left:9226;top:-1361;height:360;width:173;" filled="f" coordsize="21600,21600">
                <v:path/>
                <v:fill on="f" focussize="0,0"/>
                <v:stroke/>
                <v:imagedata r:id="rId502" o:title=""/>
                <o:lock v:ext="edit" aspectratio="t"/>
              </v:shape>
              <v:shape id="_x0000_s5972" o:spid="_x0000_s5972" o:spt="75" type="#_x0000_t75" style="position:absolute;left:9398;top:-1361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5973" o:spid="_x0000_s5973" o:spt="203" style="position:absolute;left:8035;top:-944;height:2;width:336;" coordorigin="8035,-944" coordsize="336,2">
              <o:lock v:ext="edit"/>
              <v:shape id="_x0000_s5974" o:spid="_x0000_s5974" style="position:absolute;left:8035;top:-944;height:2;width:336;" filled="f" stroked="t" coordorigin="8035,-944" coordsize="336,0" path="m8035,-944l8371,-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75" o:spid="_x0000_s5975" o:spt="203" style="position:absolute;left:8035;top:-1371;height:2;width:336;" coordorigin="8035,-1371" coordsize="336,2">
              <o:lock v:ext="edit"/>
              <v:shape id="_x0000_s5976" o:spid="_x0000_s5976" style="position:absolute;left:8035;top:-1371;height:2;width:336;" filled="f" stroked="t" coordorigin="8035,-1371" coordsize="336,0" path="m8035,-1371l8371,-137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77" o:spid="_x0000_s5977" o:spt="203" style="position:absolute;left:6204;top:-2460;height:2246;width:1039;" coordorigin="6204,-2460" coordsize="1039,2246">
              <o:lock v:ext="edit"/>
              <v:shape id="_x0000_s5978" o:spid="_x0000_s5978" style="position:absolute;left:6204;top:-2460;height:2246;width:1039;" fillcolor="#FFFFCC" filled="t" stroked="f" coordorigin="6204,-2460" coordsize="1039,2246" path="m6204,-214l7243,-214,7243,-2460,6204,-2460,6204,-2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5979" o:spid="_x0000_s5979" o:spt="203" style="position:absolute;left:6204;top:-2460;height:2246;width:1039;" coordorigin="6204,-2460" coordsize="1039,2246">
              <o:lock v:ext="edit"/>
              <v:shape id="_x0000_s5980" o:spid="_x0000_s5980" style="position:absolute;left:6204;top:-2460;height:2246;width:1039;" filled="f" stroked="t" coordorigin="6204,-2460" coordsize="1039,2246" path="m6204,-214l7243,-214,7243,-2460,6204,-2460,6204,-214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5981" o:spid="_x0000_s5981" o:spt="203" style="position:absolute;left:6228;top:-1944;height:2;width:1008;" coordorigin="6228,-1944" coordsize="1008,2">
              <o:lock v:ext="edit"/>
              <v:shape id="_x0000_s5982" o:spid="_x0000_s5982" style="position:absolute;left:6228;top:-1944;height:2;width:1008;" filled="f" stroked="t" coordorigin="6228,-1944" coordsize="1008,0" path="m6228,-1944l7236,-19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3" o:spid="_x0000_s5983" o:spt="203" style="position:absolute;left:6228;top:-1702;height:2;width:1008;" coordorigin="6228,-1702" coordsize="1008,2">
              <o:lock v:ext="edit"/>
              <v:shape id="_x0000_s5984" o:spid="_x0000_s5984" style="position:absolute;left:6228;top:-1702;height:2;width:1008;" filled="f" stroked="t" coordorigin="6228,-1702" coordsize="1008,0" path="m6228,-1702l7236,-17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5" o:spid="_x0000_s5985" o:spt="203" style="position:absolute;left:6209;top:-603;height:2;width:1049;" coordorigin="6209,-603" coordsize="1049,2">
              <o:lock v:ext="edit"/>
              <v:shape id="_x0000_s5986" o:spid="_x0000_s5986" style="position:absolute;left:6209;top:-603;height:2;width:1049;" filled="f" stroked="t" coordorigin="6209,-603" coordsize="1049,0" path="m6209,-603l7258,-60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7" o:spid="_x0000_s5987" o:spt="203" style="position:absolute;left:6209;top:-358;height:2;width:1049;" coordorigin="6209,-358" coordsize="1049,2">
              <o:lock v:ext="edit"/>
              <v:shape id="_x0000_s5988" o:spid="_x0000_s5988" style="position:absolute;left:6209;top:-358;height:2;width:1049;" filled="f" stroked="t" coordorigin="6209,-358" coordsize="1049,0" path="m6209,-358l7258,-35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5989" o:spid="_x0000_s5989" o:spt="203" style="position:absolute;left:6173;top:-1740;height:79;width:79;" coordorigin="6173,-1740" coordsize="79,79">
              <o:lock v:ext="edit"/>
              <v:shape id="_x0000_s5990" o:spid="_x0000_s5990" style="position:absolute;left:6173;top:-1740;height:79;width:79;" filled="f" stroked="t" coordorigin="6173,-1740" coordsize="79,79" path="m6173,-1701l6252,-17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1" o:spid="_x0000_s5991" o:spt="203" style="position:absolute;left:6173;top:-1740;height:79;width:79;" coordorigin="6173,-1740" coordsize="79,79">
              <o:lock v:ext="edit"/>
              <v:shape id="_x0000_s5992" o:spid="_x0000_s5992" style="position:absolute;left:6173;top:-1740;height:79;width:79;" filled="f" stroked="t" coordorigin="6173,-1740" coordsize="79,79" path="m6173,-1661l6252,-1661,6252,-1740,6173,-1740,6173,-16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993" o:spid="_x0000_s5993" o:spt="203" style="position:absolute;left:6173;top:-1985;height:82;width:79;" coordorigin="6173,-1985" coordsize="79,82">
              <o:lock v:ext="edit"/>
              <v:shape id="_x0000_s5994" o:spid="_x0000_s5994" style="position:absolute;left:6173;top:-1985;height:82;width:79;" filled="f" stroked="t" coordorigin="6173,-1985" coordsize="79,82" path="m6212,-1985l6212,-190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5" o:spid="_x0000_s5995" o:spt="203" style="position:absolute;left:6173;top:-1985;height:82;width:79;" coordorigin="6173,-1985" coordsize="79,82">
              <o:lock v:ext="edit"/>
              <v:shape id="_x0000_s5996" o:spid="_x0000_s5996" style="position:absolute;left:6173;top:-1985;height:82;width:79;" filled="f" stroked="t" coordorigin="6173,-1985" coordsize="79,82" path="m6173,-1904l6252,-1904,6252,-1985,6173,-1985,6173,-190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5997" o:spid="_x0000_s5997" o:spt="203" style="position:absolute;left:6173;top:-1272;height:79;width:79;" coordorigin="6173,-1272" coordsize="79,79">
              <o:lock v:ext="edit"/>
              <v:shape id="_x0000_s5998" o:spid="_x0000_s5998" style="position:absolute;left:6173;top:-1272;height:79;width:79;" filled="f" stroked="t" coordorigin="6173,-1272" coordsize="79,79" path="m6173,-1233l6252,-1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5999" o:spid="_x0000_s5999" o:spt="203" style="position:absolute;left:6173;top:-1272;height:79;width:79;" coordorigin="6173,-1272" coordsize="79,79">
              <o:lock v:ext="edit"/>
              <v:shape id="_x0000_s6000" o:spid="_x0000_s6000" style="position:absolute;left:6173;top:-1272;height:79;width:79;" filled="f" stroked="t" coordorigin="6173,-1272" coordsize="79,79" path="m6173,-1193l6252,-1193,6252,-1272,6173,-1272,6173,-119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1" o:spid="_x0000_s6001" o:spt="203" style="position:absolute;left:6170;top:-1517;height:82;width:79;" coordorigin="6170,-1517" coordsize="79,82">
              <o:lock v:ext="edit"/>
              <v:shape id="_x0000_s6002" o:spid="_x0000_s6002" style="position:absolute;left:6170;top:-1517;height:82;width:79;" filled="f" stroked="t" coordorigin="6170,-1517" coordsize="79,82" path="m6210,-1517l6210,-143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03" o:spid="_x0000_s6003" o:spt="203" style="position:absolute;left:6170;top:-1517;height:82;width:79;" coordorigin="6170,-1517" coordsize="79,82">
              <o:lock v:ext="edit"/>
              <v:shape id="_x0000_s6004" o:spid="_x0000_s6004" style="position:absolute;left:6170;top:-1517;height:82;width:79;" filled="f" stroked="t" coordorigin="6170,-1517" coordsize="79,82" path="m6170,-1436l6250,-1436,6250,-1517,6170,-1517,6170,-143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5" o:spid="_x0000_s6005" o:spt="203" style="position:absolute;left:6170;top:-843;height:82;width:79;" coordorigin="6170,-843" coordsize="79,82">
              <o:lock v:ext="edit"/>
              <v:shape id="_x0000_s6006" o:spid="_x0000_s6006" style="position:absolute;left:6170;top:-843;height:82;width:79;" filled="f" stroked="t" coordorigin="6170,-843" coordsize="79,82" path="m6210,-843l6210,-76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07" o:spid="_x0000_s6007" o:spt="203" style="position:absolute;left:6170;top:-843;height:82;width:79;" coordorigin="6170,-843" coordsize="79,82">
              <o:lock v:ext="edit"/>
              <v:shape id="_x0000_s6008" o:spid="_x0000_s6008" style="position:absolute;left:6170;top:-843;height:82;width:79;" filled="f" stroked="t" coordorigin="6170,-843" coordsize="79,82" path="m6170,-761l6250,-761,6250,-843,6170,-843,6170,-7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09" o:spid="_x0000_s6009" o:spt="203" style="position:absolute;left:6170;top:-1088;height:82;width:79;" coordorigin="6170,-1088" coordsize="79,82">
              <o:lock v:ext="edit"/>
              <v:shape id="_x0000_s6010" o:spid="_x0000_s6010" style="position:absolute;left:6170;top:-1088;height:82;width:79;" filled="f" stroked="t" coordorigin="6170,-1088" coordsize="79,82" path="m6210,-1088l6210,-100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1" o:spid="_x0000_s6011" o:spt="203" style="position:absolute;left:6170;top:-1088;height:82;width:79;" coordorigin="6170,-1088" coordsize="79,82">
              <o:lock v:ext="edit"/>
              <v:shape id="_x0000_s6012" o:spid="_x0000_s6012" style="position:absolute;left:6170;top:-1088;height:82;width:79;" filled="f" stroked="t" coordorigin="6170,-1088" coordsize="79,82" path="m6170,-1006l6250,-1006,6250,-1088,6170,-1088,6170,-100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13" o:spid="_x0000_s6013" o:spt="203" style="position:absolute;left:6168;top:-399;height:82;width:79;" coordorigin="6168,-399" coordsize="79,82">
              <o:lock v:ext="edit"/>
              <v:shape id="_x0000_s6014" o:spid="_x0000_s6014" style="position:absolute;left:6168;top:-399;height:82;width:79;" filled="f" stroked="t" coordorigin="6168,-399" coordsize="79,82" path="m6208,-399l6208,-31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5" o:spid="_x0000_s6015" o:spt="203" style="position:absolute;left:6168;top:-399;height:82;width:79;" coordorigin="6168,-399" coordsize="79,82">
              <o:lock v:ext="edit"/>
              <v:shape id="_x0000_s6016" o:spid="_x0000_s6016" style="position:absolute;left:6168;top:-399;height:82;width:79;" filled="f" stroked="t" coordorigin="6168,-399" coordsize="79,82" path="m6168,-317l6247,-317,6247,-399,6168,-399,6168,-31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17" o:spid="_x0000_s6017" o:spt="203" style="position:absolute;left:6168;top:-644;height:82;width:79;" coordorigin="6168,-644" coordsize="79,82">
              <o:lock v:ext="edit"/>
              <v:shape id="_x0000_s6018" o:spid="_x0000_s6018" style="position:absolute;left:6168;top:-644;height:82;width:79;" filled="f" stroked="t" coordorigin="6168,-644" coordsize="79,82" path="m6208,-644l6208,-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19" o:spid="_x0000_s6019" o:spt="203" style="position:absolute;left:6168;top:-644;height:82;width:79;" coordorigin="6168,-644" coordsize="79,82">
              <o:lock v:ext="edit"/>
              <v:shape id="_x0000_s6020" o:spid="_x0000_s6020" style="position:absolute;left:6168;top:-644;height:82;width:79;" filled="f" stroked="t" coordorigin="6168,-644" coordsize="79,82" path="m6168,-562l6247,-562,6247,-644,6168,-644,6168,-56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021" o:spid="_x0000_s6021" o:spt="75" type="#_x0000_t75" style="position:absolute;left:6528;top:-514;height:230;width:442;" filled="f" coordsize="21600,21600">
                <v:path/>
                <v:fill on="f" focussize="0,0"/>
                <v:stroke/>
                <v:imagedata r:id="rId503" o:title=""/>
                <o:lock v:ext="edit" aspectratio="t"/>
              </v:shape>
              <v:shape id="_x0000_s6022" o:spid="_x0000_s6022" o:spt="75" type="#_x0000_t75" style="position:absolute;left:6509;top:-1858;height:230;width:442;" filled="f" coordsize="21600,21600">
                <v:path/>
                <v:fill on="f" focussize="0,0"/>
                <v:stroke/>
                <v:imagedata r:id="rId504" o:title=""/>
                <o:lock v:ext="edit" aspectratio="t"/>
              </v:shape>
              <v:shape id="_x0000_s6023" o:spid="_x0000_s6023" o:spt="75" type="#_x0000_t75" style="position:absolute;left:6526;top:-2398;height:295;width:422;" filled="f" coordsize="21600,21600">
                <v:path/>
                <v:fill on="f" focussize="0,0"/>
                <v:stroke/>
                <v:imagedata r:id="rId505" o:title=""/>
                <o:lock v:ext="edit" aspectratio="t"/>
              </v:shape>
              <v:shape id="_x0000_s6024" o:spid="_x0000_s6024" o:spt="75" type="#_x0000_t75" style="position:absolute;left:6343;top:-2268;height:230;width:787;" filled="f" coordsize="21600,21600">
                <v:path/>
                <v:fill on="f" focussize="0,0"/>
                <v:stroke/>
                <v:imagedata r:id="rId506" o:title=""/>
                <o:lock v:ext="edit" aspectratio="t"/>
              </v:shape>
              <v:shape id="_x0000_s6025" o:spid="_x0000_s6025" o:spt="75" type="#_x0000_t75" style="position:absolute;left:6466;top:-2136;height:295;width:538;" filled="f" coordsize="21600,21600">
                <v:path/>
                <v:fill on="f" focussize="0,0"/>
                <v:stroke/>
                <v:imagedata r:id="rId507" o:title=""/>
                <o:lock v:ext="edit" aspectratio="t"/>
              </v:shape>
            </v:group>
            <v:group id="_x0000_s6026" o:spid="_x0000_s6026" o:spt="203" style="position:absolute;left:7169;top:-1484;height:2;width:79;" coordorigin="7169,-1484" coordsize="79,2">
              <o:lock v:ext="edit"/>
              <v:shape id="_x0000_s6027" o:spid="_x0000_s6027" style="position:absolute;left:7169;top:-1484;height:2;width:79;" filled="f" stroked="t" coordorigin="7169,-1484" coordsize="79,0" path="m7248,-1484l7169,-148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28" o:spid="_x0000_s6028" o:spt="203" style="position:absolute;left:7169;top:-1227;height:2;width:79;" coordorigin="7169,-1227" coordsize="79,2">
              <o:lock v:ext="edit"/>
              <v:shape id="_x0000_s6029" o:spid="_x0000_s6029" style="position:absolute;left:7169;top:-1227;height:2;width:79;" filled="f" stroked="t" coordorigin="7169,-1227" coordsize="79,0" path="m7248,-1227l7169,-122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0" o:spid="_x0000_s6030" o:spt="203" style="position:absolute;left:7044;top:-1359;height:125;width:120;" coordorigin="7044,-1359" coordsize="120,125">
              <o:lock v:ext="edit"/>
              <v:shape id="_x0000_s6031" o:spid="_x0000_s6031" style="position:absolute;left:7044;top:-1359;height:125;width:120;" filled="f" stroked="t" coordorigin="7044,-1359" coordsize="120,125" path="m7164,-1234l7044,-135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2" o:spid="_x0000_s6032" o:spt="203" style="position:absolute;left:7044;top:-1481;height:125;width:120;" coordorigin="7044,-1481" coordsize="120,125">
              <o:lock v:ext="edit"/>
              <v:shape id="_x0000_s6033" o:spid="_x0000_s6033" style="position:absolute;left:7044;top:-1481;height:125;width:120;" filled="f" stroked="t" coordorigin="7044,-1481" coordsize="120,125" path="m7164,-1481l7044,-135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4" o:spid="_x0000_s6034" o:spt="203" style="position:absolute;left:6970;top:-1354;height:2;width:70;" coordorigin="6970,-1354" coordsize="70,2">
              <o:lock v:ext="edit"/>
              <v:shape id="_x0000_s6035" o:spid="_x0000_s6035" style="position:absolute;left:6970;top:-1354;height:2;width:70;" filled="f" stroked="t" coordorigin="6970,-1354" coordsize="70,0" path="m7039,-1354l6970,-135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6" o:spid="_x0000_s6036" o:spt="203" style="position:absolute;left:7169;top:-1047;height:2;width:79;" coordorigin="7169,-1047" coordsize="79,2">
              <o:lock v:ext="edit"/>
              <v:shape id="_x0000_s6037" o:spid="_x0000_s6037" style="position:absolute;left:7169;top:-1047;height:2;width:79;" filled="f" stroked="t" coordorigin="7169,-1047" coordsize="79,0" path="m7248,-1047l7169,-1047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38" o:spid="_x0000_s6038" o:spt="203" style="position:absolute;left:7169;top:-802;height:2;width:79;" coordorigin="7169,-802" coordsize="79,2">
              <o:lock v:ext="edit"/>
              <v:shape id="_x0000_s6039" o:spid="_x0000_s6039" style="position:absolute;left:7169;top:-802;height:2;width:79;" filled="f" stroked="t" coordorigin="7169,-802" coordsize="79,0" path="m7248,-802l7169,-8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0" o:spid="_x0000_s6040" o:spt="203" style="position:absolute;left:7044;top:-924;height:125;width:120;" coordorigin="7044,-924" coordsize="120,125">
              <o:lock v:ext="edit"/>
              <v:shape id="_x0000_s6041" o:spid="_x0000_s6041" style="position:absolute;left:7044;top:-924;height:125;width:120;" filled="f" stroked="t" coordorigin="7044,-924" coordsize="120,125" path="m7164,-800l7044,-9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2" o:spid="_x0000_s6042" o:spt="203" style="position:absolute;left:7044;top:-1049;height:125;width:120;" coordorigin="7044,-1049" coordsize="120,125">
              <o:lock v:ext="edit"/>
              <v:shape id="_x0000_s6043" o:spid="_x0000_s6043" style="position:absolute;left:7044;top:-1049;height:125;width:120;" filled="f" stroked="t" coordorigin="7044,-1049" coordsize="120,125" path="m7164,-1049l7044,-92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4" o:spid="_x0000_s6044" o:spt="203" style="position:absolute;left:6970;top:-922;height:2;width:70;" coordorigin="6970,-922" coordsize="70,2">
              <o:lock v:ext="edit"/>
              <v:shape id="_x0000_s6045" o:spid="_x0000_s6045" style="position:absolute;left:6970;top:-922;height:2;width:70;" filled="f" stroked="t" coordorigin="6970,-922" coordsize="70,0" path="m7039,-922l6970,-92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46" o:spid="_x0000_s6046" o:spt="203" style="position:absolute;left:7217;top:-1740;height:79;width:79;" coordorigin="7217,-1740" coordsize="79,79">
              <o:lock v:ext="edit"/>
              <v:shape id="_x0000_s6047" o:spid="_x0000_s6047" style="position:absolute;left:7217;top:-1740;height:79;width:79;" filled="f" stroked="t" coordorigin="7217,-1740" coordsize="79,79" path="m7217,-1701l7296,-17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48" o:spid="_x0000_s6048" o:spt="203" style="position:absolute;left:7217;top:-1740;height:79;width:79;" coordorigin="7217,-1740" coordsize="79,79">
              <o:lock v:ext="edit"/>
              <v:shape id="_x0000_s6049" o:spid="_x0000_s6049" style="position:absolute;left:7217;top:-1740;height:79;width:79;" filled="f" stroked="t" coordorigin="7217,-1740" coordsize="79,79" path="m7217,-1661l7296,-1661,7296,-1740,7217,-1740,7217,-16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0" o:spid="_x0000_s6050" o:spt="203" style="position:absolute;left:7217;top:-1985;height:82;width:79;" coordorigin="7217,-1985" coordsize="79,82">
              <o:lock v:ext="edit"/>
              <v:shape id="_x0000_s6051" o:spid="_x0000_s6051" style="position:absolute;left:7217;top:-1985;height:82;width:79;" filled="f" stroked="t" coordorigin="7217,-1985" coordsize="79,82" path="m7256,-1985l7256,-190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52" o:spid="_x0000_s6052" o:spt="203" style="position:absolute;left:7217;top:-1985;height:82;width:79;" coordorigin="7217,-1985" coordsize="79,82">
              <o:lock v:ext="edit"/>
              <v:shape id="_x0000_s6053" o:spid="_x0000_s6053" style="position:absolute;left:7217;top:-1985;height:82;width:79;" filled="f" stroked="t" coordorigin="7217,-1985" coordsize="79,82" path="m7217,-1904l7296,-1904,7296,-1985,7217,-1985,7217,-190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4" o:spid="_x0000_s6054" o:spt="203" style="position:absolute;left:7217;top:-1272;height:79;width:79;" coordorigin="7217,-1272" coordsize="79,79">
              <o:lock v:ext="edit"/>
              <v:shape id="_x0000_s6055" o:spid="_x0000_s6055" style="position:absolute;left:7217;top:-1272;height:79;width:79;" filled="f" stroked="t" coordorigin="7217,-1272" coordsize="79,79" path="m7217,-1233l7296,-1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56" o:spid="_x0000_s6056" o:spt="203" style="position:absolute;left:7217;top:-1272;height:79;width:79;" coordorigin="7217,-1272" coordsize="79,79">
              <o:lock v:ext="edit"/>
              <v:shape id="_x0000_s6057" o:spid="_x0000_s6057" style="position:absolute;left:7217;top:-1272;height:79;width:79;" filled="f" stroked="t" coordorigin="7217,-1272" coordsize="79,79" path="m7217,-1193l7296,-1193,7296,-1272,7217,-1272,7217,-119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58" o:spid="_x0000_s6058" o:spt="203" style="position:absolute;left:7214;top:-1517;height:82;width:79;" coordorigin="7214,-1517" coordsize="79,82">
              <o:lock v:ext="edit"/>
              <v:shape id="_x0000_s6059" o:spid="_x0000_s6059" style="position:absolute;left:7214;top:-1517;height:82;width:79;" filled="f" stroked="t" coordorigin="7214,-1517" coordsize="79,82" path="m7254,-1517l7254,-143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0" o:spid="_x0000_s6060" o:spt="203" style="position:absolute;left:7214;top:-1517;height:82;width:79;" coordorigin="7214,-1517" coordsize="79,82">
              <o:lock v:ext="edit"/>
              <v:shape id="_x0000_s6061" o:spid="_x0000_s6061" style="position:absolute;left:7214;top:-1517;height:82;width:79;" filled="f" stroked="t" coordorigin="7214,-1517" coordsize="79,82" path="m7214,-1436l7294,-1436,7294,-1517,7214,-1517,7214,-143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62" o:spid="_x0000_s6062" o:spt="203" style="position:absolute;left:7214;top:-843;height:82;width:79;" coordorigin="7214,-843" coordsize="79,82">
              <o:lock v:ext="edit"/>
              <v:shape id="_x0000_s6063" o:spid="_x0000_s6063" style="position:absolute;left:7214;top:-843;height:82;width:79;" filled="f" stroked="t" coordorigin="7214,-843" coordsize="79,82" path="m7254,-843l7254,-76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4" o:spid="_x0000_s6064" o:spt="203" style="position:absolute;left:7214;top:-843;height:82;width:79;" coordorigin="7214,-843" coordsize="79,82">
              <o:lock v:ext="edit"/>
              <v:shape id="_x0000_s6065" o:spid="_x0000_s6065" style="position:absolute;left:7214;top:-843;height:82;width:79;" filled="f" stroked="t" coordorigin="7214,-843" coordsize="79,82" path="m7214,-761l7294,-761,7294,-843,7214,-843,7214,-76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66" o:spid="_x0000_s6066" o:spt="203" style="position:absolute;left:7214;top:-1088;height:82;width:79;" coordorigin="7214,-1088" coordsize="79,82">
              <o:lock v:ext="edit"/>
              <v:shape id="_x0000_s6067" o:spid="_x0000_s6067" style="position:absolute;left:7214;top:-1088;height:82;width:79;" filled="f" stroked="t" coordorigin="7214,-1088" coordsize="79,82" path="m7254,-1088l7254,-100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68" o:spid="_x0000_s6068" o:spt="203" style="position:absolute;left:7214;top:-1088;height:82;width:79;" coordorigin="7214,-1088" coordsize="79,82">
              <o:lock v:ext="edit"/>
              <v:shape id="_x0000_s6069" o:spid="_x0000_s6069" style="position:absolute;left:7214;top:-1088;height:82;width:79;" filled="f" stroked="t" coordorigin="7214,-1088" coordsize="79,82" path="m7214,-1006l7294,-1006,7294,-1088,7214,-1088,7214,-100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0" o:spid="_x0000_s6070" o:spt="203" style="position:absolute;left:7212;top:-399;height:82;width:79;" coordorigin="7212,-399" coordsize="79,82">
              <o:lock v:ext="edit"/>
              <v:shape id="_x0000_s6071" o:spid="_x0000_s6071" style="position:absolute;left:7212;top:-399;height:82;width:79;" filled="f" stroked="t" coordorigin="7212,-399" coordsize="79,82" path="m7252,-399l7252,-31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72" o:spid="_x0000_s6072" o:spt="203" style="position:absolute;left:7212;top:-399;height:82;width:79;" coordorigin="7212,-399" coordsize="79,82">
              <o:lock v:ext="edit"/>
              <v:shape id="_x0000_s6073" o:spid="_x0000_s6073" style="position:absolute;left:7212;top:-399;height:82;width:79;" filled="f" stroked="t" coordorigin="7212,-399" coordsize="79,82" path="m7212,-317l7291,-317,7291,-399,7212,-399,7212,-31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4" o:spid="_x0000_s6074" o:spt="203" style="position:absolute;left:7212;top:-644;height:82;width:79;" coordorigin="7212,-644" coordsize="79,82">
              <o:lock v:ext="edit"/>
              <v:shape id="_x0000_s6075" o:spid="_x0000_s6075" style="position:absolute;left:7212;top:-644;height:82;width:79;" filled="f" stroked="t" coordorigin="7212,-644" coordsize="79,82" path="m7252,-644l7252,-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76" o:spid="_x0000_s6076" o:spt="203" style="position:absolute;left:7212;top:-644;height:82;width:79;" coordorigin="7212,-644" coordsize="79,82">
              <o:lock v:ext="edit"/>
              <v:shape id="_x0000_s6077" o:spid="_x0000_s6077" style="position:absolute;left:7212;top:-644;height:82;width:79;" filled="f" stroked="t" coordorigin="7212,-644" coordsize="79,82" path="m7212,-562l7291,-562,7291,-644,7212,-644,7212,-56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78" o:spid="_x0000_s6078" o:spt="203" style="position:absolute;left:7639;top:-372;height:2;width:322;" coordorigin="7639,-372" coordsize="322,2">
              <o:lock v:ext="edit"/>
              <v:shape id="_x0000_s6079" o:spid="_x0000_s6079" style="position:absolute;left:7639;top:-372;height:2;width:322;" filled="f" stroked="t" coordorigin="7639,-372" coordsize="322,0" path="m7639,-372l7961,-37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080" o:spid="_x0000_s6080" o:spt="203" style="position:absolute;left:7598;top:-413;height:82;width:79;" coordorigin="7598,-413" coordsize="79,82">
              <o:lock v:ext="edit"/>
              <v:shape id="_x0000_s6081" o:spid="_x0000_s6081" style="position:absolute;left:7598;top:-413;height:82;width:79;" filled="f" stroked="t" coordorigin="7598,-413" coordsize="79,82" path="m7638,-413l7638,-33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82" o:spid="_x0000_s6082" o:spt="203" style="position:absolute;left:7598;top:-413;height:82;width:79;" coordorigin="7598,-413" coordsize="79,82">
              <o:lock v:ext="edit"/>
              <v:shape id="_x0000_s6083" o:spid="_x0000_s6083" style="position:absolute;left:7598;top:-413;height:82;width:79;" filled="f" stroked="t" coordorigin="7598,-413" coordsize="79,82" path="m7598,-332l7678,-332,7678,-413,7598,-413,7598,-3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84" o:spid="_x0000_s6084" o:spt="203" style="position:absolute;left:7603;top:-1757;height:82;width:79;" coordorigin="7603,-1757" coordsize="79,82">
              <o:lock v:ext="edit"/>
              <v:shape id="_x0000_s6085" o:spid="_x0000_s6085" style="position:absolute;left:7603;top:-1757;height:82;width:79;" filled="f" stroked="t" coordorigin="7603,-1757" coordsize="79,82" path="m7643,-1757l7643,-167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86" o:spid="_x0000_s6086" o:spt="203" style="position:absolute;left:7603;top:-1757;height:82;width:79;" coordorigin="7603,-1757" coordsize="79,82">
              <o:lock v:ext="edit"/>
              <v:shape id="_x0000_s6087" o:spid="_x0000_s6087" style="position:absolute;left:7603;top:-1757;height:82;width:79;" filled="f" stroked="t" coordorigin="7603,-1757" coordsize="79,82" path="m7603,-1676l7682,-1676,7682,-1757,7603,-1757,7603,-16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88" o:spid="_x0000_s6088" o:spt="203" style="position:absolute;left:7603;top:-2002;height:82;width:79;" coordorigin="7603,-2002" coordsize="79,82">
              <o:lock v:ext="edit"/>
              <v:shape id="_x0000_s6089" o:spid="_x0000_s6089" style="position:absolute;left:7603;top:-2002;height:82;width:79;" filled="f" stroked="t" coordorigin="7603,-2002" coordsize="79,82" path="m7643,-2002l7643,-192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0" o:spid="_x0000_s6090" o:spt="203" style="position:absolute;left:7603;top:-2002;height:82;width:79;" coordorigin="7603,-2002" coordsize="79,82">
              <o:lock v:ext="edit"/>
              <v:shape id="_x0000_s6091" o:spid="_x0000_s6091" style="position:absolute;left:7603;top:-2002;height:82;width:79;" filled="f" stroked="t" coordorigin="7603,-2002" coordsize="79,82" path="m7603,-1920l7682,-1920,7682,-2002,7603,-2002,7603,-192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92" o:spid="_x0000_s6092" o:spt="203" style="position:absolute;left:7603;top:-1289;height:82;width:79;" coordorigin="7603,-1289" coordsize="79,82">
              <o:lock v:ext="edit"/>
              <v:shape id="_x0000_s6093" o:spid="_x0000_s6093" style="position:absolute;left:7603;top:-1289;height:82;width:79;" filled="f" stroked="t" coordorigin="7603,-1289" coordsize="79,82" path="m7643,-1289l7643,-120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4" o:spid="_x0000_s6094" o:spt="203" style="position:absolute;left:7603;top:-1289;height:82;width:79;" coordorigin="7603,-1289" coordsize="79,82">
              <o:lock v:ext="edit"/>
              <v:shape id="_x0000_s6095" o:spid="_x0000_s6095" style="position:absolute;left:7603;top:-1289;height:82;width:79;" filled="f" stroked="t" coordorigin="7603,-1289" coordsize="79,82" path="m7603,-1208l7682,-1208,7682,-1289,7603,-1289,7603,-120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096" o:spid="_x0000_s6096" o:spt="203" style="position:absolute;left:7601;top:-1534;height:82;width:79;" coordorigin="7601,-1534" coordsize="79,82">
              <o:lock v:ext="edit"/>
              <v:shape id="_x0000_s6097" o:spid="_x0000_s6097" style="position:absolute;left:7601;top:-1534;height:82;width:79;" filled="f" stroked="t" coordorigin="7601,-1534" coordsize="79,82" path="m7640,-1534l7640,-145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098" o:spid="_x0000_s6098" o:spt="203" style="position:absolute;left:7601;top:-1534;height:82;width:79;" coordorigin="7601,-1534" coordsize="79,82">
              <o:lock v:ext="edit"/>
              <v:shape id="_x0000_s6099" o:spid="_x0000_s6099" style="position:absolute;left:7601;top:-1534;height:82;width:79;" filled="f" stroked="t" coordorigin="7601,-1534" coordsize="79,82" path="m7601,-1452l7680,-1452,7680,-1534,7601,-1534,7601,-145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0" o:spid="_x0000_s6100" o:spt="203" style="position:absolute;left:7601;top:-860;height:82;width:79;" coordorigin="7601,-860" coordsize="79,82">
              <o:lock v:ext="edit"/>
              <v:shape id="_x0000_s6101" o:spid="_x0000_s6101" style="position:absolute;left:7601;top:-860;height:82;width:79;" filled="f" stroked="t" coordorigin="7601,-860" coordsize="79,82" path="m7640,-860l7640,-7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02" o:spid="_x0000_s6102" o:spt="203" style="position:absolute;left:7601;top:-860;height:82;width:79;" coordorigin="7601,-860" coordsize="79,82">
              <o:lock v:ext="edit"/>
              <v:shape id="_x0000_s6103" o:spid="_x0000_s6103" style="position:absolute;left:7601;top:-860;height:82;width:79;" filled="f" stroked="t" coordorigin="7601,-860" coordsize="79,82" path="m7601,-778l7680,-778,7680,-860,7601,-860,7601,-7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4" o:spid="_x0000_s6104" o:spt="203" style="position:absolute;left:7601;top:-1104;height:82;width:79;" coordorigin="7601,-1104" coordsize="79,82">
              <o:lock v:ext="edit"/>
              <v:shape id="_x0000_s6105" o:spid="_x0000_s6105" style="position:absolute;left:7601;top:-1104;height:82;width:79;" filled="f" stroked="t" coordorigin="7601,-1104" coordsize="79,82" path="m7640,-1104l7640,-102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06" o:spid="_x0000_s6106" o:spt="203" style="position:absolute;left:7601;top:-1104;height:82;width:79;" coordorigin="7601,-1104" coordsize="79,82">
              <o:lock v:ext="edit"/>
              <v:shape id="_x0000_s6107" o:spid="_x0000_s6107" style="position:absolute;left:7601;top:-1104;height:82;width:79;" filled="f" stroked="t" coordorigin="7601,-1104" coordsize="79,82" path="m7601,-1023l7680,-1023,7680,-1104,7601,-1104,7601,-102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08" o:spid="_x0000_s6108" o:spt="203" style="position:absolute;left:7598;top:-658;height:82;width:79;" coordorigin="7598,-658" coordsize="79,82">
              <o:lock v:ext="edit"/>
              <v:shape id="_x0000_s6109" o:spid="_x0000_s6109" style="position:absolute;left:7598;top:-658;height:82;width:79;" filled="f" stroked="t" coordorigin="7598,-658" coordsize="79,82" path="m7638,-658l7638,-57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10" o:spid="_x0000_s6110" o:spt="203" style="position:absolute;left:7598;top:-658;height:82;width:79;" coordorigin="7598,-658" coordsize="79,82">
              <o:lock v:ext="edit"/>
              <v:shape id="_x0000_s6111" o:spid="_x0000_s6111" style="position:absolute;left:7598;top:-658;height:82;width:79;" filled="f" stroked="t" coordorigin="7598,-658" coordsize="79,82" path="m7598,-576l7678,-576,7678,-658,7598,-658,7598,-5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12" o:spid="_x0000_s6112" o:spt="75" type="#_x0000_t75" style="position:absolute;left:6326;top:-1644;height:230;width:192;" filled="f" coordsize="21600,21600">
                <v:path/>
                <v:fill on="f" focussize="0,0"/>
                <v:stroke/>
                <v:imagedata r:id="rId508" o:title=""/>
                <o:lock v:ext="edit" aspectratio="t"/>
              </v:shape>
            </v:group>
            <v:group id="_x0000_s6113" o:spid="_x0000_s6113" o:spt="203" style="position:absolute;left:6533;top:-1616;height:113;width:137;" coordorigin="6533,-1616" coordsize="137,113">
              <o:lock v:ext="edit"/>
              <v:shape id="_x0000_s6114" o:spid="_x0000_s6114" style="position:absolute;left:6533;top:-1616;height:113;width:137;" filled="f" stroked="t" coordorigin="6533,-1616" coordsize="137,113" path="m6533,-1616l6670,-1616,6670,-1503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15" o:spid="_x0000_s6115" o:spt="203" style="position:absolute;left:6641;top:-1509;height:67;width:60;" coordorigin="6641,-1509" coordsize="60,67">
              <o:lock v:ext="edit"/>
              <v:shape id="_x0000_s6116" o:spid="_x0000_s6116" style="position:absolute;left:6641;top:-1509;height:67;width:60;" fillcolor="#000000" filled="t" stroked="f" coordorigin="6641,-1509" coordsize="60,67" path="m6679,-1509l6660,-1509,6641,-1503,6670,-1443,6701,-1503,6698,-1504,6679,-150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17" o:spid="_x0000_s6117" o:spt="203" style="position:absolute;left:5784;top:-1748;height:82;width:79;" coordorigin="5784,-1748" coordsize="79,82">
              <o:lock v:ext="edit"/>
              <v:shape id="_x0000_s6118" o:spid="_x0000_s6118" style="position:absolute;left:5784;top:-1748;height:82;width:79;" filled="f" stroked="t" coordorigin="5784,-1748" coordsize="79,82" path="m5824,-1748l5824,-166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19" o:spid="_x0000_s6119" o:spt="203" style="position:absolute;left:5784;top:-1748;height:82;width:79;" coordorigin="5784,-1748" coordsize="79,82">
              <o:lock v:ext="edit"/>
              <v:shape id="_x0000_s6120" o:spid="_x0000_s6120" style="position:absolute;left:5784;top:-1748;height:82;width:79;" filled="f" stroked="t" coordorigin="5784,-1748" coordsize="79,82" path="m5784,-1666l5863,-1666,5863,-1748,5784,-1748,5784,-166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1" o:spid="_x0000_s6121" o:spt="203" style="position:absolute;left:5784;top:-1992;height:82;width:79;" coordorigin="5784,-1992" coordsize="79,82">
              <o:lock v:ext="edit"/>
              <v:shape id="_x0000_s6122" o:spid="_x0000_s6122" style="position:absolute;left:5784;top:-1992;height:82;width:79;" filled="f" stroked="t" coordorigin="5784,-1992" coordsize="79,82" path="m5824,-1992l5824,-191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23" o:spid="_x0000_s6123" o:spt="203" style="position:absolute;left:5784;top:-1992;height:82;width:79;" coordorigin="5784,-1992" coordsize="79,82">
              <o:lock v:ext="edit"/>
              <v:shape id="_x0000_s6124" o:spid="_x0000_s6124" style="position:absolute;left:5784;top:-1992;height:82;width:79;" filled="f" stroked="t" coordorigin="5784,-1992" coordsize="79,82" path="m5784,-1911l5863,-1911,5863,-1992,5784,-1992,5784,-191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5" o:spid="_x0000_s6125" o:spt="203" style="position:absolute;left:5782;top:-1280;height:82;width:79;" coordorigin="5782,-1280" coordsize="79,82">
              <o:lock v:ext="edit"/>
              <v:shape id="_x0000_s6126" o:spid="_x0000_s6126" style="position:absolute;left:5782;top:-1280;height:82;width:79;" filled="f" stroked="t" coordorigin="5782,-1280" coordsize="79,82" path="m5821,-1280l5821,-119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27" o:spid="_x0000_s6127" o:spt="203" style="position:absolute;left:5782;top:-1280;height:82;width:79;" coordorigin="5782,-1280" coordsize="79,82">
              <o:lock v:ext="edit"/>
              <v:shape id="_x0000_s6128" o:spid="_x0000_s6128" style="position:absolute;left:5782;top:-1280;height:82;width:79;" filled="f" stroked="t" coordorigin="5782,-1280" coordsize="79,82" path="m5782,-1198l5861,-1198,5861,-1280,5782,-1280,5782,-119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29" o:spid="_x0000_s6129" o:spt="203" style="position:absolute;left:5782;top:-1524;height:82;width:79;" coordorigin="5782,-1524" coordsize="79,82">
              <o:lock v:ext="edit"/>
              <v:shape id="_x0000_s6130" o:spid="_x0000_s6130" style="position:absolute;left:5782;top:-1524;height:82;width:79;" filled="f" stroked="t" coordorigin="5782,-1524" coordsize="79,82" path="m5821,-1524l5821,-144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1" o:spid="_x0000_s6131" o:spt="203" style="position:absolute;left:5782;top:-1524;height:82;width:79;" coordorigin="5782,-1524" coordsize="79,82">
              <o:lock v:ext="edit"/>
              <v:shape id="_x0000_s6132" o:spid="_x0000_s6132" style="position:absolute;left:5782;top:-1524;height:82;width:79;" filled="f" stroked="t" coordorigin="5782,-1524" coordsize="79,82" path="m5782,-1443l5861,-1443,5861,-1524,5782,-1524,5782,-144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33" o:spid="_x0000_s6133" o:spt="203" style="position:absolute;left:5782;top:-850;height:82;width:79;" coordorigin="5782,-850" coordsize="79,82">
              <o:lock v:ext="edit"/>
              <v:shape id="_x0000_s6134" o:spid="_x0000_s6134" style="position:absolute;left:5782;top:-850;height:82;width:79;" filled="f" stroked="t" coordorigin="5782,-850" coordsize="79,82" path="m5821,-850l5821,-76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5" o:spid="_x0000_s6135" o:spt="203" style="position:absolute;left:5782;top:-850;height:82;width:79;" coordorigin="5782,-850" coordsize="79,82">
              <o:lock v:ext="edit"/>
              <v:shape id="_x0000_s6136" o:spid="_x0000_s6136" style="position:absolute;left:5782;top:-850;height:82;width:79;" filled="f" stroked="t" coordorigin="5782,-850" coordsize="79,82" path="m5782,-768l5861,-768,5861,-850,5782,-850,5782,-76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37" o:spid="_x0000_s6137" o:spt="203" style="position:absolute;left:5782;top:-1095;height:82;width:79;" coordorigin="5782,-1095" coordsize="79,82">
              <o:lock v:ext="edit"/>
              <v:shape id="_x0000_s6138" o:spid="_x0000_s6138" style="position:absolute;left:5782;top:-1095;height:82;width:79;" filled="f" stroked="t" coordorigin="5782,-1095" coordsize="79,82" path="m5821,-1095l5821,-101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39" o:spid="_x0000_s6139" o:spt="203" style="position:absolute;left:5782;top:-1095;height:82;width:79;" coordorigin="5782,-1095" coordsize="79,82">
              <o:lock v:ext="edit"/>
              <v:shape id="_x0000_s6140" o:spid="_x0000_s6140" style="position:absolute;left:5782;top:-1095;height:82;width:79;" filled="f" stroked="t" coordorigin="5782,-1095" coordsize="79,82" path="m5782,-1013l5861,-1013,5861,-1095,5782,-1095,5782,-101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1" o:spid="_x0000_s6141" o:spt="203" style="position:absolute;left:5779;top:-406;height:82;width:79;" coordorigin="5779,-406" coordsize="79,82">
              <o:lock v:ext="edit"/>
              <v:shape id="_x0000_s6142" o:spid="_x0000_s6142" style="position:absolute;left:5779;top:-406;height:82;width:79;" filled="f" stroked="t" coordorigin="5779,-406" coordsize="79,82" path="m5819,-406l5819,-32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43" o:spid="_x0000_s6143" o:spt="203" style="position:absolute;left:5779;top:-406;height:82;width:79;" coordorigin="5779,-406" coordsize="79,82">
              <o:lock v:ext="edit"/>
              <v:shape id="_x0000_s6144" o:spid="_x0000_s6144" style="position:absolute;left:5779;top:-406;height:82;width:79;" filled="f" stroked="t" coordorigin="5779,-406" coordsize="79,82" path="m5779,-324l5858,-324,5858,-406,5779,-406,5779,-32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5" o:spid="_x0000_s6145" o:spt="203" style="position:absolute;left:5779;top:-648;height:82;width:79;" coordorigin="5779,-648" coordsize="79,82">
              <o:lock v:ext="edit"/>
              <v:shape id="_x0000_s6146" o:spid="_x0000_s6146" style="position:absolute;left:5779;top:-648;height:82;width:79;" filled="f" stroked="t" coordorigin="5779,-648" coordsize="79,82" path="m5819,-648l5819,-567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147" o:spid="_x0000_s6147" o:spt="203" style="position:absolute;left:5779;top:-648;height:82;width:79;" coordorigin="5779,-648" coordsize="79,82">
              <o:lock v:ext="edit"/>
              <v:shape id="_x0000_s6148" o:spid="_x0000_s6148" style="position:absolute;left:5779;top:-648;height:82;width:79;" filled="f" stroked="t" coordorigin="5779,-648" coordsize="79,82" path="m5779,-567l5858,-567,5858,-648,5779,-648,5779,-567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49" o:spid="_x0000_s6149" o:spt="203" style="position:absolute;left:6319;top:-1445;height:662;width:672;" coordorigin="6319,-1445" coordsize="672,662">
              <o:lock v:ext="edit"/>
              <v:shape id="_x0000_s6150" o:spid="_x0000_s6150" style="position:absolute;left:6319;top:-1445;height:662;width:672;" fillcolor="#FFFFFF" filled="t" stroked="f" coordorigin="6319,-1445" coordsize="672,662" path="m6319,-783l6991,-783,6991,-1445,6319,-1445,6319,-7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51" o:spid="_x0000_s6151" o:spt="203" style="position:absolute;left:6319;top:-1445;height:662;width:672;" coordorigin="6319,-1445" coordsize="672,662">
              <o:lock v:ext="edit"/>
              <v:shape id="_x0000_s6152" o:spid="_x0000_s6152" style="position:absolute;left:6319;top:-1445;height:662;width:672;" filled="f" stroked="t" coordorigin="6319,-1445" coordsize="672,662" path="m6319,-783l6991,-783,6991,-1445,6319,-1445,6319,-78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153" o:spid="_x0000_s6153" o:spt="203" style="position:absolute;left:6374;top:-1373;height:521;width:547;" coordorigin="6374,-1373" coordsize="547,521">
              <o:lock v:ext="edit"/>
              <v:shape id="_x0000_s6154" o:spid="_x0000_s6154" style="position:absolute;left:6374;top:-1373;height:521;width:547;" fillcolor="#FFFFFF" filled="t" stroked="f" coordorigin="6374,-1373" coordsize="547,521" path="m6374,-852l6922,-852,6922,-1373,6374,-1373,6374,-852xe">
                <v:path arrowok="t"/>
                <v:fill on="t" focussize="0,0"/>
                <v:stroke on="f"/>
                <v:imagedata o:title=""/>
                <o:lock v:ext="edit"/>
              </v:shape>
              <v:shape id="_x0000_s6155" o:spid="_x0000_s6155" o:spt="75" type="#_x0000_t75" style="position:absolute;left:6502;top:-1354;height:230;width:326;" filled="f" coordsize="21600,21600">
                <v:path/>
                <v:fill on="f" focussize="0,0"/>
                <v:stroke/>
                <v:imagedata r:id="rId509" o:title=""/>
                <o:lock v:ext="edit" aspectratio="t"/>
              </v:shape>
              <v:shape id="_x0000_s6156" o:spid="_x0000_s6156" o:spt="75" type="#_x0000_t75" style="position:absolute;left:6430;top:-1224;height:295;width:461;" filled="f" coordsize="21600,21600">
                <v:path/>
                <v:fill on="f" focussize="0,0"/>
                <v:stroke/>
                <v:imagedata r:id="rId510" o:title=""/>
                <o:lock v:ext="edit" aspectratio="t"/>
              </v:shape>
              <v:shape id="_x0000_s6157" o:spid="_x0000_s6157" o:spt="75" type="#_x0000_t75" style="position:absolute;left:6389;top:-1092;height:425;width:538;" filled="f" coordsize="21600,21600">
                <v:path/>
                <v:fill on="f" focussize="0,0"/>
                <v:stroke/>
                <v:imagedata r:id="rId511" o:title=""/>
                <o:lock v:ext="edit" aspectratio="t"/>
              </v:shape>
              <v:shape id="_x0000_s6158" o:spid="_x0000_s6158" o:spt="75" type="#_x0000_t75" style="position:absolute;left:6554;top:-963;height:295;width:247;" filled="f" coordsize="21600,21600">
                <v:path/>
                <v:fill on="f" focussize="0,0"/>
                <v:stroke/>
                <v:imagedata r:id="rId512" o:title=""/>
                <o:lock v:ext="edit" aspectratio="t"/>
              </v:shape>
            </v:group>
            <v:group id="_x0000_s6159" o:spid="_x0000_s6159" o:spt="203" style="position:absolute;left:5705;top:-2379;height:2359;width:238;" coordorigin="5705,-2379" coordsize="238,2359">
              <o:lock v:ext="edit"/>
              <v:shape id="_x0000_s6160" o:spid="_x0000_s6160" style="position:absolute;left:5705;top:-2379;height:2359;width:238;" filled="f" stroked="t" coordorigin="5705,-2379" coordsize="238,2359" path="m5705,-20l5942,-20,5942,-2379,5705,-2379,5705,-20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161" o:spid="_x0000_s6161" o:spt="203" style="position:absolute;left:7524;top:-2379;height:2359;width:238;" coordorigin="7524,-2379" coordsize="238,2359">
              <o:lock v:ext="edit"/>
              <v:shape id="_x0000_s6162" o:spid="_x0000_s6162" style="position:absolute;left:7524;top:-2379;height:2359;width:238;" filled="f" stroked="t" coordorigin="7524,-2379" coordsize="238,2359" path="m7524,-20l7762,-20,7762,-2379,7524,-2379,7524,-20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163" o:spid="_x0000_s6163" o:spt="203" style="position:absolute;left:8014;top:-1836;height:355;width:703;" coordorigin="8014,-1836" coordsize="703,355">
              <o:lock v:ext="edit"/>
              <v:shape id="_x0000_s6164" o:spid="_x0000_s6164" style="position:absolute;left:8014;top:-1836;height:355;width:703;" filled="f" stroked="t" coordorigin="8014,-1836" coordsize="703,355" path="m8062,-1836l8014,-1836,8014,-1582,8717,-1582,8717,-148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165" o:spid="_x0000_s6165" o:spt="203" style="position:absolute;left:8016;top:-840;height:348;width:703;" coordorigin="8016,-840" coordsize="703,348">
              <o:lock v:ext="edit"/>
              <v:shape id="_x0000_s6166" o:spid="_x0000_s6166" style="position:absolute;left:8016;top:-840;height:348;width:703;" filled="f" stroked="t" coordorigin="8016,-840" coordsize="703,348" path="m8066,-492l8016,-492,8016,-740,8719,-740,8719,-84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167" o:spid="_x0000_s6167" o:spt="203" style="position:absolute;left:8371;top:-1491;height:650;width:773;" coordorigin="8371,-1491" coordsize="773,650">
              <o:lock v:ext="edit"/>
              <v:shape id="_x0000_s6168" o:spid="_x0000_s6168" style="position:absolute;left:8371;top:-1491;height:650;width:773;" fillcolor="#FFFFFF" filled="t" stroked="f" coordorigin="8371,-1491" coordsize="773,650" path="m8371,-840l9144,-840,9144,-1491,8371,-1491,8371,-8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69" o:spid="_x0000_s6169" o:spt="203" style="position:absolute;left:8371;top:-1491;height:650;width:773;" coordorigin="8371,-1491" coordsize="773,650">
              <o:lock v:ext="edit"/>
              <v:shape id="_x0000_s6170" o:spid="_x0000_s6170" style="position:absolute;left:8371;top:-1491;height:650;width:773;" filled="f" stroked="t" coordorigin="8371,-1491" coordsize="773,650" path="m8371,-840l9144,-840,9144,-1491,8371,-1491,8371,-84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71" o:spid="_x0000_s6171" o:spt="75" type="#_x0000_t75" style="position:absolute;left:8544;top:-1340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6172" o:spid="_x0000_s6172" o:spt="75" type="#_x0000_t75" style="position:absolute;left:8594;top:-1210;height:425;width:346;" filled="f" coordsize="21600,21600">
                <v:path/>
                <v:fill on="f" focussize="0,0"/>
                <v:stroke/>
                <v:imagedata r:id="rId491" o:title=""/>
                <o:lock v:ext="edit" aspectratio="t"/>
              </v:shape>
              <v:shape id="_x0000_s6173" o:spid="_x0000_s6173" o:spt="75" type="#_x0000_t75" style="position:absolute;left:8690;top:-1080;height:295;width:182;" filled="f" coordsize="21600,21600">
                <v:path/>
                <v:fill on="f" focussize="0,0"/>
                <v:stroke/>
                <v:imagedata r:id="rId513" o:title=""/>
                <o:lock v:ext="edit" aspectratio="t"/>
              </v:shape>
            </v:group>
            <v:group id="_x0000_s6174" o:spid="_x0000_s6174" o:spt="203" style="position:absolute;left:4517;top:-1992;height:326;width:773;" coordorigin="4517,-1992" coordsize="773,326">
              <o:lock v:ext="edit"/>
              <v:shape id="_x0000_s6175" o:spid="_x0000_s6175" style="position:absolute;left:4517;top:-1992;height:326;width:773;" fillcolor="#FFFFFF" filled="t" stroked="f" coordorigin="4517,-1992" coordsize="773,326" path="m4517,-1666l5290,-1666,5290,-1992,4517,-1992,4517,-16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76" o:spid="_x0000_s6176" o:spt="203" style="position:absolute;left:4517;top:-1992;height:326;width:773;" coordorigin="4517,-1992" coordsize="773,326">
              <o:lock v:ext="edit"/>
              <v:shape id="_x0000_s6177" o:spid="_x0000_s6177" style="position:absolute;left:4517;top:-1992;height:326;width:773;" filled="f" stroked="t" coordorigin="4517,-1992" coordsize="773,326" path="m4517,-1666l5290,-1666,5290,-1992,4517,-1992,4517,-166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78" o:spid="_x0000_s6178" o:spt="75" type="#_x0000_t75" style="position:absolute;left:4978;top:-1940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179" o:spid="_x0000_s6179" o:spt="75" type="#_x0000_t75" style="position:absolute;left:4627;top:-1940;height:425;width:319;" filled="f" coordsize="21600,21600">
                <v:path/>
                <v:fill on="f" focussize="0,0"/>
                <v:stroke/>
                <v:imagedata r:id="rId514" o:title=""/>
                <o:lock v:ext="edit" aspectratio="t"/>
              </v:shape>
              <v:shape id="_x0000_s6180" o:spid="_x0000_s6180" o:spt="75" type="#_x0000_t75" style="position:absolute;left:4841;top:-1810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181" o:spid="_x0000_s6181" o:spt="203" style="position:absolute;left:4517;top:-648;height:324;width:773;" coordorigin="4517,-648" coordsize="773,324">
              <o:lock v:ext="edit"/>
              <v:shape id="_x0000_s6182" o:spid="_x0000_s6182" style="position:absolute;left:4517;top:-648;height:324;width:773;" fillcolor="#FFFFFF" filled="t" stroked="f" coordorigin="4517,-648" coordsize="773,324" path="m4517,-324l5290,-324,5290,-648,4517,-648,4517,-3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83" o:spid="_x0000_s6183" o:spt="203" style="position:absolute;left:4517;top:-648;height:324;width:773;" coordorigin="4517,-648" coordsize="773,324">
              <o:lock v:ext="edit"/>
              <v:shape id="_x0000_s6184" o:spid="_x0000_s6184" style="position:absolute;left:4517;top:-648;height:324;width:773;" filled="f" stroked="t" coordorigin="4517,-648" coordsize="773,324" path="m4517,-324l5290,-324,5290,-648,4517,-648,4517,-32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85" o:spid="_x0000_s6185" o:spt="75" type="#_x0000_t75" style="position:absolute;left:4978;top:-598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186" o:spid="_x0000_s6186" o:spt="75" type="#_x0000_t75" style="position:absolute;left:4627;top:-598;height:427;width:319;" filled="f" coordsize="21600,21600">
                <v:path/>
                <v:fill on="f" focussize="0,0"/>
                <v:stroke/>
                <v:imagedata r:id="rId515" o:title=""/>
                <o:lock v:ext="edit" aspectratio="t"/>
              </v:shape>
              <v:shape id="_x0000_s6187" o:spid="_x0000_s6187" o:spt="75" type="#_x0000_t75" style="position:absolute;left:4836;top:-466;height:295;width:182;" filled="f" coordsize="21600,21600">
                <v:path/>
                <v:fill on="f" focussize="0,0"/>
                <v:stroke/>
                <v:imagedata r:id="rId516" o:title=""/>
                <o:lock v:ext="edit" aspectratio="t"/>
              </v:shape>
            </v:group>
            <v:group id="_x0000_s6188" o:spid="_x0000_s6188" o:spt="203" style="position:absolute;left:8357;top:-2002;height:326;width:770;" coordorigin="8357,-2002" coordsize="770,326">
              <o:lock v:ext="edit"/>
              <v:shape id="_x0000_s6189" o:spid="_x0000_s6189" style="position:absolute;left:8357;top:-2002;height:326;width:770;" fillcolor="#FFFFFF" filled="t" stroked="f" coordorigin="8357,-2002" coordsize="770,326" path="m8357,-1676l9127,-1676,9127,-2002,8357,-2002,8357,-1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90" o:spid="_x0000_s6190" o:spt="203" style="position:absolute;left:8357;top:-2002;height:326;width:770;" coordorigin="8357,-2002" coordsize="770,326">
              <o:lock v:ext="edit"/>
              <v:shape id="_x0000_s6191" o:spid="_x0000_s6191" style="position:absolute;left:8357;top:-2002;height:326;width:770;" filled="f" stroked="t" coordorigin="8357,-2002" coordsize="770,326" path="m8357,-1676l9127,-1676,9127,-2002,8357,-2002,8357,-16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192" o:spid="_x0000_s6192" o:spt="75" type="#_x0000_t75" style="position:absolute;left:8467;top:-1949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193" o:spid="_x0000_s6193" o:spt="75" type="#_x0000_t75" style="position:absolute;left:8815;top:-1949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194" o:spid="_x0000_s6194" o:spt="75" type="#_x0000_t75" style="position:absolute;left:8642;top:-1820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195" o:spid="_x0000_s6195" o:spt="75" type="#_x0000_t75" style="position:absolute;left:8678;top:-1820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196" o:spid="_x0000_s6196" o:spt="203" style="position:absolute;left:8357;top:-658;height:326;width:770;" coordorigin="8357,-658" coordsize="770,326">
              <o:lock v:ext="edit"/>
              <v:shape id="_x0000_s6197" o:spid="_x0000_s6197" style="position:absolute;left:8357;top:-658;height:326;width:770;" fillcolor="#FFFFFF" filled="t" stroked="f" coordorigin="8357,-658" coordsize="770,326" path="m8357,-332l9127,-332,9127,-658,8357,-658,8357,-3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198" o:spid="_x0000_s6198" o:spt="203" style="position:absolute;left:8357;top:-658;height:326;width:770;" coordorigin="8357,-658" coordsize="770,326">
              <o:lock v:ext="edit"/>
              <v:shape id="_x0000_s6199" o:spid="_x0000_s6199" style="position:absolute;left:8357;top:-658;height:326;width:770;" filled="f" stroked="t" coordorigin="8357,-658" coordsize="770,326" path="m8357,-332l9127,-332,9127,-658,8357,-658,8357,-33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200" o:spid="_x0000_s6200" o:spt="75" type="#_x0000_t75" style="position:absolute;left:8467;top:-605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201" o:spid="_x0000_s6201" o:spt="75" type="#_x0000_t75" style="position:absolute;left:8815;top:-605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202" o:spid="_x0000_s6202" o:spt="75" type="#_x0000_t75" style="position:absolute;left:8638;top:-476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203" o:spid="_x0000_s6203" o:spt="75" type="#_x0000_t75" style="position:absolute;left:8676;top:-476;height:295;width:182;" filled="f" coordsize="21600,21600">
                <v:path/>
                <v:fill on="f" focussize="0,0"/>
                <v:stroke/>
                <v:imagedata r:id="rId486" o:title=""/>
                <o:lock v:ext="edit" aspectratio="t"/>
              </v:shape>
            </v:group>
          </v:group>
        </w:pict>
      </w:r>
      <w:r>
        <w:pict>
          <v:group id="_x0000_s6204" o:spid="_x0000_s6204" o:spt="203" style="position:absolute;left:0pt;margin-left:123pt;margin-top:-72pt;height:24.95pt;width:63.35pt;mso-position-horizontal-relative:page;z-index:-9216;mso-width-relative:page;mso-height-relative:page;" coordorigin="2460,-1440" coordsize="1267,499">
            <o:lock v:ext="edit"/>
            <v:shape id="_x0000_s6205" o:spid="_x0000_s6205" o:spt="75" type="#_x0000_t75" style="position:absolute;left:2460;top:-1440;height:302;width:1267;" filled="f" coordsize="21600,21600">
              <v:path/>
              <v:fill on="f" focussize="0,0"/>
              <v:stroke/>
              <v:imagedata r:id="rId517" o:title=""/>
              <o:lock v:ext="edit" aspectratio="t"/>
            </v:shape>
            <v:shape id="_x0000_s6206" o:spid="_x0000_s6206" o:spt="75" type="#_x0000_t75" style="position:absolute;left:2484;top:-1179;height:238;width:1190;" filled="f" coordsize="21600,21600">
              <v:path/>
              <v:fill on="f" focussize="0,0"/>
              <v:stroke/>
              <v:imagedata r:id="rId518" o:title=""/>
              <o:lock v:ext="edit" aspectratio="t"/>
            </v:shape>
          </v:group>
        </w:pict>
      </w:r>
      <w:r>
        <w:pict>
          <v:group id="_x0000_s6207" o:spid="_x0000_s6207" o:spt="203" style="position:absolute;left:0pt;margin-left:195.65pt;margin-top:370.8pt;height:120.75pt;width:292.65pt;mso-position-horizontal-relative:page;mso-position-vertical-relative:page;z-index:-9216;mso-width-relative:page;mso-height-relative:page;" coordorigin="3913,7417" coordsize="5853,2416">
            <o:lock v:ext="edit"/>
            <v:shape id="_x0000_s6208" o:spid="_x0000_s6208" o:spt="75" type="#_x0000_t75" style="position:absolute;left:3913;top:7573;height:2056;width:3718;" filled="f" coordsize="21600,21600">
              <v:path/>
              <v:fill on="f" focussize="0,0"/>
              <v:stroke/>
              <v:imagedata r:id="rId519" o:title=""/>
              <o:lock v:ext="edit" aspectratio="t"/>
            </v:shape>
            <v:shape id="_x0000_s6209" o:spid="_x0000_s6209" o:spt="75" type="#_x0000_t75" style="position:absolute;left:6031;top:7598;height:230;width:211;" filled="f" coordsize="21600,21600">
              <v:path/>
              <v:fill on="f" focussize="0,0"/>
              <v:stroke/>
              <v:imagedata r:id="rId465" o:title=""/>
              <o:lock v:ext="edit" aspectratio="t"/>
            </v:shape>
            <v:shape id="_x0000_s6210" o:spid="_x0000_s6210" o:spt="75" type="#_x0000_t75" style="position:absolute;left:6048;top:7730;height:230;width:192;" filled="f" coordsize="21600,21600">
              <v:path/>
              <v:fill on="f" focussize="0,0"/>
              <v:stroke/>
              <v:imagedata r:id="rId466" o:title=""/>
              <o:lock v:ext="edit" aspectratio="t"/>
            </v:shape>
            <v:shape id="_x0000_s6211" o:spid="_x0000_s6211" o:spt="75" type="#_x0000_t75" style="position:absolute;left:5998;top:9470;height:230;width:211;" filled="f" coordsize="21600,21600">
              <v:path/>
              <v:fill on="f" focussize="0,0"/>
              <v:stroke/>
              <v:imagedata r:id="rId467" o:title=""/>
              <o:lock v:ext="edit" aspectratio="t"/>
            </v:shape>
            <v:shape id="_x0000_s6212" o:spid="_x0000_s6212" o:spt="75" type="#_x0000_t75" style="position:absolute;left:6014;top:9602;height:230;width:192;" filled="f" coordsize="21600,21600">
              <v:path/>
              <v:fill on="f" focussize="0,0"/>
              <v:stroke/>
              <v:imagedata r:id="rId466" o:title=""/>
              <o:lock v:ext="edit" aspectratio="t"/>
            </v:shape>
            <v:shape id="_x0000_s6213" o:spid="_x0000_s6213" o:spt="75" type="#_x0000_t75" style="position:absolute;left:4740;top:7644;height:324;width:403;" filled="f" coordsize="21600,21600">
              <v:path/>
              <v:fill on="f" focussize="0,0"/>
              <v:stroke/>
              <v:imagedata r:id="rId520" o:title=""/>
              <o:lock v:ext="edit" aspectratio="t"/>
            </v:shape>
            <v:group id="_x0000_s6214" o:spid="_x0000_s6214" o:spt="203" style="position:absolute;left:5671;top:8318;height:2;width:149;" coordorigin="5671,8318" coordsize="149,2">
              <o:lock v:ext="edit"/>
              <v:shape id="_x0000_s6215" o:spid="_x0000_s6215" style="position:absolute;left:5671;top:8318;height:2;width:149;" filled="f" stroked="t" coordorigin="5671,8318" coordsize="149,0" path="m5820,8318l5671,831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16" o:spid="_x0000_s6216" o:spt="203" style="position:absolute;left:5674;top:8561;height:2;width:149;" coordorigin="5674,8561" coordsize="149,2">
              <o:lock v:ext="edit"/>
              <v:shape id="_x0000_s6217" o:spid="_x0000_s6217" style="position:absolute;left:5674;top:8561;height:2;width:149;" filled="f" stroked="t" coordorigin="5674,8561" coordsize="149,0" path="m5822,8561l5674,856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18" o:spid="_x0000_s6218" o:spt="203" style="position:absolute;left:5674;top:8993;height:2;width:149;" coordorigin="5674,8993" coordsize="149,2">
              <o:lock v:ext="edit"/>
              <v:shape id="_x0000_s6219" o:spid="_x0000_s6219" style="position:absolute;left:5674;top:8993;height:2;width:149;" filled="f" stroked="t" coordorigin="5674,8993" coordsize="149,0" path="m5822,8993l5674,899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0" o:spid="_x0000_s6220" o:spt="203" style="position:absolute;left:5674;top:8746;height:2;width:149;" coordorigin="5674,8746" coordsize="149,2">
              <o:lock v:ext="edit"/>
              <v:shape id="_x0000_s6221" o:spid="_x0000_s6221" style="position:absolute;left:5674;top:8746;height:2;width:149;" filled="f" stroked="t" coordorigin="5674,8746" coordsize="149,0" path="m5822,8746l5674,87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2" o:spid="_x0000_s6222" o:spt="203" style="position:absolute;left:5546;top:8746;height:98;width:127;" coordorigin="5546,8746" coordsize="127,98">
              <o:lock v:ext="edit"/>
              <v:shape id="_x0000_s6223" o:spid="_x0000_s6223" style="position:absolute;left:5546;top:8746;height:98;width:127;" filled="f" stroked="t" coordorigin="5546,8746" coordsize="127,98" path="m5674,8746l5546,884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4" o:spid="_x0000_s6224" o:spt="203" style="position:absolute;left:5261;top:8844;height:149;width:415;" coordorigin="5261,8844" coordsize="415,149">
              <o:lock v:ext="edit"/>
              <v:shape id="_x0000_s6225" o:spid="_x0000_s6225" style="position:absolute;left:5261;top:8844;height:149;width:415;" filled="f" stroked="t" coordorigin="5261,8844" coordsize="415,149" path="m5676,8993l5549,8844,5261,88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6" o:spid="_x0000_s6226" o:spt="203" style="position:absolute;left:4097;top:8623;height:2;width:264;" coordorigin="4097,8623" coordsize="264,2">
              <o:lock v:ext="edit"/>
              <v:shape id="_x0000_s6227" o:spid="_x0000_s6227" style="position:absolute;left:4097;top:8623;height:2;width:264;" filled="f" stroked="t" coordorigin="4097,8623" coordsize="264,0" path="m4361,8623l4097,862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28" o:spid="_x0000_s6228" o:spt="203" style="position:absolute;left:4346;top:8566;height:115;width:170;" coordorigin="4346,8566" coordsize="170,115">
              <o:lock v:ext="edit"/>
              <v:shape id="_x0000_s6229" o:spid="_x0000_s6229" style="position:absolute;left:4346;top:8566;height:115;width:170;" fillcolor="#000000" filled="t" stroked="f" coordorigin="4346,8566" coordsize="170,115" path="m4346,8566l4346,8681,4517,8623,4346,8566xe">
                <v:path arrowok="t"/>
                <v:fill on="t" focussize="0,0"/>
                <v:stroke on="f"/>
                <v:imagedata o:title=""/>
                <o:lock v:ext="edit"/>
              </v:shape>
              <v:shape id="_x0000_s6230" o:spid="_x0000_s6230" o:spt="75" type="#_x0000_t75" style="position:absolute;left:4106;top:8410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6231" o:spid="_x0000_s6231" o:spt="75" type="#_x0000_t75" style="position:absolute;left:4277;top:8410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6232" o:spid="_x0000_s6232" o:spt="203" style="position:absolute;left:4097;top:7973;height:2;width:283;" coordorigin="4097,7973" coordsize="283,2">
              <o:lock v:ext="edit"/>
              <v:shape id="_x0000_s6233" o:spid="_x0000_s6233" style="position:absolute;left:4097;top:7973;height:2;width:283;" filled="f" stroked="t" coordorigin="4097,7973" coordsize="283,0" path="m4380,7973l4097,797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34" o:spid="_x0000_s6234" o:spt="203" style="position:absolute;left:4366;top:7913;height:118;width:173;" coordorigin="4366,7913" coordsize="173,118">
              <o:lock v:ext="edit"/>
              <v:shape id="_x0000_s6235" o:spid="_x0000_s6235" style="position:absolute;left:4366;top:7913;height:118;width:173;" fillcolor="#000000" filled="t" stroked="f" coordorigin="4366,7913" coordsize="173,118" path="m4366,7913l4366,8030,4538,7973,4366,7913xe">
                <v:path arrowok="t"/>
                <v:fill on="t" focussize="0,0"/>
                <v:stroke on="f"/>
                <v:imagedata o:title=""/>
                <o:lock v:ext="edit"/>
              </v:shape>
              <v:shape id="_x0000_s6236" o:spid="_x0000_s6236" o:spt="75" type="#_x0000_t75" style="position:absolute;left:4099;top:7781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237" o:spid="_x0000_s6237" o:spt="203" style="position:absolute;left:4248;top:9314;height:2;width:266;" coordorigin="4248,9314" coordsize="266,2">
              <o:lock v:ext="edit"/>
              <v:shape id="_x0000_s6238" o:spid="_x0000_s6238" style="position:absolute;left:4248;top:9314;height:2;width:266;" filled="f" stroked="t" coordorigin="4248,9314" coordsize="266,0" path="m4514,9314l4248,931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39" o:spid="_x0000_s6239" o:spt="203" style="position:absolute;left:4092;top:9257;height:118;width:170;" coordorigin="4092,9257" coordsize="170,118">
              <o:lock v:ext="edit"/>
              <v:shape id="_x0000_s6240" o:spid="_x0000_s6240" style="position:absolute;left:4092;top:9257;height:118;width:170;" fillcolor="#000000" filled="t" stroked="f" coordorigin="4092,9257" coordsize="170,118" path="m4262,9257l4092,9314,4262,9374,4262,9257xe">
                <v:path arrowok="t"/>
                <v:fill on="t" focussize="0,0"/>
                <v:stroke on="f"/>
                <v:imagedata o:title=""/>
                <o:lock v:ext="edit"/>
              </v:shape>
              <v:shape id="_x0000_s6241" o:spid="_x0000_s6241" o:spt="75" type="#_x0000_t75" style="position:absolute;left:4099;top:9122;height:353;width:211;" filled="f" coordsize="21600,21600">
                <v:path/>
                <v:fill on="f" focussize="0,0"/>
                <v:stroke/>
                <v:imagedata r:id="rId479" o:title=""/>
                <o:lock v:ext="edit" aspectratio="t"/>
              </v:shape>
            </v:group>
            <v:group id="_x0000_s6242" o:spid="_x0000_s6242" o:spt="203" style="position:absolute;left:5705;top:7423;height:2359;width:238;" coordorigin="5705,7423" coordsize="238,2359">
              <o:lock v:ext="edit"/>
              <v:shape id="_x0000_s6243" o:spid="_x0000_s6243" style="position:absolute;left:5705;top:7423;height:2359;width:238;" filled="f" stroked="t" coordorigin="5705,7423" coordsize="238,2359" path="m5705,9782l5942,9782,5942,7423,5705,7423,5705,9782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244" o:spid="_x0000_s6244" o:spt="203" style="position:absolute;left:7644;top:7596;height:1994;width:2112;" coordorigin="7644,7596" coordsize="2112,1994">
              <o:lock v:ext="edit"/>
              <v:shape id="_x0000_s6245" o:spid="_x0000_s6245" style="position:absolute;left:7644;top:7596;height:1994;width:2112;" fillcolor="#FFFFCC" filled="t" stroked="f" coordorigin="7644,7596" coordsize="2112,1994" path="m7644,9590l9756,9590,9756,7596,7644,7596,7644,9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246" o:spid="_x0000_s6246" o:spt="203" style="position:absolute;left:7644;top:7596;height:1994;width:2112;" coordorigin="7644,7596" coordsize="2112,1994">
              <o:lock v:ext="edit"/>
              <v:shape id="_x0000_s6247" o:spid="_x0000_s6247" style="position:absolute;left:7644;top:7596;height:1994;width:2112;" filled="f" stroked="t" coordorigin="7644,7596" coordsize="2112,1994" path="m7644,9590l9756,9590,9756,7596,7644,7596,7644,9590xe">
                <v:path arrowok="t"/>
                <v:fill on="f" focussize="0,0"/>
                <v:stroke weight="1.05527559055118pt" color="#0000FF"/>
                <v:imagedata o:title=""/>
                <o:lock v:ext="edit"/>
              </v:shape>
            </v:group>
            <v:group id="_x0000_s6248" o:spid="_x0000_s6248" o:spt="203" style="position:absolute;left:7644;top:7860;height:2;width:317;" coordorigin="7644,7860" coordsize="317,2">
              <o:lock v:ext="edit"/>
              <v:shape id="_x0000_s6249" o:spid="_x0000_s6249" style="position:absolute;left:7644;top:7860;height:2;width:317;" filled="f" stroked="t" coordorigin="7644,7860" coordsize="317,0" path="m7644,7860l7961,786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0" o:spid="_x0000_s6250" o:spt="203" style="position:absolute;left:7644;top:8105;height:2;width:317;" coordorigin="7644,8105" coordsize="317,2">
              <o:lock v:ext="edit"/>
              <v:shape id="_x0000_s6251" o:spid="_x0000_s6251" style="position:absolute;left:7644;top:8105;height:2;width:317;" filled="f" stroked="t" coordorigin="7644,8105" coordsize="317,0" path="m7644,8105l7961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2" o:spid="_x0000_s6252" o:spt="203" style="position:absolute;left:7639;top:9204;height:2;width:322;" coordorigin="7639,9204" coordsize="322,2">
              <o:lock v:ext="edit"/>
              <v:shape id="_x0000_s6253" o:spid="_x0000_s6253" style="position:absolute;left:7639;top:9204;height:2;width:322;" filled="f" stroked="t" coordorigin="7639,9204" coordsize="322,0" path="m7639,9204l7961,920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4" o:spid="_x0000_s6254" o:spt="203" style="position:absolute;left:7639;top:9449;height:2;width:322;" coordorigin="7639,9449" coordsize="322,2">
              <o:lock v:ext="edit"/>
              <v:shape id="_x0000_s6255" o:spid="_x0000_s6255" style="position:absolute;left:7639;top:9449;height:2;width:322;" filled="f" stroked="t" coordorigin="7639,9449" coordsize="322,0" path="m7639,9449l7961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6" o:spid="_x0000_s6256" o:spt="203" style="position:absolute;left:7644;top:8573;height:2;width:118;" coordorigin="7644,8573" coordsize="118,2">
              <o:lock v:ext="edit"/>
              <v:shape id="_x0000_s6257" o:spid="_x0000_s6257" style="position:absolute;left:7644;top:8573;height:2;width:118;" filled="f" stroked="t" coordorigin="7644,8573" coordsize="118,0" path="m7644,8573l7762,857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58" o:spid="_x0000_s6258" o:spt="203" style="position:absolute;left:7642;top:8760;height:2;width:142;" coordorigin="7642,8760" coordsize="142,2">
              <o:lock v:ext="edit"/>
              <v:shape id="_x0000_s6259" o:spid="_x0000_s6259" style="position:absolute;left:7642;top:8760;height:2;width:142;" filled="f" stroked="t" coordorigin="7642,8760" coordsize="142,0" path="m7642,8760l7783,8760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0" o:spid="_x0000_s6260" o:spt="203" style="position:absolute;left:7642;top:9002;height:2;width:139;" coordorigin="7642,9002" coordsize="139,2">
              <o:lock v:ext="edit"/>
              <v:shape id="_x0000_s6261" o:spid="_x0000_s6261" style="position:absolute;left:7642;top:9002;height:2;width:139;" filled="f" stroked="t" coordorigin="7642,9002" coordsize="139,0" path="m7642,9002l7781,900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2" o:spid="_x0000_s6262" o:spt="203" style="position:absolute;left:7642;top:8328;height:2;width:120;" coordorigin="7642,8328" coordsize="120,2">
              <o:lock v:ext="edit"/>
              <v:shape id="_x0000_s6263" o:spid="_x0000_s6263" style="position:absolute;left:7642;top:8328;height:2;width:120;" filled="f" stroked="t" coordorigin="7642,8328" coordsize="120,0" path="m7642,8328l7762,8328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  <v:shape id="_x0000_s6264" o:spid="_x0000_s6264" o:spt="75" type="#_x0000_t75" style="position:absolute;left:8102;top:7637;height:324;width:1306;" filled="f" coordsize="21600,21600">
                <v:path/>
                <v:fill on="f" focussize="0,0"/>
                <v:stroke/>
                <v:imagedata r:id="rId521" o:title=""/>
                <o:lock v:ext="edit" aspectratio="t"/>
              </v:shape>
            </v:group>
            <v:group id="_x0000_s6265" o:spid="_x0000_s6265" o:spt="203" style="position:absolute;left:7524;top:7423;height:2359;width:238;" coordorigin="7524,7423" coordsize="238,2359">
              <o:lock v:ext="edit"/>
              <v:shape id="_x0000_s6266" o:spid="_x0000_s6266" style="position:absolute;left:7524;top:7423;height:2359;width:238;" filled="f" stroked="t" coordorigin="7524,7423" coordsize="238,2359" path="m7524,9782l7762,9782,7762,7423,7524,7423,7524,9782xe">
                <v:path arrowok="t"/>
                <v:fill on="f" focussize="0,0"/>
                <v:stroke weight="0.633149606299213pt" color="#000000" dashstyle="longDash"/>
                <v:imagedata o:title=""/>
                <o:lock v:ext="edit"/>
              </v:shape>
            </v:group>
            <v:group id="_x0000_s6267" o:spid="_x0000_s6267" o:spt="203" style="position:absolute;left:8208;top:7860;height:245;width:149;" coordorigin="8208,7860" coordsize="149,245">
              <o:lock v:ext="edit"/>
              <v:shape id="_x0000_s6268" o:spid="_x0000_s6268" style="position:absolute;left:8208;top:7860;height:245;width:149;" filled="f" stroked="t" coordorigin="8208,7860" coordsize="149,245" path="m8357,7860l8258,7860,8232,7864,8214,7876,8208,7891,8215,7907,8233,7918,8258,7922,8232,7927,8214,7938,8208,7954,8215,7969,8234,7979,8258,7982,8232,7987,8214,7998,8208,8014,8215,8029,8233,8041,8258,8045,8232,8049,8214,8060,8208,8074,8215,8089,8233,8101,8258,8105,8357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69" o:spid="_x0000_s6269" o:spt="203" style="position:absolute;left:7961;top:7860;height:245;width:149;" coordorigin="7961,7860" coordsize="149,245">
              <o:lock v:ext="edit"/>
              <v:shape id="_x0000_s6270" o:spid="_x0000_s6270" style="position:absolute;left:7961;top:7860;height:245;width:149;" filled="f" stroked="t" coordorigin="7961,7860" coordsize="149,245" path="m7961,7860l8059,7860,8084,7864,8103,7876,8110,7891,8102,7907,8083,7918,8059,7922,8084,7927,8103,7938,8110,7954,8102,7969,8082,7979,8059,7982,8084,7987,8103,7998,8110,8014,8102,8029,8083,8041,8059,8045,8085,8049,8103,8060,8110,8074,8102,8089,8083,8101,8059,8105,7961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1" o:spid="_x0000_s6271" o:spt="203" style="position:absolute;left:8146;top:7860;height:245;width:2;" coordorigin="8146,7860" coordsize="2,245">
              <o:lock v:ext="edit"/>
              <v:shape id="_x0000_s6272" o:spid="_x0000_s6272" style="position:absolute;left:8146;top:7860;height:245;width:2;" filled="f" stroked="t" coordorigin="8146,7860" coordsize="0,245" path="m8146,7860l8146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3" o:spid="_x0000_s6273" o:spt="203" style="position:absolute;left:8172;top:7860;height:245;width:2;" coordorigin="8172,7860" coordsize="2,245">
              <o:lock v:ext="edit"/>
              <v:shape id="_x0000_s6274" o:spid="_x0000_s6274" style="position:absolute;left:8172;top:7860;height:245;width:2;" filled="f" stroked="t" coordorigin="8172,7860" coordsize="0,245" path="m8172,7860l8172,810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5" o:spid="_x0000_s6275" o:spt="203" style="position:absolute;left:8208;top:9204;height:245;width:149;" coordorigin="8208,9204" coordsize="149,245">
              <o:lock v:ext="edit"/>
              <v:shape id="_x0000_s6276" o:spid="_x0000_s6276" style="position:absolute;left:8208;top:9204;height:245;width:149;" filled="f" stroked="t" coordorigin="8208,9204" coordsize="149,245" path="m8357,9204l8258,9204,8232,9208,8214,9220,8208,9235,8215,9251,8233,9262,8258,9266,8232,9270,8214,9281,8208,9295,8215,9311,8233,9322,8258,9326,8232,9331,8214,9342,8208,9358,8215,9373,8234,9383,8258,9386,8232,9391,8214,9402,8208,9418,8215,9433,8233,9445,8258,9449,8357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7" o:spid="_x0000_s6277" o:spt="203" style="position:absolute;left:7961;top:9204;height:245;width:149;" coordorigin="7961,9204" coordsize="149,245">
              <o:lock v:ext="edit"/>
              <v:shape id="_x0000_s6278" o:spid="_x0000_s6278" style="position:absolute;left:7961;top:9204;height:245;width:149;" filled="f" stroked="t" coordorigin="7961,9204" coordsize="149,245" path="m7961,9204l8059,9204,8084,9208,8103,9220,8110,9235,8102,9251,8083,9262,8059,9266,8085,9270,8103,9281,8110,9295,8102,9311,8083,9322,8059,9326,8084,9331,8103,9342,8110,9358,8102,9373,8082,9383,8059,9386,8084,9391,8103,9402,8110,9418,8102,9433,8083,9445,8059,9449,7961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79" o:spid="_x0000_s6279" o:spt="203" style="position:absolute;left:8146;top:9204;height:245;width:2;" coordorigin="8146,9204" coordsize="2,245">
              <o:lock v:ext="edit"/>
              <v:shape id="_x0000_s6280" o:spid="_x0000_s6280" style="position:absolute;left:8146;top:9204;height:245;width:2;" filled="f" stroked="t" coordorigin="8146,9204" coordsize="0,245" path="m8146,9204l8146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81" o:spid="_x0000_s6281" o:spt="203" style="position:absolute;left:8172;top:9204;height:245;width:2;" coordorigin="8172,9204" coordsize="2,245">
              <o:lock v:ext="edit"/>
              <v:shape id="_x0000_s6282" o:spid="_x0000_s6282" style="position:absolute;left:8172;top:9204;height:245;width:2;" filled="f" stroked="t" coordorigin="8172,9204" coordsize="0,245" path="m8172,9204l8172,9449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83" o:spid="_x0000_s6283" o:spt="203" style="position:absolute;left:8357;top:9163;height:326;width:770;" coordorigin="8357,9163" coordsize="770,326">
              <o:lock v:ext="edit"/>
              <v:shape id="_x0000_s6284" o:spid="_x0000_s6284" style="position:absolute;left:8357;top:9163;height:326;width:770;" fillcolor="#FFFFFF" filled="t" stroked="f" coordorigin="8357,9163" coordsize="770,326" path="m8357,9490l9127,9490,9127,9163,8357,9163,8357,94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285" o:spid="_x0000_s6285" o:spt="203" style="position:absolute;left:8357;top:9163;height:326;width:770;" coordorigin="8357,9163" coordsize="770,326">
              <o:lock v:ext="edit"/>
              <v:shape id="_x0000_s6286" o:spid="_x0000_s6286" style="position:absolute;left:8357;top:9163;height:326;width:770;" filled="f" stroked="t" coordorigin="8357,9163" coordsize="770,326" path="m8357,9490l9127,9490,9127,9163,8357,9163,8357,949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287" o:spid="_x0000_s6287" o:spt="75" type="#_x0000_t75" style="position:absolute;left:8467;top:9216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288" o:spid="_x0000_s6288" o:spt="75" type="#_x0000_t75" style="position:absolute;left:8815;top:9216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289" o:spid="_x0000_s6289" o:spt="75" type="#_x0000_t75" style="position:absolute;left:8638;top:9346;height:295;width:38;" filled="f" coordsize="21600,21600">
                <v:path/>
                <v:fill on="f" focussize="0,0"/>
                <v:stroke/>
                <v:imagedata r:id="rId522" o:title=""/>
                <o:lock v:ext="edit" aspectratio="t"/>
              </v:shape>
              <v:shape id="_x0000_s6290" o:spid="_x0000_s6290" o:spt="75" type="#_x0000_t75" style="position:absolute;left:8676;top:9346;height:295;width:182;" filled="f" coordsize="21600,21600">
                <v:path/>
                <v:fill on="f" focussize="0,0"/>
                <v:stroke/>
                <v:imagedata r:id="rId523" o:title=""/>
                <o:lock v:ext="edit" aspectratio="t"/>
              </v:shape>
            </v:group>
            <v:group id="_x0000_s6291" o:spid="_x0000_s6291" o:spt="203" style="position:absolute;left:9137;top:7982;height:2;width:199;" coordorigin="9137,7982" coordsize="199,2">
              <o:lock v:ext="edit"/>
              <v:shape id="_x0000_s6292" o:spid="_x0000_s6292" style="position:absolute;left:9137;top:7982;height:2;width:199;" filled="f" stroked="t" coordorigin="9137,7982" coordsize="199,0" path="m9336,7982l9137,798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93" o:spid="_x0000_s6293" o:spt="203" style="position:absolute;left:9324;top:7925;height:118;width:170;" coordorigin="9324,7925" coordsize="170,118">
              <o:lock v:ext="edit"/>
              <v:shape id="_x0000_s6294" o:spid="_x0000_s6294" style="position:absolute;left:9324;top:7925;height:118;width:170;" fillcolor="#000000" filled="t" stroked="f" coordorigin="9324,7925" coordsize="170,118" path="m9324,7925l9324,8042,9494,7982,9324,7925xe">
                <v:path arrowok="t"/>
                <v:fill on="t" focussize="0,0"/>
                <v:stroke on="f"/>
                <v:imagedata o:title=""/>
                <o:lock v:ext="edit"/>
              </v:shape>
              <v:shape id="_x0000_s6295" o:spid="_x0000_s6295" o:spt="75" type="#_x0000_t75" style="position:absolute;left:9310;top:7790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296" o:spid="_x0000_s6296" o:spt="203" style="position:absolute;left:9295;top:9326;height:2;width:199;" coordorigin="9295,9326" coordsize="199,2">
              <o:lock v:ext="edit"/>
              <v:shape id="_x0000_s6297" o:spid="_x0000_s6297" style="position:absolute;left:9295;top:9326;height:2;width:199;" filled="f" stroked="t" coordorigin="9295,9326" coordsize="199,0" path="m9494,9326l9295,932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298" o:spid="_x0000_s6298" o:spt="203" style="position:absolute;left:9137;top:9269;height:115;width:173;" coordorigin="9137,9269" coordsize="173,115">
              <o:lock v:ext="edit"/>
              <v:shape id="_x0000_s6299" o:spid="_x0000_s6299" style="position:absolute;left:9137;top:9269;height:115;width:173;" fillcolor="#000000" filled="t" stroked="f" coordorigin="9137,9269" coordsize="173,115" path="m9310,9269l9137,9326,9310,9384,9310,9269xe">
                <v:path arrowok="t"/>
                <v:fill on="t" focussize="0,0"/>
                <v:stroke on="f"/>
                <v:imagedata o:title=""/>
                <o:lock v:ext="edit"/>
              </v:shape>
              <v:shape id="_x0000_s6300" o:spid="_x0000_s6300" o:spt="75" type="#_x0000_t75" style="position:absolute;left:9310;top:9134;height:353;width:211;" filled="f" coordsize="21600,21600">
                <v:path/>
                <v:fill on="f" focussize="0,0"/>
                <v:stroke/>
                <v:imagedata r:id="rId478" o:title=""/>
                <o:lock v:ext="edit" aspectratio="t"/>
              </v:shape>
            </v:group>
            <v:group id="_x0000_s6301" o:spid="_x0000_s6301" o:spt="203" style="position:absolute;left:9144;top:8654;height:2;width:192;" coordorigin="9144,8654" coordsize="192,2">
              <o:lock v:ext="edit"/>
              <v:shape id="_x0000_s6302" o:spid="_x0000_s6302" style="position:absolute;left:9144;top:8654;height:2;width:192;" filled="f" stroked="t" coordorigin="9144,8654" coordsize="192,0" path="m9336,8654l9144,8654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03" o:spid="_x0000_s6303" o:spt="203" style="position:absolute;left:9324;top:8594;height:118;width:170;" coordorigin="9324,8594" coordsize="170,118">
              <o:lock v:ext="edit"/>
              <v:shape id="_x0000_s6304" o:spid="_x0000_s6304" style="position:absolute;left:9324;top:8594;height:118;width:170;" fillcolor="#000000" filled="t" stroked="f" coordorigin="9324,8594" coordsize="170,118" path="m9324,8594l9324,8712,9494,8654,9324,8594xe">
                <v:path arrowok="t"/>
                <v:fill on="t" focussize="0,0"/>
                <v:stroke on="f"/>
                <v:imagedata o:title=""/>
                <o:lock v:ext="edit"/>
              </v:shape>
              <v:shape id="_x0000_s6305" o:spid="_x0000_s6305" o:spt="75" type="#_x0000_t75" style="position:absolute;left:9226;top:8462;height:360;width:173;" filled="f" coordsize="21600,21600">
                <v:path/>
                <v:fill on="f" focussize="0,0"/>
                <v:stroke/>
                <v:imagedata r:id="rId470" o:title=""/>
                <o:lock v:ext="edit" aspectratio="t"/>
              </v:shape>
              <v:shape id="_x0000_s6306" o:spid="_x0000_s6306" o:spt="75" type="#_x0000_t75" style="position:absolute;left:9398;top:8462;height:353;width:115;" filled="f" coordsize="21600,21600">
                <v:path/>
                <v:fill on="f" focussize="0,0"/>
                <v:stroke/>
                <v:imagedata r:id="rId471" o:title=""/>
                <o:lock v:ext="edit" aspectratio="t"/>
              </v:shape>
            </v:group>
            <v:group id="_x0000_s6307" o:spid="_x0000_s6307" o:spt="203" style="position:absolute;left:4517;top:7810;height:324;width:773;" coordorigin="4517,7810" coordsize="773,324">
              <o:lock v:ext="edit"/>
              <v:shape id="_x0000_s6308" o:spid="_x0000_s6308" style="position:absolute;left:4517;top:7810;height:324;width:773;" fillcolor="#FFFFFF" filled="t" stroked="f" coordorigin="4517,7810" coordsize="773,324" path="m4517,8134l5290,8134,5290,7810,4517,7810,4517,81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09" o:spid="_x0000_s6309" o:spt="203" style="position:absolute;left:4517;top:7810;height:324;width:773;" coordorigin="4517,7810" coordsize="773,324">
              <o:lock v:ext="edit"/>
              <v:shape id="_x0000_s6310" o:spid="_x0000_s6310" style="position:absolute;left:4517;top:7810;height:324;width:773;" filled="f" stroked="t" coordorigin="4517,7810" coordsize="773,324" path="m4517,8134l5290,8134,5290,7810,4517,7810,4517,81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11" o:spid="_x0000_s6311" o:spt="75" type="#_x0000_t75" style="position:absolute;left:4978;top:7862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312" o:spid="_x0000_s6312" o:spt="75" type="#_x0000_t75" style="position:absolute;left:4627;top:7862;height:425;width:319;" filled="f" coordsize="21600,21600">
                <v:path/>
                <v:fill on="f" focussize="0,0"/>
                <v:stroke/>
                <v:imagedata r:id="rId524" o:title=""/>
                <o:lock v:ext="edit" aspectratio="t"/>
              </v:shape>
              <v:shape id="_x0000_s6313" o:spid="_x0000_s6313" o:spt="75" type="#_x0000_t75" style="position:absolute;left:4841;top:7992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314" o:spid="_x0000_s6314" o:spt="203" style="position:absolute;left:4517;top:9151;height:326;width:773;" coordorigin="4517,9151" coordsize="773,326">
              <o:lock v:ext="edit"/>
              <v:shape id="_x0000_s6315" o:spid="_x0000_s6315" style="position:absolute;left:4517;top:9151;height:326;width:773;" fillcolor="#FFFFFF" filled="t" stroked="f" coordorigin="4517,9151" coordsize="773,326" path="m4517,9478l5290,9478,5290,9151,4517,9151,4517,94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16" o:spid="_x0000_s6316" o:spt="203" style="position:absolute;left:4517;top:9151;height:326;width:773;" coordorigin="4517,9151" coordsize="773,326">
              <o:lock v:ext="edit"/>
              <v:shape id="_x0000_s6317" o:spid="_x0000_s6317" style="position:absolute;left:4517;top:9151;height:326;width:773;" filled="f" stroked="t" coordorigin="4517,9151" coordsize="773,326" path="m4517,9478l5290,9478,5290,9151,4517,9151,4517,94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18" o:spid="_x0000_s6318" o:spt="75" type="#_x0000_t75" style="position:absolute;left:4978;top:9204;height:230;width:211;" filled="f" coordsize="21600,21600">
                <v:path/>
                <v:fill on="f" focussize="0,0"/>
                <v:stroke/>
                <v:imagedata r:id="rId460" o:title=""/>
                <o:lock v:ext="edit" aspectratio="t"/>
              </v:shape>
              <v:shape id="_x0000_s6319" o:spid="_x0000_s6319" o:spt="75" type="#_x0000_t75" style="position:absolute;left:4627;top:9204;height:427;width:319;" filled="f" coordsize="21600,21600">
                <v:path/>
                <v:fill on="f" focussize="0,0"/>
                <v:stroke/>
                <v:imagedata r:id="rId515" o:title=""/>
                <o:lock v:ext="edit" aspectratio="t"/>
              </v:shape>
              <v:shape id="_x0000_s6320" o:spid="_x0000_s6320" o:spt="75" type="#_x0000_t75" style="position:absolute;left:4836;top:9336;height:295;width:182;" filled="f" coordsize="21600,21600">
                <v:path/>
                <v:fill on="f" focussize="0,0"/>
                <v:stroke/>
                <v:imagedata r:id="rId516" o:title=""/>
                <o:lock v:ext="edit" aspectratio="t"/>
              </v:shape>
            </v:group>
            <v:group id="_x0000_s6321" o:spid="_x0000_s6321" o:spt="203" style="position:absolute;left:8014;top:7985;height:358;width:703;" coordorigin="8014,7985" coordsize="703,358">
              <o:lock v:ext="edit"/>
              <v:shape id="_x0000_s6322" o:spid="_x0000_s6322" style="position:absolute;left:8014;top:7985;height:358;width:703;" filled="f" stroked="t" coordorigin="8014,7985" coordsize="703,358" path="m8062,7985l8014,7985,8014,8239,8717,8239,8717,8342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3" o:spid="_x0000_s6323" o:spt="203" style="position:absolute;left:8016;top:8983;height:346;width:703;" coordorigin="8016,8983" coordsize="703,346">
              <o:lock v:ext="edit"/>
              <v:shape id="_x0000_s6324" o:spid="_x0000_s6324" style="position:absolute;left:8016;top:8983;height:346;width:703;" filled="f" stroked="t" coordorigin="8016,8983" coordsize="703,346" path="m8066,9329l8016,9329,8016,9082,8719,9082,8719,8983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5" o:spid="_x0000_s6325" o:spt="203" style="position:absolute;left:5546;top:8318;height:122;width:120;" coordorigin="5546,8318" coordsize="120,122">
              <o:lock v:ext="edit"/>
              <v:shape id="_x0000_s6326" o:spid="_x0000_s6326" style="position:absolute;left:5546;top:8318;height:122;width:120;" filled="f" stroked="t" coordorigin="5546,8318" coordsize="120,122" path="m5666,8318l5546,844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7" o:spid="_x0000_s6327" o:spt="203" style="position:absolute;left:5261;top:8441;height:120;width:415;" coordorigin="5261,8441" coordsize="415,120">
              <o:lock v:ext="edit"/>
              <v:shape id="_x0000_s6328" o:spid="_x0000_s6328" style="position:absolute;left:5261;top:8441;height:120;width:415;" filled="f" stroked="t" coordorigin="5261,8441" coordsize="415,120" path="m5676,8561l5556,8441,5261,8441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29" o:spid="_x0000_s6329" o:spt="203" style="position:absolute;left:8078;top:8875;height:2;width:293;" coordorigin="8078,8875" coordsize="293,2">
              <o:lock v:ext="edit"/>
              <v:shape id="_x0000_s6330" o:spid="_x0000_s6330" style="position:absolute;left:8078;top:8875;height:2;width:293;" filled="f" stroked="t" coordorigin="8078,8875" coordsize="293,0" path="m8078,8875l8371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1" o:spid="_x0000_s6331" o:spt="203" style="position:absolute;left:7793;top:8875;height:120;width:118;" coordorigin="7793,8875" coordsize="118,120">
              <o:lock v:ext="edit"/>
              <v:shape id="_x0000_s6332" o:spid="_x0000_s6332" style="position:absolute;left:7793;top:8875;height:120;width:118;" filled="f" stroked="t" coordorigin="7793,8875" coordsize="118,120" path="m7793,8995l7910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3" o:spid="_x0000_s6333" o:spt="203" style="position:absolute;left:7783;top:8753;height:122;width:415;" coordorigin="7783,8753" coordsize="415,122">
              <o:lock v:ext="edit"/>
              <v:shape id="_x0000_s6334" o:spid="_x0000_s6334" style="position:absolute;left:7783;top:8753;height:122;width:415;" filled="f" stroked="t" coordorigin="7783,8753" coordsize="415,122" path="m7783,8753l7901,8875,8198,8875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5" o:spid="_x0000_s6335" o:spt="203" style="position:absolute;left:8059;top:8446;height:2;width:336;" coordorigin="8059,8446" coordsize="336,2">
              <o:lock v:ext="edit"/>
              <v:shape id="_x0000_s6336" o:spid="_x0000_s6336" style="position:absolute;left:8059;top:8446;height:2;width:336;" filled="f" stroked="t" coordorigin="8059,8446" coordsize="336,0" path="m8059,8446l8395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7" o:spid="_x0000_s6337" o:spt="203" style="position:absolute;left:7774;top:8446;height:122;width:118;" coordorigin="7774,8446" coordsize="118,122">
              <o:lock v:ext="edit"/>
              <v:shape id="_x0000_s6338" o:spid="_x0000_s6338" style="position:absolute;left:7774;top:8446;height:122;width:118;" filled="f" stroked="t" coordorigin="7774,8446" coordsize="118,122" path="m7774,8568l7891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39" o:spid="_x0000_s6339" o:spt="203" style="position:absolute;left:7762;top:8326;height:120;width:418;" coordorigin="7762,8326" coordsize="418,120">
              <o:lock v:ext="edit"/>
              <v:shape id="_x0000_s6340" o:spid="_x0000_s6340" style="position:absolute;left:7762;top:8326;height:120;width:418;" filled="f" stroked="t" coordorigin="7762,8326" coordsize="418,120" path="m7762,8326l7882,8446,8179,8446e">
                <v:path arrowok="t"/>
                <v:fill on="f" focussize="0,0"/>
                <v:stroke weight="0.633149606299213pt" color="#000000"/>
                <v:imagedata o:title=""/>
                <o:lock v:ext="edit"/>
              </v:shape>
            </v:group>
            <v:group id="_x0000_s6341" o:spid="_x0000_s6341" o:spt="203" style="position:absolute;left:8371;top:8326;height:650;width:773;" coordorigin="8371,8326" coordsize="773,650">
              <o:lock v:ext="edit"/>
              <v:shape id="_x0000_s6342" o:spid="_x0000_s6342" style="position:absolute;left:8371;top:8326;height:650;width:773;" fillcolor="#FFFFFF" filled="t" stroked="f" coordorigin="8371,8326" coordsize="773,650" path="m8371,8976l9144,8976,9144,8326,8371,8326,8371,89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43" o:spid="_x0000_s6343" o:spt="203" style="position:absolute;left:8371;top:8326;height:650;width:773;" coordorigin="8371,8326" coordsize="773,650">
              <o:lock v:ext="edit"/>
              <v:shape id="_x0000_s6344" o:spid="_x0000_s6344" style="position:absolute;left:8371;top:8326;height:650;width:773;" filled="f" stroked="t" coordorigin="8371,8326" coordsize="773,650" path="m8371,8976l9144,8976,9144,8326,8371,8326,8371,897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45" o:spid="_x0000_s6345" o:spt="75" type="#_x0000_t75" style="position:absolute;left:8544;top:8474;height:230;width:442;" filled="f" coordsize="21600,21600">
                <v:path/>
                <v:fill on="f" focussize="0,0"/>
                <v:stroke/>
                <v:imagedata r:id="rId490" o:title=""/>
                <o:lock v:ext="edit" aspectratio="t"/>
              </v:shape>
              <v:shape id="_x0000_s6346" o:spid="_x0000_s6346" o:spt="75" type="#_x0000_t75" style="position:absolute;left:8594;top:8604;height:427;width:346;" filled="f" coordsize="21600,21600">
                <v:path/>
                <v:fill on="f" focussize="0,0"/>
                <v:stroke/>
                <v:imagedata r:id="rId525" o:title=""/>
                <o:lock v:ext="edit" aspectratio="t"/>
              </v:shape>
              <v:shape id="_x0000_s6347" o:spid="_x0000_s6347" o:spt="75" type="#_x0000_t75" style="position:absolute;left:8690;top:8736;height:295;width:182;" filled="f" coordsize="21600,21600">
                <v:path/>
                <v:fill on="f" focussize="0,0"/>
                <v:stroke/>
                <v:imagedata r:id="rId513" o:title=""/>
                <o:lock v:ext="edit" aspectratio="t"/>
              </v:shape>
            </v:group>
            <v:group id="_x0000_s6348" o:spid="_x0000_s6348" o:spt="203" style="position:absolute;left:4517;top:8297;height:653;width:773;" coordorigin="4517,8297" coordsize="773,653">
              <o:lock v:ext="edit"/>
              <v:shape id="_x0000_s6349" o:spid="_x0000_s6349" style="position:absolute;left:4517;top:8297;height:653;width:773;" fillcolor="#FFFFFF" filled="t" stroked="f" coordorigin="4517,8297" coordsize="773,653" path="m4517,8950l5290,8950,5290,8297,4517,8297,4517,89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50" o:spid="_x0000_s6350" o:spt="203" style="position:absolute;left:4517;top:8297;height:653;width:773;" coordorigin="4517,8297" coordsize="773,653">
              <o:lock v:ext="edit"/>
              <v:shape id="_x0000_s6351" o:spid="_x0000_s6351" style="position:absolute;left:4517;top:8297;height:653;width:773;" filled="f" stroked="t" coordorigin="4517,8297" coordsize="773,653" path="m4517,8950l5290,8950,5290,8297,4517,8297,4517,895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52" o:spid="_x0000_s6352" o:spt="75" type="#_x0000_t75" style="position:absolute;left:4752;top:8383;height:230;width:326;" filled="f" coordsize="21600,21600">
                <v:path/>
                <v:fill on="f" focussize="0,0"/>
                <v:stroke/>
                <v:imagedata r:id="rId456" o:title=""/>
                <o:lock v:ext="edit" aspectratio="t"/>
              </v:shape>
              <v:shape id="_x0000_s6353" o:spid="_x0000_s6353" o:spt="75" type="#_x0000_t75" style="position:absolute;left:4678;top:8513;height:295;width:461;" filled="f" coordsize="21600,21600">
                <v:path/>
                <v:fill on="f" focussize="0,0"/>
                <v:stroke/>
                <v:imagedata r:id="rId526" o:title=""/>
                <o:lock v:ext="edit" aspectratio="t"/>
              </v:shape>
              <v:shape id="_x0000_s6354" o:spid="_x0000_s6354" o:spt="75" type="#_x0000_t75" style="position:absolute;left:4637;top:8642;height:425;width:538;" filled="f" coordsize="21600,21600">
                <v:path/>
                <v:fill on="f" focussize="0,0"/>
                <v:stroke/>
                <v:imagedata r:id="rId527" o:title=""/>
                <o:lock v:ext="edit" aspectratio="t"/>
              </v:shape>
              <v:shape id="_x0000_s6355" o:spid="_x0000_s6355" o:spt="75" type="#_x0000_t75" style="position:absolute;left:4805;top:8772;height:295;width:247;" filled="f" coordsize="21600,21600">
                <v:path/>
                <v:fill on="f" focussize="0,0"/>
                <v:stroke/>
                <v:imagedata r:id="rId528" o:title=""/>
                <o:lock v:ext="edit" aspectratio="t"/>
              </v:shape>
            </v:group>
            <v:group id="_x0000_s6356" o:spid="_x0000_s6356" o:spt="203" style="position:absolute;left:8357;top:7814;height:324;width:770;" coordorigin="8357,7814" coordsize="770,324">
              <o:lock v:ext="edit"/>
              <v:shape id="_x0000_s6357" o:spid="_x0000_s6357" style="position:absolute;left:8357;top:7814;height:324;width:770;" fillcolor="#FFFFFF" filled="t" stroked="f" coordorigin="8357,7814" coordsize="770,324" path="m8357,8138l9127,8138,9127,7814,8357,7814,8357,81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358" o:spid="_x0000_s6358" o:spt="203" style="position:absolute;left:8357;top:7814;height:324;width:770;" coordorigin="8357,7814" coordsize="770,324">
              <o:lock v:ext="edit"/>
              <v:shape id="_x0000_s6359" o:spid="_x0000_s6359" style="position:absolute;left:8357;top:7814;height:324;width:770;" filled="f" stroked="t" coordorigin="8357,7814" coordsize="770,324" path="m8357,8138l9127,8138,9127,7814,8357,7814,8357,813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  <v:shape id="_x0000_s6360" o:spid="_x0000_s6360" o:spt="75" type="#_x0000_t75" style="position:absolute;left:8467;top:7865;height:230;width:319;" filled="f" coordsize="21600,21600">
                <v:path/>
                <v:fill on="f" focussize="0,0"/>
                <v:stroke/>
                <v:imagedata r:id="rId484" o:title=""/>
                <o:lock v:ext="edit" aspectratio="t"/>
              </v:shape>
              <v:shape id="_x0000_s6361" o:spid="_x0000_s6361" o:spt="75" type="#_x0000_t75" style="position:absolute;left:8815;top:7865;height:230;width:211;" filled="f" coordsize="21600,21600">
                <v:path/>
                <v:fill on="f" focussize="0,0"/>
                <v:stroke/>
                <v:imagedata r:id="rId481" o:title=""/>
                <o:lock v:ext="edit" aspectratio="t"/>
              </v:shape>
              <v:shape id="_x0000_s6362" o:spid="_x0000_s6362" o:spt="75" type="#_x0000_t75" style="position:absolute;left:8642;top:7997;height:295;width:38;" filled="f" coordsize="21600,21600">
                <v:path/>
                <v:fill on="f" focussize="0,0"/>
                <v:stroke/>
                <v:imagedata r:id="rId485" o:title=""/>
                <o:lock v:ext="edit" aspectratio="t"/>
              </v:shape>
              <v:shape id="_x0000_s6363" o:spid="_x0000_s6363" o:spt="75" type="#_x0000_t75" style="position:absolute;left:8678;top:7997;height:295;width:173;" filled="f" coordsize="21600,21600">
                <v:path/>
                <v:fill on="f" focussize="0,0"/>
                <v:stroke/>
                <v:imagedata r:id="rId483" o:title=""/>
                <o:lock v:ext="edit" aspectratio="t"/>
              </v:shape>
            </v:group>
            <v:group id="_x0000_s6364" o:spid="_x0000_s6364" o:spt="203" style="position:absolute;left:5784;top:8052;height:82;width:79;" coordorigin="5784,8052" coordsize="79,82">
              <o:lock v:ext="edit"/>
              <v:shape id="_x0000_s6365" o:spid="_x0000_s6365" style="position:absolute;left:5784;top:8052;height:82;width:79;" filled="f" stroked="t" coordorigin="5784,8052" coordsize="79,82" path="m5824,8052l5824,813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66" o:spid="_x0000_s6366" o:spt="203" style="position:absolute;left:5784;top:8052;height:82;width:79;" coordorigin="5784,8052" coordsize="79,82">
              <o:lock v:ext="edit"/>
              <v:shape id="_x0000_s6367" o:spid="_x0000_s6367" style="position:absolute;left:5784;top:8052;height:82;width:79;" filled="f" stroked="t" coordorigin="5784,8052" coordsize="79,82" path="m5784,8134l5863,8134,5863,8052,5784,8052,5784,81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68" o:spid="_x0000_s6368" o:spt="203" style="position:absolute;left:5784;top:7810;height:82;width:79;" coordorigin="5784,7810" coordsize="79,82">
              <o:lock v:ext="edit"/>
              <v:shape id="_x0000_s6369" o:spid="_x0000_s6369" style="position:absolute;left:5784;top:7810;height:82;width:79;" filled="f" stroked="t" coordorigin="5784,7810" coordsize="79,82" path="m5824,7810l5824,789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0" o:spid="_x0000_s6370" o:spt="203" style="position:absolute;left:5784;top:7810;height:82;width:79;" coordorigin="5784,7810" coordsize="79,82">
              <o:lock v:ext="edit"/>
              <v:shape id="_x0000_s6371" o:spid="_x0000_s6371" style="position:absolute;left:5784;top:7810;height:82;width:79;" filled="f" stroked="t" coordorigin="5784,7810" coordsize="79,82" path="m5784,7891l5863,7891,5863,7810,5784,7810,5784,789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72" o:spid="_x0000_s6372" o:spt="203" style="position:absolute;left:5782;top:8522;height:79;width:79;" coordorigin="5782,8522" coordsize="79,79">
              <o:lock v:ext="edit"/>
              <v:shape id="_x0000_s6373" o:spid="_x0000_s6373" style="position:absolute;left:5782;top:8522;height:79;width:79;" filled="f" stroked="t" coordorigin="5782,8522" coordsize="79,79" path="m5782,8562l5861,8562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4" o:spid="_x0000_s6374" o:spt="203" style="position:absolute;left:5782;top:8522;height:79;width:79;" coordorigin="5782,8522" coordsize="79,79">
              <o:lock v:ext="edit"/>
              <v:shape id="_x0000_s6375" o:spid="_x0000_s6375" style="position:absolute;left:5782;top:8522;height:79;width:79;" filled="f" stroked="t" coordorigin="5782,8522" coordsize="79,79" path="m5782,8602l5861,8602,5861,8522,5782,8522,5782,8602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76" o:spid="_x0000_s6376" o:spt="203" style="position:absolute;left:5782;top:8278;height:82;width:79;" coordorigin="5782,8278" coordsize="79,82">
              <o:lock v:ext="edit"/>
              <v:shape id="_x0000_s6377" o:spid="_x0000_s6377" style="position:absolute;left:5782;top:8278;height:82;width:79;" filled="f" stroked="t" coordorigin="5782,8278" coordsize="79,82" path="m5821,8278l5821,83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78" o:spid="_x0000_s6378" o:spt="203" style="position:absolute;left:5782;top:8278;height:82;width:79;" coordorigin="5782,8278" coordsize="79,82">
              <o:lock v:ext="edit"/>
              <v:shape id="_x0000_s6379" o:spid="_x0000_s6379" style="position:absolute;left:5782;top:8278;height:82;width:79;" filled="f" stroked="t" coordorigin="5782,8278" coordsize="79,82" path="m5782,8359l5861,8359,5861,8278,5782,8278,5782,835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0" o:spid="_x0000_s6380" o:spt="203" style="position:absolute;left:5782;top:8952;height:82;width:79;" coordorigin="5782,8952" coordsize="79,82">
              <o:lock v:ext="edit"/>
              <v:shape id="_x0000_s6381" o:spid="_x0000_s6381" style="position:absolute;left:5782;top:8952;height:82;width:79;" filled="f" stroked="t" coordorigin="5782,8952" coordsize="79,82" path="m5821,8952l5821,903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82" o:spid="_x0000_s6382" o:spt="203" style="position:absolute;left:5782;top:8952;height:82;width:79;" coordorigin="5782,8952" coordsize="79,82">
              <o:lock v:ext="edit"/>
              <v:shape id="_x0000_s6383" o:spid="_x0000_s6383" style="position:absolute;left:5782;top:8952;height:82;width:79;" filled="f" stroked="t" coordorigin="5782,8952" coordsize="79,82" path="m5782,9034l5861,9034,5861,8952,5782,8952,5782,903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4" o:spid="_x0000_s6384" o:spt="203" style="position:absolute;left:5782;top:8707;height:82;width:79;" coordorigin="5782,8707" coordsize="79,82">
              <o:lock v:ext="edit"/>
              <v:shape id="_x0000_s6385" o:spid="_x0000_s6385" style="position:absolute;left:5782;top:8707;height:82;width:79;" filled="f" stroked="t" coordorigin="5782,8707" coordsize="79,82" path="m5821,8707l5821,878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86" o:spid="_x0000_s6386" o:spt="203" style="position:absolute;left:5782;top:8707;height:82;width:79;" coordorigin="5782,8707" coordsize="79,82">
              <o:lock v:ext="edit"/>
              <v:shape id="_x0000_s6387" o:spid="_x0000_s6387" style="position:absolute;left:5782;top:8707;height:82;width:79;" filled="f" stroked="t" coordorigin="5782,8707" coordsize="79,82" path="m5782,8789l5861,8789,5861,8707,5782,8707,5782,878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88" o:spid="_x0000_s6388" o:spt="203" style="position:absolute;left:5779;top:9396;height:82;width:79;" coordorigin="5779,9396" coordsize="79,82">
              <o:lock v:ext="edit"/>
              <v:shape id="_x0000_s6389" o:spid="_x0000_s6389" style="position:absolute;left:5779;top:9396;height:82;width:79;" filled="f" stroked="t" coordorigin="5779,9396" coordsize="79,82" path="m5819,9396l5819,9478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0" o:spid="_x0000_s6390" o:spt="203" style="position:absolute;left:5779;top:9396;height:82;width:79;" coordorigin="5779,9396" coordsize="79,82">
              <o:lock v:ext="edit"/>
              <v:shape id="_x0000_s6391" o:spid="_x0000_s6391" style="position:absolute;left:5779;top:9396;height:82;width:79;" filled="f" stroked="t" coordorigin="5779,9396" coordsize="79,82" path="m5779,9478l5858,9478,5858,9396,5779,9396,5779,947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92" o:spid="_x0000_s6392" o:spt="203" style="position:absolute;left:5779;top:9151;height:82;width:79;" coordorigin="5779,9151" coordsize="79,82">
              <o:lock v:ext="edit"/>
              <v:shape id="_x0000_s6393" o:spid="_x0000_s6393" style="position:absolute;left:5779;top:9151;height:82;width:79;" filled="f" stroked="t" coordorigin="5779,9151" coordsize="79,82" path="m5819,9151l5819,923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4" o:spid="_x0000_s6394" o:spt="203" style="position:absolute;left:5779;top:9151;height:82;width:79;" coordorigin="5779,9151" coordsize="79,82">
              <o:lock v:ext="edit"/>
              <v:shape id="_x0000_s6395" o:spid="_x0000_s6395" style="position:absolute;left:5779;top:9151;height:82;width:79;" filled="f" stroked="t" coordorigin="5779,9151" coordsize="79,82" path="m5779,9233l5858,9233,5858,9151,5779,9151,5779,923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396" o:spid="_x0000_s6396" o:spt="203" style="position:absolute;left:7603;top:8064;height:82;width:79;" coordorigin="7603,8064" coordsize="79,82">
              <o:lock v:ext="edit"/>
              <v:shape id="_x0000_s6397" o:spid="_x0000_s6397" style="position:absolute;left:7603;top:8064;height:82;width:79;" filled="f" stroked="t" coordorigin="7603,8064" coordsize="79,82" path="m7643,8064l7643,8146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398" o:spid="_x0000_s6398" o:spt="203" style="position:absolute;left:7603;top:8064;height:82;width:79;" coordorigin="7603,8064" coordsize="79,82">
              <o:lock v:ext="edit"/>
              <v:shape id="_x0000_s6399" o:spid="_x0000_s6399" style="position:absolute;left:7603;top:8064;height:82;width:79;" filled="f" stroked="t" coordorigin="7603,8064" coordsize="79,82" path="m7603,8146l7682,8146,7682,8064,7603,8064,7603,8146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0" o:spid="_x0000_s6400" o:spt="203" style="position:absolute;left:7603;top:7819;height:82;width:79;" coordorigin="7603,7819" coordsize="79,82">
              <o:lock v:ext="edit"/>
              <v:shape id="_x0000_s6401" o:spid="_x0000_s6401" style="position:absolute;left:7603;top:7819;height:82;width:79;" filled="f" stroked="t" coordorigin="7603,7819" coordsize="79,82" path="m7643,7819l7643,7901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02" o:spid="_x0000_s6402" o:spt="203" style="position:absolute;left:7603;top:7819;height:82;width:79;" coordorigin="7603,7819" coordsize="79,82">
              <o:lock v:ext="edit"/>
              <v:shape id="_x0000_s6403" o:spid="_x0000_s6403" style="position:absolute;left:7603;top:7819;height:82;width:79;" filled="f" stroked="t" coordorigin="7603,7819" coordsize="79,82" path="m7603,7901l7682,7901,7682,7819,7603,7819,7603,7901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4" o:spid="_x0000_s6404" o:spt="203" style="position:absolute;left:7603;top:8532;height:82;width:79;" coordorigin="7603,8532" coordsize="79,82">
              <o:lock v:ext="edit"/>
              <v:shape id="_x0000_s6405" o:spid="_x0000_s6405" style="position:absolute;left:7603;top:8532;height:82;width:79;" filled="f" stroked="t" coordorigin="7603,8532" coordsize="79,82" path="m7643,8532l7643,8614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06" o:spid="_x0000_s6406" o:spt="203" style="position:absolute;left:7603;top:8532;height:82;width:79;" coordorigin="7603,8532" coordsize="79,82">
              <o:lock v:ext="edit"/>
              <v:shape id="_x0000_s6407" o:spid="_x0000_s6407" style="position:absolute;left:7603;top:8532;height:82;width:79;" filled="f" stroked="t" coordorigin="7603,8532" coordsize="79,82" path="m7603,8614l7682,8614,7682,8532,7603,8532,7603,8614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08" o:spid="_x0000_s6408" o:spt="203" style="position:absolute;left:7601;top:8287;height:82;width:79;" coordorigin="7601,8287" coordsize="79,82">
              <o:lock v:ext="edit"/>
              <v:shape id="_x0000_s6409" o:spid="_x0000_s6409" style="position:absolute;left:7601;top:8287;height:82;width:79;" filled="f" stroked="t" coordorigin="7601,8287" coordsize="79,82" path="m7640,8287l7640,836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0" o:spid="_x0000_s6410" o:spt="203" style="position:absolute;left:7601;top:8287;height:82;width:79;" coordorigin="7601,8287" coordsize="79,82">
              <o:lock v:ext="edit"/>
              <v:shape id="_x0000_s6411" o:spid="_x0000_s6411" style="position:absolute;left:7601;top:8287;height:82;width:79;" filled="f" stroked="t" coordorigin="7601,8287" coordsize="79,82" path="m7601,8369l7680,8369,7680,8287,7601,8287,7601,8369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12" o:spid="_x0000_s6412" o:spt="203" style="position:absolute;left:7601;top:8962;height:82;width:79;" coordorigin="7601,8962" coordsize="79,82">
              <o:lock v:ext="edit"/>
              <v:shape id="_x0000_s6413" o:spid="_x0000_s6413" style="position:absolute;left:7601;top:8962;height:82;width:79;" filled="f" stroked="t" coordorigin="7601,8962" coordsize="79,82" path="m7640,8962l7640,9043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4" o:spid="_x0000_s6414" o:spt="203" style="position:absolute;left:7601;top:8962;height:82;width:79;" coordorigin="7601,8962" coordsize="79,82">
              <o:lock v:ext="edit"/>
              <v:shape id="_x0000_s6415" o:spid="_x0000_s6415" style="position:absolute;left:7601;top:8962;height:82;width:79;" filled="f" stroked="t" coordorigin="7601,8962" coordsize="79,82" path="m7601,9043l7680,9043,7680,8962,7601,8962,7601,9043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16" o:spid="_x0000_s6416" o:spt="203" style="position:absolute;left:7601;top:8719;height:79;width:79;" coordorigin="7601,8719" coordsize="79,79">
              <o:lock v:ext="edit"/>
              <v:shape id="_x0000_s6417" o:spid="_x0000_s6417" style="position:absolute;left:7601;top:8719;height:79;width:79;" filled="f" stroked="t" coordorigin="7601,8719" coordsize="79,79" path="m7601,8759l7680,8759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18" o:spid="_x0000_s6418" o:spt="203" style="position:absolute;left:7601;top:8719;height:79;width:79;" coordorigin="7601,8719" coordsize="79,79">
              <o:lock v:ext="edit"/>
              <v:shape id="_x0000_s6419" o:spid="_x0000_s6419" style="position:absolute;left:7601;top:8719;height:79;width:79;" filled="f" stroked="t" coordorigin="7601,8719" coordsize="79,79" path="m7601,8798l7680,8798,7680,8719,7601,8719,7601,8798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20" o:spid="_x0000_s6420" o:spt="203" style="position:absolute;left:7598;top:9408;height:82;width:79;" coordorigin="7598,9408" coordsize="79,82">
              <o:lock v:ext="edit"/>
              <v:shape id="_x0000_s6421" o:spid="_x0000_s6421" style="position:absolute;left:7598;top:9408;height:82;width:79;" filled="f" stroked="t" coordorigin="7598,9408" coordsize="79,82" path="m7638,9408l7638,9490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22" o:spid="_x0000_s6422" o:spt="203" style="position:absolute;left:7598;top:9408;height:82;width:79;" coordorigin="7598,9408" coordsize="79,82">
              <o:lock v:ext="edit"/>
              <v:shape id="_x0000_s6423" o:spid="_x0000_s6423" style="position:absolute;left:7598;top:9408;height:82;width:79;" filled="f" stroked="t" coordorigin="7598,9408" coordsize="79,82" path="m7598,9490l7678,9490,7678,9408,7598,9408,7598,9490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  <v:group id="_x0000_s6424" o:spid="_x0000_s6424" o:spt="203" style="position:absolute;left:7598;top:9163;height:82;width:79;" coordorigin="7598,9163" coordsize="79,82">
              <o:lock v:ext="edit"/>
              <v:shape id="_x0000_s6425" o:spid="_x0000_s6425" style="position:absolute;left:7598;top:9163;height:82;width:79;" filled="f" stroked="t" coordorigin="7598,9163" coordsize="79,82" path="m7638,9163l7638,9245e">
                <v:path arrowok="t"/>
                <v:fill on="f" focussize="0,0"/>
                <v:stroke weight="4.06pt" color="#FFFFFF"/>
                <v:imagedata o:title=""/>
                <o:lock v:ext="edit"/>
              </v:shape>
            </v:group>
            <v:group id="_x0000_s6426" o:spid="_x0000_s6426" o:spt="203" style="position:absolute;left:7598;top:9163;height:82;width:79;" coordorigin="7598,9163" coordsize="79,82">
              <o:lock v:ext="edit"/>
              <v:shape id="_x0000_s6427" o:spid="_x0000_s6427" style="position:absolute;left:7598;top:9163;height:82;width:79;" filled="f" stroked="t" coordorigin="7598,9163" coordsize="79,82" path="m7598,9245l7678,9245,7678,9163,7598,9163,7598,9245xe">
                <v:path arrowok="t"/>
                <v:fill on="f" focussize="0,0"/>
                <v:stroke weight="0.211023622047244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30" w:after="0" w:line="240" w:lineRule="auto"/>
        <w:ind w:right="132"/>
        <w:jc w:val="both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</w:p>
    <w:p>
      <w:pPr>
        <w:spacing w:before="6" w:after="0" w:line="206" w:lineRule="exact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5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)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00" w:bottom="280" w:left="700" w:header="720" w:footer="720" w:gutter="0"/>
          <w:cols w:equalWidth="0" w:num="2">
            <w:col w:w="4976" w:space="718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5554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AS113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8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3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W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           </w:t>
      </w:r>
      <w:r>
        <w:rPr>
          <w:rFonts w:ascii="Arial" w:hAnsi="Arial" w:eastAsia="Arial" w:cs="Arial"/>
          <w:color w:val="2268AE"/>
          <w:spacing w:val="-10"/>
          <w:w w:val="100"/>
          <w:sz w:val="24"/>
          <w:szCs w:val="24"/>
          <w:u w:val="single" w:color="2268AE"/>
        </w:rPr>
        <w:t xml:space="preserve"> 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PD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(P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E)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648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Bl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pict>
          <v:group id="_x0000_s6428" o:spid="_x0000_s6428" o:spt="203" style="position:absolute;left:0pt;margin-left:47.3pt;margin-top:5.95pt;height:341.05pt;width:510.95pt;mso-position-horizontal-relative:page;z-index:-9216;mso-width-relative:page;mso-height-relative:page;" coordorigin="919,454" coordsize="10220,6821">
            <o:lock v:ext="edit"/>
            <v:group id="_x0000_s6429" o:spid="_x0000_s6429" o:spt="203" style="position:absolute;left:1673;top:459;height:6811;width:8712;" coordorigin="1673,459" coordsize="8712,6811">
              <o:lock v:ext="edit"/>
              <v:shape id="_x0000_s6430" o:spid="_x0000_s6430" style="position:absolute;left:1673;top:459;height:6811;width:8712;" fillcolor="#FFF7CE" filled="t" stroked="f" coordorigin="1673,459" coordsize="8712,6811" path="m1673,7270l10385,7270,10385,459,1673,459,1673,7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31" o:spid="_x0000_s6431" o:spt="203" style="position:absolute;left:1673;top:459;height:6811;width:8712;" coordorigin="1673,459" coordsize="8712,6811">
              <o:lock v:ext="edit"/>
              <v:shape id="_x0000_s6432" o:spid="_x0000_s6432" style="position:absolute;left:1673;top:459;height:6811;width:8712;" filled="f" stroked="t" coordorigin="1673,459" coordsize="8712,6811" path="m1673,7270l10385,7270,10385,459,1673,459,1673,7270xe">
                <v:path arrowok="t"/>
                <v:fill on="f" focussize="0,0"/>
                <v:stroke weight="0.513307086614173pt" color="#FFCC00"/>
                <v:imagedata o:title=""/>
                <o:lock v:ext="edit"/>
              </v:shape>
            </v:group>
            <v:group id="_x0000_s6433" o:spid="_x0000_s6433" o:spt="203" style="position:absolute;left:5998;top:5907;height:370;width:322;" coordorigin="5998,5907" coordsize="322,370">
              <o:lock v:ext="edit"/>
              <v:shape id="_x0000_s6434" o:spid="_x0000_s6434" style="position:absolute;left:5998;top:5907;height:370;width:322;" fillcolor="#FFF7CE" filled="t" stroked="f" coordorigin="5998,5907" coordsize="322,370" path="m6319,5907l5998,6092,6319,6277,6319,59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35" o:spid="_x0000_s6435" o:spt="203" style="position:absolute;left:5998;top:5907;height:370;width:322;" coordorigin="5998,5907" coordsize="322,370">
              <o:lock v:ext="edit"/>
              <v:shape id="_x0000_s6436" o:spid="_x0000_s6436" style="position:absolute;left:5998;top:5907;height:370;width:322;" filled="f" stroked="t" coordorigin="5998,5907" coordsize="322,370" path="m6319,6277l6319,5907,5998,6092,6319,627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37" o:spid="_x0000_s6437" o:spt="203" style="position:absolute;left:6319;top:6001;height:2;width:312;" coordorigin="6319,6001" coordsize="312,2">
              <o:lock v:ext="edit"/>
              <v:shape id="_x0000_s6438" o:spid="_x0000_s6438" style="position:absolute;left:6319;top:6001;height:2;width:312;" filled="f" stroked="t" coordorigin="6319,6001" coordsize="312,0" path="m6319,6001l6631,600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39" o:spid="_x0000_s6439" o:spt="203" style="position:absolute;left:6319;top:6186;height:2;width:46;" coordorigin="6319,6186" coordsize="46,2">
              <o:lock v:ext="edit"/>
              <v:shape id="_x0000_s6440" o:spid="_x0000_s6440" style="position:absolute;left:6319;top:6186;height:2;width:46;" filled="f" stroked="t" coordorigin="6319,6186" coordsize="46,0" path="m6319,6186l6365,618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1" o:spid="_x0000_s6441" o:spt="203" style="position:absolute;left:5738;top:6092;height:2;width:254;" coordorigin="5738,6092" coordsize="254,2">
              <o:lock v:ext="edit"/>
              <v:shape id="_x0000_s6442" o:spid="_x0000_s6442" style="position:absolute;left:5738;top:6092;height:2;width:254;" filled="f" stroked="t" coordorigin="5738,6092" coordsize="254,0" path="m5738,6092l5993,609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3" o:spid="_x0000_s6443" o:spt="203" style="position:absolute;left:4070;top:4962;height:370;width:322;" coordorigin="4070,4962" coordsize="322,370">
              <o:lock v:ext="edit"/>
              <v:shape id="_x0000_s6444" o:spid="_x0000_s6444" style="position:absolute;left:4070;top:4962;height:370;width:322;" fillcolor="#FFF7CE" filled="t" stroked="f" coordorigin="4070,4962" coordsize="322,370" path="m4070,4962l4070,5331,4392,5146,4070,49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45" o:spid="_x0000_s6445" o:spt="203" style="position:absolute;left:4070;top:4962;height:370;width:322;" coordorigin="4070,4962" coordsize="322,370">
              <o:lock v:ext="edit"/>
              <v:shape id="_x0000_s6446" o:spid="_x0000_s6446" style="position:absolute;left:4070;top:4962;height:370;width:322;" filled="f" stroked="t" coordorigin="4070,4962" coordsize="322,370" path="m4070,5331l4070,4962,4392,5146,4070,533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7" o:spid="_x0000_s6447" o:spt="203" style="position:absolute;left:3660;top:5055;height:2;width:410;" coordorigin="3660,5055" coordsize="410,2">
              <o:lock v:ext="edit"/>
              <v:shape id="_x0000_s6448" o:spid="_x0000_s6448" style="position:absolute;left:3660;top:5055;height:2;width:410;" filled="f" stroked="t" coordorigin="3660,5055" coordsize="410,0" path="m3660,5055l4070,505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49" o:spid="_x0000_s6449" o:spt="203" style="position:absolute;left:4022;top:5240;height:2;width:48;" coordorigin="4022,5240" coordsize="48,2">
              <o:lock v:ext="edit"/>
              <v:shape id="_x0000_s6450" o:spid="_x0000_s6450" style="position:absolute;left:4022;top:5240;height:2;width:48;" filled="f" stroked="t" coordorigin="4022,5240" coordsize="48,0" path="m4070,5240l4022,524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51" o:spid="_x0000_s6451" o:spt="203" style="position:absolute;left:4397;top:5146;height:2;width:89;" coordorigin="4397,5146" coordsize="89,2">
              <o:lock v:ext="edit"/>
              <v:shape id="_x0000_s6452" o:spid="_x0000_s6452" style="position:absolute;left:4397;top:5146;height:2;width:89;" filled="f" stroked="t" coordorigin="4397,5146" coordsize="89,0" path="m4397,5146l4486,514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53" o:spid="_x0000_s6453" o:spt="203" style="position:absolute;left:4154;top:2041;height:48;width:98;" coordorigin="4154,2041" coordsize="98,48">
              <o:lock v:ext="edit"/>
              <v:shape id="_x0000_s6454" o:spid="_x0000_s6454" style="position:absolute;left:4154;top:2041;height:48;width:98;" fillcolor="#FFF7CE" filled="t" stroked="f" coordorigin="4154,2041" coordsize="98,48" path="m4253,2041l4154,2041,4202,2089,4253,20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55" o:spid="_x0000_s6455" o:spt="203" style="position:absolute;left:4154;top:2041;height:48;width:98;" coordorigin="4154,2041" coordsize="98,48">
              <o:lock v:ext="edit"/>
              <v:shape id="_x0000_s6456" o:spid="_x0000_s6456" style="position:absolute;left:4154;top:2041;height:48;width:98;" filled="f" stroked="t" coordorigin="4154,2041" coordsize="98,48" path="m4253,2041l4154,2041,4202,2089,4253,204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57" o:spid="_x0000_s6457" o:spt="203" style="position:absolute;left:2993;top:5523;height:74;width:149;" coordorigin="2993,5523" coordsize="149,74">
              <o:lock v:ext="edit"/>
              <v:shape id="_x0000_s6458" o:spid="_x0000_s6458" style="position:absolute;left:2993;top:5523;height:74;width:149;" fillcolor="#DBEEF3" filled="t" stroked="f" coordorigin="2993,5523" coordsize="149,74" path="m3142,5523l2993,5523,3067,5598,3142,55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59" o:spid="_x0000_s6459" o:spt="203" style="position:absolute;left:2993;top:5523;height:74;width:149;" coordorigin="2993,5523" coordsize="149,74">
              <o:lock v:ext="edit"/>
              <v:shape id="_x0000_s6460" o:spid="_x0000_s6460" style="position:absolute;left:2993;top:5523;height:74;width:149;" filled="f" stroked="t" coordorigin="2993,5523" coordsize="149,74" path="m3142,5523l2993,5523,3067,5598,3142,5523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1" o:spid="_x0000_s6461" o:spt="203" style="position:absolute;left:3067;top:5403;height:120;width:2;" coordorigin="3067,5403" coordsize="2,120">
              <o:lock v:ext="edit"/>
              <v:shape id="_x0000_s6462" o:spid="_x0000_s6462" style="position:absolute;left:3067;top:5403;height:120;width:2;" filled="f" stroked="t" coordorigin="3067,5403" coordsize="0,120" path="m3067,5403l3067,552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3" o:spid="_x0000_s6463" o:spt="203" style="position:absolute;left:6833;top:6282;height:72;width:149;" coordorigin="6833,6282" coordsize="149,72">
              <o:lock v:ext="edit"/>
              <v:shape id="_x0000_s6464" o:spid="_x0000_s6464" style="position:absolute;left:6833;top:6282;height:72;width:149;" fillcolor="#FFF7CE" filled="t" stroked="f" coordorigin="6833,6282" coordsize="149,72" path="m6982,6282l6833,6282,6907,6354,6982,62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65" o:spid="_x0000_s6465" o:spt="203" style="position:absolute;left:6833;top:6282;height:72;width:149;" coordorigin="6833,6282" coordsize="149,72">
              <o:lock v:ext="edit"/>
              <v:shape id="_x0000_s6466" o:spid="_x0000_s6466" style="position:absolute;left:6833;top:6282;height:72;width:149;" filled="f" stroked="t" coordorigin="6833,6282" coordsize="149,72" path="m6833,6282l6982,6282,6907,6354,6833,6282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7" o:spid="_x0000_s6467" o:spt="203" style="position:absolute;left:6907;top:6147;height:134;width:2;" coordorigin="6907,6147" coordsize="2,134">
              <o:lock v:ext="edit"/>
              <v:shape id="_x0000_s6468" o:spid="_x0000_s6468" style="position:absolute;left:6907;top:6147;height:134;width:2;" filled="f" stroked="t" coordorigin="6907,6147" coordsize="0,134" path="m6907,6147l6907,628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69" o:spid="_x0000_s6469" o:spt="203" style="position:absolute;left:934;top:3464;height:199;width:689;" coordorigin="934,3464" coordsize="689,199">
              <o:lock v:ext="edit"/>
              <v:shape id="_x0000_s6470" o:spid="_x0000_s6470" style="position:absolute;left:934;top:3464;height:199;width:689;" fillcolor="#C6D8F0" filled="t" stroked="f" coordorigin="934,3464" coordsize="689,199" path="m934,3663l1622,3663,1622,3464,934,3464,934,36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71" o:spid="_x0000_s6471" o:spt="203" style="position:absolute;left:934;top:3464;height:199;width:689;" coordorigin="934,3464" coordsize="689,199">
              <o:lock v:ext="edit"/>
              <v:shape id="_x0000_s6472" o:spid="_x0000_s6472" style="position:absolute;left:934;top:3464;height:199;width:689;" filled="f" stroked="t" coordorigin="934,3464" coordsize="689,199" path="m934,3663l1622,3663,1622,3464,934,3464,934,366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73" o:spid="_x0000_s6473" o:spt="203" style="position:absolute;left:2952;top:858;height:862;width:2;" coordorigin="2952,858" coordsize="2,862">
              <o:lock v:ext="edit"/>
              <v:shape id="_x0000_s6474" o:spid="_x0000_s6474" style="position:absolute;left:2952;top:858;height:862;width:2;" filled="f" stroked="t" coordorigin="2952,858" coordsize="0,862" path="m2952,858l2952,171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75" o:spid="_x0000_s6475" o:spt="203" style="position:absolute;left:2921;top:1270;height:60;width:62;" coordorigin="2921,1270" coordsize="62,60">
              <o:lock v:ext="edit"/>
              <v:shape id="_x0000_s6476" o:spid="_x0000_s6476" style="position:absolute;left:2921;top:1270;height:60;width:62;" fillcolor="#000000" filled="t" stroked="f" coordorigin="2921,1270" coordsize="62,60" path="m2952,1270l2921,1330,2983,1330,2952,1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77" o:spid="_x0000_s6477" o:spt="203" style="position:absolute;left:2921;top:1270;height:60;width:62;" coordorigin="2921,1270" coordsize="62,60">
              <o:lock v:ext="edit"/>
              <v:shape id="_x0000_s6478" o:spid="_x0000_s6478" style="position:absolute;left:2921;top:1270;height:60;width:62;" filled="f" stroked="t" coordorigin="2921,1270" coordsize="62,60" path="m2952,1330l2921,1330,2952,1270,2983,1330,2952,133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79" o:spid="_x0000_s6479" o:spt="203" style="position:absolute;left:2906;top:1246;height:46;width:91;" coordorigin="2906,1246" coordsize="91,46">
              <o:lock v:ext="edit"/>
              <v:shape id="_x0000_s6480" o:spid="_x0000_s6480" style="position:absolute;left:2906;top:1246;height:46;width:91;" filled="f" stroked="t" coordorigin="2906,1246" coordsize="91,46" path="m2906,1246l2906,1270,2998,1270,2998,129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481" o:spid="_x0000_s6481" o:spt="203" style="position:absolute;left:10435;top:5689;height:197;width:689;" coordorigin="10435,5689" coordsize="689,197">
              <o:lock v:ext="edit"/>
              <v:shape id="_x0000_s6482" o:spid="_x0000_s6482" style="position:absolute;left:10435;top:5689;height:197;width:689;" fillcolor="#C6D8F0" filled="t" stroked="f" coordorigin="10435,5689" coordsize="689,197" path="m10435,5886l11124,5886,11124,5689,10435,5689,10435,58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83" o:spid="_x0000_s6483" o:spt="203" style="position:absolute;left:10435;top:5689;height:197;width:689;" coordorigin="10435,5689" coordsize="689,197">
              <o:lock v:ext="edit"/>
              <v:shape id="_x0000_s6484" o:spid="_x0000_s6484" style="position:absolute;left:10435;top:5689;height:197;width:689;" filled="f" stroked="t" coordorigin="10435,5689" coordsize="689,197" path="m10435,5886l11124,5886,11124,5689,10435,5689,10435,588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85" o:spid="_x0000_s6485" o:spt="203" style="position:absolute;left:10435;top:3618;height:197;width:689;" coordorigin="10435,3618" coordsize="689,197">
              <o:lock v:ext="edit"/>
              <v:shape id="_x0000_s6486" o:spid="_x0000_s6486" style="position:absolute;left:10435;top:3618;height:197;width:689;" fillcolor="#C6D8F0" filled="t" stroked="f" coordorigin="10435,3618" coordsize="689,197" path="m10435,3814l11124,3814,11124,3618,10435,3618,10435,38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87" o:spid="_x0000_s6487" o:spt="203" style="position:absolute;left:10435;top:3618;height:197;width:689;" coordorigin="10435,3618" coordsize="689,197">
              <o:lock v:ext="edit"/>
              <v:shape id="_x0000_s6488" o:spid="_x0000_s6488" style="position:absolute;left:10435;top:3618;height:197;width:689;" filled="f" stroked="t" coordorigin="10435,3618" coordsize="689,197" path="m10435,3814l11124,3814,11124,3618,10435,3618,10435,381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89" o:spid="_x0000_s6489" o:spt="203" style="position:absolute;left:10435;top:4002;height:197;width:689;" coordorigin="10435,4002" coordsize="689,197">
              <o:lock v:ext="edit"/>
              <v:shape id="_x0000_s6490" o:spid="_x0000_s6490" style="position:absolute;left:10435;top:4002;height:197;width:689;" fillcolor="#C6D8F0" filled="t" stroked="f" coordorigin="10435,4002" coordsize="689,197" path="m10435,4198l11124,4198,11124,4002,10435,4002,10435,4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1" o:spid="_x0000_s6491" o:spt="203" style="position:absolute;left:10435;top:4002;height:197;width:689;" coordorigin="10435,4002" coordsize="689,197">
              <o:lock v:ext="edit"/>
              <v:shape id="_x0000_s6492" o:spid="_x0000_s6492" style="position:absolute;left:10435;top:4002;height:197;width:689;" filled="f" stroked="t" coordorigin="10435,4002" coordsize="689,197" path="m10435,4198l11124,4198,11124,4002,10435,4002,10435,41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93" o:spid="_x0000_s6493" o:spt="203" style="position:absolute;left:934;top:1942;height:197;width:689;" coordorigin="934,1942" coordsize="689,197">
              <o:lock v:ext="edit"/>
              <v:shape id="_x0000_s6494" o:spid="_x0000_s6494" style="position:absolute;left:934;top:1942;height:197;width:689;" fillcolor="#C6D8F0" filled="t" stroked="f" coordorigin="934,1942" coordsize="689,197" path="m934,2139l1622,2139,1622,1942,934,1942,934,21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5" o:spid="_x0000_s6495" o:spt="203" style="position:absolute;left:934;top:1942;height:197;width:689;" coordorigin="934,1942" coordsize="689,197">
              <o:lock v:ext="edit"/>
              <v:shape id="_x0000_s6496" o:spid="_x0000_s6496" style="position:absolute;left:934;top:1942;height:197;width:689;" filled="f" stroked="t" coordorigin="934,1942" coordsize="689,197" path="m934,2139l1622,2139,1622,1942,934,1942,934,2139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497" o:spid="_x0000_s6497" o:spt="203" style="position:absolute;left:10435;top:5343;height:197;width:689;" coordorigin="10435,5343" coordsize="689,197">
              <o:lock v:ext="edit"/>
              <v:shape id="_x0000_s6498" o:spid="_x0000_s6498" style="position:absolute;left:10435;top:5343;height:197;width:689;" fillcolor="#C6D8F0" filled="t" stroked="f" coordorigin="10435,5343" coordsize="689,197" path="m10435,5540l11124,5540,11124,5343,10435,5343,10435,554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499" o:spid="_x0000_s6499" o:spt="203" style="position:absolute;left:10435;top:5343;height:197;width:689;" coordorigin="10435,5343" coordsize="689,197">
              <o:lock v:ext="edit"/>
              <v:shape id="_x0000_s6500" o:spid="_x0000_s6500" style="position:absolute;left:10435;top:5343;height:197;width:689;" filled="f" stroked="t" coordorigin="10435,5343" coordsize="689,197" path="m10435,5540l11124,5540,11124,5343,10435,5343,10435,554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1" o:spid="_x0000_s6501" o:spt="203" style="position:absolute;left:934;top:3901;height:197;width:689;" coordorigin="934,3901" coordsize="689,197">
              <o:lock v:ext="edit"/>
              <v:shape id="_x0000_s6502" o:spid="_x0000_s6502" style="position:absolute;left:934;top:3901;height:197;width:689;" fillcolor="#C6D8F0" filled="t" stroked="f" coordorigin="934,3901" coordsize="689,197" path="m934,4098l1622,4098,1622,3901,934,3901,934,40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03" o:spid="_x0000_s6503" o:spt="203" style="position:absolute;left:934;top:3901;height:197;width:689;" coordorigin="934,3901" coordsize="689,197">
              <o:lock v:ext="edit"/>
              <v:shape id="_x0000_s6504" o:spid="_x0000_s6504" style="position:absolute;left:934;top:3901;height:197;width:689;" filled="f" stroked="t" coordorigin="934,3901" coordsize="689,197" path="m934,4098l1622,4098,1622,3901,934,3901,934,40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5" o:spid="_x0000_s6505" o:spt="203" style="position:absolute;left:934;top:759;height:197;width:689;" coordorigin="934,759" coordsize="689,197">
              <o:lock v:ext="edit"/>
              <v:shape id="_x0000_s6506" o:spid="_x0000_s6506" style="position:absolute;left:934;top:759;height:197;width:689;" fillcolor="#C6D8F0" filled="t" stroked="f" coordorigin="934,759" coordsize="689,197" path="m934,956l1622,956,1622,759,934,759,934,9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07" o:spid="_x0000_s6507" o:spt="203" style="position:absolute;left:934;top:759;height:197;width:689;" coordorigin="934,759" coordsize="689,197">
              <o:lock v:ext="edit"/>
              <v:shape id="_x0000_s6508" o:spid="_x0000_s6508" style="position:absolute;left:934;top:759;height:197;width:689;" filled="f" stroked="t" coordorigin="934,759" coordsize="689,197" path="m934,956l1622,956,1622,759,934,759,934,95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09" o:spid="_x0000_s6509" o:spt="203" style="position:absolute;left:10435;top:2139;height:197;width:689;" coordorigin="10435,2139" coordsize="689,197">
              <o:lock v:ext="edit"/>
              <v:shape id="_x0000_s6510" o:spid="_x0000_s6510" style="position:absolute;left:10435;top:2139;height:197;width:689;" fillcolor="#C6D8F0" filled="t" stroked="f" coordorigin="10435,2139" coordsize="689,197" path="m10435,2336l11124,2336,11124,2139,10435,2139,10435,23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11" o:spid="_x0000_s6511" o:spt="203" style="position:absolute;left:10435;top:2139;height:197;width:689;" coordorigin="10435,2139" coordsize="689,197">
              <o:lock v:ext="edit"/>
              <v:shape id="_x0000_s6512" o:spid="_x0000_s6512" style="position:absolute;left:10435;top:2139;height:197;width:689;" filled="f" stroked="t" coordorigin="10435,2139" coordsize="689,197" path="m10435,2336l11124,2336,11124,2139,10435,2139,10435,233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3" o:spid="_x0000_s6513" o:spt="203" style="position:absolute;left:10435;top:759;height:197;width:689;" coordorigin="10435,759" coordsize="689,197">
              <o:lock v:ext="edit"/>
              <v:shape id="_x0000_s6514" o:spid="_x0000_s6514" style="position:absolute;left:10435;top:759;height:197;width:689;" fillcolor="#C6D8F0" filled="t" stroked="f" coordorigin="10435,759" coordsize="689,197" path="m10435,956l11124,956,11124,759,10435,759,10435,9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15" o:spid="_x0000_s6515" o:spt="203" style="position:absolute;left:10435;top:759;height:197;width:689;" coordorigin="10435,759" coordsize="689,197">
              <o:lock v:ext="edit"/>
              <v:shape id="_x0000_s6516" o:spid="_x0000_s6516" style="position:absolute;left:10435;top:759;height:197;width:689;" filled="f" stroked="t" coordorigin="10435,759" coordsize="689,197" path="m10435,956l11124,956,11124,759,10435,759,10435,95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7" o:spid="_x0000_s6517" o:spt="203" style="position:absolute;left:1622;top:853;height:5;width:4675;" coordorigin="1622,853" coordsize="4675,5">
              <o:lock v:ext="edit"/>
              <v:shape id="_x0000_s6518" o:spid="_x0000_s6518" style="position:absolute;left:1622;top:853;height:5;width:4675;" filled="f" stroked="t" coordorigin="1622,853" coordsize="4675,5" path="m1622,858l629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19" o:spid="_x0000_s6519" o:spt="203" style="position:absolute;left:934;top:5835;height:197;width:689;" coordorigin="934,5835" coordsize="689,197">
              <o:lock v:ext="edit"/>
              <v:shape id="_x0000_s6520" o:spid="_x0000_s6520" style="position:absolute;left:934;top:5835;height:197;width:689;" fillcolor="#C6D8F0" filled="t" stroked="f" coordorigin="934,5835" coordsize="689,197" path="m934,6032l1622,6032,1622,5835,934,5835,934,60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21" o:spid="_x0000_s6521" o:spt="203" style="position:absolute;left:934;top:5835;height:197;width:689;" coordorigin="934,5835" coordsize="689,197">
              <o:lock v:ext="edit"/>
              <v:shape id="_x0000_s6522" o:spid="_x0000_s6522" style="position:absolute;left:934;top:5835;height:197;width:689;" filled="f" stroked="t" coordorigin="934,5835" coordsize="689,197" path="m934,6032l1622,6032,1622,5835,934,5835,934,603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3" o:spid="_x0000_s6523" o:spt="203" style="position:absolute;left:934;top:2391;height:197;width:689;" coordorigin="934,2391" coordsize="689,197">
              <o:lock v:ext="edit"/>
              <v:shape id="_x0000_s6524" o:spid="_x0000_s6524" style="position:absolute;left:934;top:2391;height:197;width:689;" fillcolor="#C6D8F0" filled="t" stroked="f" coordorigin="934,2391" coordsize="689,197" path="m934,2588l1622,2588,1622,2391,934,2391,934,25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25" o:spid="_x0000_s6525" o:spt="203" style="position:absolute;left:934;top:2391;height:197;width:689;" coordorigin="934,2391" coordsize="689,197">
              <o:lock v:ext="edit"/>
              <v:shape id="_x0000_s6526" o:spid="_x0000_s6526" style="position:absolute;left:934;top:2391;height:197;width:689;" filled="f" stroked="t" coordorigin="934,2391" coordsize="689,197" path="m934,2588l1622,2588,1622,2391,934,2391,934,25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7" o:spid="_x0000_s6527" o:spt="203" style="position:absolute;left:6576;top:853;height:202;width:168;" coordorigin="6576,853" coordsize="168,202">
              <o:lock v:ext="edit"/>
              <v:shape id="_x0000_s6528" o:spid="_x0000_s6528" style="position:absolute;left:6576;top:853;height:202;width:168;" filled="f" stroked="t" coordorigin="6576,853" coordsize="168,202" path="m6576,853l6744,853,6744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29" o:spid="_x0000_s6529" o:spt="203" style="position:absolute;left:6744;top:889;height:166;width:2;" coordorigin="6744,889" coordsize="2,166">
              <o:lock v:ext="edit"/>
              <v:shape id="_x0000_s6530" o:spid="_x0000_s6530" style="position:absolute;left:6744;top:889;height:166;width:2;" filled="f" stroked="t" coordorigin="6744,889" coordsize="0,166" path="m6744,889l6744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1" o:spid="_x0000_s6531" o:spt="203" style="position:absolute;left:6576;top:1098;height:425;width:334;" coordorigin="6576,1098" coordsize="334,425">
              <o:lock v:ext="edit"/>
              <v:shape id="_x0000_s6532" o:spid="_x0000_s6532" style="position:absolute;left:6576;top:1098;height:425;width:334;" filled="f" stroked="t" coordorigin="6576,1098" coordsize="334,425" path="m6576,1522l6576,1098,6910,10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3" o:spid="_x0000_s6533" o:spt="203" style="position:absolute;left:6910;top:853;height:202;width:278;" coordorigin="6910,853" coordsize="278,202">
              <o:lock v:ext="edit"/>
              <v:shape id="_x0000_s6534" o:spid="_x0000_s6534" style="position:absolute;left:6910;top:853;height:202;width:278;" filled="f" stroked="t" coordorigin="6910,853" coordsize="278,202" path="m6910,1054l6910,853,718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5" o:spid="_x0000_s6535" o:spt="203" style="position:absolute;left:6298;top:853;height:202;width:278;" coordorigin="6298,853" coordsize="278,202">
              <o:lock v:ext="edit"/>
              <v:shape id="_x0000_s6536" o:spid="_x0000_s6536" style="position:absolute;left:6298;top:853;height:202;width:278;" filled="f" stroked="t" coordorigin="6298,853" coordsize="278,202" path="m6576,1054l6576,853,6298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7" o:spid="_x0000_s6537" o:spt="203" style="position:absolute;left:6859;top:1054;height:2;width:101;" coordorigin="6859,1054" coordsize="101,2">
              <o:lock v:ext="edit"/>
              <v:shape id="_x0000_s6538" o:spid="_x0000_s6538" style="position:absolute;left:6859;top:1054;height:2;width:101;" filled="f" stroked="t" coordorigin="6859,1054" coordsize="101,0" path="m6960,1054l6859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39" o:spid="_x0000_s6539" o:spt="203" style="position:absolute;left:6694;top:1054;height:2;width:98;" coordorigin="6694,1054" coordsize="98,2">
              <o:lock v:ext="edit"/>
              <v:shape id="_x0000_s6540" o:spid="_x0000_s6540" style="position:absolute;left:6694;top:1054;height:2;width:98;" filled="f" stroked="t" coordorigin="6694,1054" coordsize="98,0" path="m6694,1054l6792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1" o:spid="_x0000_s6541" o:spt="203" style="position:absolute;left:6526;top:1054;height:2;width:101;" coordorigin="6526,1054" coordsize="101,2">
              <o:lock v:ext="edit"/>
              <v:shape id="_x0000_s6542" o:spid="_x0000_s6542" style="position:absolute;left:6526;top:1054;height:2;width:101;" filled="f" stroked="t" coordorigin="6526,1054" coordsize="101,0" path="m6526,1054l6626,105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3" o:spid="_x0000_s6543" o:spt="203" style="position:absolute;left:6698;top:879;height:91;width:89;" coordorigin="6698,879" coordsize="89,91">
              <o:lock v:ext="edit"/>
              <v:shape id="_x0000_s6544" o:spid="_x0000_s6544" style="position:absolute;left:6698;top:879;height:91;width:89;" fillcolor="#000000" filled="t" stroked="f" coordorigin="6698,879" coordsize="89,91" path="m6744,879l6698,970,6787,970,6744,87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45" o:spid="_x0000_s6545" o:spt="203" style="position:absolute;left:6698;top:879;height:91;width:89;" coordorigin="6698,879" coordsize="89,91">
              <o:lock v:ext="edit"/>
              <v:shape id="_x0000_s6546" o:spid="_x0000_s6546" style="position:absolute;left:6698;top:879;height:91;width:89;" filled="f" stroked="t" coordorigin="6698,879" coordsize="89,91" path="m6698,970l6744,879,6787,970,6698,9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7" o:spid="_x0000_s6547" o:spt="203" style="position:absolute;left:9554;top:4052;height:98;width:245;" coordorigin="9554,4052" coordsize="245,98">
              <o:lock v:ext="edit"/>
              <v:shape id="_x0000_s6548" o:spid="_x0000_s6548" style="position:absolute;left:9554;top:4052;height:98;width:245;" filled="f" stroked="t" coordorigin="9554,4052" coordsize="245,98" path="m9554,4100l9574,4052,9614,4150,9658,4052,9698,4150,9739,4052,9780,4150,9799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49" o:spid="_x0000_s6549" o:spt="203" style="position:absolute;left:9799;top:4100;height:2;width:636;" coordorigin="9799,4100" coordsize="636,2">
              <o:lock v:ext="edit"/>
              <v:shape id="_x0000_s6550" o:spid="_x0000_s6550" style="position:absolute;left:9799;top:4100;height:2;width:636;" filled="f" stroked="t" coordorigin="9799,4100" coordsize="636,0" path="m9799,4100l10435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51" o:spid="_x0000_s6551" o:spt="203" style="position:absolute;left:9631;top:2602;height:79;width:156;" coordorigin="9631,2602" coordsize="156,79">
              <o:lock v:ext="edit"/>
              <v:shape id="_x0000_s6552" o:spid="_x0000_s6552" style="position:absolute;left:9631;top:2602;height:79;width:156;" fillcolor="#FFF7CE" filled="t" stroked="f" coordorigin="9631,2602" coordsize="156,79" path="m9787,2602l9631,2602,9710,2682,9787,26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53" o:spid="_x0000_s6553" o:spt="203" style="position:absolute;left:9631;top:2602;height:79;width:156;" coordorigin="9631,2602" coordsize="156,79">
              <o:lock v:ext="edit"/>
              <v:shape id="_x0000_s6554" o:spid="_x0000_s6554" style="position:absolute;left:9631;top:2602;height:79;width:156;" filled="f" stroked="t" coordorigin="9631,2602" coordsize="156,79" path="m9787,2602l9631,2602,9710,2682,9787,2602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55" o:spid="_x0000_s6555" o:spt="203" style="position:absolute;left:9710;top:2365;height:238;width:2;" coordorigin="9710,2365" coordsize="2,238">
              <o:lock v:ext="edit"/>
              <v:shape id="_x0000_s6556" o:spid="_x0000_s6556" style="position:absolute;left:9710;top:2365;height:238;width:2;" filled="f" stroked="t" coordorigin="9710,2365" coordsize="0,238" path="m9710,2461l9710,2365,9710,260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57" o:spid="_x0000_s6557" o:spt="203" style="position:absolute;left:8366;top:3716;height:494;width:2069;" coordorigin="8366,3716" coordsize="2069,494">
              <o:lock v:ext="edit"/>
              <v:shape id="_x0000_s6558" o:spid="_x0000_s6558" style="position:absolute;left:8366;top:3716;height:494;width:2069;" filled="f" stroked="t" coordorigin="8366,3716" coordsize="2069,494" path="m10435,3716l8366,3716,8366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59" o:spid="_x0000_s6559" o:spt="203" style="position:absolute;left:5611;top:3027;height:600;width:787;" coordorigin="5611,3027" coordsize="787,600">
              <o:lock v:ext="edit"/>
              <v:shape id="_x0000_s6560" o:spid="_x0000_s6560" style="position:absolute;left:5611;top:3027;height:600;width:787;" fillcolor="#BFCFE2" filled="t" stroked="f" coordorigin="5611,3027" coordsize="787,600" path="m5611,3627l6398,3627,6398,3027,5611,3027,5611,36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61" o:spid="_x0000_s6561" o:spt="203" style="position:absolute;left:5611;top:3027;height:600;width:787;" coordorigin="5611,3027" coordsize="787,600">
              <o:lock v:ext="edit"/>
              <v:shape id="_x0000_s6562" o:spid="_x0000_s6562" style="position:absolute;left:5611;top:3027;height:600;width:787;" filled="f" stroked="t" coordorigin="5611,3027" coordsize="787,600" path="m5611,3627l6398,3627,6398,3027,5611,3027,5611,362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3" o:spid="_x0000_s6563" o:spt="203" style="position:absolute;left:7217;top:2175;height:2;width:247;" coordorigin="7217,2175" coordsize="247,2">
              <o:lock v:ext="edit"/>
              <v:shape id="_x0000_s6564" o:spid="_x0000_s6564" style="position:absolute;left:7217;top:2175;height:2;width:247;" filled="f" stroked="t" coordorigin="7217,2175" coordsize="247,0" path="m7217,2175l7464,21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5" o:spid="_x0000_s6565" o:spt="203" style="position:absolute;left:7217;top:2300;height:2;width:247;" coordorigin="7217,2300" coordsize="247,2">
              <o:lock v:ext="edit"/>
              <v:shape id="_x0000_s6566" o:spid="_x0000_s6566" style="position:absolute;left:7217;top:2300;height:2;width:247;" filled="f" stroked="t" coordorigin="7217,2300" coordsize="247,0" path="m7217,2300l7464,23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67" o:spid="_x0000_s6567" o:spt="203" style="position:absolute;left:7464;top:2238;height:2;width:631;" coordorigin="7464,2238" coordsize="631,2">
              <o:lock v:ext="edit"/>
              <v:shape id="_x0000_s6568" o:spid="_x0000_s6568" style="position:absolute;left:7464;top:2238;height:2;width:631;" filled="f" stroked="t" coordorigin="7464,2238" coordsize="631,0" path="m7464,2238l8095,2238e">
                <v:path arrowok="t"/>
                <v:fill on="f" focussize="0,0"/>
                <v:stroke weight="0.573307086614173pt" color="#000000"/>
                <v:imagedata o:title=""/>
                <o:lock v:ext="edit"/>
              </v:shape>
            </v:group>
            <v:group id="_x0000_s6569" o:spid="_x0000_s6569" o:spt="203" style="position:absolute;left:7303;top:2115;height:245;width:319;" coordorigin="7303,2115" coordsize="319,245">
              <o:lock v:ext="edit"/>
              <v:shape id="_x0000_s6570" o:spid="_x0000_s6570" style="position:absolute;left:7303;top:2115;height:245;width:319;" fillcolor="#FFF7CE" filled="t" stroked="f" coordorigin="7303,2115" coordsize="319,245" path="m7399,2115l7311,2126,7322,2143,7331,2161,7338,2179,7344,2197,7347,2216,7348,2234,7348,2253,7326,2325,7303,2360,7417,2357,7484,2338,7542,2311,7601,2265,7622,2238,7616,2227,7564,2176,7510,2146,7446,2124,7423,2119,7399,21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71" o:spid="_x0000_s6571" o:spt="203" style="position:absolute;left:7303;top:2115;height:245;width:319;" coordorigin="7303,2115" coordsize="319,245">
              <o:lock v:ext="edit"/>
              <v:shape id="_x0000_s6572" o:spid="_x0000_s6572" style="position:absolute;left:7303;top:2115;height:245;width:319;" filled="f" stroked="t" coordorigin="7303,2115" coordsize="319,245" path="m7622,2238l7574,2289,7504,2330,7440,2352,7303,2360,7315,2343,7326,2325,7348,2253,7348,2234,7347,2216,7322,2143,7311,2126,7399,2115,7469,2130,7529,2155,7593,2200,7616,2227,7622,223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3" o:spid="_x0000_s6573" o:spt="203" style="position:absolute;left:7303;top:2115;height:245;width:318;" coordorigin="7303,2115" coordsize="318,245">
              <o:lock v:ext="edit"/>
              <v:shape id="_x0000_s6574" o:spid="_x0000_s6574" style="position:absolute;left:7303;top:2115;height:245;width:318;" fillcolor="#FFF7CE" filled="t" stroked="f" coordorigin="7303,2115" coordsize="318,245" path="m7500,2115l7303,2115,7303,2360,7500,2360,7505,2360,7564,2341,7606,2293,7621,2223,7617,2201,7581,2146,7523,2117,7500,21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75" o:spid="_x0000_s6575" o:spt="203" style="position:absolute;left:7303;top:2115;height:245;width:318;" coordorigin="7303,2115" coordsize="318,245">
              <o:lock v:ext="edit"/>
              <v:shape id="_x0000_s6576" o:spid="_x0000_s6576" style="position:absolute;left:7303;top:2115;height:245;width:318;" filled="f" stroked="t" coordorigin="7303,2115" coordsize="318,245" path="m7500,2360l7303,2360,7303,2115,7500,2115,7523,2117,7581,2146,7617,2201,7621,2223,7620,2248,7595,2312,7546,2351,7500,236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7" o:spid="_x0000_s6577" o:spt="203" style="position:absolute;left:10042;top:2238;height:2;width:394;" coordorigin="10042,2238" coordsize="394,2">
              <o:lock v:ext="edit"/>
              <v:shape id="_x0000_s6578" o:spid="_x0000_s6578" style="position:absolute;left:10042;top:2238;height:2;width:394;" filled="f" stroked="t" coordorigin="10042,2238" coordsize="394,2" path="m10042,2240l10435,223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79" o:spid="_x0000_s6579" o:spt="203" style="position:absolute;left:9696;top:1803;height:355;width:2;" coordorigin="9696,1803" coordsize="2,355">
              <o:lock v:ext="edit"/>
              <v:shape id="_x0000_s6580" o:spid="_x0000_s6580" style="position:absolute;left:9696;top:1803;height:355;width:2;" filled="f" stroked="t" coordorigin="9696,1803" coordsize="0,355" path="m9696,1803l9696,215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81" o:spid="_x0000_s6581" o:spt="203" style="position:absolute;left:5513;top:4554;height:396;width:984;" coordorigin="5513,4554" coordsize="984,396">
              <o:lock v:ext="edit"/>
              <v:shape id="_x0000_s6582" o:spid="_x0000_s6582" style="position:absolute;left:5513;top:4554;height:396;width:984;" fillcolor="#BFCFE2" filled="t" stroked="f" coordorigin="5513,4554" coordsize="984,396" path="m5513,4950l6497,4950,6497,4554,5513,4554,5513,495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83" o:spid="_x0000_s6583" o:spt="203" style="position:absolute;left:5513;top:4554;height:396;width:984;" coordorigin="5513,4554" coordsize="984,396">
              <o:lock v:ext="edit"/>
              <v:shape id="_x0000_s6584" o:spid="_x0000_s6584" style="position:absolute;left:5513;top:4554;height:396;width:984;" filled="f" stroked="t" coordorigin="5513,4554" coordsize="984,396" path="m5513,4950l6497,4950,6497,4554,5513,4554,5513,495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85" o:spid="_x0000_s6585" o:spt="203" style="position:absolute;left:7925;top:4160;height:98;width:245;" coordorigin="7925,4160" coordsize="245,98">
              <o:lock v:ext="edit"/>
              <v:shape id="_x0000_s6586" o:spid="_x0000_s6586" style="position:absolute;left:7925;top:4160;height:98;width:245;" filled="f" stroked="t" coordorigin="7925,4160" coordsize="245,98" path="m7925,4210l7944,4160,7985,4258,8028,4160,8069,4258,8110,4160,8150,4258,8170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87" o:spid="_x0000_s6587" o:spt="203" style="position:absolute;left:7728;top:4357;height:247;width:98;" coordorigin="7728,4357" coordsize="98,247">
              <o:lock v:ext="edit"/>
              <v:shape id="_x0000_s6588" o:spid="_x0000_s6588" style="position:absolute;left:7728;top:4357;height:247;width:98;" filled="f" stroked="t" coordorigin="7728,4357" coordsize="98,247" path="m7776,4357l7826,4378,7728,4419,7826,4460,7728,4501,7826,4542,7728,4582,7776,460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89" o:spid="_x0000_s6589" o:spt="203" style="position:absolute;left:2878;top:1719;height:74;width:149;" coordorigin="2878,1719" coordsize="149,74">
              <o:lock v:ext="edit"/>
              <v:shape id="_x0000_s6590" o:spid="_x0000_s6590" style="position:absolute;left:2878;top:1719;height:74;width:149;" fillcolor="#FFF7CE" filled="t" stroked="f" coordorigin="2878,1719" coordsize="149,74" path="m3026,1719l2878,1719,2952,1794,3026,17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1" o:spid="_x0000_s6591" o:spt="203" style="position:absolute;left:2878;top:1719;height:74;width:149;" coordorigin="2878,1719" coordsize="149,74">
              <o:lock v:ext="edit"/>
              <v:shape id="_x0000_s6592" o:spid="_x0000_s6592" style="position:absolute;left:2878;top:1719;height:74;width:149;" filled="f" stroked="t" coordorigin="2878,1719" coordsize="149,74" path="m3026,1719l2878,1719,2952,1794,3026,1719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593" o:spid="_x0000_s6593" o:spt="203" style="position:absolute;left:2928;top:831;height:50;width:48;" coordorigin="2928,831" coordsize="48,50">
              <o:lock v:ext="edit"/>
              <v:shape id="_x0000_s6594" o:spid="_x0000_s6594" style="position:absolute;left:2928;top:831;height:50;width:48;" fillcolor="#000000" filled="t" stroked="f" coordorigin="2928,831" coordsize="48,50" path="m2966,831l2938,831,2928,843,2928,870,2938,882,2966,882,2976,870,2976,843,2966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5" o:spid="_x0000_s6595" o:spt="203" style="position:absolute;left:2928;top:831;height:50;width:48;" coordorigin="2928,831" coordsize="48,50">
              <o:lock v:ext="edit"/>
              <v:shape id="_x0000_s6596" o:spid="_x0000_s6596" style="position:absolute;left:2928;top:831;height:50;width:48;" filled="f" stroked="t" coordorigin="2928,831" coordsize="48,50" path="m2928,858l2928,843,2938,831,2952,831,2966,831,2976,843,2976,858,2976,870,2966,882,2952,882,2938,882,2928,870,2928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597" o:spid="_x0000_s6597" o:spt="203" style="position:absolute;left:7709;top:4810;height:70;width:137;" coordorigin="7709,4810" coordsize="137,70">
              <o:lock v:ext="edit"/>
              <v:shape id="_x0000_s6598" o:spid="_x0000_s6598" style="position:absolute;left:7709;top:4810;height:70;width:137;" fillcolor="#FFF7CE" filled="t" stroked="f" coordorigin="7709,4810" coordsize="137,70" path="m7846,4810l7709,4810,7776,4880,7846,48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599" o:spid="_x0000_s6599" o:spt="203" style="position:absolute;left:7709;top:4810;height:70;width:137;" coordorigin="7709,4810" coordsize="137,70">
              <o:lock v:ext="edit"/>
              <v:shape id="_x0000_s6600" o:spid="_x0000_s6600" style="position:absolute;left:7709;top:4810;height:70;width:137;" filled="f" stroked="t" coordorigin="7709,4810" coordsize="137,70" path="m7846,4810l7709,4810,7776,4880,7846,481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1" o:spid="_x0000_s6601" o:spt="203" style="position:absolute;left:7776;top:4604;height:206;width:2;" coordorigin="7776,4604" coordsize="2,206">
              <o:lock v:ext="edit"/>
              <v:shape id="_x0000_s6602" o:spid="_x0000_s6602" style="position:absolute;left:7776;top:4604;height:206;width:2;" filled="f" stroked="t" coordorigin="7776,4604" coordsize="0,206" path="m7776,4686l7776,4604,7776,48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3" o:spid="_x0000_s6603" o:spt="203" style="position:absolute;left:8170;top:4210;height:2;width:739;" coordorigin="8170,4210" coordsize="739,2">
              <o:lock v:ext="edit"/>
              <v:shape id="_x0000_s6604" o:spid="_x0000_s6604" style="position:absolute;left:8170;top:4210;height:2;width:739;" filled="f" stroked="t" coordorigin="8170,4210" coordsize="739,0" path="m8170,4210l8909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05" o:spid="_x0000_s6605" o:spt="203" style="position:absolute;left:7238;top:4210;height:2;width:686;" coordorigin="7238,4210" coordsize="686,2">
              <o:lock v:ext="edit"/>
              <v:shape id="_x0000_s6606" o:spid="_x0000_s6606" style="position:absolute;left:7238;top:4210;height:2;width:686;" filled="f" stroked="t" coordorigin="7238,4210" coordsize="686,0" path="m7238,4210l7925,42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07" o:spid="_x0000_s6607" o:spt="203" style="position:absolute;left:7776;top:3421;height:936;width:2;" coordorigin="7776,3421" coordsize="2,936">
              <o:lock v:ext="edit"/>
              <v:shape id="_x0000_s6608" o:spid="_x0000_s6608" style="position:absolute;left:7776;top:3421;height:936;width:2;" filled="f" stroked="t" coordorigin="7776,3421" coordsize="0,936" path="m7776,3421l7776,435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09" o:spid="_x0000_s6609" o:spt="203" style="position:absolute;left:7752;top:4189;height:48;width:50;" coordorigin="7752,4189" coordsize="50,48">
              <o:lock v:ext="edit"/>
              <v:shape id="_x0000_s6610" o:spid="_x0000_s6610" style="position:absolute;left:7752;top:4189;height:48;width:50;" fillcolor="#000000" filled="t" stroked="f" coordorigin="7752,4189" coordsize="50,48" path="m7790,4189l7764,4189,7752,4198,7752,4227,7764,4237,7790,4237,7802,4227,7802,4198,7790,418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11" o:spid="_x0000_s6611" o:spt="203" style="position:absolute;left:7752;top:4189;height:48;width:50;" coordorigin="7752,4189" coordsize="50,48">
              <o:lock v:ext="edit"/>
              <v:shape id="_x0000_s6612" o:spid="_x0000_s6612" style="position:absolute;left:7752;top:4189;height:48;width:50;" filled="f" stroked="t" coordorigin="7752,4189" coordsize="50,48" path="m7752,4213l7752,4198,7764,4189,7776,4189,7790,4189,7802,4198,7802,4213,7802,4227,7790,4237,7776,4237,7764,4237,7752,4227,7752,421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13" o:spid="_x0000_s6613" o:spt="203" style="position:absolute;left:8342;top:4184;height:50;width:50;" coordorigin="8342,4184" coordsize="50,50">
              <o:lock v:ext="edit"/>
              <v:shape id="_x0000_s6614" o:spid="_x0000_s6614" style="position:absolute;left:8342;top:4184;height:50;width:50;" fillcolor="#000000" filled="t" stroked="f" coordorigin="8342,4184" coordsize="50,50" path="m8381,4184l8354,4184,8342,4196,8342,4222,8354,4234,8381,4234,8393,4222,8393,4196,8381,4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15" o:spid="_x0000_s6615" o:spt="203" style="position:absolute;left:8342;top:4184;height:50;width:50;" coordorigin="8342,4184" coordsize="50,50">
              <o:lock v:ext="edit"/>
              <v:shape id="_x0000_s6616" o:spid="_x0000_s6616" style="position:absolute;left:8342;top:4184;height:50;width:50;" filled="f" stroked="t" coordorigin="8342,4184" coordsize="50,50" path="m8342,4210l8342,4196,8354,4184,8366,4184,8381,4184,8393,4196,8393,4210,8393,4222,8381,4234,8366,4234,8354,4234,8342,4222,8342,421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17" o:spid="_x0000_s6617" o:spt="203" style="position:absolute;left:3614;top:3980;height:245;width:98;" coordorigin="3614,3980" coordsize="98,245">
              <o:lock v:ext="edit"/>
              <v:shape id="_x0000_s6618" o:spid="_x0000_s6618" style="position:absolute;left:3614;top:3980;height:245;width:98;" filled="f" stroked="t" coordorigin="3614,3980" coordsize="98,245" path="m3662,3980l3713,3999,3614,4040,3713,4081,3614,4122,3713,4165,3614,4206,3662,422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19" o:spid="_x0000_s6619" o:spt="203" style="position:absolute;left:3614;top:4508;height:247;width:98;" coordorigin="3614,4508" coordsize="98,247">
              <o:lock v:ext="edit"/>
              <v:shape id="_x0000_s6620" o:spid="_x0000_s6620" style="position:absolute;left:3614;top:4508;height:247;width:98;" filled="f" stroked="t" coordorigin="3614,4508" coordsize="98,247" path="m3662,4508l3713,4527,3614,4570,3713,4611,3614,4652,3713,4693,3614,4734,3662,475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1" o:spid="_x0000_s6621" o:spt="203" style="position:absolute;left:3662;top:3421;height:559;width:2;" coordorigin="3662,3421" coordsize="2,559">
              <o:lock v:ext="edit"/>
              <v:shape id="_x0000_s6622" o:spid="_x0000_s6622" style="position:absolute;left:3662;top:3421;height:559;width:2;" filled="f" stroked="t" coordorigin="3662,3421" coordsize="0,559" path="m3662,3421l3662,398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3" o:spid="_x0000_s6623" o:spt="203" style="position:absolute;left:3614;top:3174;height:247;width:98;" coordorigin="3614,3174" coordsize="98,247">
              <o:lock v:ext="edit"/>
              <v:shape id="_x0000_s6624" o:spid="_x0000_s6624" style="position:absolute;left:3614;top:3174;height:247;width:98;" filled="f" stroked="t" coordorigin="3614,3174" coordsize="98,247" path="m3662,3174l3713,3195,3614,3236,3713,3277,3614,3318,3713,3358,3614,3399,3662,342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5" o:spid="_x0000_s6625" o:spt="203" style="position:absolute;left:3612;top:5365;height:247;width:98;" coordorigin="3612,5365" coordsize="98,247">
              <o:lock v:ext="edit"/>
              <v:shape id="_x0000_s6626" o:spid="_x0000_s6626" style="position:absolute;left:3612;top:5365;height:247;width:98;" filled="f" stroked="t" coordorigin="3612,5365" coordsize="98,247" path="m3662,5365l3710,5386,3612,5427,3710,5468,3612,5509,3710,5550,3612,5590,3662,561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7" o:spid="_x0000_s6627" o:spt="203" style="position:absolute;left:3661;top:4755;height:610;width:2;" coordorigin="3661,4755" coordsize="2,610">
              <o:lock v:ext="edit"/>
              <v:shape id="_x0000_s6628" o:spid="_x0000_s6628" style="position:absolute;left:3661;top:4755;height:610;width:2;" filled="f" stroked="t" coordorigin="3661,4755" coordsize="0,610" path="m3661,4755l3661,536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29" o:spid="_x0000_s6629" o:spt="203" style="position:absolute;left:3636;top:3781;height:48;width:50;" coordorigin="3636,3781" coordsize="50,48">
              <o:lock v:ext="edit"/>
              <v:shape id="_x0000_s6630" o:spid="_x0000_s6630" style="position:absolute;left:3636;top:3781;height:48;width:50;" fillcolor="#000000" filled="t" stroked="f" coordorigin="3636,3781" coordsize="50,48" path="m3674,3781l3648,3781,3636,3790,3636,3819,3648,3829,3674,3829,3686,3819,3686,3790,3674,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1" o:spid="_x0000_s6631" o:spt="203" style="position:absolute;left:3636;top:3781;height:48;width:50;" coordorigin="3636,3781" coordsize="50,48">
              <o:lock v:ext="edit"/>
              <v:shape id="_x0000_s6632" o:spid="_x0000_s6632" style="position:absolute;left:3636;top:3781;height:48;width:50;" filled="f" stroked="t" coordorigin="3636,3781" coordsize="50,48" path="m3636,3805l3636,3790,3648,3781,3662,3781,3674,3781,3686,3790,3686,3805,3686,3819,3674,3829,3662,3829,3648,3829,3636,3819,3636,380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33" o:spid="_x0000_s6633" o:spt="203" style="position:absolute;left:3638;top:4364;height:48;width:50;" coordorigin="3638,4364" coordsize="50,48">
              <o:lock v:ext="edit"/>
              <v:shape id="_x0000_s6634" o:spid="_x0000_s6634" style="position:absolute;left:3638;top:4364;height:48;width:50;" fillcolor="#000000" filled="t" stroked="f" coordorigin="3638,4364" coordsize="50,48" path="m3677,4364l3650,4364,3638,4374,3638,4402,3650,4412,3677,4412,3689,4402,3689,4374,3677,43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5" o:spid="_x0000_s6635" o:spt="203" style="position:absolute;left:3638;top:4364;height:48;width:50;" coordorigin="3638,4364" coordsize="50,48">
              <o:lock v:ext="edit"/>
              <v:shape id="_x0000_s6636" o:spid="_x0000_s6636" style="position:absolute;left:3638;top:4364;height:48;width:50;" filled="f" stroked="t" coordorigin="3638,4364" coordsize="50,48" path="m3638,4388l3638,4374,3650,4364,3665,4364,3677,4364,3689,4374,3689,4388,3689,4402,3677,4412,3665,4412,3650,4412,3638,4402,3638,43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37" o:spid="_x0000_s6637" o:spt="203" style="position:absolute;left:3636;top:5029;height:50;width:50;" coordorigin="3636,5029" coordsize="50,50">
              <o:lock v:ext="edit"/>
              <v:shape id="_x0000_s6638" o:spid="_x0000_s6638" style="position:absolute;left:3636;top:5029;height:50;width:50;" fillcolor="#000000" filled="t" stroked="f" coordorigin="3636,5029" coordsize="50,50" path="m3674,5029l3648,5029,3636,5041,3636,5067,3648,5079,3674,5079,3686,5067,3686,5041,3674,50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39" o:spid="_x0000_s6639" o:spt="203" style="position:absolute;left:3636;top:5029;height:50;width:50;" coordorigin="3636,5029" coordsize="50,50">
              <o:lock v:ext="edit"/>
              <v:shape id="_x0000_s6640" o:spid="_x0000_s6640" style="position:absolute;left:3636;top:5029;height:50;width:50;" filled="f" stroked="t" coordorigin="3636,5029" coordsize="50,50" path="m3636,5055l3636,5041,3648,5029,3660,5029,3674,5029,3686,5041,3686,5055,3686,5067,3674,5079,3660,5079,3648,5079,3636,5067,3636,505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41" o:spid="_x0000_s6641" o:spt="203" style="position:absolute;left:3866;top:4570;height:672;width:2;" coordorigin="3866,4570" coordsize="2,672">
              <o:lock v:ext="edit"/>
              <v:shape id="_x0000_s6642" o:spid="_x0000_s6642" style="position:absolute;left:3866;top:4570;height:672;width:2;" filled="f" stroked="t" coordorigin="3866,4570" coordsize="0,672" path="m3866,4570l3866,524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3" o:spid="_x0000_s6643" o:spt="203" style="position:absolute;left:3586;top:5835;height:72;width:146;" coordorigin="3586,5835" coordsize="146,72">
              <o:lock v:ext="edit"/>
              <v:shape id="_x0000_s6644" o:spid="_x0000_s6644" style="position:absolute;left:3586;top:5835;height:72;width:146;" fillcolor="#FFF7CE" filled="t" stroked="f" coordorigin="3586,5835" coordsize="146,72" path="m3732,5835l3586,5835,3660,5907,3732,58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45" o:spid="_x0000_s6645" o:spt="203" style="position:absolute;left:3586;top:5835;height:72;width:146;" coordorigin="3586,5835" coordsize="146,72">
              <o:lock v:ext="edit"/>
              <v:shape id="_x0000_s6646" o:spid="_x0000_s6646" style="position:absolute;left:3586;top:5835;height:72;width:146;" filled="f" stroked="t" coordorigin="3586,5835" coordsize="146,72" path="m3732,5835l3586,5835,3660,5907,3732,5835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7" o:spid="_x0000_s6647" o:spt="203" style="position:absolute;left:3660;top:5612;height:223;width:2;" coordorigin="3660,5612" coordsize="2,223">
              <o:lock v:ext="edit"/>
              <v:shape id="_x0000_s6648" o:spid="_x0000_s6648" style="position:absolute;left:3660;top:5612;height:223;width:2;" filled="f" stroked="t" coordorigin="3660,5612" coordsize="0,223" path="m3660,5701l3660,5612,3660,58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49" o:spid="_x0000_s6649" o:spt="203" style="position:absolute;left:3840;top:4546;height:50;width:50;" coordorigin="3840,4546" coordsize="50,50">
              <o:lock v:ext="edit"/>
              <v:shape id="_x0000_s6650" o:spid="_x0000_s6650" style="position:absolute;left:3840;top:4546;height:50;width:50;" fillcolor="#000000" filled="t" stroked="f" coordorigin="3840,4546" coordsize="50,50" path="m3878,4546l3852,4546,3840,4558,3840,4585,3852,4597,3878,4597,3890,4585,3890,4558,3878,45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1" o:spid="_x0000_s6651" o:spt="203" style="position:absolute;left:3840;top:4546;height:50;width:50;" coordorigin="3840,4546" coordsize="50,50">
              <o:lock v:ext="edit"/>
              <v:shape id="_x0000_s6652" o:spid="_x0000_s6652" style="position:absolute;left:3840;top:4546;height:50;width:50;" filled="f" stroked="t" coordorigin="3840,4546" coordsize="50,50" path="m3840,4570l3840,4558,3852,4546,3866,4546,3878,4546,3890,4558,3890,4570,3890,4585,3878,4597,3866,4597,3852,4597,3840,4585,3840,4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53" o:spid="_x0000_s6653" o:spt="203" style="position:absolute;left:3840;top:5218;height:48;width:50;" coordorigin="3840,5218" coordsize="50,48">
              <o:lock v:ext="edit"/>
              <v:shape id="_x0000_s6654" o:spid="_x0000_s6654" style="position:absolute;left:3840;top:5218;height:48;width:50;" fillcolor="#000000" filled="t" stroked="f" coordorigin="3840,5218" coordsize="50,48" path="m3878,5218l3852,5218,3840,5228,3840,5254,3852,5266,3878,5266,3890,5254,3890,5228,3878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5" o:spid="_x0000_s6655" o:spt="203" style="position:absolute;left:3840;top:5218;height:48;width:50;" coordorigin="3840,5218" coordsize="50,48">
              <o:lock v:ext="edit"/>
              <v:shape id="_x0000_s6656" o:spid="_x0000_s6656" style="position:absolute;left:3840;top:5218;height:48;width:50;" filled="f" stroked="t" coordorigin="3840,5218" coordsize="50,48" path="m3840,5242l3840,5228,3852,5218,3866,5218,3878,5218,3890,5228,3890,5242,3890,5254,3878,5266,3866,5266,3852,5266,3840,5254,3840,524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57" o:spid="_x0000_s6657" o:spt="203" style="position:absolute;left:2784;top:5086;height:317;width:562;" coordorigin="2784,5086" coordsize="562,317">
              <o:lock v:ext="edit"/>
              <v:shape id="_x0000_s6658" o:spid="_x0000_s6658" style="position:absolute;left:2784;top:5086;height:317;width:562;" fillcolor="#BFCFE2" filled="t" stroked="f" coordorigin="2784,5086" coordsize="562,317" path="m2784,5403l3346,5403,3346,5086,2784,5086,2784,54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59" o:spid="_x0000_s6659" o:spt="203" style="position:absolute;left:2784;top:5086;height:317;width:562;" coordorigin="2784,5086" coordsize="562,317">
              <o:lock v:ext="edit"/>
              <v:shape id="_x0000_s6660" o:spid="_x0000_s6660" style="position:absolute;left:2784;top:5086;height:317;width:562;" filled="f" stroked="t" coordorigin="2784,5086" coordsize="562,317" path="m2784,5403l3346,5403,3346,5086,2784,5086,2784,540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1" o:spid="_x0000_s6661" o:spt="203" style="position:absolute;left:3346;top:5244;height:2;width:521;" coordorigin="3346,5244" coordsize="521,2">
              <o:lock v:ext="edit"/>
              <v:shape id="_x0000_s6662" o:spid="_x0000_s6662" style="position:absolute;left:3346;top:5244;height:2;width:521;" filled="f" stroked="t" coordorigin="3346,5244" coordsize="521,0" path="m3346,5244l3866,5244e">
                <v:path arrowok="t"/>
                <v:fill on="f" focussize="0,0"/>
                <v:stroke weight="0.573307086614173pt" color="#000000"/>
                <v:imagedata o:title=""/>
                <o:lock v:ext="edit"/>
              </v:shape>
            </v:group>
            <v:group id="_x0000_s6663" o:spid="_x0000_s6663" o:spt="203" style="position:absolute;left:4159;top:5130;height:60;width:94;" coordorigin="4159,5130" coordsize="94,60">
              <o:lock v:ext="edit"/>
              <v:shape id="_x0000_s6664" o:spid="_x0000_s6664" style="position:absolute;left:4159;top:5130;height:60;width:94;" filled="f" stroked="t" coordorigin="4159,5130" coordsize="94,60" path="m4159,5190l4190,5190,4222,5130,4253,51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5" o:spid="_x0000_s6665" o:spt="203" style="position:absolute;left:4190;top:5130;height:60;width:94;" coordorigin="4190,5130" coordsize="94,60">
              <o:lock v:ext="edit"/>
              <v:shape id="_x0000_s6666" o:spid="_x0000_s6666" style="position:absolute;left:4190;top:5130;height:60;width:94;" filled="f" stroked="t" coordorigin="4190,5130" coordsize="94,60" path="m4190,5190l4222,5190,4253,5130,4284,51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67" o:spid="_x0000_s6667" o:spt="203" style="position:absolute;left:6202;top:853;height:494;width:2;" coordorigin="6202,853" coordsize="2,494">
              <o:lock v:ext="edit"/>
              <v:shape id="_x0000_s6668" o:spid="_x0000_s6668" style="position:absolute;left:6202;top:853;height:494;width:2;" filled="f" stroked="t" coordorigin="6202,853" coordsize="0,494" path="m6202,853l6202,13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69" o:spid="_x0000_s6669" o:spt="203" style="position:absolute;left:6173;top:1069;height:62;width:60;" coordorigin="6173,1069" coordsize="60,62">
              <o:lock v:ext="edit"/>
              <v:shape id="_x0000_s6670" o:spid="_x0000_s6670" style="position:absolute;left:6173;top:1069;height:62;width:60;" fillcolor="#000000" filled="t" stroked="f" coordorigin="6173,1069" coordsize="60,62" path="m6202,1069l6173,1131,6233,1131,6202,106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71" o:spid="_x0000_s6671" o:spt="203" style="position:absolute;left:6173;top:1069;height:62;width:60;" coordorigin="6173,1069" coordsize="60,62">
              <o:lock v:ext="edit"/>
              <v:shape id="_x0000_s6672" o:spid="_x0000_s6672" style="position:absolute;left:6173;top:1069;height:62;width:60;" filled="f" stroked="t" coordorigin="6173,1069" coordsize="60,62" path="m6202,1131l6173,1131,6202,1069,6233,1131,6202,113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73" o:spid="_x0000_s6673" o:spt="203" style="position:absolute;left:6156;top:1047;height:46;width:94;" coordorigin="6156,1047" coordsize="94,46">
              <o:lock v:ext="edit"/>
              <v:shape id="_x0000_s6674" o:spid="_x0000_s6674" style="position:absolute;left:6156;top:1047;height:46;width:94;" filled="f" stroked="t" coordorigin="6156,1047" coordsize="94,46" path="m6156,1047l6156,1069,6250,1069,6250,109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75" o:spid="_x0000_s6675" o:spt="203" style="position:absolute;left:6554;top:1402;height:48;width:48;" coordorigin="6554,1402" coordsize="48,48">
              <o:lock v:ext="edit"/>
              <v:shape id="_x0000_s6676" o:spid="_x0000_s6676" style="position:absolute;left:6554;top:1402;height:48;width:48;" fillcolor="#000000" filled="t" stroked="f" coordorigin="6554,1402" coordsize="48,48" path="m6593,1402l6564,1402,6554,1412,6554,1441,6564,1450,6593,1450,6602,1441,6602,1412,6593,14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77" o:spid="_x0000_s6677" o:spt="203" style="position:absolute;left:6554;top:1402;height:48;width:48;" coordorigin="6554,1402" coordsize="48,48">
              <o:lock v:ext="edit"/>
              <v:shape id="_x0000_s6678" o:spid="_x0000_s6678" style="position:absolute;left:6554;top:1402;height:48;width:48;" filled="f" stroked="t" coordorigin="6554,1402" coordsize="48,48" path="m6554,1426l6554,1412,6564,1402,6578,1402,6593,1402,6602,1412,6602,1426,6602,1441,6593,1450,6578,1450,6564,1450,6554,1441,6554,142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79" o:spid="_x0000_s6679" o:spt="203" style="position:absolute;left:3223;top:831;height:50;width:48;" coordorigin="3223,831" coordsize="48,50">
              <o:lock v:ext="edit"/>
              <v:shape id="_x0000_s6680" o:spid="_x0000_s6680" style="position:absolute;left:3223;top:831;height:50;width:48;" fillcolor="#000000" filled="t" stroked="f" coordorigin="3223,831" coordsize="48,50" path="m3262,831l3233,831,3223,843,3223,870,3233,882,3262,882,3271,870,3271,843,326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1" o:spid="_x0000_s6681" o:spt="203" style="position:absolute;left:3223;top:831;height:50;width:48;" coordorigin="3223,831" coordsize="48,50">
              <o:lock v:ext="edit"/>
              <v:shape id="_x0000_s6682" o:spid="_x0000_s6682" style="position:absolute;left:3223;top:831;height:50;width:48;" filled="f" stroked="t" coordorigin="3223,831" coordsize="48,50" path="m3223,858l3223,843,3233,831,3247,831,3262,831,3271,843,3271,858,3271,870,3262,882,3247,882,3233,882,3223,870,3223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83" o:spid="_x0000_s6683" o:spt="203" style="position:absolute;left:6182;top:831;height:50;width:48;" coordorigin="6182,831" coordsize="48,50">
              <o:lock v:ext="edit"/>
              <v:shape id="_x0000_s6684" o:spid="_x0000_s6684" style="position:absolute;left:6182;top:831;height:50;width:48;" fillcolor="#000000" filled="t" stroked="f" coordorigin="6182,831" coordsize="48,50" path="m6221,831l6192,831,6182,843,6182,870,6192,882,6221,882,6230,870,6230,843,6221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5" o:spid="_x0000_s6685" o:spt="203" style="position:absolute;left:6182;top:831;height:50;width:48;" coordorigin="6182,831" coordsize="48,50">
              <o:lock v:ext="edit"/>
              <v:shape id="_x0000_s6686" o:spid="_x0000_s6686" style="position:absolute;left:6182;top:831;height:50;width:48;" filled="f" stroked="t" coordorigin="6182,831" coordsize="48,50" path="m6182,858l6182,843,6192,831,6206,831,6221,831,6230,843,6230,858,6230,870,6221,882,6206,882,6192,882,6182,870,6182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87" o:spid="_x0000_s6687" o:spt="203" style="position:absolute;left:3494;top:2238;height:346;width:590;" coordorigin="3494,2238" coordsize="590,346">
              <o:lock v:ext="edit"/>
              <v:shape id="_x0000_s6688" o:spid="_x0000_s6688" style="position:absolute;left:3494;top:2238;height:346;width:590;" fillcolor="#BFCFE2" filled="t" stroked="f" coordorigin="3494,2238" coordsize="590,346" path="m3494,2583l4085,2583,4085,2238,3494,2238,3494,25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89" o:spid="_x0000_s6689" o:spt="203" style="position:absolute;left:3494;top:2238;height:346;width:590;" coordorigin="3494,2238" coordsize="590,346">
              <o:lock v:ext="edit"/>
              <v:shape id="_x0000_s6690" o:spid="_x0000_s6690" style="position:absolute;left:3494;top:2238;height:346;width:590;" filled="f" stroked="t" coordorigin="3494,2238" coordsize="590,346" path="m3494,2583l4085,2583,4085,2238,3494,2238,3494,25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91" o:spid="_x0000_s6691" o:spt="203" style="position:absolute;left:3790;top:1227;height:1010;width:2;" coordorigin="3790,1227" coordsize="2,1010">
              <o:lock v:ext="edit"/>
              <v:shape id="_x0000_s6692" o:spid="_x0000_s6692" style="position:absolute;left:3790;top:1227;height:1010;width:2;" filled="f" stroked="t" coordorigin="3790,1227" coordsize="0,1010" path="m3790,1227l3790,223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93" o:spid="_x0000_s6693" o:spt="203" style="position:absolute;left:3790;top:858;height:221;width:2;" coordorigin="3790,858" coordsize="2,221">
              <o:lock v:ext="edit"/>
              <v:shape id="_x0000_s6694" o:spid="_x0000_s6694" style="position:absolute;left:3790;top:858;height:221;width:2;" filled="f" stroked="t" coordorigin="3790,858" coordsize="0,221" path="m3790,1078l3790,85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695" o:spid="_x0000_s6695" o:spt="203" style="position:absolute;left:3763;top:831;height:50;width:50;" coordorigin="3763,831" coordsize="50,50">
              <o:lock v:ext="edit"/>
              <v:shape id="_x0000_s6696" o:spid="_x0000_s6696" style="position:absolute;left:3763;top:831;height:50;width:50;" fillcolor="#000000" filled="t" stroked="f" coordorigin="3763,831" coordsize="50,50" path="m3802,831l3775,831,3763,843,3763,870,3775,882,3802,882,3814,870,3814,843,380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697" o:spid="_x0000_s6697" o:spt="203" style="position:absolute;left:3763;top:831;height:50;width:50;" coordorigin="3763,831" coordsize="50,50">
              <o:lock v:ext="edit"/>
              <v:shape id="_x0000_s6698" o:spid="_x0000_s6698" style="position:absolute;left:3763;top:831;height:50;width:50;" filled="f" stroked="t" coordorigin="3763,831" coordsize="50,50" path="m3763,858l3763,843,3775,831,3790,831,3802,831,3814,843,3814,858,3814,870,3802,882,3790,882,3775,882,3763,870,3763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699" o:spid="_x0000_s6699" o:spt="203" style="position:absolute;left:4682;top:1767;height:331;width:588;" coordorigin="4682,1767" coordsize="588,331">
              <o:lock v:ext="edit"/>
              <v:shape id="_x0000_s6700" o:spid="_x0000_s6700" style="position:absolute;left:4682;top:1767;height:331;width:588;" fillcolor="#BFCFE2" filled="t" stroked="f" coordorigin="4682,1767" coordsize="588,331" path="m4682,2098l5270,2098,5270,1767,4682,1767,4682,20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01" o:spid="_x0000_s6701" o:spt="203" style="position:absolute;left:4682;top:1767;height:331;width:588;" coordorigin="4682,1767" coordsize="588,331">
              <o:lock v:ext="edit"/>
              <v:shape id="_x0000_s6702" o:spid="_x0000_s6702" style="position:absolute;left:4682;top:1767;height:331;width:588;" filled="f" stroked="t" coordorigin="4682,1767" coordsize="588,331" path="m4682,2098l5270,2098,5270,1767,4682,1767,4682,20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3" o:spid="_x0000_s6703" o:spt="203" style="position:absolute;left:4824;top:2730;height:540;width:535;" coordorigin="4824,2730" coordsize="535,540">
              <o:lock v:ext="edit"/>
              <v:shape id="_x0000_s6704" o:spid="_x0000_s6704" style="position:absolute;left:4824;top:2730;height:540;width:535;" fillcolor="#BFCFE2" filled="t" stroked="f" coordorigin="4824,2730" coordsize="535,540" path="m4824,3270l5359,3270,5359,2730,4824,2730,4824,32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05" o:spid="_x0000_s6705" o:spt="203" style="position:absolute;left:4824;top:2730;height:540;width:535;" coordorigin="4824,2730" coordsize="535,540">
              <o:lock v:ext="edit"/>
              <v:shape id="_x0000_s6706" o:spid="_x0000_s6706" style="position:absolute;left:4824;top:2730;height:540;width:535;" filled="f" stroked="t" coordorigin="4824,2730" coordsize="535,540" path="m4824,3270l5359,3270,5359,2730,4824,2730,4824,32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7" o:spid="_x0000_s6707" o:spt="203" style="position:absolute;left:8515;top:5787;height:2;width:1925;" coordorigin="8515,5787" coordsize="1925,2">
              <o:lock v:ext="edit"/>
              <v:shape id="_x0000_s6708" o:spid="_x0000_s6708" style="position:absolute;left:8515;top:5787;height:2;width:1925;" filled="f" stroked="t" coordorigin="8515,5787" coordsize="1925,0" path="m10440,5787l8515,578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09" o:spid="_x0000_s6709" o:spt="203" style="position:absolute;left:9869;top:5110;height:74;width:149;" coordorigin="9869,5110" coordsize="149,74">
              <o:lock v:ext="edit"/>
              <v:shape id="_x0000_s6710" o:spid="_x0000_s6710" style="position:absolute;left:9869;top:5110;height:74;width:149;" fillcolor="#FFF7CE" filled="t" stroked="f" coordorigin="9869,5110" coordsize="149,74" path="m10018,5110l9869,5110,9943,5185,10018,5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11" o:spid="_x0000_s6711" o:spt="203" style="position:absolute;left:9869;top:5110;height:74;width:149;" coordorigin="9869,5110" coordsize="149,74">
              <o:lock v:ext="edit"/>
              <v:shape id="_x0000_s6712" o:spid="_x0000_s6712" style="position:absolute;left:9869;top:5110;height:74;width:149;" filled="f" stroked="t" coordorigin="9869,5110" coordsize="149,74" path="m10018,5110l9869,5110,9943,5185,10018,5110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13" o:spid="_x0000_s6713" o:spt="203" style="position:absolute;left:9943;top:4964;height:146;width:2;" coordorigin="9943,4964" coordsize="2,146">
              <o:lock v:ext="edit"/>
              <v:shape id="_x0000_s6714" o:spid="_x0000_s6714" style="position:absolute;left:9943;top:4964;height:146;width:2;" filled="f" stroked="t" coordorigin="9943,4964" coordsize="0,146" path="m9943,4964l9943,51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15" o:spid="_x0000_s6715" o:spt="203" style="position:absolute;left:9650;top:4614;height:350;width:588;" coordorigin="9650,4614" coordsize="588,350">
              <o:lock v:ext="edit"/>
              <v:shape id="_x0000_s6716" o:spid="_x0000_s6716" style="position:absolute;left:9650;top:4614;height:350;width:588;" fillcolor="#BFCFE2" filled="t" stroked="f" coordorigin="9650,4614" coordsize="588,350" path="m9650,4964l10238,4964,10238,4614,9650,4614,9650,49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17" o:spid="_x0000_s6717" o:spt="203" style="position:absolute;left:9650;top:4614;height:350;width:588;" coordorigin="9650,4614" coordsize="588,350">
              <o:lock v:ext="edit"/>
              <v:shape id="_x0000_s6718" o:spid="_x0000_s6718" style="position:absolute;left:9650;top:4614;height:350;width:588;" filled="f" stroked="t" coordorigin="9650,4614" coordsize="588,350" path="m9650,4964l10238,4964,10238,4614,9650,4614,9650,496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19" o:spid="_x0000_s6719" o:spt="203" style="position:absolute;left:7440;top:3421;height:2;width:341;" coordorigin="7440,3421" coordsize="341,2">
              <o:lock v:ext="edit"/>
              <v:shape id="_x0000_s6720" o:spid="_x0000_s6720" style="position:absolute;left:7440;top:3421;height:2;width:341;" filled="f" stroked="t" coordorigin="7440,3421" coordsize="341,0" path="m7440,3421l7781,34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1" o:spid="_x0000_s6721" o:spt="203" style="position:absolute;left:8268;top:5737;height:98;width:247;" coordorigin="8268,5737" coordsize="247,98">
              <o:lock v:ext="edit"/>
              <v:shape id="_x0000_s6722" o:spid="_x0000_s6722" style="position:absolute;left:8268;top:5737;height:98;width:247;" filled="f" stroked="t" coordorigin="8268,5737" coordsize="247,98" path="m8268,5787l8290,5737,8330,5835,8371,5737,8412,5835,8453,5737,8494,5835,8515,578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3" o:spid="_x0000_s6723" o:spt="203" style="position:absolute;left:6890;top:4702;height:98;width:247;" coordorigin="6890,4702" coordsize="247,98">
              <o:lock v:ext="edit"/>
              <v:shape id="_x0000_s6724" o:spid="_x0000_s6724" style="position:absolute;left:6890;top:4702;height:98;width:247;" filled="f" stroked="t" coordorigin="6890,4702" coordsize="247,98" path="m6890,4750l6912,4702,6953,4801,6994,4702,7034,4801,7075,4702,7116,4801,7138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5" o:spid="_x0000_s6725" o:spt="203" style="position:absolute;left:6497;top:4750;height:2;width:394;" coordorigin="6497,4750" coordsize="394,2">
              <o:lock v:ext="edit"/>
              <v:shape id="_x0000_s6726" o:spid="_x0000_s6726" style="position:absolute;left:6497;top:4750;height:2;width:394;" filled="f" stroked="t" coordorigin="6497,4750" coordsize="394,0" path="m6890,4750l6497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27" o:spid="_x0000_s6727" o:spt="203" style="position:absolute;left:6005;top:3625;height:806;width:2;" coordorigin="6005,3625" coordsize="2,806">
              <o:lock v:ext="edit"/>
              <v:shape id="_x0000_s6728" o:spid="_x0000_s6728" style="position:absolute;left:6005;top:3625;height:806;width:2;" filled="f" stroked="t" coordorigin="6005,3625" coordsize="0,806" path="m6005,3625l6005,443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29" o:spid="_x0000_s6729" o:spt="203" style="position:absolute;left:5959;top:4419;height:134;width:89;" coordorigin="5959,4419" coordsize="89,134">
              <o:lock v:ext="edit"/>
              <v:shape id="_x0000_s6730" o:spid="_x0000_s6730" style="position:absolute;left:5959;top:4419;height:134;width:89;" fillcolor="#000000" filled="t" stroked="f" coordorigin="5959,4419" coordsize="89,134" path="m6048,4419l5959,4419,6005,4554,6048,44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31" o:spid="_x0000_s6731" o:spt="203" style="position:absolute;left:9550;top:4268;height:98;width:245;" coordorigin="9550,4268" coordsize="245,98">
              <o:lock v:ext="edit"/>
              <v:shape id="_x0000_s6732" o:spid="_x0000_s6732" style="position:absolute;left:9550;top:4268;height:98;width:245;" filled="f" stroked="t" coordorigin="9550,4268" coordsize="245,98" path="m9550,4318l9569,4268,9610,4366,9650,4268,9694,4366,9734,4268,9775,4366,9794,431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33" o:spid="_x0000_s6733" o:spt="203" style="position:absolute;left:5496;top:6030;height:62;width:72;" coordorigin="5496,6030" coordsize="72,62">
              <o:lock v:ext="edit"/>
              <v:shape id="_x0000_s6734" o:spid="_x0000_s6734" style="position:absolute;left:5496;top:6030;height:62;width:72;" filled="f" stroked="t" coordorigin="5496,6030" coordsize="72,62" path="m5496,6092l5496,6030,5568,603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5" o:spid="_x0000_s6735" o:spt="203" style="position:absolute;left:5508;top:6030;height:2;width:60;" coordorigin="5508,6030" coordsize="60,2">
              <o:lock v:ext="edit"/>
              <v:shape id="_x0000_s6736" o:spid="_x0000_s6736" style="position:absolute;left:5508;top:6030;height:2;width:60;" filled="f" stroked="t" coordorigin="5508,6030" coordsize="60,0" path="m5508,6030l5568,603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7" o:spid="_x0000_s6737" o:spt="203" style="position:absolute;left:5585;top:5970;height:122;width:154;" coordorigin="5585,5970" coordsize="154,122">
              <o:lock v:ext="edit"/>
              <v:shape id="_x0000_s6738" o:spid="_x0000_s6738" style="position:absolute;left:5585;top:5970;height:122;width:154;" filled="f" stroked="t" coordorigin="5585,5970" coordsize="154,122" path="m5738,6092l5585,6092,5585,597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39" o:spid="_x0000_s6739" o:spt="203" style="position:absolute;left:5496;top:5869;height:101;width:72;" coordorigin="5496,5869" coordsize="72,101">
              <o:lock v:ext="edit"/>
              <v:shape id="_x0000_s6740" o:spid="_x0000_s6740" style="position:absolute;left:5496;top:5869;height:101;width:72;" filled="f" stroked="t" coordorigin="5496,5869" coordsize="72,101" path="m5568,5970l5496,5970,5496,586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1" o:spid="_x0000_s6741" o:spt="203" style="position:absolute;left:5496;top:6092;height:101;width:72;" coordorigin="5496,6092" coordsize="72,101">
              <o:lock v:ext="edit"/>
              <v:shape id="_x0000_s6742" o:spid="_x0000_s6742" style="position:absolute;left:5496;top:6092;height:101;width:72;" filled="f" stroked="t" coordorigin="5496,6092" coordsize="72,101" path="m5568,6092l5496,6092,5496,6193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3" o:spid="_x0000_s6743" o:spt="203" style="position:absolute;left:5568;top:5950;height:158;width:2;" coordorigin="5568,5950" coordsize="2,158">
              <o:lock v:ext="edit"/>
              <v:shape id="_x0000_s6744" o:spid="_x0000_s6744" style="position:absolute;left:5568;top:5950;height:158;width:2;" filled="f" stroked="t" coordorigin="5568,5950" coordsize="0,158" path="m5568,5950l5568,610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5" o:spid="_x0000_s6745" o:spt="203" style="position:absolute;left:5506;top:6015;height:31;width:31;" coordorigin="5506,6015" coordsize="31,31">
              <o:lock v:ext="edit"/>
              <v:shape id="_x0000_s6746" o:spid="_x0000_s6746" style="position:absolute;left:5506;top:6015;height:31;width:31;" fillcolor="#000000" filled="t" stroked="f" coordorigin="5506,6015" coordsize="31,31" path="m5506,6015l5506,6046,5537,6030,5506,60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47" o:spid="_x0000_s6747" o:spt="203" style="position:absolute;left:5506;top:6015;height:31;width:31;" coordorigin="5506,6015" coordsize="31,31">
              <o:lock v:ext="edit"/>
              <v:shape id="_x0000_s6748" o:spid="_x0000_s6748" style="position:absolute;left:5506;top:6015;height:31;width:31;" filled="f" stroked="t" coordorigin="5506,6015" coordsize="31,31" path="m5506,6046l5537,6030,5506,6015,5506,6046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49" o:spid="_x0000_s6749" o:spt="203" style="position:absolute;left:5496;top:6186;height:293;width:1075;" coordorigin="5496,6186" coordsize="1075,293">
              <o:lock v:ext="edit"/>
              <v:shape id="_x0000_s6750" o:spid="_x0000_s6750" style="position:absolute;left:5496;top:6186;height:293;width:1075;" filled="f" stroked="t" coordorigin="5496,6186" coordsize="1075,293" path="m5496,6193l5496,6478,6571,6478,6571,6186,6365,618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1" o:spid="_x0000_s6751" o:spt="203" style="position:absolute;left:7205;top:2252;height:88;width:88;" coordorigin="7205,2252" coordsize="88,88">
              <o:lock v:ext="edit"/>
              <v:shape id="_x0000_s6752" o:spid="_x0000_s6752" style="position:absolute;left:7205;top:2252;height:88;width:88;" fillcolor="#FFF7CE" filled="t" stroked="f" coordorigin="7205,2252" coordsize="88,88" path="m7254,2252l7231,2257,7214,2270,7205,2290,7210,2314,7223,2331,7241,2340,7267,2336,7284,2324,7293,2306,7294,2298,7288,2275,7274,2259,7254,22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53" o:spid="_x0000_s6753" o:spt="203" style="position:absolute;left:7205;top:2252;height:88;width:88;" coordorigin="7205,2252" coordsize="88,88">
              <o:lock v:ext="edit"/>
              <v:shape id="_x0000_s6754" o:spid="_x0000_s6754" style="position:absolute;left:7205;top:2252;height:88;width:88;" filled="f" stroked="t" coordorigin="7205,2252" coordsize="88,88" path="m7294,2298l7288,2275,7274,2259,7254,2252,7231,2257,7214,2270,7205,2290,7210,2314,7223,2331,7241,2340,7267,2336,7284,2324,7293,2306,7294,22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5" o:spid="_x0000_s6755" o:spt="203" style="position:absolute;left:5021;top:1014;height:523;width:492;" coordorigin="5021,1014" coordsize="492,523">
              <o:lock v:ext="edit"/>
              <v:shape id="_x0000_s6756" o:spid="_x0000_s6756" style="position:absolute;left:5021;top:1014;height:523;width:492;" fillcolor="#BFCFE2" filled="t" stroked="f" coordorigin="5021,1014" coordsize="492,523" path="m5021,1537l5513,1537,5513,1014,5021,1014,5021,153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57" o:spid="_x0000_s6757" o:spt="203" style="position:absolute;left:5021;top:1014;height:523;width:492;" coordorigin="5021,1014" coordsize="492,523">
              <o:lock v:ext="edit"/>
              <v:shape id="_x0000_s6758" o:spid="_x0000_s6758" style="position:absolute;left:5021;top:1014;height:523;width:492;" filled="f" stroked="t" coordorigin="5021,1014" coordsize="492,523" path="m5021,1537l5513,1537,5513,1014,5021,1014,5021,153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59" o:spid="_x0000_s6759" o:spt="203" style="position:absolute;left:8201;top:3579;height:60;width:120;" coordorigin="8201,3579" coordsize="120,60">
              <o:lock v:ext="edit"/>
              <v:shape id="_x0000_s6760" o:spid="_x0000_s6760" style="position:absolute;left:8201;top:3579;height:60;width:120;" fillcolor="#FFF7CE" filled="t" stroked="f" coordorigin="8201,3579" coordsize="120,60" path="m8321,3579l8201,3579,8261,3639,8321,357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61" o:spid="_x0000_s6761" o:spt="203" style="position:absolute;left:8201;top:3579;height:60;width:120;" coordorigin="8201,3579" coordsize="120,60">
              <o:lock v:ext="edit"/>
              <v:shape id="_x0000_s6762" o:spid="_x0000_s6762" style="position:absolute;left:8201;top:3579;height:60;width:120;" filled="f" stroked="t" coordorigin="8201,3579" coordsize="120,60" path="m8321,3579l8201,3579,8261,3639,8321,3579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63" o:spid="_x0000_s6763" o:spt="203" style="position:absolute;left:8261;top:3402;height:178;width:2;" coordorigin="8261,3402" coordsize="2,178">
              <o:lock v:ext="edit"/>
              <v:shape id="_x0000_s6764" o:spid="_x0000_s6764" style="position:absolute;left:8261;top:3402;height:178;width:2;" filled="f" stroked="t" coordorigin="8261,3402" coordsize="0,178" path="m8261,3474l8261,3402,8261,3579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65" o:spid="_x0000_s6765" o:spt="203" style="position:absolute;left:7973;top:3085;height:317;width:590;" coordorigin="7973,3085" coordsize="590,317">
              <o:lock v:ext="edit"/>
              <v:shape id="_x0000_s6766" o:spid="_x0000_s6766" style="position:absolute;left:7973;top:3085;height:317;width:590;" fillcolor="#BFCFE2" filled="t" stroked="f" coordorigin="7973,3085" coordsize="590,317" path="m7973,3402l8563,3402,8563,3085,7973,3085,7973,34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67" o:spid="_x0000_s6767" o:spt="203" style="position:absolute;left:7973;top:3085;height:317;width:590;" coordorigin="7973,3085" coordsize="590,317">
              <o:lock v:ext="edit"/>
              <v:shape id="_x0000_s6768" o:spid="_x0000_s6768" style="position:absolute;left:7973;top:3085;height:317;width:590;" filled="f" stroked="t" coordorigin="7973,3085" coordsize="590,317" path="m7973,3402l8563,3402,8563,3085,7973,3085,7973,340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69" o:spid="_x0000_s6769" o:spt="203" style="position:absolute;left:7457;top:4726;height:50;width:48;" coordorigin="7457,4726" coordsize="48,50">
              <o:lock v:ext="edit"/>
              <v:shape id="_x0000_s6770" o:spid="_x0000_s6770" style="position:absolute;left:7457;top:4726;height:50;width:48;" fillcolor="#000000" filled="t" stroked="f" coordorigin="7457,4726" coordsize="48,50" path="m7495,4726l7469,4726,7457,4738,7457,4765,7469,4777,7495,4777,7505,4765,7505,4738,7495,47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1" o:spid="_x0000_s6771" o:spt="203" style="position:absolute;left:7457;top:4726;height:50;width:48;" coordorigin="7457,4726" coordsize="48,50">
              <o:lock v:ext="edit"/>
              <v:shape id="_x0000_s6772" o:spid="_x0000_s6772" style="position:absolute;left:7457;top:4726;height:50;width:48;" filled="f" stroked="t" coordorigin="7457,4726" coordsize="48,50" path="m7457,4750l7457,4738,7469,4726,7481,4726,7495,4726,7505,4738,7505,4750,7505,4765,7495,4777,7481,4777,7469,4777,7457,4765,7457,475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73" o:spid="_x0000_s6773" o:spt="203" style="position:absolute;left:6631;top:5852;height:295;width:554;" coordorigin="6631,5852" coordsize="554,295">
              <o:lock v:ext="edit"/>
              <v:shape id="_x0000_s6774" o:spid="_x0000_s6774" style="position:absolute;left:6631;top:5852;height:295;width:554;" fillcolor="#BFCFE2" filled="t" stroked="f" coordorigin="6631,5852" coordsize="554,295" path="m6631,6147l7186,6147,7186,5852,6631,5852,6631,61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5" o:spid="_x0000_s6775" o:spt="203" style="position:absolute;left:6631;top:5852;height:295;width:554;" coordorigin="6631,5852" coordsize="554,295">
              <o:lock v:ext="edit"/>
              <v:shape id="_x0000_s6776" o:spid="_x0000_s6776" style="position:absolute;left:6631;top:5852;height:295;width:554;" filled="f" stroked="t" coordorigin="6631,5852" coordsize="554,295" path="m6631,6147l7186,6147,7186,5852,6631,5852,6631,6147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77" o:spid="_x0000_s6777" o:spt="203" style="position:absolute;left:924;top:6385;height:185;width:698;" coordorigin="924,6385" coordsize="698,185">
              <o:lock v:ext="edit"/>
              <v:shape id="_x0000_s6778" o:spid="_x0000_s6778" style="position:absolute;left:924;top:6385;height:185;width:698;" fillcolor="#C6D8F0" filled="t" stroked="f" coordorigin="924,6385" coordsize="698,185" path="m924,6570l1622,6570,1622,6385,924,6385,924,65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79" o:spid="_x0000_s6779" o:spt="203" style="position:absolute;left:924;top:6385;height:185;width:698;" coordorigin="924,6385" coordsize="698,185">
              <o:lock v:ext="edit"/>
              <v:shape id="_x0000_s6780" o:spid="_x0000_s6780" style="position:absolute;left:924;top:6385;height:185;width:698;" filled="f" stroked="t" coordorigin="924,6385" coordsize="698,185" path="m924,6570l1622,6570,1622,6385,924,6385,924,6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781" o:spid="_x0000_s6781" o:spt="203" style="position:absolute;left:1910;top:5547;height:60;width:74;" coordorigin="1910,5547" coordsize="74,60">
              <o:lock v:ext="edit"/>
              <v:shape id="_x0000_s6782" o:spid="_x0000_s6782" style="position:absolute;left:1910;top:5547;height:60;width:74;" filled="f" stroked="t" coordorigin="1910,5547" coordsize="74,60" path="m1910,5607l1910,5547,1985,55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3" o:spid="_x0000_s6783" o:spt="203" style="position:absolute;left:1922;top:5547;height:2;width:62;" coordorigin="1922,5547" coordsize="62,2">
              <o:lock v:ext="edit"/>
              <v:shape id="_x0000_s6784" o:spid="_x0000_s6784" style="position:absolute;left:1922;top:5547;height:2;width:62;" filled="f" stroked="t" coordorigin="1922,5547" coordsize="62,0" path="m1922,5547l1985,554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5" o:spid="_x0000_s6785" o:spt="203" style="position:absolute;left:1999;top:5487;height:120;width:156;" coordorigin="1999,5487" coordsize="156,120">
              <o:lock v:ext="edit"/>
              <v:shape id="_x0000_s6786" o:spid="_x0000_s6786" style="position:absolute;left:1999;top:5487;height:120;width:156;" filled="f" stroked="t" coordorigin="1999,5487" coordsize="156,120" path="m2155,5607l1999,5607,1999,5487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7" o:spid="_x0000_s6787" o:spt="203" style="position:absolute;left:1910;top:5384;height:103;width:74;" coordorigin="1910,5384" coordsize="74,103">
              <o:lock v:ext="edit"/>
              <v:shape id="_x0000_s6788" o:spid="_x0000_s6788" style="position:absolute;left:1910;top:5384;height:103;width:74;" filled="f" stroked="t" coordorigin="1910,5384" coordsize="74,103" path="m1985,5487l1910,5487,1910,538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89" o:spid="_x0000_s6789" o:spt="203" style="position:absolute;left:1910;top:5607;height:103;width:74;" coordorigin="1910,5607" coordsize="74,103">
              <o:lock v:ext="edit"/>
              <v:shape id="_x0000_s6790" o:spid="_x0000_s6790" style="position:absolute;left:1910;top:5607;height:103;width:74;" filled="f" stroked="t" coordorigin="1910,5607" coordsize="74,103" path="m1985,5607l1910,5607,1910,5710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1" o:spid="_x0000_s6791" o:spt="203" style="position:absolute;left:1985;top:5468;height:158;width:2;" coordorigin="1985,5468" coordsize="2,158">
              <o:lock v:ext="edit"/>
              <v:shape id="_x0000_s6792" o:spid="_x0000_s6792" style="position:absolute;left:1985;top:5468;height:158;width:2;" filled="f" stroked="t" coordorigin="1985,5468" coordsize="0,158" path="m1985,5468l1985,562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3" o:spid="_x0000_s6793" o:spt="203" style="position:absolute;left:1920;top:5530;height:34;width:34;" coordorigin="1920,5530" coordsize="34,34">
              <o:lock v:ext="edit"/>
              <v:shape id="_x0000_s6794" o:spid="_x0000_s6794" style="position:absolute;left:1920;top:5530;height:34;width:34;" fillcolor="#000000" filled="t" stroked="f" coordorigin="1920,5530" coordsize="34,34" path="m1920,5530l1920,5564,1954,5547,1920,55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795" o:spid="_x0000_s6795" o:spt="203" style="position:absolute;left:1920;top:5530;height:34;width:34;" coordorigin="1920,5530" coordsize="34,34">
              <o:lock v:ext="edit"/>
              <v:shape id="_x0000_s6796" o:spid="_x0000_s6796" style="position:absolute;left:1920;top:5530;height:34;width:34;" filled="f" stroked="t" coordorigin="1920,5530" coordsize="34,34" path="m1920,5564l1954,5547,1920,5530,1920,5564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7" o:spid="_x0000_s6797" o:spt="203" style="position:absolute;left:3470;top:5245;height:571;width:2;" coordorigin="3470,5245" coordsize="2,571">
              <o:lock v:ext="edit"/>
              <v:shape id="_x0000_s6798" o:spid="_x0000_s6798" style="position:absolute;left:3470;top:5245;height:571;width:2;" filled="f" stroked="t" coordorigin="3470,5245" coordsize="0,571" path="m3470,5816l3470,524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799" o:spid="_x0000_s6799" o:spt="203" style="position:absolute;left:3446;top:5221;height:48;width:50;" coordorigin="3446,5221" coordsize="50,48">
              <o:lock v:ext="edit"/>
              <v:shape id="_x0000_s6800" o:spid="_x0000_s6800" style="position:absolute;left:3446;top:5221;height:48;width:50;" fillcolor="#000000" filled="t" stroked="f" coordorigin="3446,5221" coordsize="50,48" path="m3485,5221l3458,5221,3446,5230,3446,5259,3458,5269,3485,5269,3497,5259,3497,5230,3485,522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01" o:spid="_x0000_s6801" o:spt="203" style="position:absolute;left:3446;top:5221;height:48;width:50;" coordorigin="3446,5221" coordsize="50,48">
              <o:lock v:ext="edit"/>
              <v:shape id="_x0000_s6802" o:spid="_x0000_s6802" style="position:absolute;left:3446;top:5221;height:48;width:50;" filled="f" stroked="t" coordorigin="3446,5221" coordsize="50,48" path="m3446,5245l3446,5230,3458,5221,3470,5221,3485,5221,3497,5230,3497,5245,3497,5259,3485,5269,3470,5269,3458,5269,3446,5259,3446,524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3" o:spid="_x0000_s6803" o:spt="203" style="position:absolute;left:3096;top:5821;height:2;width:374;" coordorigin="3096,5821" coordsize="374,2">
              <o:lock v:ext="edit"/>
              <v:shape id="_x0000_s6804" o:spid="_x0000_s6804" style="position:absolute;left:3096;top:5821;height:2;width:374;" filled="f" stroked="t" coordorigin="3096,5821" coordsize="374,0" path="m3096,5821l3470,58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5" o:spid="_x0000_s6805" o:spt="203" style="position:absolute;left:3096;top:5943;height:2;width:151;" coordorigin="3096,5943" coordsize="151,2">
              <o:lock v:ext="edit"/>
              <v:shape id="_x0000_s6806" o:spid="_x0000_s6806" style="position:absolute;left:3096;top:5943;height:2;width:151;" filled="f" stroked="t" coordorigin="3096,5943" coordsize="151,0" path="m3096,5943l3247,594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7" o:spid="_x0000_s6807" o:spt="203" style="position:absolute;left:2952;top:6003;height:228;width:2256;" coordorigin="2952,6003" coordsize="2256,228">
              <o:lock v:ext="edit"/>
              <v:shape id="_x0000_s6808" o:spid="_x0000_s6808" style="position:absolute;left:2952;top:6003;height:228;width:2256;" filled="f" stroked="t" coordorigin="2952,6003" coordsize="2256,228" path="m2952,6003l2952,6231,5208,623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09" o:spid="_x0000_s6809" o:spt="203" style="position:absolute;left:2906;top:5881;height:134;width:91;" coordorigin="2906,5881" coordsize="91,134">
              <o:lock v:ext="edit"/>
              <v:shape id="_x0000_s6810" o:spid="_x0000_s6810" style="position:absolute;left:2906;top:5881;height:134;width:91;" fillcolor="#000000" filled="t" stroked="f" coordorigin="2906,5881" coordsize="91,134" path="m2952,5881l2906,6015,2998,6015,2952,58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11" o:spid="_x0000_s6811" o:spt="203" style="position:absolute;left:5218;top:3272;height:2959;width:2;" coordorigin="5218,3272" coordsize="2,2959">
              <o:lock v:ext="edit"/>
              <v:shape id="_x0000_s6812" o:spid="_x0000_s6812" style="position:absolute;left:5218;top:3272;height:2959;width:2;" filled="f" stroked="t" coordorigin="5218,3272" coordsize="0,2959" path="m5218,3272l5218,623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13" o:spid="_x0000_s6813" o:spt="203" style="position:absolute;left:3247;top:5946;height:38;width:2;" coordorigin="3247,5946" coordsize="2,38">
              <o:lock v:ext="edit"/>
              <v:shape id="_x0000_s6814" o:spid="_x0000_s6814" style="position:absolute;left:3247;top:5946;height:38;width:2;" filled="f" stroked="t" coordorigin="3247,5946" coordsize="0,38" path="m3247,5984l3247,594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15" o:spid="_x0000_s6815" o:spt="203" style="position:absolute;left:4404;top:831;height:50;width:50;" coordorigin="4404,831" coordsize="50,50">
              <o:lock v:ext="edit"/>
              <v:shape id="_x0000_s6816" o:spid="_x0000_s6816" style="position:absolute;left:4404;top:831;height:50;width:50;" fillcolor="#000000" filled="t" stroked="f" coordorigin="4404,831" coordsize="50,50" path="m4442,831l4416,831,4404,843,4404,870,4416,882,4442,882,4454,870,4454,843,4442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17" o:spid="_x0000_s6817" o:spt="203" style="position:absolute;left:4404;top:831;height:50;width:50;" coordorigin="4404,831" coordsize="50,50">
              <o:lock v:ext="edit"/>
              <v:shape id="_x0000_s6818" o:spid="_x0000_s6818" style="position:absolute;left:4404;top:831;height:50;width:50;" filled="f" stroked="t" coordorigin="4404,831" coordsize="50,50" path="m4404,858l4404,843,4416,831,4428,831,4442,831,4454,843,4454,858,4454,870,4442,882,4428,882,4416,882,4404,870,4404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19" o:spid="_x0000_s6819" o:spt="203" style="position:absolute;left:6202;top:1347;height:79;width:377;" coordorigin="6202,1347" coordsize="377,79">
              <o:lock v:ext="edit"/>
              <v:shape id="_x0000_s6820" o:spid="_x0000_s6820" style="position:absolute;left:6202;top:1347;height:79;width:377;" filled="f" stroked="t" coordorigin="6202,1347" coordsize="377,79" path="m6578,1426l6202,1426,6202,134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1" o:spid="_x0000_s6821" o:spt="203" style="position:absolute;left:5810;top:1558;height:2;width:245;" coordorigin="5810,1558" coordsize="245,2">
              <o:lock v:ext="edit"/>
              <v:shape id="_x0000_s6822" o:spid="_x0000_s6822" style="position:absolute;left:5810;top:1558;height:2;width:245;" filled="f" stroked="t" coordorigin="5810,1558" coordsize="245,0" path="m5810,1558l6055,15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3" o:spid="_x0000_s6823" o:spt="203" style="position:absolute;left:5810;top:1621;height:2;width:492;" coordorigin="5810,1621" coordsize="492,2">
              <o:lock v:ext="edit"/>
              <v:shape id="_x0000_s6824" o:spid="_x0000_s6824" style="position:absolute;left:5810;top:1621;height:2;width:492;" filled="f" stroked="t" coordorigin="5810,1621" coordsize="492,0" path="m5810,1621l6302,16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5" o:spid="_x0000_s6825" o:spt="203" style="position:absolute;left:5810;top:1683;height:2;width:245;" coordorigin="5810,1683" coordsize="245,2">
              <o:lock v:ext="edit"/>
              <v:shape id="_x0000_s6826" o:spid="_x0000_s6826" style="position:absolute;left:5810;top:1683;height:2;width:245;" filled="f" stroked="t" coordorigin="5810,1683" coordsize="245,0" path="m5810,1683l6055,16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27" o:spid="_x0000_s6827" o:spt="203" style="position:absolute;left:5894;top:1498;height:245;width:322;" coordorigin="5894,1498" coordsize="322,245">
              <o:lock v:ext="edit"/>
              <v:shape id="_x0000_s6828" o:spid="_x0000_s6828" style="position:absolute;left:5894;top:1498;height:245;width:322;" fillcolor="#FFF7CE" filled="t" stroked="f" coordorigin="5894,1498" coordsize="322,245" path="m5990,1498l5902,1509,5913,1527,5922,1544,5930,1562,5935,1581,5938,1599,5939,1617,5939,1636,5917,1709,5894,1743,6010,1740,6077,1722,6135,1695,6195,1648,6216,1621,6208,1609,6155,1560,6101,1530,6037,1508,6014,1503,5990,14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29" o:spid="_x0000_s6829" o:spt="203" style="position:absolute;left:5894;top:1498;height:245;width:322;" coordorigin="5894,1498" coordsize="322,245">
              <o:lock v:ext="edit"/>
              <v:shape id="_x0000_s6830" o:spid="_x0000_s6830" style="position:absolute;left:5894;top:1498;height:245;width:322;" filled="f" stroked="t" coordorigin="5894,1498" coordsize="322,245" path="m6216,1621l6168,1673,6117,1705,6056,1729,5894,1743,5907,1726,5917,1709,5939,1636,5939,1617,5938,1599,5913,1527,5902,1509,5990,1498,6059,1515,6120,1539,6184,1583,6208,1609,6216,162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1" o:spid="_x0000_s6831" o:spt="203" style="position:absolute;left:5513;top:1275;height:283;width:298;" coordorigin="5513,1275" coordsize="298,283">
              <o:lock v:ext="edit"/>
              <v:shape id="_x0000_s6832" o:spid="_x0000_s6832" style="position:absolute;left:5513;top:1275;height:283;width:298;" filled="f" stroked="t" coordorigin="5513,1275" coordsize="298,283" path="m5810,1558l5611,1558,5611,1275,5513,12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3" o:spid="_x0000_s6833" o:spt="203" style="position:absolute;left:6302;top:1522;height:98;width:274;" coordorigin="6302,1522" coordsize="274,98">
              <o:lock v:ext="edit"/>
              <v:shape id="_x0000_s6834" o:spid="_x0000_s6834" style="position:absolute;left:6302;top:1522;height:98;width:274;" filled="f" stroked="t" coordorigin="6302,1522" coordsize="274,98" path="m6302,1621l6576,1621,6576,152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5" o:spid="_x0000_s6835" o:spt="203" style="position:absolute;left:5359;top:1683;height:1162;width:451;" coordorigin="5359,1683" coordsize="451,1162">
              <o:lock v:ext="edit"/>
              <v:shape id="_x0000_s6836" o:spid="_x0000_s6836" style="position:absolute;left:5359;top:1683;height:1162;width:451;" filled="f" stroked="t" coordorigin="5359,1683" coordsize="451,1162" path="m5810,1683l5611,1683,5611,2845,5359,28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37" o:spid="_x0000_s6837" o:spt="203" style="position:absolute;left:9542;top:1990;height:499;width:499;" coordorigin="9542,1990" coordsize="499,499">
              <o:lock v:ext="edit"/>
              <v:shape id="_x0000_s6838" o:spid="_x0000_s6838" style="position:absolute;left:9542;top:1990;height:499;width:499;" fillcolor="#C6D8F0" filled="t" stroked="f" coordorigin="9542,1990" coordsize="499,499" path="m9542,1990l9542,2490,10042,2240,9542,19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39" o:spid="_x0000_s6839" o:spt="203" style="position:absolute;left:9542;top:1990;height:499;width:499;" coordorigin="9542,1990" coordsize="499,499">
              <o:lock v:ext="edit"/>
              <v:shape id="_x0000_s6840" o:spid="_x0000_s6840" style="position:absolute;left:9542;top:1990;height:499;width:499;" filled="f" stroked="t" coordorigin="9542,1990" coordsize="499,499" path="m9542,1990l10042,2240,9542,2490,9542,199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1" o:spid="_x0000_s6841" o:spt="203" style="position:absolute;left:7171;top:2581;height:2;width:247;" coordorigin="7171,2581" coordsize="247,2">
              <o:lock v:ext="edit"/>
              <v:shape id="_x0000_s6842" o:spid="_x0000_s6842" style="position:absolute;left:7171;top:2581;height:2;width:247;" filled="f" stroked="t" coordorigin="7171,2581" coordsize="247,0" path="m7171,2581l7418,25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3" o:spid="_x0000_s6843" o:spt="203" style="position:absolute;left:7171;top:2703;height:2;width:247;" coordorigin="7171,2703" coordsize="247,2">
              <o:lock v:ext="edit"/>
              <v:shape id="_x0000_s6844" o:spid="_x0000_s6844" style="position:absolute;left:7171;top:2703;height:2;width:247;" filled="f" stroked="t" coordorigin="7171,2703" coordsize="247,0" path="m7171,2703l7418,270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5" o:spid="_x0000_s6845" o:spt="203" style="position:absolute;left:7418;top:2641;height:2;width:677;" coordorigin="7418,2641" coordsize="677,2">
              <o:lock v:ext="edit"/>
              <v:shape id="_x0000_s6846" o:spid="_x0000_s6846" style="position:absolute;left:7418;top:2641;height:2;width:677;" filled="f" stroked="t" coordorigin="7418,2641" coordsize="677,0" path="m7418,2641l8095,264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47" o:spid="_x0000_s6847" o:spt="203" style="position:absolute;left:7258;top:2518;height:247;width:319;" coordorigin="7258,2518" coordsize="319,247">
              <o:lock v:ext="edit"/>
              <v:shape id="_x0000_s6848" o:spid="_x0000_s6848" style="position:absolute;left:7258;top:2518;height:247;width:319;" fillcolor="#FFF7CE" filled="t" stroked="f" coordorigin="7258,2518" coordsize="319,247" path="m7354,2518l7267,2531,7278,2549,7286,2567,7293,2585,7298,2603,7301,2621,7303,2640,7302,2658,7280,2730,7258,2766,7372,2762,7439,2743,7496,2716,7556,2669,7577,2641,7570,2631,7518,2581,7465,2551,7401,2528,7378,2523,7354,25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49" o:spid="_x0000_s6849" o:spt="203" style="position:absolute;left:7258;top:2518;height:247;width:319;" coordorigin="7258,2518" coordsize="319,247">
              <o:lock v:ext="edit"/>
              <v:shape id="_x0000_s6850" o:spid="_x0000_s6850" style="position:absolute;left:7258;top:2518;height:247;width:319;" filled="f" stroked="t" coordorigin="7258,2518" coordsize="319,247" path="m7577,2641l7529,2694,7459,2735,7396,2757,7258,2766,7270,2748,7280,2730,7302,2658,7303,2640,7301,2621,7278,2549,7267,2531,7354,2518,7423,2535,7484,2560,7547,2604,7570,2631,7577,264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1" o:spid="_x0000_s6851" o:spt="203" style="position:absolute;left:1622;top:5710;height:223;width:288;" coordorigin="1622,5710" coordsize="288,223">
              <o:lock v:ext="edit"/>
              <v:shape id="_x0000_s6852" o:spid="_x0000_s6852" style="position:absolute;left:1622;top:5710;height:223;width:288;" filled="f" stroked="t" coordorigin="1622,5710" coordsize="288,223" path="m1910,5710l1910,5934,1622,593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3" o:spid="_x0000_s6853" o:spt="203" style="position:absolute;left:1910;top:5701;height:233;width:720;" coordorigin="1910,5701" coordsize="720,233">
              <o:lock v:ext="edit"/>
              <v:shape id="_x0000_s6854" o:spid="_x0000_s6854" style="position:absolute;left:1910;top:5701;height:233;width:720;" filled="f" stroked="t" coordorigin="1910,5701" coordsize="720,233" path="m2630,5701l2630,5934,1910,5934,1910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5" o:spid="_x0000_s6855" o:spt="203" style="position:absolute;left:2261;top:5422;height:370;width:324;" coordorigin="2261,5422" coordsize="324,370">
              <o:lock v:ext="edit"/>
              <v:shape id="_x0000_s6856" o:spid="_x0000_s6856" style="position:absolute;left:2261;top:5422;height:370;width:324;" fillcolor="#FFF7CE" filled="t" stroked="f" coordorigin="2261,5422" coordsize="324,370" path="m2585,5422l2261,5607,2585,5792,2585,54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57" o:spid="_x0000_s6857" o:spt="203" style="position:absolute;left:2261;top:5422;height:370;width:324;" coordorigin="2261,5422" coordsize="324,370">
              <o:lock v:ext="edit"/>
              <v:shape id="_x0000_s6858" o:spid="_x0000_s6858" style="position:absolute;left:2261;top:5422;height:370;width:324;" filled="f" stroked="t" coordorigin="2261,5422" coordsize="324,370" path="m2585,5422l2585,5792,2261,5607,2585,542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59" o:spid="_x0000_s6859" o:spt="203" style="position:absolute;left:2585;top:5701;height:2;width:46;" coordorigin="2585,5701" coordsize="46,2">
              <o:lock v:ext="edit"/>
              <v:shape id="_x0000_s6860" o:spid="_x0000_s6860" style="position:absolute;left:2585;top:5701;height:2;width:46;" filled="f" stroked="t" coordorigin="2585,5701" coordsize="46,0" path="m2585,5701l2630,570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1" o:spid="_x0000_s6861" o:spt="203" style="position:absolute;left:2585;top:5516;height:2;width:46;" coordorigin="2585,5516" coordsize="46,2">
              <o:lock v:ext="edit"/>
              <v:shape id="_x0000_s6862" o:spid="_x0000_s6862" style="position:absolute;left:2585;top:5516;height:2;width:46;" filled="f" stroked="t" coordorigin="2585,5516" coordsize="46,0" path="m2585,5516l2630,551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3" o:spid="_x0000_s6863" o:spt="203" style="position:absolute;left:2170;top:5607;height:2;width:91;" coordorigin="2170,5607" coordsize="91,2">
              <o:lock v:ext="edit"/>
              <v:shape id="_x0000_s6864" o:spid="_x0000_s6864" style="position:absolute;left:2170;top:5607;height:2;width:91;" filled="f" stroked="t" coordorigin="2170,5607" coordsize="91,0" path="m2170,5607l2261,560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5" o:spid="_x0000_s6865" o:spt="203" style="position:absolute;left:2630;top:5516;height:365;width:218;" coordorigin="2630,5516" coordsize="218,365">
              <o:lock v:ext="edit"/>
              <v:shape id="_x0000_s6866" o:spid="_x0000_s6866" style="position:absolute;left:2630;top:5516;height:365;width:218;" filled="f" stroked="t" coordorigin="2630,5516" coordsize="218,365" path="m2630,5516l2731,5516,2731,5881,2849,58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867" o:spid="_x0000_s6867" o:spt="203" style="position:absolute;left:1910;top:5173;height:62;width:74;" coordorigin="1910,5173" coordsize="74,62">
              <o:lock v:ext="edit"/>
              <v:shape id="_x0000_s6868" o:spid="_x0000_s6868" style="position:absolute;left:1910;top:5173;height:62;width:74;" filled="f" stroked="t" coordorigin="1910,5173" coordsize="74,62" path="m1910,5173l1910,5235,198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69" o:spid="_x0000_s6869" o:spt="203" style="position:absolute;left:1922;top:5235;height:2;width:62;" coordorigin="1922,5235" coordsize="62,2">
              <o:lock v:ext="edit"/>
              <v:shape id="_x0000_s6870" o:spid="_x0000_s6870" style="position:absolute;left:1922;top:5235;height:2;width:62;" filled="f" stroked="t" coordorigin="1922,5235" coordsize="62,0" path="m1922,5235l198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1" o:spid="_x0000_s6871" o:spt="203" style="position:absolute;left:1999;top:5173;height:122;width:156;" coordorigin="1999,5173" coordsize="156,122">
              <o:lock v:ext="edit"/>
              <v:shape id="_x0000_s6872" o:spid="_x0000_s6872" style="position:absolute;left:1999;top:5173;height:122;width:156;" filled="f" stroked="t" coordorigin="1999,5173" coordsize="156,122" path="m2155,5173l1999,5173,1999,529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3" o:spid="_x0000_s6873" o:spt="203" style="position:absolute;left:1910;top:5295;height:103;width:74;" coordorigin="1910,5295" coordsize="74,103">
              <o:lock v:ext="edit"/>
              <v:shape id="_x0000_s6874" o:spid="_x0000_s6874" style="position:absolute;left:1910;top:5295;height:103;width:74;" filled="f" stroked="t" coordorigin="1910,5295" coordsize="74,103" path="m1985,5295l1910,5295,1910,539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5" o:spid="_x0000_s6875" o:spt="203" style="position:absolute;left:1910;top:5072;height:101;width:74;" coordorigin="1910,5072" coordsize="74,101">
              <o:lock v:ext="edit"/>
              <v:shape id="_x0000_s6876" o:spid="_x0000_s6876" style="position:absolute;left:1910;top:5072;height:101;width:74;" filled="f" stroked="t" coordorigin="1910,5072" coordsize="74,101" path="m1985,5173l1910,5173,1910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7" o:spid="_x0000_s6877" o:spt="203" style="position:absolute;left:1985;top:5156;height:158;width:2;" coordorigin="1985,5156" coordsize="2,158">
              <o:lock v:ext="edit"/>
              <v:shape id="_x0000_s6878" o:spid="_x0000_s6878" style="position:absolute;left:1985;top:5156;height:158;width:2;" filled="f" stroked="t" coordorigin="1985,5156" coordsize="0,158" path="m1985,5156l1985,531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79" o:spid="_x0000_s6879" o:spt="203" style="position:absolute;left:1920;top:5218;height:34;width:34;" coordorigin="1920,5218" coordsize="34,34">
              <o:lock v:ext="edit"/>
              <v:shape id="_x0000_s6880" o:spid="_x0000_s6880" style="position:absolute;left:1920;top:5218;height:34;width:34;" fillcolor="#000000" filled="t" stroked="f" coordorigin="1920,5218" coordsize="34,34" path="m1954,5218l1920,5235,1954,5252,1954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81" o:spid="_x0000_s6881" o:spt="203" style="position:absolute;left:1920;top:5218;height:34;width:34;" coordorigin="1920,5218" coordsize="34,34">
              <o:lock v:ext="edit"/>
              <v:shape id="_x0000_s6882" o:spid="_x0000_s6882" style="position:absolute;left:1920;top:5218;height:34;width:34;" filled="f" stroked="t" coordorigin="1920,5218" coordsize="34,34" path="m1954,5218l1920,5235,1954,5252,1954,5218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3" o:spid="_x0000_s6883" o:spt="203" style="position:absolute;left:1905;top:5391;height:2;width:10;" coordorigin="1905,5391" coordsize="10,2">
              <o:lock v:ext="edit"/>
              <v:shape id="_x0000_s6884" o:spid="_x0000_s6884" style="position:absolute;left:1905;top:5391;height:2;width:10;" filled="f" stroked="t" coordorigin="1905,5391" coordsize="10,0" path="m1905,5391l1916,5391e">
                <v:path arrowok="t"/>
                <v:fill on="f" focussize="0,0"/>
                <v:stroke weight="0.72pt" color="#000000"/>
                <v:imagedata o:title=""/>
                <o:lock v:ext="edit"/>
              </v:shape>
            </v:group>
            <v:group id="_x0000_s6885" o:spid="_x0000_s6885" o:spt="203" style="position:absolute;left:2225;top:5173;height:62;width:74;" coordorigin="2225,5173" coordsize="74,62">
              <o:lock v:ext="edit"/>
              <v:shape id="_x0000_s6886" o:spid="_x0000_s6886" style="position:absolute;left:2225;top:5173;height:62;width:74;" filled="f" stroked="t" coordorigin="2225,5173" coordsize="74,62" path="m2299,5173l2299,5235,222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7" o:spid="_x0000_s6887" o:spt="203" style="position:absolute;left:2225;top:5235;height:2;width:62;" coordorigin="2225,5235" coordsize="62,2">
              <o:lock v:ext="edit"/>
              <v:shape id="_x0000_s6888" o:spid="_x0000_s6888" style="position:absolute;left:2225;top:5235;height:2;width:62;" filled="f" stroked="t" coordorigin="2225,5235" coordsize="62,0" path="m2287,5235l2225,523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89" o:spid="_x0000_s6889" o:spt="203" style="position:absolute;left:2054;top:5173;height:122;width:156;" coordorigin="2054,5173" coordsize="156,122">
              <o:lock v:ext="edit"/>
              <v:shape id="_x0000_s6890" o:spid="_x0000_s6890" style="position:absolute;left:2054;top:5173;height:122;width:156;" filled="f" stroked="t" coordorigin="2054,5173" coordsize="156,122" path="m2054,5173l2210,5173,2210,5295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1" o:spid="_x0000_s6891" o:spt="203" style="position:absolute;left:2225;top:5295;height:103;width:74;" coordorigin="2225,5295" coordsize="74,103">
              <o:lock v:ext="edit"/>
              <v:shape id="_x0000_s6892" o:spid="_x0000_s6892" style="position:absolute;left:2225;top:5295;height:103;width:74;" filled="f" stroked="t" coordorigin="2225,5295" coordsize="74,103" path="m2225,5295l2299,5295,2299,5398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3" o:spid="_x0000_s6893" o:spt="203" style="position:absolute;left:2225;top:5072;height:101;width:74;" coordorigin="2225,5072" coordsize="74,101">
              <o:lock v:ext="edit"/>
              <v:shape id="_x0000_s6894" o:spid="_x0000_s6894" style="position:absolute;left:2225;top:5072;height:101;width:74;" filled="f" stroked="t" coordorigin="2225,5072" coordsize="74,101" path="m2225,5173l2299,5173,2299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5" o:spid="_x0000_s6895" o:spt="203" style="position:absolute;left:2225;top:5156;height:158;width:2;" coordorigin="2225,5156" coordsize="2,158">
              <o:lock v:ext="edit"/>
              <v:shape id="_x0000_s6896" o:spid="_x0000_s6896" style="position:absolute;left:2225;top:5156;height:158;width:2;" filled="f" stroked="t" coordorigin="2225,5156" coordsize="0,158" path="m2225,5156l2225,531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897" o:spid="_x0000_s6897" o:spt="203" style="position:absolute;left:2256;top:5218;height:34;width:34;" coordorigin="2256,5218" coordsize="34,34">
              <o:lock v:ext="edit"/>
              <v:shape id="_x0000_s6898" o:spid="_x0000_s6898" style="position:absolute;left:2256;top:5218;height:34;width:34;" fillcolor="#000000" filled="t" stroked="f" coordorigin="2256,5218" coordsize="34,34" path="m2256,5218l2256,5252,2290,5235,2256,52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899" o:spid="_x0000_s6899" o:spt="203" style="position:absolute;left:2256;top:5218;height:34;width:34;" coordorigin="2256,5218" coordsize="34,34">
              <o:lock v:ext="edit"/>
              <v:shape id="_x0000_s6900" o:spid="_x0000_s6900" style="position:absolute;left:2256;top:5218;height:34;width:34;" filled="f" stroked="t" coordorigin="2256,5218" coordsize="34,34" path="m2256,5218l2290,5235,2256,5252,2256,5218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01" o:spid="_x0000_s6901" o:spt="203" style="position:absolute;left:1910;top:5007;height:65;width:389;" coordorigin="1910,5007" coordsize="389,65">
              <o:lock v:ext="edit"/>
              <v:shape id="_x0000_s6902" o:spid="_x0000_s6902" style="position:absolute;left:1910;top:5007;height:65;width:389;" filled="f" stroked="t" coordorigin="1910,5007" coordsize="389,65" path="m2299,5072l2299,5007,1910,5007,1910,507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03" o:spid="_x0000_s6903" o:spt="203" style="position:absolute;left:1910;top:4851;height:221;width:2;" coordorigin="1910,4851" coordsize="2,221">
              <o:lock v:ext="edit"/>
              <v:shape id="_x0000_s6904" o:spid="_x0000_s6904" style="position:absolute;left:1910;top:4851;height:221;width:2;" filled="f" stroked="t" coordorigin="1910,4851" coordsize="0,221" path="m1910,4851l1910,507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05" o:spid="_x0000_s6905" o:spt="203" style="position:absolute;left:1910;top:5173;height:226;width:204;" coordorigin="1910,5173" coordsize="204,226">
              <o:lock v:ext="edit"/>
              <v:shape id="_x0000_s6906" o:spid="_x0000_s6906" style="position:absolute;left:1910;top:5173;height:226;width:204;" filled="f" stroked="t" coordorigin="1910,5173" coordsize="204,226" path="m2054,5173l2114,5173,2114,5398,1910,53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07" o:spid="_x0000_s6907" o:spt="203" style="position:absolute;left:2254;top:5451;height:50;width:98;" coordorigin="2254,5451" coordsize="98,50">
              <o:lock v:ext="edit"/>
              <v:shape id="_x0000_s6908" o:spid="_x0000_s6908" style="position:absolute;left:2254;top:5451;height:50;width:98;" fillcolor="#DBEEF3" filled="t" stroked="f" coordorigin="2254,5451" coordsize="98,50" path="m2352,5451l2254,5451,2302,5502,2352,54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09" o:spid="_x0000_s6909" o:spt="203" style="position:absolute;left:2254;top:5451;height:50;width:98;" coordorigin="2254,5451" coordsize="98,50">
              <o:lock v:ext="edit"/>
              <v:shape id="_x0000_s6910" o:spid="_x0000_s6910" style="position:absolute;left:2254;top:5451;height:50;width:98;" filled="f" stroked="t" coordorigin="2254,5451" coordsize="98,50" path="m2352,5451l2254,5451,2302,5502,2352,5451x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1" o:spid="_x0000_s6911" o:spt="203" style="position:absolute;left:2302;top:5305;height:146;width:2;" coordorigin="2302,5305" coordsize="2,146">
              <o:lock v:ext="edit"/>
              <v:shape id="_x0000_s6912" o:spid="_x0000_s6912" style="position:absolute;left:2302;top:5305;height:146;width:2;" filled="f" stroked="t" coordorigin="2302,5305" coordsize="0,146" path="m2302,5362l2302,5305,2302,545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3" o:spid="_x0000_s6913" o:spt="203" style="position:absolute;left:2352;top:5094;height:242;width:2;" coordorigin="2352,5094" coordsize="2,242">
              <o:lock v:ext="edit"/>
              <v:shape id="_x0000_s6914" o:spid="_x0000_s6914" style="position:absolute;left:2352;top:5094;height:242;width:2;" filled="f" stroked="t" coordorigin="2352,5094" coordsize="0,242" path="m2352,5094l2352,533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6915" o:spid="_x0000_s6915" o:spt="203" style="position:absolute;left:2316;top:5319;height:70;width:57;" coordorigin="2316,5319" coordsize="57,70">
              <o:lock v:ext="edit"/>
              <v:shape id="_x0000_s6916" o:spid="_x0000_s6916" style="position:absolute;left:2316;top:5319;height:70;width:57;" fillcolor="#000000" filled="t" stroked="f" coordorigin="2316,5319" coordsize="57,70" path="m2316,5319l2352,5389,2372,5328,2354,5328,2334,5326,2316,5319xe">
                <v:path arrowok="t"/>
                <v:fill on="t" focussize="0,0"/>
                <v:stroke on="f"/>
                <v:imagedata o:title=""/>
                <o:lock v:ext="edit"/>
              </v:shape>
              <v:shape id="_x0000_s6917" o:spid="_x0000_s6917" style="position:absolute;left:2316;top:5319;height:70;width:57;" fillcolor="#000000" filled="t" stroked="f" coordorigin="2316,5319" coordsize="57,70" path="m2373,5325l2354,5328,2372,5328,2373,53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18" o:spid="_x0000_s6918" o:spt="203" style="position:absolute;left:1884;top:4981;height:50;width:50;" coordorigin="1884,4981" coordsize="50,50">
              <o:lock v:ext="edit"/>
              <v:shape id="_x0000_s6919" o:spid="_x0000_s6919" style="position:absolute;left:1884;top:4981;height:50;width:50;" fillcolor="#000000" filled="t" stroked="f" coordorigin="1884,4981" coordsize="50,50" path="m1922,4981l1896,4981,1884,4993,1884,5019,1896,5031,1922,5031,1934,5019,1934,4993,1922,49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0" o:spid="_x0000_s6920" o:spt="203" style="position:absolute;left:1884;top:4981;height:50;width:50;" coordorigin="1884,4981" coordsize="50,50">
              <o:lock v:ext="edit"/>
              <v:shape id="_x0000_s6921" o:spid="_x0000_s6921" style="position:absolute;left:1884;top:4981;height:50;width:50;" filled="f" stroked="t" coordorigin="1884,4981" coordsize="50,50" path="m1884,5005l1884,4993,1896,4981,1910,4981,1922,4981,1934,4993,1934,5005,1934,5019,1922,5031,1910,5031,1896,5031,1884,5019,1884,5005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22" o:spid="_x0000_s6922" o:spt="203" style="position:absolute;left:1889;top:5374;height:48;width:48;" coordorigin="1889,5374" coordsize="48,48">
              <o:lock v:ext="edit"/>
              <v:shape id="_x0000_s6923" o:spid="_x0000_s6923" style="position:absolute;left:1889;top:5374;height:48;width:48;" fillcolor="#000000" filled="t" stroked="f" coordorigin="1889,5374" coordsize="48,48" path="m1925,5374l1898,5374,1889,5386,1889,5413,1898,5422,1925,5422,1937,5413,1937,5386,1925,53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4" o:spid="_x0000_s6924" o:spt="203" style="position:absolute;left:1889;top:5374;height:48;width:48;" coordorigin="1889,5374" coordsize="48,48">
              <o:lock v:ext="edit"/>
              <v:shape id="_x0000_s6925" o:spid="_x0000_s6925" style="position:absolute;left:1889;top:5374;height:48;width:48;" filled="f" stroked="t" coordorigin="1889,5374" coordsize="48,48" path="m1889,5398l1889,5386,1898,5374,1913,5374,1925,5374,1937,5386,1937,5398,1937,5413,1925,5422,1913,5422,1898,5422,1889,5413,1889,539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26" o:spid="_x0000_s6926" o:spt="203" style="position:absolute;left:2090;top:5151;height:50;width:48;" coordorigin="2090,5151" coordsize="48,50">
              <o:lock v:ext="edit"/>
              <v:shape id="_x0000_s6927" o:spid="_x0000_s6927" style="position:absolute;left:2090;top:5151;height:50;width:48;" fillcolor="#000000" filled="t" stroked="f" coordorigin="2090,5151" coordsize="48,50" path="m2129,5151l2100,5151,2090,5163,2090,5190,2100,5202,2129,5202,2138,5190,2138,5163,2129,5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28" o:spid="_x0000_s6928" o:spt="203" style="position:absolute;left:2090;top:5151;height:50;width:48;" coordorigin="2090,5151" coordsize="48,50">
              <o:lock v:ext="edit"/>
              <v:shape id="_x0000_s6929" o:spid="_x0000_s6929" style="position:absolute;left:2090;top:5151;height:50;width:48;" filled="f" stroked="t" coordorigin="2090,5151" coordsize="48,50" path="m2090,5178l2090,5163,2100,5151,2114,5151,2129,5151,2138,5163,2138,5178,2138,5190,2129,5202,2114,5202,2100,5202,2090,5190,2090,517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0" o:spid="_x0000_s6930" o:spt="203" style="position:absolute;left:1886;top:5910;height:48;width:48;" coordorigin="1886,5910" coordsize="48,48">
              <o:lock v:ext="edit"/>
              <v:shape id="_x0000_s6931" o:spid="_x0000_s6931" style="position:absolute;left:1886;top:5910;height:48;width:48;" fillcolor="#000000" filled="t" stroked="f" coordorigin="1886,5910" coordsize="48,48" path="m1925,5910l1898,5910,1886,5919,1886,5948,1898,5958,1925,5958,1934,5948,1934,5919,1925,59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32" o:spid="_x0000_s6932" o:spt="203" style="position:absolute;left:1886;top:5910;height:48;width:48;" coordorigin="1886,5910" coordsize="48,48">
              <o:lock v:ext="edit"/>
              <v:shape id="_x0000_s6933" o:spid="_x0000_s6933" style="position:absolute;left:1886;top:5910;height:48;width:48;" filled="f" stroked="t" coordorigin="1886,5910" coordsize="48,48" path="m1886,5934l1886,5919,1898,5910,1910,5910,1925,5910,1934,5919,1934,5934,1934,5948,1925,5958,1910,5958,1898,5958,1886,5948,1886,593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4" o:spid="_x0000_s6934" o:spt="203" style="position:absolute;left:6005;top:2581;height:446;width:1166;" coordorigin="6005,2581" coordsize="1166,446">
              <o:lock v:ext="edit"/>
              <v:shape id="_x0000_s6935" o:spid="_x0000_s6935" style="position:absolute;left:6005;top:2581;height:446;width:1166;" filled="f" stroked="t" coordorigin="6005,2581" coordsize="1166,446" path="m7171,2581l6005,2581,6005,302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36" o:spid="_x0000_s6936" o:spt="203" style="position:absolute;left:4594;top:1088;height:370;width:324;" coordorigin="4594,1088" coordsize="324,370">
              <o:lock v:ext="edit"/>
              <v:shape id="_x0000_s6937" o:spid="_x0000_s6937" style="position:absolute;left:4594;top:1088;height:370;width:324;" fillcolor="#FFF7CE" filled="t" stroked="f" coordorigin="4594,1088" coordsize="324,370" path="m4594,1088l4594,1458,4918,1273,4594,1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38" o:spid="_x0000_s6938" o:spt="203" style="position:absolute;left:4594;top:1088;height:370;width:324;" coordorigin="4594,1088" coordsize="324,370">
              <o:lock v:ext="edit"/>
              <v:shape id="_x0000_s6939" o:spid="_x0000_s6939" style="position:absolute;left:4594;top:1088;height:370;width:324;" filled="f" stroked="t" coordorigin="4594,1088" coordsize="324,370" path="m4594,1088l4594,1458,4918,1273,4594,108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0" o:spid="_x0000_s6940" o:spt="203" style="position:absolute;left:4548;top:1179;height:2;width:46;" coordorigin="4548,1179" coordsize="46,2">
              <o:lock v:ext="edit"/>
              <v:shape id="_x0000_s6941" o:spid="_x0000_s6941" style="position:absolute;left:4548;top:1179;height:2;width:46;" filled="f" stroked="t" coordorigin="4548,1179" coordsize="46,0" path="m4594,1179l4548,117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2" o:spid="_x0000_s6942" o:spt="203" style="position:absolute;left:4918;top:1273;height:2;width:103;" coordorigin="4918,1273" coordsize="103,2">
              <o:lock v:ext="edit"/>
              <v:shape id="_x0000_s6943" o:spid="_x0000_s6943" style="position:absolute;left:4918;top:1273;height:2;width:103;" filled="f" stroked="t" coordorigin="4918,1273" coordsize="103,0" path="m4918,1273l5021,127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4" o:spid="_x0000_s6944" o:spt="203" style="position:absolute;left:4428;top:858;height:322;width:120;" coordorigin="4428,858" coordsize="120,322">
              <o:lock v:ext="edit"/>
              <v:shape id="_x0000_s6945" o:spid="_x0000_s6945" style="position:absolute;left:4428;top:858;height:322;width:120;" filled="f" stroked="t" coordorigin="4428,858" coordsize="120,322" path="m4548,1179l4428,1179,4428,8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6" o:spid="_x0000_s6946" o:spt="203" style="position:absolute;left:5270;top:1621;height:312;width:540;" coordorigin="5270,1621" coordsize="540,312">
              <o:lock v:ext="edit"/>
              <v:shape id="_x0000_s6947" o:spid="_x0000_s6947" style="position:absolute;left:5270;top:1621;height:312;width:540;" filled="f" stroked="t" coordorigin="5270,1621" coordsize="540,312" path="m5810,1621l5434,1621,5434,1933,5270,193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48" o:spid="_x0000_s6948" o:spt="203" style="position:absolute;left:6595;top:2703;height:1598;width:576;" coordorigin="6595,2703" coordsize="576,1598">
              <o:lock v:ext="edit"/>
              <v:shape id="_x0000_s6949" o:spid="_x0000_s6949" style="position:absolute;left:6595;top:2703;height:1598;width:576;" filled="f" stroked="t" coordorigin="6595,2703" coordsize="576,1598" path="m6823,4302l6595,4302,6595,2703,7171,270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0" o:spid="_x0000_s6950" o:spt="203" style="position:absolute;left:6914;top:4117;height:370;width:324;" coordorigin="6914,4117" coordsize="324,370">
              <o:lock v:ext="edit"/>
              <v:shape id="_x0000_s6951" o:spid="_x0000_s6951" style="position:absolute;left:6914;top:4117;height:370;width:324;" fillcolor="#FFF7CE" filled="t" stroked="f" coordorigin="6914,4117" coordsize="324,370" path="m7238,4117l6914,4302,7238,4486,7238,41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52" o:spid="_x0000_s6952" o:spt="203" style="position:absolute;left:6914;top:4117;height:370;width:324;" coordorigin="6914,4117" coordsize="324,370">
              <o:lock v:ext="edit"/>
              <v:shape id="_x0000_s6953" o:spid="_x0000_s6953" style="position:absolute;left:6914;top:4117;height:370;width:324;" filled="f" stroked="t" coordorigin="6914,4117" coordsize="324,370" path="m7238,4486l7238,4117,6914,4302,7238,448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4" o:spid="_x0000_s6954" o:spt="203" style="position:absolute;left:7238;top:4395;height:2;width:46;" coordorigin="7238,4395" coordsize="46,2">
              <o:lock v:ext="edit"/>
              <v:shape id="_x0000_s6955" o:spid="_x0000_s6955" style="position:absolute;left:7238;top:4395;height:2;width:46;" filled="f" stroked="t" coordorigin="7238,4395" coordsize="46,0" path="m7238,4395l7284,439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6" o:spid="_x0000_s6956" o:spt="203" style="position:absolute;left:6823;top:4302;height:2;width:86;" coordorigin="6823,4302" coordsize="86,2">
              <o:lock v:ext="edit"/>
              <v:shape id="_x0000_s6957" o:spid="_x0000_s6957" style="position:absolute;left:6823;top:4302;height:2;width:86;" filled="f" stroked="t" coordorigin="6823,4302" coordsize="86,0" path="m6910,4302l6823,430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58" o:spid="_x0000_s6958" o:spt="203" style="position:absolute;left:10435;top:6385;height:185;width:698;" coordorigin="10435,6385" coordsize="698,185">
              <o:lock v:ext="edit"/>
              <v:shape id="_x0000_s6959" o:spid="_x0000_s6959" style="position:absolute;left:10435;top:6385;height:185;width:698;" fillcolor="#C6D8F0" filled="t" stroked="f" coordorigin="10435,6385" coordsize="698,185" path="m10435,6570l11134,6570,11134,6385,10435,6385,10435,657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60" o:spid="_x0000_s6960" o:spt="203" style="position:absolute;left:10435;top:6385;height:185;width:698;" coordorigin="10435,6385" coordsize="698,185">
              <o:lock v:ext="edit"/>
              <v:shape id="_x0000_s6961" o:spid="_x0000_s6961" style="position:absolute;left:10435;top:6385;height:185;width:698;" filled="f" stroked="t" coordorigin="10435,6385" coordsize="698,185" path="m10435,6570l11134,6570,11134,6385,10435,6385,10435,657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2" o:spid="_x0000_s6962" o:spt="203" style="position:absolute;left:5470;top:6452;height:50;width:50;" coordorigin="5470,6452" coordsize="50,50">
              <o:lock v:ext="edit"/>
              <v:shape id="_x0000_s6963" o:spid="_x0000_s6963" style="position:absolute;left:5470;top:6452;height:50;width:50;" fillcolor="#000000" filled="t" stroked="f" coordorigin="5470,6452" coordsize="50,50" path="m5508,6452l5482,6452,5470,6464,5470,6490,5482,6502,5508,6502,5520,6490,5520,6464,5508,6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64" o:spid="_x0000_s6964" o:spt="203" style="position:absolute;left:5470;top:6452;height:50;width:50;" coordorigin="5470,6452" coordsize="50,50">
              <o:lock v:ext="edit"/>
              <v:shape id="_x0000_s6965" o:spid="_x0000_s6965" style="position:absolute;left:5470;top:6452;height:50;width:50;" filled="f" stroked="t" coordorigin="5470,6452" coordsize="50,50" path="m5520,6476l5520,6464,5508,6452,5494,6452,5482,6452,5470,6464,5470,6476,5470,6490,5482,6502,5494,6502,5508,6502,5520,6490,5520,647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6" o:spid="_x0000_s6966" o:spt="203" style="position:absolute;left:3662;top:3805;height:2;width:379;" coordorigin="3662,3805" coordsize="379,2">
              <o:lock v:ext="edit"/>
              <v:shape id="_x0000_s6967" o:spid="_x0000_s6967" style="position:absolute;left:3662;top:3805;height:2;width:379;" filled="f" stroked="t" coordorigin="3662,3805" coordsize="379,0" path="m3662,3805l4042,380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68" o:spid="_x0000_s6968" o:spt="203" style="position:absolute;left:3662;top:4388;height:120;width:2;" coordorigin="3662,4388" coordsize="2,120">
              <o:lock v:ext="edit"/>
              <v:shape id="_x0000_s6969" o:spid="_x0000_s6969" style="position:absolute;left:3662;top:4388;height:120;width:2;" filled="f" stroked="t" coordorigin="3662,4388" coordsize="2,120" path="m3665,4388l3662,450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0" o:spid="_x0000_s6970" o:spt="203" style="position:absolute;left:3662;top:4225;height:163;width:2;" coordorigin="3662,4225" coordsize="2,163">
              <o:lock v:ext="edit"/>
              <v:shape id="_x0000_s6971" o:spid="_x0000_s6971" style="position:absolute;left:3662;top:4225;height:163;width:2;" filled="f" stroked="t" coordorigin="3662,4225" coordsize="2,163" path="m3662,4225l3665,438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2" o:spid="_x0000_s6972" o:spt="203" style="position:absolute;left:2801;top:5734;height:295;width:343;" coordorigin="2801,5734" coordsize="343,295">
              <o:lock v:ext="edit"/>
              <v:shape id="_x0000_s6973" o:spid="_x0000_s6973" style="position:absolute;left:2801;top:5734;height:295;width:343;" filled="f" stroked="t" coordorigin="2801,5734" coordsize="343,295" path="m2801,6030l3144,6030,3144,5734,2801,5734,2801,603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4" o:spid="_x0000_s6974" o:spt="203" style="position:absolute;left:2849;top:5881;height:2;width:202;" coordorigin="2849,5881" coordsize="202,2">
              <o:lock v:ext="edit"/>
              <v:shape id="_x0000_s6975" o:spid="_x0000_s6975" style="position:absolute;left:2849;top:5881;height:2;width:202;" filled="f" stroked="t" coordorigin="2849,5881" coordsize="202,0" path="m3050,5881l2849,588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76" o:spid="_x0000_s6976" o:spt="203" style="position:absolute;left:2834;top:5804;height:154;width:276;" coordorigin="2834,5804" coordsize="276,154">
              <o:lock v:ext="edit"/>
              <v:shape id="_x0000_s6977" o:spid="_x0000_s6977" style="position:absolute;left:2834;top:5804;height:154;width:276;" fillcolor="#DBEEF3" filled="t" stroked="f" coordorigin="2834,5804" coordsize="276,154" path="m2858,5866l2842,5866,2834,5874,2834,5890,2842,5898,2858,5898,2866,5890,2866,5874,2858,5866xe">
                <v:path arrowok="t"/>
                <v:fill on="t" focussize="0,0"/>
                <v:stroke on="f"/>
                <v:imagedata o:title=""/>
                <o:lock v:ext="edit"/>
              </v:shape>
              <v:shape id="_x0000_s6978" o:spid="_x0000_s6978" style="position:absolute;left:2834;top:5804;height:154;width:276;" fillcolor="#DBEEF3" filled="t" stroked="f" coordorigin="2834,5804" coordsize="276,154" path="m3103,5804l3086,5804,3079,5811,3079,5828,3086,5835,3103,5835,3110,5828,3110,5811,3103,5804xe">
                <v:path arrowok="t"/>
                <v:fill on="t" focussize="0,0"/>
                <v:stroke on="f"/>
                <v:imagedata o:title=""/>
                <o:lock v:ext="edit"/>
              </v:shape>
              <v:shape id="_x0000_s6979" o:spid="_x0000_s6979" style="position:absolute;left:2834;top:5804;height:154;width:276;" fillcolor="#DBEEF3" filled="t" stroked="f" coordorigin="2834,5804" coordsize="276,154" path="m3103,5926l3086,5926,3079,5934,3079,5950,3086,5958,3103,5958,3110,5950,3110,5934,3103,5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80" o:spid="_x0000_s6980" o:spt="203" style="position:absolute;left:2834;top:5866;height:31;width:31;" coordorigin="2834,5866" coordsize="31,31">
              <o:lock v:ext="edit"/>
              <v:shape id="_x0000_s6981" o:spid="_x0000_s6981" style="position:absolute;left:2834;top:5866;height:31;width:31;" filled="f" stroked="t" coordorigin="2834,5866" coordsize="31,31" path="m2834,5881l2834,5890,2842,5898,2849,5898,2858,5898,2866,5890,2866,5881,2866,5874,2858,5866,2849,5866,2842,5866,2834,5874,2834,588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2" o:spid="_x0000_s6982" o:spt="203" style="position:absolute;left:3079;top:5804;height:31;width:31;" coordorigin="3079,5804" coordsize="31,31">
              <o:lock v:ext="edit"/>
              <v:shape id="_x0000_s6983" o:spid="_x0000_s6983" style="position:absolute;left:3079;top:5804;height:31;width:31;" filled="f" stroked="t" coordorigin="3079,5804" coordsize="31,31" path="m3079,5821l3079,5828,3086,5835,3096,5835,3103,5835,3110,5828,3110,5821,3110,5811,3103,5804,3096,5804,3086,5804,3079,5811,3079,582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4" o:spid="_x0000_s6984" o:spt="203" style="position:absolute;left:3079;top:5926;height:31;width:31;" coordorigin="3079,5926" coordsize="31,31">
              <o:lock v:ext="edit"/>
              <v:shape id="_x0000_s6985" o:spid="_x0000_s6985" style="position:absolute;left:3079;top:5926;height:31;width:31;" filled="f" stroked="t" coordorigin="3079,5926" coordsize="31,31" path="m3079,5943l3079,5950,3086,5958,3096,5958,3103,5958,3110,5950,3110,5943,3110,5934,3103,5926,3096,5926,3086,5926,3079,5934,3079,594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86" o:spid="_x0000_s6986" o:spt="203" style="position:absolute;left:7116;top:3145;height:370;width:324;" coordorigin="7116,3145" coordsize="324,370">
              <o:lock v:ext="edit"/>
              <v:shape id="_x0000_s6987" o:spid="_x0000_s6987" style="position:absolute;left:7116;top:3145;height:370;width:324;" fillcolor="#FFF7CE" filled="t" stroked="f" coordorigin="7116,3145" coordsize="324,370" path="m7440,3145l7116,3330,7440,3514,7440,31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88" o:spid="_x0000_s6988" o:spt="203" style="position:absolute;left:7116;top:3145;height:370;width:324;" coordorigin="7116,3145" coordsize="324,370">
              <o:lock v:ext="edit"/>
              <v:shape id="_x0000_s6989" o:spid="_x0000_s6989" style="position:absolute;left:7116;top:3145;height:370;width:324;" filled="f" stroked="t" coordorigin="7116,3145" coordsize="324,370" path="m7440,3514l7440,3145,7116,3330,7440,351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0" o:spid="_x0000_s6990" o:spt="203" style="position:absolute;left:7440;top:3236;height:2;width:533;" coordorigin="7440,3236" coordsize="533,2">
              <o:lock v:ext="edit"/>
              <v:shape id="_x0000_s6991" o:spid="_x0000_s6991" style="position:absolute;left:7440;top:3236;height:2;width:533;" filled="f" stroked="t" coordorigin="7440,3236" coordsize="533,0" path="m7440,3236l7973,323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2" o:spid="_x0000_s6992" o:spt="203" style="position:absolute;left:7025;top:3330;height:2;width:86;" coordorigin="7025,3330" coordsize="86,2">
              <o:lock v:ext="edit"/>
              <v:shape id="_x0000_s6993" o:spid="_x0000_s6993" style="position:absolute;left:7025;top:3330;height:2;width:86;" filled="f" stroked="t" coordorigin="7025,3330" coordsize="86,0" path="m7111,3330l7025,333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4" o:spid="_x0000_s6994" o:spt="203" style="position:absolute;left:4042;top:3714;height:370;width:324;" coordorigin="4042,3714" coordsize="324,370">
              <o:lock v:ext="edit"/>
              <v:shape id="_x0000_s6995" o:spid="_x0000_s6995" style="position:absolute;left:4042;top:3714;height:370;width:324;" fillcolor="#FFF7CE" filled="t" stroked="f" coordorigin="4042,3714" coordsize="324,370" path="m4042,3714l4042,4083,4366,3898,4042,371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6996" o:spid="_x0000_s6996" o:spt="203" style="position:absolute;left:4042;top:3714;height:370;width:324;" coordorigin="4042,3714" coordsize="324,370">
              <o:lock v:ext="edit"/>
              <v:shape id="_x0000_s6997" o:spid="_x0000_s6997" style="position:absolute;left:4042;top:3714;height:370;width:324;" filled="f" stroked="t" coordorigin="4042,3714" coordsize="324,370" path="m4042,4083l4042,3714,4366,3898,4042,40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6998" o:spid="_x0000_s6998" o:spt="203" style="position:absolute;left:3996;top:3990;height:2;width:46;" coordorigin="3996,3990" coordsize="46,2">
              <o:lock v:ext="edit"/>
              <v:shape id="_x0000_s6999" o:spid="_x0000_s6999" style="position:absolute;left:3996;top:3990;height:2;width:46;" filled="f" stroked="t" coordorigin="3996,3990" coordsize="46,0" path="m4042,3990l3996,39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0" o:spid="_x0000_s7000" o:spt="203" style="position:absolute;left:4370;top:3898;height:2;width:86;" coordorigin="4370,3898" coordsize="86,2">
              <o:lock v:ext="edit"/>
              <v:shape id="_x0000_s7001" o:spid="_x0000_s7001" style="position:absolute;left:4370;top:3898;height:2;width:86;" filled="f" stroked="t" coordorigin="4370,3898" coordsize="86,0" path="m4370,3898l4457,38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2" o:spid="_x0000_s7002" o:spt="203" style="position:absolute;left:3866;top:3990;height:581;width:130;" coordorigin="3866,3990" coordsize="130,581">
              <o:lock v:ext="edit"/>
              <v:shape id="_x0000_s7003" o:spid="_x0000_s7003" style="position:absolute;left:3866;top:3990;height:581;width:130;" filled="f" stroked="t" coordorigin="3866,3990" coordsize="130,581" path="m3866,4570l3866,3990,3996,39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4" o:spid="_x0000_s7004" o:spt="203" style="position:absolute;left:4457;top:3274;height:624;width:466;" coordorigin="4457,3274" coordsize="466,624">
              <o:lock v:ext="edit"/>
              <v:shape id="_x0000_s7005" o:spid="_x0000_s7005" style="position:absolute;left:4457;top:3274;height:624;width:466;" filled="f" stroked="t" coordorigin="4457,3274" coordsize="466,624" path="m4457,3898l4922,3898,4922,32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06" o:spid="_x0000_s7006" o:spt="203" style="position:absolute;left:4061;top:4292;height:370;width:324;" coordorigin="4061,4292" coordsize="324,370">
              <o:lock v:ext="edit"/>
              <v:shape id="_x0000_s7007" o:spid="_x0000_s7007" style="position:absolute;left:4061;top:4292;height:370;width:324;" fillcolor="#FFF7CE" filled="t" stroked="f" coordorigin="4061,4292" coordsize="324,370" path="m4061,4292l4061,4662,4385,4477,4061,429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08" o:spid="_x0000_s7008" o:spt="203" style="position:absolute;left:4061;top:4292;height:370;width:324;" coordorigin="4061,4292" coordsize="324,370">
              <o:lock v:ext="edit"/>
              <v:shape id="_x0000_s7009" o:spid="_x0000_s7009" style="position:absolute;left:4061;top:4292;height:370;width:324;" filled="f" stroked="t" coordorigin="4061,4292" coordsize="324,370" path="m4061,4662l4061,4292,4385,4477,4061,466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0" o:spid="_x0000_s7010" o:spt="203" style="position:absolute;left:4015;top:4383;height:2;width:46;" coordorigin="4015,4383" coordsize="46,2">
              <o:lock v:ext="edit"/>
              <v:shape id="_x0000_s7011" o:spid="_x0000_s7011" style="position:absolute;left:4015;top:4383;height:2;width:46;" filled="f" stroked="t" coordorigin="4015,4383" coordsize="46,0" path="m4061,4383l4015,43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2" o:spid="_x0000_s7012" o:spt="203" style="position:absolute;left:4015;top:4568;height:2;width:46;" coordorigin="4015,4568" coordsize="46,2">
              <o:lock v:ext="edit"/>
              <v:shape id="_x0000_s7013" o:spid="_x0000_s7013" style="position:absolute;left:4015;top:4568;height:2;width:46;" filled="f" stroked="t" coordorigin="4015,4568" coordsize="46,0" path="m4061,4568l4015,456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4" o:spid="_x0000_s7014" o:spt="203" style="position:absolute;left:4390;top:4477;height:2;width:86;" coordorigin="4390,4477" coordsize="86,2">
              <o:lock v:ext="edit"/>
              <v:shape id="_x0000_s7015" o:spid="_x0000_s7015" style="position:absolute;left:4390;top:4477;height:2;width:86;" filled="f" stroked="t" coordorigin="4390,4477" coordsize="86,0" path="m4390,4477l4476,447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6" o:spid="_x0000_s7016" o:spt="203" style="position:absolute;left:4476;top:3270;height:1207;width:545;" coordorigin="4476,3270" coordsize="545,1207">
              <o:lock v:ext="edit"/>
              <v:shape id="_x0000_s7017" o:spid="_x0000_s7017" style="position:absolute;left:4476;top:3270;height:1207;width:545;" filled="f" stroked="t" coordorigin="4476,3270" coordsize="545,1207" path="m4476,4477l5021,4477,5021,327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18" o:spid="_x0000_s7018" o:spt="203" style="position:absolute;left:3665;top:4383;height:5;width:350;" coordorigin="3665,4383" coordsize="350,5">
              <o:lock v:ext="edit"/>
              <v:shape id="_x0000_s7019" o:spid="_x0000_s7019" style="position:absolute;left:3665;top:4383;height:5;width:350;" filled="f" stroked="t" coordorigin="3665,4383" coordsize="350,5" path="m4015,4383l3665,438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0" o:spid="_x0000_s7020" o:spt="203" style="position:absolute;left:3866;top:4568;height:2;width:149;" coordorigin="3866,4568" coordsize="149,2">
              <o:lock v:ext="edit"/>
              <v:shape id="_x0000_s7021" o:spid="_x0000_s7021" style="position:absolute;left:3866;top:4568;height:2;width:149;" filled="f" stroked="t" coordorigin="3866,4568" coordsize="149,2" path="m4015,4568l3866,457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2" o:spid="_x0000_s7022" o:spt="203" style="position:absolute;left:3866;top:5240;height:2;width:156;" coordorigin="3866,5240" coordsize="156,2">
              <o:lock v:ext="edit"/>
              <v:shape id="_x0000_s7023" o:spid="_x0000_s7023" style="position:absolute;left:3866;top:5240;height:2;width:156;" filled="f" stroked="t" coordorigin="3866,5240" coordsize="156,2" path="m4022,5240l3866,524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4" o:spid="_x0000_s7024" o:spt="203" style="position:absolute;left:4486;top:3272;height:1874;width:634;" coordorigin="4486,3272" coordsize="634,1874">
              <o:lock v:ext="edit"/>
              <v:shape id="_x0000_s7025" o:spid="_x0000_s7025" style="position:absolute;left:4486;top:3272;height:1874;width:634;" filled="f" stroked="t" coordorigin="4486,3272" coordsize="634,1874" path="m5119,3272l5119,5146,4486,514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6" o:spid="_x0000_s7026" o:spt="203" style="position:absolute;left:1622;top:2038;height:298;width:1747;" coordorigin="1622,2038" coordsize="1747,298">
              <o:lock v:ext="edit"/>
              <v:shape id="_x0000_s7027" o:spid="_x0000_s7027" style="position:absolute;left:1622;top:2038;height:298;width:1747;" filled="f" stroked="t" coordorigin="1622,2038" coordsize="1747,298" path="m1622,2038l2460,2038,2460,2336,3370,2336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28" o:spid="_x0000_s7028" o:spt="203" style="position:absolute;left:3360;top:2290;height:91;width:134;" coordorigin="3360,2290" coordsize="134,91">
              <o:lock v:ext="edit"/>
              <v:shape id="_x0000_s7029" o:spid="_x0000_s7029" style="position:absolute;left:3360;top:2290;height:91;width:134;" fillcolor="#000000" filled="t" stroked="f" coordorigin="3360,2290" coordsize="134,91" path="m3360,2290l3360,2382,3494,2336,3360,22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30" o:spid="_x0000_s7030" o:spt="203" style="position:absolute;left:7284;top:4395;height:355;width:197;" coordorigin="7284,4395" coordsize="197,355">
              <o:lock v:ext="edit"/>
              <v:shape id="_x0000_s7031" o:spid="_x0000_s7031" style="position:absolute;left:7284;top:4395;height:355;width:197;" filled="f" stroked="t" coordorigin="7284,4395" coordsize="197,355" path="m7284,4395l7481,4395,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2" o:spid="_x0000_s7032" o:spt="203" style="position:absolute;left:8914;top:3982;height:454;width:398;" coordorigin="8914,3982" coordsize="398,454">
              <o:lock v:ext="edit"/>
              <v:shape id="_x0000_s7033" o:spid="_x0000_s7033" style="position:absolute;left:8914;top:3982;height:454;width:398;" fillcolor="#FFF7CE" filled="t" stroked="f" coordorigin="8914,3982" coordsize="398,454" path="m9312,3982l8914,4210,9312,4436,9312,39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34" o:spid="_x0000_s7034" o:spt="203" style="position:absolute;left:8914;top:3982;height:454;width:398;" coordorigin="8914,3982" coordsize="398,454">
              <o:lock v:ext="edit"/>
              <v:shape id="_x0000_s7035" o:spid="_x0000_s7035" style="position:absolute;left:8914;top:3982;height:454;width:398;" filled="f" stroked="t" coordorigin="8914,3982" coordsize="398,454" path="m9312,4436l9312,3982,8914,4210,9312,443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6" o:spid="_x0000_s7036" o:spt="203" style="position:absolute;left:9312;top:4100;height:2;width:242;" coordorigin="9312,4100" coordsize="242,2">
              <o:lock v:ext="edit"/>
              <v:shape id="_x0000_s7037" o:spid="_x0000_s7037" style="position:absolute;left:9312;top:4100;height:2;width:242;" filled="f" stroked="t" coordorigin="9312,4100" coordsize="242,0" path="m9312,4100l9554,41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38" o:spid="_x0000_s7038" o:spt="203" style="position:absolute;left:9312;top:4318;height:2;width:238;" coordorigin="9312,4318" coordsize="238,2">
              <o:lock v:ext="edit"/>
              <v:shape id="_x0000_s7039" o:spid="_x0000_s7039" style="position:absolute;left:9312;top:4318;height:2;width:238;" filled="f" stroked="t" coordorigin="9312,4318" coordsize="238,0" path="m9312,4318l9550,431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0" o:spid="_x0000_s7040" o:spt="203" style="position:absolute;left:9312;top:4189;height:2;width:58;" coordorigin="9312,4189" coordsize="58,2">
              <o:lock v:ext="edit"/>
              <v:shape id="_x0000_s7041" o:spid="_x0000_s7041" style="position:absolute;left:9312;top:4189;height:2;width:58;" filled="f" stroked="t" coordorigin="9312,4189" coordsize="58,0" path="m9312,4189l9370,418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2" o:spid="_x0000_s7042" o:spt="203" style="position:absolute;left:9794;top:4318;height:295;width:151;" coordorigin="9794,4318" coordsize="151,295">
              <o:lock v:ext="edit"/>
              <v:shape id="_x0000_s7043" o:spid="_x0000_s7043" style="position:absolute;left:9794;top:4318;height:295;width:151;" filled="f" stroked="t" coordorigin="9794,4318" coordsize="151,295" path="m9794,4318l9946,4318,9946,461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4" o:spid="_x0000_s7044" o:spt="203" style="position:absolute;left:9185;top:4700;height:74;width:62;" coordorigin="9185,4700" coordsize="62,74">
              <o:lock v:ext="edit"/>
              <v:shape id="_x0000_s7045" o:spid="_x0000_s7045" style="position:absolute;left:9185;top:4700;height:74;width:62;" filled="f" stroked="t" coordorigin="9185,4700" coordsize="62,74" path="m9247,4700l9185,4700,9185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6" o:spid="_x0000_s7046" o:spt="203" style="position:absolute;left:9185;top:4712;height:62;width:2;" coordorigin="9185,4712" coordsize="2,62">
              <o:lock v:ext="edit"/>
              <v:shape id="_x0000_s7047" o:spid="_x0000_s7047" style="position:absolute;left:9185;top:4712;height:62;width:2;" filled="f" stroked="t" coordorigin="9185,4712" coordsize="0,62" path="m9185,4712l9185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48" o:spid="_x0000_s7048" o:spt="203" style="position:absolute;left:9125;top:4789;height:156;width:122;" coordorigin="9125,4789" coordsize="122,156">
              <o:lock v:ext="edit"/>
              <v:shape id="_x0000_s7049" o:spid="_x0000_s7049" style="position:absolute;left:9125;top:4789;height:156;width:122;" filled="f" stroked="t" coordorigin="9125,4789" coordsize="122,156" path="m9247,4945l9247,4789,9125,4789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0" o:spid="_x0000_s7050" o:spt="203" style="position:absolute;left:9022;top:4700;height:74;width:103;" coordorigin="9022,4700" coordsize="103,74">
              <o:lock v:ext="edit"/>
              <v:shape id="_x0000_s7051" o:spid="_x0000_s7051" style="position:absolute;left:9022;top:4700;height:74;width:103;" filled="f" stroked="t" coordorigin="9022,4700" coordsize="103,74" path="m9125,4774l9125,4700,9022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2" o:spid="_x0000_s7052" o:spt="203" style="position:absolute;left:9247;top:4700;height:74;width:101;" coordorigin="9247,4700" coordsize="101,74">
              <o:lock v:ext="edit"/>
              <v:shape id="_x0000_s7053" o:spid="_x0000_s7053" style="position:absolute;left:9247;top:4700;height:74;width:101;" filled="f" stroked="t" coordorigin="9247,4700" coordsize="101,74" path="m9247,4774l9247,4700,9348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4" o:spid="_x0000_s7054" o:spt="203" style="position:absolute;left:9106;top:4774;height:2;width:158;" coordorigin="9106,4774" coordsize="158,2">
              <o:lock v:ext="edit"/>
              <v:shape id="_x0000_s7055" o:spid="_x0000_s7055" style="position:absolute;left:9106;top:4774;height:2;width:158;" filled="f" stroked="t" coordorigin="9106,4774" coordsize="158,0" path="m9106,4774l9264,47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56" o:spid="_x0000_s7056" o:spt="203" style="position:absolute;left:9168;top:4710;height:34;width:34;" coordorigin="9168,4710" coordsize="34,34">
              <o:lock v:ext="edit"/>
              <v:shape id="_x0000_s7057" o:spid="_x0000_s7057" style="position:absolute;left:9168;top:4710;height:34;width:34;" fillcolor="#000000" filled="t" stroked="f" coordorigin="9168,4710" coordsize="34,34" path="m9202,4710l9168,4710,9185,4743,9202,47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58" o:spid="_x0000_s7058" o:spt="203" style="position:absolute;left:9168;top:4710;height:34;width:34;" coordorigin="9168,4710" coordsize="34,34">
              <o:lock v:ext="edit"/>
              <v:shape id="_x0000_s7059" o:spid="_x0000_s7059" style="position:absolute;left:9168;top:4710;height:34;width:34;" filled="f" stroked="t" coordorigin="9168,4710" coordsize="34,34" path="m9202,4710l9185,4743,9168,4710,9202,471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0" o:spid="_x0000_s7060" o:spt="203" style="position:absolute;left:9372;top:4189;height:511;width:79;" coordorigin="9372,4189" coordsize="79,511">
              <o:lock v:ext="edit"/>
              <v:shape id="_x0000_s7061" o:spid="_x0000_s7061" style="position:absolute;left:9372;top:4189;height:511;width:79;" filled="f" stroked="t" coordorigin="9372,4189" coordsize="79,511" path="m9372,4189l9451,4189,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2" o:spid="_x0000_s7062" o:spt="203" style="position:absolute;left:9247;top:4945;height:497;width:1188;" coordorigin="9247,4945" coordsize="1188,497">
              <o:lock v:ext="edit"/>
              <v:shape id="_x0000_s7063" o:spid="_x0000_s7063" style="position:absolute;left:9247;top:4945;height:497;width:1188;" filled="f" stroked="t" coordorigin="9247,4945" coordsize="1188,497" path="m9247,4945l9247,5442,10435,544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4" o:spid="_x0000_s7064" o:spt="203" style="position:absolute;left:8786;top:5026;height:98;width:98;" coordorigin="8786,5026" coordsize="98,98">
              <o:lock v:ext="edit"/>
              <v:shape id="_x0000_s7065" o:spid="_x0000_s7065" style="position:absolute;left:8786;top:5026;height:98;width:98;" filled="f" stroked="t" coordorigin="8786,5026" coordsize="98,98" path="m8885,5074l8880,5052,8867,5035,8847,5026,8821,5029,8802,5039,8790,5054,8786,5074,8791,5097,8805,5114,8824,5124,8850,5120,8869,5110,8881,5094,8885,507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6" o:spid="_x0000_s7066" o:spt="203" style="position:absolute;left:8786;top:5069;height:100;width:98;" coordorigin="8786,5069" coordsize="98,100">
              <o:lock v:ext="edit"/>
              <v:shape id="_x0000_s7067" o:spid="_x0000_s7067" style="position:absolute;left:8786;top:5069;height:100;width:98;" filled="f" stroked="t" coordorigin="8786,5069" coordsize="98,100" path="m8885,5118l8880,5096,8867,5079,8847,5069,8821,5072,8802,5083,8790,5098,8786,5117,8791,5140,8804,5158,8822,5169,8848,5166,8868,5156,8880,5140,8885,5121,8885,511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68" o:spid="_x0000_s7068" o:spt="203" style="position:absolute;left:8935;top:5041;height:125;width:2;" coordorigin="8935,5041" coordsize="2,125">
              <o:lock v:ext="edit"/>
              <v:shape id="_x0000_s7069" o:spid="_x0000_s7069" style="position:absolute;left:8935;top:5041;height:125;width:2;" filled="f" stroked="t" coordorigin="8935,5041" coordsize="0,125" path="m8935,5041l8935,5166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70" o:spid="_x0000_s7070" o:spt="203" style="position:absolute;left:8904;top:5134;height:31;width:62;" coordorigin="8904,5134" coordsize="62,31">
              <o:lock v:ext="edit"/>
              <v:shape id="_x0000_s7071" o:spid="_x0000_s7071" style="position:absolute;left:8904;top:5134;height:31;width:62;" filled="f" stroked="t" coordorigin="8904,5134" coordsize="62,31" path="m8904,5134l8935,5166,8966,5134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72" o:spid="_x0000_s7072" o:spt="203" style="position:absolute;left:8834;top:4700;height:322;width:187;" coordorigin="8834,4700" coordsize="187,322">
              <o:lock v:ext="edit"/>
              <v:shape id="_x0000_s7073" o:spid="_x0000_s7073" style="position:absolute;left:8834;top:4700;height:322;width:187;" filled="f" stroked="t" coordorigin="8834,4700" coordsize="187,322" path="m8834,5022l8834,4700,9022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74" o:spid="_x0000_s7074" o:spt="203" style="position:absolute;left:8834;top:4945;height:497;width:413;" coordorigin="8834,4945" coordsize="413,497">
              <o:lock v:ext="edit"/>
              <v:shape id="_x0000_s7075" o:spid="_x0000_s7075" style="position:absolute;left:8834;top:4945;height:497;width:413;" filled="f" stroked="t" coordorigin="8834,4945" coordsize="413,497" path="m8834,5170l8834,5442,9247,5442,9247,49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76" o:spid="_x0000_s7076" o:spt="203" style="position:absolute;left:8810;top:4676;height:48;width:50;" coordorigin="8810,4676" coordsize="50,48">
              <o:lock v:ext="edit"/>
              <v:shape id="_x0000_s7077" o:spid="_x0000_s7077" style="position:absolute;left:8810;top:4676;height:48;width:50;" fillcolor="#000000" filled="t" stroked="f" coordorigin="8810,4676" coordsize="50,48" path="m8849,4676l8822,4676,8810,4686,8810,4714,8822,4724,8849,4724,8861,4714,8861,4686,8849,4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78" o:spid="_x0000_s7078" o:spt="203" style="position:absolute;left:8810;top:4676;height:48;width:50;" coordorigin="8810,4676" coordsize="50,48">
              <o:lock v:ext="edit"/>
              <v:shape id="_x0000_s7079" o:spid="_x0000_s7079" style="position:absolute;left:8810;top:4676;height:48;width:50;" filled="f" stroked="t" coordorigin="8810,4676" coordsize="50,48" path="m8810,4700l8810,4686,8822,4676,8837,4676,8849,4676,8861,4686,8861,4700,8861,4714,8849,4724,8837,4724,8822,4724,8810,4714,8810,470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0" o:spid="_x0000_s7080" o:spt="203" style="position:absolute;left:8623;top:4700;height:2;width:214;" coordorigin="8623,4700" coordsize="214,2">
              <o:lock v:ext="edit"/>
              <v:shape id="_x0000_s7081" o:spid="_x0000_s7081" style="position:absolute;left:8623;top:4700;height:2;width:214;" filled="f" stroked="t" coordorigin="8623,4700" coordsize="214,0" path="m8623,4700l8837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2" o:spid="_x0000_s7082" o:spt="203" style="position:absolute;left:9223;top:5415;height:48;width:50;" coordorigin="9223,5415" coordsize="50,48">
              <o:lock v:ext="edit"/>
              <v:shape id="_x0000_s7083" o:spid="_x0000_s7083" style="position:absolute;left:9223;top:5415;height:48;width:50;" fillcolor="#000000" filled="t" stroked="f" coordorigin="9223,5415" coordsize="50,48" path="m9262,5415l9235,5415,9223,5425,9223,5454,9235,5463,9262,5463,9274,5454,9274,5425,9262,54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84" o:spid="_x0000_s7084" o:spt="203" style="position:absolute;left:9223;top:5415;height:48;width:50;" coordorigin="9223,5415" coordsize="50,48">
              <o:lock v:ext="edit"/>
              <v:shape id="_x0000_s7085" o:spid="_x0000_s7085" style="position:absolute;left:9223;top:5415;height:48;width:50;" filled="f" stroked="t" coordorigin="9223,5415" coordsize="50,48" path="m9223,5439l9223,5425,9235,5415,9250,5415,9262,5415,9274,5425,9274,5439,9274,5454,9262,5463,9250,5463,9235,5463,9223,5454,9223,5439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86" o:spid="_x0000_s7086" o:spt="203" style="position:absolute;left:9401;top:4755;height:247;width:98;" coordorigin="9401,4755" coordsize="98,247">
              <o:lock v:ext="edit"/>
              <v:shape id="_x0000_s7087" o:spid="_x0000_s7087" style="position:absolute;left:9401;top:4755;height:247;width:98;" filled="f" stroked="t" coordorigin="9401,4755" coordsize="98,247" path="m9451,4755l9499,4777,9401,4818,9499,4858,9401,4899,9499,4940,9401,4981,9451,500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088" o:spid="_x0000_s7088" o:spt="203" style="position:absolute;left:9427;top:4676;height:48;width:48;" coordorigin="9427,4676" coordsize="48,48">
              <o:lock v:ext="edit"/>
              <v:shape id="_x0000_s7089" o:spid="_x0000_s7089" style="position:absolute;left:9427;top:4676;height:48;width:48;" fillcolor="#000000" filled="t" stroked="f" coordorigin="9427,4676" coordsize="48,48" path="m9466,4676l9437,4676,9427,4686,9427,4714,9437,4724,9466,4724,9475,4714,9475,4686,9466,46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090" o:spid="_x0000_s7090" o:spt="203" style="position:absolute;left:9427;top:4676;height:48;width:48;" coordorigin="9427,4676" coordsize="48,48">
              <o:lock v:ext="edit"/>
              <v:shape id="_x0000_s7091" o:spid="_x0000_s7091" style="position:absolute;left:9427;top:4676;height:48;width:48;" filled="f" stroked="t" coordorigin="9427,4676" coordsize="48,48" path="m9427,4700l9427,4686,9437,4676,9451,4676,9466,4676,9475,4686,9475,4700,9475,4714,9466,4724,9451,4724,9437,4724,9427,4714,9427,4700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2" o:spid="_x0000_s7092" o:spt="203" style="position:absolute;left:9451;top:4700;height:55;width:2;" coordorigin="9451,4700" coordsize="2,55">
              <o:lock v:ext="edit"/>
              <v:shape id="_x0000_s7093" o:spid="_x0000_s7093" style="position:absolute;left:9451;top:4700;height:55;width:2;" filled="f" stroked="t" coordorigin="9451,4700" coordsize="0,55" path="m9451,4755l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4" o:spid="_x0000_s7094" o:spt="203" style="position:absolute;left:7481;top:4750;height:1037;width:787;" coordorigin="7481,4750" coordsize="787,1037">
              <o:lock v:ext="edit"/>
              <v:shape id="_x0000_s7095" o:spid="_x0000_s7095" style="position:absolute;left:7481;top:4750;height:1037;width:787;" filled="f" stroked="t" coordorigin="7481,4750" coordsize="787,1037" path="m8268,5787l7481,5787,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6" o:spid="_x0000_s7096" o:spt="203" style="position:absolute;left:7138;top:4750;height:2;width:343;" coordorigin="7138,4750" coordsize="343,2">
              <o:lock v:ext="edit"/>
              <v:shape id="_x0000_s7097" o:spid="_x0000_s7097" style="position:absolute;left:7138;top:4750;height:2;width:343;" filled="f" stroked="t" coordorigin="7138,4750" coordsize="343,0" path="m7138,4750l7481,475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098" o:spid="_x0000_s7098" o:spt="203" style="position:absolute;left:9382;top:5151;height:70;width:139;" coordorigin="9382,5151" coordsize="139,70">
              <o:lock v:ext="edit"/>
              <v:shape id="_x0000_s7099" o:spid="_x0000_s7099" style="position:absolute;left:9382;top:5151;height:70;width:139;" fillcolor="#FFF7CE" filled="t" stroked="f" coordorigin="9382,5151" coordsize="139,70" path="m9521,5151l9382,5151,9451,5221,9521,51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00" o:spid="_x0000_s7100" o:spt="203" style="position:absolute;left:9382;top:5151;height:70;width:139;" coordorigin="9382,5151" coordsize="139,70">
              <o:lock v:ext="edit"/>
              <v:shape id="_x0000_s7101" o:spid="_x0000_s7101" style="position:absolute;left:9382;top:5151;height:70;width:139;" filled="f" stroked="t" coordorigin="9382,5151" coordsize="139,70" path="m9504,5151l9521,5151,9451,5221,9382,5151,9504,515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2" o:spid="_x0000_s7102" o:spt="203" style="position:absolute;left:9451;top:5002;height:149;width:2;" coordorigin="9451,5002" coordsize="2,149">
              <o:lock v:ext="edit"/>
              <v:shape id="_x0000_s7103" o:spid="_x0000_s7103" style="position:absolute;left:9451;top:5002;height:149;width:2;" filled="f" stroked="t" coordorigin="9451,5002" coordsize="0,149" path="m9451,5002l9451,515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4" o:spid="_x0000_s7104" o:spt="203" style="position:absolute;left:1622;top:6477;height:2;width:8813;" coordorigin="1622,6477" coordsize="8813,2">
              <o:lock v:ext="edit"/>
              <v:shape id="_x0000_s7105" o:spid="_x0000_s7105" style="position:absolute;left:1622;top:6477;height:2;width:8813;" filled="f" stroked="t" coordorigin="1622,6477" coordsize="8813,0" path="m1622,6477l10435,6477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6" o:spid="_x0000_s7106" o:spt="203" style="position:absolute;left:3739;top:1082;height:97;width:101;" coordorigin="3739,1082" coordsize="101,97">
              <o:lock v:ext="edit"/>
              <v:shape id="_x0000_s7107" o:spid="_x0000_s7107" style="position:absolute;left:3739;top:1082;height:97;width:101;" filled="f" stroked="t" coordorigin="3739,1082" coordsize="101,97" path="m3840,1131l3835,1109,3821,1092,3802,1082,3775,1085,3756,1095,3744,1110,3739,1130,3744,1152,3757,1169,3776,1180,3802,1177,3822,1167,3835,1152,3840,1134,3840,113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08" o:spid="_x0000_s7108" o:spt="203" style="position:absolute;left:3739;top:1126;height:97;width:101;" coordorigin="3739,1126" coordsize="101,97">
              <o:lock v:ext="edit"/>
              <v:shape id="_x0000_s7109" o:spid="_x0000_s7109" style="position:absolute;left:3739;top:1126;height:97;width:101;" filled="f" stroked="t" coordorigin="3739,1126" coordsize="101,97" path="m3840,1174l3835,1153,3821,1136,3802,1126,3775,1129,3756,1139,3744,1154,3739,1173,3744,1196,3757,1213,3776,1223,3802,1220,3822,1211,3835,1196,3840,1177,3840,117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0" o:spid="_x0000_s7110" o:spt="203" style="position:absolute;left:3890;top:1095;height:127;width:2;" coordorigin="3890,1095" coordsize="2,127">
              <o:lock v:ext="edit"/>
              <v:shape id="_x0000_s7111" o:spid="_x0000_s7111" style="position:absolute;left:3890;top:1095;height:127;width:2;" filled="f" stroked="t" coordorigin="3890,1095" coordsize="0,127" path="m3890,1095l3890,1222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112" o:spid="_x0000_s7112" o:spt="203" style="position:absolute;left:3859;top:1191;height:31;width:62;" coordorigin="3859,1191" coordsize="62,31">
              <o:lock v:ext="edit"/>
              <v:shape id="_x0000_s7113" o:spid="_x0000_s7113" style="position:absolute;left:3859;top:1191;height:31;width:62;" filled="f" stroked="t" coordorigin="3859,1191" coordsize="62,31" path="m3859,1191l3890,1222,3922,1191e">
                <v:path arrowok="t"/>
                <v:fill on="f" focussize="0,0"/>
                <v:stroke weight="0.514015748031496pt" color="#000000"/>
                <v:imagedata o:title=""/>
                <o:lock v:ext="edit"/>
              </v:shape>
            </v:group>
            <v:group id="_x0000_s7114" o:spid="_x0000_s7114" o:spt="203" style="position:absolute;left:3247;top:858;height:2316;width:415;" coordorigin="3247,858" coordsize="415,2316">
              <o:lock v:ext="edit"/>
              <v:shape id="_x0000_s7115" o:spid="_x0000_s7115" style="position:absolute;left:3247;top:858;height:2316;width:415;" filled="f" stroked="t" coordorigin="3247,858" coordsize="415,2316" path="m3247,858l3247,3042,3662,3042,3662,3174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6" o:spid="_x0000_s7116" o:spt="203" style="position:absolute;left:5364;top:3001;height:420;width:122;" coordorigin="5364,3001" coordsize="122,420">
              <o:lock v:ext="edit"/>
              <v:shape id="_x0000_s7117" o:spid="_x0000_s7117" style="position:absolute;left:5364;top:3001;height:420;width:122;" filled="f" stroked="t" coordorigin="5364,3001" coordsize="122,420" path="m5364,3001l5453,3001,5453,3421,5486,3421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18" o:spid="_x0000_s7118" o:spt="203" style="position:absolute;left:5477;top:3375;height:91;width:134;" coordorigin="5477,3375" coordsize="134,91">
              <o:lock v:ext="edit"/>
              <v:shape id="_x0000_s7119" o:spid="_x0000_s7119" style="position:absolute;left:5477;top:3375;height:91;width:134;" fillcolor="#000000" filled="t" stroked="f" coordorigin="5477,3375" coordsize="134,91" path="m5477,3375l5477,3466,5611,3421,5477,3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0" o:spid="_x0000_s7120" o:spt="203" style="position:absolute;left:3790;top:2581;height:264;width:910;" coordorigin="3790,2581" coordsize="910,264">
              <o:lock v:ext="edit"/>
              <v:shape id="_x0000_s7121" o:spid="_x0000_s7121" style="position:absolute;left:3790;top:2581;height:264;width:910;" filled="f" stroked="t" coordorigin="3790,2581" coordsize="910,264" path="m3790,2581l3790,2845,4699,284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22" o:spid="_x0000_s7122" o:spt="203" style="position:absolute;left:4690;top:2799;height:89;width:134;" coordorigin="4690,2799" coordsize="134,89">
              <o:lock v:ext="edit"/>
              <v:shape id="_x0000_s7123" o:spid="_x0000_s7123" style="position:absolute;left:4690;top:2799;height:89;width:134;" fillcolor="#000000" filled="t" stroked="f" coordorigin="4690,2799" coordsize="134,89" path="m4690,2799l4690,2888,4824,2845,4690,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4" o:spid="_x0000_s7124" o:spt="203" style="position:absolute;left:1903;top:4138;height:72;width:139;" coordorigin="1903,4138" coordsize="139,72">
              <o:lock v:ext="edit"/>
              <v:shape id="_x0000_s7125" o:spid="_x0000_s7125" style="position:absolute;left:1903;top:4138;height:72;width:139;" fillcolor="#FFF7CE" filled="t" stroked="f" coordorigin="1903,4138" coordsize="139,72" path="m2042,4138l1903,4138,1973,4210,2042,41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26" o:spid="_x0000_s7126" o:spt="203" style="position:absolute;left:1903;top:4138;height:72;width:139;" coordorigin="1903,4138" coordsize="139,72">
              <o:lock v:ext="edit"/>
              <v:shape id="_x0000_s7127" o:spid="_x0000_s7127" style="position:absolute;left:1903;top:4138;height:72;width:139;" filled="f" stroked="t" coordorigin="1903,4138" coordsize="139,72" path="m2026,4138l2042,4138,1973,4210,1903,4138,2026,413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28" o:spid="_x0000_s7128" o:spt="203" style="position:absolute;left:1622;top:3999;height:139;width:350;" coordorigin="1622,3999" coordsize="350,139">
              <o:lock v:ext="edit"/>
              <v:shape id="_x0000_s7129" o:spid="_x0000_s7129" style="position:absolute;left:1622;top:3999;height:139;width:350;" filled="f" stroked="t" coordorigin="1622,3999" coordsize="350,139" path="m1622,3999l1973,3999,1973,413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0" o:spid="_x0000_s7130" o:spt="203" style="position:absolute;left:9348;top:4700;height:2;width:103;" coordorigin="9348,4700" coordsize="103,2">
              <o:lock v:ext="edit"/>
              <v:shape id="_x0000_s7131" o:spid="_x0000_s7131" style="position:absolute;left:9348;top:4700;height:2;width:103;" filled="f" stroked="t" coordorigin="9348,4700" coordsize="103,0" path="m9348,4700l9451,470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2" o:spid="_x0000_s7132" o:spt="203" style="position:absolute;left:5496;top:5710;height:158;width:578;" coordorigin="5496,5710" coordsize="578,158">
              <o:lock v:ext="edit"/>
              <v:shape id="_x0000_s7133" o:spid="_x0000_s7133" style="position:absolute;left:5496;top:5710;height:158;width:578;" filled="f" stroked="t" coordorigin="5496,5710" coordsize="578,158" path="m5496,5869l5496,5710,6074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4" o:spid="_x0000_s7134" o:spt="203" style="position:absolute;left:6074;top:5710;height:2;width:98;" coordorigin="6074,5710" coordsize="98,2">
              <o:lock v:ext="edit"/>
              <v:shape id="_x0000_s7135" o:spid="_x0000_s7135" style="position:absolute;left:6074;top:5710;height:2;width:98;" filled="f" stroked="t" coordorigin="6074,5710" coordsize="98,0" path="m6074,5710l6173,571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36" o:spid="_x0000_s7136" o:spt="203" style="position:absolute;left:6074;top:5667;height:89;width:132;" coordorigin="6074,5667" coordsize="132,89">
              <o:lock v:ext="edit"/>
              <v:shape id="_x0000_s7137" o:spid="_x0000_s7137" style="position:absolute;left:6074;top:5667;height:89;width:132;" fillcolor="#000000" filled="t" stroked="f" coordorigin="6074,5667" coordsize="132,89" path="m6206,5667l6074,5710,6206,5756,6206,56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38" o:spid="_x0000_s7138" o:spt="203" style="position:absolute;left:1867;top:4815;height:134;width:89;" coordorigin="1867,4815" coordsize="89,134">
              <o:lock v:ext="edit"/>
              <v:shape id="_x0000_s7139" o:spid="_x0000_s7139" style="position:absolute;left:1867;top:4815;height:134;width:89;" fillcolor="#000000" filled="t" stroked="f" coordorigin="1867,4815" coordsize="89,134" path="m1956,4815l1867,4815,1910,4950,1956,48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0" o:spid="_x0000_s7140" o:spt="203" style="position:absolute;left:8587;top:4654;height:91;width:134;" coordorigin="8587,4654" coordsize="134,91">
              <o:lock v:ext="edit"/>
              <v:shape id="_x0000_s7141" o:spid="_x0000_s7141" style="position:absolute;left:8587;top:4654;height:91;width:134;" fillcolor="#000000" filled="t" stroked="f" coordorigin="8587,4654" coordsize="134,91" path="m8587,4654l8587,4746,8722,4700,8587,46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2" o:spid="_x0000_s7142" o:spt="203" style="position:absolute;left:9650;top:1767;height:134;width:91;" coordorigin="9650,1767" coordsize="91,134">
              <o:lock v:ext="edit"/>
              <v:shape id="_x0000_s7143" o:spid="_x0000_s7143" style="position:absolute;left:9650;top:1767;height:134;width:91;" fillcolor="#000000" filled="t" stroked="f" coordorigin="9650,1767" coordsize="91,134" path="m9742,1767l9650,1767,9696,1902,9742,17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4" o:spid="_x0000_s7144" o:spt="203" style="position:absolute;left:1622;top:2490;height:2;width:1747;" coordorigin="1622,2490" coordsize="1747,2">
              <o:lock v:ext="edit"/>
              <v:shape id="_x0000_s7145" o:spid="_x0000_s7145" style="position:absolute;left:1622;top:2490;height:2;width:1747;" filled="f" stroked="t" coordorigin="1622,2490" coordsize="1747,0" path="m1622,2490l3370,24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46" o:spid="_x0000_s7146" o:spt="203" style="position:absolute;left:3360;top:2444;height:89;width:134;" coordorigin="3360,2444" coordsize="134,89">
              <o:lock v:ext="edit"/>
              <v:shape id="_x0000_s7147" o:spid="_x0000_s7147" style="position:absolute;left:3360;top:2444;height:89;width:134;" fillcolor="#000000" filled="t" stroked="f" coordorigin="3360,2444" coordsize="134,89" path="m3360,2444l3360,2533,3494,2490,3360,24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48" o:spid="_x0000_s7148" o:spt="203" style="position:absolute;left:1622;top:3562;height:2;width:3864;" coordorigin="1622,3562" coordsize="3864,2">
              <o:lock v:ext="edit"/>
              <v:shape id="_x0000_s7149" o:spid="_x0000_s7149" style="position:absolute;left:1622;top:3562;height:2;width:3864;" filled="f" stroked="t" coordorigin="1622,3562" coordsize="3864,0" path="m1622,3562l5486,3562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0" o:spid="_x0000_s7150" o:spt="203" style="position:absolute;left:5477;top:3519;height:89;width:134;" coordorigin="5477,3519" coordsize="134,89">
              <o:lock v:ext="edit"/>
              <v:shape id="_x0000_s7151" o:spid="_x0000_s7151" style="position:absolute;left:5477;top:3519;height:89;width:134;" fillcolor="#000000" filled="t" stroked="f" coordorigin="5477,3519" coordsize="134,89" path="m5477,3519l5477,3608,5611,3562,5477,35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52" o:spid="_x0000_s7152" o:spt="203" style="position:absolute;left:934;top:2730;height:197;width:689;" coordorigin="934,2730" coordsize="689,197">
              <o:lock v:ext="edit"/>
              <v:shape id="_x0000_s7153" o:spid="_x0000_s7153" style="position:absolute;left:934;top:2730;height:197;width:689;" fillcolor="#C6D8F0" filled="t" stroked="f" coordorigin="934,2730" coordsize="689,197" path="m934,2926l1622,2926,1622,2730,934,2730,934,29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54" o:spid="_x0000_s7154" o:spt="203" style="position:absolute;left:934;top:2730;height:197;width:689;" coordorigin="934,2730" coordsize="689,197">
              <o:lock v:ext="edit"/>
              <v:shape id="_x0000_s7155" o:spid="_x0000_s7155" style="position:absolute;left:934;top:2730;height:197;width:689;" filled="f" stroked="t" coordorigin="934,2730" coordsize="689,197" path="m934,2926l1622,2926,1622,2730,934,2730,934,292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6" o:spid="_x0000_s7156" o:spt="203" style="position:absolute;left:1622;top:2583;height:245;width:2018;" coordorigin="1622,2583" coordsize="2018,245">
              <o:lock v:ext="edit"/>
              <v:shape id="_x0000_s7157" o:spid="_x0000_s7157" style="position:absolute;left:1622;top:2583;height:245;width:2018;" filled="f" stroked="t" coordorigin="1622,2583" coordsize="2018,245" path="m1622,2828l3641,2828,3641,258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58" o:spid="_x0000_s7158" o:spt="203" style="position:absolute;left:6545;top:6452;height:50;width:50;" coordorigin="6545,6452" coordsize="50,50">
              <o:lock v:ext="edit"/>
              <v:shape id="_x0000_s7159" o:spid="_x0000_s7159" style="position:absolute;left:6545;top:6452;height:50;width:50;" fillcolor="#000000" filled="t" stroked="f" coordorigin="6545,6452" coordsize="50,50" path="m6583,6452l6557,6452,6545,6464,6545,6490,6557,6502,6583,6502,6595,6490,6595,6464,6583,64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0" o:spid="_x0000_s7160" o:spt="203" style="position:absolute;left:6545;top:6452;height:50;width:50;" coordorigin="6545,6452" coordsize="50,50">
              <o:lock v:ext="edit"/>
              <v:shape id="_x0000_s7161" o:spid="_x0000_s7161" style="position:absolute;left:6545;top:6452;height:50;width:50;" filled="f" stroked="t" coordorigin="6545,6452" coordsize="50,50" path="m6595,6476l6595,6464,6583,6452,6571,6452,6557,6452,6545,6464,6545,6476,6545,6490,6557,6502,6571,6502,6583,6502,6595,6490,6595,6476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62" o:spid="_x0000_s7162" o:spt="203" style="position:absolute;left:3634;top:858;height:1258;width:2;" coordorigin="3634,858" coordsize="2,1258">
              <o:lock v:ext="edit"/>
              <v:shape id="_x0000_s7163" o:spid="_x0000_s7163" style="position:absolute;left:3634;top:858;height:1258;width:2;" filled="f" stroked="t" coordorigin="3634,858" coordsize="2,1258" path="m3636,2115l3634,85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64" o:spid="_x0000_s7164" o:spt="203" style="position:absolute;left:3590;top:2103;height:134;width:91;" coordorigin="3590,2103" coordsize="91,134">
              <o:lock v:ext="edit"/>
              <v:shape id="_x0000_s7165" o:spid="_x0000_s7165" style="position:absolute;left:3590;top:2103;height:134;width:91;" fillcolor="#000000" filled="t" stroked="f" coordorigin="3590,2103" coordsize="91,134" path="m3682,2103l3590,2103,3636,2238,3682,210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6" o:spid="_x0000_s7166" o:spt="203" style="position:absolute;left:3610;top:831;height:50;width:50;" coordorigin="3610,831" coordsize="50,50">
              <o:lock v:ext="edit"/>
              <v:shape id="_x0000_s7167" o:spid="_x0000_s7167" style="position:absolute;left:3610;top:831;height:50;width:50;" fillcolor="#000000" filled="t" stroked="f" coordorigin="3610,831" coordsize="50,50" path="m3648,831l3622,831,3610,843,3610,870,3622,882,3648,882,3660,870,3660,843,3648,83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68" o:spid="_x0000_s7168" o:spt="203" style="position:absolute;left:3610;top:831;height:50;width:50;" coordorigin="3610,831" coordsize="50,50">
              <o:lock v:ext="edit"/>
              <v:shape id="_x0000_s7169" o:spid="_x0000_s7169" style="position:absolute;left:3610;top:831;height:50;width:50;" filled="f" stroked="t" coordorigin="3610,831" coordsize="50,50" path="m3610,858l3610,843,3622,831,3634,831,3648,831,3660,843,3660,858,3660,870,3648,882,3634,882,3622,882,3610,870,3610,858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0" o:spid="_x0000_s7170" o:spt="203" style="position:absolute;left:7188;top:853;height:2;width:3247;" coordorigin="7188,853" coordsize="3247,2">
              <o:lock v:ext="edit"/>
              <v:shape id="_x0000_s7171" o:spid="_x0000_s7171" style="position:absolute;left:7188;top:853;height:2;width:3247;" filled="f" stroked="t" coordorigin="7188,853" coordsize="3247,0" path="m7188,853l10435,85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2" o:spid="_x0000_s7172" o:spt="203" style="position:absolute;left:4090;top:2413;height:2;width:98;" coordorigin="4090,2413" coordsize="98,2">
              <o:lock v:ext="edit"/>
              <v:shape id="_x0000_s7173" o:spid="_x0000_s7173" style="position:absolute;left:4090;top:2413;height:2;width:98;" filled="f" stroked="t" coordorigin="4090,2413" coordsize="98,0" path="m4090,2413l4188,2413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74" o:spid="_x0000_s7174" o:spt="203" style="position:absolute;left:4090;top:2367;height:91;width:134;" coordorigin="4090,2367" coordsize="134,91">
              <o:lock v:ext="edit"/>
              <v:shape id="_x0000_s7175" o:spid="_x0000_s7175" style="position:absolute;left:4090;top:2367;height:91;width:134;" fillcolor="#000000" filled="t" stroked="f" coordorigin="4090,2367" coordsize="134,91" path="m4224,2367l4090,2413,4224,2458,4224,236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76" o:spid="_x0000_s7176" o:spt="203" style="position:absolute;left:3178;top:5984;height:70;width:139;" coordorigin="3178,5984" coordsize="139,70">
              <o:lock v:ext="edit"/>
              <v:shape id="_x0000_s7177" o:spid="_x0000_s7177" style="position:absolute;left:3178;top:5984;height:70;width:139;" fillcolor="#FFF7CE" filled="t" stroked="f" coordorigin="3178,5984" coordsize="139,70" path="m3317,5984l3178,5984,3247,6054,3317,59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78" o:spid="_x0000_s7178" o:spt="203" style="position:absolute;left:3178;top:5984;height:70;width:139;" coordorigin="3178,5984" coordsize="139,70">
              <o:lock v:ext="edit"/>
              <v:shape id="_x0000_s7179" o:spid="_x0000_s7179" style="position:absolute;left:3178;top:5984;height:70;width:139;" filled="f" stroked="t" coordorigin="3178,5984" coordsize="139,70" path="m3300,5984l3317,5984,3247,6054,3178,5984,3300,5984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0" o:spid="_x0000_s7180" o:spt="203" style="position:absolute;left:6792;top:2298;height:1032;width:413;" coordorigin="6792,2298" coordsize="413,1032">
              <o:lock v:ext="edit"/>
              <v:shape id="_x0000_s7181" o:spid="_x0000_s7181" style="position:absolute;left:6792;top:2298;height:1032;width:413;" filled="f" stroked="t" coordorigin="6792,2298" coordsize="413,1032" path="m7025,3330l6792,3330,6792,2298,7205,229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2" o:spid="_x0000_s7182" o:spt="203" style="position:absolute;left:8095;top:2139;height:602;width:401;" coordorigin="8095,2139" coordsize="401,602">
              <o:lock v:ext="edit"/>
              <v:shape id="_x0000_s7183" o:spid="_x0000_s7183" style="position:absolute;left:8095;top:2139;height:602;width:401;" fillcolor="#FFF7CE" filled="t" stroked="f" coordorigin="8095,2139" coordsize="401,602" path="m8095,2742l8496,2742,8496,2139,8095,2139,8095,27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84" o:spid="_x0000_s7184" o:spt="203" style="position:absolute;left:8095;top:2139;height:602;width:401;" coordorigin="8095,2139" coordsize="401,602">
              <o:lock v:ext="edit"/>
              <v:shape id="_x0000_s7185" o:spid="_x0000_s7185" style="position:absolute;left:8095;top:2139;height:602;width:401;" filled="f" stroked="t" coordorigin="8095,2139" coordsize="401,602" path="m8095,2742l8496,2742,8496,2139,8095,2139,8095,2742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6" o:spid="_x0000_s7186" o:spt="203" style="position:absolute;left:8371;top:2590;height:2;width:91;" coordorigin="8371,2590" coordsize="91,2">
              <o:lock v:ext="edit"/>
              <v:shape id="_x0000_s7187" o:spid="_x0000_s7187" style="position:absolute;left:8371;top:2590;height:2;width:91;" filled="f" stroked="t" coordorigin="8371,2590" coordsize="91,0" path="m8371,2590l8462,259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88" o:spid="_x0000_s7188" o:spt="203" style="position:absolute;left:8496;top:2240;height:2;width:1046;" coordorigin="8496,2240" coordsize="1046,2">
              <o:lock v:ext="edit"/>
              <v:shape id="_x0000_s7189" o:spid="_x0000_s7189" style="position:absolute;left:8496;top:2240;height:2;width:1046;" filled="f" stroked="t" coordorigin="8496,2240" coordsize="1046,0" path="m8496,2240l9542,2240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0" o:spid="_x0000_s7190" o:spt="203" style="position:absolute;left:6005;top:2175;height:852;width:1212;" coordorigin="6005,2175" coordsize="1212,852">
              <o:lock v:ext="edit"/>
              <v:shape id="_x0000_s7191" o:spid="_x0000_s7191" style="position:absolute;left:6005;top:2175;height:852;width:1212;" filled="f" stroked="t" coordorigin="6005,2175" coordsize="1212,852" path="m6005,3027l6005,2175,7217,2175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2" o:spid="_x0000_s7192" o:spt="203" style="position:absolute;left:5981;top:2557;height:48;width:48;" coordorigin="5981,2557" coordsize="48,48">
              <o:lock v:ext="edit"/>
              <v:shape id="_x0000_s7193" o:spid="_x0000_s7193" style="position:absolute;left:5981;top:2557;height:48;width:48;" fillcolor="#000000" filled="t" stroked="f" coordorigin="5981,2557" coordsize="48,48" path="m6017,2557l5990,2557,5981,2566,5981,2595,5990,2605,6017,2605,6029,2595,6029,2566,6017,25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94" o:spid="_x0000_s7194" o:spt="203" style="position:absolute;left:5981;top:2557;height:48;width:48;" coordorigin="5981,2557" coordsize="48,48">
              <o:lock v:ext="edit"/>
              <v:shape id="_x0000_s7195" o:spid="_x0000_s7195" style="position:absolute;left:5981;top:2557;height:48;width:48;" filled="f" stroked="t" coordorigin="5981,2557" coordsize="48,48" path="m6029,2581l6029,2566,6017,2557,6005,2557,5990,2557,5981,2566,5981,2581,5981,2595,5990,2605,6005,2605,6017,2605,6029,2595,6029,2581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196" o:spid="_x0000_s7196" o:spt="203" style="position:absolute;left:7201;top:2538;height:88;width:88;" coordorigin="7201,2538" coordsize="88,88">
              <o:lock v:ext="edit"/>
              <v:shape id="_x0000_s7197" o:spid="_x0000_s7197" style="position:absolute;left:7201;top:2538;height:88;width:88;" fillcolor="#FFF7CE" filled="t" stroked="f" coordorigin="7201,2538" coordsize="88,88" path="m7249,2538l7226,2543,7209,2556,7201,2575,7205,2600,7218,2617,7236,2625,7262,2622,7279,2610,7288,2592,7289,2583,7283,2561,7269,2545,7249,25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198" o:spid="_x0000_s7198" o:spt="203" style="position:absolute;left:7201;top:2538;height:88;width:88;" coordorigin="7201,2538" coordsize="88,88">
              <o:lock v:ext="edit"/>
              <v:shape id="_x0000_s7199" o:spid="_x0000_s7199" style="position:absolute;left:7201;top:2538;height:88;width:88;" filled="f" stroked="t" coordorigin="7201,2538" coordsize="88,88" path="m7289,2583l7283,2561,7269,2545,7249,2538,7226,2543,7209,2556,7201,2575,7205,2600,7218,2617,7236,2625,7262,2622,7279,2610,7288,2592,7289,2583x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  <v:group id="_x0000_s7200" o:spid="_x0000_s7200" o:spt="203" style="position:absolute;left:6595;top:4551;height:127;width:187;" coordorigin="6595,4551" coordsize="187,127">
              <o:lock v:ext="edit"/>
              <v:shape id="_x0000_s7201" o:spid="_x0000_s7201" style="position:absolute;left:6595;top:4551;height:127;width:187;" filled="f" stroked="t" coordorigin="6595,4551" coordsize="187,127" path="m6595,4678l6782,4551,6782,4678e">
                <v:path arrowok="t"/>
                <v:fill on="f" focussize="0,0"/>
                <v:stroke weight="0.513307086614173pt" color="#000000"/>
                <v:imagedata o:title=""/>
                <o:lock v:ext="edit"/>
              </v:shape>
            </v:group>
          </v:group>
        </w:pic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footerReference r:id="rId9" w:type="default"/>
          <w:pgSz w:w="12240" w:h="15840"/>
          <w:pgMar w:top="1800" w:right="980" w:bottom="1100" w:left="700" w:header="216" w:footer="901" w:gutter="0"/>
          <w:pgNumType w:start="17"/>
        </w:sectPr>
      </w:pPr>
    </w:p>
    <w:p>
      <w:pPr>
        <w:spacing w:before="41" w:after="0" w:line="240" w:lineRule="auto"/>
        <w:ind w:left="344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VM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7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7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2"/>
        <w:jc w:val="left"/>
        <w:rPr>
          <w:rFonts w:ascii="Arial" w:hAnsi="Arial" w:eastAsia="Arial" w:cs="Arial"/>
          <w:sz w:val="9"/>
          <w:szCs w:val="9"/>
        </w:rPr>
      </w:pPr>
      <w:r>
        <w:pict>
          <v:shape id="_x0000_s7202" o:spid="_x0000_s7202" o:spt="202" type="#_x0000_t202" style="position:absolute;left:0pt;margin-left:195.8pt;margin-top:13.3pt;height:34.05pt;width:33.85pt;mso-position-horizontal-relative:page;z-index:-9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679" w:type="dxa"/>
                    <w:tblInd w:w="0" w:type="dxa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81"/>
                    <w:gridCol w:w="278"/>
                    <w:gridCol w:w="120"/>
                  </w:tblGrid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" w:hRule="exact"/>
                    </w:trPr>
                    <w:tc>
                      <w:tcPr>
                        <w:tcW w:w="281" w:type="dxa"/>
                        <w:tcBorders>
                          <w:top w:val="nil"/>
                          <w:left w:val="nil"/>
                          <w:bottom w:val="single" w:color="000000" w:sz="4" w:space="0"/>
                          <w:right w:val="single" w:color="000000" w:sz="4" w:space="0"/>
                        </w:tcBorders>
                      </w:tcPr>
                      <w:p/>
                    </w:tc>
                    <w:tc>
                      <w:tcPr>
                        <w:tcW w:w="398" w:type="dxa"/>
                        <w:gridSpan w:val="2"/>
                        <w:tcBorders>
                          <w:top w:val="single" w:color="000000" w:sz="4" w:space="0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42" w:hRule="exact"/>
                    </w:trPr>
                    <w:tc>
                      <w:tcPr>
                        <w:tcW w:w="559" w:type="dxa"/>
                        <w:gridSpan w:val="2"/>
                        <w:tcBorders>
                          <w:top w:val="single" w:color="000000" w:sz="4" w:space="0"/>
                          <w:left w:val="single" w:color="000000" w:sz="4" w:space="0"/>
                          <w:bottom w:val="single" w:color="000000" w:sz="4" w:space="0"/>
                          <w:right w:val="single" w:color="000000" w:sz="4" w:space="0"/>
                        </w:tcBorders>
                        <w:shd w:val="clear" w:color="auto" w:fill="BFCFE2"/>
                      </w:tcPr>
                      <w:p>
                        <w:pPr>
                          <w:spacing w:before="7" w:after="0" w:line="250" w:lineRule="auto"/>
                          <w:ind w:left="14" w:right="-6" w:firstLine="4"/>
                          <w:jc w:val="center"/>
                          <w:rPr>
                            <w:rFonts w:ascii="Arial" w:hAnsi="Arial" w:eastAsia="Arial" w:cs="Arial"/>
                            <w:sz w:val="11"/>
                            <w:szCs w:val="11"/>
                          </w:rPr>
                        </w:pP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P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ow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 xml:space="preserve">r 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G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o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d R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fe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r</w:t>
                        </w:r>
                        <w:r>
                          <w:rPr>
                            <w:rFonts w:ascii="Arial" w:hAnsi="Arial" w:eastAsia="Arial" w:cs="Arial"/>
                            <w:spacing w:val="-3"/>
                            <w:w w:val="102"/>
                            <w:sz w:val="11"/>
                            <w:szCs w:val="11"/>
                          </w:rPr>
                          <w:t>e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n</w:t>
                        </w:r>
                        <w:r>
                          <w:rPr>
                            <w:rFonts w:ascii="Arial" w:hAnsi="Arial" w:eastAsia="Arial" w:cs="Arial"/>
                            <w:spacing w:val="-6"/>
                            <w:w w:val="102"/>
                            <w:sz w:val="11"/>
                            <w:szCs w:val="11"/>
                          </w:rPr>
                          <w:t>c</w:t>
                        </w:r>
                        <w:r>
                          <w:rPr>
                            <w:rFonts w:ascii="Arial" w:hAnsi="Arial" w:eastAsia="Arial" w:cs="Arial"/>
                            <w:spacing w:val="0"/>
                            <w:w w:val="102"/>
                            <w:sz w:val="11"/>
                            <w:szCs w:val="11"/>
                          </w:rPr>
                          <w:t>e</w:t>
                        </w:r>
                      </w:p>
                    </w:tc>
                    <w:tc>
                      <w:tcPr>
                        <w:tcW w:w="120" w:type="dxa"/>
                        <w:tcBorders>
                          <w:top w:val="nil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  <w:tr>
                    <w:tblPrEx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9" w:hRule="exact"/>
                    </w:trPr>
                    <w:tc>
                      <w:tcPr>
                        <w:tcW w:w="281" w:type="dxa"/>
                        <w:tcBorders>
                          <w:top w:val="single" w:color="000000" w:sz="4" w:space="0"/>
                          <w:left w:val="nil"/>
                          <w:bottom w:val="nil"/>
                          <w:right w:val="single" w:color="000000" w:sz="4" w:space="0"/>
                        </w:tcBorders>
                      </w:tcPr>
                      <w:p/>
                    </w:tc>
                    <w:tc>
                      <w:tcPr>
                        <w:tcW w:w="398" w:type="dxa"/>
                        <w:gridSpan w:val="2"/>
                        <w:tcBorders>
                          <w:top w:val="nil"/>
                          <w:left w:val="single" w:color="000000" w:sz="4" w:space="0"/>
                          <w:bottom w:val="nil"/>
                          <w:right w:val="nil"/>
                        </w:tcBorders>
                      </w:tcPr>
                      <w:p/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</v:shape>
        </w:pict>
      </w: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1"/>
          <w:w w:val="102"/>
          <w:position w:val="0"/>
          <w:sz w:val="9"/>
          <w:szCs w:val="9"/>
        </w:rPr>
        <w:t>e</w:t>
      </w:r>
      <w:r>
        <w:rPr>
          <w:rFonts w:ascii="Arial" w:hAnsi="Arial" w:eastAsia="Arial" w:cs="Arial"/>
          <w:spacing w:val="-11"/>
          <w:w w:val="102"/>
          <w:position w:val="0"/>
          <w:sz w:val="9"/>
          <w:szCs w:val="9"/>
        </w:rPr>
        <w:t>n</w:t>
      </w:r>
      <w:r>
        <w:rPr>
          <w:rFonts w:ascii="Arial" w:hAnsi="Arial" w:eastAsia="Arial" w:cs="Arial"/>
          <w:spacing w:val="4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-3"/>
          <w:w w:val="102"/>
          <w:position w:val="0"/>
          <w:sz w:val="9"/>
          <w:szCs w:val="9"/>
        </w:rPr>
        <w:t>e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2</w:t>
      </w:r>
    </w:p>
    <w:p>
      <w:pPr>
        <w:spacing w:before="18" w:after="0" w:line="280" w:lineRule="exact"/>
        <w:jc w:val="left"/>
        <w:rPr>
          <w:sz w:val="28"/>
          <w:szCs w:val="28"/>
        </w:rPr>
      </w:pPr>
      <w:r>
        <w:br w:type="column"/>
      </w:r>
    </w:p>
    <w:p>
      <w:pPr>
        <w:spacing w:before="0" w:after="0" w:line="134" w:lineRule="exact"/>
        <w:ind w:left="461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position w:val="0"/>
          <w:sz w:val="13"/>
          <w:szCs w:val="13"/>
        </w:rPr>
        <w:t>P</w:t>
      </w:r>
      <w:r>
        <w:rPr>
          <w:rFonts w:ascii="Arial" w:hAnsi="Arial" w:eastAsia="Arial" w:cs="Arial"/>
          <w:spacing w:val="-5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7"/>
          <w:w w:val="102"/>
          <w:position w:val="0"/>
          <w:sz w:val="13"/>
          <w:szCs w:val="13"/>
        </w:rPr>
        <w:t>w</w:t>
      </w:r>
      <w:r>
        <w:rPr>
          <w:rFonts w:ascii="Arial" w:hAnsi="Arial" w:eastAsia="Arial" w:cs="Arial"/>
          <w:spacing w:val="-2"/>
          <w:w w:val="102"/>
          <w:position w:val="0"/>
          <w:sz w:val="13"/>
          <w:szCs w:val="13"/>
        </w:rPr>
        <w:t>e</w:t>
      </w:r>
      <w:r>
        <w:rPr>
          <w:rFonts w:ascii="Arial" w:hAnsi="Arial" w:eastAsia="Arial" w:cs="Arial"/>
          <w:spacing w:val="0"/>
          <w:w w:val="102"/>
          <w:position w:val="0"/>
          <w:sz w:val="13"/>
          <w:szCs w:val="13"/>
        </w:rPr>
        <w:t>r</w:t>
      </w:r>
    </w:p>
    <w:p>
      <w:pPr>
        <w:spacing w:before="0" w:after="0" w:line="58" w:lineRule="exact"/>
        <w:ind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+</w:t>
      </w:r>
    </w:p>
    <w:p>
      <w:pPr>
        <w:spacing w:before="0" w:after="0" w:line="110" w:lineRule="exact"/>
        <w:ind w:left="487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1"/>
          <w:w w:val="102"/>
          <w:position w:val="0"/>
          <w:sz w:val="13"/>
          <w:szCs w:val="13"/>
        </w:rPr>
        <w:t>G</w:t>
      </w:r>
      <w:r>
        <w:rPr>
          <w:rFonts w:ascii="Arial" w:hAnsi="Arial" w:eastAsia="Arial" w:cs="Arial"/>
          <w:spacing w:val="7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position w:val="0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position w:val="0"/>
          <w:sz w:val="13"/>
          <w:szCs w:val="13"/>
        </w:rPr>
        <w:t>d</w:t>
      </w:r>
    </w:p>
    <w:p>
      <w:pPr>
        <w:spacing w:before="0" w:after="0" w:line="56" w:lineRule="exact"/>
        <w:ind w:left="12"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position w:val="0"/>
          <w:sz w:val="8"/>
          <w:szCs w:val="8"/>
        </w:rPr>
        <w:t>-</w:t>
      </w:r>
    </w:p>
    <w:p>
      <w:pPr>
        <w:spacing w:before="0" w:after="0" w:line="120" w:lineRule="exact"/>
        <w:ind w:left="492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c</w:t>
      </w:r>
    </w:p>
    <w:p>
      <w:pPr>
        <w:spacing w:before="15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115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0"/>
          <w:w w:val="100"/>
          <w:sz w:val="13"/>
          <w:szCs w:val="13"/>
        </w:rPr>
        <w:t>T</w:t>
      </w:r>
      <w:r>
        <w:rPr>
          <w:rFonts w:ascii="Arial" w:hAnsi="Arial" w:eastAsia="Arial" w:cs="Arial"/>
          <w:spacing w:val="7"/>
          <w:w w:val="100"/>
          <w:sz w:val="13"/>
          <w:szCs w:val="13"/>
        </w:rPr>
        <w:t>h</w:t>
      </w:r>
      <w:r>
        <w:rPr>
          <w:rFonts w:ascii="Arial" w:hAnsi="Arial" w:eastAsia="Arial" w:cs="Arial"/>
          <w:spacing w:val="-2"/>
          <w:w w:val="100"/>
          <w:sz w:val="13"/>
          <w:szCs w:val="13"/>
        </w:rPr>
        <w:t>e</w:t>
      </w:r>
      <w:r>
        <w:rPr>
          <w:rFonts w:ascii="Arial" w:hAnsi="Arial" w:eastAsia="Arial" w:cs="Arial"/>
          <w:spacing w:val="-4"/>
          <w:w w:val="100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0"/>
          <w:sz w:val="13"/>
          <w:szCs w:val="13"/>
        </w:rPr>
        <w:t>m</w:t>
      </w:r>
      <w:r>
        <w:rPr>
          <w:rFonts w:ascii="Arial" w:hAnsi="Arial" w:eastAsia="Arial" w:cs="Arial"/>
          <w:spacing w:val="-1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13" w:after="0" w:line="240" w:lineRule="auto"/>
        <w:ind w:left="173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-4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  <w:r>
        <w:rPr>
          <w:rFonts w:ascii="Arial" w:hAnsi="Arial" w:eastAsia="Arial" w:cs="Arial"/>
          <w:spacing w:val="-14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5"/>
          <w:w w:val="102"/>
          <w:sz w:val="8"/>
          <w:szCs w:val="8"/>
        </w:rPr>
        <w:t>a</w:t>
      </w:r>
      <w:r>
        <w:rPr>
          <w:rFonts w:ascii="Arial" w:hAnsi="Arial" w:eastAsia="Arial" w:cs="Arial"/>
          <w:spacing w:val="4"/>
          <w:w w:val="102"/>
          <w:sz w:val="8"/>
          <w:szCs w:val="8"/>
        </w:rPr>
        <w:t>r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9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5"/>
          <w:w w:val="102"/>
          <w:sz w:val="8"/>
          <w:szCs w:val="8"/>
        </w:rPr>
        <w:t>p</w:t>
      </w:r>
      <w:r>
        <w:rPr>
          <w:rFonts w:ascii="Arial" w:hAnsi="Arial" w:eastAsia="Arial" w:cs="Arial"/>
          <w:spacing w:val="4"/>
          <w:w w:val="102"/>
          <w:sz w:val="8"/>
          <w:szCs w:val="8"/>
        </w:rPr>
        <w:t>m</w:t>
      </w:r>
      <w:r>
        <w:rPr>
          <w:rFonts w:ascii="Arial" w:hAnsi="Arial" w:eastAsia="Arial" w:cs="Arial"/>
          <w:spacing w:val="5"/>
          <w:w w:val="102"/>
          <w:sz w:val="8"/>
          <w:szCs w:val="8"/>
        </w:rPr>
        <w:t>o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9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7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-6"/>
          <w:w w:val="100"/>
          <w:sz w:val="11"/>
          <w:szCs w:val="11"/>
        </w:rPr>
        <w:t>P</w:t>
      </w:r>
      <w:r>
        <w:rPr>
          <w:rFonts w:ascii="Arial" w:hAnsi="Arial" w:eastAsia="Arial" w:cs="Arial"/>
          <w:spacing w:val="-3"/>
          <w:w w:val="100"/>
          <w:sz w:val="11"/>
          <w:szCs w:val="11"/>
        </w:rPr>
        <w:t>W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M</w:t>
      </w:r>
      <w:r>
        <w:rPr>
          <w:rFonts w:ascii="Arial" w:hAnsi="Arial" w:eastAsia="Arial" w:cs="Arial"/>
          <w:spacing w:val="3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Lat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h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6" w:after="0" w:line="280" w:lineRule="exact"/>
        <w:jc w:val="left"/>
        <w:rPr>
          <w:sz w:val="28"/>
          <w:szCs w:val="28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41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8">
            <w:col w:w="865" w:space="2395"/>
            <w:col w:w="342" w:space="313"/>
            <w:col w:w="844" w:space="776"/>
            <w:col w:w="177" w:space="293"/>
            <w:col w:w="205" w:space="1101"/>
            <w:col w:w="565" w:space="986"/>
            <w:col w:w="282" w:space="666"/>
            <w:col w:w="750"/>
          </w:cols>
        </w:sectPr>
      </w:pPr>
    </w:p>
    <w:p>
      <w:pPr>
        <w:spacing w:before="20" w:after="0" w:line="240" w:lineRule="exact"/>
        <w:jc w:val="left"/>
        <w:rPr>
          <w:sz w:val="24"/>
          <w:szCs w:val="24"/>
        </w:rPr>
      </w:pPr>
    </w:p>
    <w:p>
      <w:pPr>
        <w:spacing w:before="0" w:after="0" w:line="547" w:lineRule="auto"/>
        <w:ind w:left="358" w:right="-42" w:hanging="24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U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R 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3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DE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T</w:t>
      </w:r>
    </w:p>
    <w:p>
      <w:pPr>
        <w:spacing w:before="8" w:after="0" w:line="100" w:lineRule="exact"/>
        <w:jc w:val="left"/>
        <w:rPr>
          <w:sz w:val="10"/>
          <w:szCs w:val="10"/>
        </w:rPr>
      </w:pPr>
      <w:r>
        <w:br w:type="column"/>
      </w:r>
    </w:p>
    <w:p>
      <w:pPr>
        <w:spacing w:before="0" w:after="0" w:line="240" w:lineRule="auto"/>
        <w:ind w:left="48"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13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on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8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7" w:after="0" w:line="190" w:lineRule="exact"/>
        <w:jc w:val="left"/>
        <w:rPr>
          <w:sz w:val="19"/>
          <w:szCs w:val="19"/>
        </w:rPr>
      </w:pPr>
      <w:r>
        <w:br w:type="column"/>
      </w: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O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65" w:lineRule="auto"/>
        <w:ind w:right="-42" w:firstLine="91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E 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on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6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l</w:t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52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  <w:r>
        <w:rPr>
          <w:rFonts w:ascii="Arial" w:hAnsi="Arial" w:eastAsia="Arial" w:cs="Arial"/>
          <w:spacing w:val="-14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5"/>
          <w:w w:val="102"/>
          <w:sz w:val="8"/>
          <w:szCs w:val="8"/>
        </w:rPr>
        <w:t>o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p</w:t>
      </w:r>
    </w:p>
    <w:p>
      <w:pPr>
        <w:spacing w:before="28" w:after="0" w:line="240" w:lineRule="auto"/>
        <w:ind w:right="-18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 xml:space="preserve">S    </w:t>
      </w:r>
      <w:r>
        <w:rPr>
          <w:rFonts w:ascii="Arial" w:hAnsi="Arial" w:eastAsia="Arial" w:cs="Arial"/>
          <w:spacing w:val="18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Q</w:t>
      </w:r>
    </w:p>
    <w:p>
      <w:pPr>
        <w:spacing w:before="14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0"/>
          <w:sz w:val="11"/>
          <w:szCs w:val="11"/>
        </w:rPr>
        <w:t xml:space="preserve">R    </w:t>
      </w:r>
      <w:r>
        <w:rPr>
          <w:rFonts w:ascii="Arial" w:hAnsi="Arial" w:eastAsia="Arial" w:cs="Arial"/>
          <w:spacing w:val="15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Q</w:t>
      </w:r>
    </w:p>
    <w:p>
      <w:pPr>
        <w:spacing w:before="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1"/>
          <w:w w:val="102"/>
          <w:sz w:val="8"/>
          <w:szCs w:val="8"/>
        </w:rPr>
        <w:t>D</w:t>
      </w:r>
      <w:r>
        <w:rPr>
          <w:rFonts w:ascii="Arial" w:hAnsi="Arial" w:eastAsia="Arial" w:cs="Arial"/>
          <w:spacing w:val="3"/>
          <w:w w:val="102"/>
          <w:sz w:val="8"/>
          <w:szCs w:val="8"/>
        </w:rPr>
        <w:t>C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M</w:t>
      </w:r>
    </w:p>
    <w:p>
      <w:pPr>
        <w:spacing w:before="10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R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V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7">
            <w:col w:w="832" w:space="2042"/>
            <w:col w:w="440" w:space="267"/>
            <w:col w:w="546" w:space="47"/>
            <w:col w:w="440" w:space="920"/>
            <w:col w:w="169" w:space="571"/>
            <w:col w:w="1497" w:space="2120"/>
            <w:col w:w="669"/>
          </w:cols>
        </w:sectPr>
      </w:pPr>
    </w:p>
    <w:p>
      <w:pPr>
        <w:spacing w:before="8" w:after="0" w:line="110" w:lineRule="exact"/>
        <w:jc w:val="left"/>
        <w:rPr>
          <w:sz w:val="11"/>
          <w:szCs w:val="11"/>
        </w:rPr>
      </w:pPr>
    </w:p>
    <w:p>
      <w:pPr>
        <w:spacing w:before="0" w:after="0" w:line="430" w:lineRule="atLeast"/>
        <w:ind w:left="430" w:right="-42" w:hanging="19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w w:val="102"/>
          <w:sz w:val="13"/>
          <w:szCs w:val="13"/>
        </w:rPr>
        <w:t>F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L </w:t>
      </w:r>
      <w:r>
        <w:rPr>
          <w:rFonts w:ascii="Arial" w:hAnsi="Arial" w:eastAsia="Arial" w:cs="Arial"/>
          <w:spacing w:val="-1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40" w:lineRule="exact"/>
        <w:jc w:val="left"/>
        <w:rPr>
          <w:sz w:val="24"/>
          <w:szCs w:val="24"/>
        </w:rPr>
      </w:pPr>
    </w:p>
    <w:p>
      <w:pPr>
        <w:tabs>
          <w:tab w:val="left" w:pos="620"/>
        </w:tabs>
        <w:spacing w:before="0" w:after="0" w:line="240" w:lineRule="auto"/>
        <w:ind w:left="-39"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>1</w:t>
      </w:r>
      <w:r>
        <w:rPr>
          <w:rFonts w:ascii="Arial" w:hAnsi="Arial" w:eastAsia="Arial" w:cs="Arial"/>
          <w:spacing w:val="-3"/>
          <w:w w:val="100"/>
          <w:position w:val="1"/>
          <w:sz w:val="11"/>
          <w:szCs w:val="11"/>
        </w:rPr>
        <w:t>2</w:t>
      </w: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>V</w:t>
      </w:r>
      <w:r>
        <w:rPr>
          <w:rFonts w:ascii="Arial" w:hAnsi="Arial" w:eastAsia="Arial" w:cs="Arial"/>
          <w:spacing w:val="-27"/>
          <w:w w:val="100"/>
          <w:position w:val="1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+</w:t>
      </w:r>
    </w:p>
    <w:p>
      <w:pPr>
        <w:spacing w:before="41" w:after="0" w:line="240" w:lineRule="auto"/>
        <w:ind w:right="-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0" w:after="0" w:line="143" w:lineRule="exact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br w:type="column"/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g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c</w:t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40" w:lineRule="auto"/>
        <w:ind w:left="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-3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sc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ill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r</w:t>
      </w:r>
    </w:p>
    <w:p>
      <w:pPr>
        <w:spacing w:before="6" w:after="0" w:line="240" w:lineRule="auto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a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bl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57" w:after="0" w:line="240" w:lineRule="auto"/>
        <w:ind w:left="-43"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-1"/>
          <w:w w:val="100"/>
          <w:sz w:val="8"/>
          <w:szCs w:val="8"/>
        </w:rPr>
        <w:t>(</w:t>
      </w:r>
      <w:r>
        <w:rPr>
          <w:rFonts w:ascii="Arial" w:hAnsi="Arial" w:eastAsia="Arial" w:cs="Arial"/>
          <w:spacing w:val="-5"/>
          <w:w w:val="100"/>
          <w:sz w:val="8"/>
          <w:szCs w:val="8"/>
        </w:rPr>
        <w:t>3</w:t>
      </w:r>
      <w:r>
        <w:rPr>
          <w:rFonts w:ascii="Arial" w:hAnsi="Arial" w:eastAsia="Arial" w:cs="Arial"/>
          <w:spacing w:val="5"/>
          <w:w w:val="100"/>
          <w:sz w:val="8"/>
          <w:szCs w:val="8"/>
        </w:rPr>
        <w:t>5</w:t>
      </w:r>
      <w:r>
        <w:rPr>
          <w:rFonts w:ascii="Arial" w:hAnsi="Arial" w:eastAsia="Arial" w:cs="Arial"/>
          <w:spacing w:val="-1"/>
          <w:w w:val="100"/>
          <w:sz w:val="8"/>
          <w:szCs w:val="8"/>
        </w:rPr>
        <w:t>%</w:t>
      </w:r>
      <w:r>
        <w:rPr>
          <w:rFonts w:ascii="Arial" w:hAnsi="Arial" w:eastAsia="Arial" w:cs="Arial"/>
          <w:spacing w:val="0"/>
          <w:w w:val="100"/>
          <w:sz w:val="8"/>
          <w:szCs w:val="8"/>
        </w:rPr>
        <w:t xml:space="preserve">)       </w:t>
      </w:r>
      <w:r>
        <w:rPr>
          <w:rFonts w:ascii="Arial" w:hAnsi="Arial" w:eastAsia="Arial" w:cs="Arial"/>
          <w:spacing w:val="12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0"/>
          <w:w w:val="102"/>
          <w:position w:val="-6"/>
          <w:sz w:val="11"/>
          <w:szCs w:val="11"/>
        </w:rPr>
        <w:t>+</w:t>
      </w:r>
    </w:p>
    <w:p>
      <w:pPr>
        <w:spacing w:before="26" w:after="0" w:line="240" w:lineRule="auto"/>
        <w:ind w:right="-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4" w:after="0" w:line="280" w:lineRule="exact"/>
        <w:jc w:val="left"/>
        <w:rPr>
          <w:sz w:val="28"/>
          <w:szCs w:val="28"/>
        </w:rPr>
      </w:pPr>
    </w:p>
    <w:p>
      <w:pPr>
        <w:spacing w:before="0" w:after="0" w:line="117" w:lineRule="exact"/>
        <w:ind w:left="190" w:right="165"/>
        <w:jc w:val="center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-</w:t>
      </w:r>
    </w:p>
    <w:p>
      <w:pPr>
        <w:spacing w:before="14" w:after="0" w:line="245" w:lineRule="auto"/>
        <w:ind w:left="48" w:right="723" w:firstLine="127"/>
        <w:jc w:val="lef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w w:val="102"/>
          <w:sz w:val="11"/>
          <w:szCs w:val="11"/>
        </w:rPr>
        <w:t>D</w:t>
      </w:r>
      <w:r>
        <w:rPr>
          <w:rFonts w:ascii="Arial" w:hAnsi="Arial" w:eastAsia="Arial" w:cs="Arial"/>
          <w:spacing w:val="-9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M Ref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4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4" w:after="0" w:line="220" w:lineRule="exact"/>
        <w:jc w:val="left"/>
        <w:rPr>
          <w:sz w:val="22"/>
          <w:szCs w:val="22"/>
        </w:rPr>
      </w:pPr>
    </w:p>
    <w:p>
      <w:pPr>
        <w:tabs>
          <w:tab w:val="left" w:pos="1220"/>
        </w:tabs>
        <w:spacing w:before="0" w:after="0" w:line="165" w:lineRule="exact"/>
        <w:ind w:left="-44" w:right="-18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3"/>
          <w:w w:val="100"/>
          <w:position w:val="1"/>
          <w:sz w:val="13"/>
          <w:szCs w:val="13"/>
        </w:rPr>
        <w:t>2</w:t>
      </w:r>
      <w:r>
        <w:rPr>
          <w:rFonts w:ascii="Arial" w:hAnsi="Arial" w:eastAsia="Arial" w:cs="Arial"/>
          <w:spacing w:val="0"/>
          <w:w w:val="100"/>
          <w:position w:val="1"/>
          <w:sz w:val="13"/>
          <w:szCs w:val="13"/>
        </w:rPr>
        <w:t>R</w:t>
      </w:r>
      <w:r>
        <w:rPr>
          <w:rFonts w:ascii="Arial" w:hAnsi="Arial" w:eastAsia="Arial" w:cs="Arial"/>
          <w:spacing w:val="-33"/>
          <w:w w:val="100"/>
          <w:position w:val="1"/>
          <w:sz w:val="13"/>
          <w:szCs w:val="13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3"/>
          <w:szCs w:val="13"/>
        </w:rPr>
        <w:tab/>
      </w:r>
      <w:r>
        <w:rPr>
          <w:rFonts w:ascii="Arial" w:hAnsi="Arial" w:eastAsia="Arial" w:cs="Arial"/>
          <w:spacing w:val="0"/>
          <w:w w:val="102"/>
          <w:position w:val="-1"/>
          <w:sz w:val="11"/>
          <w:szCs w:val="11"/>
        </w:rPr>
        <w:t>-</w:t>
      </w:r>
    </w:p>
    <w:p>
      <w:pPr>
        <w:spacing w:before="0" w:after="0" w:line="100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2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380" w:lineRule="atLeast"/>
        <w:ind w:left="118" w:right="233" w:hanging="118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P FB</w:t>
      </w:r>
    </w:p>
    <w:p>
      <w:pPr>
        <w:spacing w:after="0" w:line="380" w:lineRule="atLeast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7">
            <w:col w:w="752" w:space="1944"/>
            <w:col w:w="729" w:space="807"/>
            <w:col w:w="324" w:space="394"/>
            <w:col w:w="662" w:space="646"/>
            <w:col w:w="470" w:space="546"/>
            <w:col w:w="1315" w:space="1292"/>
            <w:col w:w="679"/>
          </w:cols>
        </w:sectPr>
      </w:pPr>
    </w:p>
    <w:p>
      <w:pPr>
        <w:spacing w:before="1" w:after="0" w:line="180" w:lineRule="exact"/>
        <w:jc w:val="left"/>
        <w:rPr>
          <w:sz w:val="18"/>
          <w:szCs w:val="18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109" w:lineRule="exact"/>
        <w:ind w:left="308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position w:val="-2"/>
          <w:sz w:val="13"/>
          <w:szCs w:val="13"/>
        </w:rPr>
        <w:t>R</w:t>
      </w:r>
      <w:r>
        <w:rPr>
          <w:rFonts w:ascii="Arial" w:hAnsi="Arial" w:eastAsia="Arial" w:cs="Arial"/>
          <w:spacing w:val="-5"/>
          <w:w w:val="102"/>
          <w:position w:val="-2"/>
          <w:sz w:val="13"/>
          <w:szCs w:val="13"/>
        </w:rPr>
        <w:t>C</w:t>
      </w:r>
      <w:r>
        <w:rPr>
          <w:rFonts w:ascii="Arial" w:hAnsi="Arial" w:eastAsia="Arial" w:cs="Arial"/>
          <w:spacing w:val="0"/>
          <w:w w:val="102"/>
          <w:position w:val="-2"/>
          <w:sz w:val="13"/>
          <w:szCs w:val="13"/>
        </w:rPr>
        <w:t>L</w:t>
      </w:r>
      <w:r>
        <w:rPr>
          <w:rFonts w:ascii="Arial" w:hAnsi="Arial" w:eastAsia="Arial" w:cs="Arial"/>
          <w:spacing w:val="-26"/>
          <w:w w:val="100"/>
          <w:position w:val="-2"/>
          <w:sz w:val="13"/>
          <w:szCs w:val="13"/>
        </w:rPr>
        <w:t xml:space="preserve"> </w:t>
      </w:r>
      <w:r>
        <w:rPr>
          <w:rFonts w:ascii="Arial" w:hAnsi="Arial" w:eastAsia="Arial" w:cs="Arial"/>
          <w:spacing w:val="2"/>
          <w:w w:val="102"/>
          <w:position w:val="-2"/>
          <w:sz w:val="13"/>
          <w:szCs w:val="13"/>
        </w:rPr>
        <w:t>A</w:t>
      </w:r>
      <w:r>
        <w:rPr>
          <w:rFonts w:ascii="Arial" w:hAnsi="Arial" w:eastAsia="Arial" w:cs="Arial"/>
          <w:spacing w:val="-7"/>
          <w:w w:val="102"/>
          <w:position w:val="-2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2"/>
          <w:position w:val="-2"/>
          <w:sz w:val="13"/>
          <w:szCs w:val="13"/>
        </w:rPr>
        <w:t>S</w:t>
      </w:r>
    </w:p>
    <w:p>
      <w:pPr>
        <w:spacing w:before="8" w:after="0" w:line="190" w:lineRule="exact"/>
        <w:jc w:val="left"/>
        <w:rPr>
          <w:sz w:val="19"/>
          <w:szCs w:val="19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-31" w:right="-51"/>
        <w:jc w:val="center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4"/>
          <w:w w:val="102"/>
          <w:position w:val="0"/>
          <w:sz w:val="9"/>
          <w:szCs w:val="9"/>
        </w:rPr>
        <w:t>C</w:t>
      </w:r>
      <w:r>
        <w:rPr>
          <w:rFonts w:ascii="Arial" w:hAnsi="Arial" w:eastAsia="Arial" w:cs="Arial"/>
          <w:spacing w:val="-1"/>
          <w:w w:val="102"/>
          <w:position w:val="0"/>
          <w:sz w:val="9"/>
          <w:szCs w:val="9"/>
        </w:rPr>
        <w:t>l</w:t>
      </w:r>
      <w:r>
        <w:rPr>
          <w:rFonts w:ascii="Arial" w:hAnsi="Arial" w:eastAsia="Arial" w:cs="Arial"/>
          <w:spacing w:val="1"/>
          <w:w w:val="102"/>
          <w:position w:val="0"/>
          <w:sz w:val="9"/>
          <w:szCs w:val="9"/>
        </w:rPr>
        <w:t>a</w:t>
      </w:r>
      <w:r>
        <w:rPr>
          <w:rFonts w:ascii="Arial" w:hAnsi="Arial" w:eastAsia="Arial" w:cs="Arial"/>
          <w:spacing w:val="-5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s</w:t>
      </w:r>
    </w:p>
    <w:p>
      <w:pPr>
        <w:spacing w:before="3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left="89" w:right="50"/>
        <w:jc w:val="center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+</w:t>
      </w:r>
    </w:p>
    <w:p>
      <w:pPr>
        <w:spacing w:before="76" w:after="0" w:line="240" w:lineRule="auto"/>
        <w:ind w:left="91" w:right="69"/>
        <w:jc w:val="center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b/>
          <w:bCs/>
          <w:spacing w:val="0"/>
          <w:w w:val="102"/>
          <w:sz w:val="8"/>
          <w:szCs w:val="8"/>
        </w:rPr>
        <w:t>-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20" w:lineRule="exact"/>
        <w:jc w:val="left"/>
        <w:rPr>
          <w:sz w:val="22"/>
          <w:szCs w:val="22"/>
        </w:rPr>
      </w:pPr>
    </w:p>
    <w:p>
      <w:pPr>
        <w:spacing w:before="0" w:after="0" w:line="245" w:lineRule="auto"/>
        <w:ind w:right="-39" w:firstLine="108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.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2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0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V Re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f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1" w:after="0" w:line="190" w:lineRule="exact"/>
        <w:jc w:val="left"/>
        <w:rPr>
          <w:sz w:val="19"/>
          <w:szCs w:val="19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0" w:right="-20"/>
        <w:jc w:val="left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pacing w:val="-4"/>
          <w:w w:val="102"/>
          <w:sz w:val="8"/>
          <w:szCs w:val="8"/>
        </w:rPr>
        <w:t>S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P</w:t>
      </w:r>
      <w:r>
        <w:rPr>
          <w:rFonts w:ascii="Arial" w:hAnsi="Arial" w:eastAsia="Arial" w:cs="Arial"/>
          <w:spacing w:val="-15"/>
          <w:w w:val="100"/>
          <w:sz w:val="8"/>
          <w:szCs w:val="8"/>
        </w:rPr>
        <w:t xml:space="preserve"> </w:t>
      </w:r>
      <w:r>
        <w:rPr>
          <w:rFonts w:ascii="Arial" w:hAnsi="Arial" w:eastAsia="Arial" w:cs="Arial"/>
          <w:spacing w:val="-9"/>
          <w:w w:val="102"/>
          <w:sz w:val="8"/>
          <w:szCs w:val="8"/>
        </w:rPr>
        <w:t>D</w:t>
      </w:r>
      <w:r>
        <w:rPr>
          <w:rFonts w:ascii="Arial" w:hAnsi="Arial" w:eastAsia="Arial" w:cs="Arial"/>
          <w:spacing w:val="0"/>
          <w:w w:val="102"/>
          <w:sz w:val="8"/>
          <w:szCs w:val="8"/>
        </w:rPr>
        <w:t>T</w:t>
      </w:r>
    </w:p>
    <w:p>
      <w:pPr>
        <w:tabs>
          <w:tab w:val="left" w:pos="660"/>
        </w:tabs>
        <w:spacing w:before="46" w:after="0" w:line="240" w:lineRule="auto"/>
        <w:ind w:right="-6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2</w:t>
      </w:r>
      <w:r>
        <w:rPr>
          <w:rFonts w:ascii="Arial" w:hAnsi="Arial" w:eastAsia="Arial" w:cs="Arial"/>
          <w:spacing w:val="-3"/>
          <w:w w:val="100"/>
          <w:sz w:val="11"/>
          <w:szCs w:val="11"/>
        </w:rPr>
        <w:t>2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>V</w:t>
      </w:r>
      <w:r>
        <w:rPr>
          <w:rFonts w:ascii="Arial" w:hAnsi="Arial" w:eastAsia="Arial" w:cs="Arial"/>
          <w:spacing w:val="-27"/>
          <w:w w:val="100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1"/>
          <w:sz w:val="11"/>
          <w:szCs w:val="11"/>
        </w:rPr>
        <w:t>+</w:t>
      </w:r>
    </w:p>
    <w:p>
      <w:pPr>
        <w:spacing w:before="10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sz w:val="11"/>
          <w:szCs w:val="11"/>
        </w:rPr>
        <w:t>4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-1"/>
          <w:w w:val="102"/>
          <w:sz w:val="11"/>
          <w:szCs w:val="11"/>
        </w:rPr>
        <w:t>V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↑</w:t>
      </w:r>
    </w:p>
    <w:p>
      <w:pPr>
        <w:spacing w:before="5" w:after="0" w:line="113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position w:val="0"/>
          <w:sz w:val="11"/>
          <w:szCs w:val="11"/>
        </w:rPr>
        <w:t>3</w:t>
      </w:r>
      <w:r>
        <w:rPr>
          <w:rFonts w:ascii="Arial" w:hAnsi="Arial" w:eastAsia="Arial" w:cs="Arial"/>
          <w:spacing w:val="-3"/>
          <w:w w:val="102"/>
          <w:position w:val="0"/>
          <w:sz w:val="11"/>
          <w:szCs w:val="11"/>
        </w:rPr>
        <w:t>2</w:t>
      </w:r>
      <w:r>
        <w:rPr>
          <w:rFonts w:ascii="Arial" w:hAnsi="Arial" w:eastAsia="Arial" w:cs="Arial"/>
          <w:spacing w:val="-1"/>
          <w:w w:val="102"/>
          <w:position w:val="0"/>
          <w:sz w:val="11"/>
          <w:szCs w:val="11"/>
        </w:rPr>
        <w:t>V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↓</w:t>
      </w:r>
    </w:p>
    <w:p>
      <w:pPr>
        <w:spacing w:before="0" w:after="0" w:line="97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41" w:after="0" w:line="240" w:lineRule="auto"/>
        <w:ind w:right="-1"/>
        <w:jc w:val="righ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before="19" w:after="0" w:line="280" w:lineRule="exact"/>
        <w:jc w:val="left"/>
        <w:rPr>
          <w:sz w:val="28"/>
          <w:szCs w:val="28"/>
        </w:rPr>
      </w:pPr>
      <w:r>
        <w:br w:type="column"/>
      </w:r>
    </w:p>
    <w:p>
      <w:pPr>
        <w:spacing w:before="0" w:after="0" w:line="240" w:lineRule="auto"/>
        <w:ind w:left="235" w:right="507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Sl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spacing w:before="16" w:after="0" w:line="240" w:lineRule="auto"/>
        <w:ind w:left="-30" w:right="242"/>
        <w:jc w:val="center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2"/>
          <w:sz w:val="13"/>
          <w:szCs w:val="13"/>
        </w:rPr>
        <w:t>C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m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p</w:t>
      </w:r>
      <w:r>
        <w:rPr>
          <w:rFonts w:ascii="Arial" w:hAnsi="Arial" w:eastAsia="Arial" w:cs="Arial"/>
          <w:spacing w:val="-26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-5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s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4"/>
          <w:w w:val="102"/>
          <w:sz w:val="13"/>
          <w:szCs w:val="13"/>
        </w:rPr>
        <w:t>t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i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o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5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698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3"/>
          <w:w w:val="102"/>
          <w:sz w:val="13"/>
          <w:szCs w:val="13"/>
        </w:rPr>
        <w:t>D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4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8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I</w:t>
      </w:r>
    </w:p>
    <w:p>
      <w:pPr>
        <w:spacing w:before="63" w:after="0" w:line="240" w:lineRule="auto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2" w:after="0" w:line="200" w:lineRule="exact"/>
        <w:jc w:val="left"/>
        <w:rPr>
          <w:sz w:val="20"/>
          <w:szCs w:val="20"/>
        </w:rPr>
      </w:pPr>
    </w:p>
    <w:p>
      <w:pPr>
        <w:spacing w:before="0" w:after="0" w:line="97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w w:val="102"/>
          <w:position w:val="-2"/>
          <w:sz w:val="11"/>
          <w:szCs w:val="11"/>
        </w:rPr>
        <w:t>4.</w:t>
      </w:r>
      <w:r>
        <w:rPr>
          <w:rFonts w:ascii="Arial" w:hAnsi="Arial" w:eastAsia="Arial" w:cs="Arial"/>
          <w:spacing w:val="-3"/>
          <w:w w:val="102"/>
          <w:position w:val="-2"/>
          <w:sz w:val="11"/>
          <w:szCs w:val="11"/>
        </w:rPr>
        <w:t>8</w:t>
      </w:r>
      <w:r>
        <w:rPr>
          <w:rFonts w:ascii="Arial" w:hAnsi="Arial" w:eastAsia="Arial" w:cs="Arial"/>
          <w:spacing w:val="0"/>
          <w:w w:val="102"/>
          <w:position w:val="-2"/>
          <w:sz w:val="11"/>
          <w:szCs w:val="11"/>
        </w:rPr>
        <w:t>V</w:t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before="0" w:after="0" w:line="111" w:lineRule="exact"/>
        <w:ind w:right="-20"/>
        <w:jc w:val="righ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+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  <w:spacing w:val="1"/>
          <w:w w:val="102"/>
          <w:position w:val="2"/>
          <w:sz w:val="13"/>
          <w:szCs w:val="13"/>
        </w:rPr>
        <w:t>I</w:t>
      </w:r>
      <w:r>
        <w:rPr>
          <w:rFonts w:ascii="Arial" w:hAnsi="Arial" w:eastAsia="Arial" w:cs="Arial"/>
          <w:spacing w:val="-2"/>
          <w:w w:val="102"/>
          <w:position w:val="0"/>
          <w:sz w:val="9"/>
          <w:szCs w:val="9"/>
        </w:rPr>
        <w:t>S</w:t>
      </w:r>
      <w:r>
        <w:rPr>
          <w:rFonts w:ascii="Arial" w:hAnsi="Arial" w:eastAsia="Arial" w:cs="Arial"/>
          <w:spacing w:val="0"/>
          <w:w w:val="102"/>
          <w:position w:val="0"/>
          <w:sz w:val="9"/>
          <w:szCs w:val="9"/>
        </w:rPr>
        <w:t>S</w:t>
      </w:r>
    </w:p>
    <w:p>
      <w:pPr>
        <w:spacing w:before="4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50" w:lineRule="auto"/>
        <w:ind w:right="-39" w:firstLine="139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-3"/>
          <w:w w:val="102"/>
          <w:sz w:val="11"/>
          <w:szCs w:val="11"/>
        </w:rPr>
        <w:t>1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.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5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V Re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f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6"/>
          <w:w w:val="102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  <w:r>
        <w:rPr>
          <w:rFonts w:ascii="Arial" w:hAnsi="Arial" w:eastAsia="Arial" w:cs="Arial"/>
          <w:spacing w:val="-3"/>
          <w:w w:val="102"/>
          <w:sz w:val="11"/>
          <w:szCs w:val="11"/>
        </w:rPr>
        <w:t>n</w:t>
      </w:r>
      <w:r>
        <w:rPr>
          <w:rFonts w:ascii="Arial" w:hAnsi="Arial" w:eastAsia="Arial" w:cs="Arial"/>
          <w:spacing w:val="-4"/>
          <w:w w:val="102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sz w:val="11"/>
          <w:szCs w:val="11"/>
        </w:rPr>
        <w:t>e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8" w:after="0" w:line="280" w:lineRule="exact"/>
        <w:jc w:val="left"/>
        <w:rPr>
          <w:sz w:val="28"/>
          <w:szCs w:val="28"/>
        </w:rPr>
      </w:pPr>
    </w:p>
    <w:p>
      <w:pPr>
        <w:spacing w:before="0" w:after="0" w:line="340" w:lineRule="atLeast"/>
        <w:ind w:left="46" w:right="290" w:hanging="46"/>
        <w:jc w:val="left"/>
        <w:rPr>
          <w:rFonts w:hint="eastAsia" w:ascii="Arial" w:hAnsi="Arial" w:eastAsia="宋体" w:cs="Arial"/>
          <w:sz w:val="13"/>
          <w:szCs w:val="13"/>
          <w:lang w:val="en-US" w:eastAsia="zh-CN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CS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 xml:space="preserve">S 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C</w:t>
      </w:r>
      <w:r>
        <w:rPr>
          <w:rFonts w:hint="eastAsia" w:ascii="Arial" w:hAnsi="Arial" w:eastAsia="宋体" w:cs="Arial"/>
          <w:spacing w:val="5"/>
          <w:w w:val="102"/>
          <w:sz w:val="13"/>
          <w:szCs w:val="13"/>
          <w:lang w:val="en-US" w:eastAsia="zh-CN"/>
        </w:rPr>
        <w:t>S</w:t>
      </w:r>
    </w:p>
    <w:p>
      <w:pPr>
        <w:spacing w:after="0" w:line="340" w:lineRule="atLeast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11">
            <w:col w:w="849" w:space="223"/>
            <w:col w:w="479" w:space="145"/>
            <w:col w:w="260" w:space="162"/>
            <w:col w:w="502" w:space="38"/>
            <w:col w:w="801" w:space="1410"/>
            <w:col w:w="1175" w:space="56"/>
            <w:col w:w="434" w:space="1047"/>
            <w:col w:w="282" w:space="441"/>
            <w:col w:w="294" w:space="399"/>
            <w:col w:w="505" w:space="443"/>
            <w:col w:w="615"/>
          </w:cols>
        </w:sectPr>
      </w:pPr>
    </w:p>
    <w:p>
      <w:pPr>
        <w:spacing w:before="2" w:after="0" w:line="100" w:lineRule="exact"/>
        <w:jc w:val="left"/>
        <w:rPr>
          <w:sz w:val="10"/>
          <w:szCs w:val="1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7"/>
          <w:w w:val="100"/>
          <w:sz w:val="13"/>
          <w:szCs w:val="13"/>
        </w:rPr>
        <w:t>C</w:t>
      </w:r>
      <w:r>
        <w:rPr>
          <w:rFonts w:ascii="Arial" w:hAnsi="Arial" w:eastAsia="Arial" w:cs="Arial"/>
          <w:spacing w:val="2"/>
          <w:w w:val="100"/>
          <w:sz w:val="13"/>
          <w:szCs w:val="13"/>
        </w:rPr>
        <w:t>l</w:t>
      </w:r>
      <w:r>
        <w:rPr>
          <w:rFonts w:ascii="Arial" w:hAnsi="Arial" w:eastAsia="Arial" w:cs="Arial"/>
          <w:spacing w:val="-2"/>
          <w:w w:val="100"/>
          <w:sz w:val="13"/>
          <w:szCs w:val="13"/>
        </w:rPr>
        <w:t>a</w:t>
      </w:r>
      <w:r>
        <w:rPr>
          <w:rFonts w:ascii="Arial" w:hAnsi="Arial" w:eastAsia="Arial" w:cs="Arial"/>
          <w:spacing w:val="5"/>
          <w:w w:val="100"/>
          <w:sz w:val="13"/>
          <w:szCs w:val="13"/>
        </w:rPr>
        <w:t>s</w:t>
      </w:r>
      <w:r>
        <w:rPr>
          <w:rFonts w:ascii="Arial" w:hAnsi="Arial" w:eastAsia="Arial" w:cs="Arial"/>
          <w:spacing w:val="0"/>
          <w:w w:val="100"/>
          <w:sz w:val="13"/>
          <w:szCs w:val="13"/>
        </w:rPr>
        <w:t>s</w:t>
      </w:r>
      <w:r>
        <w:rPr>
          <w:rFonts w:ascii="Arial" w:hAnsi="Arial" w:eastAsia="Arial" w:cs="Arial"/>
          <w:spacing w:val="4"/>
          <w:w w:val="100"/>
          <w:sz w:val="13"/>
          <w:szCs w:val="13"/>
        </w:rPr>
        <w:t xml:space="preserve"> 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E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n</w:t>
      </w:r>
      <w:r>
        <w:rPr>
          <w:rFonts w:ascii="Arial" w:hAnsi="Arial" w:eastAsia="Arial" w:cs="Arial"/>
          <w:spacing w:val="7"/>
          <w:w w:val="102"/>
          <w:sz w:val="13"/>
          <w:szCs w:val="13"/>
        </w:rPr>
        <w:t>a</w:t>
      </w:r>
      <w:r>
        <w:rPr>
          <w:rFonts w:ascii="Arial" w:hAnsi="Arial" w:eastAsia="Arial" w:cs="Arial"/>
          <w:spacing w:val="-2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2"/>
          <w:w w:val="102"/>
          <w:sz w:val="13"/>
          <w:szCs w:val="13"/>
        </w:rPr>
        <w:t>l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e</w:t>
      </w:r>
    </w:p>
    <w:p>
      <w:pPr>
        <w:tabs>
          <w:tab w:val="left" w:pos="420"/>
        </w:tabs>
        <w:spacing w:before="0" w:after="0" w:line="159" w:lineRule="exact"/>
        <w:ind w:right="-20"/>
        <w:jc w:val="left"/>
        <w:rPr>
          <w:rFonts w:ascii="Arial" w:hAnsi="Arial" w:eastAsia="Arial" w:cs="Arial"/>
          <w:sz w:val="11"/>
          <w:szCs w:val="11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position w:val="4"/>
          <w:sz w:val="11"/>
          <w:szCs w:val="11"/>
        </w:rPr>
        <w:t>+</w:t>
      </w:r>
      <w:r>
        <w:rPr>
          <w:rFonts w:ascii="Arial" w:hAnsi="Arial" w:eastAsia="Arial" w:cs="Arial"/>
          <w:spacing w:val="-29"/>
          <w:w w:val="100"/>
          <w:position w:val="4"/>
          <w:sz w:val="11"/>
          <w:szCs w:val="11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4"/>
          <w:sz w:val="11"/>
          <w:szCs w:val="11"/>
        </w:rPr>
        <w:tab/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Refe</w:t>
      </w:r>
      <w:r>
        <w:rPr>
          <w:rFonts w:ascii="Arial" w:hAnsi="Arial" w:eastAsia="Arial" w:cs="Arial"/>
          <w:spacing w:val="-9"/>
          <w:w w:val="102"/>
          <w:position w:val="0"/>
          <w:sz w:val="11"/>
          <w:szCs w:val="11"/>
        </w:rPr>
        <w:t>r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en</w:t>
      </w:r>
      <w:r>
        <w:rPr>
          <w:rFonts w:ascii="Arial" w:hAnsi="Arial" w:eastAsia="Arial" w:cs="Arial"/>
          <w:spacing w:val="-6"/>
          <w:w w:val="102"/>
          <w:position w:val="0"/>
          <w:sz w:val="11"/>
          <w:szCs w:val="11"/>
        </w:rPr>
        <w:t>c</w:t>
      </w:r>
      <w:r>
        <w:rPr>
          <w:rFonts w:ascii="Arial" w:hAnsi="Arial" w:eastAsia="Arial" w:cs="Arial"/>
          <w:spacing w:val="0"/>
          <w:w w:val="102"/>
          <w:position w:val="0"/>
          <w:sz w:val="11"/>
          <w:szCs w:val="11"/>
        </w:rPr>
        <w:t>e</w:t>
      </w:r>
    </w:p>
    <w:p>
      <w:pPr>
        <w:spacing w:before="0" w:after="0" w:line="122" w:lineRule="exact"/>
        <w:ind w:left="17" w:right="-20"/>
        <w:jc w:val="lef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pacing w:val="0"/>
          <w:w w:val="102"/>
          <w:sz w:val="11"/>
          <w:szCs w:val="11"/>
        </w:rPr>
        <w:t>-</w:t>
      </w:r>
    </w:p>
    <w:p>
      <w:pPr>
        <w:spacing w:after="0" w:line="122" w:lineRule="exact"/>
        <w:jc w:val="left"/>
        <w:rPr>
          <w:rFonts w:ascii="Arial" w:hAnsi="Arial" w:eastAsia="Arial" w:cs="Arial"/>
          <w:sz w:val="11"/>
          <w:szCs w:val="11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2">
            <w:col w:w="4232" w:space="1305"/>
            <w:col w:w="5023"/>
          </w:cols>
        </w:sectPr>
      </w:pPr>
    </w:p>
    <w:p>
      <w:pPr>
        <w:spacing w:before="10" w:after="0" w:line="150" w:lineRule="exact"/>
        <w:jc w:val="left"/>
        <w:rPr>
          <w:sz w:val="15"/>
          <w:szCs w:val="15"/>
        </w:rPr>
      </w:pPr>
      <w:r>
        <w:pict>
          <v:group id="_x0000_s7203" o:spid="_x0000_s7203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7204" o:spid="_x0000_s7204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spacing w:before="0" w:after="0" w:line="240" w:lineRule="auto"/>
        <w:ind w:left="394" w:right="-6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5"/>
          <w:w w:val="102"/>
          <w:sz w:val="13"/>
          <w:szCs w:val="13"/>
        </w:rPr>
        <w:t>VD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D5</w:t>
      </w:r>
    </w:p>
    <w:p>
      <w:pPr>
        <w:spacing w:before="8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65"/>
        <w:jc w:val="lef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3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6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2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5/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V</w:t>
      </w:r>
      <w:r>
        <w:rPr>
          <w:rFonts w:ascii="Arial" w:hAnsi="Arial" w:eastAsia="Arial" w:cs="Arial"/>
          <w:spacing w:val="-6"/>
          <w:w w:val="100"/>
          <w:sz w:val="16"/>
          <w:szCs w:val="16"/>
        </w:rPr>
        <w:t>B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spacing w:val="1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6"/>
          <w:w w:val="10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eg</w:t>
      </w:r>
      <w:r>
        <w:rPr>
          <w:rFonts w:ascii="Arial" w:hAnsi="Arial" w:eastAsia="Arial" w:cs="Arial"/>
          <w:spacing w:val="2"/>
          <w:w w:val="102"/>
          <w:sz w:val="16"/>
          <w:szCs w:val="16"/>
        </w:rPr>
        <w:t>u</w:t>
      </w:r>
      <w:r>
        <w:rPr>
          <w:rFonts w:ascii="Arial" w:hAnsi="Arial" w:eastAsia="Arial" w:cs="Arial"/>
          <w:spacing w:val="-5"/>
          <w:w w:val="102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a</w:t>
      </w:r>
      <w:r>
        <w:rPr>
          <w:rFonts w:ascii="Arial" w:hAnsi="Arial" w:eastAsia="Arial" w:cs="Arial"/>
          <w:spacing w:val="-5"/>
          <w:w w:val="102"/>
          <w:sz w:val="16"/>
          <w:szCs w:val="16"/>
        </w:rPr>
        <w:t>t</w:t>
      </w:r>
      <w:r>
        <w:rPr>
          <w:rFonts w:ascii="Arial" w:hAnsi="Arial" w:eastAsia="Arial" w:cs="Arial"/>
          <w:spacing w:val="2"/>
          <w:w w:val="102"/>
          <w:sz w:val="16"/>
          <w:szCs w:val="16"/>
        </w:rPr>
        <w:t>o</w:t>
      </w:r>
      <w:r>
        <w:rPr>
          <w:rFonts w:ascii="Arial" w:hAnsi="Arial" w:eastAsia="Arial" w:cs="Arial"/>
          <w:spacing w:val="0"/>
          <w:w w:val="102"/>
          <w:sz w:val="16"/>
          <w:szCs w:val="16"/>
        </w:rPr>
        <w:t>r</w:t>
      </w:r>
    </w:p>
    <w:p>
      <w:pPr>
        <w:spacing w:before="10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pacing w:val="2"/>
          <w:w w:val="102"/>
          <w:sz w:val="13"/>
          <w:szCs w:val="13"/>
        </w:rPr>
        <w:t>V</w:t>
      </w:r>
      <w:r>
        <w:rPr>
          <w:rFonts w:ascii="Arial" w:hAnsi="Arial" w:eastAsia="Arial" w:cs="Arial"/>
          <w:spacing w:val="5"/>
          <w:w w:val="102"/>
          <w:sz w:val="13"/>
          <w:szCs w:val="13"/>
        </w:rPr>
        <w:t>B</w:t>
      </w:r>
      <w:r>
        <w:rPr>
          <w:rFonts w:ascii="Arial" w:hAnsi="Arial" w:eastAsia="Arial" w:cs="Arial"/>
          <w:spacing w:val="0"/>
          <w:w w:val="102"/>
          <w:sz w:val="13"/>
          <w:szCs w:val="13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3"/>
          <w:szCs w:val="13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3">
            <w:col w:w="759" w:space="4161"/>
            <w:col w:w="1574" w:space="3454"/>
            <w:col w:w="612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3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IFI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D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  <w:u w:val="single" w:color="2268AE"/>
        </w:rPr>
        <w:t xml:space="preserve"> 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PHY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 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r/C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ESD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7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3296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205" o:spid="_x0000_s7205" o:spt="203" style="position:absolute;left:0pt;margin-left:45.35pt;margin-top:12.1pt;height:0.1pt;width:235.9pt;mso-position-horizontal-relative:page;z-index:-9216;mso-width-relative:page;mso-height-relative:page;" coordorigin="907,242" coordsize="4718,2">
            <o:lock v:ext="edit"/>
            <v:shape id="_x0000_s7206" o:spid="_x0000_s7206" style="position:absolute;left:907;top:242;height:2;width:4718;" filled="f" stroked="t" coordorigin="907,242" coordsize="4718,0" path="m907,242l562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 xml:space="preserve">D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er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PD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th 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rd 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17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ajo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tabs>
          <w:tab w:val="left" w:pos="560"/>
        </w:tabs>
        <w:spacing w:before="0" w:after="0" w:line="206" w:lineRule="exact"/>
        <w:ind w:left="567" w:right="-50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A  </w:t>
      </w:r>
      <w:r>
        <w:rPr>
          <w:rFonts w:ascii="Arial" w:hAnsi="Arial" w:eastAsia="Arial" w:cs="Arial"/>
          <w:color w:val="000000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color w:val="000000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nne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color w:val="000000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th   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3" w:lineRule="exact"/>
        <w:ind w:left="207" w:right="7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178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Ful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color w:val="000000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abi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ty</w:t>
      </w:r>
    </w:p>
    <w:p>
      <w:pPr>
        <w:tabs>
          <w:tab w:val="left" w:pos="560"/>
        </w:tabs>
        <w:spacing w:before="6" w:after="0" w:line="206" w:lineRule="exact"/>
        <w:ind w:left="567" w:right="-50" w:hanging="36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ana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3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ud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UV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(U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t).</w:t>
      </w:r>
    </w:p>
    <w:p>
      <w:pPr>
        <w:spacing w:before="0" w:after="0" w:line="203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signa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nne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 2</w:t>
      </w:r>
      <w:r>
        <w:rPr>
          <w:rFonts w:ascii="Arial" w:hAnsi="Arial" w:eastAsia="Arial" w:cs="Arial"/>
          <w:color w:val="000000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PSE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0" w:lineRule="auto"/>
        <w:ind w:left="207" w:right="139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0" w:after="0" w:line="206" w:lineRule="exact"/>
        <w:ind w:left="207" w:right="163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 xml:space="preserve">·   </w:t>
      </w:r>
      <w:r>
        <w:rPr>
          <w:rFonts w:ascii="Arial" w:hAnsi="Arial" w:eastAsia="Arial" w:cs="Arial"/>
          <w:color w:val="2268AE"/>
          <w:spacing w:val="4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ain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.</w:t>
      </w:r>
    </w:p>
    <w:p>
      <w:pPr>
        <w:spacing w:before="5" w:after="0" w:line="160" w:lineRule="exact"/>
        <w:jc w:val="left"/>
        <w:rPr>
          <w:sz w:val="16"/>
          <w:szCs w:val="16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41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odes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f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60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1" w:after="0" w:line="200" w:lineRule="exact"/>
        <w:jc w:val="left"/>
        <w:rPr>
          <w:sz w:val="20"/>
          <w:szCs w:val="20"/>
        </w:rPr>
      </w:pPr>
    </w:p>
    <w:p>
      <w:pPr>
        <w:tabs>
          <w:tab w:val="left" w:pos="920"/>
        </w:tabs>
        <w:spacing w:before="0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2" w:lineRule="auto"/>
        <w:ind w:left="927" w:right="-50" w:hanging="36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  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tabs>
          <w:tab w:val="left" w:pos="920"/>
          <w:tab w:val="left" w:pos="2400"/>
          <w:tab w:val="left" w:pos="2900"/>
          <w:tab w:val="left" w:pos="3460"/>
          <w:tab w:val="left" w:pos="4480"/>
        </w:tabs>
        <w:spacing w:before="0" w:after="0" w:line="200" w:lineRule="exact"/>
        <w:ind w:left="567" w:right="-6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ass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</w:p>
    <w:p>
      <w:pPr>
        <w:spacing w:before="10" w:after="0" w:line="206" w:lineRule="exact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tabs>
          <w:tab w:val="left" w:pos="920"/>
        </w:tabs>
        <w:spacing w:before="0" w:after="0" w:line="199" w:lineRule="exact"/>
        <w:ind w:left="567" w:right="-66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10" w:after="0" w:line="206" w:lineRule="exact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tabs>
          <w:tab w:val="left" w:pos="920"/>
        </w:tabs>
        <w:spacing w:before="0" w:after="0" w:line="199" w:lineRule="exact"/>
        <w:ind w:left="567" w:right="-66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—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</w:p>
    <w:p>
      <w:pPr>
        <w:spacing w:before="4" w:after="0" w:line="242" w:lineRule="auto"/>
        <w:ind w:left="927" w:right="-50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07" o:spid="_x0000_s7207" o:spt="203" style="position:absolute;left:0pt;margin-left:51.1pt;margin-top:23.5pt;height:0.1pt;width:510pt;mso-position-horizontal-relative:page;z-index:-9216;mso-width-relative:page;mso-height-relative:page;" coordorigin="1022,470" coordsize="10200,2">
            <o:lock v:ext="edit"/>
            <v:shape id="_x0000_s7208" o:spid="_x0000_s7208" style="position:absolute;left:1022;top:470;height:2;width:10200;" filled="f" stroked="t" coordorigin="1022,470" coordsize="10200,0" path="m1022,470l11222,470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09" o:spid="_x0000_s7209" o:spt="203" style="position:absolute;left:0pt;margin-left:337.75pt;margin-top:44.5pt;height:27.15pt;width:204.35pt;mso-position-horizontal-relative:page;z-index:-9216;mso-width-relative:page;mso-height-relative:page;" coordorigin="6756,891" coordsize="4087,543">
            <o:lock v:ext="edit"/>
            <v:group id="_x0000_s7210" o:spid="_x0000_s7210" o:spt="203" style="position:absolute;left:7186;top:894;height:355;width:360;" coordorigin="7186,894" coordsize="360,355">
              <o:lock v:ext="edit"/>
              <v:shape id="_x0000_s7211" o:spid="_x0000_s7211" style="position:absolute;left:7186;top:894;height:355;width:360;" fillcolor="#FFFFDD" filled="t" stroked="f" coordorigin="7186,894" coordsize="360,355" path="m7382,894l7382,1011,7186,1011,7186,1131,7382,1131,7382,1249,7546,1071,7382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12" o:spid="_x0000_s7212" o:spt="203" style="position:absolute;left:7186;top:894;height:355;width:360;" coordorigin="7186,894" coordsize="360,355">
              <o:lock v:ext="edit"/>
              <v:shape id="_x0000_s7213" o:spid="_x0000_s7213" style="position:absolute;left:7186;top:894;height:355;width:360;" filled="f" stroked="t" coordorigin="7186,894" coordsize="360,355" path="m7546,1071l7382,1249,7382,1131,7186,1131,7186,1011,7382,1011,7382,894,7546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14" o:spid="_x0000_s7214" o:spt="75" type="#_x0000_t75" style="position:absolute;left:6756;top:1014;height:331;width:384;" filled="f" coordsize="21600,21600">
                <v:path/>
                <v:fill on="f" focussize="0,0"/>
                <v:stroke/>
                <v:imagedata r:id="rId529" o:title=""/>
                <o:lock v:ext="edit" aspectratio="t"/>
              </v:shape>
              <v:shape id="_x0000_s7215" o:spid="_x0000_s7215" o:spt="75" type="#_x0000_t75" style="position:absolute;left:7555;top:922;height:418;width:634;" filled="f" coordsize="21600,21600">
                <v:path/>
                <v:fill on="f" focussize="0,0"/>
                <v:stroke/>
                <v:imagedata r:id="rId530" o:title=""/>
                <o:lock v:ext="edit" aspectratio="t"/>
              </v:shape>
              <v:shape id="_x0000_s7216" o:spid="_x0000_s7216" o:spt="75" type="#_x0000_t75" style="position:absolute;left:7565;top:1102;height:331;width:614;" filled="f" coordsize="21600,21600">
                <v:path/>
                <v:fill on="f" focussize="0,0"/>
                <v:stroke/>
                <v:imagedata r:id="rId531" o:title=""/>
                <o:lock v:ext="edit" aspectratio="t"/>
              </v:shape>
              <v:shape id="_x0000_s7217" o:spid="_x0000_s7217" o:spt="75" type="#_x0000_t75" style="position:absolute;left:8628;top:1011;height:338;width:883;" filled="f" coordsize="21600,21600">
                <v:path/>
                <v:fill on="f" focussize="0,0"/>
                <v:stroke/>
                <v:imagedata r:id="rId532" o:title=""/>
                <o:lock v:ext="edit" aspectratio="t"/>
              </v:shape>
            </v:group>
            <v:group id="_x0000_s7218" o:spid="_x0000_s7218" o:spt="203" style="position:absolute;left:8232;top:894;height:355;width:362;" coordorigin="8232,894" coordsize="362,355">
              <o:lock v:ext="edit"/>
              <v:shape id="_x0000_s7219" o:spid="_x0000_s7219" style="position:absolute;left:8232;top:894;height:355;width:362;" fillcolor="#FFFFDD" filled="t" stroked="f" coordorigin="8232,894" coordsize="362,355" path="m8431,894l8431,1011,8232,1011,8232,1131,8431,1131,8431,1249,8594,1071,8431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20" o:spid="_x0000_s7220" o:spt="203" style="position:absolute;left:8232;top:894;height:355;width:362;" coordorigin="8232,894" coordsize="362,355">
              <o:lock v:ext="edit"/>
              <v:shape id="_x0000_s7221" o:spid="_x0000_s7221" style="position:absolute;left:8232;top:894;height:355;width:362;" filled="f" stroked="t" coordorigin="8232,894" coordsize="362,355" path="m8594,1071l8431,1249,8431,1131,8232,1131,8232,1011,8431,1011,8431,894,8594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22" o:spid="_x0000_s7222" o:spt="75" type="#_x0000_t75" style="position:absolute;left:9972;top:1014;height:331;width:230;" filled="f" coordsize="21600,21600">
                <v:path/>
                <v:fill on="f" focussize="0,0"/>
                <v:stroke/>
                <v:imagedata r:id="rId533" o:title=""/>
                <o:lock v:ext="edit" aspectratio="t"/>
              </v:shape>
            </v:group>
            <v:group id="_x0000_s7223" o:spid="_x0000_s7223" o:spt="203" style="position:absolute;left:9552;top:894;height:355;width:362;" coordorigin="9552,894" coordsize="362,355">
              <o:lock v:ext="edit"/>
              <v:shape id="_x0000_s7224" o:spid="_x0000_s7224" style="position:absolute;left:9552;top:894;height:355;width:362;" fillcolor="#FFFFDD" filled="t" stroked="f" coordorigin="9552,894" coordsize="362,355" path="m9751,894l9751,1011,9552,1011,9552,1131,9751,1131,9751,1249,9914,1071,9751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25" o:spid="_x0000_s7225" o:spt="203" style="position:absolute;left:9552;top:894;height:355;width:362;" coordorigin="9552,894" coordsize="362,355">
              <o:lock v:ext="edit"/>
              <v:shape id="_x0000_s7226" o:spid="_x0000_s7226" style="position:absolute;left:9552;top:894;height:355;width:362;" filled="f" stroked="t" coordorigin="9552,894" coordsize="362,355" path="m9914,1071l9751,1249,9751,1131,9552,1131,9552,1011,9751,1011,9751,894,9914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  <v:shape id="_x0000_s7227" o:spid="_x0000_s7227" o:spt="75" type="#_x0000_t75" style="position:absolute;left:10651;top:1011;height:338;width:192;" filled="f" coordsize="21600,21600">
                <v:path/>
                <v:fill on="f" focussize="0,0"/>
                <v:stroke/>
                <v:imagedata r:id="rId534" o:title=""/>
                <o:lock v:ext="edit" aspectratio="t"/>
              </v:shape>
            </v:group>
            <v:group id="_x0000_s7228" o:spid="_x0000_s7228" o:spt="203" style="position:absolute;left:10238;top:894;height:355;width:362;" coordorigin="10238,894" coordsize="362,355">
              <o:lock v:ext="edit"/>
              <v:shape id="_x0000_s7229" o:spid="_x0000_s7229" style="position:absolute;left:10238;top:894;height:355;width:362;" fillcolor="#FFFFDD" filled="t" stroked="f" coordorigin="10238,894" coordsize="362,355" path="m10438,894l10438,1011,10238,1011,10238,1131,10438,1131,10438,1249,10601,1071,10438,8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30" o:spid="_x0000_s7230" o:spt="203" style="position:absolute;left:10238;top:894;height:355;width:362;" coordorigin="10238,894" coordsize="362,355">
              <o:lock v:ext="edit"/>
              <v:shape id="_x0000_s7231" o:spid="_x0000_s7231" style="position:absolute;left:10238;top:894;height:355;width:362;" filled="f" stroked="t" coordorigin="10238,894" coordsize="362,355" path="m10601,1071l10438,1249,10438,1131,10238,1131,10238,1011,10438,1011,10438,894,10601,1071xe">
                <v:path arrowok="t"/>
                <v:fill on="f" focussize="0,0"/>
                <v:stroke weight="0.301259842519685pt" color="#000000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4" w:after="0" w:line="110" w:lineRule="exact"/>
        <w:jc w:val="left"/>
        <w:rPr>
          <w:sz w:val="11"/>
          <w:szCs w:val="11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422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R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s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</w:p>
    <w:p>
      <w:pPr>
        <w:spacing w:before="1" w:after="0" w:line="208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V),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</w:p>
    <w:p>
      <w:pPr>
        <w:spacing w:before="0" w:after="0" w:line="203" w:lineRule="exact"/>
        <w:ind w:right="72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3628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D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c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7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1" w:after="0" w:line="208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 to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right="16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74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</w:p>
    <w:p>
      <w:pPr>
        <w:spacing w:before="6" w:after="0" w:line="206" w:lineRule="exact"/>
        <w:ind w:right="79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V.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I-V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I-V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75k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picall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r. 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2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IGN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UR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18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PSE</w:t>
      </w:r>
      <w:r>
        <w:rPr>
          <w:rFonts w:ascii="Arial" w:hAnsi="Arial" w:eastAsia="Arial" w:cs="Arial"/>
          <w:spacing w:val="2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all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1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2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a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1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gna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app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25k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Ω,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1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f/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23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75k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Ω</w:t>
      </w:r>
      <w:r>
        <w:rPr>
          <w:rFonts w:ascii="Arial" w:hAnsi="Arial" w:eastAsia="Arial" w:cs="Arial"/>
          <w:spacing w:val="-1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Ω.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.7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 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 IEEE®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right="324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0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3378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C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ass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f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ic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at</w:t>
      </w:r>
      <w:r>
        <w:rPr>
          <w:rFonts w:ascii="Calibri" w:hAnsi="Calibri" w:eastAsia="Calibri" w:cs="Calibri"/>
          <w:b/>
          <w:bCs/>
          <w:color w:val="00B0F0"/>
          <w:spacing w:val="2"/>
          <w:w w:val="100"/>
          <w:sz w:val="18"/>
          <w:szCs w:val="18"/>
        </w:rPr>
        <w:t>i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10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3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IEEE®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right="458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If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7" w:space="717"/>
            <w:col w:w="4886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5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 PSE.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 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 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4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ASS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VDD5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VDD5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t:</w:t>
      </w:r>
    </w:p>
    <w:p>
      <w:pPr>
        <w:spacing w:before="9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40" w:lineRule="auto"/>
        <w:ind w:right="214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7 - Cl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ifi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</w:p>
    <w:tbl>
      <w:tblPr>
        <w:tblStyle w:val="3"/>
        <w:tblW w:w="4895" w:type="dxa"/>
        <w:tblInd w:w="-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9"/>
        <w:gridCol w:w="1125"/>
        <w:gridCol w:w="1196"/>
        <w:gridCol w:w="188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7" w:after="0" w:line="240" w:lineRule="auto"/>
              <w:ind w:left="10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las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7" w:after="0" w:line="240" w:lineRule="auto"/>
              <w:ind w:left="12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8"/>
                <w:w w:val="100"/>
                <w:sz w:val="18"/>
                <w:szCs w:val="18"/>
              </w:rPr>
              <w:t>W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6" w:after="0" w:line="240" w:lineRule="auto"/>
              <w:ind w:left="14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2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2"/>
                <w:w w:val="100"/>
                <w:position w:val="1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A)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6" w:after="0" w:line="240" w:lineRule="auto"/>
              <w:ind w:left="469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C</w:t>
            </w:r>
            <w:r>
              <w:rPr>
                <w:rFonts w:ascii="Arial" w:hAnsi="Arial" w:eastAsia="Arial" w:cs="Arial"/>
                <w:spacing w:val="1"/>
                <w:w w:val="100"/>
                <w:position w:val="0"/>
                <w:sz w:val="12"/>
                <w:szCs w:val="12"/>
              </w:rPr>
              <w:t>L</w:t>
            </w:r>
            <w:r>
              <w:rPr>
                <w:rFonts w:ascii="Arial" w:hAnsi="Arial" w:eastAsia="Arial" w:cs="Arial"/>
                <w:spacing w:val="-1"/>
                <w:w w:val="100"/>
                <w:position w:val="0"/>
                <w:sz w:val="12"/>
                <w:szCs w:val="12"/>
              </w:rPr>
              <w:t>AS</w:t>
            </w:r>
            <w:r>
              <w:rPr>
                <w:rFonts w:ascii="Arial" w:hAnsi="Arial" w:eastAsia="Arial" w:cs="Arial"/>
                <w:spacing w:val="0"/>
                <w:w w:val="100"/>
                <w:position w:val="0"/>
                <w:sz w:val="12"/>
                <w:szCs w:val="12"/>
              </w:rPr>
              <w:t>S</w:t>
            </w:r>
            <w:r>
              <w:rPr>
                <w:rFonts w:ascii="Arial" w:hAnsi="Arial" w:eastAsia="Arial" w:cs="Arial"/>
                <w:spacing w:val="11"/>
                <w:w w:val="100"/>
                <w:position w:val="0"/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1"/>
                <w:w w:val="100"/>
                <w:position w:val="1"/>
                <w:sz w:val="18"/>
                <w:szCs w:val="18"/>
              </w:rPr>
              <w:t>kΩ</w:t>
            </w:r>
            <w:r>
              <w:rPr>
                <w:rFonts w:ascii="Arial" w:hAnsi="Arial" w:eastAsia="Arial" w:cs="Arial"/>
                <w:spacing w:val="0"/>
                <w:w w:val="100"/>
                <w:position w:val="1"/>
                <w:sz w:val="18"/>
                <w:szCs w:val="18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0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0.44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31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1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34" w:right="135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ull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u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14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(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)</w:t>
            </w:r>
            <w:r>
              <w:rPr>
                <w:rFonts w:ascii="Arial" w:hAnsi="Arial" w:eastAsia="Arial" w:cs="Arial"/>
                <w:spacing w:val="-19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o</w:t>
            </w:r>
          </w:p>
          <w:p>
            <w:pPr>
              <w:spacing w:before="2" w:after="0" w:line="240" w:lineRule="auto"/>
              <w:ind w:left="532" w:right="531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VDD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99"/>
                <w:sz w:val="18"/>
                <w:szCs w:val="18"/>
              </w:rPr>
              <w:t>p</w:t>
            </w:r>
            <w:r>
              <w:rPr>
                <w:rFonts w:ascii="Arial" w:hAnsi="Arial" w:eastAsia="Arial" w:cs="Arial"/>
                <w:spacing w:val="-6"/>
                <w:w w:val="99"/>
                <w:sz w:val="18"/>
                <w:szCs w:val="18"/>
              </w:rPr>
              <w:t>i</w:t>
            </w: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0.44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8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64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1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28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9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3.84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17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510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14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3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6.49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</w:t>
            </w:r>
            <w:r>
              <w:rPr>
                <w:rFonts w:ascii="Arial" w:hAnsi="Arial" w:eastAsia="Arial" w:cs="Arial"/>
                <w:spacing w:val="-7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26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0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90.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exact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52" w:right="250"/>
              <w:jc w:val="center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99"/>
                <w:sz w:val="18"/>
                <w:szCs w:val="18"/>
              </w:rPr>
              <w:t>4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14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12.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9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5.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216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36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>-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13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m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  <w:shd w:val="clear" w:color="auto" w:fill="C6D9F1"/>
          </w:tcPr>
          <w:p>
            <w:pPr>
              <w:spacing w:before="59" w:after="0" w:line="240" w:lineRule="auto"/>
              <w:ind w:left="488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63.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>4</w:t>
            </w:r>
            <w:r>
              <w:rPr>
                <w:rFonts w:ascii="Arial" w:hAnsi="Arial" w:eastAsia="Arial" w:cs="Arial"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ascii="Arial" w:hAnsi="Arial" w:eastAsia="Arial" w:cs="Arial"/>
                <w:spacing w:val="-8"/>
                <w:w w:val="100"/>
                <w:sz w:val="18"/>
                <w:szCs w:val="18"/>
              </w:rPr>
              <w:t>Ω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ascii="Arial" w:hAnsi="Arial" w:eastAsia="Arial" w:cs="Arial"/>
                <w:spacing w:val="-17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-4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%</w:t>
            </w:r>
          </w:p>
        </w:tc>
      </w:tr>
    </w:tbl>
    <w:p>
      <w:pPr>
        <w:spacing w:before="1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099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Id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l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e</w:t>
      </w:r>
      <w:r>
        <w:rPr>
          <w:rFonts w:ascii="Calibri" w:hAnsi="Calibri" w:eastAsia="Calibri" w:cs="Calibri"/>
          <w:b/>
          <w:bCs/>
          <w:color w:val="00B0F0"/>
          <w:spacing w:val="-2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M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de</w:t>
      </w:r>
    </w:p>
    <w:p>
      <w:pPr>
        <w:spacing w:before="1" w:after="0" w:line="240" w:lineRule="auto"/>
        <w:ind w:right="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Aft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4212"/>
        <w:jc w:val="both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b/>
          <w:bCs/>
          <w:color w:val="00B0F0"/>
          <w:spacing w:val="1"/>
          <w:w w:val="100"/>
          <w:sz w:val="18"/>
          <w:szCs w:val="18"/>
        </w:rPr>
        <w:t>O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n</w:t>
      </w:r>
      <w:r>
        <w:rPr>
          <w:rFonts w:ascii="Calibri" w:hAnsi="Calibri" w:eastAsia="Calibri" w:cs="Calibri"/>
          <w:b/>
          <w:bCs/>
          <w:color w:val="00B0F0"/>
          <w:spacing w:val="-2"/>
          <w:w w:val="100"/>
          <w:sz w:val="18"/>
          <w:szCs w:val="18"/>
        </w:rPr>
        <w:t xml:space="preserve"> </w:t>
      </w:r>
      <w:r>
        <w:rPr>
          <w:rFonts w:ascii="Calibri" w:hAnsi="Calibri" w:eastAsia="Calibri" w:cs="Calibri"/>
          <w:b/>
          <w:bCs/>
          <w:color w:val="00B0F0"/>
          <w:spacing w:val="-1"/>
          <w:w w:val="100"/>
          <w:sz w:val="18"/>
          <w:szCs w:val="18"/>
        </w:rPr>
        <w:t>S</w:t>
      </w:r>
      <w:r>
        <w:rPr>
          <w:rFonts w:ascii="Calibri" w:hAnsi="Calibri" w:eastAsia="Calibri" w:cs="Calibri"/>
          <w:b/>
          <w:bCs/>
          <w:color w:val="00B0F0"/>
          <w:spacing w:val="0"/>
          <w:w w:val="100"/>
          <w:sz w:val="18"/>
          <w:szCs w:val="18"/>
        </w:rPr>
        <w:t>tate</w:t>
      </w:r>
    </w:p>
    <w:p>
      <w:pPr>
        <w:spacing w:before="5" w:after="0" w:line="206" w:lineRule="exact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 At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 DC- 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123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Local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w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er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ode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(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MO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DE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)                          </w:t>
      </w:r>
      <w:r>
        <w:rPr>
          <w:rFonts w:ascii="Arial" w:hAnsi="Arial" w:eastAsia="Arial" w:cs="Arial"/>
          <w:b/>
          <w:bCs/>
          <w:i/>
          <w:color w:val="2268AE"/>
          <w:spacing w:val="-4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38" w:lineRule="auto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Et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Err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r! 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4" w:after="0" w:line="93" w:lineRule="exact"/>
        <w:ind w:right="9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-8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cee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IH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ld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position w:val="-8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-8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-8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0"/>
          <w:w w:val="100"/>
          <w:position w:val="-8"/>
          <w:sz w:val="18"/>
          <w:szCs w:val="18"/>
        </w:rPr>
        <w:t>-</w:t>
      </w:r>
    </w:p>
    <w:p>
      <w:pPr>
        <w:spacing w:after="0" w:line="93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40" w:bottom="1100" w:left="700" w:header="216" w:footer="901" w:gutter="0"/>
          <w:cols w:equalWidth="0" w:num="2">
            <w:col w:w="4976" w:space="717"/>
            <w:col w:w="4907"/>
          </w:cols>
        </w:sectPr>
      </w:pP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-20"/>
        <w:jc w:val="right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i/>
          <w:w w:val="101"/>
          <w:position w:val="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i/>
          <w:spacing w:val="-39"/>
          <w:w w:val="100"/>
          <w:position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i/>
          <w:spacing w:val="0"/>
          <w:w w:val="104"/>
          <w:position w:val="0"/>
          <w:sz w:val="13"/>
          <w:szCs w:val="13"/>
        </w:rPr>
        <w:t>C</w:t>
      </w:r>
      <w:r>
        <w:rPr>
          <w:rFonts w:ascii="Times New Roman" w:hAnsi="Times New Roman" w:eastAsia="Times New Roman" w:cs="Times New Roman"/>
          <w:i/>
          <w:spacing w:val="1"/>
          <w:w w:val="104"/>
          <w:position w:val="0"/>
          <w:sz w:val="13"/>
          <w:szCs w:val="13"/>
        </w:rPr>
        <w:t>LA</w:t>
      </w:r>
      <w:r>
        <w:rPr>
          <w:rFonts w:ascii="Times New Roman" w:hAnsi="Times New Roman" w:eastAsia="Times New Roman" w:cs="Times New Roman"/>
          <w:i/>
          <w:spacing w:val="2"/>
          <w:w w:val="104"/>
          <w:position w:val="0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4"/>
          <w:position w:val="0"/>
          <w:sz w:val="13"/>
          <w:szCs w:val="13"/>
        </w:rPr>
        <w:t>S</w:t>
      </w:r>
    </w:p>
    <w:p>
      <w:pPr>
        <w:spacing w:before="1" w:after="0" w:line="120" w:lineRule="exact"/>
        <w:jc w:val="left"/>
        <w:rPr>
          <w:sz w:val="12"/>
          <w:szCs w:val="12"/>
        </w:rPr>
      </w:pPr>
      <w:r>
        <w:br w:type="column"/>
      </w:r>
    </w:p>
    <w:p>
      <w:pPr>
        <w:spacing w:before="0" w:after="0" w:line="240" w:lineRule="auto"/>
        <w:ind w:right="-83"/>
        <w:jc w:val="left"/>
        <w:rPr>
          <w:rFonts w:ascii="Arial" w:hAnsi="Arial" w:eastAsia="Arial" w:cs="Arial"/>
          <w:sz w:val="23"/>
          <w:szCs w:val="23"/>
        </w:rPr>
      </w:pPr>
      <w:r>
        <w:rPr>
          <w:rFonts w:ascii="Times New Roman" w:hAnsi="Times New Roman" w:eastAsia="Times New Roman" w:cs="Times New Roman"/>
          <w:spacing w:val="11"/>
          <w:w w:val="100"/>
          <w:sz w:val="23"/>
          <w:szCs w:val="23"/>
        </w:rPr>
        <w:t>[</w:t>
      </w:r>
      <w:r>
        <w:rPr>
          <w:rFonts w:ascii="Times New Roman" w:hAnsi="Times New Roman" w:eastAsia="Times New Roman" w:cs="Times New Roman"/>
          <w:i/>
          <w:spacing w:val="0"/>
          <w:w w:val="1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i/>
          <w:spacing w:val="6"/>
          <w:w w:val="1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spacing w:val="0"/>
          <w:w w:val="100"/>
          <w:sz w:val="23"/>
          <w:szCs w:val="23"/>
        </w:rPr>
        <w:t>]</w:t>
      </w:r>
      <w:r>
        <w:rPr>
          <w:rFonts w:ascii="Times New Roman" w:hAnsi="Times New Roman" w:eastAsia="Times New Roman" w:cs="Times New Roman"/>
          <w:spacing w:val="-5"/>
          <w:w w:val="100"/>
          <w:sz w:val="23"/>
          <w:szCs w:val="23"/>
        </w:rPr>
        <w:t xml:space="preserve"> </w:t>
      </w:r>
      <w:r>
        <w:rPr>
          <w:rFonts w:ascii="Arial" w:hAnsi="Arial" w:eastAsia="Arial" w:cs="Arial"/>
          <w:spacing w:val="0"/>
          <w:w w:val="100"/>
          <w:sz w:val="23"/>
          <w:szCs w:val="23"/>
        </w:rPr>
        <w:t>=</w:t>
      </w:r>
      <w:r>
        <w:rPr>
          <w:rFonts w:ascii="Arial" w:hAnsi="Arial" w:eastAsia="Arial" w:cs="Arial"/>
          <w:spacing w:val="-9"/>
          <w:w w:val="10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spacing w:val="6"/>
          <w:w w:val="100"/>
          <w:sz w:val="23"/>
          <w:szCs w:val="23"/>
        </w:rPr>
        <w:t>2</w:t>
      </w:r>
      <w:r>
        <w:rPr>
          <w:rFonts w:ascii="Times New Roman" w:hAnsi="Times New Roman" w:eastAsia="Times New Roman" w:cs="Times New Roman"/>
          <w:spacing w:val="2"/>
          <w:w w:val="10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spacing w:val="0"/>
          <w:w w:val="100"/>
          <w:sz w:val="23"/>
          <w:szCs w:val="23"/>
        </w:rPr>
        <w:t>0</w:t>
      </w:r>
      <w:r>
        <w:rPr>
          <w:rFonts w:ascii="Times New Roman" w:hAnsi="Times New Roman" w:eastAsia="Times New Roman" w:cs="Times New Roman"/>
          <w:spacing w:val="-13"/>
          <w:w w:val="100"/>
          <w:sz w:val="23"/>
          <w:szCs w:val="23"/>
        </w:rPr>
        <w:t xml:space="preserve"> </w:t>
      </w:r>
      <w:r>
        <w:rPr>
          <w:rFonts w:ascii="Arial" w:hAnsi="Arial" w:eastAsia="Arial" w:cs="Arial"/>
          <w:spacing w:val="0"/>
          <w:w w:val="100"/>
          <w:sz w:val="23"/>
          <w:szCs w:val="23"/>
        </w:rPr>
        <w:t>+</w:t>
      </w:r>
    </w:p>
    <w:p>
      <w:pPr>
        <w:spacing w:before="0" w:after="0" w:line="240" w:lineRule="exact"/>
        <w:ind w:left="226" w:right="235"/>
        <w:jc w:val="center"/>
        <w:rPr>
          <w:rFonts w:ascii="Times New Roman" w:hAnsi="Times New Roman" w:eastAsia="Times New Roman" w:cs="Times New Roman"/>
          <w:sz w:val="23"/>
          <w:szCs w:val="23"/>
        </w:rPr>
      </w:pPr>
      <w:r>
        <w:br w:type="column"/>
      </w:r>
      <w:r>
        <w:rPr>
          <w:rFonts w:ascii="Times New Roman" w:hAnsi="Times New Roman" w:eastAsia="Times New Roman" w:cs="Times New Roman"/>
          <w:spacing w:val="1"/>
          <w:w w:val="101"/>
          <w:sz w:val="23"/>
          <w:szCs w:val="23"/>
        </w:rPr>
        <w:t>236</w:t>
      </w:r>
      <w:r>
        <w:rPr>
          <w:rFonts w:ascii="Times New Roman" w:hAnsi="Times New Roman" w:eastAsia="Times New Roman" w:cs="Times New Roman"/>
          <w:spacing w:val="0"/>
          <w:w w:val="101"/>
          <w:sz w:val="23"/>
          <w:szCs w:val="23"/>
        </w:rPr>
        <w:t>0</w:t>
      </w:r>
    </w:p>
    <w:p>
      <w:pPr>
        <w:spacing w:before="63" w:after="0" w:line="240" w:lineRule="auto"/>
        <w:ind w:left="-42" w:right="-62"/>
        <w:jc w:val="center"/>
        <w:rPr>
          <w:rFonts w:ascii="Times New Roman" w:hAnsi="Times New Roman" w:eastAsia="Times New Roman" w:cs="Times New Roman"/>
          <w:sz w:val="23"/>
          <w:szCs w:val="23"/>
        </w:rPr>
      </w:pPr>
      <w:r>
        <w:pict>
          <v:group id="_x0000_s7232" o:spid="_x0000_s7232" o:spt="203" style="position:absolute;left:0pt;margin-left:182.15pt;margin-top:1.8pt;height:0.1pt;width:52.65pt;mso-position-horizontal-relative:page;z-index:-9216;mso-width-relative:page;mso-height-relative:page;" coordorigin="3643,36" coordsize="1054,2">
            <o:lock v:ext="edit"/>
            <v:shape id="_x0000_s7233" o:spid="_x0000_s7233" style="position:absolute;left:3643;top:36;height:2;width:1054;" filled="f" stroked="t" coordorigin="3643,36" coordsize="1054,0" path="m3643,36l4697,36e">
              <v:path arrowok="t"/>
              <v:fill on="f" focussize="0,0"/>
              <v:stroke weight="0.48pt" color="#000000"/>
              <v:imagedata o:title=""/>
              <o:lock v:ext="edit"/>
            </v:shape>
          </v:group>
        </w:pict>
      </w:r>
      <w:r>
        <w:rPr>
          <w:rFonts w:ascii="Times New Roman" w:hAnsi="Times New Roman" w:eastAsia="Times New Roman" w:cs="Times New Roman"/>
          <w:i/>
          <w:spacing w:val="-3"/>
          <w:w w:val="1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5"/>
          <w:sz w:val="13"/>
          <w:szCs w:val="13"/>
        </w:rPr>
        <w:t>C</w:t>
      </w:r>
      <w:r>
        <w:rPr>
          <w:rFonts w:ascii="Times New Roman" w:hAnsi="Times New Roman" w:eastAsia="Times New Roman" w:cs="Times New Roman"/>
          <w:i/>
          <w:spacing w:val="1"/>
          <w:w w:val="100"/>
          <w:position w:val="-5"/>
          <w:sz w:val="13"/>
          <w:szCs w:val="13"/>
        </w:rPr>
        <w:t>LA</w:t>
      </w:r>
      <w:r>
        <w:rPr>
          <w:rFonts w:ascii="Times New Roman" w:hAnsi="Times New Roman" w:eastAsia="Times New Roman" w:cs="Times New Roman"/>
          <w:i/>
          <w:spacing w:val="2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5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i/>
          <w:spacing w:val="21"/>
          <w:w w:val="100"/>
          <w:position w:val="-5"/>
          <w:sz w:val="13"/>
          <w:szCs w:val="13"/>
        </w:rPr>
        <w:t xml:space="preserve"> </w:t>
      </w:r>
      <w:r>
        <w:rPr>
          <w:rFonts w:ascii="Times New Roman" w:hAnsi="Times New Roman" w:eastAsia="Times New Roman" w:cs="Times New Roman"/>
          <w:spacing w:val="9"/>
          <w:w w:val="101"/>
          <w:position w:val="0"/>
          <w:sz w:val="23"/>
          <w:szCs w:val="23"/>
        </w:rPr>
        <w:t>[</w:t>
      </w:r>
      <w:r>
        <w:rPr>
          <w:rFonts w:ascii="Times New Roman" w:hAnsi="Times New Roman" w:eastAsia="Times New Roman" w:cs="Times New Roman"/>
          <w:i/>
          <w:spacing w:val="2"/>
          <w:w w:val="101"/>
          <w:position w:val="0"/>
          <w:sz w:val="23"/>
          <w:szCs w:val="23"/>
        </w:rPr>
        <w:t>k</w:t>
      </w:r>
      <w:r>
        <w:rPr>
          <w:rFonts w:ascii="Arial" w:hAnsi="Arial" w:eastAsia="Arial" w:cs="Arial"/>
          <w:spacing w:val="10"/>
          <w:w w:val="101"/>
          <w:position w:val="0"/>
          <w:sz w:val="23"/>
          <w:szCs w:val="23"/>
        </w:rPr>
        <w:t>Ω</w:t>
      </w:r>
      <w:r>
        <w:rPr>
          <w:rFonts w:ascii="Times New Roman" w:hAnsi="Times New Roman" w:eastAsia="Times New Roman" w:cs="Times New Roman"/>
          <w:spacing w:val="0"/>
          <w:w w:val="101"/>
          <w:position w:val="0"/>
          <w:sz w:val="23"/>
          <w:szCs w:val="23"/>
        </w:rPr>
        <w:t>]</w:t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06" w:lineRule="exact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ND.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40" w:bottom="280" w:left="700" w:header="720" w:footer="720" w:gutter="0"/>
          <w:cols w:equalWidth="0" w:num="4">
            <w:col w:w="1665" w:space="35"/>
            <w:col w:w="1189" w:space="78"/>
            <w:col w:w="1026" w:space="1700"/>
            <w:col w:w="4907"/>
          </w:cols>
        </w:sectPr>
      </w:pPr>
    </w:p>
    <w:p>
      <w:pPr>
        <w:spacing w:before="96" w:after="0" w:line="212" w:lineRule="exact"/>
        <w:ind w:left="1930" w:right="696" w:hanging="97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=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±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6"/>
          <w:sz w:val="18"/>
          <w:szCs w:val="18"/>
        </w:rPr>
        <w:t>±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 xml:space="preserve">%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0"/>
          <w:sz w:val="12"/>
          <w:szCs w:val="12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b/>
          <w:bCs/>
          <w:spacing w:val="2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b/>
          <w:bCs/>
          <w:spacing w:val="11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&gt;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63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4k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Ω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0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3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t/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0" w:after="0" w:line="240" w:lineRule="auto"/>
        <w:ind w:right="8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8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DC-DC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8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4" w:lineRule="exact"/>
        <w:ind w:right="1747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234" o:spid="_x0000_s7234" o:spt="203" style="position:absolute;left:0pt;margin-left:50.8pt;margin-top:15.25pt;height:115.3pt;width:510.55pt;mso-position-horizontal-relative:page;z-index:-9216;mso-width-relative:page;mso-height-relative:page;" coordorigin="1017,305" coordsize="10212,2306">
            <o:lock v:ext="edit"/>
            <v:group id="_x0000_s7235" o:spid="_x0000_s7235" o:spt="203" style="position:absolute;left:1022;top:2403;height:2;width:10200;" coordorigin="1022,2403" coordsize="10200,2">
              <o:lock v:ext="edit"/>
              <v:shape id="_x0000_s7236" o:spid="_x0000_s7236" style="position:absolute;left:1022;top:2403;height:2;width:10200;" filled="f" stroked="t" coordorigin="1022,2403" coordsize="10200,0" path="m1022,2403l11222,2403e">
                <v:path arrowok="t"/>
                <v:fill on="f" focussize="0,0"/>
                <v:stroke weight="0.58pt" color="#4F80BC"/>
                <v:imagedata o:title=""/>
                <o:lock v:ext="edit"/>
              </v:shape>
            </v:group>
            <v:group id="_x0000_s7237" o:spid="_x0000_s7237" o:spt="203" style="position:absolute;left:7195;top:627;height:1630;width:2069;" coordorigin="7195,627" coordsize="2069,1630">
              <o:lock v:ext="edit"/>
              <v:shape id="_x0000_s7238" o:spid="_x0000_s7238" style="position:absolute;left:7195;top:627;height:1630;width:2069;" fillcolor="#FFFFDD" filled="t" stroked="f" coordorigin="7195,627" coordsize="2069,1630" path="m7195,2256l9264,2256,9264,627,7195,627,7195,22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39" o:spid="_x0000_s7239" o:spt="203" style="position:absolute;left:7195;top:627;height:1630;width:2069;" coordorigin="7195,627" coordsize="2069,1630">
              <o:lock v:ext="edit"/>
              <v:shape id="_x0000_s7240" o:spid="_x0000_s7240" style="position:absolute;left:7195;top:627;height:1630;width:2069;" filled="f" stroked="t" coordorigin="7195,627" coordsize="2069,1630" path="m7195,2256l9264,2256,9264,627,7195,627,7195,2256xe">
                <v:path arrowok="t"/>
                <v:fill on="f" focussize="0,0"/>
                <v:stroke weight="0.884566929133858pt" color="#0000FF"/>
                <v:imagedata o:title=""/>
                <o:lock v:ext="edit"/>
              </v:shape>
            </v:group>
            <v:group id="_x0000_s7241" o:spid="_x0000_s7241" o:spt="203" style="position:absolute;left:6970;top:802;height:2;width:802;" coordorigin="6970,802" coordsize="802,2">
              <o:lock v:ext="edit"/>
              <v:shape id="_x0000_s7242" o:spid="_x0000_s7242" style="position:absolute;left:6970;top:802;height:2;width:802;" filled="f" stroked="t" coordorigin="6970,802" coordsize="802,0" path="m7771,802l6970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3" o:spid="_x0000_s7243" o:spt="203" style="position:absolute;left:6888;top:774;height:57;width:82;" coordorigin="6888,774" coordsize="82,57">
              <o:lock v:ext="edit"/>
              <v:shape id="_x0000_s7244" o:spid="_x0000_s7244" style="position:absolute;left:6888;top:774;height:57;width:82;" filled="f" stroked="t" coordorigin="6888,774" coordsize="82,57" path="m6970,802l6961,784,6941,774,6913,777,6895,786,6888,801,6888,802,6896,820,6915,831,6943,829,6962,819,6969,805,6970,802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5" o:spid="_x0000_s7245" o:spt="203" style="position:absolute;left:7978;top:802;height:2;width:2294;" coordorigin="7978,802" coordsize="2294,2">
              <o:lock v:ext="edit"/>
              <v:shape id="_x0000_s7246" o:spid="_x0000_s7246" style="position:absolute;left:7978;top:802;height:2;width:2294;" filled="f" stroked="t" coordorigin="7978,802" coordsize="2294,2" path="m7978,802l10272,804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7" o:spid="_x0000_s7247" o:spt="203" style="position:absolute;left:10217;top:763;height:79;width:55;" coordorigin="10217,763" coordsize="55,79">
              <o:lock v:ext="edit"/>
              <v:shape id="_x0000_s7248" o:spid="_x0000_s7248" style="position:absolute;left:10217;top:763;height:79;width:55;" filled="f" stroked="t" coordorigin="10217,763" coordsize="55,79" path="m10217,843l10272,804,10217,76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49" o:spid="_x0000_s7249" o:spt="203" style="position:absolute;left:7807;top:876;height:2;width:192;" coordorigin="7807,876" coordsize="192,2">
              <o:lock v:ext="edit"/>
              <v:shape id="_x0000_s7250" o:spid="_x0000_s7250" style="position:absolute;left:7807;top:876;height:2;width:192;" filled="f" stroked="t" coordorigin="7807,876" coordsize="192,0" path="m7807,876l7999,876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1" o:spid="_x0000_s7251" o:spt="203" style="position:absolute;left:7838;top:927;height:2;width:122;" coordorigin="7838,927" coordsize="122,2">
              <o:lock v:ext="edit"/>
              <v:shape id="_x0000_s7252" o:spid="_x0000_s7252" style="position:absolute;left:7838;top:927;height:2;width:122;" filled="f" stroked="t" coordorigin="7838,927" coordsize="122,0" path="m7838,927l7961,92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3" o:spid="_x0000_s7253" o:spt="203" style="position:absolute;left:7906;top:831;height:958;width:2;" coordorigin="7906,831" coordsize="2,958">
              <o:lock v:ext="edit"/>
              <v:shape id="_x0000_s7254" o:spid="_x0000_s7254" style="position:absolute;left:7906;top:831;height:958;width:2;" filled="f" stroked="t" coordorigin="7906,831" coordsize="0,958" path="m7906,831l7906,1788e">
                <v:path arrowok="t"/>
                <v:fill on="f" focussize="0,0"/>
                <v:stroke weight="0.944566929133858pt" color="#000000"/>
                <v:imagedata o:title=""/>
                <o:lock v:ext="edit"/>
              </v:shape>
            </v:group>
            <v:group id="_x0000_s7255" o:spid="_x0000_s7255" o:spt="203" style="position:absolute;left:7759;top:802;height:74;width:72;" coordorigin="7759,802" coordsize="72,74">
              <o:lock v:ext="edit"/>
              <v:shape id="_x0000_s7256" o:spid="_x0000_s7256" style="position:absolute;left:7759;top:802;height:74;width:72;" filled="f" stroked="t" coordorigin="7759,802" coordsize="72,74" path="m7831,876l7831,802,7759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7" o:spid="_x0000_s7257" o:spt="203" style="position:absolute;left:7906;top:802;height:74;width:134;" coordorigin="7906,802" coordsize="134,74">
              <o:lock v:ext="edit"/>
              <v:shape id="_x0000_s7258" o:spid="_x0000_s7258" style="position:absolute;left:7906;top:802;height:74;width:134;" filled="f" stroked="t" coordorigin="7906,802" coordsize="134,74" path="m7906,876l7906,802,8040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59" o:spid="_x0000_s7259" o:spt="203" style="position:absolute;left:7978;top:802;height:74;width:2;" coordorigin="7978,802" coordsize="2,74">
              <o:lock v:ext="edit"/>
              <v:shape id="_x0000_s7260" o:spid="_x0000_s7260" style="position:absolute;left:7978;top:802;height:74;width:2;" filled="f" stroked="t" coordorigin="7978,802" coordsize="0,74" path="m7978,876l7978,802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61" o:spid="_x0000_s7261" o:spt="203" style="position:absolute;left:7882;top:816;height:38;width:48;" coordorigin="7882,816" coordsize="48,38">
              <o:lock v:ext="edit"/>
              <v:shape id="_x0000_s7262" o:spid="_x0000_s7262" style="position:absolute;left:7882;top:816;height:38;width:48;" fillcolor="#000000" filled="t" stroked="f" coordorigin="7882,816" coordsize="48,38" path="m7906,816l7882,855,7930,855,7906,81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63" o:spid="_x0000_s7263" o:spt="203" style="position:absolute;left:7882;top:816;height:38;width:48;" coordorigin="7882,816" coordsize="48,38">
              <o:lock v:ext="edit"/>
              <v:shape id="_x0000_s7264" o:spid="_x0000_s7264" style="position:absolute;left:7882;top:816;height:38;width:48;" filled="f" stroked="t" coordorigin="7882,816" coordsize="48,38" path="m7906,816l7930,855,7882,855,7906,816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65" o:spid="_x0000_s7265" o:spt="75" type="#_x0000_t75" style="position:absolute;left:7298;top:2316;height:295;width:250;" filled="f" coordsize="21600,21600">
                <v:path/>
                <v:fill on="f" focussize="0,0"/>
                <v:stroke/>
                <v:imagedata r:id="rId535" o:title=""/>
                <o:lock v:ext="edit" aspectratio="t"/>
              </v:shape>
              <v:shape id="_x0000_s7266" o:spid="_x0000_s7266" o:spt="75" type="#_x0000_t75" style="position:absolute;left:7558;top:2319;height:281;width:384;" filled="f" coordsize="21600,21600">
                <v:path/>
                <v:fill on="f" focussize="0,0"/>
                <v:stroke/>
                <v:imagedata r:id="rId536" o:title=""/>
                <o:lock v:ext="edit" aspectratio="t"/>
              </v:shape>
            </v:group>
            <v:group id="_x0000_s7267" o:spid="_x0000_s7267" o:spt="203" style="position:absolute;left:7826;top:1793;height:2;width:319;" coordorigin="7826,1793" coordsize="319,2">
              <o:lock v:ext="edit"/>
              <v:shape id="_x0000_s7268" o:spid="_x0000_s7268" style="position:absolute;left:7826;top:1793;height:2;width:319;" filled="f" stroked="t" coordorigin="7826,1793" coordsize="319,0" path="m7826,1793l8146,179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69" o:spid="_x0000_s7269" o:spt="203" style="position:absolute;left:9710;top:991;height:151;width:108;" coordorigin="9710,991" coordsize="108,151">
              <o:lock v:ext="edit"/>
              <v:shape id="_x0000_s7270" o:spid="_x0000_s7270" style="position:absolute;left:9710;top:991;height:151;width:108;" filled="f" stroked="t" coordorigin="9710,991" coordsize="108,151" path="m9766,1143l9710,1131,9818,1107,9710,1080,9818,1054,9710,1030,9818,1003,9766,99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71" o:spid="_x0000_s7271" o:spt="203" style="position:absolute;left:9710;top:1378;height:154;width:108;" coordorigin="9710,1378" coordsize="108,154">
              <o:lock v:ext="edit"/>
              <v:shape id="_x0000_s7272" o:spid="_x0000_s7272" style="position:absolute;left:9710;top:1378;height:154;width:108;" filled="f" stroked="t" coordorigin="9710,1378" coordsize="108,154" path="m9766,1531l9710,1519,9818,1493,9710,1467,9818,1443,9710,1416,9818,1392,9766,1378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73" o:spid="_x0000_s7273" o:spt="203" style="position:absolute;left:9768;top:1147;height:230;width:2;" coordorigin="9768,1147" coordsize="2,230">
              <o:lock v:ext="edit"/>
              <v:shape id="_x0000_s7274" o:spid="_x0000_s7274" style="position:absolute;left:9768;top:1147;height:230;width:2;" filled="f" stroked="t" coordorigin="9768,1147" coordsize="0,230" path="m9768,1147l9768,1378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75" o:spid="_x0000_s7275" o:spt="75" type="#_x0000_t75" style="position:absolute;left:6953;top:305;height:230;width:595;" filled="f" coordsize="21600,21600">
                <v:path/>
                <v:fill on="f" focussize="0,0"/>
                <v:stroke/>
                <v:imagedata r:id="rId537" o:title=""/>
                <o:lock v:ext="edit" aspectratio="t"/>
              </v:shape>
              <v:shape id="_x0000_s7276" o:spid="_x0000_s7276" o:spt="75" type="#_x0000_t75" style="position:absolute;left:6986;top:435;height:295;width:538;" filled="f" coordsize="21600,21600">
                <v:path/>
                <v:fill on="f" focussize="0,0"/>
                <v:stroke/>
                <v:imagedata r:id="rId538" o:title=""/>
                <o:lock v:ext="edit" aspectratio="t"/>
              </v:shape>
            </v:group>
            <v:group id="_x0000_s7277" o:spid="_x0000_s7277" o:spt="203" style="position:absolute;left:7584;top:377;height:84;width:252;" coordorigin="7584,377" coordsize="252,84">
              <o:lock v:ext="edit"/>
              <v:shape id="_x0000_s7278" o:spid="_x0000_s7278" style="position:absolute;left:7584;top:377;height:84;width:252;" filled="f" stroked="t" coordorigin="7584,377" coordsize="252,84" path="m7774,377l7646,377,7584,420,7646,461,7774,461,7836,420,7774,377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279" o:spid="_x0000_s7279" o:spt="75" type="#_x0000_t75" style="position:absolute;left:9862;top:1039;height:187;width:137;" filled="f" coordsize="21600,21600">
                <v:path/>
                <v:fill on="f" focussize="0,0"/>
                <v:stroke/>
                <v:imagedata r:id="rId539" o:title=""/>
                <o:lock v:ext="edit" aspectratio="t"/>
              </v:shape>
              <v:shape id="_x0000_s7280" o:spid="_x0000_s7280" o:spt="75" type="#_x0000_t75" style="position:absolute;left:9864;top:1428;height:187;width:127;" filled="f" coordsize="21600,21600">
                <v:path/>
                <v:fill on="f" focussize="0,0"/>
                <v:stroke/>
                <v:imagedata r:id="rId540" o:title=""/>
                <o:lock v:ext="edit" aspectratio="t"/>
              </v:shape>
            </v:group>
            <v:group id="_x0000_s7281" o:spid="_x0000_s7281" o:spt="203" style="position:absolute;left:9768;top:840;height:149;width:2;" coordorigin="9768,840" coordsize="2,149">
              <o:lock v:ext="edit"/>
              <v:shape id="_x0000_s7282" o:spid="_x0000_s7282" style="position:absolute;left:9768;top:840;height:149;width:2;" filled="f" stroked="t" coordorigin="9768,840" coordsize="0,149" path="m9768,989l9768,84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83" o:spid="_x0000_s7283" o:spt="203" style="position:absolute;left:9742;top:1205;height:38;width:53;" coordorigin="9742,1205" coordsize="53,38">
              <o:lock v:ext="edit"/>
              <v:shape id="_x0000_s7284" o:spid="_x0000_s7284" style="position:absolute;left:9742;top:1205;height:38;width:53;" fillcolor="#000000" filled="t" stroked="f" coordorigin="9742,1205" coordsize="53,38" path="m9782,1205l9754,1205,9742,1212,9742,1234,9754,1243,9782,1243,9794,1234,9794,1212,9782,12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85" o:spid="_x0000_s7285" o:spt="203" style="position:absolute;left:9742;top:1205;height:38;width:53;" coordorigin="9742,1205" coordsize="53,38">
              <o:lock v:ext="edit"/>
              <v:shape id="_x0000_s7286" o:spid="_x0000_s7286" style="position:absolute;left:9742;top:1205;height:38;width:53;" filled="f" stroked="t" coordorigin="9742,1205" coordsize="53,38" path="m9742,1224l9742,1212,9754,1205,9768,1205,9782,1205,9794,1212,9794,1224,9794,1234,9782,1243,9768,1243,9754,1243,9742,1234,9742,1224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287" o:spid="_x0000_s7287" o:spt="203" style="position:absolute;left:9370;top:562;height:94;width:130;" coordorigin="9370,562" coordsize="130,94">
              <o:lock v:ext="edit"/>
              <v:shape id="_x0000_s7288" o:spid="_x0000_s7288" style="position:absolute;left:9370;top:562;height:94;width:130;" fillcolor="#000000" filled="t" stroked="f" coordorigin="9370,562" coordsize="130,94" path="m9499,562l9370,562,9434,655,9499,5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89" o:spid="_x0000_s7289" o:spt="203" style="position:absolute;left:9370;top:562;height:94;width:130;" coordorigin="9370,562" coordsize="130,94">
              <o:lock v:ext="edit"/>
              <v:shape id="_x0000_s7290" o:spid="_x0000_s7290" style="position:absolute;left:9370;top:562;height:94;width:130;" filled="f" stroked="t" coordorigin="9370,562" coordsize="130,94" path="m9370,562l9434,655,9499,562,9370,562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1" o:spid="_x0000_s7291" o:spt="203" style="position:absolute;left:9370;top:655;height:2;width:130;" coordorigin="9370,655" coordsize="130,2">
              <o:lock v:ext="edit"/>
              <v:shape id="_x0000_s7292" o:spid="_x0000_s7292" style="position:absolute;left:9370;top:655;height:2;width:130;" filled="f" stroked="t" coordorigin="9370,655" coordsize="130,0" path="m9499,655l9370,6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3" o:spid="_x0000_s7293" o:spt="203" style="position:absolute;left:9434;top:420;height:377;width:2;" coordorigin="9434,420" coordsize="2,377">
              <o:lock v:ext="edit"/>
              <v:shape id="_x0000_s7294" o:spid="_x0000_s7294" style="position:absolute;left:9434;top:420;height:377;width:2;" filled="f" stroked="t" coordorigin="9434,420" coordsize="0,377" path="m9434,420l9434,79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5" o:spid="_x0000_s7295" o:spt="203" style="position:absolute;left:9422;top:1227;height:533;width:2;" coordorigin="9422,1227" coordsize="2,533">
              <o:lock v:ext="edit"/>
              <v:shape id="_x0000_s7296" o:spid="_x0000_s7296" style="position:absolute;left:9422;top:1227;height:533;width:2;" filled="f" stroked="t" coordorigin="9422,1227" coordsize="0,533" path="m9422,1227l9422,175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297" o:spid="_x0000_s7297" o:spt="203" style="position:absolute;left:9384;top:1433;height:58;width:79;" coordorigin="9384,1433" coordsize="79,58">
              <o:lock v:ext="edit"/>
              <v:shape id="_x0000_s7298" o:spid="_x0000_s7298" style="position:absolute;left:9384;top:1433;height:58;width:79;" fillcolor="#FFFFFF" filled="t" stroked="f" coordorigin="9384,1433" coordsize="79,58" path="m9422,1433l9384,1491,9463,1491,9422,1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299" o:spid="_x0000_s7299" o:spt="203" style="position:absolute;left:9384;top:1433;height:58;width:79;" coordorigin="9384,1433" coordsize="79,58">
              <o:lock v:ext="edit"/>
              <v:shape id="_x0000_s7300" o:spid="_x0000_s7300" style="position:absolute;left:9384;top:1433;height:58;width:79;" filled="f" stroked="t" coordorigin="9384,1433" coordsize="79,58" path="m9422,1491l9384,1491,9422,1433,9463,1491,9422,149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01" o:spid="_x0000_s7301" o:spt="203" style="position:absolute;left:9362;top:1411;height:43;width:120;" coordorigin="9362,1411" coordsize="120,43">
              <o:lock v:ext="edit"/>
              <v:shape id="_x0000_s7302" o:spid="_x0000_s7302" style="position:absolute;left:9362;top:1411;height:43;width:120;" filled="f" stroked="t" coordorigin="9362,1411" coordsize="120,43" path="m9362,1411l9362,1433,9482,1433,9482,14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03" o:spid="_x0000_s7303" o:spt="75" type="#_x0000_t75" style="position:absolute;left:9547;top:571;height:187;width:134;" filled="f" coordsize="21600,21600">
                <v:path/>
                <v:fill on="f" focussize="0,0"/>
                <v:stroke/>
                <v:imagedata r:id="rId541" o:title=""/>
                <o:lock v:ext="edit" aspectratio="t"/>
              </v:shape>
              <v:shape id="_x0000_s7304" o:spid="_x0000_s7304" o:spt="75" type="#_x0000_t75" style="position:absolute;left:9514;top:1428;height:187;width:125;" filled="f" coordsize="21600,21600">
                <v:path/>
                <v:fill on="f" focussize="0,0"/>
                <v:stroke/>
                <v:imagedata r:id="rId542" o:title=""/>
                <o:lock v:ext="edit" aspectratio="t"/>
              </v:shape>
            </v:group>
            <v:group id="_x0000_s7305" o:spid="_x0000_s7305" o:spt="203" style="position:absolute;left:8107;top:1092;height:1109;width:1051;" coordorigin="8107,1092" coordsize="1051,1109">
              <o:lock v:ext="edit"/>
              <v:shape id="_x0000_s7306" o:spid="_x0000_s7306" style="position:absolute;left:8107;top:1092;height:1109;width:1051;" fillcolor="#FFFFFF" filled="t" stroked="f" coordorigin="8107,1092" coordsize="1051,1109" path="m8107,2201l9158,2201,9158,1092,8107,1092,8107,22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07" o:spid="_x0000_s7307" o:spt="203" style="position:absolute;left:8107;top:1092;height:1109;width:1051;" coordorigin="8107,1092" coordsize="1051,1109">
              <o:lock v:ext="edit"/>
              <v:shape id="_x0000_s7308" o:spid="_x0000_s7308" style="position:absolute;left:8107;top:1092;height:1109;width:1051;" filled="f" stroked="t" coordorigin="8107,1092" coordsize="1051,1109" path="m8107,2201l9158,2201,9158,1092,8107,1092,8107,2201xe">
                <v:path arrowok="t"/>
                <v:fill on="f" focussize="0,0"/>
                <v:stroke weight="0.530708661417323pt" color="#000000"/>
                <v:imagedata o:title=""/>
                <o:lock v:ext="edit"/>
              </v:shape>
            </v:group>
            <v:group id="_x0000_s7309" o:spid="_x0000_s7309" o:spt="203" style="position:absolute;left:8873;top:1546;height:60;width:82;" coordorigin="8873,1546" coordsize="82,60">
              <o:lock v:ext="edit"/>
              <v:shape id="_x0000_s7310" o:spid="_x0000_s7310" style="position:absolute;left:8873;top:1546;height:60;width:82;" fillcolor="#000000" filled="t" stroked="f" coordorigin="8873,1546" coordsize="82,60" path="m8954,1546l8873,1546,8914,1606,8954,154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11" o:spid="_x0000_s7311" o:spt="203" style="position:absolute;left:8873;top:1546;height:60;width:82;" coordorigin="8873,1546" coordsize="82,60">
              <o:lock v:ext="edit"/>
              <v:shape id="_x0000_s7312" o:spid="_x0000_s7312" style="position:absolute;left:8873;top:1546;height:60;width:82;" filled="f" stroked="t" coordorigin="8873,1546" coordsize="82,60" path="m8954,1546l8914,1606,8873,1546,8954,1546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3" o:spid="_x0000_s7313" o:spt="203" style="position:absolute;left:8873;top:1606;height:2;width:82;" coordorigin="8873,1606" coordsize="82,2">
              <o:lock v:ext="edit"/>
              <v:shape id="_x0000_s7314" o:spid="_x0000_s7314" style="position:absolute;left:8873;top:1606;height:2;width:82;" filled="f" stroked="t" coordorigin="8873,1606" coordsize="82,0" path="m8873,1606l8954,1606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5" o:spid="_x0000_s7315" o:spt="203" style="position:absolute;left:8914;top:1227;height:698;width:2;" coordorigin="8914,1227" coordsize="2,698">
              <o:lock v:ext="edit"/>
              <v:shape id="_x0000_s7316" o:spid="_x0000_s7316" style="position:absolute;left:8914;top:1227;height:698;width:2;" filled="f" stroked="t" coordorigin="8914,1227" coordsize="0,698" path="m8914,1227l8914,192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17" o:spid="_x0000_s7317" o:spt="203" style="position:absolute;left:8146;top:1651;height:283;width:338;" coordorigin="8146,1651" coordsize="338,283">
              <o:lock v:ext="edit"/>
              <v:shape id="_x0000_s7318" o:spid="_x0000_s7318" style="position:absolute;left:8146;top:1651;height:283;width:338;" fillcolor="#C8FFC8" filled="t" stroked="f" coordorigin="8146,1651" coordsize="338,283" path="m8484,1651l8146,1793,8484,1935,8484,16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19" o:spid="_x0000_s7319" o:spt="203" style="position:absolute;left:8146;top:1651;height:283;width:338;" coordorigin="8146,1651" coordsize="338,283">
              <o:lock v:ext="edit"/>
              <v:shape id="_x0000_s7320" o:spid="_x0000_s7320" style="position:absolute;left:8146;top:1651;height:283;width:338;" filled="f" stroked="t" coordorigin="8146,1651" coordsize="338,283" path="m8484,1651l8484,1935,8146,1793,8484,165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1" o:spid="_x0000_s7321" o:spt="203" style="position:absolute;left:8484;top:1721;height:2;width:430;" coordorigin="8484,1721" coordsize="430,2">
              <o:lock v:ext="edit"/>
              <v:shape id="_x0000_s7322" o:spid="_x0000_s7322" style="position:absolute;left:8484;top:1721;height:2;width:430;" filled="f" stroked="t" coordorigin="8484,1721" coordsize="430,0" path="m8484,1721l8914,172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3" o:spid="_x0000_s7323" o:spt="203" style="position:absolute;left:8484;top:1863;height:2;width:250;" coordorigin="8484,1863" coordsize="250,2">
              <o:lock v:ext="edit"/>
              <v:shape id="_x0000_s7324" o:spid="_x0000_s7324" style="position:absolute;left:8484;top:1863;height:2;width:250;" filled="f" stroked="t" coordorigin="8484,1863" coordsize="250,0" path="m8484,1863l8734,186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5" o:spid="_x0000_s7325" o:spt="203" style="position:absolute;left:8290;top:1651;height:79;width:2;" coordorigin="8290,1651" coordsize="2,79">
              <o:lock v:ext="edit"/>
              <v:shape id="_x0000_s7326" o:spid="_x0000_s7326" style="position:absolute;left:8290;top:1651;height:79;width:2;" filled="f" stroked="t" coordorigin="8290,1651" coordsize="0,79" path="m8290,1651l8290,173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7" o:spid="_x0000_s7327" o:spt="203" style="position:absolute;left:8290;top:1855;height:79;width:2;" coordorigin="8290,1855" coordsize="2,79">
              <o:lock v:ext="edit"/>
              <v:shape id="_x0000_s7328" o:spid="_x0000_s7328" style="position:absolute;left:8290;top:1855;height:79;width:2;" filled="f" stroked="t" coordorigin="8290,1855" coordsize="0,79" path="m8290,1935l8290,1855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29" o:spid="_x0000_s7329" o:spt="203" style="position:absolute;left:8858;top:1925;height:194;width:108;" coordorigin="8858,1925" coordsize="108,194">
              <o:lock v:ext="edit"/>
              <v:shape id="_x0000_s7330" o:spid="_x0000_s7330" style="position:absolute;left:8858;top:1925;height:194;width:108;" filled="f" stroked="t" coordorigin="8858,1925" coordsize="108,194" path="m8914,1925l8858,1942,8966,1975,8858,2007,8966,2040,8858,2071,8966,2105,8914,211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31" o:spid="_x0000_s7331" o:spt="75" type="#_x0000_t75" style="position:absolute;left:8995;top:1995;height:144;width:142;" filled="f" coordsize="21600,21600">
                <v:path/>
                <v:fill on="f" focussize="0,0"/>
                <v:stroke/>
                <v:imagedata r:id="rId543" o:title=""/>
                <o:lock v:ext="edit" aspectratio="t"/>
              </v:shape>
            </v:group>
            <v:group id="_x0000_s7332" o:spid="_x0000_s7332" o:spt="203" style="position:absolute;left:8873;top:1315;height:58;width:79;" coordorigin="8873,1315" coordsize="79,58">
              <o:lock v:ext="edit"/>
              <v:shape id="_x0000_s7333" o:spid="_x0000_s7333" style="position:absolute;left:8873;top:1315;height:58;width:79;" fillcolor="#000000" filled="t" stroked="f" coordorigin="8873,1315" coordsize="79,58" path="m8952,1315l8873,1315,8914,1373,8952,131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34" o:spid="_x0000_s7334" o:spt="203" style="position:absolute;left:8873;top:1315;height:58;width:79;" coordorigin="8873,1315" coordsize="79,58">
              <o:lock v:ext="edit"/>
              <v:shape id="_x0000_s7335" o:spid="_x0000_s7335" style="position:absolute;left:8873;top:1315;height:58;width:79;" filled="f" stroked="t" coordorigin="8873,1315" coordsize="79,58" path="m8952,1315l8914,1373,8873,1315,8952,1315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36" o:spid="_x0000_s7336" o:spt="203" style="position:absolute;left:8873;top:1373;height:2;width:79;" coordorigin="8873,1373" coordsize="79,2">
              <o:lock v:ext="edit"/>
              <v:shape id="_x0000_s7337" o:spid="_x0000_s7337" style="position:absolute;left:8873;top:1373;height:2;width:79;" filled="f" stroked="t" coordorigin="8873,1373" coordsize="79,0" path="m8873,1373l8952,1373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38" o:spid="_x0000_s7338" o:spt="203" style="position:absolute;left:8827;top:2311;height:62;width:170;" coordorigin="8827,2311" coordsize="170,62">
              <o:lock v:ext="edit"/>
              <v:shape id="_x0000_s7339" o:spid="_x0000_s7339" style="position:absolute;left:8827;top:2311;height:62;width:170;" filled="f" stroked="t" coordorigin="8827,2311" coordsize="170,62" path="m8827,2311l8998,2311,8914,2374,8827,2311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40" o:spid="_x0000_s7340" o:spt="203" style="position:absolute;left:8914;top:2124;height:187;width:2;" coordorigin="8914,2124" coordsize="2,187">
              <o:lock v:ext="edit"/>
              <v:shape id="_x0000_s7341" o:spid="_x0000_s7341" style="position:absolute;left:8914;top:2124;height:187;width:2;" filled="f" stroked="t" coordorigin="8914,2124" coordsize="0,187" path="m8914,2199l8914,2124,8914,2311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42" o:spid="_x0000_s7342" o:spt="75" type="#_x0000_t75" style="position:absolute;left:8551;top:1791;height:144;width:197;" filled="f" coordsize="21600,21600">
                <v:path/>
                <v:fill on="f" focussize="0,0"/>
                <v:stroke/>
                <v:imagedata r:id="rId544" o:title=""/>
                <o:lock v:ext="edit" aspectratio="t"/>
              </v:shape>
              <v:shape id="_x0000_s7343" o:spid="_x0000_s7343" o:spt="75" type="#_x0000_t75" style="position:absolute;left:8218;top:1255;height:209;width:307;" filled="f" coordsize="21600,21600">
                <v:path/>
                <v:fill on="f" focussize="0,0"/>
                <v:stroke/>
                <v:imagedata r:id="rId545" o:title=""/>
                <o:lock v:ext="edit" aspectratio="t"/>
              </v:shape>
              <v:shape id="_x0000_s7344" o:spid="_x0000_s7344" o:spt="75" type="#_x0000_t75" style="position:absolute;left:8208;top:1373;height:266;width:480;" filled="f" coordsize="21600,21600">
                <v:path/>
                <v:fill on="f" focussize="0,0"/>
                <v:stroke/>
                <v:imagedata r:id="rId546" o:title=""/>
                <o:lock v:ext="edit" aspectratio="t"/>
              </v:shape>
              <v:shape id="_x0000_s7345" o:spid="_x0000_s7345" o:spt="75" type="#_x0000_t75" style="position:absolute;left:8215;top:1488;height:209;width:422;" filled="f" coordsize="21600,21600">
                <v:path/>
                <v:fill on="f" focussize="0,0"/>
                <v:stroke/>
                <v:imagedata r:id="rId547" o:title=""/>
                <o:lock v:ext="edit" aspectratio="t"/>
              </v:shape>
            </v:group>
            <v:group id="_x0000_s7346" o:spid="_x0000_s7346" o:spt="203" style="position:absolute;left:8914;top:1224;height:2;width:854;" coordorigin="8914,1224" coordsize="854,2">
              <o:lock v:ext="edit"/>
              <v:shape id="_x0000_s7347" o:spid="_x0000_s7347" style="position:absolute;left:8914;top:1224;height:2;width:854;" filled="f" stroked="t" coordorigin="8914,1224" coordsize="854,2" path="m8914,1227l9768,1224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48" o:spid="_x0000_s7348" o:spt="75" type="#_x0000_t75" style="position:absolute;left:7236;top:713;height:187;width:408;" filled="f" coordsize="21600,21600">
                <v:path/>
                <v:fill on="f" focussize="0,0"/>
                <v:stroke/>
                <v:imagedata r:id="rId548" o:title=""/>
                <o:lock v:ext="edit" aspectratio="t"/>
              </v:shape>
              <v:shape id="_x0000_s7349" o:spid="_x0000_s7349" o:spt="75" type="#_x0000_t75" style="position:absolute;left:8650;top:1140;height:187;width:480;" filled="f" coordsize="21600,21600">
                <v:path/>
                <v:fill on="f" focussize="0,0"/>
                <v:stroke/>
                <v:imagedata r:id="rId549" o:title=""/>
                <o:lock v:ext="edit" aspectratio="t"/>
              </v:shape>
            </v:group>
            <v:group id="_x0000_s7350" o:spid="_x0000_s7350" o:spt="203" style="position:absolute;left:7277;top:1678;height:518;width:557;" coordorigin="7277,1678" coordsize="557,518">
              <o:lock v:ext="edit"/>
              <v:shape id="_x0000_s7351" o:spid="_x0000_s7351" style="position:absolute;left:7277;top:1678;height:518;width:557;" fillcolor="#FFFFFF" filled="t" stroked="f" coordorigin="7277,1678" coordsize="557,518" path="m7277,2196l7834,2196,7834,1678,7277,1678,7277,2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52" o:spid="_x0000_s7352" o:spt="203" style="position:absolute;left:7277;top:1678;height:518;width:557;" coordorigin="7277,1678" coordsize="557,518">
              <o:lock v:ext="edit"/>
              <v:shape id="_x0000_s7353" o:spid="_x0000_s7353" style="position:absolute;left:7277;top:1678;height:518;width:557;" filled="f" stroked="t" coordorigin="7277,1678" coordsize="557,518" path="m7277,2196l7834,2196,7834,1678,7277,1678,7277,2196xe">
                <v:path arrowok="t"/>
                <v:fill on="f" focussize="0,0"/>
                <v:stroke weight="0.530708661417323pt" color="#000000"/>
                <v:imagedata o:title=""/>
                <o:lock v:ext="edit"/>
              </v:shape>
              <v:shape id="_x0000_s7354" o:spid="_x0000_s7354" o:spt="75" type="#_x0000_t75" style="position:absolute;left:7483;top:1865;height:187;width:154;" filled="f" coordsize="21600,21600">
                <v:path/>
                <v:fill on="f" focussize="0,0"/>
                <v:stroke/>
                <v:imagedata r:id="rId550" o:title=""/>
                <o:lock v:ext="edit" aspectratio="t"/>
              </v:shape>
              <v:shape id="_x0000_s7355" o:spid="_x0000_s7355" o:spt="75" type="#_x0000_t75" style="position:absolute;left:7306;top:1968;height:187;width:518;" filled="f" coordsize="21600,21600">
                <v:path/>
                <v:fill on="f" focussize="0,0"/>
                <v:stroke/>
                <v:imagedata r:id="rId551" o:title=""/>
                <o:lock v:ext="edit" aspectratio="t"/>
              </v:shape>
            </v:group>
            <v:group id="_x0000_s7356" o:spid="_x0000_s7356" o:spt="203" style="position:absolute;left:9770;top:767;height:74;width:41;" coordorigin="9770,767" coordsize="41,74">
              <o:lock v:ext="edit"/>
              <v:shape id="_x0000_s7357" o:spid="_x0000_s7357" style="position:absolute;left:9770;top:767;height:74;width:41;" filled="f" stroked="t" coordorigin="9770,767" coordsize="41,74" path="m9770,840l9792,834,9807,819,9811,804,9805,782,9790,767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58" o:spid="_x0000_s7358" o:spt="203" style="position:absolute;left:7836;top:420;height:2;width:1927;" coordorigin="7836,420" coordsize="1927,2">
              <o:lock v:ext="edit"/>
              <v:shape id="_x0000_s7359" o:spid="_x0000_s7359" style="position:absolute;left:7836;top:420;height:2;width:1927;" filled="f" stroked="t" coordorigin="7836,420" coordsize="1927,0" path="m7836,420l9763,42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60" o:spid="_x0000_s7360" o:spt="203" style="position:absolute;left:9766;top:420;height:338;width:2;" coordorigin="9766,420" coordsize="2,338">
              <o:lock v:ext="edit"/>
              <v:shape id="_x0000_s7361" o:spid="_x0000_s7361" style="position:absolute;left:9766;top:420;height:338;width:2;" filled="f" stroked="t" coordorigin="9766,420" coordsize="0,338" path="m9766,759l9766,420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62" o:spid="_x0000_s7362" o:spt="75" type="#_x0000_t75" style="position:absolute;left:10013;top:569;height:187;width:134;" filled="f" coordsize="21600,21600">
                <v:path/>
                <v:fill on="f" focussize="0,0"/>
                <v:stroke/>
                <v:imagedata r:id="rId552" o:title=""/>
                <o:lock v:ext="edit" aspectratio="t"/>
              </v:shape>
              <v:shape id="_x0000_s7363" o:spid="_x0000_s7363" o:spt="75" type="#_x0000_t75" style="position:absolute;left:9900;top:672;height:187;width:204;" filled="f" coordsize="21600,21600">
                <v:path/>
                <v:fill on="f" focussize="0,0"/>
                <v:stroke/>
                <v:imagedata r:id="rId553" o:title=""/>
                <o:lock v:ext="edit" aspectratio="t"/>
              </v:shape>
              <v:shape id="_x0000_s7364" o:spid="_x0000_s7364" o:spt="75" type="#_x0000_t75" style="position:absolute;left:10109;top:672;height:187;width:154;" filled="f" coordsize="21600,21600">
                <v:path/>
                <v:fill on="f" focussize="0,0"/>
                <v:stroke/>
                <v:imagedata r:id="rId554" o:title=""/>
                <o:lock v:ext="edit" aspectratio="t"/>
              </v:shape>
              <v:shape id="_x0000_s7365" o:spid="_x0000_s7365" o:spt="75" type="#_x0000_t75" style="position:absolute;left:6502;top:619;height:230;width:326;" filled="f" coordsize="21600,21600">
                <v:path/>
                <v:fill on="f" focussize="0,0"/>
                <v:stroke/>
                <v:imagedata r:id="rId555" o:title=""/>
                <o:lock v:ext="edit" aspectratio="t"/>
              </v:shape>
              <v:shape id="_x0000_s7366" o:spid="_x0000_s7366" o:spt="75" type="#_x0000_t75" style="position:absolute;left:6535;top:749;height:230;width:269;" filled="f" coordsize="21600,21600">
                <v:path/>
                <v:fill on="f" focussize="0,0"/>
                <v:stroke/>
                <v:imagedata r:id="rId556" o:title=""/>
                <o:lock v:ext="edit" aspectratio="t"/>
              </v:shape>
              <v:shape id="_x0000_s7367" o:spid="_x0000_s7367" o:spt="75" type="#_x0000_t75" style="position:absolute;left:6482;top:879;height:230;width:384;" filled="f" coordsize="21600,21600">
                <v:path/>
                <v:fill on="f" focussize="0,0"/>
                <v:stroke/>
                <v:imagedata r:id="rId557" o:title=""/>
                <o:lock v:ext="edit" aspectratio="t"/>
              </v:shape>
              <v:shape id="_x0000_s7368" o:spid="_x0000_s7368" o:spt="75" type="#_x0000_t75" style="position:absolute;left:6461;top:1008;height:295;width:422;" filled="f" coordsize="21600,21600">
                <v:path/>
                <v:fill on="f" focussize="0,0"/>
                <v:stroke/>
                <v:imagedata r:id="rId558" o:title=""/>
                <o:lock v:ext="edit" aspectratio="t"/>
              </v:shape>
            </v:group>
            <v:group id="_x0000_s7369" o:spid="_x0000_s7369" o:spt="203" style="position:absolute;left:9408;top:785;height:38;width:53;" coordorigin="9408,785" coordsize="53,38">
              <o:lock v:ext="edit"/>
              <v:shape id="_x0000_s7370" o:spid="_x0000_s7370" style="position:absolute;left:9408;top:785;height:38;width:53;" fillcolor="#000000" filled="t" stroked="f" coordorigin="9408,785" coordsize="53,38" path="m9449,785l9420,785,9408,795,9408,816,9420,823,9449,823,9461,816,9461,795,9449,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1" o:spid="_x0000_s7371" o:spt="203" style="position:absolute;left:9408;top:785;height:38;width:53;" coordorigin="9408,785" coordsize="53,38">
              <o:lock v:ext="edit"/>
              <v:shape id="_x0000_s7372" o:spid="_x0000_s7372" style="position:absolute;left:9408;top:785;height:38;width:53;" filled="f" stroked="t" coordorigin="9408,785" coordsize="53,38" path="m9408,804l9408,795,9420,785,9434,785,9449,785,9461,795,9461,804,9461,816,9449,823,9434,823,9420,823,9408,816,9408,804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73" o:spid="_x0000_s7373" o:spt="203" style="position:absolute;left:7879;top:1771;height:38;width:53;" coordorigin="7879,1771" coordsize="53,38">
              <o:lock v:ext="edit"/>
              <v:shape id="_x0000_s7374" o:spid="_x0000_s7374" style="position:absolute;left:7879;top:1771;height:38;width:53;" fillcolor="#000000" filled="t" stroked="f" coordorigin="7879,1771" coordsize="53,38" path="m7920,1771l7891,1771,7879,1781,7879,1803,7891,1810,7920,1810,7932,1803,7932,1781,7920,17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5" o:spid="_x0000_s7375" o:spt="203" style="position:absolute;left:7879;top:1771;height:38;width:53;" coordorigin="7879,1771" coordsize="53,38">
              <o:lock v:ext="edit"/>
              <v:shape id="_x0000_s7376" o:spid="_x0000_s7376" style="position:absolute;left:7879;top:1771;height:38;width:53;" filled="f" stroked="t" coordorigin="7879,1771" coordsize="53,38" path="m7879,1791l7879,1781,7891,1771,7906,1771,7920,1771,7932,1781,7932,1791,7932,1803,7920,1810,7906,1810,7891,1810,7879,1803,7879,1791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77" o:spid="_x0000_s7377" o:spt="203" style="position:absolute;left:9394;top:1207;height:38;width:53;" coordorigin="9394,1207" coordsize="53,38">
              <o:lock v:ext="edit"/>
              <v:shape id="_x0000_s7378" o:spid="_x0000_s7378" style="position:absolute;left:9394;top:1207;height:38;width:53;" fillcolor="#000000" filled="t" stroked="f" coordorigin="9394,1207" coordsize="53,38" path="m9434,1207l9406,1207,9394,1217,9394,1236,9406,1246,9434,1246,9446,1236,9446,1217,9434,120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79" o:spid="_x0000_s7379" o:spt="203" style="position:absolute;left:9394;top:1207;height:38;width:53;" coordorigin="9394,1207" coordsize="53,38">
              <o:lock v:ext="edit"/>
              <v:shape id="_x0000_s7380" o:spid="_x0000_s7380" style="position:absolute;left:9394;top:1207;height:38;width:53;" filled="f" stroked="t" coordorigin="9394,1207" coordsize="53,38" path="m9394,1227l9394,1217,9406,1207,9420,1207,9434,1207,9446,1217,9446,1227,9446,1236,9434,1246,9420,1246,9406,1246,9394,1236,9394,1227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1" o:spid="_x0000_s7381" o:spt="203" style="position:absolute;left:9408;top:396;height:41;width:53;" coordorigin="9408,396" coordsize="53,41">
              <o:lock v:ext="edit"/>
              <v:shape id="_x0000_s7382" o:spid="_x0000_s7382" style="position:absolute;left:9408;top:396;height:41;width:53;" fillcolor="#000000" filled="t" stroked="f" coordorigin="9408,396" coordsize="53,41" path="m9449,396l9420,396,9408,406,9408,427,9420,437,9449,437,9461,427,9461,406,9449,3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83" o:spid="_x0000_s7383" o:spt="203" style="position:absolute;left:9408;top:396;height:41;width:53;" coordorigin="9408,396" coordsize="53,41">
              <o:lock v:ext="edit"/>
              <v:shape id="_x0000_s7384" o:spid="_x0000_s7384" style="position:absolute;left:9408;top:396;height:41;width:53;" filled="f" stroked="t" coordorigin="9408,396" coordsize="53,41" path="m9408,415l9408,406,9420,396,9434,396,9449,396,9461,406,9461,415,9461,427,9449,437,9434,437,9420,437,9408,427,9408,415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5" o:spid="_x0000_s7385" o:spt="203" style="position:absolute;left:8887;top:1702;height:38;width:53;" coordorigin="8887,1702" coordsize="53,38">
              <o:lock v:ext="edit"/>
              <v:shape id="_x0000_s7386" o:spid="_x0000_s7386" style="position:absolute;left:8887;top:1702;height:38;width:53;" fillcolor="#000000" filled="t" stroked="f" coordorigin="8887,1702" coordsize="53,38" path="m8928,1702l8899,1702,8887,1711,8887,1733,8899,1740,8928,1740,8940,1733,8940,1711,8928,17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387" o:spid="_x0000_s7387" o:spt="203" style="position:absolute;left:8887;top:1702;height:38;width:53;" coordorigin="8887,1702" coordsize="53,38">
              <o:lock v:ext="edit"/>
              <v:shape id="_x0000_s7388" o:spid="_x0000_s7388" style="position:absolute;left:8887;top:1702;height:38;width:53;" filled="f" stroked="t" coordorigin="8887,1702" coordsize="53,38" path="m8887,1721l8887,1711,8899,1702,8914,1702,8928,1702,8940,1711,8940,1721,8940,1733,8928,1740,8914,1740,8899,1740,8887,1733,8887,1721xe">
                <v:path arrowok="t"/>
                <v:fill on="f" focussize="0,0"/>
                <v:stroke weight="0.176929133858268pt" color="#000000"/>
                <v:imagedata o:title=""/>
                <o:lock v:ext="edit"/>
              </v:shape>
            </v:group>
            <v:group id="_x0000_s7389" o:spid="_x0000_s7389" o:spt="203" style="position:absolute;left:9341;top:1759;height:60;width:166;" coordorigin="9341,1759" coordsize="166,60">
              <o:lock v:ext="edit"/>
              <v:shape id="_x0000_s7390" o:spid="_x0000_s7390" style="position:absolute;left:9341;top:1759;height:60;width:166;" filled="f" stroked="t" coordorigin="9341,1759" coordsize="166,60" path="m9341,1759l9506,1759,9422,1819,9341,1759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91" o:spid="_x0000_s7391" o:spt="203" style="position:absolute;left:9686;top:1759;height:60;width:161;" coordorigin="9686,1759" coordsize="161,60">
              <o:lock v:ext="edit"/>
              <v:shape id="_x0000_s7392" o:spid="_x0000_s7392" style="position:absolute;left:9686;top:1759;height:60;width:161;" filled="f" stroked="t" coordorigin="9686,1759" coordsize="161,60" path="m9686,1759l9847,1759,9768,1819,9686,1759x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</v:group>
            <v:group id="_x0000_s7393" o:spid="_x0000_s7393" o:spt="203" style="position:absolute;left:9768;top:1531;height:228;width:2;" coordorigin="9768,1531" coordsize="2,228">
              <o:lock v:ext="edit"/>
              <v:shape id="_x0000_s7394" o:spid="_x0000_s7394" style="position:absolute;left:9768;top:1531;height:228;width:2;" filled="f" stroked="t" coordorigin="9768,1531" coordsize="0,228" path="m9768,1531l9768,1759e">
                <v:path arrowok="t"/>
                <v:fill on="f" focussize="0,0"/>
                <v:stroke weight="0.884566929133858pt" color="#000000"/>
                <v:imagedata o:title=""/>
                <o:lock v:ext="edit"/>
              </v:shape>
              <v:shape id="_x0000_s7395" o:spid="_x0000_s7395" o:spt="75" type="#_x0000_t75" style="position:absolute;left:8647;top:713;height:355;width:578;" filled="f" coordsize="21600,21600">
                <v:path/>
                <v:fill on="f" focussize="0,0"/>
                <v:stroke/>
                <v:imagedata r:id="rId559" o:title=""/>
                <o:lock v:ext="edit" aspectratio="t"/>
              </v:shape>
              <v:shape id="_x0000_s7396" o:spid="_x0000_s7396" o:spt="75" type="#_x0000_t75" style="position:absolute;left:8978;top:831;height:238;width:250;" filled="f" coordsize="21600,21600">
                <v:path/>
                <v:fill on="f" focussize="0,0"/>
                <v:stroke/>
                <v:imagedata r:id="rId560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mp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em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04" w:lineRule="exact"/>
        <w:jc w:val="both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40" w:bottom="280" w:left="700" w:header="720" w:footer="720" w:gutter="0"/>
          <w:cols w:equalWidth="0" w:num="2">
            <w:col w:w="4976" w:space="717"/>
            <w:col w:w="4907"/>
          </w:cols>
        </w:sectPr>
      </w:pPr>
    </w:p>
    <w:p>
      <w:pPr>
        <w:spacing w:before="4" w:after="0" w:line="140" w:lineRule="exact"/>
        <w:jc w:val="left"/>
        <w:rPr>
          <w:sz w:val="14"/>
          <w:szCs w:val="14"/>
        </w:rPr>
      </w:pPr>
    </w:p>
    <w:p>
      <w:pPr>
        <w:spacing w:before="0" w:after="0" w:line="239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&lt;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).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to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rk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 a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V,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3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to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ED)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t.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553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V,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8 -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footerReference r:id="rId10" w:type="default"/>
          <w:pgSz w:w="12240" w:h="15840"/>
          <w:pgMar w:top="1800" w:right="980" w:bottom="1100" w:left="700" w:header="216" w:footer="901" w:gutter="0"/>
          <w:pgNumType w:start="20"/>
        </w:sectPr>
      </w:pPr>
    </w:p>
    <w:p>
      <w:pPr>
        <w:spacing w:before="87" w:after="0" w:line="206" w:lineRule="exact"/>
        <w:ind w:left="470" w:right="-36" w:hanging="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99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l 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ang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</w:p>
    <w:p>
      <w:pPr>
        <w:spacing w:before="83" w:after="0" w:line="240" w:lineRule="auto"/>
        <w:ind w:right="-71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</w:p>
    <w:p>
      <w:pPr>
        <w:spacing w:before="0" w:after="0" w:line="206" w:lineRule="exact"/>
        <w:ind w:left="10" w:right="-5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Loc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tabs>
          <w:tab w:val="left" w:pos="940"/>
        </w:tabs>
        <w:spacing w:before="83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br w:type="column"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R1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80" w:bottom="280" w:left="700" w:header="720" w:footer="720" w:gutter="0"/>
          <w:cols w:equalWidth="0" w:num="3">
            <w:col w:w="1097" w:space="478"/>
            <w:col w:w="1224" w:space="576"/>
            <w:col w:w="7185"/>
          </w:cols>
        </w:sectPr>
      </w:pPr>
    </w:p>
    <w:p>
      <w:pPr>
        <w:spacing w:before="6" w:after="0" w:line="110" w:lineRule="exact"/>
        <w:jc w:val="left"/>
        <w:rPr>
          <w:sz w:val="11"/>
          <w:szCs w:val="11"/>
        </w:rPr>
      </w:pPr>
      <w:r>
        <w:pict>
          <v:group id="_x0000_s7397" o:spid="_x0000_s739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  <o:lock v:ext="edit"/>
            <v:shape id="_x0000_s7398" o:spid="_x0000_s7398" style="position:absolute;left:1022;top:14441;height:2;width:10200;" filled="f" stroked="t" coordorigin="1022,14441" coordsize="10200,0" path="m1022,14441l11222,14441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tabs>
          <w:tab w:val="left" w:pos="1820"/>
          <w:tab w:val="left" w:pos="3200"/>
          <w:tab w:val="left" w:pos="4160"/>
        </w:tabs>
        <w:spacing w:before="0" w:after="0" w:line="240" w:lineRule="auto"/>
        <w:ind w:left="43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9.5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12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2.7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tabs>
          <w:tab w:val="left" w:pos="1820"/>
          <w:tab w:val="left" w:pos="3200"/>
          <w:tab w:val="left" w:pos="4160"/>
        </w:tabs>
        <w:spacing w:before="81" w:after="0" w:line="240" w:lineRule="auto"/>
        <w:ind w:left="459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7399" o:spid="_x0000_s7399" o:spt="203" style="position:absolute;left:0pt;margin-left:45.25pt;margin-top:-13.35pt;height:14.5pt;width:234.1pt;mso-position-horizontal-relative:page;z-index:-9216;mso-width-relative:page;mso-height-relative:page;" coordorigin="906,-267" coordsize="4682,290">
            <o:lock v:ext="edit"/>
            <v:group id="_x0000_s7400" o:spid="_x0000_s7400" o:spt="203" style="position:absolute;left:1968;top:-266;height:288;width:108;" coordorigin="1968,-266" coordsize="108,288">
              <o:lock v:ext="edit"/>
              <v:shape id="_x0000_s7401" o:spid="_x0000_s7401" style="position:absolute;left:1968;top:-266;height:288;width:108;" fillcolor="#C6D9F1" filled="t" stroked="f" coordorigin="1968,-266" coordsize="108,288" path="m1968,22l2076,22,2076,-266,1968,-266,1968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2" o:spid="_x0000_s7402" o:spt="203" style="position:absolute;left:907;top:-266;height:288;width:108;" coordorigin="907,-266" coordsize="108,288">
              <o:lock v:ext="edit"/>
              <v:shape id="_x0000_s7403" o:spid="_x0000_s7403" style="position:absolute;left:907;top:-266;height:288;width:108;" fillcolor="#C6D9F1" filled="t" stroked="f" coordorigin="907,-266" coordsize="108,288" path="m907,22l1015,22,1015,-266,907,-266,907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4" o:spid="_x0000_s7404" o:spt="203" style="position:absolute;left:1015;top:-266;height:288;width:953;" coordorigin="1015,-266" coordsize="953,288">
              <o:lock v:ext="edit"/>
              <v:shape id="_x0000_s7405" o:spid="_x0000_s7405" style="position:absolute;left:1015;top:-266;height:288;width:953;" fillcolor="#C6D9F1" filled="t" stroked="f" coordorigin="1015,-266" coordsize="953,288" path="m1015,22l1968,22,1968,-266,1015,-266,1015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6" o:spid="_x0000_s7406" o:spt="203" style="position:absolute;left:2076;top:-266;height:288;width:108;" coordorigin="2076,-266" coordsize="108,288">
              <o:lock v:ext="edit"/>
              <v:shape id="_x0000_s7407" o:spid="_x0000_s7407" style="position:absolute;left:2076;top:-266;height:288;width:108;" fillcolor="#C6D9F1" filled="t" stroked="f" coordorigin="2076,-266" coordsize="108,288" path="m2076,22l2184,22,2184,-266,2076,-266,2076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08" o:spid="_x0000_s7408" o:spt="203" style="position:absolute;left:3588;top:-266;height:288;width:108;" coordorigin="3588,-266" coordsize="108,288">
              <o:lock v:ext="edit"/>
              <v:shape id="_x0000_s7409" o:spid="_x0000_s7409" style="position:absolute;left:3588;top:-266;height:288;width:108;" fillcolor="#C6D9F1" filled="t" stroked="f" coordorigin="3588,-266" coordsize="108,288" path="m3588,22l3696,22,3696,-266,3588,-266,3588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0" o:spid="_x0000_s7410" o:spt="203" style="position:absolute;left:2184;top:-266;height:288;width:1404;" coordorigin="2184,-266" coordsize="1404,288">
              <o:lock v:ext="edit"/>
              <v:shape id="_x0000_s7411" o:spid="_x0000_s7411" style="position:absolute;left:2184;top:-266;height:288;width:1404;" fillcolor="#C6D9F1" filled="t" stroked="f" coordorigin="2184,-266" coordsize="1404,288" path="m2184,22l3588,22,3588,-266,2184,-266,2184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2" o:spid="_x0000_s7412" o:spt="203" style="position:absolute;left:3696;top:-266;height:288;width:108;" coordorigin="3696,-266" coordsize="108,288">
              <o:lock v:ext="edit"/>
              <v:shape id="_x0000_s7413" o:spid="_x0000_s7413" style="position:absolute;left:3696;top:-266;height:288;width:108;" fillcolor="#C6D9F1" filled="t" stroked="f" coordorigin="3696,-266" coordsize="108,288" path="m3696,22l3804,22,3804,-266,3696,-266,3696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4" o:spid="_x0000_s7414" o:spt="203" style="position:absolute;left:4579;top:-266;height:288;width:108;" coordorigin="4579,-266" coordsize="108,288">
              <o:lock v:ext="edit"/>
              <v:shape id="_x0000_s7415" o:spid="_x0000_s7415" style="position:absolute;left:4579;top:-266;height:288;width:108;" fillcolor="#C6D9F1" filled="t" stroked="f" coordorigin="4579,-266" coordsize="108,288" path="m4579,22l4687,22,4687,-266,4579,-266,4579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6" o:spid="_x0000_s7416" o:spt="203" style="position:absolute;left:3804;top:-266;height:288;width:775;" coordorigin="3804,-266" coordsize="775,288">
              <o:lock v:ext="edit"/>
              <v:shape id="_x0000_s7417" o:spid="_x0000_s7417" style="position:absolute;left:3804;top:-266;height:288;width:775;" fillcolor="#C6D9F1" filled="t" stroked="f" coordorigin="3804,-266" coordsize="775,288" path="m3804,22l4579,22,4579,-266,3804,-266,3804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18" o:spid="_x0000_s7418" o:spt="203" style="position:absolute;left:4687;top:-266;height:288;width:108;" coordorigin="4687,-266" coordsize="108,288">
              <o:lock v:ext="edit"/>
              <v:shape id="_x0000_s7419" o:spid="_x0000_s7419" style="position:absolute;left:4687;top:-266;height:288;width:108;" fillcolor="#C6D9F1" filled="t" stroked="f" coordorigin="4687,-266" coordsize="108,288" path="m4687,22l4795,22,4795,-266,4687,-266,4687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0" o:spid="_x0000_s7420" o:spt="203" style="position:absolute;left:5479;top:-266;height:288;width:108;" coordorigin="5479,-266" coordsize="108,288">
              <o:lock v:ext="edit"/>
              <v:shape id="_x0000_s7421" o:spid="_x0000_s7421" style="position:absolute;left:5479;top:-266;height:288;width:108;" fillcolor="#C6D9F1" filled="t" stroked="f" coordorigin="5479,-266" coordsize="108,288" path="m5479,22l5587,22,5587,-266,5479,-266,5479,2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2" o:spid="_x0000_s7422" o:spt="203" style="position:absolute;left:4795;top:-266;height:288;width:684;" coordorigin="4795,-266" coordsize="684,288">
              <o:lock v:ext="edit"/>
              <v:shape id="_x0000_s7423" o:spid="_x0000_s7423" style="position:absolute;left:4795;top:-266;height:288;width:684;" fillcolor="#C6D9F1" filled="t" stroked="f" coordorigin="4795,-266" coordsize="684,288" path="m4795,22l5479,22,5479,-266,4795,-266,4795,2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7424" o:spid="_x0000_s7424" o:spt="203" style="position:absolute;left:0pt;margin-left:45.25pt;margin-top:15.3pt;height:14.5pt;width:234.1pt;mso-position-horizontal-relative:page;z-index:-9216;mso-width-relative:page;mso-height-relative:page;" coordorigin="906,306" coordsize="4682,290">
            <o:lock v:ext="edit"/>
            <v:group id="_x0000_s7425" o:spid="_x0000_s7425" o:spt="203" style="position:absolute;left:1968;top:307;height:288;width:108;" coordorigin="1968,307" coordsize="108,288">
              <o:lock v:ext="edit"/>
              <v:shape id="_x0000_s7426" o:spid="_x0000_s7426" style="position:absolute;left:1968;top:307;height:288;width:108;" fillcolor="#C6D9F1" filled="t" stroked="f" coordorigin="1968,307" coordsize="108,288" path="m1968,595l2076,595,2076,307,1968,307,196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7" o:spid="_x0000_s7427" o:spt="203" style="position:absolute;left:907;top:307;height:288;width:108;" coordorigin="907,307" coordsize="108,288">
              <o:lock v:ext="edit"/>
              <v:shape id="_x0000_s7428" o:spid="_x0000_s7428" style="position:absolute;left:907;top:307;height:288;width:108;" fillcolor="#C6D9F1" filled="t" stroked="f" coordorigin="907,307" coordsize="108,288" path="m907,595l1015,595,1015,307,907,307,90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29" o:spid="_x0000_s7429" o:spt="203" style="position:absolute;left:1015;top:307;height:288;width:953;" coordorigin="1015,307" coordsize="953,288">
              <o:lock v:ext="edit"/>
              <v:shape id="_x0000_s7430" o:spid="_x0000_s7430" style="position:absolute;left:1015;top:307;height:288;width:953;" fillcolor="#C6D9F1" filled="t" stroked="f" coordorigin="1015,307" coordsize="953,288" path="m1015,595l1968,595,1968,307,1015,307,1015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1" o:spid="_x0000_s7431" o:spt="203" style="position:absolute;left:2076;top:307;height:288;width:108;" coordorigin="2076,307" coordsize="108,288">
              <o:lock v:ext="edit"/>
              <v:shape id="_x0000_s7432" o:spid="_x0000_s7432" style="position:absolute;left:2076;top:307;height:288;width:108;" fillcolor="#C6D9F1" filled="t" stroked="f" coordorigin="2076,307" coordsize="108,288" path="m2076,595l2184,595,2184,307,2076,307,207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3" o:spid="_x0000_s7433" o:spt="203" style="position:absolute;left:3588;top:307;height:288;width:108;" coordorigin="3588,307" coordsize="108,288">
              <o:lock v:ext="edit"/>
              <v:shape id="_x0000_s7434" o:spid="_x0000_s7434" style="position:absolute;left:3588;top:307;height:288;width:108;" fillcolor="#C6D9F1" filled="t" stroked="f" coordorigin="3588,307" coordsize="108,288" path="m3588,595l3696,595,3696,307,3588,307,358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5" o:spid="_x0000_s7435" o:spt="203" style="position:absolute;left:2184;top:307;height:288;width:1404;" coordorigin="2184,307" coordsize="1404,288">
              <o:lock v:ext="edit"/>
              <v:shape id="_x0000_s7436" o:spid="_x0000_s7436" style="position:absolute;left:2184;top:307;height:288;width:1404;" fillcolor="#C6D9F1" filled="t" stroked="f" coordorigin="2184,307" coordsize="1404,288" path="m2184,595l3588,595,3588,307,2184,307,2184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7" o:spid="_x0000_s7437" o:spt="203" style="position:absolute;left:3696;top:307;height:288;width:108;" coordorigin="3696,307" coordsize="108,288">
              <o:lock v:ext="edit"/>
              <v:shape id="_x0000_s7438" o:spid="_x0000_s7438" style="position:absolute;left:3696;top:307;height:288;width:108;" fillcolor="#C6D9F1" filled="t" stroked="f" coordorigin="3696,307" coordsize="108,288" path="m3696,595l3804,595,3804,307,3696,307,369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39" o:spid="_x0000_s7439" o:spt="203" style="position:absolute;left:4579;top:307;height:288;width:108;" coordorigin="4579,307" coordsize="108,288">
              <o:lock v:ext="edit"/>
              <v:shape id="_x0000_s7440" o:spid="_x0000_s7440" style="position:absolute;left:4579;top:307;height:288;width:108;" fillcolor="#C6D9F1" filled="t" stroked="f" coordorigin="4579,307" coordsize="108,288" path="m4579,595l4687,595,4687,307,4579,307,4579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1" o:spid="_x0000_s7441" o:spt="203" style="position:absolute;left:3804;top:307;height:288;width:775;" coordorigin="3804,307" coordsize="775,288">
              <o:lock v:ext="edit"/>
              <v:shape id="_x0000_s7442" o:spid="_x0000_s7442" style="position:absolute;left:3804;top:307;height:288;width:775;" fillcolor="#C6D9F1" filled="t" stroked="f" coordorigin="3804,307" coordsize="775,288" path="m3804,595l4579,595,4579,307,3804,307,3804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3" o:spid="_x0000_s7443" o:spt="203" style="position:absolute;left:4687;top:307;height:288;width:108;" coordorigin="4687,307" coordsize="108,288">
              <o:lock v:ext="edit"/>
              <v:shape id="_x0000_s7444" o:spid="_x0000_s7444" style="position:absolute;left:4687;top:307;height:288;width:108;" fillcolor="#C6D9F1" filled="t" stroked="f" coordorigin="4687,307" coordsize="108,288" path="m4687,595l4795,595,4795,307,4687,307,468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5" o:spid="_x0000_s7445" o:spt="203" style="position:absolute;left:5479;top:307;height:288;width:108;" coordorigin="5479,307" coordsize="108,288">
              <o:lock v:ext="edit"/>
              <v:shape id="_x0000_s7446" o:spid="_x0000_s7446" style="position:absolute;left:5479;top:307;height:288;width:108;" fillcolor="#C6D9F1" filled="t" stroked="f" coordorigin="5479,307" coordsize="108,288" path="m5479,595l5587,595,5587,307,5479,307,5479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47" o:spid="_x0000_s7447" o:spt="203" style="position:absolute;left:4795;top:307;height:288;width:684;" coordorigin="4795,307" coordsize="684,288">
              <o:lock v:ext="edit"/>
              <v:shape id="_x0000_s7448" o:spid="_x0000_s7448" style="position:absolute;left:4795;top:307;height:288;width:684;" fillcolor="#C6D9F1" filled="t" stroked="f" coordorigin="4795,307" coordsize="684,288" path="m4795,595l5479,595,5479,307,4795,307,4795,5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20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V-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24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11.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tabs>
          <w:tab w:val="left" w:pos="1820"/>
          <w:tab w:val="left" w:pos="3280"/>
          <w:tab w:val="left" w:pos="4160"/>
        </w:tabs>
        <w:spacing w:before="78" w:after="0" w:line="240" w:lineRule="auto"/>
        <w:ind w:left="38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32.4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57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36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4.0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Ω</w:t>
      </w:r>
    </w:p>
    <w:p>
      <w:pPr>
        <w:spacing w:before="81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</w:p>
    <w:p>
      <w:pPr>
        <w:spacing w:before="59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A,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2" w:after="0" w:line="208" w:lineRule="exact"/>
        <w:ind w:left="315" w:right="6071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&lt;250u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A),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th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0" w:after="0" w:line="203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&lt;350u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3" w:lineRule="exact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8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9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7449" o:spid="_x0000_s7449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7450" o:spid="_x0000_s7450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pict>
          <v:group id="_x0000_s7451" o:spid="_x0000_s7451" o:spt="203" style="position:absolute;left:0pt;margin-left:45.35pt;margin-top:26.75pt;height:0.1pt;width:236.5pt;mso-position-horizontal-relative:page;z-index:-9216;mso-width-relative:page;mso-height-relative:page;" coordorigin="907,536" coordsize="4730,2">
            <o:lock v:ext="edit"/>
            <v:shape id="_x0000_s7452" o:spid="_x0000_s7452" style="position:absolute;left:907;top:536;height:2;width:4730;" filled="f" stroked="t" coordorigin="907,536" coordsize="4730,0" path="m907,536l5638,536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   </w:t>
      </w:r>
      <w:r>
        <w:rPr>
          <w:rFonts w:ascii="Arial" w:hAnsi="Arial" w:eastAsia="Arial" w:cs="Arial"/>
          <w:color w:val="2268AE"/>
          <w:spacing w:val="6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LLE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  </w:t>
      </w:r>
      <w:r>
        <w:rPr>
          <w:rFonts w:ascii="Arial" w:hAnsi="Arial" w:eastAsia="Arial" w:cs="Arial"/>
          <w:color w:val="2268AE"/>
          <w:spacing w:val="5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</w:rPr>
        <w:t>W</w:t>
      </w:r>
      <w:r>
        <w:rPr>
          <w:rFonts w:ascii="Arial" w:hAnsi="Arial" w:eastAsia="Arial" w:cs="Arial"/>
          <w:color w:val="2268AE"/>
          <w:spacing w:val="-48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R    </w:t>
      </w:r>
      <w:r>
        <w:rPr>
          <w:rFonts w:ascii="Arial" w:hAnsi="Arial" w:eastAsia="Arial" w:cs="Arial"/>
          <w:color w:val="2268AE"/>
          <w:spacing w:val="6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RM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8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nde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(UV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)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color w:val="000000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color w:val="000000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e</w:t>
      </w:r>
    </w:p>
    <w:p>
      <w:pPr>
        <w:spacing w:before="0" w:after="0" w:line="206" w:lineRule="exact"/>
        <w:ind w:left="56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color w:val="2268AE"/>
          <w:spacing w:val="0"/>
          <w:w w:val="137"/>
          <w:sz w:val="18"/>
          <w:szCs w:val="18"/>
        </w:rPr>
        <w:t>·</w:t>
      </w:r>
      <w:r>
        <w:rPr>
          <w:rFonts w:ascii="Arial" w:hAnsi="Arial" w:eastAsia="Arial" w:cs="Arial"/>
          <w:color w:val="2268AE"/>
          <w:spacing w:val="66"/>
          <w:w w:val="137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color w:val="000000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/ Pr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color w:val="000000"/>
          <w:spacing w:val="0"/>
          <w:w w:val="100"/>
          <w:sz w:val="18"/>
          <w:szCs w:val="18"/>
        </w:rPr>
        <w:t>n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388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53" o:spid="_x0000_s7453" o:spt="203" style="position:absolute;left:0pt;margin-left:45.35pt;margin-top:12.1pt;height:0.1pt;width:236.6pt;mso-position-horizontal-relative:page;z-index:-9216;mso-width-relative:page;mso-height-relative:page;" coordorigin="907,242" coordsize="4733,2">
            <o:lock v:ext="edit"/>
            <v:shape id="_x0000_s7454" o:spid="_x0000_s7454" style="position:absolute;left:907;top:242;height:2;width:4733;" filled="f" stroked="t" coordorigin="907,242" coordsize="4733,0" path="m907,242l5640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nder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age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Lock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(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UV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)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(UV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)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 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UV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RI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8 PD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;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PSE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PD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PI</w:t>
      </w:r>
      <w:r>
        <w:rPr>
          <w:rFonts w:ascii="Arial" w:hAnsi="Arial" w:eastAsia="Arial" w:cs="Arial"/>
          <w:spacing w:val="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belo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UV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_F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LL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IN</w:t>
      </w:r>
      <w:r>
        <w:rPr>
          <w:rFonts w:ascii="Arial" w:hAnsi="Arial" w:eastAsia="Arial" w:cs="Arial"/>
          <w:spacing w:val="-2"/>
          <w:w w:val="100"/>
          <w:position w:val="0"/>
          <w:sz w:val="12"/>
          <w:szCs w:val="12"/>
        </w:rPr>
        <w:t>G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 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e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8 PD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ff.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 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c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ush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ent L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/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ent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ense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abo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goi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t/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Pr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adap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r).</w:t>
      </w:r>
    </w:p>
    <w:p>
      <w:pPr>
        <w:spacing w:before="0" w:after="0" w:line="206" w:lineRule="exact"/>
        <w:ind w:right="13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DS</w:t>
      </w:r>
      <w:r>
        <w:rPr>
          <w:rFonts w:ascii="Arial" w:hAnsi="Arial" w:eastAsia="Arial" w:cs="Arial"/>
          <w:spacing w:val="25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</w:t>
      </w:r>
    </w:p>
    <w:p>
      <w:pPr>
        <w:spacing w:before="0" w:after="0" w:line="240" w:lineRule="auto"/>
        <w:ind w:right="123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ET 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up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t-S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VDD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223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The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al L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/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12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ceeded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145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ET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h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˚C. 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˚C.</w:t>
      </w:r>
    </w:p>
    <w:p>
      <w:pPr>
        <w:spacing w:after="0" w:line="240" w:lineRule="auto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00" w:left="700" w:header="216" w:footer="901" w:gutter="0"/>
          <w:cols w:equalWidth="0" w:num="2">
            <w:col w:w="4977" w:space="717"/>
            <w:col w:w="494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4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E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6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eastAsia="Arial" w:cs="Arial"/>
          <w:color w:val="2268AE"/>
          <w:spacing w:val="-48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R-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U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6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>W</w:t>
      </w:r>
      <w:r>
        <w:rPr>
          <w:rFonts w:ascii="Arial" w:hAnsi="Arial" w:eastAsia="Arial" w:cs="Arial"/>
          <w:color w:val="2268AE"/>
          <w:spacing w:val="-48"/>
          <w:w w:val="99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FO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M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9" w:after="0" w:line="170" w:lineRule="exact"/>
        <w:jc w:val="left"/>
        <w:rPr>
          <w:sz w:val="17"/>
          <w:szCs w:val="17"/>
        </w:rPr>
      </w:pPr>
    </w:p>
    <w:p>
      <w:pPr>
        <w:spacing w:before="34" w:after="0" w:line="206" w:lineRule="exact"/>
        <w:ind w:left="207" w:right="12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r-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Wa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rm</w:t>
      </w: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94" w:right="-20"/>
        <w:jc w:val="left"/>
        <w:rPr>
          <w:rFonts w:ascii="Times New Roman" w:hAnsi="Times New Roman" w:eastAsia="Times New Roman" w:cs="Times New Roman"/>
          <w:sz w:val="20"/>
          <w:szCs w:val="20"/>
        </w:rPr>
      </w:pPr>
      <w:r>
        <w:pict>
          <v:shape id="_x0000_i1055" o:spt="75" type="#_x0000_t75" style="height:288.05pt;width:507.5pt;" filled="f" coordsize="21600,21600">
            <v:path/>
            <v:fill on="f" focussize="0,0"/>
            <v:stroke/>
            <v:imagedata r:id="rId561" o:title=""/>
            <o:lock v:ext="edit" aspectratio="t"/>
            <w10:wrap type="none"/>
            <w10:anchorlock/>
          </v:shape>
        </w:pict>
      </w:r>
    </w:p>
    <w:p>
      <w:pPr>
        <w:spacing w:before="1" w:after="0" w:line="180" w:lineRule="exact"/>
        <w:jc w:val="left"/>
        <w:rPr>
          <w:sz w:val="18"/>
          <w:szCs w:val="18"/>
        </w:rPr>
      </w:pPr>
    </w:p>
    <w:p>
      <w:pPr>
        <w:spacing w:before="0" w:after="0" w:line="240" w:lineRule="auto"/>
        <w:ind w:left="927" w:right="4451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position w:val="2"/>
          <w:sz w:val="16"/>
          <w:szCs w:val="16"/>
        </w:rPr>
        <w:t>1.</w:t>
      </w:r>
      <w:r>
        <w:rPr>
          <w:rFonts w:ascii="Arial" w:hAnsi="Arial" w:eastAsia="Arial" w:cs="Arial"/>
          <w:color w:val="2268AE"/>
          <w:spacing w:val="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ages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position w:val="0"/>
          <w:sz w:val="10"/>
          <w:szCs w:val="10"/>
        </w:rPr>
        <w:t>1</w:t>
      </w:r>
      <w:r>
        <w:rPr>
          <w:rFonts w:ascii="Arial" w:hAnsi="Arial" w:eastAsia="Arial" w:cs="Arial"/>
          <w:b/>
          <w:bCs/>
          <w:color w:val="000000"/>
          <w:spacing w:val="15"/>
          <w:w w:val="100"/>
          <w:position w:val="0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and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V</w:t>
      </w:r>
      <w:r>
        <w:rPr>
          <w:rFonts w:ascii="Arial" w:hAnsi="Arial" w:eastAsia="Arial" w:cs="Arial"/>
          <w:b/>
          <w:bCs/>
          <w:color w:val="000000"/>
          <w:spacing w:val="0"/>
          <w:w w:val="100"/>
          <w:position w:val="0"/>
          <w:sz w:val="10"/>
          <w:szCs w:val="10"/>
        </w:rPr>
        <w:t>2</w:t>
      </w:r>
      <w:r>
        <w:rPr>
          <w:rFonts w:ascii="Arial" w:hAnsi="Arial" w:eastAsia="Arial" w:cs="Arial"/>
          <w:b/>
          <w:bCs/>
          <w:color w:val="000000"/>
          <w:spacing w:val="15"/>
          <w:w w:val="100"/>
          <w:position w:val="0"/>
          <w:sz w:val="10"/>
          <w:szCs w:val="10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applied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by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 xml:space="preserve">E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x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ign</w:t>
      </w:r>
      <w:r>
        <w:rPr>
          <w:rFonts w:ascii="Arial" w:hAnsi="Arial" w:eastAsia="Arial" w:cs="Arial"/>
          <w:color w:val="000000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2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position w:val="2"/>
          <w:sz w:val="16"/>
          <w:szCs w:val="16"/>
        </w:rPr>
        <w:t>alue.</w:t>
      </w:r>
    </w:p>
    <w:p>
      <w:pPr>
        <w:spacing w:before="0" w:after="0" w:line="181" w:lineRule="exact"/>
        <w:ind w:left="927" w:right="13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>2.</w:t>
      </w:r>
      <w:r>
        <w:rPr>
          <w:rFonts w:ascii="Arial" w:hAnsi="Arial" w:eastAsia="Arial" w:cs="Arial"/>
          <w:color w:val="2268AE"/>
          <w:spacing w:val="33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/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eadings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ing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s/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ine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2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of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3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3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2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</w:p>
    <w:p>
      <w:pPr>
        <w:spacing w:before="0" w:after="0" w:line="189" w:lineRule="exact"/>
        <w:ind w:left="927" w:right="3902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s a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load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ent de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in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 xml:space="preserve">by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an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spacing w:val="-4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onne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ct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-1"/>
          <w:sz w:val="10"/>
          <w:szCs w:val="10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-1"/>
          <w:sz w:val="10"/>
          <w:szCs w:val="10"/>
        </w:rPr>
        <w:t>L</w:t>
      </w:r>
      <w:r>
        <w:rPr>
          <w:rFonts w:ascii="Arial" w:hAnsi="Arial" w:eastAsia="Arial" w:cs="Arial"/>
          <w:b/>
          <w:bCs/>
          <w:spacing w:val="-3"/>
          <w:w w:val="100"/>
          <w:position w:val="-1"/>
          <w:sz w:val="10"/>
          <w:szCs w:val="10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-1"/>
          <w:sz w:val="10"/>
          <w:szCs w:val="10"/>
        </w:rPr>
        <w:t>SS</w:t>
      </w:r>
      <w:r>
        <w:rPr>
          <w:rFonts w:ascii="Arial" w:hAnsi="Arial" w:eastAsia="Arial" w:cs="Arial"/>
          <w:b/>
          <w:bCs/>
          <w:spacing w:val="18"/>
          <w:w w:val="100"/>
          <w:position w:val="-1"/>
          <w:sz w:val="10"/>
          <w:szCs w:val="1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pin.</w:t>
      </w:r>
    </w:p>
    <w:p>
      <w:pPr>
        <w:spacing w:before="0" w:after="0" w:line="178" w:lineRule="exact"/>
        <w:ind w:left="927" w:right="133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color w:val="2268AE"/>
          <w:spacing w:val="0"/>
          <w:w w:val="100"/>
          <w:sz w:val="16"/>
          <w:szCs w:val="16"/>
        </w:rPr>
        <w:t>3.</w:t>
      </w:r>
      <w:r>
        <w:rPr>
          <w:rFonts w:ascii="Arial" w:hAnsi="Arial" w:eastAsia="Arial" w:cs="Arial"/>
          <w:color w:val="2268AE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7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load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high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it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5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3"/>
          <w:w w:val="100"/>
          <w:sz w:val="16"/>
          <w:szCs w:val="16"/>
        </w:rPr>
        <w:t>m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k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color w:val="000000"/>
          <w:spacing w:val="-2"/>
          <w:w w:val="100"/>
          <w:sz w:val="16"/>
          <w:szCs w:val="16"/>
        </w:rPr>
        <w:t>l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age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(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6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.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9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-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10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V</w:t>
      </w:r>
      <w:r>
        <w:rPr>
          <w:rFonts w:ascii="Arial" w:hAnsi="Arial" w:eastAsia="Arial" w:cs="Arial"/>
          <w:color w:val="000000"/>
          <w:spacing w:val="-1"/>
          <w:w w:val="100"/>
          <w:sz w:val="16"/>
          <w:szCs w:val="16"/>
        </w:rPr>
        <w:t>)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color w:val="000000"/>
          <w:spacing w:val="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ollo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w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ed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by</w:t>
      </w:r>
      <w:r>
        <w:rPr>
          <w:rFonts w:ascii="Arial" w:hAnsi="Arial" w:eastAsia="Arial" w:cs="Arial"/>
          <w:color w:val="000000"/>
          <w:spacing w:val="1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color w:val="000000"/>
          <w:spacing w:val="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color w:val="000000"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color w:val="000000"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color w:val="000000"/>
          <w:spacing w:val="0"/>
          <w:w w:val="100"/>
          <w:sz w:val="16"/>
          <w:szCs w:val="16"/>
        </w:rPr>
        <w:t>ond</w:t>
      </w:r>
    </w:p>
    <w:p>
      <w:pPr>
        <w:spacing w:before="0" w:after="0" w:line="236" w:lineRule="auto"/>
        <w:ind w:left="927" w:right="129"/>
        <w:jc w:val="both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la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f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ion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age.</w:t>
      </w:r>
      <w:r>
        <w:rPr>
          <w:rFonts w:ascii="Arial" w:hAnsi="Arial" w:eastAsia="Arial" w:cs="Arial"/>
          <w:spacing w:val="10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The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ponds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eastAsia="Arial" w:cs="Arial"/>
          <w:spacing w:val="10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en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ing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load</w:t>
      </w:r>
      <w:r>
        <w:rPr>
          <w:rFonts w:ascii="Arial" w:hAnsi="Arial" w:eastAsia="Arial" w:cs="Arial"/>
          <w:spacing w:val="6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ent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13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d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3"/>
          <w:w w:val="100"/>
          <w:position w:val="2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ined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by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</w:t>
      </w:r>
      <w:r>
        <w:rPr>
          <w:rFonts w:ascii="Arial" w:hAnsi="Arial" w:eastAsia="Arial" w:cs="Arial"/>
          <w:spacing w:val="-2"/>
          <w:w w:val="100"/>
          <w:position w:val="2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or</w:t>
      </w:r>
      <w:r>
        <w:rPr>
          <w:rFonts w:ascii="Arial" w:hAnsi="Arial" w:eastAsia="Arial" w:cs="Arial"/>
          <w:spacing w:val="6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on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R</w:t>
      </w:r>
      <w:r>
        <w:rPr>
          <w:rFonts w:ascii="Arial" w:hAnsi="Arial" w:eastAsia="Arial" w:cs="Arial"/>
          <w:b/>
          <w:bCs/>
          <w:spacing w:val="-1"/>
          <w:w w:val="100"/>
          <w:position w:val="0"/>
          <w:sz w:val="10"/>
          <w:szCs w:val="10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position w:val="0"/>
          <w:sz w:val="10"/>
          <w:szCs w:val="10"/>
        </w:rPr>
        <w:t>L</w:t>
      </w:r>
      <w:r>
        <w:rPr>
          <w:rFonts w:ascii="Arial" w:hAnsi="Arial" w:eastAsia="Arial" w:cs="Arial"/>
          <w:b/>
          <w:bCs/>
          <w:spacing w:val="-3"/>
          <w:w w:val="100"/>
          <w:position w:val="0"/>
          <w:sz w:val="10"/>
          <w:szCs w:val="10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position w:val="0"/>
          <w:sz w:val="10"/>
          <w:szCs w:val="10"/>
        </w:rPr>
        <w:t xml:space="preserve">SS  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pin.</w:t>
      </w:r>
      <w:r>
        <w:rPr>
          <w:rFonts w:ascii="Arial" w:hAnsi="Arial" w:eastAsia="Arial" w:cs="Arial"/>
          <w:spacing w:val="8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A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f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er</w:t>
      </w:r>
      <w:r>
        <w:rPr>
          <w:rFonts w:ascii="Arial" w:hAnsi="Arial" w:eastAsia="Arial" w:cs="Arial"/>
          <w:spacing w:val="11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2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>he</w:t>
      </w:r>
      <w:r>
        <w:rPr>
          <w:rFonts w:ascii="Arial" w:hAnsi="Arial" w:eastAsia="Arial" w:cs="Arial"/>
          <w:spacing w:val="9"/>
          <w:w w:val="100"/>
          <w:position w:val="2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2"/>
          <w:sz w:val="16"/>
          <w:szCs w:val="16"/>
        </w:rPr>
        <w:t>PS</w:t>
      </w:r>
      <w:r>
        <w:rPr>
          <w:rFonts w:ascii="Arial" w:hAnsi="Arial" w:eastAsia="Arial" w:cs="Arial"/>
          <w:spacing w:val="0"/>
          <w:w w:val="100"/>
          <w:position w:val="2"/>
          <w:sz w:val="16"/>
          <w:szCs w:val="16"/>
        </w:rPr>
        <w:t xml:space="preserve">E 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load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u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ent</w:t>
      </w:r>
      <w:r>
        <w:rPr>
          <w:rFonts w:ascii="Arial" w:hAnsi="Arial" w:eastAsia="Arial" w:cs="Arial"/>
          <w:spacing w:val="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he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ond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and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ines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hat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is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an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deli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er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eque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ed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po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w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,</w:t>
      </w:r>
      <w:r>
        <w:rPr>
          <w:rFonts w:ascii="Arial" w:hAnsi="Arial" w:eastAsia="Arial" w:cs="Arial"/>
          <w:spacing w:val="4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it</w:t>
      </w:r>
      <w:r>
        <w:rPr>
          <w:rFonts w:ascii="Arial" w:hAnsi="Arial" w:eastAsia="Arial" w:cs="Arial"/>
          <w:spacing w:val="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es</w:t>
      </w:r>
      <w:r>
        <w:rPr>
          <w:rFonts w:ascii="Arial" w:hAnsi="Arial" w:eastAsia="Arial" w:cs="Arial"/>
          <w:spacing w:val="5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o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On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st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 xml:space="preserve">by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ai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ing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he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ol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age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app</w:t>
      </w:r>
      <w:r>
        <w:rPr>
          <w:rFonts w:ascii="Arial" w:hAnsi="Arial" w:eastAsia="Arial" w:cs="Arial"/>
          <w:spacing w:val="-1"/>
          <w:w w:val="100"/>
          <w:position w:val="0"/>
          <w:sz w:val="16"/>
          <w:szCs w:val="16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o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x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i</w:t>
      </w:r>
      <w:r>
        <w:rPr>
          <w:rFonts w:ascii="Arial" w:hAnsi="Arial" w:eastAsia="Arial" w:cs="Arial"/>
          <w:spacing w:val="3"/>
          <w:w w:val="100"/>
          <w:position w:val="0"/>
          <w:sz w:val="16"/>
          <w:szCs w:val="16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t</w:t>
      </w:r>
      <w:r>
        <w:rPr>
          <w:rFonts w:ascii="Arial" w:hAnsi="Arial" w:eastAsia="Arial" w:cs="Arial"/>
          <w:spacing w:val="-3"/>
          <w:w w:val="100"/>
          <w:position w:val="0"/>
          <w:sz w:val="16"/>
          <w:szCs w:val="16"/>
        </w:rPr>
        <w:t>e</w:t>
      </w:r>
      <w:r>
        <w:rPr>
          <w:rFonts w:ascii="Arial" w:hAnsi="Arial" w:eastAsia="Arial" w:cs="Arial"/>
          <w:spacing w:val="-2"/>
          <w:w w:val="100"/>
          <w:position w:val="0"/>
          <w:sz w:val="16"/>
          <w:szCs w:val="16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y 42</w:t>
      </w:r>
      <w:r>
        <w:rPr>
          <w:rFonts w:ascii="Arial" w:hAnsi="Arial" w:eastAsia="Arial" w:cs="Arial"/>
          <w:spacing w:val="1"/>
          <w:w w:val="100"/>
          <w:position w:val="0"/>
          <w:sz w:val="16"/>
          <w:szCs w:val="16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6"/>
          <w:szCs w:val="16"/>
        </w:rPr>
        <w:t>.</w:t>
      </w:r>
    </w:p>
    <w:p>
      <w:pPr>
        <w:spacing w:after="0" w:line="236" w:lineRule="auto"/>
        <w:jc w:val="both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00" w:left="700" w:header="216" w:footer="901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pict>
          <v:group id="_x0000_s7455" o:spid="_x0000_s7455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7456" o:spid="_x0000_s7456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</w:p>
    <w:p>
      <w:pPr>
        <w:spacing w:before="0" w:after="0" w:line="240" w:lineRule="auto"/>
        <w:ind w:left="207" w:right="3378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7457" o:spid="_x0000_s7457" o:spt="203" style="position:absolute;left:0pt;margin-left:45.35pt;margin-top:12.95pt;height:0.1pt;width:232.05pt;mso-position-horizontal-relative:page;z-index:-9216;mso-width-relative:page;mso-height-relative:page;" coordorigin="907,260" coordsize="4642,2">
            <o:lock v:ext="edit"/>
            <v:shape id="_x0000_s7458" o:spid="_x0000_s7458" style="position:absolute;left:907;top:260;height:2;width:4642;" filled="f" stroked="t" coordorigin="907,260" coordsize="4642,0" path="m907,260l5549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nk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PSE,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4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before="3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 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4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spacing w:val="4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r-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do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t.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PSE</w:t>
      </w:r>
    </w:p>
    <w:p>
      <w:pPr>
        <w:spacing w:before="0" w:after="0" w:line="206" w:lineRule="exact"/>
        <w:ind w:right="6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1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12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asse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DET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1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9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DET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</w:p>
    <w:p>
      <w:pPr>
        <w:tabs>
          <w:tab w:val="left" w:pos="3300"/>
        </w:tabs>
        <w:spacing w:before="66" w:after="0" w:line="240" w:lineRule="auto"/>
        <w:ind w:left="362" w:right="1147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59" o:spid="_x0000_s7459" o:spt="203" style="position:absolute;left:0pt;margin-left:436.6pt;margin-top:14.55pt;height:15pt;width:117.1pt;mso-position-horizontal-relative:page;z-index:-9216;mso-width-relative:page;mso-height-relative:page;" coordorigin="8732,291" coordsize="2342,300">
            <o:lock v:ext="edit"/>
            <v:group id="_x0000_s7460" o:spid="_x0000_s7460" o:spt="203" style="position:absolute;left:8734;top:292;height:298;width:1224;" coordorigin="8734,292" coordsize="1224,298">
              <o:lock v:ext="edit"/>
              <v:shape id="_x0000_s7461" o:spid="_x0000_s7461" style="position:absolute;left:8734;top:292;height:298;width:1224;" fillcolor="#C6D9F1" filled="t" stroked="f" coordorigin="8734,292" coordsize="1224,298" path="m8734,590l9958,590,9958,292,8734,292,8734,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2" o:spid="_x0000_s7462" o:spt="203" style="position:absolute;left:8842;top:292;height:288;width:1008;" coordorigin="8842,292" coordsize="1008,288">
              <o:lock v:ext="edit"/>
              <v:shape id="_x0000_s7463" o:spid="_x0000_s7463" style="position:absolute;left:8842;top:292;height:288;width:1008;" fillcolor="#C6D9F1" filled="t" stroked="f" coordorigin="8842,292" coordsize="1008,288" path="m8842,580l9850,580,9850,292,8842,292,8842,58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4" o:spid="_x0000_s7464" o:spt="203" style="position:absolute;left:9958;top:292;height:298;width:1116;" coordorigin="9958,292" coordsize="1116,298">
              <o:lock v:ext="edit"/>
              <v:shape id="_x0000_s7465" o:spid="_x0000_s7465" style="position:absolute;left:9958;top:292;height:298;width:1116;" fillcolor="#C6D9F1" filled="t" stroked="f" coordorigin="9958,292" coordsize="1116,298" path="m9958,590l11074,590,11074,292,9958,292,9958,5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66" o:spid="_x0000_s7466" o:spt="203" style="position:absolute;left:10066;top:292;height:288;width:900;" coordorigin="10066,292" coordsize="900,288">
              <o:lock v:ext="edit"/>
              <v:shape id="_x0000_s7467" o:spid="_x0000_s7467" style="position:absolute;left:10066;top:292;height:288;width:900;" fillcolor="#C6D9F1" filled="t" stroked="f" coordorigin="10066,292" coordsize="900,288" path="m10066,580l10966,580,10966,292,10066,292,10066,58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at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PS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E</w:t>
      </w:r>
    </w:p>
    <w:p>
      <w:pPr>
        <w:tabs>
          <w:tab w:val="left" w:pos="3860"/>
        </w:tabs>
        <w:spacing w:before="78" w:after="0" w:line="240" w:lineRule="auto"/>
        <w:ind w:left="2690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</w:p>
    <w:p>
      <w:pPr>
        <w:tabs>
          <w:tab w:val="left" w:pos="2740"/>
          <w:tab w:val="left" w:pos="3900"/>
        </w:tabs>
        <w:spacing w:before="90" w:after="0" w:line="240" w:lineRule="auto"/>
        <w:ind w:left="516" w:right="529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68" o:spid="_x0000_s7468" o:spt="203" style="position:absolute;left:0pt;margin-left:319.6pt;margin-top:15.75pt;height:14.5pt;width:234.1pt;mso-position-horizontal-relative:page;z-index:-9216;mso-width-relative:page;mso-height-relative:page;" coordorigin="6392,315" coordsize="4682,290">
            <o:lock v:ext="edit"/>
            <v:group id="_x0000_s7469" o:spid="_x0000_s7469" o:spt="203" style="position:absolute;left:8626;top:316;height:288;width:108;" coordorigin="8626,316" coordsize="108,288">
              <o:lock v:ext="edit"/>
              <v:shape id="_x0000_s7470" o:spid="_x0000_s7470" style="position:absolute;left:8626;top:316;height:288;width:108;" fillcolor="#C6D9F1" filled="t" stroked="f" coordorigin="8626,316" coordsize="108,288" path="m8626,604l8734,604,8734,316,8626,316,8626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1" o:spid="_x0000_s7471" o:spt="203" style="position:absolute;left:6394;top:316;height:288;width:108;" coordorigin="6394,316" coordsize="108,288">
              <o:lock v:ext="edit"/>
              <v:shape id="_x0000_s7472" o:spid="_x0000_s7472" style="position:absolute;left:6394;top:316;height:288;width:108;" fillcolor="#C6D9F1" filled="t" stroked="f" coordorigin="6394,316" coordsize="108,288" path="m6394,604l6502,604,6502,316,6394,316,6394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3" o:spid="_x0000_s7473" o:spt="203" style="position:absolute;left:6502;top:316;height:288;width:2124;" coordorigin="6502,316" coordsize="2124,288">
              <o:lock v:ext="edit"/>
              <v:shape id="_x0000_s7474" o:spid="_x0000_s7474" style="position:absolute;left:6502;top:316;height:288;width:2124;" fillcolor="#C6D9F1" filled="t" stroked="f" coordorigin="6502,316" coordsize="2124,288" path="m6502,604l8626,604,8626,316,6502,316,6502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5" o:spid="_x0000_s7475" o:spt="203" style="position:absolute;left:8734;top:316;height:288;width:108;" coordorigin="8734,316" coordsize="108,288">
              <o:lock v:ext="edit"/>
              <v:shape id="_x0000_s7476" o:spid="_x0000_s7476" style="position:absolute;left:8734;top:316;height:288;width:108;" fillcolor="#C6D9F1" filled="t" stroked="f" coordorigin="8734,316" coordsize="108,288" path="m8734,604l8842,604,8842,316,8734,316,8734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7" o:spid="_x0000_s7477" o:spt="203" style="position:absolute;left:9850;top:316;height:288;width:108;" coordorigin="9850,316" coordsize="108,288">
              <o:lock v:ext="edit"/>
              <v:shape id="_x0000_s7478" o:spid="_x0000_s7478" style="position:absolute;left:9850;top:316;height:288;width:108;" fillcolor="#C6D9F1" filled="t" stroked="f" coordorigin="9850,316" coordsize="108,288" path="m9850,604l9958,604,9958,316,9850,316,9850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79" o:spid="_x0000_s7479" o:spt="203" style="position:absolute;left:8842;top:316;height:288;width:1008;" coordorigin="8842,316" coordsize="1008,288">
              <o:lock v:ext="edit"/>
              <v:shape id="_x0000_s7480" o:spid="_x0000_s7480" style="position:absolute;left:8842;top:316;height:288;width:1008;" fillcolor="#C6D9F1" filled="t" stroked="f" coordorigin="8842,316" coordsize="1008,288" path="m8842,604l9850,604,9850,316,8842,316,8842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1" o:spid="_x0000_s7481" o:spt="203" style="position:absolute;left:9958;top:316;height:288;width:108;" coordorigin="9958,316" coordsize="108,288">
              <o:lock v:ext="edit"/>
              <v:shape id="_x0000_s7482" o:spid="_x0000_s7482" style="position:absolute;left:9958;top:316;height:288;width:108;" fillcolor="#C6D9F1" filled="t" stroked="f" coordorigin="9958,316" coordsize="108,288" path="m9958,604l10066,604,10066,316,9958,316,9958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3" o:spid="_x0000_s7483" o:spt="203" style="position:absolute;left:10966;top:316;height:288;width:108;" coordorigin="10966,316" coordsize="108,288">
              <o:lock v:ext="edit"/>
              <v:shape id="_x0000_s7484" o:spid="_x0000_s7484" style="position:absolute;left:10966;top:316;height:288;width:108;" fillcolor="#C6D9F1" filled="t" stroked="f" coordorigin="10966,316" coordsize="108,288" path="m10966,604l11074,604,11074,316,10966,316,10966,60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85" o:spid="_x0000_s7485" o:spt="203" style="position:absolute;left:10066;top:316;height:288;width:900;" coordorigin="10066,316" coordsize="900,288">
              <o:lock v:ext="edit"/>
              <v:shape id="_x0000_s7486" o:spid="_x0000_s7486" style="position:absolute;left:10066;top:316;height:288;width:900;" fillcolor="#C6D9F1" filled="t" stroked="f" coordorigin="10066,316" coordsize="900,288" path="m10066,604l10966,604,10966,316,10066,316,10066,604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=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99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</w:t>
      </w:r>
    </w:p>
    <w:p>
      <w:pPr>
        <w:tabs>
          <w:tab w:val="left" w:pos="2740"/>
          <w:tab w:val="left" w:pos="3900"/>
        </w:tabs>
        <w:spacing w:before="78" w:after="0" w:line="240" w:lineRule="auto"/>
        <w:ind w:left="502" w:right="531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=</w:t>
      </w:r>
      <w:r>
        <w:rPr>
          <w:rFonts w:ascii="Arial" w:hAnsi="Arial" w:eastAsia="Arial" w:cs="Arial"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-5"/>
          <w:w w:val="99"/>
          <w:sz w:val="18"/>
          <w:szCs w:val="18"/>
        </w:rPr>
        <w:t>H</w:t>
      </w:r>
      <w:r>
        <w:rPr>
          <w:rFonts w:ascii="Arial" w:hAnsi="Arial" w:eastAsia="Arial" w:cs="Arial"/>
          <w:spacing w:val="-4"/>
          <w:w w:val="99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h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7" w:space="717"/>
            <w:col w:w="4886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9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C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LLE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R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                          </w:t>
      </w:r>
      <w:r>
        <w:rPr>
          <w:rFonts w:ascii="Arial" w:hAnsi="Arial" w:eastAsia="Arial" w:cs="Arial"/>
          <w:color w:val="2268AE"/>
          <w:spacing w:val="23"/>
          <w:w w:val="100"/>
          <w:sz w:val="24"/>
          <w:szCs w:val="24"/>
          <w:u w:val="single" w:color="2268AE"/>
        </w:rPr>
        <w:t xml:space="preserve"> 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3822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87" o:spid="_x0000_s7487" o:spt="203" style="position:absolute;left:0pt;margin-left:45.35pt;margin-top:12.1pt;height:0.1pt;width:241.4pt;mso-position-horizontal-relative:page;z-index:-9216;mso-width-relative:page;mso-height-relative:page;" coordorigin="907,242" coordsize="4829,2">
            <o:lock v:ext="edit"/>
            <v:shape id="_x0000_s7488" o:spid="_x0000_s7488" style="position:absolute;left:907;top:242;height:2;width:4829;" filled="f" stroked="t" coordorigin="907,242" coordsize="4829,0" path="m907,242l573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ve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v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ew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uppo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ET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bou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/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(VDD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NDRV,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ry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 It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487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489" o:spid="_x0000_s7489" o:spt="203" style="position:absolute;left:0pt;margin-left:45.35pt;margin-top:12.1pt;height:0.1pt;width:242.15pt;mso-position-horizontal-relative:page;z-index:-9216;mso-width-relative:page;mso-height-relative:page;" coordorigin="907,242" coordsize="4843,2">
            <o:lock v:ext="edit"/>
            <v:shape id="_x0000_s7490" o:spid="_x0000_s7490" style="position:absolute;left:907;top:242;height:2;width:4843;" filled="f" stroked="t" coordorigin="907,242" coordsize="4843,0" path="m907,242l5750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ab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 xml:space="preserve"> P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W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2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F</w:t>
      </w:r>
      <w:r>
        <w:rPr>
          <w:rFonts w:ascii="Arial" w:hAnsi="Arial" w:eastAsia="Arial" w:cs="Arial"/>
          <w:b/>
          <w:bCs/>
          <w:i/>
          <w:color w:val="2268AE"/>
          <w:spacing w:val="-2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equency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 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se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’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</w:p>
    <w:p>
      <w:pPr>
        <w:spacing w:before="3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Tab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S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ch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b/>
          <w:bCs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equen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</w:p>
    <w:p>
      <w:pPr>
        <w:tabs>
          <w:tab w:val="left" w:pos="2820"/>
        </w:tabs>
        <w:spacing w:before="64" w:after="0" w:line="240" w:lineRule="auto"/>
        <w:ind w:left="312" w:right="234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491" o:spid="_x0000_s7491" o:spt="203" style="position:absolute;left:0pt;margin-left:45.25pt;margin-top:16.5pt;height:14.5pt;width:239.5pt;mso-position-horizontal-relative:page;z-index:-9216;mso-width-relative:page;mso-height-relative:page;" coordorigin="906,330" coordsize="4790,290">
            <o:lock v:ext="edit"/>
            <v:group id="_x0000_s7492" o:spid="_x0000_s7492" o:spt="203" style="position:absolute;left:3228;top:331;height:288;width:108;" coordorigin="3228,331" coordsize="108,288">
              <o:lock v:ext="edit"/>
              <v:shape id="_x0000_s7493" o:spid="_x0000_s7493" style="position:absolute;left:3228;top:331;height:288;width:108;" fillcolor="#C6D9F1" filled="t" stroked="f" coordorigin="3228,331" coordsize="108,288" path="m3228,619l3336,619,3336,331,3228,331,3228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4" o:spid="_x0000_s7494" o:spt="203" style="position:absolute;left:907;top:331;height:288;width:108;" coordorigin="907,331" coordsize="108,288">
              <o:lock v:ext="edit"/>
              <v:shape id="_x0000_s7495" o:spid="_x0000_s7495" style="position:absolute;left:907;top:331;height:288;width:108;" fillcolor="#C6D9F1" filled="t" stroked="f" coordorigin="907,331" coordsize="108,288" path="m907,619l1015,619,1015,331,907,331,907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6" o:spid="_x0000_s7496" o:spt="203" style="position:absolute;left:1015;top:331;height:288;width:2213;" coordorigin="1015,331" coordsize="2213,288">
              <o:lock v:ext="edit"/>
              <v:shape id="_x0000_s7497" o:spid="_x0000_s7497" style="position:absolute;left:1015;top:331;height:288;width:2213;" fillcolor="#C6D9F1" filled="t" stroked="f" coordorigin="1015,331" coordsize="2213,288" path="m1015,619l3228,619,3228,331,1015,331,1015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498" o:spid="_x0000_s7498" o:spt="203" style="position:absolute;left:3336;top:331;height:288;width:108;" coordorigin="3336,331" coordsize="108,288">
              <o:lock v:ext="edit"/>
              <v:shape id="_x0000_s7499" o:spid="_x0000_s7499" style="position:absolute;left:3336;top:331;height:288;width:108;" fillcolor="#C6D9F1" filled="t" stroked="f" coordorigin="3336,331" coordsize="108,288" path="m3336,619l3444,619,3444,331,3336,331,3336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0" o:spid="_x0000_s7500" o:spt="203" style="position:absolute;left:5587;top:331;height:288;width:108;" coordorigin="5587,331" coordsize="108,288">
              <o:lock v:ext="edit"/>
              <v:shape id="_x0000_s7501" o:spid="_x0000_s7501" style="position:absolute;left:5587;top:331;height:288;width:108;" fillcolor="#C6D9F1" filled="t" stroked="f" coordorigin="5587,331" coordsize="108,288" path="m5587,619l5695,619,5695,331,5587,331,5587,6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2" o:spid="_x0000_s7502" o:spt="203" style="position:absolute;left:3444;top:331;height:288;width:2143;" coordorigin="3444,331" coordsize="2143,288">
              <o:lock v:ext="edit"/>
              <v:shape id="_x0000_s7503" o:spid="_x0000_s7503" style="position:absolute;left:3444;top:331;height:288;width:2143;" fillcolor="#C6D9F1" filled="t" stroked="f" coordorigin="3444,331" coordsize="2143,288" path="m3444,619l5587,619,5587,331,3444,331,3444,619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equ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SEL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Ω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1%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)</w:t>
      </w:r>
    </w:p>
    <w:p>
      <w:pPr>
        <w:spacing w:before="9" w:after="0" w:line="110" w:lineRule="exact"/>
        <w:jc w:val="left"/>
        <w:rPr>
          <w:sz w:val="11"/>
          <w:szCs w:val="11"/>
        </w:rPr>
      </w:pPr>
    </w:p>
    <w:p>
      <w:pPr>
        <w:tabs>
          <w:tab w:val="left" w:pos="3500"/>
        </w:tabs>
        <w:spacing w:before="0" w:after="0" w:line="240" w:lineRule="auto"/>
        <w:ind w:left="1020" w:right="929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10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178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500"/>
        </w:tabs>
        <w:spacing w:before="81" w:after="0" w:line="240" w:lineRule="auto"/>
        <w:ind w:left="1020" w:right="929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7504" o:spid="_x0000_s7504" o:spt="203" style="position:absolute;left:0pt;margin-left:45.25pt;margin-top:15.4pt;height:14.4pt;width:239.5pt;mso-position-horizontal-relative:page;z-index:-9216;mso-width-relative:page;mso-height-relative:page;" coordorigin="906,309" coordsize="4790,288">
            <o:lock v:ext="edit"/>
            <v:group id="_x0000_s7505" o:spid="_x0000_s7505" o:spt="203" style="position:absolute;left:3228;top:310;height:286;width:108;" coordorigin="3228,310" coordsize="108,286">
              <o:lock v:ext="edit"/>
              <v:shape id="_x0000_s7506" o:spid="_x0000_s7506" style="position:absolute;left:3228;top:310;height:286;width:108;" fillcolor="#C6D9F1" filled="t" stroked="f" coordorigin="3228,310" coordsize="108,286" path="m3228,595l3336,595,3336,310,3228,310,3228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7" o:spid="_x0000_s7507" o:spt="203" style="position:absolute;left:907;top:310;height:286;width:108;" coordorigin="907,310" coordsize="108,286">
              <o:lock v:ext="edit"/>
              <v:shape id="_x0000_s7508" o:spid="_x0000_s7508" style="position:absolute;left:907;top:310;height:286;width:108;" fillcolor="#C6D9F1" filled="t" stroked="f" coordorigin="907,310" coordsize="108,286" path="m907,595l1015,595,1015,310,907,310,90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09" o:spid="_x0000_s7509" o:spt="203" style="position:absolute;left:1015;top:310;height:286;width:2213;" coordorigin="1015,310" coordsize="2213,286">
              <o:lock v:ext="edit"/>
              <v:shape id="_x0000_s7510" o:spid="_x0000_s7510" style="position:absolute;left:1015;top:310;height:286;width:2213;" fillcolor="#C6D9F1" filled="t" stroked="f" coordorigin="1015,310" coordsize="2213,286" path="m1015,595l3228,595,3228,310,1015,310,1015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1" o:spid="_x0000_s7511" o:spt="203" style="position:absolute;left:3336;top:310;height:286;width:108;" coordorigin="3336,310" coordsize="108,286">
              <o:lock v:ext="edit"/>
              <v:shape id="_x0000_s7512" o:spid="_x0000_s7512" style="position:absolute;left:3336;top:310;height:286;width:108;" fillcolor="#C6D9F1" filled="t" stroked="f" coordorigin="3336,310" coordsize="108,286" path="m3336,595l3444,595,3444,310,3336,310,3336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3" o:spid="_x0000_s7513" o:spt="203" style="position:absolute;left:5587;top:310;height:286;width:108;" coordorigin="5587,310" coordsize="108,286">
              <o:lock v:ext="edit"/>
              <v:shape id="_x0000_s7514" o:spid="_x0000_s7514" style="position:absolute;left:5587;top:310;height:286;width:108;" fillcolor="#C6D9F1" filled="t" stroked="f" coordorigin="5587,310" coordsize="108,286" path="m5587,595l5695,595,5695,310,5587,310,5587,5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15" o:spid="_x0000_s7515" o:spt="203" style="position:absolute;left:3444;top:310;height:286;width:2143;" coordorigin="3444,310" coordsize="2143,286">
              <o:lock v:ext="edit"/>
              <v:shape id="_x0000_s7516" o:spid="_x0000_s7516" style="position:absolute;left:3444;top:310;height:286;width:2143;" fillcolor="#C6D9F1" filled="t" stroked="f" coordorigin="3444,310" coordsize="2143,286" path="m3444,595l5587,595,5587,310,3444,310,3444,5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22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100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480"/>
        </w:tabs>
        <w:spacing w:before="81" w:after="0" w:line="240" w:lineRule="auto"/>
        <w:ind w:left="1020" w:right="90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35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53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6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tabs>
          <w:tab w:val="left" w:pos="3480"/>
        </w:tabs>
        <w:spacing w:before="78" w:after="0" w:line="240" w:lineRule="auto"/>
        <w:ind w:left="1020" w:right="902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50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z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ab/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36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Ω</w:t>
      </w: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t-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/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ense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 xml:space="preserve"> 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DC/DC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3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 a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sho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170" w:lineRule="exact"/>
        <w:jc w:val="left"/>
        <w:rPr>
          <w:sz w:val="17"/>
          <w:szCs w:val="17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170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z w:val="22"/>
          <w:szCs w:val="22"/>
          <w:u w:val="thick" w:color="2268AE"/>
        </w:rPr>
        <w:t>Low</w:t>
      </w:r>
      <w:r>
        <w:rPr>
          <w:rFonts w:ascii="Arial" w:hAnsi="Arial" w:eastAsia="Arial" w:cs="Arial"/>
          <w:b/>
          <w:bCs/>
          <w:i/>
          <w:color w:val="2268AE"/>
          <w:spacing w:val="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Load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u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t 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on                          </w:t>
      </w:r>
      <w:r>
        <w:rPr>
          <w:rFonts w:ascii="Arial" w:hAnsi="Arial" w:eastAsia="Arial" w:cs="Arial"/>
          <w:b/>
          <w:bCs/>
          <w:i/>
          <w:color w:val="2268AE"/>
          <w:spacing w:val="-5"/>
          <w:sz w:val="22"/>
          <w:szCs w:val="22"/>
          <w:u w:val="thick" w:color="2268AE"/>
        </w:rPr>
        <w:t xml:space="preserve"> 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left="207" w:right="-50"/>
        <w:jc w:val="both"/>
        <w:rPr>
          <w:rFonts w:ascii="Arial" w:hAnsi="Arial" w:eastAsia="Arial" w:cs="Arial"/>
          <w:sz w:val="18"/>
          <w:szCs w:val="18"/>
        </w:rPr>
      </w:pPr>
      <w:r>
        <w:pict>
          <v:group id="_x0000_s7517" o:spid="_x0000_s7517" o:spt="203" style="position:absolute;left:0pt;margin-left:51.1pt;margin-top:41.7pt;height:0.1pt;width:510pt;mso-position-horizontal-relative:page;z-index:-9216;mso-width-relative:page;mso-height-relative:page;" coordorigin="1022,834" coordsize="10200,2">
            <o:lock v:ext="edit"/>
            <v:shape id="_x0000_s7518" o:spid="_x0000_s7518" style="position:absolute;left:1022;top:834;height:2;width:10200;" filled="f" stroked="t" coordorigin="1022,834" coordsize="10200,0" path="m1022,834l11222,834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try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 a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nuo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(DC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bookmarkStart w:id="0" w:name="_GoBack"/>
      <w:bookmarkEnd w:id="0"/>
    </w:p>
    <w:p>
      <w:pPr>
        <w:spacing w:before="3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tabs>
          <w:tab w:val="left" w:pos="4640"/>
        </w:tabs>
        <w:spacing w:before="0" w:after="0" w:line="240" w:lineRule="auto"/>
        <w:ind w:right="-20"/>
        <w:jc w:val="left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C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m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pensa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-2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and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Fe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dback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ab/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eed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B)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4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y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4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4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pull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r,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addi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12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 xml:space="preserve">t </w:t>
      </w:r>
      <w:r>
        <w:rPr>
          <w:rFonts w:ascii="Arial" w:hAnsi="Arial" w:eastAsia="Arial" w:cs="Arial"/>
          <w:spacing w:val="-1"/>
          <w:w w:val="99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99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99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 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</w:p>
    <w:p>
      <w:pPr>
        <w:spacing w:before="1" w:after="0" w:line="208" w:lineRule="exact"/>
        <w:ind w:right="19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rk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22"/>
          <w:szCs w:val="22"/>
        </w:rPr>
      </w:pPr>
      <w:r>
        <w:pict>
          <v:group id="_x0000_s7519" o:spid="_x0000_s7519" o:spt="203" style="position:absolute;left:0pt;margin-left:324pt;margin-top:12.1pt;height:0.1pt;width:227.25pt;mso-position-horizontal-relative:page;z-index:-9216;mso-width-relative:page;mso-height-relative:page;" coordorigin="6480,242" coordsize="4546,2">
            <o:lock v:ext="edit"/>
            <v:shape id="_x0000_s7520" o:spid="_x0000_s7520" style="position:absolute;left:6480;top:242;height:2;width:4546;" filled="f" stroked="t" coordorigin="6480,242" coordsize="4546,0" path="m6480,242l11026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-1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ft-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S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</w:t>
      </w:r>
    </w:p>
    <w:p>
      <w:pPr>
        <w:spacing w:before="5" w:after="0" w:line="120" w:lineRule="exact"/>
        <w:jc w:val="left"/>
        <w:rPr>
          <w:sz w:val="12"/>
          <w:szCs w:val="12"/>
        </w:rPr>
      </w:pPr>
    </w:p>
    <w:p>
      <w:pPr>
        <w:spacing w:before="0" w:after="0" w:line="206" w:lineRule="exact"/>
        <w:ind w:right="47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</w:p>
    <w:p>
      <w:pPr>
        <w:spacing w:before="0" w:after="0" w:line="206" w:lineRule="exact"/>
        <w:ind w:right="385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In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“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”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before="0" w:after="0" w:line="205" w:lineRule="exact"/>
        <w:ind w:left="1610" w:right="1716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12"/>
          <w:szCs w:val="12"/>
        </w:rPr>
        <w:t>_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M</w:t>
      </w:r>
      <w:r>
        <w:rPr>
          <w:rFonts w:ascii="Arial" w:hAnsi="Arial" w:eastAsia="Arial" w:cs="Arial"/>
          <w:spacing w:val="2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X</w:t>
      </w:r>
      <w:r>
        <w:rPr>
          <w:rFonts w:ascii="Arial" w:hAnsi="Arial" w:eastAsia="Arial" w:cs="Arial"/>
          <w:spacing w:val="10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≈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12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99"/>
          <w:position w:val="0"/>
          <w:sz w:val="18"/>
          <w:szCs w:val="18"/>
        </w:rPr>
        <w:t>-1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20" w:lineRule="exact"/>
        <w:jc w:val="left"/>
        <w:rPr>
          <w:sz w:val="22"/>
          <w:szCs w:val="22"/>
        </w:rPr>
      </w:pPr>
    </w:p>
    <w:p>
      <w:pPr>
        <w:spacing w:before="0" w:after="0" w:line="478" w:lineRule="auto"/>
        <w:ind w:left="1814" w:right="1887" w:hanging="1814"/>
        <w:jc w:val="left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: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K</w:t>
      </w:r>
      <w:r>
        <w:rPr>
          <w:rFonts w:ascii="Arial" w:hAnsi="Arial" w:eastAsia="Arial" w:cs="Arial"/>
          <w:spacing w:val="14"/>
          <w:w w:val="100"/>
          <w:position w:val="0"/>
          <w:sz w:val="12"/>
          <w:szCs w:val="12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= 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/R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CS</w:t>
      </w:r>
    </w:p>
    <w:p>
      <w:pPr>
        <w:spacing w:before="8" w:after="0" w:line="240" w:lineRule="auto"/>
        <w:ind w:right="480" w:firstLine="5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cu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rr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w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th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idi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t.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V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th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ty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%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CSS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~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39" w:lineRule="auto"/>
        <w:ind w:right="499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ig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rt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position w:val="1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(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5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gi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ve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n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ap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-9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(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C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SS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)</w:t>
      </w:r>
      <w:r>
        <w:rPr>
          <w:rFonts w:ascii="Arial" w:hAnsi="Arial" w:eastAsia="Arial" w:cs="Arial"/>
          <w:spacing w:val="-4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de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f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e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:</w:t>
      </w:r>
    </w:p>
    <w:p>
      <w:pPr>
        <w:spacing w:before="10" w:after="0" w:line="240" w:lineRule="exact"/>
        <w:jc w:val="left"/>
        <w:rPr>
          <w:sz w:val="24"/>
          <w:szCs w:val="24"/>
        </w:rPr>
      </w:pPr>
    </w:p>
    <w:p>
      <w:pPr>
        <w:spacing w:before="0" w:after="0" w:line="371" w:lineRule="exact"/>
        <w:ind w:left="1724" w:right="1879"/>
        <w:jc w:val="center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group id="_x0000_s7521" o:spid="_x0000_s7521" o:spt="203" style="position:absolute;left:0pt;margin-left:435.95pt;margin-top:13.75pt;height:0.1pt;width:31.75pt;mso-position-horizontal-relative:page;z-index:-9216;mso-width-relative:page;mso-height-relative:page;" coordorigin="8719,276" coordsize="636,2">
            <o:lock v:ext="edit"/>
            <v:shape id="_x0000_s7522" o:spid="_x0000_s7522" style="position:absolute;left:8719;top:276;height:2;width:636;" filled="f" stroked="t" coordorigin="8719,276" coordsize="636,0" path="m8719,276l9355,276e">
              <v:path arrowok="t"/>
              <v:fill on="f" focussize="0,0"/>
              <v:stroke weight="0.495354330708661pt" color="#000000"/>
              <v:imagedata o:title=""/>
              <o:lock v:ext="edit"/>
            </v:shape>
          </v:group>
        </w:pict>
      </w:r>
      <w:r>
        <w:rPr>
          <w:rFonts w:ascii="Times New Roman" w:hAnsi="Times New Roman" w:eastAsia="Times New Roman" w:cs="Times New Roman"/>
          <w:i/>
          <w:spacing w:val="1"/>
          <w:w w:val="100"/>
          <w:position w:val="-3"/>
          <w:sz w:val="20"/>
          <w:szCs w:val="20"/>
        </w:rPr>
        <w:t>Ts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-3"/>
          <w:sz w:val="20"/>
          <w:szCs w:val="20"/>
        </w:rPr>
        <w:t>s</w:t>
      </w:r>
      <w:r>
        <w:rPr>
          <w:rFonts w:ascii="Times New Roman" w:hAnsi="Times New Roman" w:eastAsia="Times New Roman" w:cs="Times New Roman"/>
          <w:i/>
          <w:spacing w:val="-8"/>
          <w:w w:val="100"/>
          <w:position w:val="-3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4"/>
          <w:position w:val="-3"/>
          <w:sz w:val="20"/>
          <w:szCs w:val="20"/>
        </w:rPr>
        <w:t>=</w:t>
      </w:r>
      <w:r>
        <w:rPr>
          <w:rFonts w:ascii="Arial" w:hAnsi="Arial" w:eastAsia="Arial" w:cs="Arial"/>
          <w:spacing w:val="-14"/>
          <w:w w:val="94"/>
          <w:position w:val="-3"/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pacing w:val="1"/>
          <w:w w:val="100"/>
          <w:position w:val="11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0"/>
          <w:w w:val="100"/>
          <w:position w:val="11"/>
          <w:sz w:val="20"/>
          <w:szCs w:val="20"/>
        </w:rPr>
        <w:t>.</w:t>
      </w:r>
      <w:r>
        <w:rPr>
          <w:rFonts w:ascii="Times New Roman" w:hAnsi="Times New Roman" w:eastAsia="Times New Roman" w:cs="Times New Roman"/>
          <w:spacing w:val="-4"/>
          <w:w w:val="100"/>
          <w:position w:val="11"/>
          <w:sz w:val="20"/>
          <w:szCs w:val="20"/>
        </w:rPr>
        <w:t>5</w:t>
      </w:r>
      <w:r>
        <w:rPr>
          <w:rFonts w:ascii="Times New Roman" w:hAnsi="Times New Roman" w:eastAsia="Times New Roman" w:cs="Times New Roman"/>
          <w:i/>
          <w:spacing w:val="1"/>
          <w:w w:val="100"/>
          <w:position w:val="11"/>
          <w:sz w:val="20"/>
          <w:szCs w:val="20"/>
        </w:rPr>
        <w:t>C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11"/>
          <w:sz w:val="14"/>
          <w:szCs w:val="14"/>
        </w:rPr>
        <w:t>C</w:t>
      </w:r>
      <w:r>
        <w:rPr>
          <w:rFonts w:ascii="Times New Roman" w:hAnsi="Times New Roman" w:eastAsia="Times New Roman" w:cs="Times New Roman"/>
          <w:i/>
          <w:spacing w:val="2"/>
          <w:w w:val="100"/>
          <w:position w:val="11"/>
          <w:sz w:val="14"/>
          <w:szCs w:val="14"/>
        </w:rPr>
        <w:t>S</w:t>
      </w:r>
      <w:r>
        <w:rPr>
          <w:rFonts w:ascii="Times New Roman" w:hAnsi="Times New Roman" w:eastAsia="Times New Roman" w:cs="Times New Roman"/>
          <w:i/>
          <w:spacing w:val="0"/>
          <w:w w:val="100"/>
          <w:position w:val="11"/>
          <w:sz w:val="14"/>
          <w:szCs w:val="14"/>
        </w:rPr>
        <w:t>S</w:t>
      </w:r>
    </w:p>
    <w:p>
      <w:pPr>
        <w:spacing w:before="0" w:after="0" w:line="199" w:lineRule="exact"/>
        <w:ind w:left="2277" w:right="1962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pacing w:val="1"/>
          <w:sz w:val="20"/>
          <w:szCs w:val="20"/>
        </w:rPr>
        <w:t>1</w:t>
      </w:r>
      <w:r>
        <w:rPr>
          <w:rFonts w:ascii="Times New Roman" w:hAnsi="Times New Roman" w:eastAsia="Times New Roman" w:cs="Times New Roman"/>
          <w:spacing w:val="10"/>
          <w:sz w:val="20"/>
          <w:szCs w:val="20"/>
        </w:rPr>
        <w:t>0</w:t>
      </w:r>
      <w:r>
        <w:rPr>
          <w:rFonts w:ascii="Arial" w:hAnsi="Arial" w:eastAsia="Arial" w:cs="Arial"/>
          <w:spacing w:val="-3"/>
          <w:w w:val="95"/>
          <w:sz w:val="21"/>
          <w:szCs w:val="21"/>
        </w:rPr>
        <w:t>µ</w:t>
      </w:r>
      <w:r>
        <w:rPr>
          <w:rFonts w:ascii="Times New Roman" w:hAnsi="Times New Roman" w:eastAsia="Times New Roman" w:cs="Times New Roman"/>
          <w:spacing w:val="0"/>
          <w:w w:val="100"/>
          <w:sz w:val="20"/>
          <w:szCs w:val="20"/>
        </w:rPr>
        <w:t>A</w:t>
      </w:r>
    </w:p>
    <w:p>
      <w:pPr>
        <w:spacing w:before="1" w:after="0" w:line="260" w:lineRule="exact"/>
        <w:jc w:val="left"/>
        <w:rPr>
          <w:sz w:val="26"/>
          <w:szCs w:val="26"/>
        </w:rPr>
      </w:pPr>
    </w:p>
    <w:p>
      <w:pPr>
        <w:spacing w:before="0" w:after="0" w:line="206" w:lineRule="exact"/>
        <w:ind w:right="204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~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5063" w:space="717"/>
            <w:col w:w="480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165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-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C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VE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R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OGI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 xml:space="preserve">    </w:t>
      </w:r>
      <w:r>
        <w:rPr>
          <w:rFonts w:ascii="Arial" w:hAnsi="Arial" w:eastAsia="Arial" w:cs="Arial"/>
          <w:color w:val="2268AE"/>
          <w:spacing w:val="-8"/>
          <w:w w:val="100"/>
          <w:sz w:val="24"/>
          <w:szCs w:val="24"/>
          <w:u w:val="single" w:color="2268AE"/>
        </w:rPr>
        <w:t xml:space="preserve"> 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2733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7523" o:spid="_x0000_s7523" o:spt="203" style="position:absolute;left:0pt;margin-left:45.35pt;margin-top:12.1pt;height:0.1pt;width:231.7pt;mso-position-horizontal-relative:page;z-index:-9216;mso-width-relative:page;mso-height-relative:page;" coordorigin="907,242" coordsize="4634,2">
            <o:lock v:ext="edit"/>
            <v:shape id="_x0000_s7524" o:spid="_x0000_s7524" style="position:absolute;left:907;top:242;height:2;width:4634;" filled="f" stroked="t" coordorigin="907,242" coordsize="4634,0" path="m907,242l5542,242e">
              <v:path arrowok="t"/>
              <v:fill on="f" focussize="0,0"/>
              <v:stroke weight="1.3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so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ed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Top</w:t>
      </w:r>
      <w:r>
        <w:rPr>
          <w:rFonts w:ascii="Arial" w:hAnsi="Arial" w:eastAsia="Arial" w:cs="Arial"/>
          <w:b/>
          <w:bCs/>
          <w:i/>
          <w:color w:val="2268AE"/>
          <w:spacing w:val="-3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0"/>
          <w:w w:val="100"/>
          <w:sz w:val="22"/>
          <w:szCs w:val="22"/>
        </w:rPr>
        <w:t>es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olle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&lt;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V.</w:t>
      </w: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chin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g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desi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ign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 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m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  A  </w:t>
      </w:r>
      <w:r>
        <w:rPr>
          <w:rFonts w:ascii="Arial" w:hAnsi="Arial" w:eastAsia="Arial" w:cs="Arial"/>
          <w:spacing w:val="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pic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 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160"/>
        <w:jc w:val="both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>N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on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-I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so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a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t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ed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 xml:space="preserve"> 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Top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o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l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>og</w:t>
      </w:r>
      <w:r>
        <w:rPr>
          <w:rFonts w:ascii="Arial" w:hAnsi="Arial" w:eastAsia="Arial" w:cs="Arial"/>
          <w:b/>
          <w:bCs/>
          <w:i/>
          <w:color w:val="2268AE"/>
          <w:spacing w:val="1"/>
          <w:sz w:val="22"/>
          <w:szCs w:val="22"/>
          <w:u w:val="thick" w:color="2268AE"/>
        </w:rPr>
        <w:t>i</w:t>
      </w:r>
      <w:r>
        <w:rPr>
          <w:rFonts w:ascii="Arial" w:hAnsi="Arial" w:eastAsia="Arial" w:cs="Arial"/>
          <w:b/>
          <w:bCs/>
          <w:i/>
          <w:color w:val="2268AE"/>
          <w:spacing w:val="-3"/>
          <w:sz w:val="22"/>
          <w:szCs w:val="22"/>
          <w:u w:val="thick" w:color="2268AE"/>
        </w:rPr>
        <w:t>e</w:t>
      </w:r>
      <w:r>
        <w:rPr>
          <w:rFonts w:ascii="Arial" w:hAnsi="Arial" w:eastAsia="Arial" w:cs="Arial"/>
          <w:b/>
          <w:bCs/>
          <w:i/>
          <w:color w:val="2268AE"/>
          <w:spacing w:val="0"/>
          <w:sz w:val="22"/>
          <w:szCs w:val="22"/>
          <w:u w:val="thick" w:color="2268AE"/>
        </w:rPr>
        <w:t xml:space="preserve">s                                 </w:t>
      </w:r>
      <w:r>
        <w:rPr>
          <w:rFonts w:ascii="Arial" w:hAnsi="Arial" w:eastAsia="Arial" w:cs="Arial"/>
          <w:b/>
          <w:bCs/>
          <w:i/>
          <w:color w:val="2268AE"/>
          <w:spacing w:val="-1"/>
          <w:sz w:val="22"/>
          <w:szCs w:val="22"/>
          <w:u w:val="thick" w:color="2268AE"/>
        </w:rPr>
        <w:t xml:space="preserve"> </w:t>
      </w:r>
    </w:p>
    <w:p>
      <w:pPr>
        <w:spacing w:before="1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right="12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.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s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app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 tr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r.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after="0" w:line="240" w:lineRule="auto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00" w:left="700" w:header="216" w:footer="901" w:gutter="0"/>
          <w:cols w:equalWidth="0" w:num="2">
            <w:col w:w="5062" w:space="718"/>
            <w:col w:w="4860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tabs>
          <w:tab w:val="left" w:pos="1040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APPL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IO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N </w:t>
      </w:r>
      <w:r>
        <w:rPr>
          <w:rFonts w:ascii="Arial" w:hAnsi="Arial" w:eastAsia="Arial" w:cs="Arial"/>
          <w:color w:val="2268AE"/>
          <w:spacing w:val="-47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RCU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2"/>
          <w:w w:val="99"/>
          <w:sz w:val="24"/>
          <w:szCs w:val="24"/>
          <w:u w:val="single" w:color="2268AE"/>
        </w:rPr>
        <w:t>T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0" w:after="0" w:line="206" w:lineRule="exact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Hi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gh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-Effi</w:t>
      </w:r>
      <w:r>
        <w:rPr>
          <w:rFonts w:ascii="Arial" w:hAnsi="Arial" w:eastAsia="Arial" w:cs="Arial"/>
          <w:b/>
          <w:bCs/>
          <w:spacing w:val="-1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en</w:t>
      </w:r>
      <w:r>
        <w:rPr>
          <w:rFonts w:ascii="Arial" w:hAnsi="Arial" w:eastAsia="Arial" w:cs="Arial"/>
          <w:b/>
          <w:bCs/>
          <w:spacing w:val="3"/>
          <w:w w:val="99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-7"/>
          <w:w w:val="99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nch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onou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bac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k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34" w:after="0" w:line="206" w:lineRule="exact"/>
        <w:ind w:left="207" w:right="127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7525" o:spid="_x0000_s7525" o:spt="203" style="position:absolute;left:0pt;margin-left:54.4pt;margin-top:-222.5pt;height:211.45pt;width:493.8pt;mso-position-horizontal-relative:page;z-index:-9216;mso-width-relative:page;mso-height-relative:page;" coordorigin="1089,-4450" coordsize="9877,4230">
            <o:lock v:ext="edit"/>
            <v:group id="_x0000_s7526" o:spid="_x0000_s7526" o:spt="203" style="position:absolute;left:4092;top:-3063;height:341;width:456;" coordorigin="4092,-3063" coordsize="456,341">
              <o:lock v:ext="edit"/>
              <v:shape id="_x0000_s7527" o:spid="_x0000_s7527" style="position:absolute;left:4092;top:-3063;height:341;width:456;" filled="f" stroked="t" coordorigin="4092,-3063" coordsize="456,341" path="m4092,-2722l4548,-2722,4548,-3063,4092,-3063,4092,-272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28" o:spid="_x0000_s7528" o:spt="75" type="#_x0000_t75" style="position:absolute;left:4174;top:-2984;height:230;width:230;" filled="f" coordsize="21600,21600">
                <v:path/>
                <v:fill on="f" focussize="0,0"/>
                <v:stroke/>
                <v:imagedata r:id="rId562" o:title=""/>
                <o:lock v:ext="edit" aspectratio="t"/>
              </v:shape>
            </v:group>
            <v:group id="_x0000_s7529" o:spid="_x0000_s7529" o:spt="203" style="position:absolute;left:4289;top:-2540;height:30;width:58;" coordorigin="4289,-2540" coordsize="58,30">
              <o:lock v:ext="edit"/>
              <v:shape id="_x0000_s7530" o:spid="_x0000_s7530" style="position:absolute;left:4289;top:-2540;height:30;width:58;" fillcolor="#000000" filled="t" stroked="f" coordorigin="4289,-2540" coordsize="58,30" path="m4289,-2510l4346,-2510,4346,-2540,4289,-2540,4289,-25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1" o:spid="_x0000_s7531" o:spt="203" style="position:absolute;left:4277;top:-2555;height:16;width:84;" coordorigin="4277,-2555" coordsize="84,16">
              <o:lock v:ext="edit"/>
              <v:shape id="_x0000_s7532" o:spid="_x0000_s7532" style="position:absolute;left:4277;top:-2555;height:16;width:84;" fillcolor="#000000" filled="t" stroked="f" coordorigin="4277,-2555" coordsize="84,16" path="m4277,-2539l4361,-2539,4361,-2555,4277,-2555,4277,-25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3" o:spid="_x0000_s7533" o:spt="203" style="position:absolute;left:4318;top:-2708;height:161;width:2;" coordorigin="4318,-2708" coordsize="2,161">
              <o:lock v:ext="edit"/>
              <v:shape id="_x0000_s7534" o:spid="_x0000_s7534" style="position:absolute;left:4318;top:-2708;height:161;width:2;" filled="f" stroked="t" coordorigin="4318,-2708" coordsize="0,161" path="m4318,-2708l4318,-25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35" o:spid="_x0000_s7535" o:spt="203" style="position:absolute;left:4399;top:-2861;height:1934;width:1709;" coordorigin="4399,-2861" coordsize="1709,1934">
              <o:lock v:ext="edit"/>
              <v:shape id="_x0000_s7536" o:spid="_x0000_s7536" style="position:absolute;left:4399;top:-2861;height:1934;width:1709;" fillcolor="#FFFF98" filled="t" stroked="f" coordorigin="4399,-2861" coordsize="1709,1934" path="m4399,-927l6108,-927,6108,-2861,4399,-2861,4399,-9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537" o:spid="_x0000_s7537" o:spt="203" style="position:absolute;left:4399;top:-2861;height:1934;width:1709;" coordorigin="4399,-2861" coordsize="1709,1934">
              <o:lock v:ext="edit"/>
              <v:shape id="_x0000_s7538" o:spid="_x0000_s7538" style="position:absolute;left:4399;top:-2861;height:1934;width:1709;" filled="f" stroked="t" coordorigin="4399,-2861" coordsize="1709,1934" path="m4399,-927l6108,-927,6108,-2861,4399,-2861,4399,-92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39" o:spid="_x0000_s7539" o:spt="203" style="position:absolute;left:6108;top:-1023;height:2;width:190;" coordorigin="6108,-1023" coordsize="190,2">
              <o:lock v:ext="edit"/>
              <v:shape id="_x0000_s7540" o:spid="_x0000_s7540" style="position:absolute;left:6108;top:-1023;height:2;width:190;" filled="f" stroked="t" coordorigin="6108,-1023" coordsize="190,0" path="m6108,-1023l6298,-102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1" o:spid="_x0000_s7541" o:spt="203" style="position:absolute;left:6108;top:-1215;height:2;width:190;" coordorigin="6108,-1215" coordsize="190,2">
              <o:lock v:ext="edit"/>
              <v:shape id="_x0000_s7542" o:spid="_x0000_s7542" style="position:absolute;left:6108;top:-1215;height:2;width:190;" filled="f" stroked="t" coordorigin="6108,-1215" coordsize="190,0" path="m6108,-1215l6298,-121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3" o:spid="_x0000_s7543" o:spt="203" style="position:absolute;left:6108;top:-1404;height:2;width:835;" coordorigin="6108,-1404" coordsize="835,2">
              <o:lock v:ext="edit"/>
              <v:shape id="_x0000_s7544" o:spid="_x0000_s7544" style="position:absolute;left:6108;top:-1404;height:2;width:835;" filled="f" stroked="t" coordorigin="6108,-1404" coordsize="835,0" path="m6108,-1404l6943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5" o:spid="_x0000_s7545" o:spt="203" style="position:absolute;left:6108;top:-1594;height:2;width:190;" coordorigin="6108,-1594" coordsize="190,2">
              <o:lock v:ext="edit"/>
              <v:shape id="_x0000_s7546" o:spid="_x0000_s7546" style="position:absolute;left:6108;top:-1594;height:2;width:190;" filled="f" stroked="t" coordorigin="6108,-1594" coordsize="190,0" path="m6108,-1594l6298,-159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7" o:spid="_x0000_s7547" o:spt="203" style="position:absolute;left:6108;top:-1786;height:2;width:221;" coordorigin="6108,-1786" coordsize="221,2">
              <o:lock v:ext="edit"/>
              <v:shape id="_x0000_s7548" o:spid="_x0000_s7548" style="position:absolute;left:6108;top:-1786;height:2;width:221;" filled="f" stroked="t" coordorigin="6108,-1786" coordsize="221,0" path="m6108,-1786l6329,-178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49" o:spid="_x0000_s7549" o:spt="203" style="position:absolute;left:6108;top:-1976;height:2;width:1637;" coordorigin="6108,-1976" coordsize="1637,2">
              <o:lock v:ext="edit"/>
              <v:shape id="_x0000_s7550" o:spid="_x0000_s7550" style="position:absolute;left:6108;top:-1976;height:2;width:1637;" filled="f" stroked="t" coordorigin="6108,-1976" coordsize="1637,0" path="m6108,-1976l7745,-1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51" o:spid="_x0000_s7551" o:spt="203" style="position:absolute;left:6113;top:-2369;height:2;width:170;" coordorigin="6113,-2369" coordsize="170,2">
              <o:lock v:ext="edit"/>
              <v:shape id="_x0000_s7552" o:spid="_x0000_s7552" style="position:absolute;left:6113;top:-2369;height:2;width:170;" filled="f" stroked="t" coordorigin="6113,-2369" coordsize="170,0" path="m6113,-2369l6283,-23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53" o:spid="_x0000_s7553" o:spt="203" style="position:absolute;left:6118;top:-2549;height:2;width:742;" coordorigin="6118,-2549" coordsize="742,2">
              <o:lock v:ext="edit"/>
              <v:shape id="_x0000_s7554" o:spid="_x0000_s7554" style="position:absolute;left:6118;top:-2549;height:2;width:742;" filled="f" stroked="t" coordorigin="6118,-2549" coordsize="742,0" path="m6118,-2549l6859,-25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55" o:spid="_x0000_s7555" o:spt="75" type="#_x0000_t75" style="position:absolute;left:5678;top:-1049;height:295;width:425;" filled="f" coordsize="21600,21600">
                <v:path/>
                <v:fill on="f" focussize="0,0"/>
                <v:stroke/>
                <v:imagedata r:id="rId563" o:title=""/>
                <o:lock v:ext="edit" aspectratio="t"/>
              </v:shape>
              <v:shape id="_x0000_s7556" o:spid="_x0000_s7556" o:spt="75" type="#_x0000_t75" style="position:absolute;left:5676;top:-1234;height:295;width:281;" filled="f" coordsize="21600,21600">
                <v:path/>
                <v:fill on="f" focussize="0,0"/>
                <v:stroke/>
                <v:imagedata r:id="rId564" o:title=""/>
                <o:lock v:ext="edit" aspectratio="t"/>
              </v:shape>
              <v:shape id="_x0000_s7557" o:spid="_x0000_s7557" o:spt="75" type="#_x0000_t75" style="position:absolute;left:5592;top:-1431;height:492;width:521;" filled="f" coordsize="21600,21600">
                <v:path/>
                <v:fill on="f" focussize="0,0"/>
                <v:stroke/>
                <v:imagedata r:id="rId565" o:title=""/>
                <o:lock v:ext="edit" aspectratio="t"/>
              </v:shape>
              <v:shape id="_x0000_s7558" o:spid="_x0000_s7558" o:spt="75" type="#_x0000_t75" style="position:absolute;left:5690;top:-1620;height:480;width:418;" filled="f" coordsize="21600,21600">
                <v:path/>
                <v:fill on="f" focussize="0,0"/>
                <v:stroke/>
                <v:imagedata r:id="rId566" o:title=""/>
                <o:lock v:ext="edit" aspectratio="t"/>
              </v:shape>
              <v:shape id="_x0000_s7559" o:spid="_x0000_s7559" o:spt="75" type="#_x0000_t75" style="position:absolute;left:5767;top:-1810;height:485;width:338;" filled="f" coordsize="21600,21600">
                <v:path/>
                <v:fill on="f" focussize="0,0"/>
                <v:stroke/>
                <v:imagedata r:id="rId567" o:title=""/>
                <o:lock v:ext="edit" aspectratio="t"/>
              </v:shape>
              <v:shape id="_x0000_s7560" o:spid="_x0000_s7560" o:spt="75" type="#_x0000_t75" style="position:absolute;left:5762;top:-2012;height:295;width:190;" filled="f" coordsize="21600,21600">
                <v:path/>
                <v:fill on="f" focussize="0,0"/>
                <v:stroke/>
                <v:imagedata r:id="rId568" o:title=""/>
                <o:lock v:ext="edit" aspectratio="t"/>
              </v:shape>
              <v:shape id="_x0000_s7561" o:spid="_x0000_s7561" o:spt="75" type="#_x0000_t75" style="position:absolute;left:5611;top:-2192;height:475;width:494;" filled="f" coordsize="21600,21600">
                <v:path/>
                <v:fill on="f" focussize="0,0"/>
                <v:stroke/>
                <v:imagedata r:id="rId569" o:title=""/>
                <o:lock v:ext="edit" aspectratio="t"/>
              </v:shape>
              <v:shape id="_x0000_s7562" o:spid="_x0000_s7562" o:spt="75" type="#_x0000_t75" style="position:absolute;left:5604;top:-2398;height:502;width:502;" filled="f" coordsize="21600,21600">
                <v:path/>
                <v:fill on="f" focussize="0,0"/>
                <v:stroke/>
                <v:imagedata r:id="rId570" o:title=""/>
                <o:lock v:ext="edit" aspectratio="t"/>
              </v:shape>
              <v:shape id="_x0000_s7563" o:spid="_x0000_s7563" o:spt="75" type="#_x0000_t75" style="position:absolute;left:5930;top:-2398;height:295;width:156;" filled="f" coordsize="21600,21600">
                <v:path/>
                <v:fill on="f" focussize="0,0"/>
                <v:stroke/>
                <v:imagedata r:id="rId571" o:title=""/>
                <o:lock v:ext="edit" aspectratio="t"/>
              </v:shape>
              <v:shape id="_x0000_s7564" o:spid="_x0000_s7564" o:spt="75" type="#_x0000_t75" style="position:absolute;left:5568;top:-2592;height:295;width:391;" filled="f" coordsize="21600,21600">
                <v:path/>
                <v:fill on="f" focussize="0,0"/>
                <v:stroke/>
                <v:imagedata r:id="rId572" o:title=""/>
                <o:lock v:ext="edit" aspectratio="t"/>
              </v:shape>
            </v:group>
            <v:group id="_x0000_s7565" o:spid="_x0000_s7565" o:spt="203" style="position:absolute;left:4205;top:-1767;height:2;width:187;" coordorigin="4205,-1767" coordsize="187,2">
              <o:lock v:ext="edit"/>
              <v:shape id="_x0000_s7566" o:spid="_x0000_s7566" style="position:absolute;left:4205;top:-1767;height:2;width:187;" filled="f" stroked="t" coordorigin="4205,-1767" coordsize="187,0" path="m4205,-1767l4392,-176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67" o:spid="_x0000_s7567" o:spt="203" style="position:absolute;left:4315;top:-1028;height:2;width:82;" coordorigin="4315,-1028" coordsize="82,2">
              <o:lock v:ext="edit"/>
              <v:shape id="_x0000_s7568" o:spid="_x0000_s7568" style="position:absolute;left:4315;top:-1028;height:2;width:82;" filled="f" stroked="t" coordorigin="4315,-1028" coordsize="82,0" path="m4315,-1028l4397,-10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69" o:spid="_x0000_s7569" o:spt="203" style="position:absolute;left:3986;top:-1532;height:2;width:420;" coordorigin="3986,-1532" coordsize="420,2">
              <o:lock v:ext="edit"/>
              <v:shape id="_x0000_s7570" o:spid="_x0000_s7570" style="position:absolute;left:3986;top:-1532;height:2;width:420;" filled="f" stroked="t" coordorigin="3986,-1532" coordsize="420,0" path="m3986,-1532l4406,-15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71" o:spid="_x0000_s7571" o:spt="203" style="position:absolute;left:4272;top:-1944;height:2;width:125;" coordorigin="4272,-1944" coordsize="125,2">
              <o:lock v:ext="edit"/>
              <v:shape id="_x0000_s7572" o:spid="_x0000_s7572" style="position:absolute;left:4272;top:-1944;height:2;width:125;" filled="f" stroked="t" coordorigin="4272,-1944" coordsize="125,0" path="m4397,-1944l4272,-194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573" o:spid="_x0000_s7573" o:spt="75" type="#_x0000_t75" style="position:absolute;left:4454;top:-1071;height:295;width:144;" filled="f" coordsize="21600,21600">
                <v:path/>
                <v:fill on="f" focussize="0,0"/>
                <v:stroke/>
                <v:imagedata r:id="rId573" o:title=""/>
                <o:lock v:ext="edit" aspectratio="t"/>
              </v:shape>
              <v:shape id="_x0000_s7574" o:spid="_x0000_s7574" o:spt="75" type="#_x0000_t75" style="position:absolute;left:4435;top:-1810;height:542;width:204;" filled="f" coordsize="21600,21600">
                <v:path/>
                <v:fill on="f" focussize="0,0"/>
                <v:stroke/>
                <v:imagedata r:id="rId574" o:title=""/>
                <o:lock v:ext="edit" aspectratio="t"/>
              </v:shape>
              <v:shape id="_x0000_s7575" o:spid="_x0000_s7575" o:spt="75" type="#_x0000_t75" style="position:absolute;left:4505;top:-1810;height:478;width:622;" filled="f" coordsize="21600,21600">
                <v:path/>
                <v:fill on="f" focussize="0,0"/>
                <v:stroke/>
                <v:imagedata r:id="rId575" o:title=""/>
                <o:lock v:ext="edit" aspectratio="t"/>
              </v:shape>
              <v:shape id="_x0000_s7576" o:spid="_x0000_s7576" o:spt="75" type="#_x0000_t75" style="position:absolute;left:4706;top:-1810;height:230;width:422;" filled="f" coordsize="21600,21600">
                <v:path/>
                <v:fill on="f" focussize="0,0"/>
                <v:stroke/>
                <v:imagedata r:id="rId576" o:title=""/>
                <o:lock v:ext="edit" aspectratio="t"/>
              </v:shape>
              <v:shape id="_x0000_s7577" o:spid="_x0000_s7577" o:spt="75" type="#_x0000_t75" style="position:absolute;left:4466;top:-2168;height:468;width:571;" filled="f" coordsize="21600,21600">
                <v:path/>
                <v:fill on="f" focussize="0,0"/>
                <v:stroke/>
                <v:imagedata r:id="rId577" o:title=""/>
                <o:lock v:ext="edit" aspectratio="t"/>
              </v:shape>
              <v:shape id="_x0000_s7578" o:spid="_x0000_s7578" o:spt="75" type="#_x0000_t75" style="position:absolute;left:4632;top:-2168;height:230;width:374;" filled="f" coordsize="21600,21600">
                <v:path/>
                <v:fill on="f" focussize="0,0"/>
                <v:stroke/>
                <v:imagedata r:id="rId578" o:title=""/>
                <o:lock v:ext="edit" aspectratio="t"/>
              </v:shape>
            </v:group>
            <v:group id="_x0000_s7579" o:spid="_x0000_s7579" o:spt="203" style="position:absolute;left:2947;top:-1572;height:2;width:283;" coordorigin="2947,-1572" coordsize="283,2">
              <o:lock v:ext="edit"/>
              <v:shape id="_x0000_s7580" o:spid="_x0000_s7580" style="position:absolute;left:2947;top:-1572;height:2;width:283;" filled="f" stroked="t" coordorigin="2947,-1572" coordsize="283,0" path="m3230,-1572l2947,-15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1" o:spid="_x0000_s7581" o:spt="203" style="position:absolute;left:3089;top:-2129;height:557;width:2;" coordorigin="3089,-2129" coordsize="2,557">
              <o:lock v:ext="edit"/>
              <v:shape id="_x0000_s7582" o:spid="_x0000_s7582" style="position:absolute;left:3089;top:-2129;height:557;width:2;" filled="f" stroked="t" coordorigin="3089,-2129" coordsize="0,557" path="m3089,-2129l3089,-15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3" o:spid="_x0000_s7583" o:spt="203" style="position:absolute;left:2693;top:-2129;height:2;width:1711;" coordorigin="2693,-2129" coordsize="1711,2">
              <o:lock v:ext="edit"/>
              <v:shape id="_x0000_s7584" o:spid="_x0000_s7584" style="position:absolute;left:2693;top:-2129;height:2;width:1711;" filled="f" stroked="t" coordorigin="2693,-2129" coordsize="1711,0" path="m4404,-2129l2693,-21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5" o:spid="_x0000_s7585" o:spt="203" style="position:absolute;left:4313;top:-1325;height:878;width:10;" coordorigin="4313,-1325" coordsize="10,878">
              <o:lock v:ext="edit"/>
              <v:shape id="_x0000_s7586" o:spid="_x0000_s7586" style="position:absolute;left:4313;top:-1325;height:878;width:10;" filled="f" stroked="t" coordorigin="4313,-1325" coordsize="10,878" path="m4313,-1325l4322,-4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7" o:spid="_x0000_s7587" o:spt="203" style="position:absolute;left:2669;top:-1277;height:238;width:94;" coordorigin="2669,-1277" coordsize="94,238">
              <o:lock v:ext="edit"/>
              <v:shape id="_x0000_s7588" o:spid="_x0000_s7588" style="position:absolute;left:2669;top:-1277;height:238;width:94;" filled="f" stroked="t" coordorigin="2669,-1277" coordsize="94,238" path="m2717,-1040l2669,-1059,2762,-1100,2669,-1140,2762,-1179,2669,-1220,2762,-1258,2717,-127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89" o:spid="_x0000_s7589" o:spt="203" style="position:absolute;left:2714;top:-2139;height:862;width:2;" coordorigin="2714,-2139" coordsize="2,862">
              <o:lock v:ext="edit"/>
              <v:shape id="_x0000_s7590" o:spid="_x0000_s7590" style="position:absolute;left:2714;top:-2139;height:862;width:2;" filled="f" stroked="t" coordorigin="2714,-2139" coordsize="2,862" path="m2717,-1277l2714,-213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1" o:spid="_x0000_s7591" o:spt="203" style="position:absolute;left:2712;top:-1040;height:583;width:5;" coordorigin="2712,-1040" coordsize="5,583">
              <o:lock v:ext="edit"/>
              <v:shape id="_x0000_s7592" o:spid="_x0000_s7592" style="position:absolute;left:2712;top:-1040;height:583;width:5;" filled="f" stroked="t" coordorigin="2712,-1040" coordsize="5,583" path="m2717,-1040l2712,-45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3" o:spid="_x0000_s7593" o:spt="203" style="position:absolute;left:3674;top:-1284;height:247;width:98;" coordorigin="3674,-1284" coordsize="98,247">
              <o:lock v:ext="edit"/>
              <v:shape id="_x0000_s7594" o:spid="_x0000_s7594" style="position:absolute;left:3674;top:-1284;height:247;width:98;" filled="f" stroked="t" coordorigin="3674,-1284" coordsize="98,247" path="m3722,-1037l3674,-1059,3773,-1100,3674,-1140,3773,-1181,3674,-1224,3773,-1265,3722,-12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5" o:spid="_x0000_s7595" o:spt="203" style="position:absolute;left:3732;top:-1035;height:581;width:5;" coordorigin="3732,-1035" coordsize="5,581">
              <o:lock v:ext="edit"/>
              <v:shape id="_x0000_s7596" o:spid="_x0000_s7596" style="position:absolute;left:3732;top:-1035;height:581;width:5;" filled="f" stroked="t" coordorigin="3732,-1035" coordsize="5,581" path="m3732,-1035l3737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7" o:spid="_x0000_s7597" o:spt="203" style="position:absolute;left:3727;top:-1764;height:468;width:485;" coordorigin="3727,-1764" coordsize="485,468">
              <o:lock v:ext="edit"/>
              <v:shape id="_x0000_s7598" o:spid="_x0000_s7598" style="position:absolute;left:3727;top:-1764;height:468;width:485;" filled="f" stroked="t" coordorigin="3727,-1764" coordsize="485,468" path="m4212,-1764l3727,-1764,3727,-129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599" o:spid="_x0000_s7599" o:spt="203" style="position:absolute;left:2947;top:-1500;height:2;width:283;" coordorigin="2947,-1500" coordsize="283,2">
              <o:lock v:ext="edit"/>
              <v:shape id="_x0000_s7600" o:spid="_x0000_s7600" style="position:absolute;left:2947;top:-1500;height:2;width:283;" filled="f" stroked="t" coordorigin="2947,-1500" coordsize="283,0" path="m3230,-1500l2947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1" o:spid="_x0000_s7601" o:spt="203" style="position:absolute;left:3089;top:-1500;height:286;width:2;" coordorigin="3089,-1500" coordsize="2,286">
              <o:lock v:ext="edit"/>
              <v:shape id="_x0000_s7602" o:spid="_x0000_s7602" style="position:absolute;left:3089;top:-1500;height:286;width:2;" filled="f" stroked="t" coordorigin="3089,-1500" coordsize="0,286" path="m3089,-1215l3089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3" o:spid="_x0000_s7603" o:spt="203" style="position:absolute;left:3084;top:-1215;height:782;width:5;" coordorigin="3084,-1215" coordsize="5,782">
              <o:lock v:ext="edit"/>
              <v:shape id="_x0000_s7604" o:spid="_x0000_s7604" style="position:absolute;left:3084;top:-1215;height:782;width:5;" filled="f" stroked="t" coordorigin="3084,-1215" coordsize="5,782" path="m3089,-1215l3084,-4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5" o:spid="_x0000_s7605" o:spt="203" style="position:absolute;left:2712;top:-452;height:10;width:1608;" coordorigin="2712,-452" coordsize="1608,10">
              <o:lock v:ext="edit"/>
              <v:shape id="_x0000_s7606" o:spid="_x0000_s7606" style="position:absolute;left:2712;top:-452;height:10;width:1608;" filled="f" stroked="t" coordorigin="2712,-452" coordsize="1608,10" path="m2712,-452l4320,-44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07" o:spid="_x0000_s7607" o:spt="203" style="position:absolute;left:3072;top:-476;height:48;width:48;" coordorigin="3072,-476" coordsize="48,48">
              <o:lock v:ext="edit"/>
              <v:shape id="_x0000_s7608" o:spid="_x0000_s7608" style="position:absolute;left:3072;top:-476;height:48;width:48;" fillcolor="#000000" filled="t" stroked="f" coordorigin="3072,-476" coordsize="48,48" path="m3101,-476l3091,-476,3089,-473,3079,-468,3074,-461,3072,-456,3072,-447,3074,-442,3079,-435,3089,-430,3091,-428,3101,-428,3106,-430,3113,-435,3118,-442,3120,-447,3120,-456,3118,-461,3113,-468,3106,-473,3101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09" o:spid="_x0000_s7609" o:spt="203" style="position:absolute;left:3072;top:-476;height:48;width:48;" coordorigin="3072,-476" coordsize="48,48">
              <o:lock v:ext="edit"/>
              <v:shape id="_x0000_s7610" o:spid="_x0000_s7610" style="position:absolute;left:3072;top:-476;height:48;width:48;" filled="f" stroked="t" coordorigin="3072,-476" coordsize="48,48" path="m3072,-452l3072,-456,3074,-461,3079,-468,3089,-473,3091,-476,3101,-476,3106,-473,3113,-468,3118,-461,3120,-456,3120,-447,3118,-442,3113,-435,3106,-430,3101,-428,3091,-428,3089,-430,3079,-435,3074,-442,3072,-447,3072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1" o:spid="_x0000_s7611" o:spt="203" style="position:absolute;left:3058;top:-2165;height:48;width:48;" coordorigin="3058,-2165" coordsize="48,48">
              <o:lock v:ext="edit"/>
              <v:shape id="_x0000_s7612" o:spid="_x0000_s7612" style="position:absolute;left:3058;top:-2165;height:48;width:48;" fillcolor="#000000" filled="t" stroked="f" coordorigin="3058,-2165" coordsize="48,48" path="m3086,-2165l3077,-2165,3072,-2163,3065,-2158,3060,-2151,3058,-2146,3058,-2136,3060,-2132,3065,-2124,3072,-2120,3077,-2117,3086,-2117,3091,-2120,3098,-2124,3103,-2132,3106,-2141,3103,-2151,3098,-2158,3091,-2163,3086,-21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13" o:spid="_x0000_s7613" o:spt="203" style="position:absolute;left:3058;top:-2165;height:48;width:48;" coordorigin="3058,-2165" coordsize="48,48">
              <o:lock v:ext="edit"/>
              <v:shape id="_x0000_s7614" o:spid="_x0000_s7614" style="position:absolute;left:3058;top:-2165;height:48;width:48;" filled="f" stroked="t" coordorigin="3058,-2165" coordsize="48,48" path="m3058,-2141l3058,-2146,3060,-2151,3065,-2158,3072,-2163,3077,-2165,3086,-2165,3091,-2163,3098,-2158,3103,-2151,3106,-2141,3103,-2132,3098,-2124,3091,-2120,3086,-2117,3077,-2117,3072,-2120,3065,-2124,3060,-2132,3058,-2136,3058,-214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5" o:spid="_x0000_s7615" o:spt="203" style="position:absolute;left:3706;top:-471;height:48;width:48;" coordorigin="3706,-471" coordsize="48,48">
              <o:lock v:ext="edit"/>
              <v:shape id="_x0000_s7616" o:spid="_x0000_s7616" style="position:absolute;left:3706;top:-471;height:48;width:48;" fillcolor="#000000" filled="t" stroked="f" coordorigin="3706,-471" coordsize="48,48" path="m3734,-471l3725,-471,3720,-468,3713,-464,3708,-456,3706,-452,3706,-442,3708,-437,3713,-430,3720,-425,3725,-423,3734,-423,3739,-425,3746,-430,3751,-437,3754,-442,3754,-452,3751,-456,3746,-464,3739,-468,3734,-4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17" o:spid="_x0000_s7617" o:spt="203" style="position:absolute;left:3706;top:-471;height:48;width:48;" coordorigin="3706,-471" coordsize="48,48">
              <o:lock v:ext="edit"/>
              <v:shape id="_x0000_s7618" o:spid="_x0000_s7618" style="position:absolute;left:3706;top:-471;height:48;width:48;" filled="f" stroked="t" coordorigin="3706,-471" coordsize="48,48" path="m3706,-447l3706,-452,3708,-456,3713,-464,3720,-468,3725,-471,3734,-471,3739,-468,3746,-464,3751,-456,3754,-452,3754,-442,3751,-437,3746,-430,3739,-425,3734,-423,3725,-423,3720,-425,3713,-430,3708,-437,3706,-442,3706,-44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19" o:spid="_x0000_s7619" o:spt="203" style="position:absolute;left:2690;top:-2163;height:48;width:48;" coordorigin="2690,-2163" coordsize="48,48">
              <o:lock v:ext="edit"/>
              <v:shape id="_x0000_s7620" o:spid="_x0000_s7620" style="position:absolute;left:2690;top:-2163;height:48;width:48;" fillcolor="#000000" filled="t" stroked="f" coordorigin="2690,-2163" coordsize="48,48" path="m2724,-2160l2705,-2160,2698,-2156,2690,-2141,2690,-2134,2693,-2129,2698,-2122,2705,-2117,2710,-2115,2719,-2115,2724,-2117,2731,-2122,2736,-2129,2738,-2134,2738,-2141,2731,-2156,2724,-2160xe">
                <v:path arrowok="t"/>
                <v:fill on="t" focussize="0,0"/>
                <v:stroke on="f"/>
                <v:imagedata o:title=""/>
                <o:lock v:ext="edit"/>
              </v:shape>
              <v:shape id="_x0000_s7621" o:spid="_x0000_s7621" style="position:absolute;left:2690;top:-2163;height:48;width:48;" fillcolor="#000000" filled="t" stroked="f" coordorigin="2690,-2163" coordsize="48,48" path="m2714,-2163l2710,-2160,2719,-2160,2714,-216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22" o:spid="_x0000_s7622" o:spt="203" style="position:absolute;left:2690;top:-2163;height:48;width:48;" coordorigin="2690,-2163" coordsize="48,48">
              <o:lock v:ext="edit"/>
              <v:shape id="_x0000_s7623" o:spid="_x0000_s7623" style="position:absolute;left:2690;top:-2163;height:48;width:48;" filled="f" stroked="t" coordorigin="2690,-2163" coordsize="48,48" path="m2690,-2139l2690,-2141,2693,-2146,2698,-2156,2705,-2160,2710,-2160,2714,-2163,2719,-2160,2724,-2160,2731,-2156,2736,-2146,2738,-2141,2738,-2134,2736,-2129,2731,-2122,2724,-2117,2719,-2115,2710,-2115,2705,-2117,2698,-2122,2693,-2129,2690,-2134,2690,-213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24" o:spid="_x0000_s7624" o:spt="75" type="#_x0000_t75" style="position:absolute;left:2671;top:-2268;height:230;width:115;" filled="f" coordsize="21600,21600">
                <v:path/>
                <v:fill on="f" focussize="0,0"/>
                <v:stroke/>
                <v:imagedata r:id="rId579" o:title=""/>
                <o:lock v:ext="edit" aspectratio="t"/>
              </v:shape>
              <v:shape id="_x0000_s7625" o:spid="_x0000_s7625" o:spt="75" type="#_x0000_t75" style="position:absolute;left:2791;top:-2268;height:230;width:230;" filled="f" coordsize="21600,21600">
                <v:path/>
                <v:fill on="f" focussize="0,0"/>
                <v:stroke/>
                <v:imagedata r:id="rId580" o:title=""/>
                <o:lock v:ext="edit" aspectratio="t"/>
              </v:shape>
            </v:group>
            <v:group id="_x0000_s7626" o:spid="_x0000_s7626" o:spt="203" style="position:absolute;left:4320;top:-452;height:10;width:3461;" coordorigin="4320,-452" coordsize="3461,10">
              <o:lock v:ext="edit"/>
              <v:shape id="_x0000_s7627" o:spid="_x0000_s7627" style="position:absolute;left:4320;top:-452;height:10;width:3461;" filled="f" stroked="t" coordorigin="4320,-452" coordsize="3461,10" path="m4320,-442l7781,-4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28" o:spid="_x0000_s7628" o:spt="203" style="position:absolute;left:6170;top:-692;height:2;width:235;" coordorigin="6170,-692" coordsize="235,2">
              <o:lock v:ext="edit"/>
              <v:shape id="_x0000_s7629" o:spid="_x0000_s7629" style="position:absolute;left:6170;top:-692;height:2;width:235;" filled="f" stroked="t" coordorigin="6170,-692" coordsize="235,0" path="m6406,-692l6170,-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0" o:spid="_x0000_s7630" o:spt="203" style="position:absolute;left:6170;top:-749;height:2;width:235;" coordorigin="6170,-749" coordsize="235,2">
              <o:lock v:ext="edit"/>
              <v:shape id="_x0000_s7631" o:spid="_x0000_s7631" style="position:absolute;left:6170;top:-749;height:2;width:235;" filled="f" stroked="t" coordorigin="6170,-749" coordsize="235,0" path="m6406,-749l6170,-7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2" o:spid="_x0000_s7632" o:spt="203" style="position:absolute;left:6288;top:-692;height:240;width:2;" coordorigin="6288,-692" coordsize="2,240">
              <o:lock v:ext="edit"/>
              <v:shape id="_x0000_s7633" o:spid="_x0000_s7633" style="position:absolute;left:6288;top:-692;height:240;width:2;" filled="f" stroked="t" coordorigin="6288,-692" coordsize="0,240" path="m6288,-452l6288,-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4" o:spid="_x0000_s7634" o:spt="203" style="position:absolute;left:6288;top:-1023;height:274;width:2;" coordorigin="6288,-1023" coordsize="2,274">
              <o:lock v:ext="edit"/>
              <v:shape id="_x0000_s7635" o:spid="_x0000_s7635" style="position:absolute;left:6288;top:-1023;height:274;width:2;" filled="f" stroked="t" coordorigin="6288,-1023" coordsize="0,274" path="m6288,-1023l6288,-7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36" o:spid="_x0000_s7636" o:spt="75" type="#_x0000_t75" style="position:absolute;left:5878;top:-735;height:230;width:281;" filled="f" coordsize="21600,21600">
                <v:path/>
                <v:fill on="f" focussize="0,0"/>
                <v:stroke/>
                <v:imagedata r:id="rId581" o:title=""/>
                <o:lock v:ext="edit" aspectratio="t"/>
              </v:shape>
            </v:group>
            <v:group id="_x0000_s7637" o:spid="_x0000_s7637" o:spt="203" style="position:absolute;left:6494;top:-699;height:2;width:235;" coordorigin="6494,-699" coordsize="235,2">
              <o:lock v:ext="edit"/>
              <v:shape id="_x0000_s7638" o:spid="_x0000_s7638" style="position:absolute;left:6494;top:-699;height:2;width:235;" filled="f" stroked="t" coordorigin="6494,-699" coordsize="235,0" path="m6730,-699l6494,-69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39" o:spid="_x0000_s7639" o:spt="203" style="position:absolute;left:6494;top:-759;height:2;width:235;" coordorigin="6494,-759" coordsize="235,2">
              <o:lock v:ext="edit"/>
              <v:shape id="_x0000_s7640" o:spid="_x0000_s7640" style="position:absolute;left:6494;top:-759;height:2;width:235;" filled="f" stroked="t" coordorigin="6494,-759" coordsize="235,0" path="m6730,-759l6494,-75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41" o:spid="_x0000_s7641" o:spt="203" style="position:absolute;left:6612;top:-699;height:238;width:2;" coordorigin="6612,-699" coordsize="2,238">
              <o:lock v:ext="edit"/>
              <v:shape id="_x0000_s7642" o:spid="_x0000_s7642" style="position:absolute;left:6612;top:-699;height:238;width:2;" filled="f" stroked="t" coordorigin="6612,-699" coordsize="0,238" path="m6612,-461l6612,-69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43" o:spid="_x0000_s7643" o:spt="203" style="position:absolute;left:6612;top:-936;height:178;width:2;" coordorigin="6612,-936" coordsize="2,178">
              <o:lock v:ext="edit"/>
              <v:shape id="_x0000_s7644" o:spid="_x0000_s7644" style="position:absolute;left:6612;top:-936;height:178;width:2;" filled="f" stroked="t" coordorigin="6612,-936" coordsize="0,178" path="m6612,-759l6612,-93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45" o:spid="_x0000_s7645" o:spt="75" type="#_x0000_t75" style="position:absolute;left:6665;top:-886;height:230;width:82;" filled="f" coordsize="21600,21600">
                <v:path/>
                <v:fill on="f" focussize="0,0"/>
                <v:stroke/>
                <v:imagedata r:id="rId582" o:title=""/>
                <o:lock v:ext="edit" aspectratio="t"/>
              </v:shape>
              <v:shape id="_x0000_s7646" o:spid="_x0000_s7646" o:spt="75" type="#_x0000_t75" style="position:absolute;left:6758;top:-886;height:230;width:115;" filled="f" coordsize="21600,21600">
                <v:path/>
                <v:fill on="f" focussize="0,0"/>
                <v:stroke/>
                <v:imagedata r:id="rId583" o:title=""/>
                <o:lock v:ext="edit" aspectratio="t"/>
              </v:shape>
              <v:shape id="_x0000_s7647" o:spid="_x0000_s7647" o:spt="75" type="#_x0000_t75" style="position:absolute;left:6874;top:-886;height:295;width:115;" filled="f" coordsize="21600,21600">
                <v:path/>
                <v:fill on="f" focussize="0,0"/>
                <v:stroke/>
                <v:imagedata r:id="rId584" o:title=""/>
                <o:lock v:ext="edit" aspectratio="t"/>
              </v:shape>
            </v:group>
            <v:group id="_x0000_s7648" o:spid="_x0000_s7648" o:spt="203" style="position:absolute;left:6871;top:-706;height:2;width:266;" coordorigin="6871,-706" coordsize="266,2">
              <o:lock v:ext="edit"/>
              <v:shape id="_x0000_s7649" o:spid="_x0000_s7649" style="position:absolute;left:6871;top:-706;height:2;width:266;" filled="f" stroked="t" coordorigin="6871,-706" coordsize="266,0" path="m7138,-706l6871,-7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0" o:spid="_x0000_s7650" o:spt="203" style="position:absolute;left:6871;top:-773;height:2;width:266;" coordorigin="6871,-773" coordsize="266,2">
              <o:lock v:ext="edit"/>
              <v:shape id="_x0000_s7651" o:spid="_x0000_s7651" style="position:absolute;left:6871;top:-773;height:2;width:266;" filled="f" stroked="t" coordorigin="6871,-773" coordsize="266,0" path="m7138,-773l6871,-77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2" o:spid="_x0000_s7652" o:spt="203" style="position:absolute;left:7003;top:-706;height:269;width:2;" coordorigin="7003,-706" coordsize="2,269">
              <o:lock v:ext="edit"/>
              <v:shape id="_x0000_s7653" o:spid="_x0000_s7653" style="position:absolute;left:7003;top:-706;height:269;width:2;" filled="f" stroked="t" coordorigin="7003,-706" coordsize="0,269" path="m7003,-437l7003,-7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4" o:spid="_x0000_s7654" o:spt="203" style="position:absolute;left:7003;top:-975;height:202;width:2;" coordorigin="7003,-975" coordsize="2,202">
              <o:lock v:ext="edit"/>
              <v:shape id="_x0000_s7655" o:spid="_x0000_s7655" style="position:absolute;left:7003;top:-975;height:202;width:2;" filled="f" stroked="t" coordorigin="7003,-975" coordsize="0,202" path="m7003,-773l7003,-97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656" o:spid="_x0000_s7656" o:spt="75" type="#_x0000_t75" style="position:absolute;left:7032;top:-653;height:230;width:283;" filled="f" coordsize="21600,21600">
                <v:path/>
                <v:fill on="f" focussize="0,0"/>
                <v:stroke/>
                <v:imagedata r:id="rId585" o:title=""/>
                <o:lock v:ext="edit" aspectratio="t"/>
              </v:shape>
            </v:group>
            <v:group id="_x0000_s7657" o:spid="_x0000_s7657" o:spt="203" style="position:absolute;left:6110;top:-1215;height:276;width:502;" coordorigin="6110,-1215" coordsize="502,276">
              <o:lock v:ext="edit"/>
              <v:shape id="_x0000_s7658" o:spid="_x0000_s7658" style="position:absolute;left:6110;top:-1215;height:276;width:502;" filled="f" stroked="t" coordorigin="6110,-1215" coordsize="502,276" path="m6110,-1215l6612,-1215,6612,-93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59" o:spid="_x0000_s7659" o:spt="203" style="position:absolute;left:6288;top:-1594;height:667;width:715;" coordorigin="6288,-1594" coordsize="715,667">
              <o:lock v:ext="edit"/>
              <v:shape id="_x0000_s7660" o:spid="_x0000_s7660" style="position:absolute;left:6288;top:-1594;height:667;width:715;" filled="f" stroked="t" coordorigin="6288,-1594" coordsize="715,667" path="m6288,-1594l7003,-1594,7003,-9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1" o:spid="_x0000_s7661" o:spt="203" style="position:absolute;left:4296;top:-466;height:48;width:29;" coordorigin="4296,-466" coordsize="29,48">
              <o:lock v:ext="edit"/>
              <v:shape id="_x0000_s7662" o:spid="_x0000_s7662" style="position:absolute;left:4296;top:-466;height:48;width:29;" fillcolor="#000000" filled="t" stroked="f" coordorigin="4296,-466" coordsize="29,48" path="m4325,-420l4315,-420,4320,-418,4325,-420xe">
                <v:path arrowok="t"/>
                <v:fill on="t" focussize="0,0"/>
                <v:stroke on="f"/>
                <v:imagedata o:title=""/>
                <o:lock v:ext="edit"/>
              </v:shape>
              <v:shape id="_x0000_s7663" o:spid="_x0000_s7663" style="position:absolute;left:4296;top:-466;height:48;width:29;" fillcolor="#000000" filled="t" stroked="f" coordorigin="4296,-466" coordsize="29,48" path="m4325,-466l4315,-466,4310,-464,4303,-459,4298,-452,4296,-447,4296,-437,4298,-432,4303,-425,4310,-420,4330,-420,4337,-425,4342,-432,4342,-452,4337,-459,4330,-464,4325,-4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64" o:spid="_x0000_s7664" o:spt="203" style="position:absolute;left:4296;top:-466;height:48;width:46;" coordorigin="4296,-466" coordsize="46,48">
              <o:lock v:ext="edit"/>
              <v:shape id="_x0000_s7665" o:spid="_x0000_s7665" style="position:absolute;left:4296;top:-466;height:48;width:46;" filled="f" stroked="t" coordorigin="4296,-466" coordsize="46,48" path="m4296,-442l4296,-447,4298,-452,4303,-459,4310,-464,4315,-466,4325,-466,4330,-464,4337,-459,4342,-452,4342,-432,4337,-425,4330,-420,4325,-420,4320,-418,4315,-420,4310,-420,4303,-425,4298,-432,4296,-437,4296,-44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6" o:spid="_x0000_s7666" o:spt="203" style="position:absolute;left:7745;top:-2024;height:96;width:238;" coordorigin="7745,-2024" coordsize="238,96">
              <o:lock v:ext="edit"/>
              <v:shape id="_x0000_s7667" o:spid="_x0000_s7667" style="position:absolute;left:7745;top:-2024;height:96;width:238;" filled="f" stroked="t" coordorigin="7745,-2024" coordsize="238,96" path="m7745,-1976l7764,-2024,7805,-1928,7843,-2024,7884,-1928,7922,-2024,7961,-1928,7982,-1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68" o:spid="_x0000_s7668" o:spt="203" style="position:absolute;left:7474;top:-713;height:2;width:252;" coordorigin="7474,-713" coordsize="252,2">
              <o:lock v:ext="edit"/>
              <v:shape id="_x0000_s7669" o:spid="_x0000_s7669" style="position:absolute;left:7474;top:-713;height:2;width:252;" filled="f" stroked="t" coordorigin="7474,-713" coordsize="252,0" path="m7726,-713l7474,-7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0" o:spid="_x0000_s7670" o:spt="203" style="position:absolute;left:7474;top:-778;height:2;width:252;" coordorigin="7474,-778" coordsize="252,2">
              <o:lock v:ext="edit"/>
              <v:shape id="_x0000_s7671" o:spid="_x0000_s7671" style="position:absolute;left:7474;top:-778;height:2;width:252;" filled="f" stroked="t" coordorigin="7474,-778" coordsize="252,0" path="m7726,-778l7474,-77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2" o:spid="_x0000_s7672" o:spt="203" style="position:absolute;left:7598;top:-713;height:252;width:2;" coordorigin="7598,-713" coordsize="2,252">
              <o:lock v:ext="edit"/>
              <v:shape id="_x0000_s7673" o:spid="_x0000_s7673" style="position:absolute;left:7598;top:-713;height:252;width:2;" filled="f" stroked="t" coordorigin="7598,-713" coordsize="0,252" path="m7598,-461l7598,-7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4" o:spid="_x0000_s7674" o:spt="203" style="position:absolute;left:7598;top:-968;height:190;width:2;" coordorigin="7598,-968" coordsize="2,190">
              <o:lock v:ext="edit"/>
              <v:shape id="_x0000_s7675" o:spid="_x0000_s7675" style="position:absolute;left:7598;top:-968;height:190;width:2;" filled="f" stroked="t" coordorigin="7598,-968" coordsize="0,190" path="m7598,-778l7598,-96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6" o:spid="_x0000_s7676" o:spt="203" style="position:absolute;left:8208;top:-2259;height:182;width:2;" coordorigin="8208,-2259" coordsize="2,182">
              <o:lock v:ext="edit"/>
              <v:shape id="_x0000_s7677" o:spid="_x0000_s7677" style="position:absolute;left:8208;top:-2259;height:182;width:2;" filled="f" stroked="t" coordorigin="8208,-2259" coordsize="0,182" path="m8208,-2259l8208,-20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78" o:spid="_x0000_s7678" o:spt="203" style="position:absolute;left:6106;top:-2170;height:2;width:2102;" coordorigin="6106,-2170" coordsize="2102,2">
              <o:lock v:ext="edit"/>
              <v:shape id="_x0000_s7679" o:spid="_x0000_s7679" style="position:absolute;left:6106;top:-2170;height:2;width:2102;" filled="f" stroked="t" coordorigin="6106,-2170" coordsize="2102,0" path="m6106,-2170l8208,-21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0" o:spid="_x0000_s7680" o:spt="203" style="position:absolute;left:8299;top:-2307;height:173;width:2;" coordorigin="8299,-2307" coordsize="2,173">
              <o:lock v:ext="edit"/>
              <v:shape id="_x0000_s7681" o:spid="_x0000_s7681" style="position:absolute;left:8299;top:-2307;height:173;width:2;" filled="f" stroked="t" coordorigin="8299,-2307" coordsize="0,173" path="m8299,-2307l8299,-213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2" o:spid="_x0000_s7682" o:spt="203" style="position:absolute;left:8299;top:-2076;height:55;width:2;" coordorigin="8299,-2076" coordsize="2,55">
              <o:lock v:ext="edit"/>
              <v:shape id="_x0000_s7683" o:spid="_x0000_s7683" style="position:absolute;left:8299;top:-2076;height:55;width:2;" filled="f" stroked="t" coordorigin="8299,-2076" coordsize="0,55" path="m8299,-2076l8299,-202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4" o:spid="_x0000_s7684" o:spt="203" style="position:absolute;left:8299;top:-2381;height:110;width:137;" coordorigin="8299,-2381" coordsize="137,110">
              <o:lock v:ext="edit"/>
              <v:shape id="_x0000_s7685" o:spid="_x0000_s7685" style="position:absolute;left:8299;top:-2381;height:110;width:137;" filled="f" stroked="t" coordorigin="8299,-2381" coordsize="137,110" path="m8299,-2271l8436,-2271,8436,-238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6" o:spid="_x0000_s7686" o:spt="203" style="position:absolute;left:8299;top:-2160;height:2;width:137;" coordorigin="8299,-2160" coordsize="137,2">
              <o:lock v:ext="edit"/>
              <v:shape id="_x0000_s7687" o:spid="_x0000_s7687" style="position:absolute;left:8299;top:-2160;height:2;width:137;" filled="f" stroked="t" coordorigin="8299,-2160" coordsize="137,0" path="m8299,-2160l8436,-21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88" o:spid="_x0000_s7688" o:spt="203" style="position:absolute;left:8436;top:-2160;height:199;width:2;" coordorigin="8436,-2160" coordsize="2,199">
              <o:lock v:ext="edit"/>
              <v:shape id="_x0000_s7689" o:spid="_x0000_s7689" style="position:absolute;left:8436;top:-2160;height:199;width:2;" filled="f" stroked="t" coordorigin="8436,-2160" coordsize="0,199" path="m8436,-2160l8436,-196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0" o:spid="_x0000_s7690" o:spt="203" style="position:absolute;left:8299;top:-2050;height:2;width:137;" coordorigin="8299,-2050" coordsize="137,2">
              <o:lock v:ext="edit"/>
              <v:shape id="_x0000_s7691" o:spid="_x0000_s7691" style="position:absolute;left:8299;top:-2050;height:2;width:137;" filled="f" stroked="t" coordorigin="8299,-2050" coordsize="137,0" path="m8299,-2050l8436,-205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2" o:spid="_x0000_s7692" o:spt="203" style="position:absolute;left:8333;top:-2196;height:74;width:70;" coordorigin="8333,-2196" coordsize="70,74">
              <o:lock v:ext="edit"/>
              <v:shape id="_x0000_s7693" o:spid="_x0000_s7693" style="position:absolute;left:8333;top:-2196;height:74;width:70;" fillcolor="#000000" filled="t" stroked="f" coordorigin="8333,-2196" coordsize="70,74" path="m8402,-2196l8333,-2158,8402,-2122,8402,-219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694" o:spid="_x0000_s7694" o:spt="203" style="position:absolute;left:8333;top:-2196;height:74;width:70;" coordorigin="8333,-2196" coordsize="70,74">
              <o:lock v:ext="edit"/>
              <v:shape id="_x0000_s7695" o:spid="_x0000_s7695" style="position:absolute;left:8333;top:-2196;height:74;width:70;" filled="f" stroked="t" coordorigin="8333,-2196" coordsize="70,74" path="m8333,-2158l8402,-2196,8402,-2122,8333,-215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6" o:spid="_x0000_s7696" o:spt="203" style="position:absolute;left:7982;top:-1976;height:5;width:451;" coordorigin="7982,-1976" coordsize="451,5">
              <o:lock v:ext="edit"/>
              <v:shape id="_x0000_s7697" o:spid="_x0000_s7697" style="position:absolute;left:7982;top:-1976;height:5;width:451;" filled="f" stroked="t" coordorigin="7982,-1976" coordsize="451,5" path="m7982,-1976l8434,-197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698" o:spid="_x0000_s7698" o:spt="203" style="position:absolute;left:8386;top:-1798;height:238;width:94;" coordorigin="8386,-1798" coordsize="94,238">
              <o:lock v:ext="edit"/>
              <v:shape id="_x0000_s7699" o:spid="_x0000_s7699" style="position:absolute;left:8386;top:-1798;height:238;width:94;" filled="f" stroked="t" coordorigin="8386,-1798" coordsize="94,238" path="m8431,-1560l8386,-1580,8479,-1618,8386,-1659,8479,-1697,8386,-1738,8479,-1779,8431,-179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00" o:spid="_x0000_s7700" o:spt="203" style="position:absolute;left:8431;top:-1980;height:182;width:2;" coordorigin="8431,-1980" coordsize="2,182">
              <o:lock v:ext="edit"/>
              <v:shape id="_x0000_s7701" o:spid="_x0000_s7701" style="position:absolute;left:8431;top:-1980;height:182;width:2;" filled="f" stroked="t" coordorigin="8431,-1980" coordsize="2,182" path="m8434,-1980l8431,-179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702" o:spid="_x0000_s7702" o:spt="75" type="#_x0000_t75" style="position:absolute;left:7802;top:-759;height:230;width:173;" filled="f" coordsize="21600,21600">
                <v:path/>
                <v:fill on="f" focussize="0,0"/>
                <v:stroke/>
                <v:imagedata r:id="rId586" o:title=""/>
                <o:lock v:ext="edit" aspectratio="t"/>
              </v:shape>
              <v:shape id="_x0000_s7703" o:spid="_x0000_s7703" o:spt="75" type="#_x0000_t75" style="position:absolute;left:7970;top:-759;height:295;width:115;" filled="f" coordsize="21600,21600">
                <v:path/>
                <v:fill on="f" focussize="0,0"/>
                <v:stroke/>
                <v:imagedata r:id="rId587" o:title=""/>
                <o:lock v:ext="edit" aspectratio="t"/>
              </v:shape>
            </v:group>
            <v:group id="_x0000_s7704" o:spid="_x0000_s7704" o:spt="203" style="position:absolute;left:7519;top:-1553;height:1099;width:914;" coordorigin="7519,-1553" coordsize="914,1099">
              <o:lock v:ext="edit"/>
              <v:shape id="_x0000_s7705" o:spid="_x0000_s7705" style="position:absolute;left:7519;top:-1553;height:1099;width:914;" filled="f" stroked="t" coordorigin="7519,-1553" coordsize="914,1099" path="m8434,-1553l8434,-454,7519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06" o:spid="_x0000_s7706" o:spt="203" style="position:absolute;left:7574;top:-476;height:48;width:29;" coordorigin="7574,-476" coordsize="29,48">
              <o:lock v:ext="edit"/>
              <v:shape id="_x0000_s7707" o:spid="_x0000_s7707" style="position:absolute;left:7574;top:-476;height:48;width:29;" fillcolor="#000000" filled="t" stroked="f" coordorigin="7574,-476" coordsize="29,48" path="m7603,-430l7596,-430,7598,-428,7603,-430xe">
                <v:path arrowok="t"/>
                <v:fill on="t" focussize="0,0"/>
                <v:stroke on="f"/>
                <v:imagedata o:title=""/>
                <o:lock v:ext="edit"/>
              </v:shape>
              <v:shape id="_x0000_s7708" o:spid="_x0000_s7708" style="position:absolute;left:7574;top:-476;height:48;width:29;" fillcolor="#000000" filled="t" stroked="f" coordorigin="7574,-476" coordsize="29,48" path="m7603,-476l7596,-476,7582,-468,7577,-461,7577,-456,7574,-452,7577,-447,7577,-444,7582,-435,7591,-430,7608,-430,7615,-435,7622,-444,7622,-461,7615,-468,7608,-473,7603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09" o:spid="_x0000_s7709" o:spt="203" style="position:absolute;left:7574;top:-476;height:48;width:48;" coordorigin="7574,-476" coordsize="48,48">
              <o:lock v:ext="edit"/>
              <v:shape id="_x0000_s7710" o:spid="_x0000_s7710" style="position:absolute;left:7574;top:-476;height:48;width:48;" filled="f" stroked="t" coordorigin="7574,-476" coordsize="48,48" path="m7574,-452l7577,-456,7577,-461,7582,-468,7591,-473,7596,-476,7603,-476,7608,-473,7615,-468,7622,-461,7622,-444,7615,-435,7608,-430,7603,-430,7598,-428,7596,-430,7591,-430,7582,-435,7577,-444,7577,-447,7574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1" o:spid="_x0000_s7711" o:spt="203" style="position:absolute;left:8378;top:-3524;height:103;width:101;" coordorigin="8378,-3524" coordsize="101,103">
              <o:lock v:ext="edit"/>
              <v:shape id="_x0000_s7712" o:spid="_x0000_s7712" style="position:absolute;left:8378;top:-3524;height:103;width:101;" fillcolor="#000000" filled="t" stroked="f" coordorigin="8378,-3524" coordsize="101,103" path="m8429,-3524l8378,-3420,8479,-3420,8429,-35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13" o:spid="_x0000_s7713" o:spt="203" style="position:absolute;left:8378;top:-3524;height:103;width:101;" coordorigin="8378,-3524" coordsize="101,103">
              <o:lock v:ext="edit"/>
              <v:shape id="_x0000_s7714" o:spid="_x0000_s7714" style="position:absolute;left:8378;top:-3524;height:103;width:101;" filled="f" stroked="t" coordorigin="8378,-3524" coordsize="101,103" path="m8479,-3420l8429,-3524,8378,-3420,8479,-342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5" o:spid="_x0000_s7715" o:spt="203" style="position:absolute;left:8378;top:-3524;height:2;width:101;" coordorigin="8378,-3524" coordsize="101,2">
              <o:lock v:ext="edit"/>
              <v:shape id="_x0000_s7716" o:spid="_x0000_s7716" style="position:absolute;left:8378;top:-3524;height:2;width:101;" filled="f" stroked="t" coordorigin="8378,-3524" coordsize="101,0" path="m8378,-3524l8479,-35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7" o:spid="_x0000_s7717" o:spt="203" style="position:absolute;left:8429;top:-3680;height:413;width:2;" coordorigin="8429,-3680" coordsize="2,413">
              <o:lock v:ext="edit"/>
              <v:shape id="_x0000_s7718" o:spid="_x0000_s7718" style="position:absolute;left:8429;top:-3680;height:413;width:2;" filled="f" stroked="t" coordorigin="8429,-3680" coordsize="0,413" path="m8429,-3267l8429,-368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19" o:spid="_x0000_s7719" o:spt="203" style="position:absolute;left:9000;top:-3672;height:478;width:178;" coordorigin="9000,-3672" coordsize="178,478">
              <o:lock v:ext="edit"/>
              <v:shape id="_x0000_s7720" o:spid="_x0000_s7720" style="position:absolute;left:9000;top:-3672;height:478;width:178;" filled="f" stroked="t" coordorigin="9000,-3672" coordsize="178,478" path="m9000,-3672l9118,-3672,9130,-3670,9142,-3665,9151,-3660,9161,-3653,9166,-3644,9173,-3634,9175,-3624,9178,-3612,9175,-3600,9173,-3588,9166,-3579,9161,-3569,9151,-3562,9142,-3557,9130,-3552,9118,-3552,9130,-3550,9142,-3548,9151,-3540,9161,-3533,9166,-3526,9173,-3516,9175,-3504,9178,-3492,9175,-3480,9173,-3468,9166,-3459,9161,-3449,9151,-3442,9142,-3437,9130,-3435,9118,-3432,9130,-3430,9142,-3428,9151,-3423,9161,-3416,9166,-3406,9173,-3396,9175,-3384,9178,-3372,9175,-3360,9173,-3348,9166,-3339,9161,-3332,9151,-3324,9142,-3317,9130,-3315,9118,-3315,9130,-3312,9142,-3310,9151,-3303,9161,-3296,9166,-3286,9173,-3276,9175,-3267,9178,-3255,9175,-3243,9173,-3231,9166,-3221,9161,-3212,9151,-3204,9142,-3200,9130,-3195,9000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1" o:spid="_x0000_s7721" o:spt="203" style="position:absolute;left:8429;top:-3672;height:2;width:571;" coordorigin="8429,-3672" coordsize="571,2">
              <o:lock v:ext="edit"/>
              <v:shape id="_x0000_s7722" o:spid="_x0000_s7722" style="position:absolute;left:8429;top:-3672;height:2;width:571;" filled="f" stroked="t" coordorigin="8429,-3672" coordsize="571,0" path="m9000,-3672l8429,-36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3" o:spid="_x0000_s7723" o:spt="203" style="position:absolute;left:8434;top:-3195;height:2;width:566;" coordorigin="8434,-3195" coordsize="566,2">
              <o:lock v:ext="edit"/>
              <v:shape id="_x0000_s7724" o:spid="_x0000_s7724" style="position:absolute;left:8434;top:-3195;height:2;width:566;" filled="f" stroked="t" coordorigin="8434,-3195" coordsize="566,0" path="m9000,-3195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5" o:spid="_x0000_s7725" o:spt="203" style="position:absolute;left:8429;top:-3382;height:187;width:5;" coordorigin="8429,-3382" coordsize="5,187">
              <o:lock v:ext="edit"/>
              <v:shape id="_x0000_s7726" o:spid="_x0000_s7726" style="position:absolute;left:8429;top:-3382;height:187;width:5;" filled="f" stroked="t" coordorigin="8429,-3382" coordsize="5,187" path="m8429,-3382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7" o:spid="_x0000_s7727" o:spt="203" style="position:absolute;left:8434;top:-3195;height:838;width:2;" coordorigin="8434,-3195" coordsize="2,838">
              <o:lock v:ext="edit"/>
              <v:shape id="_x0000_s7728" o:spid="_x0000_s7728" style="position:absolute;left:8434;top:-3195;height:838;width:2;" filled="f" stroked="t" coordorigin="8434,-3195" coordsize="0,838" path="m8434,-2357l8434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29" o:spid="_x0000_s7729" o:spt="203" style="position:absolute;left:8410;top:-3219;height:48;width:48;" coordorigin="8410,-3219" coordsize="48,48">
              <o:lock v:ext="edit"/>
              <v:shape id="_x0000_s7730" o:spid="_x0000_s7730" style="position:absolute;left:8410;top:-3219;height:48;width:48;" fillcolor="#000000" filled="t" stroked="f" coordorigin="8410,-3219" coordsize="48,48" path="m8438,-3219l8429,-3219,8424,-3216,8417,-3212,8412,-3204,8410,-3200,8410,-3190,8412,-3185,8417,-3178,8424,-3173,8429,-3171,8438,-3171,8441,-3173,8450,-3178,8455,-3185,8458,-3190,8458,-3200,8455,-3204,8450,-3212,8441,-3216,8438,-32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31" o:spid="_x0000_s7731" o:spt="203" style="position:absolute;left:8410;top:-3219;height:48;width:48;" coordorigin="8410,-3219" coordsize="48,48">
              <o:lock v:ext="edit"/>
              <v:shape id="_x0000_s7732" o:spid="_x0000_s7732" style="position:absolute;left:8410;top:-3219;height:48;width:48;" filled="f" stroked="t" coordorigin="8410,-3219" coordsize="48,48" path="m8410,-3195l8410,-3200,8412,-3204,8417,-3212,8424,-3216,8429,-3219,8438,-3219,8441,-3216,8450,-3212,8455,-3204,8458,-3200,8458,-3190,8455,-3185,8450,-3178,8441,-3173,8438,-3171,8429,-3171,8424,-3173,8417,-3178,8412,-3185,8410,-3190,8410,-319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33" o:spid="_x0000_s7733" o:spt="203" style="position:absolute;left:6266;top:-476;height:48;width:29;" coordorigin="6266,-476" coordsize="29,48">
              <o:lock v:ext="edit"/>
              <v:shape id="_x0000_s7734" o:spid="_x0000_s7734" style="position:absolute;left:6266;top:-476;height:48;width:29;" fillcolor="#000000" filled="t" stroked="f" coordorigin="6266,-476" coordsize="29,48" path="m6295,-430l6286,-430,6290,-428,6295,-430xe">
                <v:path arrowok="t"/>
                <v:fill on="t" focussize="0,0"/>
                <v:stroke on="f"/>
                <v:imagedata o:title=""/>
                <o:lock v:ext="edit"/>
              </v:shape>
              <v:shape id="_x0000_s7735" o:spid="_x0000_s7735" style="position:absolute;left:6266;top:-476;height:48;width:29;" fillcolor="#000000" filled="t" stroked="f" coordorigin="6266,-476" coordsize="29,48" path="m6295,-476l6286,-476,6281,-473,6274,-468,6269,-461,6266,-456,6266,-447,6269,-444,6274,-435,6281,-430,6298,-430,6307,-435,6312,-444,6312,-447,6314,-452,6312,-456,6312,-461,6307,-468,6298,-473,6295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36" o:spid="_x0000_s7736" o:spt="203" style="position:absolute;left:6266;top:-476;height:48;width:48;" coordorigin="6266,-476" coordsize="48,48">
              <o:lock v:ext="edit"/>
              <v:shape id="_x0000_s7737" o:spid="_x0000_s7737" style="position:absolute;left:6266;top:-476;height:48;width:48;" filled="f" stroked="t" coordorigin="6266,-476" coordsize="48,48" path="m6266,-452l6266,-456,6269,-461,6274,-468,6281,-473,6286,-476,6295,-476,6298,-473,6307,-468,6312,-461,6312,-456,6314,-452,6312,-447,6312,-444,6307,-435,6298,-430,6295,-430,6290,-428,6286,-430,6281,-430,6274,-435,6269,-444,6266,-447,6266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38" o:spid="_x0000_s7738" o:spt="203" style="position:absolute;left:6595;top:-476;height:48;width:29;" coordorigin="6595,-476" coordsize="29,48">
              <o:lock v:ext="edit"/>
              <v:shape id="_x0000_s7739" o:spid="_x0000_s7739" style="position:absolute;left:6595;top:-476;height:48;width:29;" fillcolor="#000000" filled="t" stroked="f" coordorigin="6595,-476" coordsize="29,48" path="m6624,-430l6614,-430,6619,-428,6624,-430xe">
                <v:path arrowok="t"/>
                <v:fill on="t" focussize="0,0"/>
                <v:stroke on="f"/>
                <v:imagedata o:title=""/>
                <o:lock v:ext="edit"/>
              </v:shape>
              <v:shape id="_x0000_s7740" o:spid="_x0000_s7740" style="position:absolute;left:6595;top:-476;height:48;width:29;" fillcolor="#000000" filled="t" stroked="f" coordorigin="6595,-476" coordsize="29,48" path="m6624,-476l6614,-476,6610,-473,6602,-468,6598,-461,6598,-456,6595,-452,6598,-447,6598,-444,6602,-435,6610,-430,6629,-430,6636,-435,6641,-444,6643,-447,6643,-456,6641,-461,6636,-468,6629,-473,6624,-4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41" o:spid="_x0000_s7741" o:spt="203" style="position:absolute;left:6595;top:-476;height:48;width:48;" coordorigin="6595,-476" coordsize="48,48">
              <o:lock v:ext="edit"/>
              <v:shape id="_x0000_s7742" o:spid="_x0000_s7742" style="position:absolute;left:6595;top:-476;height:48;width:48;" filled="f" stroked="t" coordorigin="6595,-476" coordsize="48,48" path="m6595,-452l6598,-456,6598,-461,6602,-468,6610,-473,6614,-476,6624,-476,6629,-473,6636,-468,6641,-461,6643,-456,6643,-447,6641,-444,6636,-435,6629,-430,6624,-430,6619,-428,6614,-430,6610,-430,6602,-435,6598,-444,6598,-447,6595,-45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43" o:spid="_x0000_s7743" o:spt="203" style="position:absolute;left:6979;top:-490;height:48;width:29;" coordorigin="6979,-490" coordsize="29,48">
              <o:lock v:ext="edit"/>
              <v:shape id="_x0000_s7744" o:spid="_x0000_s7744" style="position:absolute;left:6979;top:-490;height:48;width:29;" fillcolor="#000000" filled="t" stroked="f" coordorigin="6979,-490" coordsize="29,48" path="m7008,-444l6998,-444,7003,-442,7008,-444xe">
                <v:path arrowok="t"/>
                <v:fill on="t" focussize="0,0"/>
                <v:stroke on="f"/>
                <v:imagedata o:title=""/>
                <o:lock v:ext="edit"/>
              </v:shape>
              <v:shape id="_x0000_s7745" o:spid="_x0000_s7745" style="position:absolute;left:6979;top:-490;height:48;width:29;" fillcolor="#000000" filled="t" stroked="f" coordorigin="6979,-490" coordsize="29,48" path="m7008,-490l6998,-490,6996,-488,6986,-483,6982,-476,6979,-471,6979,-461,6982,-456,6986,-449,6996,-444,7013,-444,7020,-449,7025,-456,7027,-461,7027,-471,7025,-476,7020,-483,7013,-488,7008,-4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46" o:spid="_x0000_s7746" o:spt="203" style="position:absolute;left:6979;top:-490;height:53;width:48;" coordorigin="6979,-490" coordsize="48,53">
              <o:lock v:ext="edit"/>
              <v:shape id="_x0000_s7747" o:spid="_x0000_s7747" style="position:absolute;left:6979;top:-490;height:53;width:48;" filled="f" stroked="t" coordorigin="6979,-490" coordsize="48,53" path="m6979,-464l6979,-468,6982,-476,6986,-483,6996,-488,6998,-490,7008,-490,7013,-488,7020,-483,7025,-476,7027,-468,7027,-459,7025,-454,7020,-444,7013,-440,7008,-440,7003,-437,6998,-440,6996,-440,6986,-444,6982,-454,6979,-459,6979,-46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48" o:spid="_x0000_s7748" o:spt="203" style="position:absolute;left:7574;top:-2002;height:48;width:46;" coordorigin="7574,-2002" coordsize="46,48">
              <o:lock v:ext="edit"/>
              <v:shape id="_x0000_s7749" o:spid="_x0000_s7749" style="position:absolute;left:7574;top:-2002;height:48;width:46;" fillcolor="#000000" filled="t" stroked="f" coordorigin="7574,-2002" coordsize="46,48" path="m7601,-2002l7594,-2002,7579,-1995,7574,-1985,7574,-1968,7579,-1961,7594,-1954,7601,-1954,7606,-1956,7613,-1961,7620,-1968,7620,-1985,7613,-1995,7606,-2000,7601,-20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50" o:spid="_x0000_s7750" o:spt="203" style="position:absolute;left:7574;top:-2002;height:48;width:46;" coordorigin="7574,-2002" coordsize="46,48">
              <o:lock v:ext="edit"/>
              <v:shape id="_x0000_s7751" o:spid="_x0000_s7751" style="position:absolute;left:7574;top:-2002;height:48;width:46;" filled="f" stroked="t" coordorigin="7574,-2002" coordsize="46,48" path="m7574,-1978l7574,-1985,7579,-1995,7589,-2000,7594,-2002,7601,-2002,7606,-2000,7613,-1995,7620,-1985,7620,-1968,7613,-1961,7606,-1956,7601,-1954,7594,-1954,7589,-1956,7579,-1961,7574,-1968,7574,-197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2" o:spid="_x0000_s7752" o:spt="203" style="position:absolute;left:5837;top:-308;height:2;width:235;" coordorigin="5837,-308" coordsize="235,2">
              <o:lock v:ext="edit"/>
              <v:shape id="_x0000_s7753" o:spid="_x0000_s7753" style="position:absolute;left:5837;top:-308;height:2;width:235;" filled="f" stroked="t" coordorigin="5837,-308" coordsize="235,0" path="m5837,-308l6072,-3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4" o:spid="_x0000_s7754" o:spt="203" style="position:absolute;left:5875;top:-269;height:2;width:158;" coordorigin="5875,-269" coordsize="158,2">
              <o:lock v:ext="edit"/>
              <v:shape id="_x0000_s7755" o:spid="_x0000_s7755" style="position:absolute;left:5875;top:-269;height:2;width:158;" filled="f" stroked="t" coordorigin="5875,-269" coordsize="158,0" path="m5875,-269l6034,-2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6" o:spid="_x0000_s7756" o:spt="203" style="position:absolute;left:5916;top:-228;height:2;width:77;" coordorigin="5916,-228" coordsize="77,2">
              <o:lock v:ext="edit"/>
              <v:shape id="_x0000_s7757" o:spid="_x0000_s7757" style="position:absolute;left:5916;top:-228;height:2;width:77;" filled="f" stroked="t" coordorigin="5916,-228" coordsize="77,0" path="m5916,-228l5993,-2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58" o:spid="_x0000_s7758" o:spt="203" style="position:absolute;left:5959;top:-442;height:134;width:2;" coordorigin="5959,-442" coordsize="2,134">
              <o:lock v:ext="edit"/>
              <v:shape id="_x0000_s7759" o:spid="_x0000_s7759" style="position:absolute;left:5959;top:-442;height:134;width:2;" filled="f" stroked="t" coordorigin="5959,-442" coordsize="0,134" path="m5959,-442l5959,-3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0" o:spid="_x0000_s7760" o:spt="203" style="position:absolute;left:5935;top:-466;height:48;width:48;" coordorigin="5935,-466" coordsize="48,48">
              <o:lock v:ext="edit"/>
              <v:shape id="_x0000_s7761" o:spid="_x0000_s7761" style="position:absolute;left:5935;top:-466;height:48;width:48;" fillcolor="#000000" filled="t" stroked="f" coordorigin="5935,-466" coordsize="48,48" path="m5964,-466l5954,-466,5950,-464,5942,-459,5938,-452,5935,-447,5935,-437,5938,-432,5942,-425,5950,-420,5954,-418,5964,-418,5969,-420,5976,-425,5981,-432,5983,-437,5983,-447,5981,-452,5976,-459,5969,-464,5964,-4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62" o:spid="_x0000_s7762" o:spt="203" style="position:absolute;left:5935;top:-466;height:48;width:48;" coordorigin="5935,-466" coordsize="48,48">
              <o:lock v:ext="edit"/>
              <v:shape id="_x0000_s7763" o:spid="_x0000_s7763" style="position:absolute;left:5935;top:-466;height:48;width:48;" filled="f" stroked="t" coordorigin="5935,-466" coordsize="48,48" path="m5935,-442l5935,-447,5938,-452,5942,-459,5950,-464,5954,-466,5964,-466,5969,-464,5976,-459,5981,-452,5983,-447,5983,-437,5981,-432,5976,-425,5969,-420,5964,-418,5954,-418,5950,-420,5942,-425,5938,-432,5935,-437,5935,-44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4" o:spid="_x0000_s7764" o:spt="203" style="position:absolute;left:7392;top:-452;height:2;width:206;" coordorigin="7392,-452" coordsize="206,2">
              <o:lock v:ext="edit"/>
              <v:shape id="_x0000_s7765" o:spid="_x0000_s7765" style="position:absolute;left:7392;top:-452;height:2;width:206;" filled="f" stroked="t" coordorigin="7392,-452" coordsize="206,0" path="m7392,-452l7598,-4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66" o:spid="_x0000_s7766" o:spt="203" style="position:absolute;left:7597;top:-1978;height:1010;width:2;" coordorigin="7597,-1978" coordsize="2,1010">
              <o:lock v:ext="edit"/>
              <v:shape id="_x0000_s7767" o:spid="_x0000_s7767" style="position:absolute;left:7597;top:-1978;height:1010;width:2;" filled="f" stroked="t" coordorigin="7597,-1978" coordsize="0,1010" path="m7597,-1978l7597,-96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7768" o:spid="_x0000_s7768" o:spt="203" style="position:absolute;left:6336;top:-1788;height:1334;width:1015;" coordorigin="6336,-1788" coordsize="1015,1334">
              <o:lock v:ext="edit"/>
              <v:shape id="_x0000_s7769" o:spid="_x0000_s7769" style="position:absolute;left:6336;top:-1788;height:1334;width:1015;" filled="f" stroked="t" coordorigin="6336,-1788" coordsize="1015,1334" path="m6336,-1788l7351,-1788,7351,-4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0" o:spid="_x0000_s7770" o:spt="203" style="position:absolute;left:7322;top:-485;height:48;width:29;" coordorigin="7322,-485" coordsize="29,48">
              <o:lock v:ext="edit"/>
              <v:shape id="_x0000_s7771" o:spid="_x0000_s7771" style="position:absolute;left:7322;top:-485;height:48;width:29;" fillcolor="#000000" filled="t" stroked="f" coordorigin="7322,-485" coordsize="29,48" path="m7351,-440l7342,-440,7346,-437,7351,-440xe">
                <v:path arrowok="t"/>
                <v:fill on="t" focussize="0,0"/>
                <v:stroke on="f"/>
                <v:imagedata o:title=""/>
                <o:lock v:ext="edit"/>
              </v:shape>
              <v:shape id="_x0000_s7772" o:spid="_x0000_s7772" style="position:absolute;left:7322;top:-485;height:48;width:29;" fillcolor="#000000" filled="t" stroked="f" coordorigin="7322,-485" coordsize="29,48" path="m7356,-485l7339,-485,7330,-478,7325,-471,7325,-466,7322,-461,7325,-456,7325,-454,7330,-444,7339,-440,7356,-440,7363,-444,7368,-454,7370,-456,7370,-466,7368,-471,7363,-478,7356,-4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73" o:spid="_x0000_s7773" o:spt="203" style="position:absolute;left:7322;top:-485;height:48;width:48;" coordorigin="7322,-485" coordsize="48,48">
              <o:lock v:ext="edit"/>
              <v:shape id="_x0000_s7774" o:spid="_x0000_s7774" style="position:absolute;left:7322;top:-485;height:48;width:48;" filled="f" stroked="t" coordorigin="7322,-485" coordsize="48,48" path="m7322,-461l7325,-466,7325,-471,7330,-478,7339,-485,7356,-485,7363,-478,7368,-471,7370,-466,7370,-456,7368,-454,7363,-444,7356,-440,7351,-440,7346,-437,7342,-440,7339,-440,7330,-444,7325,-454,7325,-456,7322,-46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5" o:spid="_x0000_s7775" o:spt="203" style="position:absolute;left:9295;top:-3672;height:478;width:175;" coordorigin="9295,-3672" coordsize="175,478">
              <o:lock v:ext="edit"/>
              <v:shape id="_x0000_s7776" o:spid="_x0000_s7776" style="position:absolute;left:9295;top:-3672;height:478;width:175;" filled="f" stroked="t" coordorigin="9295,-3672" coordsize="175,478" path="m9470,-3672l9353,-3672,9341,-3670,9331,-3665,9322,-3660,9312,-3653,9305,-3644,9300,-3634,9295,-3624,9295,-3600,9300,-3588,9305,-3579,9312,-3569,9322,-3562,9331,-3557,9341,-3552,9353,-3552,9341,-3550,9331,-3548,9322,-3540,9312,-3533,9305,-3526,9300,-3516,9295,-3504,9295,-3480,9341,-3435,9353,-3432,9341,-3430,9295,-3384,9295,-3360,9300,-3348,9305,-3339,9312,-3332,9322,-3324,9331,-3317,9341,-3315,9353,-3315,9341,-3312,9331,-3310,9322,-3303,9312,-3296,9305,-3286,9300,-3276,9295,-3267,9295,-3243,9300,-3231,9305,-3221,9312,-3212,9322,-3204,9331,-3200,9341,-3195,9470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77" o:spid="_x0000_s7777" o:spt="203" style="position:absolute;left:9470;top:-3671;height:2;width:1231;" coordorigin="9470,-3671" coordsize="1231,2">
              <o:lock v:ext="edit"/>
              <v:shape id="_x0000_s7778" o:spid="_x0000_s7778" style="position:absolute;left:9470;top:-3671;height:2;width:1231;" filled="f" stroked="t" coordorigin="9470,-3671" coordsize="1231,0" path="m9470,-3671l10702,-3671e">
                <v:path arrowok="t"/>
                <v:fill on="f" focussize="0,0"/>
                <v:stroke weight="0.851889763779528pt" color="#000000"/>
                <v:imagedata o:title=""/>
                <o:lock v:ext="edit"/>
              </v:shape>
            </v:group>
            <v:group id="_x0000_s7779" o:spid="_x0000_s7779" o:spt="203" style="position:absolute;left:9259;top:-3672;height:1042;width:5;" coordorigin="9259,-3672" coordsize="5,1042">
              <o:lock v:ext="edit"/>
              <v:shape id="_x0000_s7780" o:spid="_x0000_s7780" style="position:absolute;left:9259;top:-3672;height:1042;width:5;" filled="f" stroked="t" coordorigin="9259,-3672" coordsize="5,1042" path="m9264,-3672l9259,-263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1" o:spid="_x0000_s7781" o:spt="203" style="position:absolute;left:9206;top:-3672;height:1046;width:2;" coordorigin="9206,-3672" coordsize="2,1046">
              <o:lock v:ext="edit"/>
              <v:shape id="_x0000_s7782" o:spid="_x0000_s7782" style="position:absolute;left:9206;top:-3672;height:1046;width:2;" filled="f" stroked="t" coordorigin="9206,-3672" coordsize="2,1046" path="m9206,-3672l9209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3" o:spid="_x0000_s7783" o:spt="203" style="position:absolute;left:9094;top:-3274;height:48;width:48;" coordorigin="9094,-3274" coordsize="48,48">
              <o:lock v:ext="edit"/>
              <v:shape id="_x0000_s7784" o:spid="_x0000_s7784" style="position:absolute;left:9094;top:-3274;height:48;width:48;" fillcolor="#000000" filled="t" stroked="f" coordorigin="9094,-3274" coordsize="48,48" path="m9118,-3274l9108,-3272,9101,-3267,9096,-3260,9094,-3255,9094,-3245,9096,-3240,9101,-3233,9108,-3228,9113,-3226,9122,-3226,9127,-3228,9134,-3233,9139,-3240,9142,-3250,9139,-3260,9134,-3267,9127,-3272,9118,-32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85" o:spid="_x0000_s7785" o:spt="203" style="position:absolute;left:9094;top:-3274;height:48;width:48;" coordorigin="9094,-3274" coordsize="48,48">
              <o:lock v:ext="edit"/>
              <v:shape id="_x0000_s7786" o:spid="_x0000_s7786" style="position:absolute;left:9094;top:-3274;height:48;width:48;" filled="f" stroked="t" coordorigin="9094,-3274" coordsize="48,48" path="m9094,-3250l9094,-3255,9096,-3260,9101,-3267,9108,-3272,9118,-3274,9127,-3272,9134,-3267,9139,-3260,9142,-3250,9139,-3240,9134,-3233,9127,-3228,9122,-3226,9113,-3226,9108,-3228,9101,-3233,9096,-3240,9094,-3245,9094,-325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87" o:spid="_x0000_s7787" o:spt="203" style="position:absolute;left:9334;top:-3644;height:48;width:46;" coordorigin="9334,-3644" coordsize="46,48">
              <o:lock v:ext="edit"/>
              <v:shape id="_x0000_s7788" o:spid="_x0000_s7788" style="position:absolute;left:9334;top:-3644;height:48;width:46;" fillcolor="#000000" filled="t" stroked="f" coordorigin="9334,-3644" coordsize="46,48" path="m9355,-3644l9348,-3641,9341,-3636,9334,-3629,9334,-3610,9341,-3603,9348,-3598,9350,-3596,9362,-3596,9365,-3598,9372,-3603,9379,-3610,9379,-3629,9372,-3636,9365,-3641,9355,-3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789" o:spid="_x0000_s7789" o:spt="203" style="position:absolute;left:9334;top:-3644;height:48;width:46;" coordorigin="9334,-3644" coordsize="46,48">
              <o:lock v:ext="edit"/>
              <v:shape id="_x0000_s7790" o:spid="_x0000_s7790" style="position:absolute;left:9334;top:-3644;height:48;width:46;" filled="f" stroked="t" coordorigin="9334,-3644" coordsize="46,48" path="m9334,-3620l9334,-3629,9341,-3636,9348,-3641,9355,-3644,9365,-3641,9372,-3636,9379,-3629,9379,-3610,9372,-3603,9365,-3598,9362,-3596,9350,-3596,9348,-3598,9341,-3603,9334,-3610,9334,-362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1" o:spid="_x0000_s7791" o:spt="203" style="position:absolute;left:2326;top:-2979;height:478;width:178;" coordorigin="2326,-2979" coordsize="178,478">
              <o:lock v:ext="edit"/>
              <v:shape id="_x0000_s7792" o:spid="_x0000_s7792" style="position:absolute;left:2326;top:-2979;height:478;width:178;" filled="f" stroked="t" coordorigin="2326,-2979" coordsize="178,478" path="m2503,-2979l2386,-2979,2374,-2976,2364,-2974,2352,-2967,2345,-2960,2335,-2952,2330,-2940,2328,-2931,2326,-2919,2328,-2907,2330,-2895,2335,-2885,2345,-2876,2352,-2868,2364,-2864,2374,-2861,2386,-2859,2374,-2856,2364,-2854,2352,-2849,2345,-2842,2335,-2832,2330,-2823,2328,-2811,2326,-2799,2328,-2787,2330,-2775,2335,-2765,2386,-2739,2374,-2739,2364,-2734,2352,-2729,2345,-2722,2335,-2712,2330,-2703,2328,-2693,2326,-2681,2328,-2669,2330,-2657,2335,-2648,2345,-2638,2352,-2631,2364,-2624,2374,-2621,2386,-2621,2374,-2619,2364,-2616,2352,-2609,2345,-2602,2335,-2595,2330,-2585,2328,-2573,2326,-2561,2328,-2549,2330,-2537,2335,-2528,2345,-2518,2352,-2511,2364,-2506,2374,-2504,2386,-2501,2503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3" o:spid="_x0000_s7793" o:spt="203" style="position:absolute;left:2030;top:-2979;height:478;width:178;" coordorigin="2030,-2979" coordsize="178,478">
              <o:lock v:ext="edit"/>
              <v:shape id="_x0000_s7794" o:spid="_x0000_s7794" style="position:absolute;left:2030;top:-2979;height:478;width:178;" filled="f" stroked="t" coordorigin="2030,-2979" coordsize="178,478" path="m2030,-2979l2150,-2979,2162,-2976,2172,-2974,2184,-2967,2191,-2960,2198,-2952,2203,-2940,2208,-2931,2208,-2907,2162,-2861,2150,-2859,2162,-2856,2208,-2811,2208,-2787,2162,-2741,2150,-2739,2162,-2739,2172,-2734,2184,-2729,2191,-2722,2198,-2712,2203,-2703,2208,-2693,2208,-2669,2203,-2657,2162,-2621,2150,-2621,2162,-2619,2172,-2616,2184,-2609,2191,-2602,2198,-2595,2203,-2585,2208,-2573,2208,-2549,2162,-2504,2150,-2501,2030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5" o:spid="_x0000_s7795" o:spt="203" style="position:absolute;left:2239;top:-2979;height:478;width:2;" coordorigin="2239,-2979" coordsize="2,478">
              <o:lock v:ext="edit"/>
              <v:shape id="_x0000_s7796" o:spid="_x0000_s7796" style="position:absolute;left:2239;top:-2979;height:478;width:2;" filled="f" stroked="t" coordorigin="2239,-2979" coordsize="0,478" path="m2239,-2979l2239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7" o:spid="_x0000_s7797" o:spt="203" style="position:absolute;left:2297;top:-2979;height:478;width:2;" coordorigin="2297,-2979" coordsize="2,478">
              <o:lock v:ext="edit"/>
              <v:shape id="_x0000_s7798" o:spid="_x0000_s7798" style="position:absolute;left:2297;top:-2979;height:478;width:2;" filled="f" stroked="t" coordorigin="2297,-2979" coordsize="0,478" path="m2297,-2979l2297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799" o:spid="_x0000_s7799" o:spt="203" style="position:absolute;left:1303;top:-3958;height:1584;width:247;" coordorigin="1303,-3958" coordsize="247,1584">
              <o:lock v:ext="edit"/>
              <v:shape id="_x0000_s7800" o:spid="_x0000_s7800" style="position:absolute;left:1303;top:-3958;height:1584;width:247;" filled="f" stroked="t" coordorigin="1303,-3958" coordsize="247,1584" path="m1303,-2374l1550,-2374,1550,-3958,1303,-3958,1303,-237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801" o:spid="_x0000_s7801" o:spt="75" type="#_x0000_t75" style="position:absolute;left:1406;top:-3516;height:919;width:115;" filled="f" coordsize="21600,21600">
                <v:path/>
                <v:fill on="f" focussize="0,0"/>
                <v:stroke/>
                <v:imagedata r:id="rId588" o:title=""/>
                <o:lock v:ext="edit" aspectratio="t"/>
              </v:shape>
            </v:group>
            <v:group id="_x0000_s7802" o:spid="_x0000_s7802" o:spt="203" style="position:absolute;left:1560;top:-2501;height:2;width:470;" coordorigin="1560,-2501" coordsize="470,2">
              <o:lock v:ext="edit"/>
              <v:shape id="_x0000_s7803" o:spid="_x0000_s7803" style="position:absolute;left:1560;top:-2501;height:2;width:470;" filled="f" stroked="t" coordorigin="1560,-2501" coordsize="470,0" path="m2030,-2501l1560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4" o:spid="_x0000_s7804" o:spt="203" style="position:absolute;left:1560;top:-2979;height:2;width:470;" coordorigin="1560,-2979" coordsize="470,2">
              <o:lock v:ext="edit"/>
              <v:shape id="_x0000_s7805" o:spid="_x0000_s7805" style="position:absolute;left:1560;top:-2979;height:2;width:470;" filled="f" stroked="t" coordorigin="1560,-2979" coordsize="470,0" path="m2030,-2979l1560,-297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6" o:spid="_x0000_s7806" o:spt="203" style="position:absolute;left:2321;top:-3694;height:478;width:178;" coordorigin="2321,-3694" coordsize="178,478">
              <o:lock v:ext="edit"/>
              <v:shape id="_x0000_s7807" o:spid="_x0000_s7807" style="position:absolute;left:2321;top:-3694;height:478;width:178;" filled="f" stroked="t" coordorigin="2321,-3694" coordsize="178,478" path="m2498,-3694l2381,-3694,2369,-3692,2357,-3689,2347,-3682,2338,-3675,2330,-3665,2326,-3656,2321,-3646,2321,-3622,2369,-3574,2381,-3574,2369,-3574,2321,-3526,2321,-3502,2369,-3456,2381,-3454,2369,-3454,2357,-3449,2321,-3406,2321,-3384,2326,-3372,2330,-3360,2338,-3353,2347,-3346,2357,-3339,2369,-3336,2381,-3336,2369,-3334,2357,-3332,2347,-3327,2338,-3317,2330,-3310,2326,-3298,2321,-3288,2321,-3264,2369,-3216,2498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08" o:spid="_x0000_s7808" o:spt="203" style="position:absolute;left:2026;top:-3694;height:478;width:178;" coordorigin="2026,-3694" coordsize="178,478">
              <o:lock v:ext="edit"/>
              <v:shape id="_x0000_s7809" o:spid="_x0000_s7809" style="position:absolute;left:2026;top:-3694;height:478;width:178;" filled="f" stroked="t" coordorigin="2026,-3694" coordsize="178,478" path="m2026,-3694l2143,-3694,2155,-3692,2167,-3689,2177,-3682,2184,-3675,2194,-3665,2198,-3656,2201,-3646,2203,-3634,2201,-3622,2198,-3610,2194,-3600,2184,-3591,2177,-3584,2167,-3579,2155,-3574,2143,-3574,2155,-3574,2167,-3569,2177,-3564,2184,-3557,2194,-3548,2198,-3538,2201,-3526,2203,-3514,2201,-3502,2198,-3490,2194,-3480,2184,-3471,2177,-3464,2167,-3459,2155,-3456,2143,-3454,2155,-3454,2167,-3449,2177,-3444,2184,-3437,2194,-3428,2198,-3418,2201,-3406,2203,-3396,2201,-3384,2198,-3372,2194,-3360,2184,-3353,2177,-3346,2167,-3339,2155,-3336,2143,-3336,2155,-3334,2167,-3332,2177,-3327,2184,-3317,2194,-3310,2198,-3298,2201,-3288,2203,-3276,2201,-3264,2198,-3252,2194,-3243,2184,-3233,2177,-3226,2167,-3221,2155,-3216,2026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0" o:spid="_x0000_s7810" o:spt="203" style="position:absolute;left:2232;top:-3694;height:478;width:2;" coordorigin="2232,-3694" coordsize="2,478">
              <o:lock v:ext="edit"/>
              <v:shape id="_x0000_s7811" o:spid="_x0000_s7811" style="position:absolute;left:2232;top:-3694;height:478;width:2;" filled="f" stroked="t" coordorigin="2232,-3694" coordsize="0,478" path="m2232,-3694l2232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2" o:spid="_x0000_s7812" o:spt="203" style="position:absolute;left:2292;top:-3694;height:478;width:2;" coordorigin="2292,-3694" coordsize="2,478">
              <o:lock v:ext="edit"/>
              <v:shape id="_x0000_s7813" o:spid="_x0000_s7813" style="position:absolute;left:2292;top:-3694;height:478;width:2;" filled="f" stroked="t" coordorigin="2292,-3694" coordsize="0,478" path="m2292,-3694l2292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4" o:spid="_x0000_s7814" o:spt="203" style="position:absolute;left:1560;top:-3216;height:2;width:466;" coordorigin="1560,-3216" coordsize="466,2">
              <o:lock v:ext="edit"/>
              <v:shape id="_x0000_s7815" o:spid="_x0000_s7815" style="position:absolute;left:1560;top:-3216;height:2;width:466;" filled="f" stroked="t" coordorigin="1560,-3216" coordsize="466,0" path="m2026,-3216l1560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6" o:spid="_x0000_s7816" o:spt="203" style="position:absolute;left:1560;top:-3694;height:2;width:466;" coordorigin="1560,-3694" coordsize="466,2">
              <o:lock v:ext="edit"/>
              <v:shape id="_x0000_s7817" o:spid="_x0000_s7817" style="position:absolute;left:1560;top:-3694;height:2;width:466;" filled="f" stroked="t" coordorigin="1560,-3694" coordsize="466,0" path="m2026,-3694l1560,-369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18" o:spid="_x0000_s7818" o:spt="203" style="position:absolute;left:1519;top:-1649;height:94;width:94;" coordorigin="1519,-1649" coordsize="94,94">
              <o:lock v:ext="edit"/>
              <v:shape id="_x0000_s7819" o:spid="_x0000_s7819" style="position:absolute;left:1519;top:-1649;height:94;width:94;" fillcolor="#000000" filled="t" stroked="f" coordorigin="1519,-1649" coordsize="94,94" path="m1613,-1649l1519,-1618,1582,-1556,1613,-164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20" o:spid="_x0000_s7820" o:spt="203" style="position:absolute;left:1519;top:-1649;height:94;width:94;" coordorigin="1519,-1649" coordsize="94,94">
              <o:lock v:ext="edit"/>
              <v:shape id="_x0000_s7821" o:spid="_x0000_s7821" style="position:absolute;left:1519;top:-1649;height:94;width:94;" filled="f" stroked="t" coordorigin="1519,-1649" coordsize="94,94" path="m1582,-1556l1613,-1649,1519,-1618,1582,-155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2" o:spid="_x0000_s7822" o:spt="203" style="position:absolute;left:1582;top:-1680;height:62;width:62;" coordorigin="1582,-1680" coordsize="62,62">
              <o:lock v:ext="edit"/>
              <v:shape id="_x0000_s7823" o:spid="_x0000_s7823" style="position:absolute;left:1582;top:-1680;height:62;width:62;" filled="f" stroked="t" coordorigin="1582,-1680" coordsize="62,62" path="m1582,-1680l1644,-16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4" o:spid="_x0000_s7824" o:spt="203" style="position:absolute;left:1457;top:-1745;height:254;width:252;" coordorigin="1457,-1745" coordsize="252,254">
              <o:lock v:ext="edit"/>
              <v:shape id="_x0000_s7825" o:spid="_x0000_s7825" style="position:absolute;left:1457;top:-1745;height:254;width:252;" filled="f" stroked="t" coordorigin="1457,-1745" coordsize="252,254" path="m1457,-1491l1709,-174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26" o:spid="_x0000_s7826" o:spt="203" style="position:absolute;left:1927;top:-1685;height:94;width:94;" coordorigin="1927,-1685" coordsize="94,94">
              <o:lock v:ext="edit"/>
              <v:shape id="_x0000_s7827" o:spid="_x0000_s7827" style="position:absolute;left:1927;top:-1685;height:94;width:94;" fillcolor="#000000" filled="t" stroked="f" coordorigin="1927,-1685" coordsize="94,94" path="m1927,-1685l1958,-1592,2021,-1654,1927,-16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28" o:spid="_x0000_s7828" o:spt="203" style="position:absolute;left:1927;top:-1685;height:94;width:94;" coordorigin="1927,-1685" coordsize="94,94">
              <o:lock v:ext="edit"/>
              <v:shape id="_x0000_s7829" o:spid="_x0000_s7829" style="position:absolute;left:1927;top:-1685;height:94;width:94;" filled="f" stroked="t" coordorigin="1927,-1685" coordsize="94,94" path="m2021,-1654l1927,-1685,1958,-1592,2021,-165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0" o:spid="_x0000_s7830" o:spt="203" style="position:absolute;left:1894;top:-1716;height:62;width:65;" coordorigin="1894,-1716" coordsize="65,62">
              <o:lock v:ext="edit"/>
              <v:shape id="_x0000_s7831" o:spid="_x0000_s7831" style="position:absolute;left:1894;top:-1716;height:62;width:65;" filled="f" stroked="t" coordorigin="1894,-1716" coordsize="65,62" path="m1894,-1654l1958,-17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2" o:spid="_x0000_s7832" o:spt="203" style="position:absolute;left:1834;top:-1781;height:254;width:250;" coordorigin="1834,-1781" coordsize="250,254">
              <o:lock v:ext="edit"/>
              <v:shape id="_x0000_s7833" o:spid="_x0000_s7833" style="position:absolute;left:1834;top:-1781;height:254;width:250;" filled="f" stroked="t" coordorigin="1834,-1781" coordsize="250,254" path="m2083,-1527l1834,-178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4" o:spid="_x0000_s7834" o:spt="203" style="position:absolute;left:1586;top:-1328;height:94;width:94;" coordorigin="1586,-1328" coordsize="94,94">
              <o:lock v:ext="edit"/>
              <v:shape id="_x0000_s7835" o:spid="_x0000_s7835" style="position:absolute;left:1586;top:-1328;height:94;width:94;" fillcolor="#000000" filled="t" stroked="f" coordorigin="1586,-1328" coordsize="94,94" path="m1586,-1328l1618,-1234,1680,-1296,1586,-13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36" o:spid="_x0000_s7836" o:spt="203" style="position:absolute;left:1586;top:-1328;height:94;width:94;" coordorigin="1586,-1328" coordsize="94,94">
              <o:lock v:ext="edit"/>
              <v:shape id="_x0000_s7837" o:spid="_x0000_s7837" style="position:absolute;left:1586;top:-1328;height:94;width:94;" filled="f" stroked="t" coordorigin="1586,-1328" coordsize="94,94" path="m1680,-1296l1586,-1328,1618,-1234,1680,-129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38" o:spid="_x0000_s7838" o:spt="203" style="position:absolute;left:1555;top:-1359;height:62;width:62;" coordorigin="1555,-1359" coordsize="62,62">
              <o:lock v:ext="edit"/>
              <v:shape id="_x0000_s7839" o:spid="_x0000_s7839" style="position:absolute;left:1555;top:-1359;height:62;width:62;" filled="f" stroked="t" coordorigin="1555,-1359" coordsize="62,62" path="m1555,-1296l1618,-135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0" o:spid="_x0000_s7840" o:spt="203" style="position:absolute;left:1493;top:-1424;height:254;width:250;" coordorigin="1493,-1424" coordsize="250,254">
              <o:lock v:ext="edit"/>
              <v:shape id="_x0000_s7841" o:spid="_x0000_s7841" style="position:absolute;left:1493;top:-1424;height:254;width:250;" filled="f" stroked="t" coordorigin="1493,-1424" coordsize="250,254" path="m1742,-1169l1493,-14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2" o:spid="_x0000_s7842" o:spt="203" style="position:absolute;left:1874;top:-1352;height:94;width:94;" coordorigin="1874,-1352" coordsize="94,94">
              <o:lock v:ext="edit"/>
              <v:shape id="_x0000_s7843" o:spid="_x0000_s7843" style="position:absolute;left:1874;top:-1352;height:94;width:94;" fillcolor="#000000" filled="t" stroked="f" coordorigin="1874,-1352" coordsize="94,94" path="m1968,-1352l1874,-1320,1937,-1258,1968,-1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44" o:spid="_x0000_s7844" o:spt="203" style="position:absolute;left:1874;top:-1352;height:94;width:94;" coordorigin="1874,-1352" coordsize="94,94">
              <o:lock v:ext="edit"/>
              <v:shape id="_x0000_s7845" o:spid="_x0000_s7845" style="position:absolute;left:1874;top:-1352;height:94;width:94;" filled="f" stroked="t" coordorigin="1874,-1352" coordsize="94,94" path="m1937,-1258l1968,-1352,1874,-1320,1937,-125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6" o:spid="_x0000_s7846" o:spt="203" style="position:absolute;left:1937;top:-1383;height:62;width:62;" coordorigin="1937,-1383" coordsize="62,62">
              <o:lock v:ext="edit"/>
              <v:shape id="_x0000_s7847" o:spid="_x0000_s7847" style="position:absolute;left:1937;top:-1383;height:62;width:62;" filled="f" stroked="t" coordorigin="1937,-1383" coordsize="62,62" path="m1937,-1383l1999,-132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48" o:spid="_x0000_s7848" o:spt="203" style="position:absolute;left:1812;top:-1448;height:254;width:250;" coordorigin="1812,-1448" coordsize="250,254">
              <o:lock v:ext="edit"/>
              <v:shape id="_x0000_s7849" o:spid="_x0000_s7849" style="position:absolute;left:1812;top:-1448;height:254;width:250;" filled="f" stroked="t" coordorigin="1812,-1448" coordsize="250,254" path="m1812,-1193l2062,-144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0" o:spid="_x0000_s7850" o:spt="203" style="position:absolute;left:1742;top:-1193;height:46;width:70;" coordorigin="1742,-1193" coordsize="70,46">
              <o:lock v:ext="edit"/>
              <v:shape id="_x0000_s7851" o:spid="_x0000_s7851" style="position:absolute;left:1742;top:-1193;height:46;width:70;" filled="f" stroked="t" coordorigin="1742,-1193" coordsize="70,46" path="m1812,-1193l1764,-1148,1742,-11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2" o:spid="_x0000_s7852" o:spt="203" style="position:absolute;left:2062;top:-1500;height:53;width:50;" coordorigin="2062,-1500" coordsize="50,53">
              <o:lock v:ext="edit"/>
              <v:shape id="_x0000_s7853" o:spid="_x0000_s7853" style="position:absolute;left:2062;top:-1500;height:53;width:50;" filled="f" stroked="t" coordorigin="2062,-1500" coordsize="50,53" path="m2062,-1448l2112,-150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4" o:spid="_x0000_s7854" o:spt="203" style="position:absolute;left:1440;top:-1476;height:53;width:53;" coordorigin="1440,-1476" coordsize="53,53">
              <o:lock v:ext="edit"/>
              <v:shape id="_x0000_s7855" o:spid="_x0000_s7855" style="position:absolute;left:1440;top:-1476;height:53;width:53;" filled="f" stroked="t" coordorigin="1440,-1476" coordsize="53,53" path="m1493,-1424l1440,-14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6" o:spid="_x0000_s7856" o:spt="203" style="position:absolute;left:1440;top:-1491;height:14;width:17;" coordorigin="1440,-1491" coordsize="17,14">
              <o:lock v:ext="edit"/>
              <v:shape id="_x0000_s7857" o:spid="_x0000_s7857" style="position:absolute;left:1440;top:-1491;height:14;width:17;" filled="f" stroked="t" coordorigin="1440,-1491" coordsize="17,14" path="m1457,-1491l1440,-14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58" o:spid="_x0000_s7858" o:spt="203" style="position:absolute;left:1709;top:-1824;height:79;width:77;" coordorigin="1709,-1824" coordsize="77,79">
              <o:lock v:ext="edit"/>
              <v:shape id="_x0000_s7859" o:spid="_x0000_s7859" style="position:absolute;left:1709;top:-1824;height:79;width:77;" filled="f" stroked="t" coordorigin="1709,-1824" coordsize="77,79" path="m1709,-1745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0" o:spid="_x0000_s7860" o:spt="203" style="position:absolute;left:1786;top:-1824;height:43;width:48;" coordorigin="1786,-1824" coordsize="48,43">
              <o:lock v:ext="edit"/>
              <v:shape id="_x0000_s7861" o:spid="_x0000_s7861" style="position:absolute;left:1786;top:-1824;height:43;width:48;" filled="f" stroked="t" coordorigin="1786,-1824" coordsize="48,43" path="m1834,-1781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2" o:spid="_x0000_s7862" o:spt="203" style="position:absolute;left:2083;top:-1527;height:26;width:29;" coordorigin="2083,-1527" coordsize="29,26">
              <o:lock v:ext="edit"/>
              <v:shape id="_x0000_s7863" o:spid="_x0000_s7863" style="position:absolute;left:2083;top:-1527;height:26;width:29;" filled="f" stroked="t" coordorigin="2083,-1527" coordsize="29,26" path="m2112,-1500l2083,-15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4" o:spid="_x0000_s7864" o:spt="203" style="position:absolute;left:1762;top:-1148;height:437;width:2;" coordorigin="1762,-1148" coordsize="2,437">
              <o:lock v:ext="edit"/>
              <v:shape id="_x0000_s7865" o:spid="_x0000_s7865" style="position:absolute;left:1762;top:-1148;height:437;width:2;" filled="f" stroked="t" coordorigin="1762,-1148" coordsize="0,437" path="m1762,-1148l1762,-711e">
                <v:path arrowok="t"/>
                <v:fill on="f" focussize="0,0"/>
                <v:stroke weight="0.851889763779528pt" color="#000000"/>
                <v:imagedata o:title=""/>
                <o:lock v:ext="edit"/>
              </v:shape>
            </v:group>
            <v:group id="_x0000_s7866" o:spid="_x0000_s7866" o:spt="203" style="position:absolute;left:1097;top:-3452;height:1982;width:1032;" coordorigin="1097,-3452" coordsize="1032,1982">
              <o:lock v:ext="edit"/>
              <v:shape id="_x0000_s7867" o:spid="_x0000_s7867" style="position:absolute;left:1097;top:-3452;height:1982;width:1032;" filled="f" stroked="t" coordorigin="1097,-3452" coordsize="1032,1982" path="m2129,-3452l1704,-3452,1704,-2007,1097,-2007,1097,-1469,1433,-146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68" o:spid="_x0000_s7868" o:spt="203" style="position:absolute;left:1954;top:-2736;height:1250;width:523;" coordorigin="1954,-2736" coordsize="523,1250">
              <o:lock v:ext="edit"/>
              <v:shape id="_x0000_s7869" o:spid="_x0000_s7869" style="position:absolute;left:1954;top:-2736;height:1250;width:523;" filled="f" stroked="t" coordorigin="1954,-2736" coordsize="523,1250" path="m2167,-2736l1954,-2736,1954,-1966,2477,-1966,2477,-1486,2124,-148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70" o:spid="_x0000_s7870" o:spt="203" style="position:absolute;left:1416;top:-1500;height:48;width:48;" coordorigin="1416,-1500" coordsize="48,48">
              <o:lock v:ext="edit"/>
              <v:shape id="_x0000_s7871" o:spid="_x0000_s7871" style="position:absolute;left:1416;top:-1500;height:48;width:48;" fillcolor="#000000" filled="t" stroked="f" coordorigin="1416,-1500" coordsize="48,48" path="m1450,-1498l1430,-1498,1418,-1486,1418,-1479,1416,-1476,1418,-1472,1418,-1467,1430,-1455,1438,-1452,1445,-1452,1450,-1455,1457,-1460,1464,-1467,1464,-1486,1457,-1493,1450,-1498xe">
                <v:path arrowok="t"/>
                <v:fill on="t" focussize="0,0"/>
                <v:stroke on="f"/>
                <v:imagedata o:title=""/>
                <o:lock v:ext="edit"/>
              </v:shape>
              <v:shape id="_x0000_s7872" o:spid="_x0000_s7872" style="position:absolute;left:1416;top:-1500;height:48;width:48;" fillcolor="#000000" filled="t" stroked="f" coordorigin="1416,-1500" coordsize="48,48" path="m1440,-1500l1438,-1498,1445,-1498,1440,-150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73" o:spid="_x0000_s7873" o:spt="203" style="position:absolute;left:1416;top:-1500;height:48;width:48;" coordorigin="1416,-1500" coordsize="48,48">
              <o:lock v:ext="edit"/>
              <v:shape id="_x0000_s7874" o:spid="_x0000_s7874" style="position:absolute;left:1416;top:-1500;height:48;width:48;" filled="f" stroked="t" coordorigin="1416,-1500" coordsize="48,48" path="m1416,-1476l1418,-1479,1418,-1486,1426,-1493,1430,-1498,1438,-1498,1440,-1500,1445,-1498,1450,-1498,1457,-1493,1464,-1486,1464,-1467,1457,-1460,1450,-1455,1445,-1452,1438,-1452,1430,-1455,1426,-1460,1418,-1467,1418,-1472,1416,-147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75" o:spid="_x0000_s7875" o:spt="203" style="position:absolute;left:2090;top:-1524;height:48;width:46;" coordorigin="2090,-1524" coordsize="46,48">
              <o:lock v:ext="edit"/>
              <v:shape id="_x0000_s7876" o:spid="_x0000_s7876" style="position:absolute;left:2090;top:-1524;height:48;width:46;" fillcolor="#000000" filled="t" stroked="f" coordorigin="2090,-1524" coordsize="46,48" path="m2124,-1522l2105,-1522,2098,-1517,2090,-1508,2090,-1491,2098,-1484,2105,-1479,2110,-1476,2119,-1476,2124,-1479,2136,-1491,2136,-1508,2129,-1517,2124,-1522xe">
                <v:path arrowok="t"/>
                <v:fill on="t" focussize="0,0"/>
                <v:stroke on="f"/>
                <v:imagedata o:title=""/>
                <o:lock v:ext="edit"/>
              </v:shape>
              <v:shape id="_x0000_s7877" o:spid="_x0000_s7877" style="position:absolute;left:2090;top:-1524;height:48;width:46;" fillcolor="#000000" filled="t" stroked="f" coordorigin="2090,-1524" coordsize="46,48" path="m2112,-1524l2110,-1522,2119,-1522,2112,-15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78" o:spid="_x0000_s7878" o:spt="203" style="position:absolute;left:2090;top:-1524;height:48;width:46;" coordorigin="2090,-1524" coordsize="46,48">
              <o:lock v:ext="edit"/>
              <v:shape id="_x0000_s7879" o:spid="_x0000_s7879" style="position:absolute;left:2090;top:-1524;height:48;width:46;" filled="f" stroked="t" coordorigin="2090,-1524" coordsize="46,48" path="m2090,-1500l2090,-1508,2098,-1517,2105,-1522,2110,-1522,2112,-1524,2119,-1522,2124,-1522,2129,-1517,2136,-1508,2136,-1491,2129,-1484,2124,-1479,2119,-1476,2110,-1476,2105,-1479,2098,-1484,2090,-1491,2090,-150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0" o:spid="_x0000_s7880" o:spt="203" style="position:absolute;left:1721;top:-632;height:2;width:79;" coordorigin="1721,-632" coordsize="79,2">
              <o:lock v:ext="edit"/>
              <v:shape id="_x0000_s7881" o:spid="_x0000_s7881" style="position:absolute;left:1721;top:-632;height:2;width:79;" filled="f" stroked="t" coordorigin="1721,-632" coordsize="79,0" path="m1721,-632l1800,-6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2" o:spid="_x0000_s7882" o:spt="203" style="position:absolute;left:1682;top:-670;height:2;width:158;" coordorigin="1682,-670" coordsize="158,2">
              <o:lock v:ext="edit"/>
              <v:shape id="_x0000_s7883" o:spid="_x0000_s7883" style="position:absolute;left:1682;top:-670;height:2;width:158;" filled="f" stroked="t" coordorigin="1682,-670" coordsize="158,0" path="m1682,-670l1841,-6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4" o:spid="_x0000_s7884" o:spt="203" style="position:absolute;left:1644;top:-711;height:2;width:235;" coordorigin="1644,-711" coordsize="235,2">
              <o:lock v:ext="edit"/>
              <v:shape id="_x0000_s7885" o:spid="_x0000_s7885" style="position:absolute;left:1644;top:-711;height:2;width:235;" filled="f" stroked="t" coordorigin="1644,-711" coordsize="235,0" path="m1644,-711l1879,-7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6" o:spid="_x0000_s7886" o:spt="203" style="position:absolute;left:1783;top:-2124;height:300;width:2;" coordorigin="1783,-2124" coordsize="2,300">
              <o:lock v:ext="edit"/>
              <v:shape id="_x0000_s7887" o:spid="_x0000_s7887" style="position:absolute;left:1783;top:-2124;height:300;width:2;" filled="f" stroked="t" coordorigin="1783,-2124" coordsize="2,300" path="m1783,-2124l1786,-18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88" o:spid="_x0000_s7888" o:spt="203" style="position:absolute;left:1764;top:-1848;height:48;width:26;" coordorigin="1764,-1848" coordsize="26,48">
              <o:lock v:ext="edit"/>
              <v:shape id="_x0000_s7889" o:spid="_x0000_s7889" style="position:absolute;left:1764;top:-1848;height:48;width:26;" fillcolor="#000000" filled="t" stroked="f" coordorigin="1764,-1848" coordsize="26,48" path="m1790,-1803l1781,-1803,1786,-1800,1790,-1803xe">
                <v:path arrowok="t"/>
                <v:fill on="t" focussize="0,0"/>
                <v:stroke on="f"/>
                <v:imagedata o:title=""/>
                <o:lock v:ext="edit"/>
              </v:shape>
              <v:shape id="_x0000_s7890" o:spid="_x0000_s7890" style="position:absolute;left:1764;top:-1848;height:48;width:26;" fillcolor="#000000" filled="t" stroked="f" coordorigin="1764,-1848" coordsize="26,48" path="m1790,-1848l1781,-1848,1778,-1846,1769,-1841,1764,-1834,1764,-1815,1769,-1808,1778,-1803,1795,-1803,1802,-1808,1807,-1815,1810,-1820,1810,-1829,1807,-1834,1802,-1841,1795,-1846,1790,-184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91" o:spid="_x0000_s7891" o:spt="203" style="position:absolute;left:1764;top:-1848;height:48;width:46;" coordorigin="1764,-1848" coordsize="46,48">
              <o:lock v:ext="edit"/>
              <v:shape id="_x0000_s7892" o:spid="_x0000_s7892" style="position:absolute;left:1764;top:-1848;height:48;width:46;" filled="f" stroked="t" coordorigin="1764,-1848" coordsize="46,48" path="m1764,-1824l1764,-1834,1769,-1841,1778,-1846,1781,-1848,1790,-1848,1795,-1846,1802,-1841,1807,-1834,1810,-1829,1810,-1820,1807,-1815,1802,-1808,1795,-1803,1790,-1803,1786,-1800,1781,-1803,1778,-1803,1769,-1808,1764,-1815,1764,-182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3" o:spid="_x0000_s7893" o:spt="203" style="position:absolute;left:1742;top:-1172;height:48;width:46;" coordorigin="1742,-1172" coordsize="46,48">
              <o:lock v:ext="edit"/>
              <v:shape id="_x0000_s7894" o:spid="_x0000_s7894" style="position:absolute;left:1742;top:-1172;height:48;width:46;" fillcolor="#000000" filled="t" stroked="f" coordorigin="1742,-1172" coordsize="46,48" path="m1769,-1172l1762,-1172,1757,-1169,1750,-1164,1742,-1157,1742,-1138,1750,-1131,1757,-1126,1762,-1124,1769,-1124,1774,-1126,1781,-1131,1788,-1138,1788,-1157,1781,-1164,1774,-1169,1769,-11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895" o:spid="_x0000_s7895" o:spt="203" style="position:absolute;left:1742;top:-1172;height:48;width:46;" coordorigin="1742,-1172" coordsize="46,48">
              <o:lock v:ext="edit"/>
              <v:shape id="_x0000_s7896" o:spid="_x0000_s7896" style="position:absolute;left:1742;top:-1172;height:48;width:46;" filled="f" stroked="t" coordorigin="1742,-1172" coordsize="46,48" path="m1742,-1148l1742,-1157,1750,-1164,1757,-1169,1762,-1172,1769,-1172,1774,-1169,1781,-1164,1788,-1157,1788,-1138,1781,-1131,1774,-1126,1769,-1124,1762,-1124,1757,-1126,1750,-1131,1742,-1138,1742,-114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7" o:spid="_x0000_s7897" o:spt="203" style="position:absolute;left:2011;top:-2136;height:5;width:684;" coordorigin="2011,-2136" coordsize="684,5">
              <o:lock v:ext="edit"/>
              <v:shape id="_x0000_s7898" o:spid="_x0000_s7898" style="position:absolute;left:2011;top:-2136;height:5;width:684;" filled="f" stroked="t" coordorigin="2011,-2136" coordsize="684,5" path="m2011,-2136l2695,-21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899" o:spid="_x0000_s7899" o:spt="203" style="position:absolute;left:10709;top:-3706;height:67;width:65;" coordorigin="10709,-3706" coordsize="65,67">
              <o:lock v:ext="edit"/>
              <v:shape id="_x0000_s7900" o:spid="_x0000_s7900" style="position:absolute;left:10709;top:-3706;height:67;width:65;" filled="f" stroked="t" coordorigin="10709,-3706" coordsize="65,67" path="m10774,-3672l10774,-3687,10769,-3692,10764,-3696,10762,-3701,10754,-3704,10750,-3706,10735,-3706,10730,-3704,10723,-3701,10718,-3696,10714,-3692,10711,-3687,10709,-3680,10709,-3665,10711,-3660,10714,-3653,10718,-3648,10723,-3644,10730,-3641,10735,-3639,10750,-3639,10754,-3641,10762,-3644,10764,-3648,10769,-3653,10774,-3660,10774,-367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01" o:spid="_x0000_s7901" o:spt="75" type="#_x0000_t75" style="position:absolute;left:10476;top:-3860;height:295;width:490;" filled="f" coordsize="21600,21600">
                <v:path/>
                <v:fill on="f" focussize="0,0"/>
                <v:stroke/>
                <v:imagedata r:id="rId589" o:title=""/>
                <o:lock v:ext="edit" aspectratio="t"/>
              </v:shape>
            </v:group>
            <v:group id="_x0000_s7902" o:spid="_x0000_s7902" o:spt="203" style="position:absolute;left:3516;top:-4196;height:1219;width:5;" coordorigin="3516,-4196" coordsize="5,1219">
              <o:lock v:ext="edit"/>
              <v:shape id="_x0000_s7903" o:spid="_x0000_s7903" style="position:absolute;left:3516;top:-4196;height:1219;width:5;" filled="f" stroked="t" coordorigin="3516,-4196" coordsize="5,1219" path="m3521,-4196l3516,-2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04" o:spid="_x0000_s7904" o:spt="203" style="position:absolute;left:3470;top:-4270;height:98;width:98;" coordorigin="3470,-4270" coordsize="98,98">
              <o:lock v:ext="edit"/>
              <v:shape id="_x0000_s7905" o:spid="_x0000_s7905" style="position:absolute;left:3470;top:-4270;height:98;width:98;" fillcolor="#000000" filled="t" stroked="f" coordorigin="3470,-4270" coordsize="98,98" path="m3521,-4270l3470,-4172,3494,-4181,3509,-4184,3563,-4184,3521,-4270xe">
                <v:path arrowok="t"/>
                <v:fill on="t" focussize="0,0"/>
                <v:stroke on="f"/>
                <v:imagedata o:title=""/>
                <o:lock v:ext="edit"/>
              </v:shape>
              <v:shape id="_x0000_s7906" o:spid="_x0000_s7906" style="position:absolute;left:3470;top:-4270;height:98;width:98;" fillcolor="#000000" filled="t" stroked="f" coordorigin="3470,-4270" coordsize="98,98" path="m3563,-4184l3533,-4184,3545,-4181,3569,-4172,3563,-4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07" o:spid="_x0000_s7907" o:spt="203" style="position:absolute;left:3746;top:-4205;height:1697;width:2;" coordorigin="3746,-4205" coordsize="2,1697">
              <o:lock v:ext="edit"/>
              <v:shape id="_x0000_s7908" o:spid="_x0000_s7908" style="position:absolute;left:3746;top:-4205;height:1697;width:2;" filled="f" stroked="t" coordorigin="3746,-4205" coordsize="0,1697" path="m3746,-4205l3746,-25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09" o:spid="_x0000_s7909" o:spt="203" style="position:absolute;left:3698;top:-4280;height:98;width:96;" coordorigin="3698,-4280" coordsize="96,98">
              <o:lock v:ext="edit"/>
              <v:shape id="_x0000_s7910" o:spid="_x0000_s7910" style="position:absolute;left:3698;top:-4280;height:98;width:96;" fillcolor="#000000" filled="t" stroked="f" coordorigin="3698,-4280" coordsize="96,98" path="m3746,-4280l3698,-4181,3722,-4191,3734,-4193,3789,-4193,3746,-4280xe">
                <v:path arrowok="t"/>
                <v:fill on="t" focussize="0,0"/>
                <v:stroke on="f"/>
                <v:imagedata o:title=""/>
                <o:lock v:ext="edit"/>
              </v:shape>
              <v:shape id="_x0000_s7911" o:spid="_x0000_s7911" style="position:absolute;left:3698;top:-4280;height:98;width:96;" fillcolor="#000000" filled="t" stroked="f" coordorigin="3698,-4280" coordsize="96,98" path="m3789,-4193l3758,-4193,3770,-4191,3785,-4186,3794,-4181,3789,-419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12" o:spid="_x0000_s7912" o:spt="203" style="position:absolute;left:3163;top:-4200;height:984;width:2;" coordorigin="3163,-4200" coordsize="2,984">
              <o:lock v:ext="edit"/>
              <v:shape id="_x0000_s7913" o:spid="_x0000_s7913" style="position:absolute;left:3163;top:-4200;height:984;width:2;" filled="f" stroked="t" coordorigin="3163,-4200" coordsize="2,984" path="m3166,-4200l3163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14" o:spid="_x0000_s7914" o:spt="203" style="position:absolute;left:3118;top:-4275;height:98;width:96;" coordorigin="3118,-4275" coordsize="96,98">
              <o:lock v:ext="edit"/>
              <v:shape id="_x0000_s7915" o:spid="_x0000_s7915" style="position:absolute;left:3118;top:-4275;height:98;width:96;" fillcolor="#000000" filled="t" stroked="f" coordorigin="3118,-4275" coordsize="96,98" path="m3166,-4275l3118,-4176,3130,-4181,3166,-4188,3208,-4188,3166,-4275xe">
                <v:path arrowok="t"/>
                <v:fill on="t" focussize="0,0"/>
                <v:stroke on="f"/>
                <v:imagedata o:title=""/>
                <o:lock v:ext="edit"/>
              </v:shape>
              <v:shape id="_x0000_s7916" o:spid="_x0000_s7916" style="position:absolute;left:3118;top:-4275;height:98;width:96;" fillcolor="#000000" filled="t" stroked="f" coordorigin="3118,-4275" coordsize="96,98" path="m3208,-4188l3166,-4188,3178,-4186,3192,-4184,3202,-4181,3214,-4176,3208,-41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17" o:spid="_x0000_s7917" o:spt="203" style="position:absolute;left:2942;top:-4205;height:514;width:2;" coordorigin="2942,-4205" coordsize="2,514">
              <o:lock v:ext="edit"/>
              <v:shape id="_x0000_s7918" o:spid="_x0000_s7918" style="position:absolute;left:2942;top:-4205;height:514;width:2;" filled="f" stroked="t" coordorigin="2942,-4205" coordsize="2,514" path="m2942,-4205l2945,-3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19" o:spid="_x0000_s7919" o:spt="203" style="position:absolute;left:2892;top:-4280;height:98;width:98;" coordorigin="2892,-4280" coordsize="98,98">
              <o:lock v:ext="edit"/>
              <v:shape id="_x0000_s7920" o:spid="_x0000_s7920" style="position:absolute;left:2892;top:-4280;height:98;width:98;" fillcolor="#000000" filled="t" stroked="f" coordorigin="2892,-4280" coordsize="98,98" path="m2940,-4280l2892,-4181,2916,-4191,2930,-4193,2984,-4193,2940,-4280xe">
                <v:path arrowok="t"/>
                <v:fill on="t" focussize="0,0"/>
                <v:stroke on="f"/>
                <v:imagedata o:title=""/>
                <o:lock v:ext="edit"/>
              </v:shape>
              <v:shape id="_x0000_s7921" o:spid="_x0000_s7921" style="position:absolute;left:2892;top:-4280;height:98;width:98;" fillcolor="#000000" filled="t" stroked="f" coordorigin="2892,-4280" coordsize="98,98" path="m2984,-4193l2954,-4193,2966,-4191,2990,-4181,2984,-4193xe">
                <v:path arrowok="t"/>
                <v:fill on="t" focussize="0,0"/>
                <v:stroke on="f"/>
                <v:imagedata o:title=""/>
                <o:lock v:ext="edit"/>
              </v:shape>
              <v:shape id="_x0000_s7922" o:spid="_x0000_s7922" o:spt="75" type="#_x0000_t75" style="position:absolute;left:2976;top:-4450;height:302;width:614;" filled="f" coordsize="21600,21600">
                <v:path/>
                <v:fill on="f" focussize="0,0"/>
                <v:stroke/>
                <v:imagedata r:id="rId590" o:title=""/>
                <o:lock v:ext="edit" aspectratio="t"/>
              </v:shape>
            </v:group>
            <v:group id="_x0000_s7923" o:spid="_x0000_s7923" o:spt="203" style="position:absolute;left:5450;top:-4092;height:242;width:96;" coordorigin="5450,-4092" coordsize="96,242">
              <o:lock v:ext="edit"/>
              <v:shape id="_x0000_s7924" o:spid="_x0000_s7924" style="position:absolute;left:5450;top:-4092;height:242;width:96;" filled="f" stroked="t" coordorigin="5450,-4092" coordsize="96,242" path="m5498,-3850l5450,-3869,5546,-3910,5450,-3951,5546,-3992,5450,-4032,5546,-4073,5498,-40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5" o:spid="_x0000_s7925" o:spt="203" style="position:absolute;left:5450;top:-3608;height:245;width:96;" coordorigin="5450,-3608" coordsize="96,245">
              <o:lock v:ext="edit"/>
              <v:shape id="_x0000_s7926" o:spid="_x0000_s7926" style="position:absolute;left:5450;top:-3608;height:245;width:96;" filled="f" stroked="t" coordorigin="5450,-3608" coordsize="96,245" path="m5498,-3363l5450,-3384,5546,-3425,5450,-3464,5546,-3504,5450,-3545,5546,-3586,5498,-36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7" o:spid="_x0000_s7927" o:spt="203" style="position:absolute;left:5498;top:-3850;height:242;width:2;" coordorigin="5498,-3850" coordsize="2,242">
              <o:lock v:ext="edit"/>
              <v:shape id="_x0000_s7928" o:spid="_x0000_s7928" style="position:absolute;left:5498;top:-3850;height:242;width:2;" filled="f" stroked="t" coordorigin="5498,-3850" coordsize="0,242" path="m5498,-3850l5498,-36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29" o:spid="_x0000_s7929" o:spt="203" style="position:absolute;left:5482;top:-3128;height:2;width:34;" coordorigin="5482,-3128" coordsize="34,2">
              <o:lock v:ext="edit"/>
              <v:shape id="_x0000_s7930" o:spid="_x0000_s7930" style="position:absolute;left:5482;top:-3128;height:2;width:34;" filled="f" stroked="t" coordorigin="5482,-3128" coordsize="34,0" path="m5482,-3128l5515,-31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1" o:spid="_x0000_s7931" o:spt="203" style="position:absolute;left:5465;top:-3147;height:2;width:70;" coordorigin="5465,-3147" coordsize="70,2">
              <o:lock v:ext="edit"/>
              <v:shape id="_x0000_s7932" o:spid="_x0000_s7932" style="position:absolute;left:5465;top:-3147;height:2;width:70;" filled="f" stroked="t" coordorigin="5465,-3147" coordsize="70,0" path="m5465,-3147l5534,-31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3" o:spid="_x0000_s7933" o:spt="203" style="position:absolute;left:5448;top:-3166;height:2;width:101;" coordorigin="5448,-3166" coordsize="101,2">
              <o:lock v:ext="edit"/>
              <v:shape id="_x0000_s7934" o:spid="_x0000_s7934" style="position:absolute;left:5448;top:-3166;height:2;width:101;" filled="f" stroked="t" coordorigin="5448,-3166" coordsize="101,0" path="m5448,-3166l5549,-31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35" o:spid="_x0000_s7935" o:spt="203" style="position:absolute;left:5498;top:-3363;height:197;width:2;" coordorigin="5498,-3363" coordsize="2,197">
              <o:lock v:ext="edit"/>
              <v:shape id="_x0000_s7936" o:spid="_x0000_s7936" style="position:absolute;left:5498;top:-3363;height:197;width:2;" filled="f" stroked="t" coordorigin="5498,-3363" coordsize="0,197" path="m5498,-3363l5498,-31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37" o:spid="_x0000_s7937" o:spt="75" type="#_x0000_t75" style="position:absolute;left:4214;top:-4366;height:526;width:730;" filled="f" coordsize="21600,21600">
                <v:path/>
                <v:fill on="f" focussize="0,0"/>
                <v:stroke/>
                <v:imagedata r:id="rId591" o:title=""/>
                <o:lock v:ext="edit" aspectratio="t"/>
              </v:shape>
              <v:shape id="_x0000_s7938" o:spid="_x0000_s7938" o:spt="75" type="#_x0000_t75" style="position:absolute;left:4344;top:-4208;height:367;width:502;" filled="f" coordsize="21600,21600">
                <v:path/>
                <v:fill on="f" focussize="0,0"/>
                <v:stroke/>
                <v:imagedata r:id="rId592" o:title=""/>
                <o:lock v:ext="edit" aspectratio="t"/>
              </v:shape>
            </v:group>
            <v:group id="_x0000_s7939" o:spid="_x0000_s7939" o:spt="203" style="position:absolute;left:3977;top:-3771;height:2;width:1834;" coordorigin="3977,-3771" coordsize="1834,2">
              <o:lock v:ext="edit"/>
              <v:shape id="_x0000_s7940" o:spid="_x0000_s7940" style="position:absolute;left:3977;top:-3771;height:2;width:1834;" filled="f" stroked="t" coordorigin="3977,-3771" coordsize="1834,0" path="m3977,-3771l5810,-3771e">
                <v:path arrowok="t"/>
                <v:fill on="f" focussize="0,0"/>
                <v:stroke weight="1.03188976377953pt" color="#000000"/>
                <v:imagedata o:title=""/>
                <o:lock v:ext="edit"/>
              </v:shape>
            </v:group>
            <v:group id="_x0000_s7941" o:spid="_x0000_s7941" o:spt="203" style="position:absolute;left:4920;top:-4282;height:103;width:223;" coordorigin="4920,-4282" coordsize="223,103">
              <o:lock v:ext="edit"/>
              <v:shape id="_x0000_s7942" o:spid="_x0000_s7942" style="position:absolute;left:4920;top:-4282;height:103;width:223;" fillcolor="#FFFFFF" filled="t" stroked="f" coordorigin="4920,-4282" coordsize="223,103" path="m5088,-4282l4975,-4282,4920,-4229,4975,-4179,5088,-4179,5143,-4229,5088,-42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43" o:spid="_x0000_s7943" o:spt="203" style="position:absolute;left:4920;top:-4282;height:103;width:223;" coordorigin="4920,-4282" coordsize="223,103">
              <o:lock v:ext="edit"/>
              <v:shape id="_x0000_s7944" o:spid="_x0000_s7944" style="position:absolute;left:4920;top:-4282;height:103;width:223;" filled="f" stroked="t" coordorigin="4920,-4282" coordsize="223,103" path="m5088,-4282l4975,-4282,4920,-4229,4975,-4179,5088,-4179,5143,-4229,5088,-428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5" o:spid="_x0000_s7945" o:spt="203" style="position:absolute;left:5143;top:-4230;height:2;width:1219;" coordorigin="5143,-4230" coordsize="1219,2">
              <o:lock v:ext="edit"/>
              <v:shape id="_x0000_s7946" o:spid="_x0000_s7946" style="position:absolute;left:5143;top:-4230;height:2;width:1219;" filled="f" stroked="t" coordorigin="5143,-4230" coordsize="1219,0" path="m5143,-4230l6362,-423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7" o:spid="_x0000_s7947" o:spt="203" style="position:absolute;left:6648;top:-3404;height:2;width:250;" coordorigin="6648,-3404" coordsize="250,2">
              <o:lock v:ext="edit"/>
              <v:shape id="_x0000_s7948" o:spid="_x0000_s7948" style="position:absolute;left:6648;top:-3404;height:2;width:250;" filled="f" stroked="t" coordorigin="6648,-3404" coordsize="250,0" path="m6898,-3404l6648,-3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49" o:spid="_x0000_s7949" o:spt="203" style="position:absolute;left:6648;top:-3466;height:2;width:250;" coordorigin="6648,-3466" coordsize="250,2">
              <o:lock v:ext="edit"/>
              <v:shape id="_x0000_s7950" o:spid="_x0000_s7950" style="position:absolute;left:6648;top:-3466;height:2;width:250;" filled="f" stroked="t" coordorigin="6648,-3466" coordsize="250,0" path="m6898,-3466l6648,-346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1" o:spid="_x0000_s7951" o:spt="203" style="position:absolute;left:6773;top:-3404;height:250;width:2;" coordorigin="6773,-3404" coordsize="2,250">
              <o:lock v:ext="edit"/>
              <v:shape id="_x0000_s7952" o:spid="_x0000_s7952" style="position:absolute;left:6773;top:-3404;height:250;width:2;" filled="f" stroked="t" coordorigin="6773,-3404" coordsize="0,250" path="m6773,-3154l6773,-3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3" o:spid="_x0000_s7953" o:spt="203" style="position:absolute;left:6773;top:-3656;height:190;width:2;" coordorigin="6773,-3656" coordsize="2,190">
              <o:lock v:ext="edit"/>
              <v:shape id="_x0000_s7954" o:spid="_x0000_s7954" style="position:absolute;left:6773;top:-3656;height:190;width:2;" filled="f" stroked="t" coordorigin="6773,-3656" coordsize="0,190" path="m6773,-3466l6773,-365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55" o:spid="_x0000_s7955" o:spt="75" type="#_x0000_t75" style="position:absolute;left:6864;top:-3360;height:252;width:228;" filled="f" coordsize="21600,21600">
                <v:path/>
                <v:fill on="f" focussize="0,0"/>
                <v:stroke/>
                <v:imagedata r:id="rId593" o:title=""/>
                <o:lock v:ext="edit" aspectratio="t"/>
              </v:shape>
            </v:group>
            <v:group id="_x0000_s7956" o:spid="_x0000_s7956" o:spt="203" style="position:absolute;left:7397;top:-3408;height:2;width:247;" coordorigin="7397,-3408" coordsize="247,2">
              <o:lock v:ext="edit"/>
              <v:shape id="_x0000_s7957" o:spid="_x0000_s7957" style="position:absolute;left:7397;top:-3408;height:2;width:247;" filled="f" stroked="t" coordorigin="7397,-3408" coordsize="247,0" path="m7644,-3408l7397,-34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58" o:spid="_x0000_s7958" o:spt="203" style="position:absolute;left:7397;top:-3471;height:2;width:247;" coordorigin="7397,-3471" coordsize="247,2">
              <o:lock v:ext="edit"/>
              <v:shape id="_x0000_s7959" o:spid="_x0000_s7959" style="position:absolute;left:7397;top:-3471;height:2;width:247;" filled="f" stroked="t" coordorigin="7397,-3471" coordsize="247,0" path="m7644,-3471l7397,-347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0" o:spid="_x0000_s7960" o:spt="203" style="position:absolute;left:7522;top:-3408;height:250;width:2;" coordorigin="7522,-3408" coordsize="2,250">
              <o:lock v:ext="edit"/>
              <v:shape id="_x0000_s7961" o:spid="_x0000_s7961" style="position:absolute;left:7522;top:-3408;height:250;width:2;" filled="f" stroked="t" coordorigin="7522,-3408" coordsize="0,250" path="m7522,-3159l7522,-340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2" o:spid="_x0000_s7962" o:spt="203" style="position:absolute;left:7522;top:-3660;height:190;width:2;" coordorigin="7522,-3660" coordsize="2,190">
              <o:lock v:ext="edit"/>
              <v:shape id="_x0000_s7963" o:spid="_x0000_s7963" style="position:absolute;left:7522;top:-3660;height:190;width:2;" filled="f" stroked="t" coordorigin="7522,-3660" coordsize="0,190" path="m7522,-3471l7522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64" o:spid="_x0000_s7964" o:spt="75" type="#_x0000_t75" style="position:absolute;left:7238;top:-3437;height:358;width:144;" filled="f" coordsize="21600,21600">
                <v:path/>
                <v:fill on="f" focussize="0,0"/>
                <v:stroke/>
                <v:imagedata r:id="rId594" o:title=""/>
                <o:lock v:ext="edit" aspectratio="t"/>
              </v:shape>
              <v:shape id="_x0000_s7965" o:spid="_x0000_s7965" o:spt="75" type="#_x0000_t75" style="position:absolute;left:7390;top:-3310;height:295;width:115;" filled="f" coordsize="21600,21600">
                <v:path/>
                <v:fill on="f" focussize="0,0"/>
                <v:stroke/>
                <v:imagedata r:id="rId595" o:title=""/>
                <o:lock v:ext="edit" aspectratio="t"/>
              </v:shape>
            </v:group>
            <v:group id="_x0000_s7966" o:spid="_x0000_s7966" o:spt="203" style="position:absolute;left:6890;top:-3797;height:58;width:470;" coordorigin="6890,-3797" coordsize="470,58">
              <o:lock v:ext="edit"/>
              <v:shape id="_x0000_s7967" o:spid="_x0000_s7967" style="position:absolute;left:6890;top:-3797;height:58;width:470;" filled="f" stroked="t" coordorigin="6890,-3797" coordsize="470,58" path="m6890,-3740l6890,-3752,6893,-3761,6936,-3797,6958,-3797,7006,-3754,7008,-3744,7008,-3740,7008,-3752,7013,-3761,7018,-3771,7022,-3780,7032,-3788,7042,-3792,7054,-3797,7078,-3797,7087,-3795,7099,-3790,7106,-3783,7116,-3776,7121,-3766,7123,-3754,7126,-3744,7126,-3740,7128,-3752,7130,-3761,7171,-3797,7195,-3797,7241,-3754,7243,-3744,7243,-3740,7246,-3752,7248,-3761,7253,-3771,7260,-3780,7270,-3788,7279,-3792,7289,-3797,7313,-3797,7322,-3795,7361,-3754,7361,-374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68" o:spid="_x0000_s7968" o:spt="203" style="position:absolute;left:6890;top:-3740;height:79;width:2;" coordorigin="6890,-3740" coordsize="2,79">
              <o:lock v:ext="edit"/>
              <v:shape id="_x0000_s7969" o:spid="_x0000_s7969" style="position:absolute;left:6890;top:-3740;height:79;width:2;" filled="f" stroked="t" coordorigin="6890,-3740" coordsize="0,79" path="m6890,-3740l6890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0" o:spid="_x0000_s7970" o:spt="203" style="position:absolute;left:7361;top:-3740;height:86;width:2;" coordorigin="7361,-3740" coordsize="2,86">
              <o:lock v:ext="edit"/>
              <v:shape id="_x0000_s7971" o:spid="_x0000_s7971" style="position:absolute;left:7361;top:-3740;height:86;width:2;" filled="f" stroked="t" coordorigin="7361,-3740" coordsize="0,86" path="m7361,-3740l7361,-365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7972" o:spid="_x0000_s7972" o:spt="75" type="#_x0000_t75" style="position:absolute;left:7039;top:-3682;height:252;width:230;" filled="f" coordsize="21600,21600">
                <v:path/>
                <v:fill on="f" focussize="0,0"/>
                <v:stroke/>
                <v:imagedata r:id="rId596" o:title=""/>
                <o:lock v:ext="edit" aspectratio="t"/>
              </v:shape>
            </v:group>
            <v:group id="_x0000_s7973" o:spid="_x0000_s7973" o:spt="203" style="position:absolute;left:6370;top:-3660;height:7;width:521;" coordorigin="6370,-3660" coordsize="521,7">
              <o:lock v:ext="edit"/>
              <v:shape id="_x0000_s7974" o:spid="_x0000_s7974" style="position:absolute;left:6370;top:-3660;height:7;width:521;" filled="f" stroked="t" coordorigin="6370,-3660" coordsize="521,7" path="m6370,-3653l6890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5" o:spid="_x0000_s7975" o:spt="203" style="position:absolute;left:7356;top:-3660;height:2;width:158;" coordorigin="7356,-3660" coordsize="158,2">
              <o:lock v:ext="edit"/>
              <v:shape id="_x0000_s7976" o:spid="_x0000_s7976" style="position:absolute;left:7356;top:-3660;height:2;width:158;" filled="f" stroked="t" coordorigin="7356,-3660" coordsize="158,0" path="m7514,-3660l7356,-36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77" o:spid="_x0000_s7977" o:spt="203" style="position:absolute;left:6744;top:-3672;height:48;width:29;" coordorigin="6744,-3672" coordsize="29,48">
              <o:lock v:ext="edit"/>
              <v:shape id="_x0000_s7978" o:spid="_x0000_s7978" style="position:absolute;left:6744;top:-3672;height:48;width:29;" fillcolor="#000000" filled="t" stroked="f" coordorigin="6744,-3672" coordsize="29,48" path="m6773,-3627l6761,-3627,6768,-3624,6773,-3627xe">
                <v:path arrowok="t"/>
                <v:fill on="t" focussize="0,0"/>
                <v:stroke on="f"/>
                <v:imagedata o:title=""/>
                <o:lock v:ext="edit"/>
              </v:shape>
              <v:shape id="_x0000_s7979" o:spid="_x0000_s7979" style="position:absolute;left:6744;top:-3672;height:48;width:29;" fillcolor="#000000" filled="t" stroked="f" coordorigin="6744,-3672" coordsize="29,48" path="m6775,-3672l6758,-3672,6751,-3665,6746,-3658,6744,-3653,6744,-3644,6746,-3641,6751,-3632,6758,-3627,6775,-3627,6785,-3632,6790,-3641,6790,-3658,6785,-3665,6775,-36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80" o:spid="_x0000_s7980" o:spt="203" style="position:absolute;left:6744;top:-3672;height:48;width:46;" coordorigin="6744,-3672" coordsize="46,48">
              <o:lock v:ext="edit"/>
              <v:shape id="_x0000_s7981" o:spid="_x0000_s7981" style="position:absolute;left:6744;top:-3672;height:48;width:46;" filled="f" stroked="t" coordorigin="6744,-3672" coordsize="46,48" path="m6744,-3648l6744,-3653,6746,-3658,6751,-3665,6758,-3672,6775,-3672,6785,-3665,6790,-3658,6790,-3641,6785,-3632,6775,-3627,6773,-3627,6768,-3624,6761,-3627,6758,-3627,6751,-3632,6746,-3641,6744,-3644,6744,-3648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2" o:spid="_x0000_s7982" o:spt="203" style="position:absolute;left:7495;top:-3684;height:48;width:48;" coordorigin="7495,-3684" coordsize="48,48">
              <o:lock v:ext="edit"/>
              <v:shape id="_x0000_s7983" o:spid="_x0000_s7983" style="position:absolute;left:7495;top:-3684;height:48;width:48;" fillcolor="#000000" filled="t" stroked="f" coordorigin="7495,-3684" coordsize="48,48" path="m7524,-3684l7514,-3684,7510,-3682,7502,-3677,7498,-3670,7498,-3665,7495,-3660,7498,-3656,7498,-3651,7502,-3644,7510,-3639,7514,-3636,7524,-3636,7529,-3639,7536,-3644,7541,-3651,7543,-3656,7543,-3665,7541,-3670,7536,-3677,7529,-3682,7524,-36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84" o:spid="_x0000_s7984" o:spt="203" style="position:absolute;left:7495;top:-3684;height:48;width:48;" coordorigin="7495,-3684" coordsize="48,48">
              <o:lock v:ext="edit"/>
              <v:shape id="_x0000_s7985" o:spid="_x0000_s7985" style="position:absolute;left:7495;top:-3684;height:48;width:48;" filled="f" stroked="t" coordorigin="7495,-3684" coordsize="48,48" path="m7495,-3660l7498,-3665,7498,-3670,7502,-3677,7510,-3682,7514,-3684,7524,-3684,7529,-3682,7536,-3677,7541,-3670,7543,-3665,7543,-3656,7541,-3651,7536,-3644,7529,-3639,7524,-3636,7514,-3636,7510,-3639,7502,-3644,7498,-3651,7498,-3656,7495,-366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6" o:spid="_x0000_s7986" o:spt="203" style="position:absolute;left:7022;top:-3084;height:2;width:235;" coordorigin="7022,-3084" coordsize="235,2">
              <o:lock v:ext="edit"/>
              <v:shape id="_x0000_s7987" o:spid="_x0000_s7987" style="position:absolute;left:7022;top:-3084;height:2;width:235;" filled="f" stroked="t" coordorigin="7022,-3084" coordsize="235,0" path="m7022,-3084l7258,-30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88" o:spid="_x0000_s7988" o:spt="203" style="position:absolute;left:7061;top:-3044;height:2;width:158;" coordorigin="7061,-3044" coordsize="158,2">
              <o:lock v:ext="edit"/>
              <v:shape id="_x0000_s7989" o:spid="_x0000_s7989" style="position:absolute;left:7061;top:-3044;height:2;width:158;" filled="f" stroked="t" coordorigin="7061,-3044" coordsize="158,0" path="m7061,-3044l7219,-304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0" o:spid="_x0000_s7990" o:spt="203" style="position:absolute;left:7102;top:-3005;height:2;width:79;" coordorigin="7102,-3005" coordsize="79,2">
              <o:lock v:ext="edit"/>
              <v:shape id="_x0000_s7991" o:spid="_x0000_s7991" style="position:absolute;left:7102;top:-3005;height:2;width:79;" filled="f" stroked="t" coordorigin="7102,-3005" coordsize="79,0" path="m7102,-3005l7181,-300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2" o:spid="_x0000_s7992" o:spt="203" style="position:absolute;left:7140;top:-3147;height:67;width:2;" coordorigin="7140,-3147" coordsize="2,67">
              <o:lock v:ext="edit"/>
              <v:shape id="_x0000_s7993" o:spid="_x0000_s7993" style="position:absolute;left:7140;top:-3147;height:67;width:2;" filled="f" stroked="t" coordorigin="7140,-3147" coordsize="0,67" path="m7140,-3080l7140,-314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4" o:spid="_x0000_s7994" o:spt="203" style="position:absolute;left:7150;top:-3164;height:7;width:7;" coordorigin="7150,-3164" coordsize="7,7">
              <o:lock v:ext="edit"/>
              <v:shape id="_x0000_s7995" o:spid="_x0000_s7995" style="position:absolute;left:7150;top:-3164;height:7;width:7;" filled="f" stroked="t" coordorigin="7150,-3164" coordsize="7,7" path="m7150,-3156l7157,-316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7996" o:spid="_x0000_s7996" o:spt="203" style="position:absolute;left:7116;top:-3171;height:48;width:29;" coordorigin="7116,-3171" coordsize="29,48">
              <o:lock v:ext="edit"/>
              <v:shape id="_x0000_s7997" o:spid="_x0000_s7997" style="position:absolute;left:7116;top:-3171;height:48;width:29;" fillcolor="#000000" filled="t" stroked="f" coordorigin="7116,-3171" coordsize="29,48" path="m7145,-3125l7135,-3125,7140,-3123,7145,-3125xe">
                <v:path arrowok="t"/>
                <v:fill on="t" focussize="0,0"/>
                <v:stroke on="f"/>
                <v:imagedata o:title=""/>
                <o:lock v:ext="edit"/>
              </v:shape>
              <v:shape id="_x0000_s7998" o:spid="_x0000_s7998" style="position:absolute;left:7116;top:-3171;height:48;width:29;" fillcolor="#000000" filled="t" stroked="f" coordorigin="7116,-3171" coordsize="29,48" path="m7145,-3171l7135,-3171,7133,-3168,7123,-3164,7118,-3156,7118,-3152,7116,-3147,7118,-3142,7118,-3137,7123,-3130,7133,-3125,7150,-3125,7157,-3130,7162,-3137,7164,-3142,7164,-3152,7162,-3156,7157,-3164,7150,-3168,7145,-31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7999" o:spid="_x0000_s7999" o:spt="203" style="position:absolute;left:7116;top:-3171;height:48;width:48;" coordorigin="7116,-3171" coordsize="48,48">
              <o:lock v:ext="edit"/>
              <v:shape id="_x0000_s8000" o:spid="_x0000_s8000" style="position:absolute;left:7116;top:-3171;height:48;width:48;" filled="f" stroked="t" coordorigin="7116,-3171" coordsize="48,48" path="m7116,-3147l7118,-3152,7118,-3156,7123,-3164,7133,-3168,7135,-3171,7145,-3171,7150,-3168,7157,-3164,7162,-3156,7164,-3152,7164,-3142,7162,-3137,7157,-3130,7150,-3125,7145,-3125,7140,-3123,7135,-3125,7133,-3125,7123,-3130,7118,-3137,7118,-3142,7116,-3147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1" o:spid="_x0000_s8001" o:spt="203" style="position:absolute;left:6365;top:-4229;height:1519;width:5;" coordorigin="6365,-4229" coordsize="5,1519">
              <o:lock v:ext="edit"/>
              <v:shape id="_x0000_s8002" o:spid="_x0000_s8002" style="position:absolute;left:6365;top:-4229;height:1519;width:5;" filled="f" stroked="t" coordorigin="6365,-4229" coordsize="5,1519" path="m6370,-2710l6365,-42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03" o:spid="_x0000_s8003" o:spt="75" type="#_x0000_t75" style="position:absolute;left:5294;top:-4013;height:230;width:125;" filled="f" coordsize="21600,21600">
                <v:path/>
                <v:fill on="f" focussize="0,0"/>
                <v:stroke/>
                <v:imagedata r:id="rId597" o:title=""/>
                <o:lock v:ext="edit" aspectratio="t"/>
              </v:shape>
              <v:shape id="_x0000_s8004" o:spid="_x0000_s8004" o:spt="75" type="#_x0000_t75" style="position:absolute;left:5208;top:-3562;height:350;width:204;" filled="f" coordsize="21600,21600">
                <v:path/>
                <v:fill on="f" focussize="0,0"/>
                <v:stroke/>
                <v:imagedata r:id="rId598" o:title=""/>
                <o:lock v:ext="edit" aspectratio="t"/>
              </v:shape>
            </v:group>
            <v:group id="_x0000_s8005" o:spid="_x0000_s8005" o:spt="203" style="position:absolute;left:5501;top:-4229;height:137;width:2;" coordorigin="5501,-4229" coordsize="2,137">
              <o:lock v:ext="edit"/>
              <v:shape id="_x0000_s8006" o:spid="_x0000_s8006" style="position:absolute;left:5501;top:-4229;height:137;width:2;" filled="f" stroked="t" coordorigin="5501,-4229" coordsize="0,137" path="m5501,-4092l5501,-422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7" o:spid="_x0000_s8007" o:spt="203" style="position:absolute;left:2494;top:-3694;height:2;width:446;" coordorigin="2494,-3694" coordsize="446,2">
              <o:lock v:ext="edit"/>
              <v:shape id="_x0000_s8008" o:spid="_x0000_s8008" style="position:absolute;left:2494;top:-3694;height:2;width:446;" filled="f" stroked="t" coordorigin="2494,-3694" coordsize="446,2" path="m2494,-3694l2940,-369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09" o:spid="_x0000_s8009" o:spt="203" style="position:absolute;left:2498;top:-3216;height:2;width:665;" coordorigin="2498,-3216" coordsize="665,2">
              <o:lock v:ext="edit"/>
              <v:shape id="_x0000_s8010" o:spid="_x0000_s8010" style="position:absolute;left:2498;top:-3216;height:2;width:665;" filled="f" stroked="t" coordorigin="2498,-3216" coordsize="665,0" path="m2498,-3216l3163,-321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1" o:spid="_x0000_s8011" o:spt="203" style="position:absolute;left:2506;top:-2976;height:2;width:1003;" coordorigin="2506,-2976" coordsize="1003,2">
              <o:lock v:ext="edit"/>
              <v:shape id="_x0000_s8012" o:spid="_x0000_s8012" style="position:absolute;left:2506;top:-2976;height:2;width:1003;" filled="f" stroked="t" coordorigin="2506,-2976" coordsize="1003,0" path="m2506,-2976l3509,-297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3" o:spid="_x0000_s8013" o:spt="203" style="position:absolute;left:2506;top:-2501;height:2;width:1241;" coordorigin="2506,-2501" coordsize="1241,2">
              <o:lock v:ext="edit"/>
              <v:shape id="_x0000_s8014" o:spid="_x0000_s8014" style="position:absolute;left:2506;top:-2501;height:2;width:1241;" filled="f" stroked="t" coordorigin="2506,-2501" coordsize="1241,0" path="m2506,-2501l3746,-250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5" o:spid="_x0000_s8015" o:spt="203" style="position:absolute;left:7519;top:-3665;height:24;width:895;" coordorigin="7519,-3665" coordsize="895,24">
              <o:lock v:ext="edit"/>
              <v:shape id="_x0000_s8016" o:spid="_x0000_s8016" style="position:absolute;left:7519;top:-3665;height:24;width:895;" filled="f" stroked="t" coordorigin="7519,-3665" coordsize="895,24" path="m8414,-3665l7519,-3665,7519,-364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17" o:spid="_x0000_s8017" o:spt="203" style="position:absolute;left:8410;top:-3694;height:46;width:48;" coordorigin="8410,-3694" coordsize="48,46">
              <o:lock v:ext="edit"/>
              <v:shape id="_x0000_s8018" o:spid="_x0000_s8018" style="position:absolute;left:8410;top:-3694;height:46;width:48;" fillcolor="#000000" filled="t" stroked="f" coordorigin="8410,-3694" coordsize="48,46" path="m8441,-3694l8424,-3694,8417,-3689,8412,-3680,8410,-3677,8410,-3665,8412,-3663,8417,-3653,8424,-3648,8441,-3648,8450,-3653,8455,-3663,8455,-3665,8458,-3672,8455,-3677,8455,-3680,8450,-3689,8441,-36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19" o:spid="_x0000_s8019" o:spt="203" style="position:absolute;left:8410;top:-3694;height:46;width:48;" coordorigin="8410,-3694" coordsize="48,46">
              <o:lock v:ext="edit"/>
              <v:shape id="_x0000_s8020" o:spid="_x0000_s8020" style="position:absolute;left:8410;top:-3694;height:46;width:48;" filled="f" stroked="t" coordorigin="8410,-3694" coordsize="48,46" path="m8410,-3672l8410,-3677,8412,-3680,8417,-3689,8424,-3694,8441,-3694,8450,-3689,8455,-3680,8455,-3677,8458,-3672,8455,-3665,8455,-3663,8450,-3653,8441,-3648,8424,-3648,8417,-3653,8412,-3663,8410,-3665,8410,-3672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1" o:spid="_x0000_s8021" o:spt="203" style="position:absolute;left:6768;top:-3154;height:2;width:751;" coordorigin="6768,-3154" coordsize="751,2">
              <o:lock v:ext="edit"/>
              <v:shape id="_x0000_s8022" o:spid="_x0000_s8022" style="position:absolute;left:6768;top:-3154;height:2;width:751;" filled="f" stroked="t" coordorigin="6768,-3154" coordsize="751,0" path="m6768,-3154l7519,-315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3" o:spid="_x0000_s8023" o:spt="203" style="position:absolute;left:7303;top:-1448;height:38;width:96;" coordorigin="7303,-1448" coordsize="96,38">
              <o:lock v:ext="edit"/>
              <v:shape id="_x0000_s8024" o:spid="_x0000_s8024" style="position:absolute;left:7303;top:-1448;height:38;width:96;" filled="f" stroked="t" coordorigin="7303,-1448" coordsize="96,38" path="m7399,-1409l7399,-1419,7394,-1426,7392,-1431,7387,-1438,7380,-1440,7373,-1445,7363,-1448,7344,-1448,7334,-1445,7325,-1440,7318,-1438,7313,-1431,7308,-1426,7303,-1419,7303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5" o:spid="_x0000_s8025" o:spt="203" style="position:absolute;left:6953;top:-1443;height:38;width:98;" coordorigin="6953,-1443" coordsize="98,38">
              <o:lock v:ext="edit"/>
              <v:shape id="_x0000_s8026" o:spid="_x0000_s8026" style="position:absolute;left:6953;top:-1443;height:38;width:98;" filled="f" stroked="t" coordorigin="6953,-1443" coordsize="98,38" path="m7051,-1404l7049,-1414,7046,-1421,7042,-1426,7037,-1433,7030,-1436,7022,-1440,7015,-1443,6996,-1443,6986,-1440,6977,-1436,6970,-1433,6962,-1426,6958,-1421,6955,-1414,6953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7" o:spid="_x0000_s8027" o:spt="203" style="position:absolute;left:7061;top:-1404;height:2;width:230;" coordorigin="7061,-1404" coordsize="230,2">
              <o:lock v:ext="edit"/>
              <v:shape id="_x0000_s8028" o:spid="_x0000_s8028" style="position:absolute;left:7061;top:-1404;height:2;width:230;" filled="f" stroked="t" coordorigin="7061,-1404" coordsize="230,0" path="m7061,-1404l7291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29" o:spid="_x0000_s8029" o:spt="203" style="position:absolute;left:7404;top:-1402;height:2;width:142;" coordorigin="7404,-1402" coordsize="142,2">
              <o:lock v:ext="edit"/>
              <v:shape id="_x0000_s8030" o:spid="_x0000_s8030" style="position:absolute;left:7404;top:-1402;height:2;width:142;" filled="f" stroked="t" coordorigin="7404,-1402" coordsize="142,0" path="m7404,-1402l7546,-140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1" o:spid="_x0000_s8031" o:spt="203" style="position:absolute;left:3953;top:-1812;height:89;width:38;" coordorigin="3953,-1812" coordsize="38,89">
              <o:lock v:ext="edit"/>
              <v:shape id="_x0000_s8032" o:spid="_x0000_s8032" style="position:absolute;left:3953;top:-1812;height:89;width:38;" filled="f" stroked="t" coordorigin="3953,-1812" coordsize="38,89" path="m3982,-1812l3977,-1812,3972,-1810,3965,-1808,3962,-1800,3958,-1796,3955,-1786,3955,-1779,3953,-1769,3955,-1760,3955,-1752,3960,-1745,3965,-1738,3970,-1733,3977,-1728,3982,-1726,3991,-172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3" o:spid="_x0000_s8033" o:spt="203" style="position:absolute;left:3991;top:-2093;height:283;width:2;" coordorigin="3991,-2093" coordsize="2,283">
              <o:lock v:ext="edit"/>
              <v:shape id="_x0000_s8034" o:spid="_x0000_s8034" style="position:absolute;left:3991;top:-2093;height:283;width:2;" filled="f" stroked="t" coordorigin="3991,-2093" coordsize="0,283" path="m3991,-2093l3991,-181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35" o:spid="_x0000_s8035" o:spt="203" style="position:absolute;left:3991;top:-1721;height:194;width:2;" coordorigin="3991,-1721" coordsize="2,194">
              <o:lock v:ext="edit"/>
              <v:shape id="_x0000_s8036" o:spid="_x0000_s8036" style="position:absolute;left:3991;top:-1721;height:194;width:2;" filled="f" stroked="t" coordorigin="3991,-1721" coordsize="0,194" path="m3991,-1721l3991,-152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37" o:spid="_x0000_s8037" o:spt="75" type="#_x0000_t75" style="position:absolute;left:5498;top:-2756;height:230;width:230;" filled="f" coordsize="21600,21600">
                <v:path/>
                <v:fill on="f" focussize="0,0"/>
                <v:stroke/>
                <v:imagedata r:id="rId599" o:title=""/>
                <o:lock v:ext="edit" aspectratio="t"/>
              </v:shape>
              <v:shape id="_x0000_s8038" o:spid="_x0000_s8038" o:spt="75" type="#_x0000_t75" style="position:absolute;left:5734;top:-2756;height:458;width:370;" filled="f" coordsize="21600,21600">
                <v:path/>
                <v:fill on="f" focussize="0,0"/>
                <v:stroke/>
                <v:imagedata r:id="rId600" o:title=""/>
                <o:lock v:ext="edit" aspectratio="t"/>
              </v:shape>
            </v:group>
            <v:group id="_x0000_s8039" o:spid="_x0000_s8039" o:spt="203" style="position:absolute;left:5477;top:-4253;height:46;width:48;" coordorigin="5477,-4253" coordsize="48,46">
              <o:lock v:ext="edit"/>
              <v:shape id="_x0000_s8040" o:spid="_x0000_s8040" style="position:absolute;left:5477;top:-4253;height:46;width:48;" fillcolor="#000000" filled="t" stroked="f" coordorigin="5477,-4253" coordsize="48,46" path="m5510,-4253l5491,-4253,5484,-4246,5479,-4239,5477,-4234,5477,-4224,5479,-4220,5484,-4212,5491,-4208,5510,-4208,5518,-4212,5522,-4220,5525,-4224,5525,-4234,5522,-4239,5518,-4246,5510,-42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41" o:spid="_x0000_s8041" o:spt="203" style="position:absolute;left:5477;top:-4253;height:46;width:48;" coordorigin="5477,-4253" coordsize="48,46">
              <o:lock v:ext="edit"/>
              <v:shape id="_x0000_s8042" o:spid="_x0000_s8042" style="position:absolute;left:5477;top:-4253;height:46;width:48;" filled="f" stroked="t" coordorigin="5477,-4253" coordsize="48,46" path="m5477,-4229l5477,-4234,5479,-4239,5484,-4246,5491,-4253,5510,-4253,5518,-4246,5522,-4239,5525,-4234,5525,-4224,5522,-4220,5518,-4212,5510,-4208,5491,-4208,5484,-4212,5479,-4220,5477,-4224,5477,-4229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43" o:spid="_x0000_s8043" o:spt="203" style="position:absolute;left:5477;top:-3785;height:48;width:48;" coordorigin="5477,-3785" coordsize="48,48">
              <o:lock v:ext="edit"/>
              <v:shape id="_x0000_s8044" o:spid="_x0000_s8044" style="position:absolute;left:5477;top:-3785;height:48;width:48;" fillcolor="#000000" filled="t" stroked="f" coordorigin="5477,-3785" coordsize="48,48" path="m5506,-3785l5496,-3785,5491,-3783,5484,-3778,5479,-3768,5477,-3766,5477,-3756,5479,-3752,5484,-3744,5491,-3740,5496,-3737,5506,-3737,5510,-3740,5518,-3744,5522,-3752,5525,-3756,5525,-3766,5522,-3768,5518,-3778,5510,-3783,5506,-37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45" o:spid="_x0000_s8045" o:spt="203" style="position:absolute;left:5477;top:-3785;height:48;width:48;" coordorigin="5477,-3785" coordsize="48,48">
              <o:lock v:ext="edit"/>
              <v:shape id="_x0000_s8046" o:spid="_x0000_s8046" style="position:absolute;left:5477;top:-3785;height:48;width:48;" filled="f" stroked="t" coordorigin="5477,-3785" coordsize="48,48" path="m5477,-3761l5477,-3766,5479,-3768,5484,-3778,5491,-3783,5496,-3785,5506,-3785,5510,-3783,5518,-3778,5522,-3768,5525,-3766,5525,-3756,5522,-3752,5518,-3744,5510,-3740,5506,-3737,5496,-3737,5491,-3740,5484,-3744,5479,-3752,5477,-3756,5477,-376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47" o:spid="_x0000_s8047" o:spt="203" style="position:absolute;left:8405;top:-1995;height:48;width:29;" coordorigin="8405,-1995" coordsize="29,48">
              <o:lock v:ext="edit"/>
              <v:shape id="_x0000_s8048" o:spid="_x0000_s8048" style="position:absolute;left:8405;top:-1995;height:48;width:29;" fillcolor="#000000" filled="t" stroked="f" coordorigin="8405,-1995" coordsize="29,48" path="m8434,-1949l8424,-1949,8429,-1947,8434,-1949xe">
                <v:path arrowok="t"/>
                <v:fill on="t" focussize="0,0"/>
                <v:stroke on="f"/>
                <v:imagedata o:title=""/>
                <o:lock v:ext="edit"/>
              </v:shape>
              <v:shape id="_x0000_s8049" o:spid="_x0000_s8049" style="position:absolute;left:8405;top:-1995;height:48;width:29;" fillcolor="#000000" filled="t" stroked="f" coordorigin="8405,-1995" coordsize="29,48" path="m8434,-1995l8424,-1995,8419,-1992,8412,-1988,8407,-1980,8407,-1976,8405,-1971,8407,-1966,8407,-1964,8412,-1954,8419,-1949,8438,-1949,8446,-1954,8450,-1964,8453,-1966,8453,-1976,8450,-1980,8446,-1988,8438,-1992,8434,-19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50" o:spid="_x0000_s8050" o:spt="203" style="position:absolute;left:8405;top:-1995;height:48;width:48;" coordorigin="8405,-1995" coordsize="48,48">
              <o:lock v:ext="edit"/>
              <v:shape id="_x0000_s8051" o:spid="_x0000_s8051" style="position:absolute;left:8405;top:-1995;height:48;width:48;" filled="f" stroked="t" coordorigin="8405,-1995" coordsize="48,48" path="m8405,-1971l8407,-1976,8407,-1980,8412,-1988,8419,-1992,8424,-1995,8434,-1995,8438,-1992,8446,-1988,8450,-1980,8453,-1976,8453,-1966,8450,-1964,8446,-1954,8438,-1949,8434,-1949,8429,-1947,8424,-1949,8419,-1949,8412,-1954,8407,-1964,8407,-1966,8405,-197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52" o:spid="_x0000_s8052" o:spt="203" style="position:absolute;left:3943;top:-2182;height:89;width:55;" coordorigin="3943,-2182" coordsize="55,89">
              <o:lock v:ext="edit"/>
              <v:shape id="_x0000_s8053" o:spid="_x0000_s8053" style="position:absolute;left:3943;top:-2182;height:89;width:55;" filled="f" stroked="t" coordorigin="3943,-2182" coordsize="55,89" path="m3986,-2182l3979,-2182,3972,-2180,3962,-2175,3958,-2170,3950,-2163,3948,-2156,3946,-2146,3943,-2139,3946,-2129,3948,-2120,3953,-2112,3960,-2108,3967,-2100,3977,-2096,3986,-2096,3998,-209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54" o:spid="_x0000_s8054" o:spt="203" style="position:absolute;left:3974;top:-3768;height:1586;width:14;" coordorigin="3974,-3768" coordsize="14,1586">
              <o:lock v:ext="edit"/>
              <v:shape id="_x0000_s8055" o:spid="_x0000_s8055" style="position:absolute;left:3974;top:-3768;height:1586;width:14;" filled="f" stroked="t" coordorigin="3974,-3768" coordsize="14,1586" path="m3974,-3768l3989,-218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056" o:spid="_x0000_s8056" o:spt="75" type="#_x0000_t75" style="position:absolute;left:4457;top:-1234;height:394;width:398;" filled="f" coordsize="21600,21600">
                <v:path/>
                <v:fill on="f" focussize="0,0"/>
                <v:stroke/>
                <v:imagedata r:id="rId601" o:title=""/>
                <o:lock v:ext="edit" aspectratio="t"/>
              </v:shape>
            </v:group>
            <v:group id="_x0000_s8057" o:spid="_x0000_s8057" o:spt="203" style="position:absolute;left:4313;top:-1184;height:2;width:82;" coordorigin="4313,-1184" coordsize="82,2">
              <o:lock v:ext="edit"/>
              <v:shape id="_x0000_s8058" o:spid="_x0000_s8058" style="position:absolute;left:4313;top:-1184;height:2;width:82;" filled="f" stroked="t" coordorigin="4313,-1184" coordsize="82,0" path="m4394,-1184l4313,-11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59" o:spid="_x0000_s8059" o:spt="203" style="position:absolute;left:6288;top:-2403;height:65;width:158;" coordorigin="6288,-2403" coordsize="158,65">
              <o:lock v:ext="edit"/>
              <v:shape id="_x0000_s8060" o:spid="_x0000_s8060" style="position:absolute;left:6288;top:-2403;height:65;width:158;" filled="f" stroked="t" coordorigin="6288,-2403" coordsize="158,65" path="m6288,-2372l6300,-2403,6326,-2338,6353,-2403,6379,-2338,6406,-2403,6432,-2338,6446,-23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61" o:spid="_x0000_s8061" o:spt="203" style="position:absolute;left:6446;top:-2374;height:2;width:1109;" coordorigin="6446,-2374" coordsize="1109,2">
              <o:lock v:ext="edit"/>
              <v:shape id="_x0000_s8062" o:spid="_x0000_s8062" style="position:absolute;left:6446;top:-2374;height:2;width:1109;" filled="f" stroked="t" coordorigin="6446,-2374" coordsize="1109,0" path="m6446,-2374l7555,-237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63" o:spid="_x0000_s8063" o:spt="203" style="position:absolute;left:6341;top:-3672;height:48;width:29;" coordorigin="6341,-3672" coordsize="29,48">
              <o:lock v:ext="edit"/>
              <v:shape id="_x0000_s8064" o:spid="_x0000_s8064" style="position:absolute;left:6341;top:-3672;height:48;width:29;" fillcolor="#000000" filled="t" stroked="f" coordorigin="6341,-3672" coordsize="29,48" path="m6370,-3627l6358,-3627,6365,-3624,6370,-3627xe">
                <v:path arrowok="t"/>
                <v:fill on="t" focussize="0,0"/>
                <v:stroke on="f"/>
                <v:imagedata o:title=""/>
                <o:lock v:ext="edit"/>
              </v:shape>
              <v:shape id="_x0000_s8065" o:spid="_x0000_s8065" style="position:absolute;left:6341;top:-3672;height:48;width:29;" fillcolor="#000000" filled="t" stroked="f" coordorigin="6341,-3672" coordsize="29,48" path="m6372,-3672l6355,-3672,6348,-3665,6343,-3658,6341,-3653,6341,-3644,6343,-3641,6348,-3632,6355,-3627,6372,-3627,6379,-3632,6386,-3641,6386,-3658,6372,-36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66" o:spid="_x0000_s8066" o:spt="203" style="position:absolute;left:6341;top:-3672;height:48;width:46;" coordorigin="6341,-3672" coordsize="46,48">
              <o:lock v:ext="edit"/>
              <v:shape id="_x0000_s8067" o:spid="_x0000_s8067" style="position:absolute;left:6341;top:-3672;height:48;width:46;" filled="f" stroked="t" coordorigin="6341,-3672" coordsize="46,48" path="m6341,-3648l6341,-3653,6343,-3658,6348,-3665,6355,-3672,6372,-3672,6379,-3665,6386,-3658,6386,-3641,6379,-3632,6372,-3627,6370,-3627,6365,-3624,6358,-3627,6355,-3627,6348,-3632,6343,-3641,6341,-3644,6341,-3648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  <v:shape id="_x0000_s8068" o:spid="_x0000_s8068" o:spt="75" type="#_x0000_t75" style="position:absolute;left:4450;top:-1378;height:374;width:408;" filled="f" coordsize="21600,21600">
                <v:path/>
                <v:fill on="f" focussize="0,0"/>
                <v:stroke/>
                <v:imagedata r:id="rId602" o:title=""/>
                <o:lock v:ext="edit" aspectratio="t"/>
              </v:shape>
              <v:shape id="_x0000_s8069" o:spid="_x0000_s8069" o:spt="75" type="#_x0000_t75" style="position:absolute;left:4620;top:-1378;height:230;width:230;" filled="f" coordsize="21600,21600">
                <v:path/>
                <v:fill on="f" focussize="0,0"/>
                <v:stroke/>
                <v:imagedata r:id="rId562" o:title=""/>
                <o:lock v:ext="edit" aspectratio="t"/>
              </v:shape>
            </v:group>
            <v:group id="_x0000_s8070" o:spid="_x0000_s8070" o:spt="203" style="position:absolute;left:4320;top:-1325;height:2;width:82;" coordorigin="4320,-1325" coordsize="82,2">
              <o:lock v:ext="edit"/>
              <v:shape id="_x0000_s8071" o:spid="_x0000_s8071" style="position:absolute;left:4320;top:-1325;height:2;width:82;" filled="f" stroked="t" coordorigin="4320,-1325" coordsize="82,0" path="m4402,-1325l4320,-132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72" o:spid="_x0000_s8072" o:spt="203" style="position:absolute;left:4291;top:-1205;height:48;width:48;" coordorigin="4291,-1205" coordsize="48,48">
              <o:lock v:ext="edit"/>
              <v:shape id="_x0000_s8073" o:spid="_x0000_s8073" style="position:absolute;left:4291;top:-1205;height:48;width:48;" fillcolor="#000000" filled="t" stroked="f" coordorigin="4291,-1205" coordsize="48,48" path="m4325,-1203l4306,-1203,4298,-1198,4294,-1191,4291,-1186,4291,-1176,4294,-1172,4298,-1164,4306,-1157,4325,-1157,4332,-1164,4337,-1172,4339,-1181,4337,-1191,4332,-1198,4325,-1203xe">
                <v:path arrowok="t"/>
                <v:fill on="t" focussize="0,0"/>
                <v:stroke on="f"/>
                <v:imagedata o:title=""/>
                <o:lock v:ext="edit"/>
              </v:shape>
              <v:shape id="_x0000_s8074" o:spid="_x0000_s8074" style="position:absolute;left:4291;top:-1205;height:48;width:48;" fillcolor="#000000" filled="t" stroked="f" coordorigin="4291,-1205" coordsize="48,48" path="m4315,-1205l4310,-1203,4320,-1203,4315,-120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75" o:spid="_x0000_s8075" o:spt="203" style="position:absolute;left:4291;top:-1205;height:48;width:48;" coordorigin="4291,-1205" coordsize="48,48">
              <o:lock v:ext="edit"/>
              <v:shape id="_x0000_s8076" o:spid="_x0000_s8076" style="position:absolute;left:4291;top:-1205;height:48;width:48;" filled="f" stroked="t" coordorigin="4291,-1205" coordsize="48,48" path="m4291,-1181l4291,-1186,4294,-1191,4298,-1198,4306,-1203,4310,-1203,4315,-1205,4320,-1203,4325,-1203,4332,-1198,4337,-1191,4339,-1181,4337,-1172,4332,-1164,4325,-1157,4306,-1157,4298,-1164,4294,-1172,4291,-1176,4291,-1181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77" o:spid="_x0000_s8077" o:spt="203" style="position:absolute;left:4296;top:-1056;height:48;width:46;" coordorigin="4296,-1056" coordsize="46,48">
              <o:lock v:ext="edit"/>
              <v:shape id="_x0000_s8078" o:spid="_x0000_s8078" style="position:absolute;left:4296;top:-1056;height:48;width:46;" fillcolor="#000000" filled="t" stroked="f" coordorigin="4296,-1056" coordsize="46,48" path="m4327,-1054l4310,-1054,4298,-1042,4296,-1037,4296,-1028,4298,-1023,4303,-1016,4310,-1008,4327,-1008,4337,-1016,4342,-1023,4342,-1042,4337,-1047,4327,-1054xe">
                <v:path arrowok="t"/>
                <v:fill on="t" focussize="0,0"/>
                <v:stroke on="f"/>
                <v:imagedata o:title=""/>
                <o:lock v:ext="edit"/>
              </v:shape>
              <v:shape id="_x0000_s8079" o:spid="_x0000_s8079" style="position:absolute;left:4296;top:-1056;height:48;width:46;" fillcolor="#000000" filled="t" stroked="f" coordorigin="4296,-1056" coordsize="46,48" path="m4320,-1056l4315,-1054,4325,-1054,4320,-10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80" o:spid="_x0000_s8080" o:spt="203" style="position:absolute;left:4296;top:-1056;height:48;width:46;" coordorigin="4296,-1056" coordsize="46,48">
              <o:lock v:ext="edit"/>
              <v:shape id="_x0000_s8081" o:spid="_x0000_s8081" style="position:absolute;left:4296;top:-1056;height:48;width:46;" filled="f" stroked="t" coordorigin="4296,-1056" coordsize="46,48" path="m4296,-1032l4296,-1037,4298,-1042,4303,-1047,4310,-1054,4315,-1054,4320,-1056,4325,-1054,4327,-1054,4337,-1047,4342,-1042,4342,-1023,4337,-1016,4327,-1008,4310,-1008,4303,-1016,4298,-1023,4296,-1028,4296,-1032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  <v:shape id="_x0000_s8082" o:spid="_x0000_s8082" o:spt="75" type="#_x0000_t75" style="position:absolute;left:5986;top:-3663;height:230;width:238;" filled="f" coordsize="21600,21600">
                <v:path/>
                <v:fill on="f" focussize="0,0"/>
                <v:stroke/>
                <v:imagedata r:id="rId603" o:title=""/>
                <o:lock v:ext="edit" aspectratio="t"/>
              </v:shape>
              <v:shape id="_x0000_s8083" o:spid="_x0000_s8083" o:spt="75" type="#_x0000_t75" style="position:absolute;left:5971;top:-3536;height:230;width:288;" filled="f" coordsize="21600,21600">
                <v:path/>
                <v:fill on="f" focussize="0,0"/>
                <v:stroke/>
                <v:imagedata r:id="rId604" o:title=""/>
                <o:lock v:ext="edit" aspectratio="t"/>
              </v:shape>
            </v:group>
            <v:group id="_x0000_s8084" o:spid="_x0000_s8084" o:spt="203" style="position:absolute;left:5470;top:-3262;height:48;width:48;" coordorigin="5470,-3262" coordsize="48,48">
              <o:lock v:ext="edit"/>
              <v:shape id="_x0000_s8085" o:spid="_x0000_s8085" style="position:absolute;left:5470;top:-3262;height:48;width:48;" fillcolor="#000000" filled="t" stroked="f" coordorigin="5470,-3262" coordsize="48,48" path="m5498,-3262l5489,-3262,5484,-3260,5477,-3255,5472,-3245,5470,-3243,5470,-3233,5472,-3228,5477,-3221,5484,-3216,5489,-3214,5498,-3214,5503,-3216,5510,-3221,5515,-3228,5518,-3233,5518,-3243,5515,-3245,5510,-3255,5503,-3260,5498,-32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86" o:spid="_x0000_s8086" o:spt="203" style="position:absolute;left:5470;top:-3262;height:48;width:48;" coordorigin="5470,-3262" coordsize="48,48">
              <o:lock v:ext="edit"/>
              <v:shape id="_x0000_s8087" o:spid="_x0000_s8087" style="position:absolute;left:5470;top:-3262;height:48;width:48;" filled="f" stroked="t" coordorigin="5470,-3262" coordsize="48,48" path="m5470,-3238l5470,-3243,5472,-3245,5477,-3255,5484,-3260,5489,-3262,5498,-3262,5503,-3260,5510,-3255,5515,-3245,5518,-3243,5518,-3233,5515,-3228,5510,-3221,5503,-3216,5498,-3214,5489,-3214,5484,-3216,5477,-3221,5472,-3228,5470,-3233,5470,-3238xe">
                <v:path arrowok="t"/>
                <v:fill on="f" focussize="0,0"/>
                <v:stroke weight="0.148503937007874pt" color="#000000"/>
                <v:imagedata o:title=""/>
                <o:lock v:ext="edit"/>
              </v:shape>
            </v:group>
            <v:group id="_x0000_s8088" o:spid="_x0000_s8088" o:spt="203" style="position:absolute;left:6120;top:-2710;height:5;width:238;" coordorigin="6120,-2710" coordsize="238,5">
              <o:lock v:ext="edit"/>
              <v:shape id="_x0000_s8089" o:spid="_x0000_s8089" style="position:absolute;left:6120;top:-2710;height:5;width:238;" filled="f" stroked="t" coordorigin="6120,-2710" coordsize="238,5" path="m6120,-2705l6358,-271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0" o:spid="_x0000_s8090" o:spt="203" style="position:absolute;left:9487;top:-2813;height:2;width:348;" coordorigin="9487,-2813" coordsize="348,2">
              <o:lock v:ext="edit"/>
              <v:shape id="_x0000_s8091" o:spid="_x0000_s8091" style="position:absolute;left:9487;top:-2813;height:2;width:348;" filled="f" stroked="t" coordorigin="9487,-2813" coordsize="348,0" path="m9835,-2813l9487,-28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2" o:spid="_x0000_s8092" o:spt="203" style="position:absolute;left:9295;top:-3104;height:478;width:175;" coordorigin="9295,-3104" coordsize="175,478">
              <o:lock v:ext="edit"/>
              <v:shape id="_x0000_s8093" o:spid="_x0000_s8093" style="position:absolute;left:9295;top:-3104;height:478;width:175;" filled="f" stroked="t" coordorigin="9295,-3104" coordsize="175,478" path="m9470,-3104l9353,-3104,9341,-3101,9331,-3099,9322,-3092,9312,-3084,9305,-3077,9300,-3068,9295,-3056,9295,-3032,9341,-2986,9353,-2984,9341,-2981,9295,-2936,9295,-2912,9300,-2900,9305,-2890,9312,-2883,9322,-2876,9331,-2868,9341,-2866,9353,-2866,9341,-2864,9331,-2861,9322,-2854,9312,-2847,9305,-2837,9300,-2828,9295,-2818,9295,-2794,9300,-2782,9305,-2772,9312,-2763,9322,-2756,9331,-2751,9341,-2746,9353,-2746,9341,-2744,9331,-2741,9322,-2734,9312,-2727,9305,-2720,9300,-2710,9295,-2698,9295,-2674,9341,-2628,9353,-2626,9470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4" o:spid="_x0000_s8094" o:spt="203" style="position:absolute;left:9000;top:-3104;height:478;width:178;" coordorigin="9000,-3104" coordsize="178,478">
              <o:lock v:ext="edit"/>
              <v:shape id="_x0000_s8095" o:spid="_x0000_s8095" style="position:absolute;left:9000;top:-3104;height:478;width:178;" filled="f" stroked="t" coordorigin="9000,-3104" coordsize="178,478" path="m9000,-3104l9118,-3104,9130,-3101,9142,-3099,9151,-3092,9161,-3084,9166,-3077,9173,-3068,9175,-3056,9178,-3044,9175,-3032,9173,-3020,9166,-3010,9161,-3000,9151,-2993,9142,-2988,9130,-2986,9118,-2984,9130,-2981,9142,-2979,9151,-2974,9161,-2967,9166,-2957,9173,-2948,9175,-2936,9178,-2924,9175,-2912,9173,-2900,9166,-2890,9161,-2883,9151,-2876,9142,-2868,9130,-2866,9118,-2866,9130,-2864,9142,-2861,9151,-2854,9161,-2847,9166,-2837,9173,-2828,9175,-2818,9178,-2806,9175,-2794,9173,-2782,9166,-2772,9161,-2763,9151,-2756,9142,-2751,9130,-2746,9118,-2746,9130,-2744,9142,-2741,9151,-2734,9161,-2727,9166,-2720,9173,-2710,9175,-2698,9178,-2686,9175,-2674,9173,-2662,9166,-2652,9161,-2643,9151,-2636,9142,-2631,9130,-2628,9118,-2626,9000,-262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096" o:spid="_x0000_s8096" o:spt="203" style="position:absolute;left:9089;top:-3077;height:48;width:48;" coordorigin="9089,-3077" coordsize="48,48">
              <o:lock v:ext="edit"/>
              <v:shape id="_x0000_s8097" o:spid="_x0000_s8097" style="position:absolute;left:9089;top:-3077;height:48;width:48;" fillcolor="#000000" filled="t" stroked="f" coordorigin="9089,-3077" coordsize="48,48" path="m9113,-3077l9103,-3075,9096,-3070,9091,-3063,9089,-3058,9089,-3048,9091,-3044,9096,-3036,9103,-3032,9108,-3029,9118,-3029,9122,-3032,9130,-3036,9134,-3044,9137,-3053,9134,-3063,9130,-3070,9122,-3075,9113,-30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098" o:spid="_x0000_s8098" o:spt="203" style="position:absolute;left:9089;top:-3077;height:48;width:48;" coordorigin="9089,-3077" coordsize="48,48">
              <o:lock v:ext="edit"/>
              <v:shape id="_x0000_s8099" o:spid="_x0000_s8099" style="position:absolute;left:9089;top:-3077;height:48;width:48;" filled="f" stroked="t" coordorigin="9089,-3077" coordsize="48,48" path="m9089,-3053l9089,-3058,9091,-3063,9096,-3070,9103,-3075,9113,-3077,9122,-3075,9130,-3070,9134,-3063,9137,-3053,9134,-3044,9130,-3036,9122,-3032,9118,-3029,9108,-3029,9103,-3032,9096,-3036,9091,-3044,9089,-3048,9089,-3053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0" o:spid="_x0000_s8100" o:spt="203" style="position:absolute;left:9324;top:-3068;height:48;width:48;" coordorigin="9324,-3068" coordsize="48,48">
              <o:lock v:ext="edit"/>
              <v:shape id="_x0000_s8101" o:spid="_x0000_s8101" style="position:absolute;left:9324;top:-3068;height:48;width:48;" fillcolor="#000000" filled="t" stroked="f" coordorigin="9324,-3068" coordsize="48,48" path="m9348,-3068l9341,-3065,9331,-3060,9326,-3053,9326,-3048,9324,-3044,9326,-3039,9326,-3034,9331,-3027,9346,-3020,9353,-3020,9358,-3022,9365,-3027,9370,-3034,9372,-3044,9370,-3053,9365,-3060,9358,-3065,9348,-306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02" o:spid="_x0000_s8102" o:spt="203" style="position:absolute;left:9324;top:-3068;height:48;width:48;" coordorigin="9324,-3068" coordsize="48,48">
              <o:lock v:ext="edit"/>
              <v:shape id="_x0000_s8103" o:spid="_x0000_s8103" style="position:absolute;left:9324;top:-3068;height:48;width:48;" filled="f" stroked="t" coordorigin="9324,-3068" coordsize="48,48" path="m9324,-3044l9326,-3048,9326,-3053,9331,-3060,9341,-3065,9348,-3068,9358,-3065,9365,-3060,9370,-3053,9372,-3044,9370,-3034,9365,-3027,9358,-3022,9353,-3020,9346,-3020,9341,-3022,9331,-3027,9326,-3034,9326,-3039,9324,-304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4" o:spid="_x0000_s8104" o:spt="203" style="position:absolute;left:7546;top:-1450;height:38;width:96;" coordorigin="7546,-1450" coordsize="96,38">
              <o:lock v:ext="edit"/>
              <v:shape id="_x0000_s8105" o:spid="_x0000_s8105" style="position:absolute;left:7546;top:-1450;height:38;width:96;" filled="f" stroked="t" coordorigin="7546,-1450" coordsize="96,38" path="m7642,-1412l7642,-1419,7639,-1426,7634,-1433,7630,-1438,7622,-1443,7615,-1445,7606,-1450,7589,-1450,7579,-1445,7570,-1443,7562,-1438,7555,-1433,7550,-1426,7548,-1419,7546,-141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6" o:spid="_x0000_s8106" o:spt="203" style="position:absolute;left:7656;top:-1409;height:2;width:722;" coordorigin="7656,-1409" coordsize="722,2">
              <o:lock v:ext="edit"/>
              <v:shape id="_x0000_s8107" o:spid="_x0000_s8107" style="position:absolute;left:7656;top:-1409;height:2;width:722;" filled="f" stroked="t" coordorigin="7656,-1409" coordsize="722,0" path="m7656,-1409l8378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08" o:spid="_x0000_s8108" o:spt="203" style="position:absolute;left:8386;top:-1452;height:38;width:96;" coordorigin="8386,-1452" coordsize="96,38">
              <o:lock v:ext="edit"/>
              <v:shape id="_x0000_s8109" o:spid="_x0000_s8109" style="position:absolute;left:8386;top:-1452;height:38;width:96;" filled="f" stroked="t" coordorigin="8386,-1452" coordsize="96,38" path="m8482,-1414l8479,-1421,8477,-1428,8474,-1436,8467,-1440,8462,-1445,8453,-1450,8446,-1450,8436,-1452,8426,-1450,8417,-1450,8407,-1445,8400,-1440,8393,-1436,8388,-1428,8386,-1421,8386,-141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0" o:spid="_x0000_s8110" o:spt="75" type="#_x0000_t75" style="position:absolute;left:8570;top:-1786;height:358;width:346;" filled="f" coordsize="21600,21600">
                <v:path/>
                <v:fill on="f" focussize="0,0"/>
                <v:stroke/>
                <v:imagedata r:id="rId605" o:title=""/>
                <o:lock v:ext="edit" aspectratio="t"/>
              </v:shape>
            </v:group>
            <v:group id="_x0000_s8111" o:spid="_x0000_s8111" o:spt="203" style="position:absolute;left:8486;top:-1409;height:2;width:370;" coordorigin="8486,-1409" coordsize="370,2">
              <o:lock v:ext="edit"/>
              <v:shape id="_x0000_s8112" o:spid="_x0000_s8112" style="position:absolute;left:8486;top:-1409;height:2;width:370;" filled="f" stroked="t" coordorigin="8486,-1409" coordsize="370,0" path="m8486,-1409l8856,-14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13" o:spid="_x0000_s8113" o:spt="203" style="position:absolute;left:10380;top:-2007;height:240;width:96;" coordorigin="10380,-2007" coordsize="96,240">
              <o:lock v:ext="edit"/>
              <v:shape id="_x0000_s8114" o:spid="_x0000_s8114" style="position:absolute;left:10380;top:-2007;height:240;width:96;" filled="f" stroked="t" coordorigin="10380,-2007" coordsize="96,240" path="m10428,-1767l10380,-1788,10476,-1827,10380,-1868,10476,-1906,10380,-1947,10476,-1985,10428,-200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5" o:spid="_x0000_s8115" o:spt="75" type="#_x0000_t75" style="position:absolute;left:10536;top:-1930;height:230;width:82;" filled="f" coordsize="21600,21600">
                <v:path/>
                <v:fill on="f" focussize="0,0"/>
                <v:stroke/>
                <v:imagedata r:id="rId606" o:title=""/>
                <o:lock v:ext="edit" aspectratio="t"/>
              </v:shape>
            </v:group>
            <v:group id="_x0000_s8116" o:spid="_x0000_s8116" o:spt="203" style="position:absolute;left:10375;top:-1311;height:238;width:96;" coordorigin="10375,-1311" coordsize="96,238">
              <o:lock v:ext="edit"/>
              <v:shape id="_x0000_s8117" o:spid="_x0000_s8117" style="position:absolute;left:10375;top:-1311;height:238;width:96;" filled="f" stroked="t" coordorigin="10375,-1311" coordsize="96,238" path="m10423,-1073l10375,-1092,10471,-1133,10375,-1172,10471,-1212,10375,-1251,10471,-1292,10423,-13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18" o:spid="_x0000_s8118" o:spt="75" type="#_x0000_t75" style="position:absolute;left:10529;top:-1236;height:230;width:84;" filled="f" coordsize="21600,21600">
                <v:path/>
                <v:fill on="f" focussize="0,0"/>
                <v:stroke/>
                <v:imagedata r:id="rId607" o:title=""/>
                <o:lock v:ext="edit" aspectratio="t"/>
              </v:shape>
            </v:group>
            <v:group id="_x0000_s8119" o:spid="_x0000_s8119" o:spt="203" style="position:absolute;left:10423;top:-1767;height:456;width:5;" coordorigin="10423,-1767" coordsize="5,456">
              <o:lock v:ext="edit"/>
              <v:shape id="_x0000_s8120" o:spid="_x0000_s8120" style="position:absolute;left:10423;top:-1767;height:456;width:5;" filled="f" stroked="t" coordorigin="10423,-1767" coordsize="5,456" path="m10428,-1767l10423,-131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1" o:spid="_x0000_s8121" o:spt="203" style="position:absolute;left:10421;top:-1073;height:101;width:2;" coordorigin="10421,-1073" coordsize="2,101">
              <o:lock v:ext="edit"/>
              <v:shape id="_x0000_s8122" o:spid="_x0000_s8122" style="position:absolute;left:10421;top:-1073;height:101;width:2;" filled="f" stroked="t" coordorigin="10421,-1073" coordsize="2,101" path="m10423,-1073l10421,-97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3" o:spid="_x0000_s8123" o:spt="203" style="position:absolute;left:10327;top:-689;height:96;width:190;" coordorigin="10327,-689" coordsize="190,96">
              <o:lock v:ext="edit"/>
              <v:shape id="_x0000_s8124" o:spid="_x0000_s8124" style="position:absolute;left:10327;top:-689;height:96;width:190;" filled="f" stroked="t" coordorigin="10327,-689" coordsize="190,96" path="m10517,-689l10327,-689,10421,-593,10517,-68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5" o:spid="_x0000_s8125" o:spt="203" style="position:absolute;left:10421;top:-972;height:283;width:2;" coordorigin="10421,-972" coordsize="2,283">
              <o:lock v:ext="edit"/>
              <v:shape id="_x0000_s8126" o:spid="_x0000_s8126" style="position:absolute;left:10421;top:-972;height:283;width:2;" filled="f" stroked="t" coordorigin="10421,-972" coordsize="0,283" path="m10421,-972l10421,-68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7" o:spid="_x0000_s8127" o:spt="203" style="position:absolute;left:10277;top:-1404;height:2;width:134;" coordorigin="10277,-1404" coordsize="134,2">
              <o:lock v:ext="edit"/>
              <v:shape id="_x0000_s8128" o:spid="_x0000_s8128" style="position:absolute;left:10277;top:-1404;height:2;width:134;" filled="f" stroked="t" coordorigin="10277,-1404" coordsize="134,0" path="m10277,-1404l10411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29" o:spid="_x0000_s8129" o:spt="203" style="position:absolute;left:10397;top:-1433;height:46;width:48;" coordorigin="10397,-1433" coordsize="48,46">
              <o:lock v:ext="edit"/>
              <v:shape id="_x0000_s8130" o:spid="_x0000_s8130" style="position:absolute;left:10397;top:-1433;height:46;width:48;" fillcolor="#000000" filled="t" stroked="f" coordorigin="10397,-1433" coordsize="48,46" path="m10430,-1433l10411,-1433,10404,-1428,10399,-1419,10397,-1416,10397,-1404,10399,-1400,10404,-1392,10411,-1388,10430,-1388,10438,-1392,10442,-1400,10445,-1409,10442,-1419,10438,-1428,10430,-1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31" o:spid="_x0000_s8131" o:spt="203" style="position:absolute;left:10397;top:-1433;height:46;width:48;" coordorigin="10397,-1433" coordsize="48,46">
              <o:lock v:ext="edit"/>
              <v:shape id="_x0000_s8132" o:spid="_x0000_s8132" style="position:absolute;left:10397;top:-1433;height:46;width:48;" filled="f" stroked="t" coordorigin="10397,-1433" coordsize="48,46" path="m10397,-1409l10397,-1416,10399,-1419,10404,-1428,10411,-1433,10430,-1433,10438,-1428,10442,-1419,10445,-1409,10442,-1400,10438,-1392,10430,-1388,10411,-1388,10404,-1392,10399,-1400,10397,-1404,10397,-140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33" o:spid="_x0000_s8133" o:spt="203" style="position:absolute;left:8856;top:-1409;height:5;width:1433;" coordorigin="8856,-1409" coordsize="1433,5">
              <o:lock v:ext="edit"/>
              <v:shape id="_x0000_s8134" o:spid="_x0000_s8134" style="position:absolute;left:8856;top:-1409;height:5;width:1433;" filled="f" stroked="t" coordorigin="8856,-1409" coordsize="1433,5" path="m8856,-1409l10289,-140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35" o:spid="_x0000_s8135" o:spt="203" style="position:absolute;left:8986;top:-2660;height:48;width:29;" coordorigin="8986,-2660" coordsize="29,48">
              <o:lock v:ext="edit"/>
              <v:shape id="_x0000_s8136" o:spid="_x0000_s8136" style="position:absolute;left:8986;top:-2660;height:48;width:29;" fillcolor="#000000" filled="t" stroked="f" coordorigin="8986,-2660" coordsize="29,48" path="m9014,-2614l9005,-2614,9010,-2612,9014,-2614xe">
                <v:path arrowok="t"/>
                <v:fill on="t" focussize="0,0"/>
                <v:stroke on="f"/>
                <v:imagedata o:title=""/>
                <o:lock v:ext="edit"/>
              </v:shape>
              <v:shape id="_x0000_s8137" o:spid="_x0000_s8137" style="position:absolute;left:8986;top:-2660;height:48;width:29;" fillcolor="#000000" filled="t" stroked="f" coordorigin="8986,-2660" coordsize="29,48" path="m9014,-2660l9005,-2660,9000,-2657,8993,-2652,8988,-2645,8986,-2640,8986,-2631,8988,-2626,8993,-2619,9000,-2614,9019,-2614,9026,-2619,9031,-2626,9034,-2631,9034,-2640,9031,-2645,9026,-2652,9019,-2657,9014,-26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38" o:spid="_x0000_s8138" o:spt="203" style="position:absolute;left:8986;top:-2660;height:48;width:48;" coordorigin="8986,-2660" coordsize="48,48">
              <o:lock v:ext="edit"/>
              <v:shape id="_x0000_s8139" o:spid="_x0000_s8139" style="position:absolute;left:8986;top:-2660;height:48;width:48;" filled="f" stroked="t" coordorigin="8986,-2660" coordsize="48,48" path="m8986,-2636l8986,-2640,8988,-2645,8993,-2652,9000,-2657,9005,-2660,9014,-2660,9019,-2657,9026,-2652,9031,-2645,9034,-2640,9034,-2631,9031,-2626,9026,-2619,9019,-2614,9014,-2614,9010,-2612,9005,-2614,9000,-2614,8993,-2619,8988,-2626,8986,-2631,8986,-263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0" o:spid="_x0000_s8140" o:spt="203" style="position:absolute;left:9706;top:-3113;height:2;width:170;" coordorigin="9706,-3113" coordsize="170,2">
              <o:lock v:ext="edit"/>
              <v:shape id="_x0000_s8141" o:spid="_x0000_s8141" style="position:absolute;left:9706;top:-3113;height:2;width:170;" filled="f" stroked="t" coordorigin="9706,-3113" coordsize="170,0" path="m9706,-3113l9876,-31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2" o:spid="_x0000_s8142" o:spt="203" style="position:absolute;left:9934;top:-3113;height:2;width:55;" coordorigin="9934,-3113" coordsize="55,2">
              <o:lock v:ext="edit"/>
              <v:shape id="_x0000_s8143" o:spid="_x0000_s8143" style="position:absolute;left:9934;top:-3113;height:2;width:55;" filled="f" stroked="t" coordorigin="9934,-3113" coordsize="55,0" path="m9934,-3113l9989,-3113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4" o:spid="_x0000_s8144" o:spt="203" style="position:absolute;left:9751;top:-3060;height:2;width:182;" coordorigin="9751,-3060" coordsize="182,2">
              <o:lock v:ext="edit"/>
              <v:shape id="_x0000_s8145" o:spid="_x0000_s8145" style="position:absolute;left:9751;top:-3060;height:2;width:182;" filled="f" stroked="t" coordorigin="9751,-3060" coordsize="182,0" path="m9751,-3060l9934,-306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6" o:spid="_x0000_s8146" o:spt="203" style="position:absolute;left:9840;top:-3060;height:242;width:2;" coordorigin="9840,-3060" coordsize="2,242">
              <o:lock v:ext="edit"/>
              <v:shape id="_x0000_s8147" o:spid="_x0000_s8147" style="position:absolute;left:9840;top:-3060;height:242;width:2;" filled="f" stroked="t" coordorigin="9840,-3060" coordsize="0,242" path="m9840,-3060l9840,-28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48" o:spid="_x0000_s8148" o:spt="203" style="position:absolute;left:9631;top:-3197;height:84;width:110;" coordorigin="9631,-3197" coordsize="110,84">
              <o:lock v:ext="edit"/>
              <v:shape id="_x0000_s8149" o:spid="_x0000_s8149" style="position:absolute;left:9631;top:-3197;height:84;width:110;" filled="f" stroked="t" coordorigin="9631,-3197" coordsize="110,84" path="m9742,-3113l9742,-3197,9631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0" o:spid="_x0000_s8150" o:spt="203" style="position:absolute;left:9852;top:-3197;height:84;width:2;" coordorigin="9852,-3197" coordsize="2,84">
              <o:lock v:ext="edit"/>
              <v:shape id="_x0000_s8151" o:spid="_x0000_s8151" style="position:absolute;left:9852;top:-3197;height:84;width:2;" filled="f" stroked="t" coordorigin="9852,-3197" coordsize="0,84" path="m9852,-3113l9852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2" o:spid="_x0000_s8152" o:spt="203" style="position:absolute;left:9852;top:-3197;height:2;width:194;" coordorigin="9852,-3197" coordsize="194,2">
              <o:lock v:ext="edit"/>
              <v:shape id="_x0000_s8153" o:spid="_x0000_s8153" style="position:absolute;left:9852;top:-3197;height:2;width:194;" filled="f" stroked="t" coordorigin="9852,-3197" coordsize="194,0" path="m9852,-3197l10046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4" o:spid="_x0000_s8154" o:spt="203" style="position:absolute;left:9960;top:-3197;height:84;width:2;" coordorigin="9960,-3197" coordsize="2,84">
              <o:lock v:ext="edit"/>
              <v:shape id="_x0000_s8155" o:spid="_x0000_s8155" style="position:absolute;left:9960;top:-3197;height:84;width:2;" filled="f" stroked="t" coordorigin="9960,-3197" coordsize="0,84" path="m9960,-3113l9960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56" o:spid="_x0000_s8156" o:spt="203" style="position:absolute;left:9814;top:-3176;height:41;width:74;" coordorigin="9814,-3176" coordsize="74,41">
              <o:lock v:ext="edit"/>
              <v:shape id="_x0000_s8157" o:spid="_x0000_s8157" style="position:absolute;left:9814;top:-3176;height:41;width:74;" fillcolor="#000000" filled="t" stroked="f" coordorigin="9814,-3176" coordsize="74,41" path="m9888,-3176l9814,-3176,9852,-3135,9888,-31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58" o:spid="_x0000_s8158" o:spt="203" style="position:absolute;left:9814;top:-3176;height:41;width:74;" coordorigin="9814,-3176" coordsize="74,41">
              <o:lock v:ext="edit"/>
              <v:shape id="_x0000_s8159" o:spid="_x0000_s8159" style="position:absolute;left:9814;top:-3176;height:41;width:74;" filled="f" stroked="t" coordorigin="9814,-3176" coordsize="74,41" path="m9852,-3135l9814,-3176,9888,-3176,9852,-313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0" o:spid="_x0000_s8160" o:spt="203" style="position:absolute;left:9370;top:-2331;height:98;width:194;" coordorigin="9370,-2331" coordsize="194,98">
              <o:lock v:ext="edit"/>
              <v:shape id="_x0000_s8161" o:spid="_x0000_s8161" style="position:absolute;left:9370;top:-2331;height:98;width:194;" filled="f" stroked="t" coordorigin="9370,-2331" coordsize="194,98" path="m9564,-2331l9370,-2331,9466,-2232,9564,-233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2" o:spid="_x0000_s8162" o:spt="203" style="position:absolute;left:9466;top:-2626;height:295;width:2;" coordorigin="9466,-2626" coordsize="2,295">
              <o:lock v:ext="edit"/>
              <v:shape id="_x0000_s8163" o:spid="_x0000_s8163" style="position:absolute;left:9466;top:-2626;height:295;width:2;" filled="f" stroked="t" coordorigin="9466,-2626" coordsize="0,295" path="m9466,-2626l9466,-2331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4" o:spid="_x0000_s8164" o:spt="203" style="position:absolute;left:9470;top:-3106;height:300;width:5;" coordorigin="9470,-3106" coordsize="5,300">
              <o:lock v:ext="edit"/>
              <v:shape id="_x0000_s8165" o:spid="_x0000_s8165" style="position:absolute;left:9470;top:-3106;height:300;width:5;" filled="f" stroked="t" coordorigin="9470,-3106" coordsize="5,300" path="m9475,-2806l9470,-310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6" o:spid="_x0000_s8166" o:spt="203" style="position:absolute;left:9466;top:-3197;height:2;width:168;" coordorigin="9466,-3197" coordsize="168,2">
              <o:lock v:ext="edit"/>
              <v:shape id="_x0000_s8167" o:spid="_x0000_s8167" style="position:absolute;left:9466;top:-3197;height:2;width:168;" filled="f" stroked="t" coordorigin="9466,-3197" coordsize="168,2" path="m9634,-3197l9466,-319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68" o:spid="_x0000_s8168" o:spt="203" style="position:absolute;left:10584;top:-2835;height:118;width:238;" coordorigin="10584,-2835" coordsize="238,118">
              <o:lock v:ext="edit"/>
              <v:shape id="_x0000_s8169" o:spid="_x0000_s8169" style="position:absolute;left:10584;top:-2835;height:118;width:238;" filled="f" stroked="t" coordorigin="10584,-2835" coordsize="238,118" path="m10822,-2835l10584,-2835,10702,-2717,10822,-2835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0" o:spid="_x0000_s8170" o:spt="203" style="position:absolute;left:10702;top:-3192;height:358;width:2;" coordorigin="10702,-3192" coordsize="2,358">
              <o:lock v:ext="edit"/>
              <v:shape id="_x0000_s8171" o:spid="_x0000_s8171" style="position:absolute;left:10702;top:-3192;height:358;width:2;" filled="f" stroked="t" coordorigin="10702,-3192" coordsize="0,358" path="m10702,-3192l10702,-283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2" o:spid="_x0000_s8172" o:spt="203" style="position:absolute;left:9967;top:-3197;height:5;width:737;" coordorigin="9967,-3197" coordsize="737,5">
              <o:lock v:ext="edit"/>
              <v:shape id="_x0000_s8173" o:spid="_x0000_s8173" style="position:absolute;left:9967;top:-3197;height:5;width:737;" filled="f" stroked="t" coordorigin="9967,-3197" coordsize="737,5" path="m10704,-3192l9967,-319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4" o:spid="_x0000_s8174" o:spt="203" style="position:absolute;left:9943;top:-3428;height:2;width:235;" coordorigin="9943,-3428" coordsize="235,2">
              <o:lock v:ext="edit"/>
              <v:shape id="_x0000_s8175" o:spid="_x0000_s8175" style="position:absolute;left:9943;top:-3428;height:2;width:235;" filled="f" stroked="t" coordorigin="9943,-3428" coordsize="235,0" path="m10178,-3428l9943,-34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6" o:spid="_x0000_s8176" o:spt="203" style="position:absolute;left:9943;top:-3488;height:2;width:235;" coordorigin="9943,-3488" coordsize="235,2">
              <o:lock v:ext="edit"/>
              <v:shape id="_x0000_s8177" o:spid="_x0000_s8177" style="position:absolute;left:9943;top:-3488;height:2;width:235;" filled="f" stroked="t" coordorigin="9943,-3488" coordsize="235,0" path="m10178,-3488l9943,-348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78" o:spid="_x0000_s8178" o:spt="203" style="position:absolute;left:10061;top:-3428;height:238;width:2;" coordorigin="10061,-3428" coordsize="2,238">
              <o:lock v:ext="edit"/>
              <v:shape id="_x0000_s8179" o:spid="_x0000_s8179" style="position:absolute;left:10061;top:-3428;height:238;width:2;" filled="f" stroked="t" coordorigin="10061,-3428" coordsize="0,238" path="m10061,-3190l10061,-342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80" o:spid="_x0000_s8180" o:spt="203" style="position:absolute;left:10061;top:-3665;height:178;width:2;" coordorigin="10061,-3665" coordsize="2,178">
              <o:lock v:ext="edit"/>
              <v:shape id="_x0000_s8181" o:spid="_x0000_s8181" style="position:absolute;left:10061;top:-3665;height:178;width:2;" filled="f" stroked="t" coordorigin="10061,-3665" coordsize="0,178" path="m10061,-3488l10061,-3665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82" o:spid="_x0000_s8182" o:spt="75" type="#_x0000_t75" style="position:absolute;left:9583;top:-3468;height:230;width:223;" filled="f" coordsize="21600,21600">
                <v:path/>
                <v:fill on="f" focussize="0,0"/>
                <v:stroke/>
                <v:imagedata r:id="rId608" o:title=""/>
                <o:lock v:ext="edit" aspectratio="t"/>
              </v:shape>
              <v:shape id="_x0000_s8183" o:spid="_x0000_s8183" o:spt="75" type="#_x0000_t75" style="position:absolute;left:9816;top:-3468;height:295;width:115;" filled="f" coordsize="21600,21600">
                <v:path/>
                <v:fill on="f" focussize="0,0"/>
                <v:stroke/>
                <v:imagedata r:id="rId609" o:title=""/>
                <o:lock v:ext="edit" aspectratio="t"/>
              </v:shape>
            </v:group>
            <v:group id="_x0000_s8184" o:spid="_x0000_s8184" o:spt="203" style="position:absolute;left:10440;top:-3670;height:1663;width:2;" coordorigin="10440,-3670" coordsize="2,1663">
              <o:lock v:ext="edit"/>
              <v:shape id="_x0000_s8185" o:spid="_x0000_s8185" style="position:absolute;left:10440;top:-3670;height:1663;width:2;" filled="f" stroked="t" coordorigin="10440,-3670" coordsize="0,1663" path="m10440,-2007l10440,-3670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86" o:spid="_x0000_s8186" o:spt="203" style="position:absolute;left:10416;top:-3694;height:48;width:48;" coordorigin="10416,-3694" coordsize="48,48">
              <o:lock v:ext="edit"/>
              <v:shape id="_x0000_s8187" o:spid="_x0000_s8187" style="position:absolute;left:10416;top:-3694;height:48;width:48;" fillcolor="#000000" filled="t" stroked="f" coordorigin="10416,-3694" coordsize="48,48" path="m10440,-3694l10430,-3692,10423,-3687,10418,-3677,10418,-3675,10416,-3670,10418,-3665,10418,-3660,10423,-3653,10430,-3648,10435,-3646,10445,-3646,10450,-3648,10457,-3653,10462,-3660,10464,-3670,10462,-3677,10457,-3687,10450,-3692,10440,-36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188" o:spid="_x0000_s8188" o:spt="203" style="position:absolute;left:10416;top:-3694;height:48;width:48;" coordorigin="10416,-3694" coordsize="48,48">
              <o:lock v:ext="edit"/>
              <v:shape id="_x0000_s8189" o:spid="_x0000_s8189" style="position:absolute;left:10416;top:-3694;height:48;width:48;" filled="f" stroked="t" coordorigin="10416,-3694" coordsize="48,48" path="m10416,-3670l10418,-3675,10418,-3677,10423,-3687,10430,-3692,10440,-3694,10450,-3692,10457,-3687,10462,-3677,10464,-3670,10462,-3660,10457,-3653,10450,-3648,10445,-3646,10435,-3646,10430,-3648,10423,-3653,10418,-3660,10418,-3665,10416,-3670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90" o:spid="_x0000_s8190" o:spt="203" style="position:absolute;left:1783;top:-2134;height:2;width:125;" coordorigin="1783,-2134" coordsize="125,2">
              <o:lock v:ext="edit"/>
              <v:shape id="_x0000_s8191" o:spid="_x0000_s8191" style="position:absolute;left:1783;top:-2134;height:2;width:125;" filled="f" stroked="t" coordorigin="1783,-2134" coordsize="125,0" path="m1783,-2134l1908,-213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192" o:spid="_x0000_s8192" o:spt="203" style="position:absolute;left:1918;top:-2172;height:36;width:94;" coordorigin="1918,-2172" coordsize="94,36">
              <o:lock v:ext="edit"/>
              <v:shape id="_x0000_s8193" o:spid="_x0000_s8193" style="position:absolute;left:1918;top:-2172;height:36;width:94;" filled="f" stroked="t" coordorigin="1918,-2172" coordsize="94,36" path="m2011,-2136l2011,-2144,2009,-2151,2004,-2156,1999,-2163,1992,-2165,1985,-2170,1978,-2172,1958,-2172,1949,-2170,1939,-2165,1932,-2163,1925,-2156,1920,-2151,1918,-2144,1918,-213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194" o:spid="_x0000_s8194" o:spt="75" type="#_x0000_t75" style="position:absolute;left:4666;top:-2664;height:360;width:211;" filled="f" coordsize="21600,21600">
                <v:path/>
                <v:fill on="f" focussize="0,0"/>
                <v:stroke/>
                <v:imagedata r:id="rId610" o:title=""/>
                <o:lock v:ext="edit" aspectratio="t"/>
              </v:shape>
              <v:shape id="_x0000_s8195" o:spid="_x0000_s8195" o:spt="75" type="#_x0000_t75" style="position:absolute;left:4906;top:-2662;height:353;width:346;" filled="f" coordsize="21600,21600">
                <v:path/>
                <v:fill on="f" focussize="0,0"/>
                <v:stroke/>
                <v:imagedata r:id="rId611" o:title=""/>
                <o:lock v:ext="edit" aspectratio="t"/>
              </v:shape>
              <v:shape id="_x0000_s8196" o:spid="_x0000_s8196" o:spt="75" type="#_x0000_t75" style="position:absolute;left:4306;top:-3696;height:230;width:319;" filled="f" coordsize="21600,21600">
                <v:path/>
                <v:fill on="f" focussize="0,0"/>
                <v:stroke/>
                <v:imagedata r:id="rId612" o:title=""/>
                <o:lock v:ext="edit" aspectratio="t"/>
              </v:shape>
              <v:shape id="_x0000_s8197" o:spid="_x0000_s8197" o:spt="75" type="#_x0000_t75" style="position:absolute;left:4680;top:-3696;height:230;width:442;" filled="f" coordsize="21600,21600">
                <v:path/>
                <v:fill on="f" focussize="0,0"/>
                <v:stroke/>
                <v:imagedata r:id="rId613" o:title=""/>
                <o:lock v:ext="edit" aspectratio="t"/>
              </v:shape>
              <v:shape id="_x0000_s8198" o:spid="_x0000_s8198" o:spt="75" type="#_x0000_t75" style="position:absolute;left:4418;top:-3569;height:295;width:614;" filled="f" coordsize="21600,21600">
                <v:path/>
                <v:fill on="f" focussize="0,0"/>
                <v:stroke/>
                <v:imagedata r:id="rId614" o:title=""/>
                <o:lock v:ext="edit" aspectratio="t"/>
              </v:shape>
              <v:shape id="_x0000_s8199" o:spid="_x0000_s8199" o:spt="75" type="#_x0000_t75" style="position:absolute;left:4308;top:-3442;height:230;width:883;" filled="f" coordsize="21600,21600">
                <v:path/>
                <v:fill on="f" focussize="0,0"/>
                <v:stroke/>
                <v:imagedata r:id="rId615" o:title=""/>
                <o:lock v:ext="edit" aspectratio="t"/>
              </v:shape>
            </v:group>
            <v:group id="_x0000_s8200" o:spid="_x0000_s8200" o:spt="203" style="position:absolute;left:5494;top:-3238;height:2;width:319;" coordorigin="5494,-3238" coordsize="319,2">
              <o:lock v:ext="edit"/>
              <v:shape id="_x0000_s8201" o:spid="_x0000_s8201" style="position:absolute;left:5494;top:-3238;height:2;width:319;" filled="f" stroked="t" coordorigin="5494,-3238" coordsize="319,0" path="m5494,-3238l5813,-323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2" o:spid="_x0000_s8202" o:spt="203" style="position:absolute;left:7056;top:-2549;height:2;width:497;" coordorigin="7056,-2549" coordsize="497,2">
              <o:lock v:ext="edit"/>
              <v:shape id="_x0000_s8203" o:spid="_x0000_s8203" style="position:absolute;left:7056;top:-2549;height:2;width:497;" filled="f" stroked="t" coordorigin="7056,-2549" coordsize="497,0" path="m7056,-2549l7553,-25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4" o:spid="_x0000_s8204" o:spt="203" style="position:absolute;left:7334;top:-2583;height:65;width:2;" coordorigin="7334,-2583" coordsize="2,65">
              <o:lock v:ext="edit"/>
              <v:shape id="_x0000_s8205" o:spid="_x0000_s8205" style="position:absolute;left:7334;top:-2583;height:65;width:2;" filled="f" stroked="t" coordorigin="7334,-2583" coordsize="0,65" path="m7334,-2583l7334,-251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6" o:spid="_x0000_s8206" o:spt="203" style="position:absolute;left:7493;top:-2696;height:74;width:72;" coordorigin="7493,-2696" coordsize="72,74">
              <o:lock v:ext="edit"/>
              <v:shape id="_x0000_s8207" o:spid="_x0000_s8207" style="position:absolute;left:7493;top:-2696;height:74;width:72;" filled="f" stroked="t" coordorigin="7493,-2696" coordsize="72,74" path="m7493,-2621l7565,-2696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08" o:spid="_x0000_s8208" o:spt="203" style="position:absolute;left:7402;top:-2832;height:74;width:74;" coordorigin="7402,-2832" coordsize="74,74">
              <o:lock v:ext="edit"/>
              <v:shape id="_x0000_s8209" o:spid="_x0000_s8209" style="position:absolute;left:7402;top:-2832;height:74;width:74;" filled="f" stroked="t" coordorigin="7402,-2832" coordsize="74,74" path="m7402,-2758l7476,-283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10" o:spid="_x0000_s8210" o:spt="203" style="position:absolute;left:7536;top:-2739;height:74;width:72;" coordorigin="7536,-2739" coordsize="72,74">
              <o:lock v:ext="edit"/>
              <v:shape id="_x0000_s8211" o:spid="_x0000_s8211" style="position:absolute;left:7536;top:-2739;height:74;width:72;" fillcolor="#000000" filled="t" stroked="f" coordorigin="7536,-2739" coordsize="72,74" path="m7608,-2739l7536,-2715,7584,-2664,7608,-273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2" o:spid="_x0000_s8212" o:spt="203" style="position:absolute;left:7445;top:-2876;height:74;width:74;" coordorigin="7445,-2876" coordsize="74,74">
              <o:lock v:ext="edit"/>
              <v:shape id="_x0000_s8213" o:spid="_x0000_s8213" style="position:absolute;left:7445;top:-2876;height:74;width:74;" fillcolor="#000000" filled="t" stroked="f" coordorigin="7445,-2876" coordsize="74,74" path="m7519,-2876l7445,-2849,7495,-2801,7519,-287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4" o:spid="_x0000_s8214" o:spt="203" style="position:absolute;left:7274;top:-2583;height:65;width:60;" coordorigin="7274,-2583" coordsize="60,65">
              <o:lock v:ext="edit"/>
              <v:shape id="_x0000_s8215" o:spid="_x0000_s8215" style="position:absolute;left:7274;top:-2583;height:65;width:60;" fillcolor="#FFFFFF" filled="t" stroked="f" coordorigin="7274,-2583" coordsize="60,65" path="m7274,-2583l7274,-2518,7334,-2549,7274,-258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16" o:spid="_x0000_s8216" o:spt="203" style="position:absolute;left:7274;top:-2583;height:65;width:60;" coordorigin="7274,-2583" coordsize="60,65">
              <o:lock v:ext="edit"/>
              <v:shape id="_x0000_s8217" o:spid="_x0000_s8217" style="position:absolute;left:7274;top:-2583;height:65;width:60;" filled="f" stroked="t" coordorigin="7274,-2583" coordsize="60,65" path="m7274,-2549l7274,-2583,7334,-2549,7274,-2518,7274,-2549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18" o:spid="_x0000_s8218" o:spt="203" style="position:absolute;left:6874;top:-2588;height:72;width:180;" coordorigin="6874,-2588" coordsize="180,72">
              <o:lock v:ext="edit"/>
              <v:shape id="_x0000_s8219" o:spid="_x0000_s8219" style="position:absolute;left:6874;top:-2588;height:72;width:180;" filled="f" stroked="t" coordorigin="6874,-2588" coordsize="180,72" path="m6874,-2552l6888,-2588,6919,-2516,6948,-2588,6979,-2516,7008,-2588,7039,-2516,7054,-255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0" o:spid="_x0000_s8220" o:spt="203" style="position:absolute;left:7498;top:-2309;height:2;width:118;" coordorigin="7498,-2309" coordsize="118,2">
              <o:lock v:ext="edit"/>
              <v:shape id="_x0000_s8221" o:spid="_x0000_s8221" style="position:absolute;left:7498;top:-2309;height:2;width:118;" filled="f" stroked="t" coordorigin="7498,-2309" coordsize="118,0" path="m7498,-2309l7615,-230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2" o:spid="_x0000_s8222" o:spt="203" style="position:absolute;left:7517;top:-2278;height:2;width:79;" coordorigin="7517,-2278" coordsize="79,2">
              <o:lock v:ext="edit"/>
              <v:shape id="_x0000_s8223" o:spid="_x0000_s8223" style="position:absolute;left:7517;top:-2278;height:2;width:79;" filled="f" stroked="t" coordorigin="7517,-2278" coordsize="79,0" path="m7517,-2278l7596,-227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4" o:spid="_x0000_s8224" o:spt="203" style="position:absolute;left:7538;top:-2249;height:2;width:38;" coordorigin="7538,-2249" coordsize="38,2">
              <o:lock v:ext="edit"/>
              <v:shape id="_x0000_s8225" o:spid="_x0000_s8225" style="position:absolute;left:7538;top:-2249;height:2;width:38;" filled="f" stroked="t" coordorigin="7538,-2249" coordsize="38,0" path="m7538,-2249l7577,-2249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26" o:spid="_x0000_s8226" o:spt="203" style="position:absolute;left:7558;top:-2544;height:238;width:2;" coordorigin="7558,-2544" coordsize="2,238">
              <o:lock v:ext="edit"/>
              <v:shape id="_x0000_s8227" o:spid="_x0000_s8227" style="position:absolute;left:7558;top:-2544;height:238;width:2;" filled="f" stroked="t" coordorigin="7558,-2544" coordsize="0,238" path="m7558,-2544l7558,-2307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28" o:spid="_x0000_s8228" o:spt="75" type="#_x0000_t75" style="position:absolute;left:6931;top:-2765;height:288;width:461;" filled="f" coordsize="21600,21600">
                <v:path/>
                <v:fill on="f" focussize="0,0"/>
                <v:stroke/>
                <v:imagedata r:id="rId616" o:title=""/>
                <o:lock v:ext="edit" aspectratio="t"/>
              </v:shape>
            </v:group>
            <v:group id="_x0000_s8229" o:spid="_x0000_s8229" o:spt="203" style="position:absolute;left:9230;top:-1565;height:310;width:722;" coordorigin="9230,-1565" coordsize="722,310">
              <o:lock v:ext="edit"/>
              <v:shape id="_x0000_s8230" o:spid="_x0000_s8230" style="position:absolute;left:9230;top:-1565;height:310;width:722;" fillcolor="#FFFFFF" filled="t" stroked="f" coordorigin="9230,-1565" coordsize="722,310" path="m9230,-1256l9953,-1256,9953,-1565,9230,-1565,9230,-125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31" o:spid="_x0000_s8231" o:spt="203" style="position:absolute;left:9230;top:-1565;height:310;width:722;" coordorigin="9230,-1565" coordsize="722,310">
              <o:lock v:ext="edit"/>
              <v:shape id="_x0000_s8232" o:spid="_x0000_s8232" style="position:absolute;left:9230;top:-1565;height:310;width:722;" filled="f" stroked="t" coordorigin="9230,-1565" coordsize="722,310" path="m9230,-1256l9953,-1256,9953,-1565,9230,-1565,9230,-1256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33" o:spid="_x0000_s8233" o:spt="75" type="#_x0000_t75" style="position:absolute;left:9247;top:-1527;height:295;width:281;" filled="f" coordsize="21600,21600">
                <v:path/>
                <v:fill on="f" focussize="0,0"/>
                <v:stroke/>
                <v:imagedata r:id="rId617" o:title=""/>
                <o:lock v:ext="edit" aspectratio="t"/>
              </v:shape>
              <v:shape id="_x0000_s8234" o:spid="_x0000_s8234" o:spt="75" type="#_x0000_t75" style="position:absolute;left:9538;top:-1527;height:295;width:410;" filled="f" coordsize="21600,21600">
                <v:path/>
                <v:fill on="f" focussize="0,0"/>
                <v:stroke/>
                <v:imagedata r:id="rId618" o:title=""/>
                <o:lock v:ext="edit" aspectratio="t"/>
              </v:shape>
              <v:shape id="_x0000_s8235" o:spid="_x0000_s8235" o:spt="75" type="#_x0000_t75" style="position:absolute;left:9238;top:-1400;height:295;width:691;" filled="f" coordsize="21600,21600">
                <v:path/>
                <v:fill on="f" focussize="0,0"/>
                <v:stroke/>
                <v:imagedata r:id="rId619" o:title=""/>
                <o:lock v:ext="edit" aspectratio="t"/>
              </v:shape>
            </v:group>
            <v:group id="_x0000_s8236" o:spid="_x0000_s8236" o:spt="203" style="position:absolute;left:8681;top:-3147;height:766;width:509;" coordorigin="8681,-3147" coordsize="509,766">
              <o:lock v:ext="edit"/>
              <v:shape id="_x0000_s8237" o:spid="_x0000_s8237" style="position:absolute;left:8681;top:-3147;height:766;width:509;" fillcolor="#FFFFFF" filled="t" stroked="f" coordorigin="8681,-3147" coordsize="509,766" path="m8681,-2381l9190,-2381,9190,-3147,8681,-3147,8681,-23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38" o:spid="_x0000_s8238" o:spt="203" style="position:absolute;left:5741;top:-4277;height:94;width:94;" coordorigin="5741,-4277" coordsize="94,94">
              <o:lock v:ext="edit"/>
              <v:shape id="_x0000_s8239" o:spid="_x0000_s8239" style="position:absolute;left:5741;top:-4277;height:94;width:94;" fillcolor="#000000" filled="t" stroked="f" coordorigin="5741,-4277" coordsize="94,94" path="m5741,-4277l5741,-4184,5834,-4229,5741,-42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40" o:spid="_x0000_s8240" o:spt="203" style="position:absolute;left:5741;top:-4277;height:94;width:94;" coordorigin="5741,-4277" coordsize="94,94">
              <o:lock v:ext="edit"/>
              <v:shape id="_x0000_s8241" o:spid="_x0000_s8241" style="position:absolute;left:5741;top:-4277;height:94;width:94;" filled="f" stroked="t" coordorigin="5741,-4277" coordsize="94,94" path="m5741,-4184l5834,-4229,5741,-4277,5741,-4184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2" o:spid="_x0000_s8242" o:spt="203" style="position:absolute;left:5834;top:-4277;height:94;width:2;" coordorigin="5834,-4277" coordsize="2,94">
              <o:lock v:ext="edit"/>
              <v:shape id="_x0000_s8243" o:spid="_x0000_s8243" style="position:absolute;left:5834;top:-4277;height:94;width:2;" filled="f" stroked="t" coordorigin="5834,-4277" coordsize="0,94" path="m5834,-4277l5834,-4184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4" o:spid="_x0000_s8244" o:spt="203" style="position:absolute;left:5813;top:-3771;height:533;width:2;" coordorigin="5813,-3771" coordsize="2,533">
              <o:lock v:ext="edit"/>
              <v:shape id="_x0000_s8245" o:spid="_x0000_s8245" style="position:absolute;left:5813;top:-3771;height:533;width:2;" filled="f" stroked="t" coordorigin="5813,-3771" coordsize="0,533" path="m5813,-3771l5813,-3238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46" o:spid="_x0000_s8246" o:spt="203" style="position:absolute;left:5782;top:-3538;height:67;width:65;" coordorigin="5782,-3538" coordsize="65,67">
              <o:lock v:ext="edit"/>
              <v:shape id="_x0000_s8247" o:spid="_x0000_s8247" style="position:absolute;left:5782;top:-3538;height:67;width:65;" fillcolor="#000000" filled="t" stroked="f" coordorigin="5782,-3538" coordsize="65,67" path="m5813,-3538l5782,-3471,5846,-3471,5813,-35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48" o:spid="_x0000_s8248" o:spt="203" style="position:absolute;left:5782;top:-3538;height:67;width:65;" coordorigin="5782,-3538" coordsize="65,67">
              <o:lock v:ext="edit"/>
              <v:shape id="_x0000_s8249" o:spid="_x0000_s8249" style="position:absolute;left:5782;top:-3538;height:67;width:65;" filled="f" stroked="t" coordorigin="5782,-3538" coordsize="65,67" path="m5813,-3471l5782,-3471,5813,-3538,5846,-3471,5813,-3471x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</v:group>
            <v:group id="_x0000_s8250" o:spid="_x0000_s8250" o:spt="203" style="position:absolute;left:5765;top:-3562;height:50;width:98;" coordorigin="5765,-3562" coordsize="98,50">
              <o:lock v:ext="edit"/>
              <v:shape id="_x0000_s8251" o:spid="_x0000_s8251" style="position:absolute;left:5765;top:-3562;height:50;width:98;" filled="f" stroked="t" coordorigin="5765,-3562" coordsize="98,50" path="m5765,-3562l5765,-3538,5863,-3538,5863,-3512e">
                <v:path arrowok="t"/>
                <v:fill on="f" focussize="0,0"/>
                <v:stroke weight="0.791889763779528pt" color="#000000"/>
                <v:imagedata o:title=""/>
                <o:lock v:ext="edit"/>
              </v:shape>
              <v:shape id="_x0000_s8252" o:spid="_x0000_s8252" o:spt="75" type="#_x0000_t75" style="position:absolute;left:5729;top:-4100;height:230;width:190;" filled="f" coordsize="21600,21600">
                <v:path/>
                <v:fill on="f" focussize="0,0"/>
                <v:stroke/>
                <v:imagedata r:id="rId620" o:title=""/>
                <o:lock v:ext="edit" aspectratio="t"/>
              </v:shape>
              <v:shape id="_x0000_s8253" o:spid="_x0000_s8253" o:spt="75" type="#_x0000_t75" style="position:absolute;left:6403;top:-3279;height:727;width:96;" filled="f" coordsize="21600,21600">
                <v:path/>
                <v:fill on="f" focussize="0,0"/>
                <v:stroke/>
                <v:imagedata r:id="rId621" o:title=""/>
                <o:lock v:ext="edit" aspectratio="t"/>
              </v:shape>
              <v:shape id="_x0000_s8254" o:spid="_x0000_s8254" o:spt="75" type="#_x0000_t75" style="position:absolute;left:5321;top:-3444;height:230;width:77;" filled="f" coordsize="21600,21600">
                <v:path/>
                <v:fill on="f" focussize="0,0"/>
                <v:stroke/>
                <v:imagedata r:id="rId622" o:title=""/>
                <o:lock v:ext="edit" aspectratio="t"/>
              </v:shape>
              <v:shape id="_x0000_s8255" o:spid="_x0000_s8255" o:spt="75" type="#_x0000_t75" style="position:absolute;left:6228;top:-2307;height:230;width:353;" filled="f" coordsize="21600,21600">
                <v:path/>
                <v:fill on="f" focussize="0,0"/>
                <v:stroke/>
                <v:imagedata r:id="rId623" o:title=""/>
                <o:lock v:ext="edit" aspectratio="t"/>
              </v:shape>
              <v:shape id="_x0000_s8256" o:spid="_x0000_s8256" o:spt="75" type="#_x0000_t75" style="position:absolute;left:3295;top:-1073;height:230;width:290;" filled="f" coordsize="21600,21600">
                <v:path/>
                <v:fill on="f" focussize="0,0"/>
                <v:stroke/>
                <v:imagedata r:id="rId624" o:title=""/>
                <o:lock v:ext="edit" aspectratio="t"/>
              </v:shape>
              <v:shape id="_x0000_s8257" o:spid="_x0000_s8257" o:spt="75" type="#_x0000_t75" style="position:absolute;left:3355;top:-1076;height:360;width:310;" filled="f" coordsize="21600,21600">
                <v:path/>
                <v:fill on="f" focussize="0,0"/>
                <v:stroke/>
                <v:imagedata r:id="rId625" o:title=""/>
                <o:lock v:ext="edit" aspectratio="t"/>
              </v:shape>
              <v:shape id="_x0000_s8258" o:spid="_x0000_s8258" o:spt="75" type="#_x0000_t75" style="position:absolute;left:8688;top:-1664;height:235;width:204;" filled="f" coordsize="21600,21600">
                <v:path/>
                <v:fill on="f" focussize="0,0"/>
                <v:stroke/>
                <v:imagedata r:id="rId626" o:title=""/>
                <o:lock v:ext="edit" aspectratio="t"/>
              </v:shape>
              <v:shape id="_x0000_s8259" o:spid="_x0000_s8259" o:spt="75" type="#_x0000_t75" style="position:absolute;left:7798;top:-1896;height:230;width:218;" filled="f" coordsize="21600,21600">
                <v:path/>
                <v:fill on="f" focussize="0,0"/>
                <v:stroke/>
                <v:imagedata r:id="rId627" o:title=""/>
                <o:lock v:ext="edit" aspectratio="t"/>
              </v:shape>
              <v:shape id="_x0000_s8260" o:spid="_x0000_s8260" o:spt="75" type="#_x0000_t75" style="position:absolute;left:10627;top:-1930;height:233;width:259;" filled="f" coordsize="21600,21600">
                <v:path/>
                <v:fill on="f" focussize="0,0"/>
                <v:stroke/>
                <v:imagedata r:id="rId628" o:title=""/>
                <o:lock v:ext="edit" aspectratio="t"/>
              </v:shape>
              <v:shape id="_x0000_s8261" o:spid="_x0000_s8261" o:spt="75" type="#_x0000_t75" style="position:absolute;left:10622;top:-1239;height:233;width:259;" filled="f" coordsize="21600,21600">
                <v:path/>
                <v:fill on="f" focussize="0,0"/>
                <v:stroke/>
                <v:imagedata r:id="rId629" o:title=""/>
                <o:lock v:ext="edit" aspectratio="t"/>
              </v:shape>
            </v:group>
            <v:group id="_x0000_s8262" o:spid="_x0000_s8262" o:spt="203" style="position:absolute;left:10032;top:-3236;height:72;width:65;" coordorigin="10032,-3236" coordsize="65,72">
              <o:lock v:ext="edit"/>
              <v:shape id="_x0000_s8263" o:spid="_x0000_s8263" style="position:absolute;left:10032;top:-3236;height:72;width:65;" fillcolor="#000000" filled="t" stroked="f" coordorigin="10032,-3236" coordsize="65,72" path="m10070,-3236l10056,-3236,10051,-3231,10042,-3224,10034,-3214,10032,-3207,10032,-3192,10063,-3164,10070,-3166,10075,-3168,10087,-3176,10094,-3188,10097,-3192,10097,-3207,10094,-3214,10087,-3224,10075,-3231,10070,-323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64" o:spid="_x0000_s8264" o:spt="203" style="position:absolute;left:10022;top:-3701;height:48;width:46;" coordorigin="10022,-3701" coordsize="46,48">
              <o:lock v:ext="edit"/>
              <v:shape id="_x0000_s8265" o:spid="_x0000_s8265" style="position:absolute;left:10022;top:-3701;height:48;width:46;" fillcolor="#000000" filled="t" stroked="f" coordorigin="10022,-3701" coordsize="46,48" path="m10068,-3656l10051,-3656,10058,-3653,10068,-3656xe">
                <v:path arrowok="t"/>
                <v:fill on="t" focussize="0,0"/>
                <v:stroke on="f"/>
                <v:imagedata o:title=""/>
                <o:lock v:ext="edit"/>
              </v:shape>
              <v:shape id="_x0000_s8266" o:spid="_x0000_s8266" style="position:absolute;left:10022;top:-3701;height:48;width:46;" fillcolor="#000000" filled="t" stroked="f" coordorigin="10022,-3701" coordsize="46,48" path="m10068,-3701l10051,-3701,10044,-3699,10032,-3694,10025,-3687,10022,-3682,10022,-3672,10025,-3668,10032,-3660,10044,-3656,10073,-3656,10085,-3660,10094,-3668,10097,-3672,10097,-3682,10094,-3687,10085,-3694,10073,-3699,10068,-370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67" o:spid="_x0000_s8267" o:spt="203" style="position:absolute;left:7522;top:-2396;height:48;width:67;" coordorigin="7522,-2396" coordsize="67,48">
              <o:lock v:ext="edit"/>
              <v:shape id="_x0000_s8268" o:spid="_x0000_s8268" style="position:absolute;left:7522;top:-2396;height:48;width:67;" fillcolor="#000000" filled="t" stroked="f" coordorigin="7522,-2396" coordsize="67,48" path="m7562,-2396l7548,-2396,7543,-2393,7531,-2388,7526,-2381,7522,-2372,7526,-2362,7531,-2355,7543,-2350,7548,-2348,7562,-2348,7567,-2350,7579,-2355,7586,-2362,7589,-2367,7589,-2376,7586,-2381,7579,-2388,7567,-2393,7562,-2396xe">
                <v:path arrowok="t"/>
                <v:fill on="t" focussize="0,0"/>
                <v:stroke on="f"/>
                <v:imagedata o:title=""/>
                <o:lock v:ext="edit"/>
              </v:shape>
              <v:shape id="_x0000_s8269" o:spid="_x0000_s8269" o:spt="75" type="#_x0000_t75" style="position:absolute;left:2203;top:-1229;height:394;width:442;" filled="f" coordsize="21600,21600">
                <v:path/>
                <v:fill on="f" focussize="0,0"/>
                <v:stroke/>
                <v:imagedata r:id="rId630" o:title=""/>
                <o:lock v:ext="edit" aspectratio="t"/>
              </v:shape>
            </v:group>
          </v:group>
        </w:pict>
      </w:r>
      <w:r>
        <w:pict>
          <v:group id="_x0000_s8270" o:spid="_x0000_s8270" o:spt="203" style="position:absolute;left:0pt;margin-left:158.6pt;margin-top:-68.65pt;height:11.5pt;width:14.6pt;mso-position-horizontal-relative:page;z-index:-9216;mso-width-relative:page;mso-height-relative:page;" coordorigin="3173,-1373" coordsize="293,230">
            <o:lock v:ext="edit"/>
            <v:shape id="_x0000_s8271" o:spid="_x0000_s8271" o:spt="75" type="#_x0000_t75" style="position:absolute;left:3173;top:-1373;height:230;width:173;" filled="f" coordsize="21600,21600">
              <v:path/>
              <v:fill on="f" focussize="0,0"/>
              <v:stroke/>
              <v:imagedata r:id="rId631" o:title=""/>
              <o:lock v:ext="edit" aspectratio="t"/>
            </v:shape>
            <v:shape id="_x0000_s8272" o:spid="_x0000_s8272" o:spt="75" type="#_x0000_t75" style="position:absolute;left:3350;top:-1373;height:230;width:115;" filled="f" coordsize="21600,21600">
              <v:path/>
              <v:fill on="f" focussize="0,0"/>
              <v:stroke/>
              <v:imagedata r:id="rId632" o:title=""/>
              <o:lock v:ext="edit" aspectratio="t"/>
            </v:shape>
          </v:group>
        </w:pic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Th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pli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cep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ua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sc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le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to</w:t>
      </w:r>
      <w:r>
        <w:rPr>
          <w:rFonts w:ascii="Arial" w:hAnsi="Arial" w:eastAsia="Arial" w:cs="Arial"/>
          <w:i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nc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ig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cu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1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pon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Ful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ple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en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i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two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iod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dg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Fo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im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plici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y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i/>
          <w:spacing w:val="-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wn</w:t>
      </w:r>
      <w:r>
        <w:rPr>
          <w:rFonts w:ascii="Arial" w:hAnsi="Arial" w:eastAsia="Arial" w:cs="Arial"/>
          <w:i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i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i/>
          <w:spacing w:val="0"/>
          <w:w w:val="100"/>
          <w:sz w:val="18"/>
          <w:szCs w:val="18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6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2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tr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ll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b/>
          <w:bCs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4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ith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b/>
          <w:bCs/>
          <w:spacing w:val="-1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BUCK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DC-DC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con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34" w:after="0" w:line="240" w:lineRule="auto"/>
        <w:ind w:left="207" w:right="133"/>
        <w:jc w:val="left"/>
        <w:rPr>
          <w:rFonts w:ascii="Arial" w:hAnsi="Arial" w:eastAsia="Arial" w:cs="Arial"/>
          <w:sz w:val="16"/>
          <w:szCs w:val="16"/>
        </w:rPr>
      </w:pPr>
      <w:r>
        <w:pict>
          <v:group id="_x0000_s8273" o:spid="_x0000_s8273" o:spt="203" style="position:absolute;left:0pt;margin-left:65.35pt;margin-top:-228pt;height:217.2pt;width:472pt;mso-position-horizontal-relative:page;z-index:-9216;mso-width-relative:page;mso-height-relative:page;" coordorigin="1307,-4561" coordsize="9440,4345">
            <o:lock v:ext="edit"/>
            <v:group id="_x0000_s8274" o:spid="_x0000_s8274" o:spt="203" style="position:absolute;left:4373;top:-3152;height:370;width:492;" coordorigin="4373,-3152" coordsize="492,370">
              <o:lock v:ext="edit"/>
              <v:shape id="_x0000_s8275" o:spid="_x0000_s8275" style="position:absolute;left:4373;top:-3152;height:370;width:492;" filled="f" stroked="t" coordorigin="4373,-3152" coordsize="492,370" path="m4373,-2782l4865,-2782,4865,-3152,4373,-3152,4373,-278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276" o:spid="_x0000_s8276" o:spt="75" type="#_x0000_t75" style="position:absolute;left:4483;top:-3049;height:252;width:250;" filled="f" coordsize="21600,21600">
                <v:path/>
                <v:fill on="f" focussize="0,0"/>
                <v:stroke/>
                <v:imagedata r:id="rId633" o:title=""/>
                <o:lock v:ext="edit" aspectratio="t"/>
              </v:shape>
            </v:group>
            <v:group id="_x0000_s8277" o:spid="_x0000_s8277" o:spt="203" style="position:absolute;left:4586;top:-2584;height:33;width:60;" coordorigin="4586,-2584" coordsize="60,33">
              <o:lock v:ext="edit"/>
              <v:shape id="_x0000_s8278" o:spid="_x0000_s8278" style="position:absolute;left:4586;top:-2584;height:33;width:60;" fillcolor="#000000" filled="t" stroked="f" coordorigin="4586,-2584" coordsize="60,33" path="m4586,-2551l4646,-2551,4646,-2584,4586,-2584,4586,-255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79" o:spid="_x0000_s8279" o:spt="203" style="position:absolute;left:4570;top:-2598;height:16;width:94;" coordorigin="4570,-2598" coordsize="94,16">
              <o:lock v:ext="edit"/>
              <v:shape id="_x0000_s8280" o:spid="_x0000_s8280" style="position:absolute;left:4570;top:-2598;height:16;width:94;" fillcolor="#000000" filled="t" stroked="f" coordorigin="4570,-2598" coordsize="94,16" path="m4570,-2582l4663,-2582,4663,-2598,4570,-2598,4570,-258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81" o:spid="_x0000_s8281" o:spt="203" style="position:absolute;left:4618;top:-2768;height:178;width:2;" coordorigin="4618,-2768" coordsize="2,178">
              <o:lock v:ext="edit"/>
              <v:shape id="_x0000_s8282" o:spid="_x0000_s8282" style="position:absolute;left:4618;top:-2768;height:178;width:2;" filled="f" stroked="t" coordorigin="4618,-2768" coordsize="0,178" path="m4618,-2768l4618,-25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3" o:spid="_x0000_s8283" o:spt="203" style="position:absolute;left:4711;top:-2914;height:2002;width:1759;" coordorigin="4711,-2914" coordsize="1759,2002">
              <o:lock v:ext="edit"/>
              <v:shape id="_x0000_s8284" o:spid="_x0000_s8284" style="position:absolute;left:4711;top:-2914;height:2002;width:1759;" fillcolor="#FFFF98" filled="t" stroked="f" coordorigin="4711,-2914" coordsize="1759,2002" path="m4711,-913l6470,-913,6470,-2914,4711,-2914,4711,-91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285" o:spid="_x0000_s8285" o:spt="203" style="position:absolute;left:4711;top:-2914;height:2002;width:1759;" coordorigin="4711,-2914" coordsize="1759,2002">
              <o:lock v:ext="edit"/>
              <v:shape id="_x0000_s8286" o:spid="_x0000_s8286" style="position:absolute;left:4711;top:-2914;height:2002;width:1759;" filled="f" stroked="t" coordorigin="4711,-2914" coordsize="1759,2002" path="m4711,-913l6470,-913,6470,-2914,4711,-2914,4711,-91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7" o:spid="_x0000_s8287" o:spt="203" style="position:absolute;left:6470;top:-1014;height:2;width:70;" coordorigin="6470,-1014" coordsize="70,2">
              <o:lock v:ext="edit"/>
              <v:shape id="_x0000_s8288" o:spid="_x0000_s8288" style="position:absolute;left:6470;top:-1014;height:2;width:70;" filled="f" stroked="t" coordorigin="6470,-1014" coordsize="70,2" path="m6470,-1011l6540,-10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89" o:spid="_x0000_s8289" o:spt="203" style="position:absolute;left:6470;top:-1208;height:2;width:194;" coordorigin="6470,-1208" coordsize="194,2">
              <o:lock v:ext="edit"/>
              <v:shape id="_x0000_s8290" o:spid="_x0000_s8290" style="position:absolute;left:6470;top:-1208;height:2;width:194;" filled="f" stroked="t" coordorigin="6470,-1208" coordsize="194,0" path="m6470,-1208l6665,-120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1" o:spid="_x0000_s8291" o:spt="203" style="position:absolute;left:6470;top:-1407;height:2;width:641;" coordorigin="6470,-1407" coordsize="641,2">
              <o:lock v:ext="edit"/>
              <v:shape id="_x0000_s8292" o:spid="_x0000_s8292" style="position:absolute;left:6470;top:-1407;height:2;width:641;" filled="f" stroked="t" coordorigin="6470,-1407" coordsize="641,0" path="m6470,-1407l7111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3" o:spid="_x0000_s8293" o:spt="203" style="position:absolute;left:6470;top:-1604;height:2;width:194;" coordorigin="6470,-1604" coordsize="194,2">
              <o:lock v:ext="edit"/>
              <v:shape id="_x0000_s8294" o:spid="_x0000_s8294" style="position:absolute;left:6470;top:-1604;height:2;width:194;" filled="f" stroked="t" coordorigin="6470,-1604" coordsize="194,0" path="m6470,-1604l6665,-160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5" o:spid="_x0000_s8295" o:spt="203" style="position:absolute;left:6470;top:-1998;height:2;width:1896;" coordorigin="6470,-1998" coordsize="1896,2">
              <o:lock v:ext="edit"/>
              <v:shape id="_x0000_s8296" o:spid="_x0000_s8296" style="position:absolute;left:6470;top:-1998;height:2;width:1896;" filled="f" stroked="t" coordorigin="6470,-1998" coordsize="1896,0" path="m6470,-1998l8366,-19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7" o:spid="_x0000_s8297" o:spt="203" style="position:absolute;left:6470;top:-2197;height:2;width:530;" coordorigin="6470,-2197" coordsize="530,2">
              <o:lock v:ext="edit"/>
              <v:shape id="_x0000_s8298" o:spid="_x0000_s8298" style="position:absolute;left:6470;top:-2197;height:2;width:530;" filled="f" stroked="t" coordorigin="6470,-2197" coordsize="530,2" path="m6470,-2197l7001,-2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299" o:spid="_x0000_s8299" o:spt="203" style="position:absolute;left:6470;top:-2590;height:2;width:506;" coordorigin="6470,-2590" coordsize="506,2">
              <o:lock v:ext="edit"/>
              <v:shape id="_x0000_s8300" o:spid="_x0000_s8300" style="position:absolute;left:6470;top:-2590;height:2;width:506;" filled="f" stroked="t" coordorigin="6470,-2590" coordsize="506,0" path="m6470,-2590l6977,-2590e">
                <v:path arrowok="t"/>
                <v:fill on="f" focussize="0,0"/>
                <v:stroke weight="0.875748031496063pt" color="#000000"/>
                <v:imagedata o:title=""/>
                <o:lock v:ext="edit"/>
              </v:shape>
              <v:shape id="_x0000_s8301" o:spid="_x0000_s8301" o:spt="75" type="#_x0000_t75" style="position:absolute;left:6029;top:-1038;height:302;width:439;" filled="f" coordsize="21600,21600">
                <v:path/>
                <v:fill on="f" focussize="0,0"/>
                <v:stroke/>
                <v:imagedata r:id="rId634" o:title=""/>
                <o:lock v:ext="edit" aspectratio="t"/>
              </v:shape>
              <v:shape id="_x0000_s8302" o:spid="_x0000_s8302" o:spt="75" type="#_x0000_t75" style="position:absolute;left:6024;top:-1230;height:302;width:290;" filled="f" coordsize="21600,21600">
                <v:path/>
                <v:fill on="f" focussize="0,0"/>
                <v:stroke/>
                <v:imagedata r:id="rId635" o:title=""/>
                <o:lock v:ext="edit" aspectratio="t"/>
              </v:shape>
              <v:shape id="_x0000_s8303" o:spid="_x0000_s8303" o:spt="75" type="#_x0000_t75" style="position:absolute;left:5923;top:-1434;height:506;width:545;" filled="f" coordsize="21600,21600">
                <v:path/>
                <v:fill on="f" focussize="0,0"/>
                <v:stroke/>
                <v:imagedata r:id="rId636" o:title=""/>
                <o:lock v:ext="edit" aspectratio="t"/>
              </v:shape>
              <v:shape id="_x0000_s8304" o:spid="_x0000_s8304" o:spt="75" type="#_x0000_t75" style="position:absolute;left:6029;top:-1633;height:504;width:437;" filled="f" coordsize="21600,21600">
                <v:path/>
                <v:fill on="f" focussize="0,0"/>
                <v:stroke/>
                <v:imagedata r:id="rId637" o:title=""/>
                <o:lock v:ext="edit" aspectratio="t"/>
              </v:shape>
              <v:shape id="_x0000_s8305" o:spid="_x0000_s8305" o:spt="75" type="#_x0000_t75" style="position:absolute;left:6120;top:-1827;height:499;width:346;" filled="f" coordsize="21600,21600">
                <v:path/>
                <v:fill on="f" focussize="0,0"/>
                <v:stroke/>
                <v:imagedata r:id="rId638" o:title=""/>
                <o:lock v:ext="edit" aspectratio="t"/>
              </v:shape>
              <v:shape id="_x0000_s8306" o:spid="_x0000_s8306" o:spt="75" type="#_x0000_t75" style="position:absolute;left:6115;top:-2036;height:511;width:353;" filled="f" coordsize="21600,21600">
                <v:path/>
                <v:fill on="f" focussize="0,0"/>
                <v:stroke/>
                <v:imagedata r:id="rId639" o:title=""/>
                <o:lock v:ext="edit" aspectratio="t"/>
              </v:shape>
              <v:shape id="_x0000_s8307" o:spid="_x0000_s8307" o:spt="75" type="#_x0000_t75" style="position:absolute;left:5957;top:-2223;height:492;width:514;" filled="f" coordsize="21600,21600">
                <v:path/>
                <v:fill on="f" focussize="0,0"/>
                <v:stroke/>
                <v:imagedata r:id="rId640" o:title=""/>
                <o:lock v:ext="edit" aspectratio="t"/>
              </v:shape>
              <v:shape id="_x0000_s8308" o:spid="_x0000_s8308" o:spt="75" type="#_x0000_t75" style="position:absolute;left:5959;top:-2434;height:514;width:499;" filled="f" coordsize="21600,21600">
                <v:path/>
                <v:fill on="f" focussize="0,0"/>
                <v:stroke/>
                <v:imagedata r:id="rId641" o:title=""/>
                <o:lock v:ext="edit" aspectratio="t"/>
              </v:shape>
              <v:shape id="_x0000_s8309" o:spid="_x0000_s8309" o:spt="75" type="#_x0000_t75" style="position:absolute;left:6288;top:-2434;height:302;width:158;" filled="f" coordsize="21600,21600">
                <v:path/>
                <v:fill on="f" focussize="0,0"/>
                <v:stroke/>
                <v:imagedata r:id="rId642" o:title=""/>
                <o:lock v:ext="edit" aspectratio="t"/>
              </v:shape>
              <v:shape id="_x0000_s8310" o:spid="_x0000_s8310" o:spt="75" type="#_x0000_t75" style="position:absolute;left:5928;top:-2636;height:302;width:386;" filled="f" coordsize="21600,21600">
                <v:path/>
                <v:fill on="f" focussize="0,0"/>
                <v:stroke/>
                <v:imagedata r:id="rId643" o:title=""/>
                <o:lock v:ext="edit" aspectratio="t"/>
              </v:shape>
            </v:group>
            <v:group id="_x0000_s8311" o:spid="_x0000_s8311" o:spt="203" style="position:absolute;left:4510;top:-1782;height:2;width:194;" coordorigin="4510,-1782" coordsize="194,2">
              <o:lock v:ext="edit"/>
              <v:shape id="_x0000_s8312" o:spid="_x0000_s8312" style="position:absolute;left:4510;top:-1782;height:2;width:194;" filled="f" stroked="t" coordorigin="4510,-1782" coordsize="194,0" path="m4510,-1782l4704,-17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3" o:spid="_x0000_s8313" o:spt="203" style="position:absolute;left:4627;top:-1016;height:2;width:82;" coordorigin="4627,-1016" coordsize="82,2">
              <o:lock v:ext="edit"/>
              <v:shape id="_x0000_s8314" o:spid="_x0000_s8314" style="position:absolute;left:4627;top:-1016;height:2;width:82;" filled="f" stroked="t" coordorigin="4627,-1016" coordsize="82,0" path="m4627,-1016l4709,-101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5" o:spid="_x0000_s8315" o:spt="203" style="position:absolute;left:4286;top:-1537;height:2;width:432;" coordorigin="4286,-1537" coordsize="432,2">
              <o:lock v:ext="edit"/>
              <v:shape id="_x0000_s8316" o:spid="_x0000_s8316" style="position:absolute;left:4286;top:-1537;height:2;width:432;" filled="f" stroked="t" coordorigin="4286,-1537" coordsize="432,0" path="m4286,-1537l4718,-15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17" o:spid="_x0000_s8317" o:spt="203" style="position:absolute;left:4579;top:-1966;height:2;width:130;" coordorigin="4579,-1966" coordsize="130,2">
              <o:lock v:ext="edit"/>
              <v:shape id="_x0000_s8318" o:spid="_x0000_s8318" style="position:absolute;left:4579;top:-1966;height:2;width:130;" filled="f" stroked="t" coordorigin="4579,-1966" coordsize="130,0" path="m4709,-1966l4579,-19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19" o:spid="_x0000_s8319" o:spt="75" type="#_x0000_t75" style="position:absolute;left:4769;top:-1062;height:302;width:146;" filled="f" coordsize="21600,21600">
                <v:path/>
                <v:fill on="f" focussize="0,0"/>
                <v:stroke/>
                <v:imagedata r:id="rId644" o:title=""/>
                <o:lock v:ext="edit" aspectratio="t"/>
              </v:shape>
              <v:shape id="_x0000_s8320" o:spid="_x0000_s8320" o:spt="75" type="#_x0000_t75" style="position:absolute;left:4750;top:-1825;height:557;width:206;" filled="f" coordsize="21600,21600">
                <v:path/>
                <v:fill on="f" focussize="0,0"/>
                <v:stroke/>
                <v:imagedata r:id="rId645" o:title=""/>
                <o:lock v:ext="edit" aspectratio="t"/>
              </v:shape>
              <v:shape id="_x0000_s8321" o:spid="_x0000_s8321" o:spt="75" type="#_x0000_t75" style="position:absolute;left:4819;top:-1825;height:504;width:648;" filled="f" coordsize="21600,21600">
                <v:path/>
                <v:fill on="f" focussize="0,0"/>
                <v:stroke/>
                <v:imagedata r:id="rId646" o:title=""/>
                <o:lock v:ext="edit" aspectratio="t"/>
              </v:shape>
              <v:shape id="_x0000_s8322" o:spid="_x0000_s8322" o:spt="75" type="#_x0000_t75" style="position:absolute;left:5028;top:-1827;height:252;width:442;" filled="f" coordsize="21600,21600">
                <v:path/>
                <v:fill on="f" focussize="0,0"/>
                <v:stroke/>
                <v:imagedata r:id="rId647" o:title=""/>
                <o:lock v:ext="edit" aspectratio="t"/>
              </v:shape>
              <v:shape id="_x0000_s8323" o:spid="_x0000_s8323" o:spt="75" type="#_x0000_t75" style="position:absolute;left:4781;top:-2194;height:478;width:578;" filled="f" coordsize="21600,21600">
                <v:path/>
                <v:fill on="f" focussize="0,0"/>
                <v:stroke/>
                <v:imagedata r:id="rId648" o:title=""/>
                <o:lock v:ext="edit" aspectratio="t"/>
              </v:shape>
              <v:shape id="_x0000_s8324" o:spid="_x0000_s8324" o:spt="75" type="#_x0000_t75" style="position:absolute;left:4954;top:-2194;height:238;width:230;" filled="f" coordsize="21600,21600">
                <v:path/>
                <v:fill on="f" focussize="0,0"/>
                <v:stroke/>
                <v:imagedata r:id="rId649" o:title=""/>
                <o:lock v:ext="edit" aspectratio="t"/>
              </v:shape>
              <v:shape id="_x0000_s8325" o:spid="_x0000_s8325" o:spt="75" type="#_x0000_t75" style="position:absolute;left:5182;top:-2194;height:240;width:154;" filled="f" coordsize="21600,21600">
                <v:path/>
                <v:fill on="f" focussize="0,0"/>
                <v:stroke/>
                <v:imagedata r:id="rId650" o:title=""/>
                <o:lock v:ext="edit" aspectratio="t"/>
              </v:shape>
            </v:group>
            <v:group id="_x0000_s8326" o:spid="_x0000_s8326" o:spt="203" style="position:absolute;left:3216;top:-1580;height:2;width:293;" coordorigin="3216,-1580" coordsize="293,2">
              <o:lock v:ext="edit"/>
              <v:shape id="_x0000_s8327" o:spid="_x0000_s8327" style="position:absolute;left:3216;top:-1580;height:2;width:293;" filled="f" stroked="t" coordorigin="3216,-1580" coordsize="293,0" path="m3509,-1580l3216,-158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28" o:spid="_x0000_s8328" o:spt="203" style="position:absolute;left:3362;top:-2158;height:578;width:2;" coordorigin="3362,-2158" coordsize="2,578">
              <o:lock v:ext="edit"/>
              <v:shape id="_x0000_s8329" o:spid="_x0000_s8329" style="position:absolute;left:3362;top:-2158;height:578;width:2;" filled="f" stroked="t" coordorigin="3362,-2158" coordsize="0,578" path="m3362,-2158l3362,-158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0" o:spid="_x0000_s8330" o:spt="203" style="position:absolute;left:2954;top:-2158;height:2;width:1762;" coordorigin="2954,-2158" coordsize="1762,2">
              <o:lock v:ext="edit"/>
              <v:shape id="_x0000_s8331" o:spid="_x0000_s8331" style="position:absolute;left:2954;top:-2158;height:2;width:1762;" filled="f" stroked="t" coordorigin="2954,-2158" coordsize="1762,0" path="m4716,-2158l2954,-21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2" o:spid="_x0000_s8332" o:spt="203" style="position:absolute;left:4622;top:-1326;height:912;width:10;" coordorigin="4622,-1326" coordsize="10,912">
              <o:lock v:ext="edit"/>
              <v:shape id="_x0000_s8333" o:spid="_x0000_s8333" style="position:absolute;left:4622;top:-1326;height:912;width:10;" filled="f" stroked="t" coordorigin="4622,-1326" coordsize="10,912" path="m4622,-1326l4632,-4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4" o:spid="_x0000_s8334" o:spt="203" style="position:absolute;left:2930;top:-1275;height:247;width:98;" coordorigin="2930,-1275" coordsize="98,247">
              <o:lock v:ext="edit"/>
              <v:shape id="_x0000_s8335" o:spid="_x0000_s8335" style="position:absolute;left:2930;top:-1275;height:247;width:98;" filled="f" stroked="t" coordorigin="2930,-1275" coordsize="98,247" path="m2981,-1028l2930,-1050,3029,-1090,2930,-1131,3029,-1172,2930,-1213,3029,-1256,2981,-12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36" o:spid="_x0000_s8336" o:spt="75" type="#_x0000_t75" style="position:absolute;left:2479;top:-1213;height:238;width:454;" filled="f" coordsize="21600,21600">
                <v:path/>
                <v:fill on="f" focussize="0,0"/>
                <v:stroke/>
                <v:imagedata r:id="rId651" o:title=""/>
                <o:lock v:ext="edit" aspectratio="t"/>
              </v:shape>
            </v:group>
            <v:group id="_x0000_s8337" o:spid="_x0000_s8337" o:spt="203" style="position:absolute;left:2978;top:-2166;height:890;width:2;" coordorigin="2978,-2166" coordsize="2,890">
              <o:lock v:ext="edit"/>
              <v:shape id="_x0000_s8338" o:spid="_x0000_s8338" style="position:absolute;left:2978;top:-2166;height:890;width:2;" filled="f" stroked="t" coordorigin="2978,-2166" coordsize="2,890" path="m2981,-1275l2978,-21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39" o:spid="_x0000_s8339" o:spt="203" style="position:absolute;left:2981;top:-1028;height:610;width:5;" coordorigin="2981,-1028" coordsize="5,610">
              <o:lock v:ext="edit"/>
              <v:shape id="_x0000_s8340" o:spid="_x0000_s8340" style="position:absolute;left:2981;top:-1028;height:610;width:5;" filled="f" stroked="t" coordorigin="2981,-1028" coordsize="5,610" path="m2981,-1028l2986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1" o:spid="_x0000_s8341" o:spt="203" style="position:absolute;left:3965;top:-1282;height:257;width:101;" coordorigin="3965,-1282" coordsize="101,257">
              <o:lock v:ext="edit"/>
              <v:shape id="_x0000_s8342" o:spid="_x0000_s8342" style="position:absolute;left:3965;top:-1282;height:257;width:101;" filled="f" stroked="t" coordorigin="3965,-1282" coordsize="101,257" path="m4015,-1026l3965,-1047,4066,-1090,3965,-1134,4066,-1177,3965,-1220,4066,-1261,4015,-1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3" o:spid="_x0000_s8343" o:spt="203" style="position:absolute;left:4025;top:-1023;height:602;width:7;" coordorigin="4025,-1023" coordsize="7,602">
              <o:lock v:ext="edit"/>
              <v:shape id="_x0000_s8344" o:spid="_x0000_s8344" style="position:absolute;left:4025;top:-1023;height:602;width:7;" filled="f" stroked="t" coordorigin="4025,-1023" coordsize="7,602" path="m4025,-1023l4032,-42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5" o:spid="_x0000_s8345" o:spt="203" style="position:absolute;left:4020;top:-1779;height:485;width:499;" coordorigin="4020,-1779" coordsize="499,485">
              <o:lock v:ext="edit"/>
              <v:shape id="_x0000_s8346" o:spid="_x0000_s8346" style="position:absolute;left:4020;top:-1779;height:485;width:499;" filled="f" stroked="t" coordorigin="4020,-1779" coordsize="499,485" path="m4519,-1779l4020,-1779,4020,-12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7" o:spid="_x0000_s8347" o:spt="203" style="position:absolute;left:3216;top:-1506;height:2;width:293;" coordorigin="3216,-1506" coordsize="293,2">
              <o:lock v:ext="edit"/>
              <v:shape id="_x0000_s8348" o:spid="_x0000_s8348" style="position:absolute;left:3216;top:-1506;height:2;width:293;" filled="f" stroked="t" coordorigin="3216,-1506" coordsize="293,0" path="m3509,-1506l3216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49" o:spid="_x0000_s8349" o:spt="203" style="position:absolute;left:3362;top:-1506;height:298;width:2;" coordorigin="3362,-1506" coordsize="2,298">
              <o:lock v:ext="edit"/>
              <v:shape id="_x0000_s8350" o:spid="_x0000_s8350" style="position:absolute;left:3362;top:-1506;height:298;width:2;" filled="f" stroked="t" coordorigin="3362,-1506" coordsize="0,298" path="m3362,-1208l3362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1" o:spid="_x0000_s8351" o:spt="203" style="position:absolute;left:3358;top:-1208;height:811;width:5;" coordorigin="3358,-1208" coordsize="5,811">
              <o:lock v:ext="edit"/>
              <v:shape id="_x0000_s8352" o:spid="_x0000_s8352" style="position:absolute;left:3358;top:-1208;height:811;width:5;" filled="f" stroked="t" coordorigin="3358,-1208" coordsize="5,811" path="m3362,-1208l3358,-3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3" o:spid="_x0000_s8353" o:spt="203" style="position:absolute;left:2993;top:-418;height:10;width:1666;" coordorigin="2993,-418" coordsize="1666,10">
              <o:lock v:ext="edit"/>
              <v:shape id="_x0000_s8354" o:spid="_x0000_s8354" style="position:absolute;left:2993;top:-418;height:10;width:1666;" filled="f" stroked="t" coordorigin="2993,-418" coordsize="1666,10" path="m2993,-418l4658,-40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5" o:spid="_x0000_s8355" o:spt="203" style="position:absolute;left:3348;top:-442;height:48;width:48;" coordorigin="3348,-442" coordsize="48,48">
              <o:lock v:ext="edit"/>
              <v:shape id="_x0000_s8356" o:spid="_x0000_s8356" style="position:absolute;left:3348;top:-442;height:48;width:48;" fillcolor="#000000" filled="t" stroked="f" coordorigin="3348,-442" coordsize="48,48" path="m3377,-442l3367,-442,3362,-440,3355,-435,3348,-428,3348,-409,3355,-402,3362,-397,3367,-394,3377,-394,3382,-397,3389,-402,3394,-409,3394,-414,3396,-418,3394,-423,3394,-428,3389,-435,3382,-440,3377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57" o:spid="_x0000_s8357" o:spt="203" style="position:absolute;left:3348;top:-442;height:48;width:48;" coordorigin="3348,-442" coordsize="48,48">
              <o:lock v:ext="edit"/>
              <v:shape id="_x0000_s8358" o:spid="_x0000_s8358" style="position:absolute;left:3348;top:-442;height:48;width:48;" filled="f" stroked="t" coordorigin="3348,-442" coordsize="48,48" path="m3348,-418l3348,-428,3355,-435,3362,-440,3367,-442,3377,-442,3382,-440,3389,-435,3394,-428,3394,-423,3396,-418,3394,-414,3394,-409,3389,-402,3382,-397,3377,-394,3367,-394,3362,-397,3355,-402,3348,-409,3348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59" o:spid="_x0000_s8359" o:spt="203" style="position:absolute;left:3331;top:-2194;height:50;width:29;" coordorigin="3331,-2194" coordsize="29,50">
              <o:lock v:ext="edit"/>
              <v:shape id="_x0000_s8360" o:spid="_x0000_s8360" style="position:absolute;left:3331;top:-2194;height:50;width:29;" fillcolor="#000000" filled="t" stroked="f" coordorigin="3331,-2194" coordsize="29,50" path="m3360,-2146l3350,-2146,3355,-2144,3360,-2146xe">
                <v:path arrowok="t"/>
                <v:fill on="t" focussize="0,0"/>
                <v:stroke on="f"/>
                <v:imagedata o:title=""/>
                <o:lock v:ext="edit"/>
              </v:shape>
              <v:shape id="_x0000_s8361" o:spid="_x0000_s8361" style="position:absolute;left:3331;top:-2194;height:50;width:29;" fillcolor="#000000" filled="t" stroked="f" coordorigin="3331,-2194" coordsize="29,50" path="m3360,-2194l3350,-2194,3346,-2192,3338,-2187,3334,-2180,3331,-2175,3331,-2166,3338,-2151,3346,-2146,3365,-2146,3374,-2151,3379,-2161,3382,-2170,3379,-2180,3374,-2187,3360,-219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62" o:spid="_x0000_s8362" o:spt="203" style="position:absolute;left:3331;top:-2194;height:50;width:50;" coordorigin="3331,-2194" coordsize="50,50">
              <o:lock v:ext="edit"/>
              <v:shape id="_x0000_s8363" o:spid="_x0000_s8363" style="position:absolute;left:3331;top:-2194;height:50;width:50;" filled="f" stroked="t" coordorigin="3331,-2194" coordsize="50,50" path="m3331,-2170l3331,-2175,3334,-2180,3338,-2187,3346,-2192,3350,-2194,3360,-2194,3365,-2192,3374,-2187,3379,-2180,3382,-2170,3379,-2161,3374,-2151,3365,-2146,3360,-2146,3355,-2144,3350,-2146,3346,-2146,3338,-2151,3334,-2161,3331,-2166,3331,-217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64" o:spid="_x0000_s8364" o:spt="203" style="position:absolute;left:3998;top:-438;height:48;width:48;" coordorigin="3998,-438" coordsize="48,48">
              <o:lock v:ext="edit"/>
              <v:shape id="_x0000_s8365" o:spid="_x0000_s8365" style="position:absolute;left:3998;top:-438;height:48;width:48;" fillcolor="#000000" filled="t" stroked="f" coordorigin="3998,-438" coordsize="48,48" path="m4027,-438l4018,-438,4013,-435,4006,-430,4001,-423,3998,-418,3998,-409,4001,-404,4006,-397,4013,-390,4032,-390,4046,-404,4046,-423,4039,-430,4032,-435,4027,-4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66" o:spid="_x0000_s8366" o:spt="203" style="position:absolute;left:3998;top:-438;height:48;width:48;" coordorigin="3998,-438" coordsize="48,48">
              <o:lock v:ext="edit"/>
              <v:shape id="_x0000_s8367" o:spid="_x0000_s8367" style="position:absolute;left:3998;top:-438;height:48;width:48;" filled="f" stroked="t" coordorigin="3998,-438" coordsize="48,48" path="m3998,-414l3998,-418,4001,-423,4006,-430,4013,-435,4018,-438,4027,-438,4032,-435,4039,-430,4046,-423,4046,-404,4039,-397,4032,-390,4013,-390,4006,-397,4001,-404,3998,-409,3998,-4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68" o:spid="_x0000_s8368" o:spt="203" style="position:absolute;left:2954;top:-2192;height:50;width:48;" coordorigin="2954,-2192" coordsize="48,50">
              <o:lock v:ext="edit"/>
              <v:shape id="_x0000_s8369" o:spid="_x0000_s8369" style="position:absolute;left:2954;top:-2192;height:50;width:48;" fillcolor="#000000" filled="t" stroked="f" coordorigin="2954,-2192" coordsize="48,50" path="m2988,-2190l2969,-2190,2962,-2185,2954,-2175,2954,-2156,2962,-2149,2969,-2144,2974,-2142,2983,-2142,2988,-2144,2995,-2149,3000,-2156,3002,-2161,3002,-2170,2995,-2185,2988,-2190xe">
                <v:path arrowok="t"/>
                <v:fill on="t" focussize="0,0"/>
                <v:stroke on="f"/>
                <v:imagedata o:title=""/>
                <o:lock v:ext="edit"/>
              </v:shape>
              <v:shape id="_x0000_s8370" o:spid="_x0000_s8370" style="position:absolute;left:2954;top:-2192;height:50;width:48;" fillcolor="#000000" filled="t" stroked="f" coordorigin="2954,-2192" coordsize="48,50" path="m2978,-2192l2974,-2190,2983,-2190,2978,-219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371" o:spid="_x0000_s8371" o:spt="203" style="position:absolute;left:2954;top:-2192;height:50;width:48;" coordorigin="2954,-2192" coordsize="48,50">
              <o:lock v:ext="edit"/>
              <v:shape id="_x0000_s8372" o:spid="_x0000_s8372" style="position:absolute;left:2954;top:-2192;height:50;width:48;" filled="f" stroked="t" coordorigin="2954,-2192" coordsize="48,50" path="m2954,-2166l2954,-2175,2962,-2185,2969,-2190,2974,-2190,2978,-2192,2983,-2190,2988,-2190,2995,-2185,3000,-2175,3002,-2170,3002,-2161,3000,-2156,2995,-2149,2988,-2144,2983,-2142,2974,-2142,2969,-2144,2962,-2149,2954,-2156,2954,-21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73" o:spid="_x0000_s8373" o:spt="75" type="#_x0000_t75" style="position:absolute;left:2933;top:-2302;height:238;width:115;" filled="f" coordsize="21600,21600">
                <v:path/>
                <v:fill on="f" focussize="0,0"/>
                <v:stroke/>
                <v:imagedata r:id="rId652" o:title=""/>
                <o:lock v:ext="edit" aspectratio="t"/>
              </v:shape>
              <v:shape id="_x0000_s8374" o:spid="_x0000_s8374" o:spt="75" type="#_x0000_t75" style="position:absolute;left:3060;top:-2302;height:238;width:230;" filled="f" coordsize="21600,21600">
                <v:path/>
                <v:fill on="f" focussize="0,0"/>
                <v:stroke/>
                <v:imagedata r:id="rId653" o:title=""/>
                <o:lock v:ext="edit" aspectratio="t"/>
              </v:shape>
            </v:group>
            <v:group id="_x0000_s8375" o:spid="_x0000_s8375" o:spt="203" style="position:absolute;left:4630;top:-418;height:10;width:3559;" coordorigin="4630,-418" coordsize="3559,10">
              <o:lock v:ext="edit"/>
              <v:shape id="_x0000_s8376" o:spid="_x0000_s8376" style="position:absolute;left:4630;top:-418;height:10;width:3559;" filled="f" stroked="t" coordorigin="4630,-418" coordsize="3559,10" path="m4630,-409l8189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77" o:spid="_x0000_s8377" o:spt="203" style="position:absolute;left:6427;top:-666;height:2;width:528;" coordorigin="6427,-666" coordsize="528,2">
              <o:lock v:ext="edit"/>
              <v:shape id="_x0000_s8378" o:spid="_x0000_s8378" style="position:absolute;left:6427;top:-666;height:2;width:528;" filled="f" stroked="t" coordorigin="6427,-666" coordsize="528,0" path="m6427,-666l6955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79" o:spid="_x0000_s8379" o:spt="203" style="position:absolute;left:6427;top:-728;height:2;width:528;" coordorigin="6427,-728" coordsize="528,2">
              <o:lock v:ext="edit"/>
              <v:shape id="_x0000_s8380" o:spid="_x0000_s8380" style="position:absolute;left:6427;top:-728;height:2;width:528;" filled="f" stroked="t" coordorigin="6427,-728" coordsize="528,0" path="m6427,-728l6955,-7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1" o:spid="_x0000_s8381" o:spt="203" style="position:absolute;left:6550;top:-666;height:247;width:2;" coordorigin="6550,-666" coordsize="2,247">
              <o:lock v:ext="edit"/>
              <v:shape id="_x0000_s8382" o:spid="_x0000_s8382" style="position:absolute;left:6550;top:-666;height:247;width:2;" filled="f" stroked="t" coordorigin="6550,-666" coordsize="0,247" path="m6550,-418l6550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3" o:spid="_x0000_s8383" o:spt="203" style="position:absolute;left:6550;top:-913;height:185;width:2;" coordorigin="6550,-913" coordsize="2,185">
              <o:lock v:ext="edit"/>
              <v:shape id="_x0000_s8384" o:spid="_x0000_s8384" style="position:absolute;left:6550;top:-913;height:185;width:2;" filled="f" stroked="t" coordorigin="6550,-913" coordsize="0,185" path="m6550,-728l6550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85" o:spid="_x0000_s8385" o:spt="75" type="#_x0000_t75" style="position:absolute;left:6125;top:-711;height:238;width:305;" filled="f" coordsize="21600,21600">
                <v:path/>
                <v:fill on="f" focussize="0,0"/>
                <v:stroke/>
                <v:imagedata r:id="rId654" o:title=""/>
                <o:lock v:ext="edit" aspectratio="t"/>
              </v:shape>
            </v:group>
            <v:group id="_x0000_s8386" o:spid="_x0000_s8386" o:spt="203" style="position:absolute;left:6833;top:-666;height:247;width:2;" coordorigin="6833,-666" coordsize="2,247">
              <o:lock v:ext="edit"/>
              <v:shape id="_x0000_s8387" o:spid="_x0000_s8387" style="position:absolute;left:6833;top:-666;height:247;width:2;" filled="f" stroked="t" coordorigin="6833,-666" coordsize="0,247" path="m6833,-418l6833,-6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88" o:spid="_x0000_s8388" o:spt="203" style="position:absolute;left:6833;top:-913;height:185;width:2;" coordorigin="6833,-913" coordsize="2,185">
              <o:lock v:ext="edit"/>
              <v:shape id="_x0000_s8389" o:spid="_x0000_s8389" style="position:absolute;left:6833;top:-913;height:185;width:2;" filled="f" stroked="t" coordorigin="6833,-913" coordsize="0,185" path="m6833,-728l6833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390" o:spid="_x0000_s8390" o:spt="75" type="#_x0000_t75" style="position:absolute;left:6866;top:-970;height:238;width:82;" filled="f" coordsize="21600,21600">
                <v:path/>
                <v:fill on="f" focussize="0,0"/>
                <v:stroke/>
                <v:imagedata r:id="rId655" o:title=""/>
                <o:lock v:ext="edit" aspectratio="t"/>
              </v:shape>
              <v:shape id="_x0000_s8391" o:spid="_x0000_s8391" o:spt="75" type="#_x0000_t75" style="position:absolute;left:6960;top:-970;height:238;width:115;" filled="f" coordsize="21600,21600">
                <v:path/>
                <v:fill on="f" focussize="0,0"/>
                <v:stroke/>
                <v:imagedata r:id="rId656" o:title=""/>
                <o:lock v:ext="edit" aspectratio="t"/>
              </v:shape>
              <v:shape id="_x0000_s8392" o:spid="_x0000_s8392" o:spt="75" type="#_x0000_t75" style="position:absolute;left:6869;top:-858;height:302;width:115;" filled="f" coordsize="21600,21600">
                <v:path/>
                <v:fill on="f" focussize="0,0"/>
                <v:stroke/>
                <v:imagedata r:id="rId657" o:title=""/>
                <o:lock v:ext="edit" aspectratio="t"/>
              </v:shape>
            </v:group>
            <v:group id="_x0000_s8393" o:spid="_x0000_s8393" o:spt="203" style="position:absolute;left:7034;top:-658;height:2;width:274;" coordorigin="7034,-658" coordsize="274,2">
              <o:lock v:ext="edit"/>
              <v:shape id="_x0000_s8394" o:spid="_x0000_s8394" style="position:absolute;left:7034;top:-658;height:2;width:274;" filled="f" stroked="t" coordorigin="7034,-658" coordsize="274,0" path="m7308,-658l7034,-6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5" o:spid="_x0000_s8395" o:spt="203" style="position:absolute;left:7034;top:-728;height:2;width:274;" coordorigin="7034,-728" coordsize="274,2">
              <o:lock v:ext="edit"/>
              <v:shape id="_x0000_s8396" o:spid="_x0000_s8396" style="position:absolute;left:7034;top:-728;height:2;width:274;" filled="f" stroked="t" coordorigin="7034,-728" coordsize="274,0" path="m7308,-728l7034,-7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7" o:spid="_x0000_s8397" o:spt="203" style="position:absolute;left:7171;top:-658;height:276;width:2;" coordorigin="7171,-658" coordsize="2,276">
              <o:lock v:ext="edit"/>
              <v:shape id="_x0000_s8398" o:spid="_x0000_s8398" style="position:absolute;left:7171;top:-658;height:276;width:2;" filled="f" stroked="t" coordorigin="7171,-658" coordsize="0,276" path="m7171,-382l7171,-6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399" o:spid="_x0000_s8399" o:spt="203" style="position:absolute;left:7171;top:-939;height:211;width:2;" coordorigin="7171,-939" coordsize="2,211">
              <o:lock v:ext="edit"/>
              <v:shape id="_x0000_s8400" o:spid="_x0000_s8400" style="position:absolute;left:7171;top:-939;height:211;width:2;" filled="f" stroked="t" coordorigin="7171,-939" coordsize="0,211" path="m7171,-728l7171,-93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01" o:spid="_x0000_s8401" o:spt="75" type="#_x0000_t75" style="position:absolute;left:7229;top:-574;height:238;width:305;" filled="f" coordsize="21600,21600">
                <v:path/>
                <v:fill on="f" focussize="0,0"/>
                <v:stroke/>
                <v:imagedata r:id="rId658" o:title=""/>
                <o:lock v:ext="edit" aspectratio="t"/>
              </v:shape>
            </v:group>
            <v:group id="_x0000_s8402" o:spid="_x0000_s8402" o:spt="203" style="position:absolute;left:6473;top:-1210;height:286;width:360;" coordorigin="6473,-1210" coordsize="360,286">
              <o:lock v:ext="edit"/>
              <v:shape id="_x0000_s8403" o:spid="_x0000_s8403" style="position:absolute;left:6473;top:-1210;height:286;width:360;" filled="f" stroked="t" coordorigin="6473,-1210" coordsize="360,286" path="m6473,-1210l6833,-1210,6833,-9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04" o:spid="_x0000_s8404" o:spt="203" style="position:absolute;left:6655;top:-1604;height:691;width:516;" coordorigin="6655,-1604" coordsize="516,691">
              <o:lock v:ext="edit"/>
              <v:shape id="_x0000_s8405" o:spid="_x0000_s8405" style="position:absolute;left:6655;top:-1604;height:691;width:516;" filled="f" stroked="t" coordorigin="6655,-1604" coordsize="516,691" path="m6655,-1604l7171,-1604,7171,-91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06" o:spid="_x0000_s8406" o:spt="203" style="position:absolute;left:4606;top:-433;height:48;width:48;" coordorigin="4606,-433" coordsize="48,48">
              <o:lock v:ext="edit"/>
              <v:shape id="_x0000_s8407" o:spid="_x0000_s8407" style="position:absolute;left:4606;top:-433;height:48;width:48;" fillcolor="#000000" filled="t" stroked="f" coordorigin="4606,-433" coordsize="48,48" path="m4639,-433l4620,-433,4613,-426,4608,-418,4606,-414,4606,-404,4608,-399,4613,-392,4620,-387,4625,-385,4634,-385,4639,-387,4646,-392,4651,-399,4654,-404,4654,-414,4651,-418,4646,-426,4639,-43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08" o:spid="_x0000_s8408" o:spt="203" style="position:absolute;left:4606;top:-433;height:48;width:48;" coordorigin="4606,-433" coordsize="48,48">
              <o:lock v:ext="edit"/>
              <v:shape id="_x0000_s8409" o:spid="_x0000_s8409" style="position:absolute;left:4606;top:-433;height:48;width:48;" filled="f" stroked="t" coordorigin="4606,-433" coordsize="48,48" path="m4606,-409l4606,-414,4608,-418,4613,-426,4620,-433,4639,-433,4646,-426,4651,-418,4654,-414,4654,-404,4651,-399,4646,-392,4639,-387,4634,-385,4625,-385,4620,-387,4613,-392,4608,-399,4606,-404,4606,-409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0" o:spid="_x0000_s8410" o:spt="203" style="position:absolute;left:8366;top:-2048;height:98;width:242;" coordorigin="8366,-2048" coordsize="242,98">
              <o:lock v:ext="edit"/>
              <v:shape id="_x0000_s8411" o:spid="_x0000_s8411" style="position:absolute;left:8366;top:-2048;height:98;width:242;" filled="f" stroked="t" coordorigin="8366,-2048" coordsize="242,98" path="m8366,-1998l8388,-2048,8429,-1950,8467,-2048,8508,-1950,8549,-2048,8590,-1950,8609,-19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12" o:spid="_x0000_s8412" o:spt="75" type="#_x0000_t75" style="position:absolute;left:8414;top:-1916;height:238;width:173;" filled="f" coordsize="21600,21600">
                <v:path/>
                <v:fill on="f" focussize="0,0"/>
                <v:stroke/>
                <v:imagedata r:id="rId659" o:title=""/>
                <o:lock v:ext="edit" aspectratio="t"/>
              </v:shape>
            </v:group>
            <v:group id="_x0000_s8413" o:spid="_x0000_s8413" o:spt="203" style="position:absolute;left:8724;top:-2341;height:74;width:2;" coordorigin="8724,-2341" coordsize="2,74">
              <o:lock v:ext="edit"/>
              <v:shape id="_x0000_s8414" o:spid="_x0000_s8414" style="position:absolute;left:8724;top:-2341;height:74;width:2;" filled="f" stroked="t" coordorigin="8724,-2341" coordsize="0,74" path="m8724,-2341l8724,-22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5" o:spid="_x0000_s8415" o:spt="203" style="position:absolute;left:8724;top:-2216;height:55;width:2;" coordorigin="8724,-2216" coordsize="2,55">
              <o:lock v:ext="edit"/>
              <v:shape id="_x0000_s8416" o:spid="_x0000_s8416" style="position:absolute;left:8724;top:-2216;height:55;width:2;" filled="f" stroked="t" coordorigin="8724,-2216" coordsize="0,55" path="m8724,-2216l8724,-21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7" o:spid="_x0000_s8417" o:spt="203" style="position:absolute;left:8724;top:-2101;height:58;width:2;" coordorigin="8724,-2101" coordsize="2,58">
              <o:lock v:ext="edit"/>
              <v:shape id="_x0000_s8418" o:spid="_x0000_s8418" style="position:absolute;left:8724;top:-2101;height:58;width:2;" filled="f" stroked="t" coordorigin="8724,-2101" coordsize="0,58" path="m8724,-2101l8724,-204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19" o:spid="_x0000_s8419" o:spt="203" style="position:absolute;left:8724;top:-2418;height:115;width:142;" coordorigin="8724,-2418" coordsize="142,115">
              <o:lock v:ext="edit"/>
              <v:shape id="_x0000_s8420" o:spid="_x0000_s8420" style="position:absolute;left:8724;top:-2418;height:115;width:142;" filled="f" stroked="t" coordorigin="8724,-2418" coordsize="142,115" path="m8724,-2302l8866,-2302,8866,-2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1" o:spid="_x0000_s8421" o:spt="203" style="position:absolute;left:8724;top:-2190;height:2;width:142;" coordorigin="8724,-2190" coordsize="142,2">
              <o:lock v:ext="edit"/>
              <v:shape id="_x0000_s8422" o:spid="_x0000_s8422" style="position:absolute;left:8724;top:-2190;height:2;width:142;" filled="f" stroked="t" coordorigin="8724,-2190" coordsize="142,0" path="m8724,-2190l8866,-21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3" o:spid="_x0000_s8423" o:spt="203" style="position:absolute;left:8866;top:-2190;height:206;width:2;" coordorigin="8866,-2190" coordsize="2,206">
              <o:lock v:ext="edit"/>
              <v:shape id="_x0000_s8424" o:spid="_x0000_s8424" style="position:absolute;left:8866;top:-2190;height:206;width:2;" filled="f" stroked="t" coordorigin="8866,-2190" coordsize="0,206" path="m8866,-2190l8866,-19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5" o:spid="_x0000_s8425" o:spt="203" style="position:absolute;left:8724;top:-2074;height:2;width:142;" coordorigin="8724,-2074" coordsize="142,2">
              <o:lock v:ext="edit"/>
              <v:shape id="_x0000_s8426" o:spid="_x0000_s8426" style="position:absolute;left:8724;top:-2074;height:2;width:142;" filled="f" stroked="t" coordorigin="8724,-2074" coordsize="142,0" path="m8724,-2074l8866,-207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27" o:spid="_x0000_s8427" o:spt="203" style="position:absolute;left:8758;top:-2228;height:77;width:72;" coordorigin="8758,-2228" coordsize="72,77">
              <o:lock v:ext="edit"/>
              <v:shape id="_x0000_s8428" o:spid="_x0000_s8428" style="position:absolute;left:8758;top:-2228;height:77;width:72;" fillcolor="#000000" filled="t" stroked="f" coordorigin="8758,-2228" coordsize="72,77" path="m8830,-2228l8758,-2187,8830,-2151,8830,-22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29" o:spid="_x0000_s8429" o:spt="203" style="position:absolute;left:8758;top:-2228;height:77;width:72;" coordorigin="8758,-2228" coordsize="72,77">
              <o:lock v:ext="edit"/>
              <v:shape id="_x0000_s8430" o:spid="_x0000_s8430" style="position:absolute;left:8758;top:-2228;height:77;width:72;" filled="f" stroked="t" coordorigin="8758,-2228" coordsize="72,77" path="m8758,-2187l8830,-2228,8830,-2151,8758,-218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1" o:spid="_x0000_s8431" o:spt="203" style="position:absolute;left:8609;top:-1998;height:5;width:254;" coordorigin="8609,-1998" coordsize="254,5">
              <o:lock v:ext="edit"/>
              <v:shape id="_x0000_s8432" o:spid="_x0000_s8432" style="position:absolute;left:8609;top:-1998;height:5;width:254;" filled="f" stroked="t" coordorigin="8609,-1998" coordsize="254,5" path="m8609,-1998l8863,-199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3" o:spid="_x0000_s8433" o:spt="203" style="position:absolute;left:8630;top:-2293;height:192;width:2;" coordorigin="8630,-2293" coordsize="2,192">
              <o:lock v:ext="edit"/>
              <v:shape id="_x0000_s8434" o:spid="_x0000_s8434" style="position:absolute;left:8630;top:-2293;height:192;width:2;" filled="f" stroked="t" coordorigin="8630,-2293" coordsize="0,192" path="m8630,-2293l8630,-210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5" o:spid="_x0000_s8435" o:spt="203" style="position:absolute;left:8210;top:-2202;height:2;width:420;" coordorigin="8210,-2202" coordsize="420,2">
              <o:lock v:ext="edit"/>
              <v:shape id="_x0000_s8436" o:spid="_x0000_s8436" style="position:absolute;left:8210;top:-2202;height:2;width:420;" filled="f" stroked="t" coordorigin="8210,-2202" coordsize="420,0" path="m8630,-2202l8210,-22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7" o:spid="_x0000_s8437" o:spt="203" style="position:absolute;left:6955;top:-2202;height:7;width:1550;" coordorigin="6955,-2202" coordsize="1550,7">
              <o:lock v:ext="edit"/>
              <v:shape id="_x0000_s8438" o:spid="_x0000_s8438" style="position:absolute;left:6955;top:-2202;height:7;width:1550;" filled="f" stroked="t" coordorigin="6955,-2202" coordsize="1550,7" path="m8506,-2202l6955,-2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39" o:spid="_x0000_s8439" o:spt="203" style="position:absolute;left:8820;top:-915;height:247;width:96;" coordorigin="8820,-915" coordsize="96,247">
              <o:lock v:ext="edit"/>
              <v:shape id="_x0000_s8440" o:spid="_x0000_s8440" style="position:absolute;left:8820;top:-915;height:247;width:96;" filled="f" stroked="t" coordorigin="8820,-915" coordsize="96,247" path="m8868,-668l8820,-690,8916,-730,8820,-771,8916,-812,8820,-853,8916,-896,8868,-91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1" o:spid="_x0000_s8441" o:spt="203" style="position:absolute;left:8863;top:-2002;height:1087;width:5;" coordorigin="8863,-2002" coordsize="5,1087">
              <o:lock v:ext="edit"/>
              <v:shape id="_x0000_s8442" o:spid="_x0000_s8442" style="position:absolute;left:8863;top:-2002;height:1087;width:5;" filled="f" stroked="t" coordorigin="8863,-2002" coordsize="5,1087" path="m8863,-2002l8868,-91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3" o:spid="_x0000_s8443" o:spt="203" style="position:absolute;left:8148;top:-692;height:2;width:259;" coordorigin="8148,-692" coordsize="259,2">
              <o:lock v:ext="edit"/>
              <v:shape id="_x0000_s8444" o:spid="_x0000_s8444" style="position:absolute;left:8148;top:-692;height:2;width:259;" filled="f" stroked="t" coordorigin="8148,-692" coordsize="259,0" path="m8407,-692l8148,-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5" o:spid="_x0000_s8445" o:spt="203" style="position:absolute;left:8148;top:-757;height:2;width:259;" coordorigin="8148,-757" coordsize="259,2">
              <o:lock v:ext="edit"/>
              <v:shape id="_x0000_s8446" o:spid="_x0000_s8446" style="position:absolute;left:8148;top:-757;height:2;width:259;" filled="f" stroked="t" coordorigin="8148,-757" coordsize="259,0" path="m8407,-757l8148,-75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7" o:spid="_x0000_s8447" o:spt="203" style="position:absolute;left:8278;top:-692;height:262;width:2;" coordorigin="8278,-692" coordsize="2,262">
              <o:lock v:ext="edit"/>
              <v:shape id="_x0000_s8448" o:spid="_x0000_s8448" style="position:absolute;left:8278;top:-692;height:262;width:2;" filled="f" stroked="t" coordorigin="8278,-692" coordsize="0,262" path="m8278,-430l8278,-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49" o:spid="_x0000_s8449" o:spt="203" style="position:absolute;left:8278;top:-954;height:197;width:2;" coordorigin="8278,-954" coordsize="2,197">
              <o:lock v:ext="edit"/>
              <v:shape id="_x0000_s8450" o:spid="_x0000_s8450" style="position:absolute;left:8278;top:-954;height:197;width:2;" filled="f" stroked="t" coordorigin="8278,-954" coordsize="0,197" path="m8278,-757l8278,-95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51" o:spid="_x0000_s8451" o:spt="75" type="#_x0000_t75" style="position:absolute;left:8477;top:-738;height:238;width:38;" filled="f" coordsize="21600,21600">
                <v:path/>
                <v:fill on="f" focussize="0,0"/>
                <v:stroke/>
                <v:imagedata r:id="rId660" o:title=""/>
                <o:lock v:ext="edit" aspectratio="t"/>
              </v:shape>
              <v:shape id="_x0000_s8452" o:spid="_x0000_s8452" o:spt="75" type="#_x0000_t75" style="position:absolute;left:8539;top:-738;height:238;width:115;" filled="f" coordsize="21600,21600">
                <v:path/>
                <v:fill on="f" focussize="0,0"/>
                <v:stroke/>
                <v:imagedata r:id="rId661" o:title=""/>
                <o:lock v:ext="edit" aspectratio="t"/>
              </v:shape>
            </v:group>
            <v:group id="_x0000_s8453" o:spid="_x0000_s8453" o:spt="203" style="position:absolute;left:7918;top:-658;height:240;width:946;" coordorigin="7918,-658" coordsize="946,240">
              <o:lock v:ext="edit"/>
              <v:shape id="_x0000_s8454" o:spid="_x0000_s8454" style="position:absolute;left:7918;top:-658;height:240;width:946;" filled="f" stroked="t" coordorigin="7918,-658" coordsize="946,240" path="m8863,-658l8863,-418,7918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55" o:spid="_x0000_s8455" o:spt="203" style="position:absolute;left:8256;top:-442;height:48;width:48;" coordorigin="8256,-442" coordsize="48,48">
              <o:lock v:ext="edit"/>
              <v:shape id="_x0000_s8456" o:spid="_x0000_s8456" style="position:absolute;left:8256;top:-442;height:48;width:48;" fillcolor="#000000" filled="t" stroked="f" coordorigin="8256,-442" coordsize="48,48" path="m8285,-442l8275,-442,8270,-440,8263,-435,8258,-428,8256,-423,8256,-414,8258,-409,8263,-402,8270,-397,8275,-394,8285,-394,8290,-397,8297,-402,8302,-409,8304,-414,8304,-423,8302,-428,8297,-435,8290,-440,8285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57" o:spid="_x0000_s8457" o:spt="203" style="position:absolute;left:8256;top:-442;height:48;width:48;" coordorigin="8256,-442" coordsize="48,48">
              <o:lock v:ext="edit"/>
              <v:shape id="_x0000_s8458" o:spid="_x0000_s8458" style="position:absolute;left:8256;top:-442;height:48;width:48;" filled="f" stroked="t" coordorigin="8256,-442" coordsize="48,48" path="m8256,-418l8256,-423,8258,-428,8263,-435,8270,-440,8275,-442,8285,-442,8290,-440,8297,-435,8302,-428,8304,-423,8304,-414,8302,-409,8297,-402,8290,-397,8285,-394,8275,-394,8270,-397,8263,-402,8258,-409,8256,-414,825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59" o:spid="_x0000_s8459" o:spt="203" style="position:absolute;left:8861;top:-3260;height:866;width:2;" coordorigin="8861,-3260" coordsize="2,866">
              <o:lock v:ext="edit"/>
              <v:shape id="_x0000_s8460" o:spid="_x0000_s8460" style="position:absolute;left:8861;top:-3260;height:866;width:2;" filled="f" stroked="t" coordorigin="8861,-3260" coordsize="0,866" path="m8861,-3260l8861,-23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1" o:spid="_x0000_s8461" o:spt="203" style="position:absolute;left:8861;top:-3457;height:197;width:2;" coordorigin="8861,-3457" coordsize="2,197">
              <o:lock v:ext="edit"/>
              <v:shape id="_x0000_s8462" o:spid="_x0000_s8462" style="position:absolute;left:8861;top:-3457;height:197;width:2;" filled="f" stroked="t" coordorigin="8861,-3457" coordsize="2,197" path="m8863,-3457l8861,-326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3" o:spid="_x0000_s8463" o:spt="203" style="position:absolute;left:8834;top:-2802;height:48;width:50;" coordorigin="8834,-2802" coordsize="50,48">
              <o:lock v:ext="edit"/>
              <v:shape id="_x0000_s8464" o:spid="_x0000_s8464" style="position:absolute;left:8834;top:-2802;height:48;width:50;" fillcolor="#000000" filled="t" stroked="f" coordorigin="8834,-2802" coordsize="50,48" path="m8863,-2802l8854,-2802,8849,-2799,8842,-2794,8837,-2787,8834,-2782,8834,-2773,8837,-2768,8842,-2761,8849,-2754,8868,-2754,8878,-2761,8882,-2768,8882,-2773,8885,-2778,8882,-2782,8882,-2787,8878,-2794,8863,-2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65" o:spid="_x0000_s8465" o:spt="203" style="position:absolute;left:8834;top:-2802;height:48;width:50;" coordorigin="8834,-2802" coordsize="50,48">
              <o:lock v:ext="edit"/>
              <v:shape id="_x0000_s8466" o:spid="_x0000_s8466" style="position:absolute;left:8834;top:-2802;height:48;width:50;" filled="f" stroked="t" coordorigin="8834,-2802" coordsize="50,48" path="m8834,-2778l8834,-2782,8837,-2787,8842,-2794,8849,-2799,8854,-2802,8863,-2802,8868,-2799,8878,-2794,8882,-2787,8882,-2782,8885,-2778,8882,-2773,8882,-2768,8878,-2761,8868,-2754,8849,-2754,8842,-2761,8837,-2768,8834,-2773,8834,-277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67" o:spid="_x0000_s8467" o:spt="203" style="position:absolute;left:6526;top:-445;height:50;width:31;" coordorigin="6526,-445" coordsize="31,50">
              <o:lock v:ext="edit"/>
              <v:shape id="_x0000_s8468" o:spid="_x0000_s8468" style="position:absolute;left:6526;top:-445;height:50;width:31;" fillcolor="#000000" filled="t" stroked="f" coordorigin="6526,-445" coordsize="31,50" path="m6557,-397l6545,-397,6550,-394,6557,-397xe">
                <v:path arrowok="t"/>
                <v:fill on="t" focussize="0,0"/>
                <v:stroke on="f"/>
                <v:imagedata o:title=""/>
                <o:lock v:ext="edit"/>
              </v:shape>
              <v:shape id="_x0000_s8469" o:spid="_x0000_s8469" style="position:absolute;left:6526;top:-445;height:50;width:31;" fillcolor="#000000" filled="t" stroked="f" coordorigin="6526,-445" coordsize="31,50" path="m6557,-445l6545,-445,6542,-442,6533,-438,6528,-428,6526,-426,6526,-414,6528,-411,6533,-402,6542,-397,6559,-397,6569,-402,6574,-411,6574,-414,6576,-418,6574,-426,6574,-428,6569,-438,6559,-442,6557,-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0" o:spid="_x0000_s8470" o:spt="203" style="position:absolute;left:6526;top:-445;height:50;width:50;" coordorigin="6526,-445" coordsize="50,50">
              <o:lock v:ext="edit"/>
              <v:shape id="_x0000_s8471" o:spid="_x0000_s8471" style="position:absolute;left:6526;top:-445;height:50;width:50;" filled="f" stroked="t" coordorigin="6526,-445" coordsize="50,50" path="m6526,-418l6526,-426,6528,-428,6533,-438,6542,-442,6545,-445,6557,-445,6559,-442,6569,-438,6574,-428,6574,-426,6576,-418,6574,-414,6574,-411,6569,-402,6559,-397,6557,-397,6550,-394,6545,-397,6542,-397,6533,-402,6528,-411,6526,-414,652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72" o:spid="_x0000_s8472" o:spt="203" style="position:absolute;left:6804;top:-445;height:50;width:31;" coordorigin="6804,-445" coordsize="31,50">
              <o:lock v:ext="edit"/>
              <v:shape id="_x0000_s8473" o:spid="_x0000_s8473" style="position:absolute;left:6804;top:-445;height:50;width:31;" fillcolor="#000000" filled="t" stroked="f" coordorigin="6804,-445" coordsize="31,50" path="m6835,-397l6823,-397,6828,-394,6835,-397xe">
                <v:path arrowok="t"/>
                <v:fill on="t" focussize="0,0"/>
                <v:stroke on="f"/>
                <v:imagedata o:title=""/>
                <o:lock v:ext="edit"/>
              </v:shape>
              <v:shape id="_x0000_s8474" o:spid="_x0000_s8474" style="position:absolute;left:6804;top:-445;height:50;width:31;" fillcolor="#000000" filled="t" stroked="f" coordorigin="6804,-445" coordsize="31,50" path="m6835,-445l6823,-445,6821,-442,6811,-438,6806,-428,6806,-426,6804,-418,6806,-414,6806,-411,6811,-402,6821,-397,6838,-397,6847,-402,6852,-411,6854,-414,6854,-426,6852,-428,6847,-438,6838,-442,6835,-4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5" o:spid="_x0000_s8475" o:spt="203" style="position:absolute;left:6804;top:-445;height:50;width:50;" coordorigin="6804,-445" coordsize="50,50">
              <o:lock v:ext="edit"/>
              <v:shape id="_x0000_s8476" o:spid="_x0000_s8476" style="position:absolute;left:6804;top:-445;height:50;width:50;" filled="f" stroked="t" coordorigin="6804,-445" coordsize="50,50" path="m6804,-418l6806,-426,6806,-428,6811,-438,6821,-442,6823,-445,6835,-445,6838,-442,6847,-438,6852,-428,6854,-426,6854,-414,6852,-411,6847,-402,6838,-397,6835,-397,6828,-394,6823,-397,6821,-397,6811,-402,6806,-411,6806,-414,6804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77" o:spid="_x0000_s8477" o:spt="203" style="position:absolute;left:7147;top:-435;height:48;width:48;" coordorigin="7147,-435" coordsize="48,48">
              <o:lock v:ext="edit"/>
              <v:shape id="_x0000_s8478" o:spid="_x0000_s8478" style="position:absolute;left:7147;top:-435;height:48;width:48;" fillcolor="#000000" filled="t" stroked="f" coordorigin="7147,-435" coordsize="48,48" path="m7176,-435l7166,-435,7162,-433,7154,-428,7150,-421,7147,-416,7147,-406,7150,-402,7154,-394,7162,-390,7166,-387,7176,-387,7181,-390,7188,-394,7195,-402,7195,-421,7188,-428,7181,-433,7176,-43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79" o:spid="_x0000_s8479" o:spt="203" style="position:absolute;left:7147;top:-435;height:48;width:48;" coordorigin="7147,-435" coordsize="48,48">
              <o:lock v:ext="edit"/>
              <v:shape id="_x0000_s8480" o:spid="_x0000_s8480" style="position:absolute;left:7147;top:-435;height:48;width:48;" filled="f" stroked="t" coordorigin="7147,-435" coordsize="48,48" path="m7147,-411l7147,-416,7150,-421,7154,-428,7162,-433,7166,-435,7176,-435,7181,-433,7188,-428,7195,-421,7195,-402,7188,-394,7181,-390,7176,-387,7166,-387,7162,-390,7154,-394,7150,-402,7147,-406,7147,-41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1" o:spid="_x0000_s8481" o:spt="203" style="position:absolute;left:8251;top:-2024;height:48;width:48;" coordorigin="8251,-2024" coordsize="48,48">
              <o:lock v:ext="edit"/>
              <v:shape id="_x0000_s8482" o:spid="_x0000_s8482" style="position:absolute;left:8251;top:-2024;height:48;width:48;" fillcolor="#000000" filled="t" stroked="f" coordorigin="8251,-2024" coordsize="48,48" path="m8280,-2024l8270,-2024,8266,-2022,8258,-2017,8254,-2010,8251,-2005,8251,-1995,8254,-1990,8258,-1983,8266,-1976,8285,-1976,8299,-1990,8299,-2010,8292,-2017,8285,-2022,8280,-202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483" o:spid="_x0000_s8483" o:spt="203" style="position:absolute;left:8251;top:-2024;height:48;width:48;" coordorigin="8251,-2024" coordsize="48,48">
              <o:lock v:ext="edit"/>
              <v:shape id="_x0000_s8484" o:spid="_x0000_s8484" style="position:absolute;left:8251;top:-2024;height:48;width:48;" filled="f" stroked="t" coordorigin="8251,-2024" coordsize="48,48" path="m8251,-2000l8251,-2005,8254,-2010,8258,-2017,8266,-2022,8270,-2024,8280,-2024,8285,-2022,8292,-2017,8299,-2010,8299,-1990,8292,-1983,8285,-1976,8266,-1976,8258,-1983,8254,-1990,8251,-1995,8251,-200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5" o:spid="_x0000_s8485" o:spt="203" style="position:absolute;left:7790;top:-418;height:2;width:490;" coordorigin="7790,-418" coordsize="490,2">
              <o:lock v:ext="edit"/>
              <v:shape id="_x0000_s8486" o:spid="_x0000_s8486" style="position:absolute;left:7790;top:-418;height:2;width:490;" filled="f" stroked="t" coordorigin="7790,-418" coordsize="490,0" path="m7790,-418l8280,-41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87" o:spid="_x0000_s8487" o:spt="203" style="position:absolute;left:8276;top:-2000;height:1046;width:2;" coordorigin="8276,-2000" coordsize="2,1046">
              <o:lock v:ext="edit"/>
              <v:shape id="_x0000_s8488" o:spid="_x0000_s8488" style="position:absolute;left:8276;top:-2000;height:1046;width:2;" filled="f" stroked="t" coordorigin="8276,-2000" coordsize="0,1046" path="m8276,-2000l8276,-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489" o:spid="_x0000_s8489" o:spt="203" style="position:absolute;left:2580;top:-3037;height:494;width:180;" coordorigin="2580,-3037" coordsize="180,494">
              <o:lock v:ext="edit"/>
              <v:shape id="_x0000_s8490" o:spid="_x0000_s8490" style="position:absolute;left:2580;top:-3037;height:494;width:180;" filled="f" stroked="t" coordorigin="2580,-3037" coordsize="180,494" path="m2760,-3037l2640,-3037,2628,-3034,2616,-3032,2606,-3025,2597,-3018,2590,-3008,2585,-2998,2580,-2986,2580,-2962,2585,-2950,2590,-2941,2597,-2931,2606,-2924,2616,-2917,2628,-2914,2640,-2914,2628,-2912,2580,-2864,2580,-2840,2585,-2828,2590,-2816,2597,-2806,2606,-2799,2616,-2794,2628,-2792,2640,-2790,2628,-2787,2616,-2785,2606,-2778,2597,-2770,2590,-2763,2585,-2751,2580,-2742,2580,-2715,2585,-2703,2590,-2694,2597,-2684,2606,-2677,2616,-2670,2628,-2667,2640,-2667,2628,-2665,2616,-2662,2606,-2655,2597,-2648,2590,-2638,2585,-2629,2580,-2617,2580,-2593,2585,-2581,2590,-2569,2597,-2562,2606,-2554,2616,-2547,2628,-2545,2640,-2542,2760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1" o:spid="_x0000_s8491" o:spt="203" style="position:absolute;left:2275;top:-3037;height:494;width:182;" coordorigin="2275,-3037" coordsize="182,494">
              <o:lock v:ext="edit"/>
              <v:shape id="_x0000_s8492" o:spid="_x0000_s8492" style="position:absolute;left:2275;top:-3037;height:494;width:182;" filled="f" stroked="t" coordorigin="2275,-3037" coordsize="182,494" path="m2275,-3037l2398,-3037,2410,-3034,2458,-2986,2458,-2962,2410,-2914,2398,-2914,2410,-2912,2419,-2907,2431,-2902,2441,-2895,2448,-2886,2453,-2876,2458,-2864,2458,-2840,2453,-2828,2448,-2816,2398,-2790,2410,-2787,2453,-2751,2458,-2742,2458,-2715,2453,-2703,2410,-2667,2398,-2667,2410,-2665,2458,-2617,2458,-2593,2453,-2581,2448,-2569,2398,-2542,2275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3" o:spid="_x0000_s8493" o:spt="203" style="position:absolute;left:2489;top:-3037;height:494;width:2;" coordorigin="2489,-3037" coordsize="2,494">
              <o:lock v:ext="edit"/>
              <v:shape id="_x0000_s8494" o:spid="_x0000_s8494" style="position:absolute;left:2489;top:-3037;height:494;width:2;" filled="f" stroked="t" coordorigin="2489,-3037" coordsize="0,494" path="m2489,-3037l248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5" o:spid="_x0000_s8495" o:spt="203" style="position:absolute;left:2549;top:-3037;height:494;width:2;" coordorigin="2549,-3037" coordsize="2,494">
              <o:lock v:ext="edit"/>
              <v:shape id="_x0000_s8496" o:spid="_x0000_s8496" style="position:absolute;left:2549;top:-3037;height:494;width:2;" filled="f" stroked="t" coordorigin="2549,-3037" coordsize="0,494" path="m2549,-3037l254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497" o:spid="_x0000_s8497" o:spt="203" style="position:absolute;left:1522;top:-4052;height:1642;width:257;" coordorigin="1522,-4052" coordsize="257,1642">
              <o:lock v:ext="edit"/>
              <v:shape id="_x0000_s8498" o:spid="_x0000_s8498" style="position:absolute;left:1522;top:-4052;height:1642;width:257;" filled="f" stroked="t" coordorigin="1522,-4052" coordsize="257,1642" path="m1522,-2410l1778,-2410,1778,-4052,1522,-4052,1522,-241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499" o:spid="_x0000_s8499" o:spt="75" type="#_x0000_t75" style="position:absolute;left:1634;top:-3596;height:955;width:115;" filled="f" coordsize="21600,21600">
                <v:path/>
                <v:fill on="f" focussize="0,0"/>
                <v:stroke/>
                <v:imagedata r:id="rId662" o:title=""/>
                <o:lock v:ext="edit" aspectratio="t"/>
              </v:shape>
            </v:group>
            <v:group id="_x0000_s8500" o:spid="_x0000_s8500" o:spt="203" style="position:absolute;left:1790;top:-2542;height:2;width:485;" coordorigin="1790,-2542" coordsize="485,2">
              <o:lock v:ext="edit"/>
              <v:shape id="_x0000_s8501" o:spid="_x0000_s8501" style="position:absolute;left:1790;top:-2542;height:2;width:485;" filled="f" stroked="t" coordorigin="1790,-2542" coordsize="485,0" path="m2275,-2542l1790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2" o:spid="_x0000_s8502" o:spt="203" style="position:absolute;left:1790;top:-3037;height:2;width:485;" coordorigin="1790,-3037" coordsize="485,2">
              <o:lock v:ext="edit"/>
              <v:shape id="_x0000_s8503" o:spid="_x0000_s8503" style="position:absolute;left:1790;top:-3037;height:2;width:485;" filled="f" stroked="t" coordorigin="1790,-3037" coordsize="485,0" path="m2275,-3037l1790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4" o:spid="_x0000_s8504" o:spt="203" style="position:absolute;left:2573;top:-3778;height:494;width:182;" coordorigin="2573,-3778" coordsize="182,494">
              <o:lock v:ext="edit"/>
              <v:shape id="_x0000_s8505" o:spid="_x0000_s8505" style="position:absolute;left:2573;top:-3778;height:494;width:182;" filled="f" stroked="t" coordorigin="2573,-3778" coordsize="182,494" path="m2755,-3778l2633,-3778,2621,-3776,2611,-3774,2599,-3766,2592,-3759,2582,-3750,2578,-3740,2573,-3728,2573,-3704,2578,-3692,2582,-3680,2592,-3673,2599,-3666,2611,-3658,2621,-3656,2633,-3654,2621,-3654,2611,-3649,2599,-3644,2592,-3637,2582,-3627,2578,-3615,2573,-3606,2573,-3579,2578,-3567,2582,-3558,2592,-3548,2599,-3541,2611,-3536,2621,-3531,2633,-3531,2621,-3529,2611,-3526,2599,-3522,2592,-3512,2582,-3502,2578,-3493,2573,-3481,2573,-3457,2578,-3445,2582,-3435,2592,-3426,2599,-3418,2611,-3411,2621,-3409,2633,-3406,2621,-3406,2611,-3402,2599,-3397,2592,-3390,2582,-3380,2578,-3370,2573,-3358,2573,-3332,2578,-3320,2582,-3310,2592,-3301,2599,-3294,2611,-3289,2621,-3284,2755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6" o:spid="_x0000_s8506" o:spt="203" style="position:absolute;left:2270;top:-3778;height:494;width:180;" coordorigin="2270,-3778" coordsize="180,494">
              <o:lock v:ext="edit"/>
              <v:shape id="_x0000_s8507" o:spid="_x0000_s8507" style="position:absolute;left:2270;top:-3778;height:494;width:180;" filled="f" stroked="t" coordorigin="2270,-3778" coordsize="180,494" path="m2270,-3778l2390,-3778,2402,-3776,2414,-3774,2424,-3766,2434,-3759,2441,-3750,2446,-3740,2450,-3728,2450,-3704,2446,-3692,2441,-3680,2434,-3673,2424,-3666,2414,-3658,2402,-3656,2390,-3654,2402,-3654,2446,-3615,2450,-3606,2450,-3579,2446,-3567,2402,-3531,2390,-3531,2402,-3529,2450,-3481,2450,-3457,2446,-3445,2441,-3435,2434,-3426,2424,-3418,2414,-3411,2402,-3409,2390,-3406,2402,-3406,2450,-3358,2450,-3332,2402,-3284,2270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08" o:spid="_x0000_s8508" o:spt="203" style="position:absolute;left:2482;top:-3778;height:494;width:2;" coordorigin="2482,-3778" coordsize="2,494">
              <o:lock v:ext="edit"/>
              <v:shape id="_x0000_s8509" o:spid="_x0000_s8509" style="position:absolute;left:2482;top:-3778;height:494;width:2;" filled="f" stroked="t" coordorigin="2482,-3778" coordsize="0,494" path="m2482,-3778l2482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0" o:spid="_x0000_s8510" o:spt="203" style="position:absolute;left:2542;top:-3778;height:494;width:2;" coordorigin="2542,-3778" coordsize="2,494">
              <o:lock v:ext="edit"/>
              <v:shape id="_x0000_s8511" o:spid="_x0000_s8511" style="position:absolute;left:2542;top:-3778;height:494;width:2;" filled="f" stroked="t" coordorigin="2542,-3778" coordsize="0,494" path="m2542,-3778l2542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2" o:spid="_x0000_s8512" o:spt="203" style="position:absolute;left:1790;top:-3284;height:2;width:480;" coordorigin="1790,-3284" coordsize="480,2">
              <o:lock v:ext="edit"/>
              <v:shape id="_x0000_s8513" o:spid="_x0000_s8513" style="position:absolute;left:1790;top:-3284;height:2;width:480;" filled="f" stroked="t" coordorigin="1790,-3284" coordsize="480,0" path="m2270,-3284l1790,-32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4" o:spid="_x0000_s8514" o:spt="203" style="position:absolute;left:1790;top:-3778;height:2;width:480;" coordorigin="1790,-3778" coordsize="480,2">
              <o:lock v:ext="edit"/>
              <v:shape id="_x0000_s8515" o:spid="_x0000_s8515" style="position:absolute;left:1790;top:-3778;height:2;width:480;" filled="f" stroked="t" coordorigin="1790,-3778" coordsize="480,0" path="m2270,-3778l1790,-37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16" o:spid="_x0000_s8516" o:spt="203" style="position:absolute;left:1750;top:-1659;height:96;width:96;" coordorigin="1750,-1659" coordsize="96,96">
              <o:lock v:ext="edit"/>
              <v:shape id="_x0000_s8517" o:spid="_x0000_s8517" style="position:absolute;left:1750;top:-1659;height:96;width:96;" fillcolor="#000000" filled="t" stroked="f" coordorigin="1750,-1659" coordsize="96,96" path="m1846,-1659l1750,-1628,1812,-1563,1846,-16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18" o:spid="_x0000_s8518" o:spt="203" style="position:absolute;left:1750;top:-1659;height:96;width:96;" coordorigin="1750,-1659" coordsize="96,96">
              <o:lock v:ext="edit"/>
              <v:shape id="_x0000_s8519" o:spid="_x0000_s8519" style="position:absolute;left:1750;top:-1659;height:96;width:96;" filled="f" stroked="t" coordorigin="1750,-1659" coordsize="96,96" path="m1812,-1563l1846,-1659,1750,-1628,1812,-156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0" o:spid="_x0000_s8520" o:spt="203" style="position:absolute;left:1812;top:-1693;height:65;width:65;" coordorigin="1812,-1693" coordsize="65,65">
              <o:lock v:ext="edit"/>
              <v:shape id="_x0000_s8521" o:spid="_x0000_s8521" style="position:absolute;left:1812;top:-1693;height:65;width:65;" filled="f" stroked="t" coordorigin="1812,-1693" coordsize="65,65" path="m1812,-1693l1877,-162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2" o:spid="_x0000_s8522" o:spt="203" style="position:absolute;left:1685;top:-1760;height:264;width:257;" coordorigin="1685,-1760" coordsize="257,264">
              <o:lock v:ext="edit"/>
              <v:shape id="_x0000_s8523" o:spid="_x0000_s8523" style="position:absolute;left:1685;top:-1760;height:264;width:257;" filled="f" stroked="t" coordorigin="1685,-1760" coordsize="257,264" path="m1685,-1496l1942,-176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4" o:spid="_x0000_s8524" o:spt="203" style="position:absolute;left:2167;top:-1698;height:98;width:96;" coordorigin="2167,-1698" coordsize="96,98">
              <o:lock v:ext="edit"/>
              <v:shape id="_x0000_s8525" o:spid="_x0000_s8525" style="position:absolute;left:2167;top:-1698;height:98;width:96;" fillcolor="#000000" filled="t" stroked="f" coordorigin="2167,-1698" coordsize="96,98" path="m2167,-1698l2198,-1599,2263,-1666,2167,-16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26" o:spid="_x0000_s8526" o:spt="203" style="position:absolute;left:2167;top:-1698;height:98;width:96;" coordorigin="2167,-1698" coordsize="96,98">
              <o:lock v:ext="edit"/>
              <v:shape id="_x0000_s8527" o:spid="_x0000_s8527" style="position:absolute;left:2167;top:-1698;height:98;width:96;" filled="f" stroked="t" coordorigin="2167,-1698" coordsize="96,98" path="m2263,-1666l2167,-1698,2198,-1599,2263,-16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28" o:spid="_x0000_s8528" o:spt="203" style="position:absolute;left:2134;top:-1731;height:65;width:65;" coordorigin="2134,-1731" coordsize="65,65">
              <o:lock v:ext="edit"/>
              <v:shape id="_x0000_s8529" o:spid="_x0000_s8529" style="position:absolute;left:2134;top:-1731;height:65;width:65;" filled="f" stroked="t" coordorigin="2134,-1731" coordsize="65,65" path="m2134,-1666l2198,-173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0" o:spid="_x0000_s8530" o:spt="203" style="position:absolute;left:2071;top:-1796;height:262;width:257;" coordorigin="2071,-1796" coordsize="257,262">
              <o:lock v:ext="edit"/>
              <v:shape id="_x0000_s8531" o:spid="_x0000_s8531" style="position:absolute;left:2071;top:-1796;height:262;width:257;" filled="f" stroked="t" coordorigin="2071,-1796" coordsize="257,262" path="m2328,-1534l2071,-179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2" o:spid="_x0000_s8532" o:spt="203" style="position:absolute;left:1819;top:-1328;height:98;width:96;" coordorigin="1819,-1328" coordsize="96,98">
              <o:lock v:ext="edit"/>
              <v:shape id="_x0000_s8533" o:spid="_x0000_s8533" style="position:absolute;left:1819;top:-1328;height:98;width:96;" fillcolor="#000000" filled="t" stroked="f" coordorigin="1819,-1328" coordsize="96,98" path="m1819,-1328l1850,-1230,1915,-1294,1819,-132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34" o:spid="_x0000_s8534" o:spt="203" style="position:absolute;left:1819;top:-1328;height:98;width:96;" coordorigin="1819,-1328" coordsize="96,98">
              <o:lock v:ext="edit"/>
              <v:shape id="_x0000_s8535" o:spid="_x0000_s8535" style="position:absolute;left:1819;top:-1328;height:98;width:96;" filled="f" stroked="t" coordorigin="1819,-1328" coordsize="96,98" path="m1915,-1294l1819,-1328,1850,-1230,1915,-129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6" o:spid="_x0000_s8536" o:spt="203" style="position:absolute;left:1786;top:-1359;height:65;width:65;" coordorigin="1786,-1359" coordsize="65,65">
              <o:lock v:ext="edit"/>
              <v:shape id="_x0000_s8537" o:spid="_x0000_s8537" style="position:absolute;left:1786;top:-1359;height:65;width:65;" filled="f" stroked="t" coordorigin="1786,-1359" coordsize="65,65" path="m1786,-1294l1850,-13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38" o:spid="_x0000_s8538" o:spt="203" style="position:absolute;left:1721;top:-1426;height:264;width:259;" coordorigin="1721,-1426" coordsize="259,264">
              <o:lock v:ext="edit"/>
              <v:shape id="_x0000_s8539" o:spid="_x0000_s8539" style="position:absolute;left:1721;top:-1426;height:264;width:259;" filled="f" stroked="t" coordorigin="1721,-1426" coordsize="259,264" path="m1980,-1162l1721,-1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0" o:spid="_x0000_s8540" o:spt="203" style="position:absolute;left:2114;top:-1352;height:98;width:96;" coordorigin="2114,-1352" coordsize="96,98">
              <o:lock v:ext="edit"/>
              <v:shape id="_x0000_s8541" o:spid="_x0000_s8541" style="position:absolute;left:2114;top:-1352;height:98;width:96;" fillcolor="#000000" filled="t" stroked="f" coordorigin="2114,-1352" coordsize="96,98" path="m2210,-1352l2114,-1321,2177,-1254,2210,-1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42" o:spid="_x0000_s8542" o:spt="203" style="position:absolute;left:2114;top:-1352;height:98;width:96;" coordorigin="2114,-1352" coordsize="96,98">
              <o:lock v:ext="edit"/>
              <v:shape id="_x0000_s8543" o:spid="_x0000_s8543" style="position:absolute;left:2114;top:-1352;height:98;width:96;" filled="f" stroked="t" coordorigin="2114,-1352" coordsize="96,98" path="m2177,-1254l2210,-1352,2114,-1321,2177,-125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4" o:spid="_x0000_s8544" o:spt="203" style="position:absolute;left:2177;top:-1386;height:65;width:65;" coordorigin="2177,-1386" coordsize="65,65">
              <o:lock v:ext="edit"/>
              <v:shape id="_x0000_s8545" o:spid="_x0000_s8545" style="position:absolute;left:2177;top:-1386;height:65;width:65;" filled="f" stroked="t" coordorigin="2177,-1386" coordsize="65,65" path="m2177,-1386l2242,-132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6" o:spid="_x0000_s8546" o:spt="203" style="position:absolute;left:2050;top:-1450;height:262;width:257;" coordorigin="2050,-1450" coordsize="257,262">
              <o:lock v:ext="edit"/>
              <v:shape id="_x0000_s8547" o:spid="_x0000_s8547" style="position:absolute;left:2050;top:-1450;height:262;width:257;" filled="f" stroked="t" coordorigin="2050,-1450" coordsize="257,262" path="m2050,-1189l2306,-145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48" o:spid="_x0000_s8548" o:spt="203" style="position:absolute;left:1980;top:-1189;height:48;width:70;" coordorigin="1980,-1189" coordsize="70,48">
              <o:lock v:ext="edit"/>
              <v:shape id="_x0000_s8549" o:spid="_x0000_s8549" style="position:absolute;left:1980;top:-1189;height:48;width:70;" filled="f" stroked="t" coordorigin="1980,-1189" coordsize="70,48" path="m2050,-1189l2002,-1141,1980,-11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0" o:spid="_x0000_s8550" o:spt="203" style="position:absolute;left:2306;top:-1506;height:55;width:53;" coordorigin="2306,-1506" coordsize="53,55">
              <o:lock v:ext="edit"/>
              <v:shape id="_x0000_s8551" o:spid="_x0000_s8551" style="position:absolute;left:2306;top:-1506;height:55;width:53;" filled="f" stroked="t" coordorigin="2306,-1506" coordsize="53,55" path="m2306,-1450l2359,-15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2" o:spid="_x0000_s8552" o:spt="203" style="position:absolute;left:1668;top:-1479;height:53;width:53;" coordorigin="1668,-1479" coordsize="53,53">
              <o:lock v:ext="edit"/>
              <v:shape id="_x0000_s8553" o:spid="_x0000_s8553" style="position:absolute;left:1668;top:-1479;height:53;width:53;" filled="f" stroked="t" coordorigin="1668,-1479" coordsize="53,53" path="m1721,-1426l1668,-147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4" o:spid="_x0000_s8554" o:spt="203" style="position:absolute;left:1668;top:-1496;height:17;width:17;" coordorigin="1668,-1496" coordsize="17,17">
              <o:lock v:ext="edit"/>
              <v:shape id="_x0000_s8555" o:spid="_x0000_s8555" style="position:absolute;left:1668;top:-1496;height:17;width:17;" filled="f" stroked="t" coordorigin="1668,-1496" coordsize="17,17" path="m1685,-1496l1668,-147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6" o:spid="_x0000_s8556" o:spt="203" style="position:absolute;left:1942;top:-1842;height:82;width:82;" coordorigin="1942,-1842" coordsize="82,82">
              <o:lock v:ext="edit"/>
              <v:shape id="_x0000_s8557" o:spid="_x0000_s8557" style="position:absolute;left:1942;top:-1842;height:82;width:82;" filled="f" stroked="t" coordorigin="1942,-1842" coordsize="82,82" path="m1942,-1760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58" o:spid="_x0000_s8558" o:spt="203" style="position:absolute;left:2023;top:-1842;height:46;width:48;" coordorigin="2023,-1842" coordsize="48,46">
              <o:lock v:ext="edit"/>
              <v:shape id="_x0000_s8559" o:spid="_x0000_s8559" style="position:absolute;left:2023;top:-1842;height:46;width:48;" filled="f" stroked="t" coordorigin="2023,-1842" coordsize="48,46" path="m2071,-1796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0" o:spid="_x0000_s8560" o:spt="203" style="position:absolute;left:2328;top:-1534;height:29;width:31;" coordorigin="2328,-1534" coordsize="31,29">
              <o:lock v:ext="edit"/>
              <v:shape id="_x0000_s8561" o:spid="_x0000_s8561" style="position:absolute;left:2328;top:-1534;height:29;width:31;" filled="f" stroked="t" coordorigin="2328,-1534" coordsize="31,29" path="m2359,-1506l2328,-153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2" o:spid="_x0000_s8562" o:spt="203" style="position:absolute;left:1997;top:-1141;height:377;width:5;" coordorigin="1997,-1141" coordsize="5,377">
              <o:lock v:ext="edit"/>
              <v:shape id="_x0000_s8563" o:spid="_x0000_s8563" style="position:absolute;left:1997;top:-1141;height:377;width:5;" filled="f" stroked="t" coordorigin="1997,-1141" coordsize="5,377" path="m2002,-1141l1997,-76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4" o:spid="_x0000_s8564" o:spt="203" style="position:absolute;left:1315;top:-3526;height:2052;width:1061;" coordorigin="1315,-3526" coordsize="1061,2052">
              <o:lock v:ext="edit"/>
              <v:shape id="_x0000_s8565" o:spid="_x0000_s8565" style="position:absolute;left:1315;top:-3526;height:2052;width:1061;" filled="f" stroked="t" coordorigin="1315,-3526" coordsize="1061,2052" path="m2376,-3526l1939,-3526,1939,-2031,1315,-2031,1315,-1474,1658,-147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6" o:spid="_x0000_s8566" o:spt="203" style="position:absolute;left:2194;top:-2785;height:1296;width:542;" coordorigin="2194,-2785" coordsize="542,1296">
              <o:lock v:ext="edit"/>
              <v:shape id="_x0000_s8567" o:spid="_x0000_s8567" style="position:absolute;left:2194;top:-2785;height:1296;width:542;" filled="f" stroked="t" coordorigin="2194,-2785" coordsize="542,1296" path="m2417,-2785l2194,-2785,2194,-1988,2736,-1988,2736,-1489,2369,-148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68" o:spid="_x0000_s8568" o:spt="203" style="position:absolute;left:1644;top:-1506;height:50;width:48;" coordorigin="1644,-1506" coordsize="48,50">
              <o:lock v:ext="edit"/>
              <v:shape id="_x0000_s8569" o:spid="_x0000_s8569" style="position:absolute;left:1644;top:-1506;height:50;width:48;" fillcolor="#000000" filled="t" stroked="f" coordorigin="1644,-1506" coordsize="48,50" path="m1678,-1503l1658,-1503,1651,-1498,1644,-1489,1644,-1470,1651,-1462,1658,-1458,1663,-1455,1673,-1455,1678,-1458,1685,-1462,1690,-1470,1692,-1474,1692,-1484,1685,-1498,1678,-1503xe">
                <v:path arrowok="t"/>
                <v:fill on="t" focussize="0,0"/>
                <v:stroke on="f"/>
                <v:imagedata o:title=""/>
                <o:lock v:ext="edit"/>
              </v:shape>
              <v:shape id="_x0000_s8570" o:spid="_x0000_s8570" style="position:absolute;left:1644;top:-1506;height:50;width:48;" fillcolor="#000000" filled="t" stroked="f" coordorigin="1644,-1506" coordsize="48,50" path="m1668,-1506l1663,-1503,1673,-1503,1668,-150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71" o:spid="_x0000_s8571" o:spt="203" style="position:absolute;left:1644;top:-1506;height:50;width:48;" coordorigin="1644,-1506" coordsize="48,50">
              <o:lock v:ext="edit"/>
              <v:shape id="_x0000_s8572" o:spid="_x0000_s8572" style="position:absolute;left:1644;top:-1506;height:50;width:48;" filled="f" stroked="t" coordorigin="1644,-1506" coordsize="48,50" path="m1644,-1479l1644,-1489,1651,-1498,1658,-1503,1663,-1503,1668,-1506,1673,-1503,1678,-1503,1685,-1498,1690,-1489,1692,-1484,1692,-1474,1690,-1470,1685,-1462,1678,-1458,1673,-1455,1663,-1455,1658,-1458,1651,-1462,1644,-1470,1644,-1479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3" o:spid="_x0000_s8573" o:spt="203" style="position:absolute;left:2335;top:-1530;height:50;width:48;" coordorigin="2335,-1530" coordsize="48,50">
              <o:lock v:ext="edit"/>
              <v:shape id="_x0000_s8574" o:spid="_x0000_s8574" style="position:absolute;left:2335;top:-1530;height:50;width:48;" fillcolor="#000000" filled="t" stroked="f" coordorigin="2335,-1530" coordsize="48,50" path="m2364,-1530l2354,-1530,2350,-1527,2342,-1522,2338,-1515,2335,-1508,2335,-1501,2338,-1494,2342,-1486,2350,-1482,2354,-1479,2364,-1479,2369,-1482,2376,-1486,2383,-1494,2383,-1515,2376,-1522,2369,-1527,2364,-153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75" o:spid="_x0000_s8575" o:spt="203" style="position:absolute;left:2335;top:-1530;height:50;width:48;" coordorigin="2335,-1530" coordsize="48,50">
              <o:lock v:ext="edit"/>
              <v:shape id="_x0000_s8576" o:spid="_x0000_s8576" style="position:absolute;left:2335;top:-1530;height:50;width:48;" filled="f" stroked="t" coordorigin="2335,-1530" coordsize="48,50" path="m2335,-1506l2335,-1508,2338,-1515,2342,-1522,2350,-1527,2354,-1530,2364,-1530,2369,-1527,2376,-1522,2383,-1515,2383,-1494,2376,-1486,2369,-1482,2364,-1479,2354,-1479,2350,-1482,2342,-1486,2338,-1494,2335,-1501,2335,-150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7" o:spid="_x0000_s8577" o:spt="203" style="position:absolute;left:2021;top:-2154;height:312;width:2;" coordorigin="2021,-2154" coordsize="2,312">
              <o:lock v:ext="edit"/>
              <v:shape id="_x0000_s8578" o:spid="_x0000_s8578" style="position:absolute;left:2021;top:-2154;height:312;width:2;" filled="f" stroked="t" coordorigin="2021,-2154" coordsize="2,312" path="m2021,-2154l2023,-18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79" o:spid="_x0000_s8579" o:spt="203" style="position:absolute;left:1999;top:-1866;height:48;width:48;" coordorigin="1999,-1866" coordsize="48,48">
              <o:lock v:ext="edit"/>
              <v:shape id="_x0000_s8580" o:spid="_x0000_s8580" style="position:absolute;left:1999;top:-1866;height:48;width:48;" fillcolor="#000000" filled="t" stroked="f" coordorigin="1999,-1866" coordsize="48,48" path="m2028,-1866l2018,-1866,2014,-1863,2006,-1858,2002,-1851,1999,-1846,1999,-1837,2002,-1832,2006,-1825,2014,-1818,2033,-1818,2040,-1825,2045,-1832,2047,-1837,2047,-1846,2045,-1851,2040,-1858,2033,-1863,2028,-1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81" o:spid="_x0000_s8581" o:spt="203" style="position:absolute;left:1999;top:-1866;height:48;width:48;" coordorigin="1999,-1866" coordsize="48,48">
              <o:lock v:ext="edit"/>
              <v:shape id="_x0000_s8582" o:spid="_x0000_s8582" style="position:absolute;left:1999;top:-1866;height:48;width:48;" filled="f" stroked="t" coordorigin="1999,-1866" coordsize="48,48" path="m1999,-1842l1999,-1846,2002,-1851,2006,-1858,2014,-1863,2018,-1866,2028,-1866,2033,-1863,2040,-1858,2045,-1851,2047,-1846,2047,-1837,2045,-1832,2040,-1825,2033,-1818,2014,-1818,2006,-1825,2002,-1832,1999,-1837,1999,-184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3" o:spid="_x0000_s8583" o:spt="203" style="position:absolute;left:1978;top:-1165;height:48;width:48;" coordorigin="1978,-1165" coordsize="48,48">
              <o:lock v:ext="edit"/>
              <v:shape id="_x0000_s8584" o:spid="_x0000_s8584" style="position:absolute;left:1978;top:-1165;height:48;width:48;" fillcolor="#000000" filled="t" stroked="f" coordorigin="1978,-1165" coordsize="48,48" path="m2006,-1165l1997,-1165,1992,-1162,1985,-1158,1980,-1150,1978,-1146,1978,-1136,1980,-1131,1985,-1124,1992,-1119,1997,-1117,2006,-1117,2011,-1119,2018,-1124,2026,-1131,2026,-1150,2018,-1158,2011,-1162,2006,-116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85" o:spid="_x0000_s8585" o:spt="203" style="position:absolute;left:1978;top:-1165;height:48;width:48;" coordorigin="1978,-1165" coordsize="48,48">
              <o:lock v:ext="edit"/>
              <v:shape id="_x0000_s8586" o:spid="_x0000_s8586" style="position:absolute;left:1978;top:-1165;height:48;width:48;" filled="f" stroked="t" coordorigin="1978,-1165" coordsize="48,48" path="m1978,-1141l1978,-1146,1980,-1150,1985,-1158,1992,-1162,1997,-1165,2006,-1165,2011,-1162,2018,-1158,2026,-1150,2026,-1131,2018,-1124,2011,-1119,2006,-1117,1997,-1117,1992,-1119,1985,-1124,1980,-1131,1978,-1136,1978,-114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7" o:spid="_x0000_s8587" o:spt="203" style="position:absolute;left:2256;top:-2166;height:7;width:703;" coordorigin="2256,-2166" coordsize="703,7">
              <o:lock v:ext="edit"/>
              <v:shape id="_x0000_s8588" o:spid="_x0000_s8588" style="position:absolute;left:2256;top:-2166;height:7;width:703;" filled="f" stroked="t" coordorigin="2256,-2166" coordsize="703,7" path="m2256,-2166l2959,-215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89" o:spid="_x0000_s8589" o:spt="203" style="position:absolute;left:3804;top:-4299;height:1262;width:2;" coordorigin="3804,-4299" coordsize="2,1262">
              <o:lock v:ext="edit"/>
              <v:shape id="_x0000_s8590" o:spid="_x0000_s8590" style="position:absolute;left:3804;top:-4299;height:1262;width:2;" filled="f" stroked="t" coordorigin="3804,-4299" coordsize="2,1262" path="m3806,-4299l3804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91" o:spid="_x0000_s8591" o:spt="203" style="position:absolute;left:3756;top:-4376;height:103;width:101;" coordorigin="3756,-4376" coordsize="101,103">
              <o:lock v:ext="edit"/>
              <v:shape id="_x0000_s8592" o:spid="_x0000_s8592" style="position:absolute;left:3756;top:-4376;height:103;width:101;" fillcolor="#000000" filled="t" stroked="f" coordorigin="3756,-4376" coordsize="101,103" path="m3806,-4376l3756,-4273,3780,-4282,3794,-4285,3851,-4285,3806,-4376xe">
                <v:path arrowok="t"/>
                <v:fill on="t" focussize="0,0"/>
                <v:stroke on="f"/>
                <v:imagedata o:title=""/>
                <o:lock v:ext="edit"/>
              </v:shape>
              <v:shape id="_x0000_s8593" o:spid="_x0000_s8593" style="position:absolute;left:3756;top:-4376;height:103;width:101;" fillcolor="#000000" filled="t" stroked="f" coordorigin="3756,-4376" coordsize="101,103" path="m3851,-4285l3818,-4285,3833,-4282,3857,-4273,3851,-42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94" o:spid="_x0000_s8594" o:spt="203" style="position:absolute;left:3439;top:-4302;height:1020;width:5;" coordorigin="3439,-4302" coordsize="5,1020">
              <o:lock v:ext="edit"/>
              <v:shape id="_x0000_s8595" o:spid="_x0000_s8595" style="position:absolute;left:3439;top:-4302;height:1020;width:5;" filled="f" stroked="t" coordorigin="3439,-4302" coordsize="5,1020" path="m3444,-4302l3439,-3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596" o:spid="_x0000_s8596" o:spt="203" style="position:absolute;left:3394;top:-4381;height:103;width:98;" coordorigin="3394,-4381" coordsize="98,103">
              <o:lock v:ext="edit"/>
              <v:shape id="_x0000_s8597" o:spid="_x0000_s8597" style="position:absolute;left:3394;top:-4381;height:103;width:98;" fillcolor="#000000" filled="t" stroked="f" coordorigin="3394,-4381" coordsize="98,103" path="m3444,-4381l3394,-4278,3406,-4285,3430,-4290,3486,-4290,3444,-4381xe">
                <v:path arrowok="t"/>
                <v:fill on="t" focussize="0,0"/>
                <v:stroke on="f"/>
                <v:imagedata o:title=""/>
                <o:lock v:ext="edit"/>
              </v:shape>
              <v:shape id="_x0000_s8598" o:spid="_x0000_s8598" style="position:absolute;left:3394;top:-4381;height:103;width:98;" fillcolor="#000000" filled="t" stroked="f" coordorigin="3394,-4381" coordsize="98,103" path="m3486,-4290l3456,-4290,3468,-4287,3492,-4278,3486,-42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599" o:spid="_x0000_s8599" o:spt="203" style="position:absolute;left:3214;top:-4309;height:533;width:2;" coordorigin="3214,-4309" coordsize="2,533">
              <o:lock v:ext="edit"/>
              <v:shape id="_x0000_s8600" o:spid="_x0000_s8600" style="position:absolute;left:3214;top:-4309;height:533;width:2;" filled="f" stroked="t" coordorigin="3214,-4309" coordsize="2,533" path="m3214,-4309l3216,-377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1" o:spid="_x0000_s8601" o:spt="203" style="position:absolute;left:3161;top:-4386;height:101;width:101;" coordorigin="3161,-4386" coordsize="101,101">
              <o:lock v:ext="edit"/>
              <v:shape id="_x0000_s8602" o:spid="_x0000_s8602" style="position:absolute;left:3161;top:-4386;height:101;width:101;" fillcolor="#000000" filled="t" stroked="f" coordorigin="3161,-4386" coordsize="101,101" path="m3211,-4386l3161,-4285,3173,-4290,3187,-4292,3199,-4294,3214,-4297,3256,-4297,3211,-4386xe">
                <v:path arrowok="t"/>
                <v:fill on="t" focussize="0,0"/>
                <v:stroke on="f"/>
                <v:imagedata o:title=""/>
                <o:lock v:ext="edit"/>
              </v:shape>
              <v:shape id="_x0000_s8603" o:spid="_x0000_s8603" style="position:absolute;left:3161;top:-4386;height:101;width:101;" fillcolor="#000000" filled="t" stroked="f" coordorigin="3161,-4386" coordsize="101,101" path="m3256,-4297l3214,-4297,3250,-4290,3262,-4285,3256,-4297xe">
                <v:path arrowok="t"/>
                <v:fill on="t" focussize="0,0"/>
                <v:stroke on="f"/>
                <v:imagedata o:title=""/>
                <o:lock v:ext="edit"/>
              </v:shape>
              <v:shape id="_x0000_s8604" o:spid="_x0000_s8604" o:spt="75" type="#_x0000_t75" style="position:absolute;left:3250;top:-4561;height:310;width:634;" filled="f" coordsize="21600,21600">
                <v:path/>
                <v:fill on="f" focussize="0,0"/>
                <v:stroke/>
                <v:imagedata r:id="rId663" o:title=""/>
                <o:lock v:ext="edit" aspectratio="t"/>
              </v:shape>
            </v:group>
            <v:group id="_x0000_s8605" o:spid="_x0000_s8605" o:spt="203" style="position:absolute;left:2750;top:-3778;height:2;width:461;" coordorigin="2750,-3778" coordsize="461,2">
              <o:lock v:ext="edit"/>
              <v:shape id="_x0000_s8606" o:spid="_x0000_s8606" style="position:absolute;left:2750;top:-3778;height:2;width:461;" filled="f" stroked="t" coordorigin="2750,-3778" coordsize="461,2" path="m2750,-3778l3211,-377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7" o:spid="_x0000_s8607" o:spt="203" style="position:absolute;left:2755;top:-3282;height:2;width:684;" coordorigin="2755,-3282" coordsize="684,2">
              <o:lock v:ext="edit"/>
              <v:shape id="_x0000_s8608" o:spid="_x0000_s8608" style="position:absolute;left:2755;top:-3282;height:2;width:684;" filled="f" stroked="t" coordorigin="2755,-3282" coordsize="684,0" path="m2755,-3282l3439,-328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09" o:spid="_x0000_s8609" o:spt="203" style="position:absolute;left:2765;top:-3037;height:2;width:1032;" coordorigin="2765,-3037" coordsize="1032,2">
              <o:lock v:ext="edit"/>
              <v:shape id="_x0000_s8610" o:spid="_x0000_s8610" style="position:absolute;left:2765;top:-3037;height:2;width:1032;" filled="f" stroked="t" coordorigin="2765,-3037" coordsize="1032,0" path="m2765,-3037l3797,-303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1" o:spid="_x0000_s8611" o:spt="203" style="position:absolute;left:4039;top:-4309;height:1762;width:2;" coordorigin="4039,-4309" coordsize="2,1762">
              <o:lock v:ext="edit"/>
              <v:shape id="_x0000_s8612" o:spid="_x0000_s8612" style="position:absolute;left:4039;top:-4309;height:1762;width:2;" filled="f" stroked="t" coordorigin="4039,-4309" coordsize="0,1762" path="m4039,-4309l4039,-254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3" o:spid="_x0000_s8613" o:spt="203" style="position:absolute;left:3989;top:-4386;height:101;width:101;" coordorigin="3989,-4386" coordsize="101,101">
              <o:lock v:ext="edit"/>
              <v:shape id="_x0000_s8614" o:spid="_x0000_s8614" style="position:absolute;left:3989;top:-4386;height:101;width:101;" fillcolor="#000000" filled="t" stroked="f" coordorigin="3989,-4386" coordsize="101,101" path="m4039,-4386l3989,-4285,4001,-4290,4015,-4292,4039,-4297,4084,-4297,4039,-4386xe">
                <v:path arrowok="t"/>
                <v:fill on="t" focussize="0,0"/>
                <v:stroke on="f"/>
                <v:imagedata o:title=""/>
                <o:lock v:ext="edit"/>
              </v:shape>
              <v:shape id="_x0000_s8615" o:spid="_x0000_s8615" style="position:absolute;left:3989;top:-4386;height:101;width:101;" fillcolor="#000000" filled="t" stroked="f" coordorigin="3989,-4386" coordsize="101,101" path="m4084,-4297l4039,-4297,4054,-4294,4078,-4290,4090,-4285,4084,-42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16" o:spid="_x0000_s8616" o:spt="203" style="position:absolute;left:2765;top:-2542;height:2;width:1274;" coordorigin="2765,-2542" coordsize="1274,2">
              <o:lock v:ext="edit"/>
              <v:shape id="_x0000_s8617" o:spid="_x0000_s8617" style="position:absolute;left:2765;top:-2542;height:2;width:1274;" filled="f" stroked="t" coordorigin="2765,-2542" coordsize="1274,0" path="m2765,-2542l4039,-254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18" o:spid="_x0000_s8618" o:spt="203" style="position:absolute;left:7116;top:-1443;height:38;width:98;" coordorigin="7116,-1443" coordsize="98,38">
              <o:lock v:ext="edit"/>
              <v:shape id="_x0000_s8619" o:spid="_x0000_s8619" style="position:absolute;left:7116;top:-1443;height:38;width:98;" filled="f" stroked="t" coordorigin="7116,-1443" coordsize="98,38" path="m7214,-1405l7214,-1412,7212,-1419,7178,-1441,7169,-1443,7159,-1441,7150,-1438,7140,-1436,7133,-1431,7126,-1426,7121,-1419,7118,-1412,7116,-140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0" o:spid="_x0000_s8620" o:spt="203" style="position:absolute;left:7217;top:-1407;height:5;width:689;" coordorigin="7217,-1407" coordsize="689,5">
              <o:lock v:ext="edit"/>
              <v:shape id="_x0000_s8621" o:spid="_x0000_s8621" style="position:absolute;left:7217;top:-1407;height:5;width:689;" filled="f" stroked="t" coordorigin="7217,-1407" coordsize="689,5" path="m7217,-1407l7906,-14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2" o:spid="_x0000_s8622" o:spt="203" style="position:absolute;left:4253;top:-1830;height:91;width:38;" coordorigin="4253,-1830" coordsize="38,91">
              <o:lock v:ext="edit"/>
              <v:shape id="_x0000_s8623" o:spid="_x0000_s8623" style="position:absolute;left:4253;top:-1830;height:91;width:38;" filled="f" stroked="t" coordorigin="4253,-1830" coordsize="38,91" path="m4284,-1830l4277,-1830,4272,-1827,4265,-1822,4262,-1818,4258,-1810,4255,-1803,4253,-1794,4253,-1774,4255,-1767,4260,-1758,4265,-1753,4270,-1746,4277,-1741,4284,-1738,4291,-17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4" o:spid="_x0000_s8624" o:spt="203" style="position:absolute;left:4291;top:-2120;height:293;width:2;" coordorigin="4291,-2120" coordsize="2,293">
              <o:lock v:ext="edit"/>
              <v:shape id="_x0000_s8625" o:spid="_x0000_s8625" style="position:absolute;left:4291;top:-2120;height:293;width:2;" filled="f" stroked="t" coordorigin="4291,-2120" coordsize="0,293" path="m4291,-2120l4291,-182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26" o:spid="_x0000_s8626" o:spt="203" style="position:absolute;left:4291;top:-1734;height:199;width:2;" coordorigin="4291,-1734" coordsize="2,199">
              <o:lock v:ext="edit"/>
              <v:shape id="_x0000_s8627" o:spid="_x0000_s8627" style="position:absolute;left:4291;top:-1734;height:199;width:2;" filled="f" stroked="t" coordorigin="4291,-1734" coordsize="0,199" path="m4291,-1734l4291,-153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28" o:spid="_x0000_s8628" o:spt="75" type="#_x0000_t75" style="position:absolute;left:5863;top:-2809;height:475;width:622;" filled="f" coordsize="21600,21600">
                <v:path/>
                <v:fill on="f" focussize="0,0"/>
                <v:stroke/>
                <v:imagedata r:id="rId664" o:title=""/>
                <o:lock v:ext="edit" aspectratio="t"/>
              </v:shape>
            </v:group>
            <v:group id="_x0000_s8629" o:spid="_x0000_s8629" o:spt="203" style="position:absolute;left:8834;top:-2019;height:50;width:48;" coordorigin="8834,-2019" coordsize="48,50">
              <o:lock v:ext="edit"/>
              <v:shape id="_x0000_s8630" o:spid="_x0000_s8630" style="position:absolute;left:8834;top:-2019;height:50;width:48;" fillcolor="#000000" filled="t" stroked="f" coordorigin="8834,-2019" coordsize="48,50" path="m8863,-2019l8854,-2019,8849,-2017,8842,-2012,8834,-2002,8834,-1983,8842,-1976,8849,-1971,8854,-1969,8863,-1969,8868,-1971,8875,-1976,8880,-1983,8882,-1988,8882,-1998,8875,-2012,8868,-2017,8863,-201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31" o:spid="_x0000_s8631" o:spt="203" style="position:absolute;left:8834;top:-2019;height:50;width:48;" coordorigin="8834,-2019" coordsize="48,50">
              <o:lock v:ext="edit"/>
              <v:shape id="_x0000_s8632" o:spid="_x0000_s8632" style="position:absolute;left:8834;top:-2019;height:50;width:48;" filled="f" stroked="t" coordorigin="8834,-2019" coordsize="48,50" path="m8834,-1993l8834,-2002,8842,-2012,8849,-2017,8854,-2019,8863,-2019,8868,-2017,8875,-2012,8880,-2002,8882,-1998,8882,-1988,8880,-1983,8875,-1976,8868,-1971,8863,-1969,8854,-1969,8849,-1971,8842,-1976,8834,-1983,8834,-199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633" o:spid="_x0000_s8633" o:spt="203" style="position:absolute;left:4243;top:-2214;height:94;width:55;" coordorigin="4243,-2214" coordsize="55,94">
              <o:lock v:ext="edit"/>
              <v:shape id="_x0000_s8634" o:spid="_x0000_s8634" style="position:absolute;left:4243;top:-2214;height:94;width:55;" filled="f" stroked="t" coordorigin="4243,-2214" coordsize="55,94" path="m4286,-2214l4279,-2211,4272,-2209,4262,-2204,4258,-2199,4250,-2192,4246,-2185,4246,-2175,4243,-2166,4246,-2158,4248,-2149,4253,-2139,4260,-2134,4267,-2127,4277,-2122,4286,-2122,4298,-212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35" o:spid="_x0000_s8635" o:spt="203" style="position:absolute;left:4258;top:-3853;height:1656;width:17;" coordorigin="4258,-3853" coordsize="17,1656">
              <o:lock v:ext="edit"/>
              <v:shape id="_x0000_s8636" o:spid="_x0000_s8636" style="position:absolute;left:4258;top:-3853;height:1656;width:17;" filled="f" stroked="t" coordorigin="4258,-3853" coordsize="17,1656" path="m4258,-3853l4274,-21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37" o:spid="_x0000_s8637" o:spt="75" type="#_x0000_t75" style="position:absolute;left:4771;top:-1230;height:418;width:420;" filled="f" coordsize="21600,21600">
                <v:path/>
                <v:fill on="f" focussize="0,0"/>
                <v:stroke/>
                <v:imagedata r:id="rId665" o:title=""/>
                <o:lock v:ext="edit" aspectratio="t"/>
              </v:shape>
            </v:group>
            <v:group id="_x0000_s8638" o:spid="_x0000_s8638" o:spt="203" style="position:absolute;left:4622;top:-1177;height:2;width:84;" coordorigin="4622,-1177" coordsize="84,2">
              <o:lock v:ext="edit"/>
              <v:shape id="_x0000_s8639" o:spid="_x0000_s8639" style="position:absolute;left:4622;top:-1177;height:2;width:84;" filled="f" stroked="t" coordorigin="4622,-1177" coordsize="84,0" path="m4706,-1177l4622,-117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0" o:spid="_x0000_s8640" o:spt="203" style="position:absolute;left:7027;top:-3478;height:2;width:254;" coordorigin="7027,-3478" coordsize="254,2">
              <o:lock v:ext="edit"/>
              <v:shape id="_x0000_s8641" o:spid="_x0000_s8641" style="position:absolute;left:7027;top:-3478;height:2;width:254;" filled="f" stroked="t" coordorigin="7027,-3478" coordsize="254,0" path="m7282,-3478l7027,-34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2" o:spid="_x0000_s8642" o:spt="203" style="position:absolute;left:7027;top:-3543;height:2;width:254;" coordorigin="7027,-3543" coordsize="254,2">
              <o:lock v:ext="edit"/>
              <v:shape id="_x0000_s8643" o:spid="_x0000_s8643" style="position:absolute;left:7027;top:-3543;height:2;width:254;" filled="f" stroked="t" coordorigin="7027,-3543" coordsize="254,0" path="m7282,-3543l7027,-354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4" o:spid="_x0000_s8644" o:spt="203" style="position:absolute;left:7154;top:-3478;height:262;width:2;" coordorigin="7154,-3478" coordsize="2,262">
              <o:lock v:ext="edit"/>
              <v:shape id="_x0000_s8645" o:spid="_x0000_s8645" style="position:absolute;left:7154;top:-3478;height:262;width:2;" filled="f" stroked="t" coordorigin="7154,-3478" coordsize="0,262" path="m7154,-3217l7154,-34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46" o:spid="_x0000_s8646" o:spt="203" style="position:absolute;left:7154;top:-3738;height:194;width:2;" coordorigin="7154,-3738" coordsize="2,194">
              <o:lock v:ext="edit"/>
              <v:shape id="_x0000_s8647" o:spid="_x0000_s8647" style="position:absolute;left:7154;top:-3738;height:194;width:2;" filled="f" stroked="t" coordorigin="7154,-3738" coordsize="0,194" path="m7154,-3543l7154,-37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48" o:spid="_x0000_s8648" o:spt="75" type="#_x0000_t75" style="position:absolute;left:7198;top:-3447;height:370;width:254;" filled="f" coordsize="21600,21600">
                <v:path/>
                <v:fill on="f" focussize="0,0"/>
                <v:stroke/>
                <v:imagedata r:id="rId666" o:title=""/>
                <o:lock v:ext="edit" aspectratio="t"/>
              </v:shape>
            </v:group>
            <v:group id="_x0000_s8649" o:spid="_x0000_s8649" o:spt="203" style="position:absolute;left:7795;top:-3483;height:2;width:257;" coordorigin="7795,-3483" coordsize="257,2">
              <o:lock v:ext="edit"/>
              <v:shape id="_x0000_s8650" o:spid="_x0000_s8650" style="position:absolute;left:7795;top:-3483;height:2;width:257;" filled="f" stroked="t" coordorigin="7795,-3483" coordsize="257,0" path="m8052,-3483l7795,-34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1" o:spid="_x0000_s8651" o:spt="203" style="position:absolute;left:7795;top:-3548;height:2;width:257;" coordorigin="7795,-3548" coordsize="257,2">
              <o:lock v:ext="edit"/>
              <v:shape id="_x0000_s8652" o:spid="_x0000_s8652" style="position:absolute;left:7795;top:-3548;height:2;width:257;" filled="f" stroked="t" coordorigin="7795,-3548" coordsize="257,0" path="m8052,-3548l7795,-354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3" o:spid="_x0000_s8653" o:spt="203" style="position:absolute;left:7925;top:-3483;height:259;width:2;" coordorigin="7925,-3483" coordsize="2,259">
              <o:lock v:ext="edit"/>
              <v:shape id="_x0000_s8654" o:spid="_x0000_s8654" style="position:absolute;left:7925;top:-3483;height:259;width:2;" filled="f" stroked="t" coordorigin="7925,-3483" coordsize="0,259" path="m7925,-3224l7925,-34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55" o:spid="_x0000_s8655" o:spt="203" style="position:absolute;left:7925;top:-3745;height:197;width:2;" coordorigin="7925,-3745" coordsize="2,197">
              <o:lock v:ext="edit"/>
              <v:shape id="_x0000_s8656" o:spid="_x0000_s8656" style="position:absolute;left:7925;top:-3745;height:197;width:2;" filled="f" stroked="t" coordorigin="7925,-3745" coordsize="0,197" path="m7925,-3548l7925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57" o:spid="_x0000_s8657" o:spt="75" type="#_x0000_t75" style="position:absolute;left:7596;top:-3560;height:362;width:154;" filled="f" coordsize="21600,21600">
                <v:path/>
                <v:fill on="f" focussize="0,0"/>
                <v:stroke/>
                <v:imagedata r:id="rId667" o:title=""/>
                <o:lock v:ext="edit" aspectratio="t"/>
              </v:shape>
              <v:shape id="_x0000_s8658" o:spid="_x0000_s8658" o:spt="75" type="#_x0000_t75" style="position:absolute;left:7752;top:-3435;height:302;width:115;" filled="f" coordsize="21600,21600">
                <v:path/>
                <v:fill on="f" focussize="0,0"/>
                <v:stroke/>
                <v:imagedata r:id="rId668" o:title=""/>
                <o:lock v:ext="edit" aspectratio="t"/>
              </v:shape>
            </v:group>
            <v:group id="_x0000_s8659" o:spid="_x0000_s8659" o:spt="203" style="position:absolute;left:7274;top:-3886;height:62;width:485;" coordorigin="7274,-3886" coordsize="485,62">
              <o:lock v:ext="edit"/>
              <v:shape id="_x0000_s8660" o:spid="_x0000_s8660" style="position:absolute;left:7274;top:-3886;height:62;width:485;" filled="f" stroked="t" coordorigin="7274,-3886" coordsize="485,62" path="m7274,-3824l7274,-3838,7279,-3848,7284,-3860,7291,-3867,7298,-3874,7310,-3882,7320,-3884,7332,-3886,7344,-3886,7356,-3882,7368,-3879,7375,-3872,7385,-3862,7390,-3853,7394,-3841,7397,-3831,7397,-3824,7397,-3838,7399,-3848,7404,-3860,7411,-3867,7421,-3874,7430,-3882,7442,-3884,7454,-3886,7466,-3886,7478,-3882,7488,-3879,7498,-3872,7505,-3862,7512,-3853,7514,-3841,7517,-3831,7517,-3824,7519,-3838,7522,-3848,7526,-3860,7534,-3867,7543,-3874,7553,-3882,7562,-3884,7577,-3886,7589,-3886,7598,-3882,7610,-3879,7620,-3872,7627,-3862,7634,-3853,7637,-3841,7639,-3831,7639,-3824,7639,-3838,7642,-3848,7646,-3860,7654,-3867,7663,-3874,7673,-3882,7685,-3884,7697,-3886,7709,-3886,7721,-3882,7730,-3879,7740,-3872,7750,-3862,7754,-3853,7757,-3841,7759,-3831,7759,-38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1" o:spid="_x0000_s8661" o:spt="203" style="position:absolute;left:7274;top:-3824;height:79;width:2;" coordorigin="7274,-3824" coordsize="2,79">
              <o:lock v:ext="edit"/>
              <v:shape id="_x0000_s8662" o:spid="_x0000_s8662" style="position:absolute;left:7274;top:-3824;height:79;width:2;" filled="f" stroked="t" coordorigin="7274,-3824" coordsize="0,79" path="m7274,-3824l7274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3" o:spid="_x0000_s8663" o:spt="203" style="position:absolute;left:7759;top:-3824;height:89;width:2;" coordorigin="7759,-3824" coordsize="2,89">
              <o:lock v:ext="edit"/>
              <v:shape id="_x0000_s8664" o:spid="_x0000_s8664" style="position:absolute;left:7759;top:-3824;height:89;width:2;" filled="f" stroked="t" coordorigin="7759,-3824" coordsize="0,89" path="m7759,-3824l7759,-373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65" o:spid="_x0000_s8665" o:spt="75" type="#_x0000_t75" style="position:absolute;left:7428;top:-3766;height:259;width:254;" filled="f" coordsize="21600,21600">
                <v:path/>
                <v:fill on="f" focussize="0,0"/>
                <v:stroke/>
                <v:imagedata r:id="rId669" o:title=""/>
                <o:lock v:ext="edit" aspectratio="t"/>
              </v:shape>
            </v:group>
            <v:group id="_x0000_s8666" o:spid="_x0000_s8666" o:spt="203" style="position:absolute;left:6737;top:-3745;height:7;width:538;" coordorigin="6737,-3745" coordsize="538,7">
              <o:lock v:ext="edit"/>
              <v:shape id="_x0000_s8667" o:spid="_x0000_s8667" style="position:absolute;left:6737;top:-3745;height:7;width:538;" filled="f" stroked="t" coordorigin="6737,-3745" coordsize="538,7" path="m6737,-3738l7274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68" o:spid="_x0000_s8668" o:spt="203" style="position:absolute;left:7752;top:-3745;height:2;width:166;" coordorigin="7752,-3745" coordsize="166,2">
              <o:lock v:ext="edit"/>
              <v:shape id="_x0000_s8669" o:spid="_x0000_s8669" style="position:absolute;left:7752;top:-3745;height:2;width:166;" filled="f" stroked="t" coordorigin="7752,-3745" coordsize="166,0" path="m7918,-3745l7752,-374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0" o:spid="_x0000_s8670" o:spt="203" style="position:absolute;left:7123;top:-3757;height:48;width:48;" coordorigin="7123,-3757" coordsize="48,48">
              <o:lock v:ext="edit"/>
              <v:shape id="_x0000_s8671" o:spid="_x0000_s8671" style="position:absolute;left:7123;top:-3757;height:48;width:48;" fillcolor="#000000" filled="t" stroked="f" coordorigin="7123,-3757" coordsize="48,48" path="m7152,-3757l7142,-3757,7138,-3754,7130,-3750,7126,-3742,7126,-3738,7123,-3733,7126,-3728,7126,-3723,7130,-3716,7138,-3709,7157,-3709,7164,-3716,7169,-3723,7171,-3728,7171,-3738,7169,-3742,7164,-3750,7157,-3754,7152,-37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72" o:spid="_x0000_s8672" o:spt="203" style="position:absolute;left:7123;top:-3757;height:48;width:48;" coordorigin="7123,-3757" coordsize="48,48">
              <o:lock v:ext="edit"/>
              <v:shape id="_x0000_s8673" o:spid="_x0000_s8673" style="position:absolute;left:7123;top:-3757;height:48;width:48;" filled="f" stroked="t" coordorigin="7123,-3757" coordsize="48,48" path="m7123,-3733l7126,-3738,7126,-3742,7130,-3750,7138,-3754,7142,-3757,7152,-3757,7157,-3754,7164,-3750,7169,-3742,7171,-3738,7171,-3728,7169,-3723,7164,-3716,7157,-3709,7138,-3709,7130,-3716,7126,-3723,7126,-3728,7123,-3733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4" o:spid="_x0000_s8674" o:spt="203" style="position:absolute;left:7898;top:-3769;height:50;width:29;" coordorigin="7898,-3769" coordsize="29,50">
              <o:lock v:ext="edit"/>
              <v:shape id="_x0000_s8675" o:spid="_x0000_s8675" style="position:absolute;left:7898;top:-3769;height:50;width:29;" fillcolor="#000000" filled="t" stroked="f" coordorigin="7898,-3769" coordsize="29,50" path="m7927,-3721l7918,-3721,7922,-3718,7927,-3721xe">
                <v:path arrowok="t"/>
                <v:fill on="t" focussize="0,0"/>
                <v:stroke on="f"/>
                <v:imagedata o:title=""/>
                <o:lock v:ext="edit"/>
              </v:shape>
              <v:shape id="_x0000_s8676" o:spid="_x0000_s8676" style="position:absolute;left:7898;top:-3769;height:50;width:29;" fillcolor="#000000" filled="t" stroked="f" coordorigin="7898,-3769" coordsize="29,50" path="m7927,-3769l7918,-3769,7913,-3766,7906,-3762,7898,-3754,7898,-3735,7906,-3726,7913,-3721,7932,-3721,7939,-3726,7946,-3740,7946,-3750,7944,-3754,7939,-3762,7932,-3766,7927,-376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77" o:spid="_x0000_s8677" o:spt="203" style="position:absolute;left:7898;top:-3769;height:50;width:48;" coordorigin="7898,-3769" coordsize="48,50">
              <o:lock v:ext="edit"/>
              <v:shape id="_x0000_s8678" o:spid="_x0000_s8678" style="position:absolute;left:7898;top:-3769;height:50;width:48;" filled="f" stroked="t" coordorigin="7898,-3769" coordsize="48,50" path="m7898,-3745l7898,-3754,7906,-3762,7913,-3766,7918,-3769,7927,-3769,7932,-3766,7939,-3762,7944,-3754,7946,-3750,7946,-3740,7944,-3735,7939,-3726,7932,-3721,7927,-3721,7922,-3718,7918,-3721,7913,-3721,7906,-3726,7898,-3735,7898,-374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79" o:spid="_x0000_s8679" o:spt="203" style="position:absolute;left:6732;top:-4338;height:1574;width:5;" coordorigin="6732,-4338" coordsize="5,1574">
              <o:lock v:ext="edit"/>
              <v:shape id="_x0000_s8680" o:spid="_x0000_s8680" style="position:absolute;left:6732;top:-4338;height:1574;width:5;" filled="f" stroked="t" coordorigin="6732,-4338" coordsize="5,1574" path="m6737,-2763l6732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1" o:spid="_x0000_s8681" o:spt="203" style="position:absolute;left:8858;top:-3756;height:2;width:1358;" coordorigin="8858,-3756" coordsize="1358,2">
              <o:lock v:ext="edit"/>
              <v:shape id="_x0000_s8682" o:spid="_x0000_s8682" style="position:absolute;left:8858;top:-3756;height:2;width:1358;" filled="f" stroked="t" coordorigin="8858,-3756" coordsize="1358,0" path="m8858,-3756l10217,-3756e">
                <v:path arrowok="t"/>
                <v:fill on="f" focussize="0,0"/>
                <v:stroke weight="0.995748031496063pt" color="#000000"/>
                <v:imagedata o:title=""/>
                <o:lock v:ext="edit"/>
              </v:shape>
            </v:group>
            <v:group id="_x0000_s8683" o:spid="_x0000_s8683" o:spt="203" style="position:absolute;left:9898;top:-3255;height:2;width:178;" coordorigin="9898,-3255" coordsize="178,2">
              <o:lock v:ext="edit"/>
              <v:shape id="_x0000_s8684" o:spid="_x0000_s8684" style="position:absolute;left:9898;top:-3255;height:2;width:178;" filled="f" stroked="t" coordorigin="9898,-3255" coordsize="178,0" path="m10075,-3255l9898,-325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5" o:spid="_x0000_s8685" o:spt="203" style="position:absolute;left:9898;top:-3301;height:2;width:178;" coordorigin="9898,-3301" coordsize="178,2">
              <o:lock v:ext="edit"/>
              <v:shape id="_x0000_s8686" o:spid="_x0000_s8686" style="position:absolute;left:9898;top:-3301;height:2;width:178;" filled="f" stroked="t" coordorigin="9898,-3301" coordsize="178,0" path="m10075,-3301l9898,-330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7" o:spid="_x0000_s8687" o:spt="203" style="position:absolute;left:9984;top:-3762;height:686;width:2;" coordorigin="9984,-3762" coordsize="2,686">
              <o:lock v:ext="edit"/>
              <v:shape id="_x0000_s8688" o:spid="_x0000_s8688" style="position:absolute;left:9984;top:-3762;height:686;width:2;" filled="f" stroked="t" coordorigin="9984,-3762" coordsize="0,686" path="m9984,-3762l9984,-30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89" o:spid="_x0000_s8689" o:spt="203" style="position:absolute;left:9972;top:-3781;height:48;width:48;" coordorigin="9972,-3781" coordsize="48,48">
              <o:lock v:ext="edit"/>
              <v:shape id="_x0000_s8690" o:spid="_x0000_s8690" style="position:absolute;left:9972;top:-3781;height:48;width:48;" fillcolor="#000000" filled="t" stroked="f" coordorigin="9972,-3781" coordsize="48,48" path="m10006,-3781l9986,-3781,9977,-3774,9972,-3766,9972,-3747,9977,-3740,9986,-3735,9996,-3733,10006,-3735,10013,-3740,10018,-3747,10020,-3757,10018,-3766,10013,-3774,10006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691" o:spid="_x0000_s8691" o:spt="203" style="position:absolute;left:9972;top:-3781;height:48;width:48;" coordorigin="9972,-3781" coordsize="48,48">
              <o:lock v:ext="edit"/>
              <v:shape id="_x0000_s8692" o:spid="_x0000_s8692" style="position:absolute;left:9972;top:-3781;height:48;width:48;" filled="f" stroked="t" coordorigin="9972,-3781" coordsize="48,48" path="m9972,-3757l9972,-3766,9977,-3774,9986,-3781,10006,-3781,10013,-3774,10018,-3766,10020,-3757,10018,-3747,10013,-3740,10006,-3735,9996,-3733,9986,-3735,9977,-3740,9972,-3747,9972,-375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93" o:spid="_x0000_s8693" o:spt="203" style="position:absolute;left:10010;top:-3762;height:2;width:206;" coordorigin="10010,-3762" coordsize="206,2">
              <o:lock v:ext="edit"/>
              <v:shape id="_x0000_s8694" o:spid="_x0000_s8694" style="position:absolute;left:10010;top:-3762;height:2;width:206;" filled="f" stroked="t" coordorigin="10010,-3762" coordsize="206,0" path="m10010,-3762l10217,-37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695" o:spid="_x0000_s8695" o:spt="203" style="position:absolute;left:10222;top:-3795;height:70;width:67;" coordorigin="10222,-3795" coordsize="67,70">
              <o:lock v:ext="edit"/>
              <v:shape id="_x0000_s8696" o:spid="_x0000_s8696" style="position:absolute;left:10222;top:-3795;height:70;width:67;" filled="f" stroked="t" coordorigin="10222,-3795" coordsize="67,70" path="m10289,-3762l10289,-3766,10286,-3774,10284,-3781,10279,-3786,10274,-3788,10267,-3793,10262,-3795,10248,-3795,10243,-3793,10236,-3788,10231,-3786,10226,-3781,10224,-3774,10222,-3766,10222,-3754,10224,-3747,10226,-3742,10231,-3738,10236,-3730,10243,-3728,10248,-3726,10262,-3726,10267,-3728,10274,-3730,10279,-3738,10284,-3742,10286,-3747,10289,-3754,10289,-376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697" o:spid="_x0000_s8697" o:spt="75" type="#_x0000_t75" style="position:absolute;left:10188;top:-3910;height:305;width:334;" filled="f" coordsize="21600,21600">
                <v:path/>
                <v:fill on="f" focussize="0,0"/>
                <v:stroke/>
                <v:imagedata r:id="rId670" o:title=""/>
                <o:lock v:ext="edit" aspectratio="t"/>
              </v:shape>
              <v:shape id="_x0000_s8698" o:spid="_x0000_s8698" o:spt="75" type="#_x0000_t75" style="position:absolute;left:10531;top:-3908;height:302;width:216;" filled="f" coordsize="21600,21600">
                <v:path/>
                <v:fill on="f" focussize="0,0"/>
                <v:stroke/>
                <v:imagedata r:id="rId671" o:title=""/>
                <o:lock v:ext="edit" aspectratio="t"/>
              </v:shape>
            </v:group>
            <v:group id="_x0000_s8699" o:spid="_x0000_s8699" o:spt="203" style="position:absolute;left:7922;top:-3747;height:24;width:919;" coordorigin="7922,-3747" coordsize="919,24">
              <o:lock v:ext="edit"/>
              <v:shape id="_x0000_s8700" o:spid="_x0000_s8700" style="position:absolute;left:7922;top:-3747;height:24;width:919;" filled="f" stroked="t" coordorigin="7922,-3747" coordsize="919,24" path="m8842,-3747l7922,-3747,7922,-372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1" o:spid="_x0000_s8701" o:spt="203" style="position:absolute;left:8837;top:-3781;height:50;width:50;" coordorigin="8837,-3781" coordsize="50,50">
              <o:lock v:ext="edit"/>
              <v:shape id="_x0000_s8702" o:spid="_x0000_s8702" style="position:absolute;left:8837;top:-3781;height:50;width:50;" fillcolor="#000000" filled="t" stroked="f" coordorigin="8837,-3781" coordsize="50,50" path="m8868,-3781l8856,-3781,8854,-3778,8844,-3774,8837,-3759,8837,-3750,8839,-3745,8844,-3738,8854,-3733,8856,-3730,8868,-3730,8870,-3733,8880,-3738,8885,-3745,8885,-3750,8887,-3754,8885,-3759,8885,-3764,8880,-3774,8870,-3778,8868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03" o:spid="_x0000_s8703" o:spt="203" style="position:absolute;left:8837;top:-3781;height:50;width:50;" coordorigin="8837,-3781" coordsize="50,50">
              <o:lock v:ext="edit"/>
              <v:shape id="_x0000_s8704" o:spid="_x0000_s8704" style="position:absolute;left:8837;top:-3781;height:50;width:50;" filled="f" stroked="t" coordorigin="8837,-3781" coordsize="50,50" path="m8837,-3754l8837,-3759,8839,-3764,8844,-3774,8854,-3778,8856,-3781,8868,-3781,8870,-3778,8880,-3774,8885,-3764,8885,-3759,8887,-3754,8885,-3750,8885,-3745,8880,-3738,8870,-3733,8868,-3730,8856,-3730,8854,-3733,8844,-3738,8839,-3745,8837,-3750,8837,-375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5" o:spid="_x0000_s8705" o:spt="203" style="position:absolute;left:7147;top:-3217;height:2;width:775;" coordorigin="7147,-3217" coordsize="775,2">
              <o:lock v:ext="edit"/>
              <v:shape id="_x0000_s8706" o:spid="_x0000_s8706" style="position:absolute;left:7147;top:-3217;height:2;width:775;" filled="f" stroked="t" coordorigin="7147,-3217" coordsize="775,0" path="m7147,-3217l7922,-321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07" o:spid="_x0000_s8707" o:spt="203" style="position:absolute;left:6708;top:-3757;height:48;width:48;" coordorigin="6708,-3757" coordsize="48,48">
              <o:lock v:ext="edit"/>
              <v:shape id="_x0000_s8708" o:spid="_x0000_s8708" style="position:absolute;left:6708;top:-3757;height:48;width:48;" fillcolor="#000000" filled="t" stroked="f" coordorigin="6708,-3757" coordsize="48,48" path="m6737,-3757l6727,-3757,6725,-3754,6715,-3750,6710,-3742,6710,-3738,6708,-3733,6710,-3728,6710,-3723,6715,-3716,6725,-3709,6742,-3709,6751,-3716,6756,-3723,6756,-3742,6751,-3750,6737,-375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09" o:spid="_x0000_s8709" o:spt="203" style="position:absolute;left:6708;top:-3757;height:48;width:48;" coordorigin="6708,-3757" coordsize="48,48">
              <o:lock v:ext="edit"/>
              <v:shape id="_x0000_s8710" o:spid="_x0000_s8710" style="position:absolute;left:6708;top:-3757;height:48;width:48;" filled="f" stroked="t" coordorigin="6708,-3757" coordsize="48,48" path="m6708,-3733l6710,-3738,6710,-3742,6715,-3750,6725,-3754,6727,-3757,6737,-3757,6742,-3754,6751,-3750,6756,-3742,6756,-3723,6751,-3716,6742,-3709,6725,-3709,6715,-3716,6710,-3723,6710,-3728,6708,-373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711" o:spid="_x0000_s8711" o:spt="75" type="#_x0000_t75" style="position:absolute;left:4764;top:-1378;height:398;width:432;" filled="f" coordsize="21600,21600">
                <v:path/>
                <v:fill on="f" focussize="0,0"/>
                <v:stroke/>
                <v:imagedata r:id="rId672" o:title=""/>
                <o:lock v:ext="edit" aspectratio="t"/>
              </v:shape>
              <v:shape id="_x0000_s8712" o:spid="_x0000_s8712" o:spt="75" type="#_x0000_t75" style="position:absolute;left:4939;top:-1381;height:252;width:250;" filled="f" coordsize="21600,21600">
                <v:path/>
                <v:fill on="f" focussize="0,0"/>
                <v:stroke/>
                <v:imagedata r:id="rId673" o:title=""/>
                <o:lock v:ext="edit" aspectratio="t"/>
              </v:shape>
            </v:group>
            <v:group id="_x0000_s8713" o:spid="_x0000_s8713" o:spt="203" style="position:absolute;left:4632;top:-1326;height:2;width:82;" coordorigin="4632,-1326" coordsize="82,2">
              <o:lock v:ext="edit"/>
              <v:shape id="_x0000_s8714" o:spid="_x0000_s8714" style="position:absolute;left:4632;top:-1326;height:2;width:82;" filled="f" stroked="t" coordorigin="4632,-1326" coordsize="82,0" path="m4714,-1326l4632,-13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15" o:spid="_x0000_s8715" o:spt="203" style="position:absolute;left:4601;top:-1198;height:48;width:48;" coordorigin="4601,-1198" coordsize="48,48">
              <o:lock v:ext="edit"/>
              <v:shape id="_x0000_s8716" o:spid="_x0000_s8716" style="position:absolute;left:4601;top:-1198;height:48;width:48;" fillcolor="#000000" filled="t" stroked="f" coordorigin="4601,-1198" coordsize="48,48" path="m4634,-1198l4615,-1198,4608,-1191,4603,-1184,4601,-1179,4601,-1170,4603,-1165,4608,-1158,4615,-1150,4634,-1150,4642,-1158,4646,-1165,4649,-1174,4646,-1184,4642,-1191,4634,-11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17" o:spid="_x0000_s8717" o:spt="203" style="position:absolute;left:4601;top:-1198;height:48;width:48;" coordorigin="4601,-1198" coordsize="48,48">
              <o:lock v:ext="edit"/>
              <v:shape id="_x0000_s8718" o:spid="_x0000_s8718" style="position:absolute;left:4601;top:-1198;height:48;width:48;" filled="f" stroked="t" coordorigin="4601,-1198" coordsize="48,48" path="m4601,-1174l4601,-1179,4603,-1184,4608,-1191,4615,-1198,4634,-1198,4642,-1191,4646,-1184,4649,-1174,4646,-1165,4642,-1158,4634,-1150,4615,-1150,4608,-1158,4603,-1165,4601,-1170,4601,-1174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719" o:spid="_x0000_s8719" o:spt="203" style="position:absolute;left:4606;top:-1045;height:48;width:48;" coordorigin="4606,-1045" coordsize="48,48">
              <o:lock v:ext="edit"/>
              <v:shape id="_x0000_s8720" o:spid="_x0000_s8720" style="position:absolute;left:4606;top:-1045;height:48;width:48;" fillcolor="#000000" filled="t" stroked="f" coordorigin="4606,-1045" coordsize="48,48" path="m4634,-1045l4625,-1045,4620,-1042,4613,-1038,4608,-1030,4606,-1026,4606,-1016,4608,-1011,4613,-1004,4620,-997,4639,-997,4646,-1004,4651,-1011,4654,-1021,4651,-1030,4646,-1038,4639,-1042,4634,-104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21" o:spid="_x0000_s8721" o:spt="203" style="position:absolute;left:4606;top:-1045;height:48;width:48;" coordorigin="4606,-1045" coordsize="48,48">
              <o:lock v:ext="edit"/>
              <v:shape id="_x0000_s8722" o:spid="_x0000_s8722" style="position:absolute;left:4606;top:-1045;height:48;width:48;" filled="f" stroked="t" coordorigin="4606,-1045" coordsize="48,48" path="m4606,-1021l4606,-1026,4608,-1030,4613,-1038,4620,-1042,4625,-1045,4634,-1045,4639,-1042,4646,-1038,4651,-1030,4654,-1021,4651,-1011,4646,-1004,4639,-997,4620,-997,4613,-1004,4608,-1011,4606,-1016,4606,-1021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723" o:spid="_x0000_s8723" o:spt="75" type="#_x0000_t75" style="position:absolute;left:6290;top:-3709;height:238;width:242;" filled="f" coordsize="21600,21600">
                <v:path/>
                <v:fill on="f" focussize="0,0"/>
                <v:stroke/>
                <v:imagedata r:id="rId674" o:title=""/>
                <o:lock v:ext="edit" aspectratio="t"/>
              </v:shape>
              <v:shape id="_x0000_s8724" o:spid="_x0000_s8724" o:spt="75" type="#_x0000_t75" style="position:absolute;left:6276;top:-3577;height:238;width:288;" filled="f" coordsize="21600,21600">
                <v:path/>
                <v:fill on="f" focussize="0,0"/>
                <v:stroke/>
                <v:imagedata r:id="rId675" o:title=""/>
                <o:lock v:ext="edit" aspectratio="t"/>
              </v:shape>
            </v:group>
            <v:group id="_x0000_s8725" o:spid="_x0000_s8725" o:spt="203" style="position:absolute;left:8222;top:-1830;height:38;width:98;" coordorigin="8222,-1830" coordsize="98,38">
              <o:lock v:ext="edit"/>
              <v:shape id="_x0000_s8726" o:spid="_x0000_s8726" style="position:absolute;left:8222;top:-1830;height:38;width:98;" filled="f" stroked="t" coordorigin="8222,-1830" coordsize="98,38" path="m8321,-1791l8318,-1798,8318,-1806,8314,-1813,8306,-1818,8299,-1822,8292,-1827,8285,-1830,8266,-1830,8254,-1827,8246,-1822,8237,-1818,8232,-1813,8227,-1806,8222,-1798,8222,-179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27" o:spid="_x0000_s8727" o:spt="203" style="position:absolute;left:8318;top:-1791;height:2;width:487;" coordorigin="8318,-1791" coordsize="487,2">
              <o:lock v:ext="edit"/>
              <v:shape id="_x0000_s8728" o:spid="_x0000_s8728" style="position:absolute;left:8318;top:-1791;height:2;width:487;" filled="f" stroked="t" coordorigin="8318,-1791" coordsize="487,2" path="m8318,-1791l8806,-178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29" o:spid="_x0000_s8729" o:spt="203" style="position:absolute;left:8810;top:-1832;height:38;width:101;" coordorigin="8810,-1832" coordsize="101,38">
              <o:lock v:ext="edit"/>
              <v:shape id="_x0000_s8730" o:spid="_x0000_s8730" style="position:absolute;left:8810;top:-1832;height:38;width:101;" filled="f" stroked="t" coordorigin="8810,-1832" coordsize="101,38" path="m8911,-1794l8909,-1801,8906,-1808,8902,-1815,8897,-1820,8890,-1825,8882,-1830,8875,-1832,8854,-1832,8844,-1830,8834,-1825,8827,-1820,8820,-1815,8815,-1808,8813,-1801,8810,-17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1" o:spid="_x0000_s8731" o:spt="203" style="position:absolute;left:8916;top:-1784;height:2;width:598;" coordorigin="8916,-1784" coordsize="598,2">
              <o:lock v:ext="edit"/>
              <v:shape id="_x0000_s8732" o:spid="_x0000_s8732" style="position:absolute;left:8916;top:-1784;height:2;width:598;" filled="f" stroked="t" coordorigin="8916,-1784" coordsize="598,0" path="m8916,-1784l9514,-178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3" o:spid="_x0000_s8733" o:spt="203" style="position:absolute;left:2021;top:-2161;height:2;width:127;" coordorigin="2021,-2161" coordsize="127,2">
              <o:lock v:ext="edit"/>
              <v:shape id="_x0000_s8734" o:spid="_x0000_s8734" style="position:absolute;left:2021;top:-2161;height:2;width:127;" filled="f" stroked="t" coordorigin="2021,-2161" coordsize="127,0" path="m2021,-2161l2148,-21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5" o:spid="_x0000_s8735" o:spt="203" style="position:absolute;left:2158;top:-2202;height:38;width:98;" coordorigin="2158,-2202" coordsize="98,38">
              <o:lock v:ext="edit"/>
              <v:shape id="_x0000_s8736" o:spid="_x0000_s8736" style="position:absolute;left:2158;top:-2202;height:38;width:98;" filled="f" stroked="t" coordorigin="2158,-2202" coordsize="98,38" path="m2256,-2163l2254,-2173,2251,-2180,2246,-2185,2242,-2192,2234,-2194,2227,-2199,2218,-2202,2198,-2202,2189,-2199,2179,-2194,2172,-2192,2167,-2185,2160,-2180,2158,-2173,2158,-216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7" o:spid="_x0000_s8737" o:spt="203" style="position:absolute;left:6545;top:-1004;height:108;width:5;" coordorigin="6545,-1004" coordsize="5,108">
              <o:lock v:ext="edit"/>
              <v:shape id="_x0000_s8738" o:spid="_x0000_s8738" style="position:absolute;left:6545;top:-1004;height:108;width:5;" filled="f" stroked="t" coordorigin="6545,-1004" coordsize="5,108" path="m6550,-896l6550,-975,6545,-100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39" o:spid="_x0000_s8739" o:spt="203" style="position:absolute;left:7394;top:-1129;height:2;width:274;" coordorigin="7394,-1129" coordsize="274,2">
              <o:lock v:ext="edit"/>
              <v:shape id="_x0000_s8740" o:spid="_x0000_s8740" style="position:absolute;left:7394;top:-1129;height:2;width:274;" filled="f" stroked="t" coordorigin="7394,-1129" coordsize="274,0" path="m7668,-1129l7394,-112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1" o:spid="_x0000_s8741" o:spt="203" style="position:absolute;left:7394;top:-1198;height:2;width:274;" coordorigin="7394,-1198" coordsize="274,2">
              <o:lock v:ext="edit"/>
              <v:shape id="_x0000_s8742" o:spid="_x0000_s8742" style="position:absolute;left:7394;top:-1198;height:2;width:274;" filled="f" stroked="t" coordorigin="7394,-1198" coordsize="274,0" path="m7668,-1198l7394,-119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3" o:spid="_x0000_s8743" o:spt="203" style="position:absolute;left:7531;top:-1129;height:278;width:2;" coordorigin="7531,-1129" coordsize="2,278">
              <o:lock v:ext="edit"/>
              <v:shape id="_x0000_s8744" o:spid="_x0000_s8744" style="position:absolute;left:7531;top:-1129;height:278;width:2;" filled="f" stroked="t" coordorigin="7531,-1129" coordsize="0,278" path="m7531,-850l7531,-112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45" o:spid="_x0000_s8745" o:spt="203" style="position:absolute;left:7531;top:-1407;height:209;width:2;" coordorigin="7531,-1407" coordsize="2,209">
              <o:lock v:ext="edit"/>
              <v:shape id="_x0000_s8746" o:spid="_x0000_s8746" style="position:absolute;left:7531;top:-1407;height:209;width:2;" filled="f" stroked="t" coordorigin="7531,-1407" coordsize="0,209" path="m7531,-1198l7531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47" o:spid="_x0000_s8747" o:spt="75" type="#_x0000_t75" style="position:absolute;left:7586;top:-1045;height:238;width:146;" filled="f" coordsize="21600,21600">
                <v:path/>
                <v:fill on="f" focussize="0,0"/>
                <v:stroke/>
                <v:imagedata r:id="rId676" o:title=""/>
                <o:lock v:ext="edit" aspectratio="t"/>
              </v:shape>
              <v:shape id="_x0000_s8748" o:spid="_x0000_s8748" o:spt="75" type="#_x0000_t75" style="position:absolute;left:7747;top:-1045;height:238;width:115;" filled="f" coordsize="21600,21600">
                <v:path/>
                <v:fill on="f" focussize="0,0"/>
                <v:stroke/>
                <v:imagedata r:id="rId661" o:title=""/>
                <o:lock v:ext="edit" aspectratio="t"/>
              </v:shape>
            </v:group>
            <v:group id="_x0000_s8749" o:spid="_x0000_s8749" o:spt="203" style="position:absolute;left:7774;top:-1124;height:2;width:274;" coordorigin="7774,-1124" coordsize="274,2">
              <o:lock v:ext="edit"/>
              <v:shape id="_x0000_s8750" o:spid="_x0000_s8750" style="position:absolute;left:7774;top:-1124;height:2;width:274;" filled="f" stroked="t" coordorigin="7774,-1124" coordsize="274,0" path="m8047,-1124l7774,-11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1" o:spid="_x0000_s8751" o:spt="203" style="position:absolute;left:7774;top:-1194;height:2;width:274;" coordorigin="7774,-1194" coordsize="274,2">
              <o:lock v:ext="edit"/>
              <v:shape id="_x0000_s8752" o:spid="_x0000_s8752" style="position:absolute;left:7774;top:-1194;height:2;width:274;" filled="f" stroked="t" coordorigin="7774,-1194" coordsize="274,0" path="m8047,-1194l7774,-11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3" o:spid="_x0000_s8753" o:spt="203" style="position:absolute;left:7913;top:-1124;height:278;width:2;" coordorigin="7913,-1124" coordsize="2,278">
              <o:lock v:ext="edit"/>
              <v:shape id="_x0000_s8754" o:spid="_x0000_s8754" style="position:absolute;left:7913;top:-1124;height:278;width:2;" filled="f" stroked="t" coordorigin="7913,-1124" coordsize="0,278" path="m7913,-846l7913,-112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55" o:spid="_x0000_s8755" o:spt="203" style="position:absolute;left:7913;top:-1402;height:209;width:2;" coordorigin="7913,-1402" coordsize="2,209">
              <o:lock v:ext="edit"/>
              <v:shape id="_x0000_s8756" o:spid="_x0000_s8756" style="position:absolute;left:7913;top:-1402;height:209;width:2;" filled="f" stroked="t" coordorigin="7913,-1402" coordsize="0,209" path="m7913,-1194l7913,-14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57" o:spid="_x0000_s8757" o:spt="75" type="#_x0000_t75" style="position:absolute;left:7985;top:-1040;height:238;width:134;" filled="f" coordsize="21600,21600">
                <v:path/>
                <v:fill on="f" focussize="0,0"/>
                <v:stroke/>
                <v:imagedata r:id="rId677" o:title=""/>
                <o:lock v:ext="edit" aspectratio="t"/>
              </v:shape>
              <v:shape id="_x0000_s8758" o:spid="_x0000_s8758" o:spt="75" type="#_x0000_t75" style="position:absolute;left:8110;top:-1040;height:302;width:134;" filled="f" coordsize="21600,21600">
                <v:path/>
                <v:fill on="f" focussize="0,0"/>
                <v:stroke/>
                <v:imagedata r:id="rId678" o:title=""/>
                <o:lock v:ext="edit" aspectratio="t"/>
              </v:shape>
            </v:group>
            <v:group id="_x0000_s8759" o:spid="_x0000_s8759" o:spt="203" style="position:absolute;left:7481;top:-865;height:245;width:96;" coordorigin="7481,-865" coordsize="96,245">
              <o:lock v:ext="edit"/>
              <v:shape id="_x0000_s8760" o:spid="_x0000_s8760" style="position:absolute;left:7481;top:-865;height:245;width:96;" filled="f" stroked="t" coordorigin="7481,-865" coordsize="96,245" path="m7529,-620l7481,-639,7577,-680,7481,-721,7577,-764,7481,-805,7577,-846,7529,-86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1" o:spid="_x0000_s8761" o:spt="203" style="position:absolute;left:7531;top:-603;height:190;width:2;" coordorigin="7531,-603" coordsize="2,190">
              <o:lock v:ext="edit"/>
              <v:shape id="_x0000_s8762" o:spid="_x0000_s8762" style="position:absolute;left:7531;top:-603;height:190;width:2;" filled="f" stroked="t" coordorigin="7531,-603" coordsize="2,190" path="m7534,-414l7534,-550,7531,-60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3" o:spid="_x0000_s8763" o:spt="203" style="position:absolute;left:7912;top:-870;height:458;width:2;" coordorigin="7912,-870" coordsize="2,458">
              <o:lock v:ext="edit"/>
              <v:shape id="_x0000_s8764" o:spid="_x0000_s8764" style="position:absolute;left:7912;top:-870;height:458;width:2;" filled="f" stroked="t" coordorigin="7912,-870" coordsize="0,458" path="m7912,-870l7912,-41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765" o:spid="_x0000_s8765" o:spt="203" style="position:absolute;left:7512;top:-438;height:48;width:48;" coordorigin="7512,-438" coordsize="48,48">
              <o:lock v:ext="edit"/>
              <v:shape id="_x0000_s8766" o:spid="_x0000_s8766" style="position:absolute;left:7512;top:-438;height:48;width:48;" fillcolor="#000000" filled="t" stroked="f" coordorigin="7512,-438" coordsize="48,48" path="m7541,-438l7531,-438,7526,-435,7519,-430,7514,-423,7512,-418,7512,-409,7514,-404,7519,-397,7526,-390,7546,-390,7553,-397,7558,-404,7560,-409,7560,-418,7558,-423,7553,-430,7546,-435,7541,-43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67" o:spid="_x0000_s8767" o:spt="203" style="position:absolute;left:7512;top:-438;height:48;width:48;" coordorigin="7512,-438" coordsize="48,48">
              <o:lock v:ext="edit"/>
              <v:shape id="_x0000_s8768" o:spid="_x0000_s8768" style="position:absolute;left:7512;top:-438;height:48;width:48;" filled="f" stroked="t" coordorigin="7512,-438" coordsize="48,48" path="m7512,-414l7512,-418,7514,-423,7519,-430,7526,-435,7531,-438,7541,-438,7546,-435,7553,-430,7558,-423,7560,-418,7560,-409,7558,-404,7553,-397,7546,-390,7526,-390,7519,-397,7514,-404,7512,-409,7512,-4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69" o:spid="_x0000_s8769" o:spt="203" style="position:absolute;left:7886;top:-442;height:48;width:48;" coordorigin="7886,-442" coordsize="48,48">
              <o:lock v:ext="edit"/>
              <v:shape id="_x0000_s8770" o:spid="_x0000_s8770" style="position:absolute;left:7886;top:-442;height:48;width:48;" fillcolor="#000000" filled="t" stroked="f" coordorigin="7886,-442" coordsize="48,48" path="m7915,-442l7906,-442,7901,-440,7894,-435,7889,-428,7886,-423,7886,-414,7889,-409,7894,-402,7901,-397,7906,-394,7915,-394,7920,-397,7927,-402,7932,-409,7934,-414,7934,-423,7932,-428,7927,-435,7920,-440,7915,-44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71" o:spid="_x0000_s8771" o:spt="203" style="position:absolute;left:7886;top:-442;height:48;width:48;" coordorigin="7886,-442" coordsize="48,48">
              <o:lock v:ext="edit"/>
              <v:shape id="_x0000_s8772" o:spid="_x0000_s8772" style="position:absolute;left:7886;top:-442;height:48;width:48;" filled="f" stroked="t" coordorigin="7886,-442" coordsize="48,48" path="m7886,-418l7886,-423,7889,-428,7894,-435,7901,-440,7906,-442,7915,-442,7920,-440,7927,-435,7932,-428,7934,-423,7934,-414,7932,-409,7927,-402,7920,-397,7915,-394,7906,-394,7901,-397,7894,-402,7889,-409,7886,-414,7886,-41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73" o:spid="_x0000_s8773" o:spt="203" style="position:absolute;left:7505;top:-1426;height:50;width:29;" coordorigin="7505,-1426" coordsize="29,50">
              <o:lock v:ext="edit"/>
              <v:shape id="_x0000_s8774" o:spid="_x0000_s8774" style="position:absolute;left:7505;top:-1426;height:50;width:29;" fillcolor="#000000" filled="t" stroked="f" coordorigin="7505,-1426" coordsize="29,50" path="m7534,-1378l7524,-1378,7529,-1376,7534,-1378xe">
                <v:path arrowok="t"/>
                <v:fill on="t" focussize="0,0"/>
                <v:stroke on="f"/>
                <v:imagedata o:title=""/>
                <o:lock v:ext="edit"/>
              </v:shape>
              <v:shape id="_x0000_s8775" o:spid="_x0000_s8775" style="position:absolute;left:7505;top:-1426;height:50;width:29;" fillcolor="#000000" filled="t" stroked="f" coordorigin="7505,-1426" coordsize="29,50" path="m7534,-1426l7524,-1426,7519,-1424,7512,-1419,7507,-1410,7505,-1407,7505,-1395,7507,-1393,7512,-1383,7519,-1378,7538,-1378,7546,-1383,7550,-1393,7553,-1395,7553,-1407,7550,-1410,7546,-1419,7538,-1424,7534,-142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76" o:spid="_x0000_s8776" o:spt="203" style="position:absolute;left:7505;top:-1426;height:50;width:48;" coordorigin="7505,-1426" coordsize="48,50">
              <o:lock v:ext="edit"/>
              <v:shape id="_x0000_s8777" o:spid="_x0000_s8777" style="position:absolute;left:7505;top:-1426;height:50;width:48;" filled="f" stroked="t" coordorigin="7505,-1426" coordsize="48,50" path="m7505,-1400l7505,-1407,7507,-1410,7512,-1419,7519,-1424,7524,-1426,7534,-1426,7538,-1424,7546,-1419,7550,-1410,7553,-1407,7553,-1395,7550,-1393,7546,-1383,7538,-1378,7534,-1378,7529,-1376,7524,-1378,7519,-1378,7512,-1383,7507,-1393,7505,-1395,7505,-140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78" o:spid="_x0000_s8778" o:spt="203" style="position:absolute;left:8179;top:-322;height:98;width:192;" coordorigin="8179,-322" coordsize="192,98">
              <o:lock v:ext="edit"/>
              <v:shape id="_x0000_s8779" o:spid="_x0000_s8779" style="position:absolute;left:8179;top:-322;height:98;width:192;" filled="f" stroked="t" coordorigin="8179,-322" coordsize="192,98" path="m8371,-322l8179,-322,8275,-224,8371,-32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0" o:spid="_x0000_s8780" o:spt="203" style="position:absolute;left:8275;top:-615;height:293;width:2;" coordorigin="8275,-615" coordsize="2,293">
              <o:lock v:ext="edit"/>
              <v:shape id="_x0000_s8781" o:spid="_x0000_s8781" style="position:absolute;left:8275;top:-615;height:293;width:2;" filled="f" stroked="t" coordorigin="8275,-615" coordsize="0,293" path="m8275,-615l8275,-32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2" o:spid="_x0000_s8782" o:spt="203" style="position:absolute;left:1903;top:-802;height:98;width:192;" coordorigin="1903,-802" coordsize="192,98">
              <o:lock v:ext="edit"/>
              <v:shape id="_x0000_s8783" o:spid="_x0000_s8783" style="position:absolute;left:1903;top:-802;height:98;width:192;" fillcolor="#FFFFFF" filled="t" stroked="f" coordorigin="1903,-802" coordsize="192,98" path="m2095,-802l1903,-802,1999,-704,2095,-80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784" o:spid="_x0000_s8784" o:spt="203" style="position:absolute;left:1903;top:-802;height:98;width:192;" coordorigin="1903,-802" coordsize="192,98">
              <o:lock v:ext="edit"/>
              <v:shape id="_x0000_s8785" o:spid="_x0000_s8785" style="position:absolute;left:1903;top:-802;height:98;width:192;" filled="f" stroked="t" coordorigin="1903,-802" coordsize="192,98" path="m2095,-802l1903,-802,1999,-704,2095,-802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6" o:spid="_x0000_s8786" o:spt="203" style="position:absolute;left:1999;top:-1098;height:295;width:2;" coordorigin="1999,-1098" coordsize="2,295">
              <o:lock v:ext="edit"/>
              <v:shape id="_x0000_s8787" o:spid="_x0000_s8787" style="position:absolute;left:1999;top:-1098;height:295;width:2;" filled="f" stroked="t" coordorigin="1999,-1098" coordsize="0,295" path="m1999,-1098l1999,-80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88" o:spid="_x0000_s8788" o:spt="203" style="position:absolute;left:5741;top:-3130;height:98;width:192;" coordorigin="5741,-3130" coordsize="192,98">
              <o:lock v:ext="edit"/>
              <v:shape id="_x0000_s8789" o:spid="_x0000_s8789" style="position:absolute;left:5741;top:-3130;height:98;width:192;" filled="f" stroked="t" coordorigin="5741,-3130" coordsize="192,98" path="m5933,-3130l5741,-3130,5837,-3032,5933,-313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0" o:spid="_x0000_s8790" o:spt="203" style="position:absolute;left:5837;top:-3426;height:295;width:2;" coordorigin="5837,-3426" coordsize="2,295">
              <o:lock v:ext="edit"/>
              <v:shape id="_x0000_s8791" o:spid="_x0000_s8791" style="position:absolute;left:5837;top:-3426;height:295;width:2;" filled="f" stroked="t" coordorigin="5837,-3426" coordsize="0,295" path="m5837,-3426l5837,-313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2" o:spid="_x0000_s8792" o:spt="203" style="position:absolute;left:7493;top:-3066;height:55;width:108;" coordorigin="7493,-3066" coordsize="108,55">
              <o:lock v:ext="edit"/>
              <v:shape id="_x0000_s8793" o:spid="_x0000_s8793" style="position:absolute;left:7493;top:-3066;height:55;width:108;" filled="f" stroked="t" coordorigin="7493,-3066" coordsize="108,55" path="m7601,-3066l7493,-3066,7548,-3010,7601,-3066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4" o:spid="_x0000_s8794" o:spt="203" style="position:absolute;left:7548;top:-3229;height:163;width:2;" coordorigin="7548,-3229" coordsize="2,163">
              <o:lock v:ext="edit"/>
              <v:shape id="_x0000_s8795" o:spid="_x0000_s8795" style="position:absolute;left:7548;top:-3229;height:163;width:2;" filled="f" stroked="t" coordorigin="7548,-3229" coordsize="0,163" path="m7548,-3229l7548,-30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796" o:spid="_x0000_s8796" o:spt="203" style="position:absolute;left:6468;top:-1791;height:2;width:1754;" coordorigin="6468,-1791" coordsize="1754,2">
              <o:lock v:ext="edit"/>
              <v:shape id="_x0000_s8797" o:spid="_x0000_s8797" style="position:absolute;left:6468;top:-1791;height:2;width:1754;" filled="f" stroked="t" coordorigin="6468,-1791" coordsize="1754,0" path="m8222,-1791l6468,-179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798" o:spid="_x0000_s8798" o:spt="75" type="#_x0000_t75" style="position:absolute;left:8191;top:-3531;height:238;width:574;" filled="f" coordsize="21600,21600">
                <v:path/>
                <v:fill on="f" focussize="0,0"/>
                <v:stroke/>
                <v:imagedata r:id="rId679" o:title=""/>
                <o:lock v:ext="edit" aspectratio="t"/>
              </v:shape>
            </v:group>
            <v:group id="_x0000_s8799" o:spid="_x0000_s8799" o:spt="203" style="position:absolute;left:8866;top:-3740;height:168;width:2;" coordorigin="8866,-3740" coordsize="2,168">
              <o:lock v:ext="edit"/>
              <v:shape id="_x0000_s8800" o:spid="_x0000_s8800" style="position:absolute;left:8866;top:-3740;height:168;width:2;" filled="f" stroked="t" coordorigin="8866,-3740" coordsize="2,168" path="m8868,-3740l8866,-357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1" o:spid="_x0000_s8801" o:spt="203" style="position:absolute;left:5789;top:-4196;height:252;width:98;" coordorigin="5789,-4196" coordsize="98,252">
              <o:lock v:ext="edit"/>
              <v:shape id="_x0000_s8802" o:spid="_x0000_s8802" style="position:absolute;left:5789;top:-4196;height:252;width:98;" filled="f" stroked="t" coordorigin="5789,-4196" coordsize="98,252" path="m5837,-3944l5789,-3966,5887,-4006,5789,-4050,5887,-4090,5789,-4134,5887,-4177,5837,-419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3" o:spid="_x0000_s8803" o:spt="203" style="position:absolute;left:5789;top:-3692;height:252;width:98;" coordorigin="5789,-3692" coordsize="98,252">
              <o:lock v:ext="edit"/>
              <v:shape id="_x0000_s8804" o:spid="_x0000_s8804" style="position:absolute;left:5789;top:-3692;height:252;width:98;" filled="f" stroked="t" coordorigin="5789,-3692" coordsize="98,252" path="m5837,-3440l5789,-3462,5887,-3502,5789,-3543,5887,-3586,5789,-3630,5887,-3670,5837,-3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05" o:spid="_x0000_s8805" o:spt="203" style="position:absolute;left:5837;top:-3944;height:252;width:2;" coordorigin="5837,-3944" coordsize="2,252">
              <o:lock v:ext="edit"/>
              <v:shape id="_x0000_s8806" o:spid="_x0000_s8806" style="position:absolute;left:5837;top:-3944;height:252;width:2;" filled="f" stroked="t" coordorigin="5837,-3944" coordsize="0,252" path="m5837,-3944l5837,-369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07" o:spid="_x0000_s8807" o:spt="75" type="#_x0000_t75" style="position:absolute;left:4517;top:-4508;height:538;width:749;" filled="f" coordsize="21600,21600">
                <v:path/>
                <v:fill on="f" focussize="0,0"/>
                <v:stroke/>
                <v:imagedata r:id="rId680" o:title=""/>
                <o:lock v:ext="edit" aspectratio="t"/>
              </v:shape>
              <v:shape id="_x0000_s8808" o:spid="_x0000_s8808" o:spt="75" type="#_x0000_t75" style="position:absolute;left:4646;top:-4345;height:374;width:516;" filled="f" coordsize="21600,21600">
                <v:path/>
                <v:fill on="f" focussize="0,0"/>
                <v:stroke/>
                <v:imagedata r:id="rId681" o:title=""/>
                <o:lock v:ext="edit" aspectratio="t"/>
              </v:shape>
            </v:group>
            <v:group id="_x0000_s8809" o:spid="_x0000_s8809" o:spt="203" style="position:absolute;left:4258;top:-3862;height:2;width:1901;" coordorigin="4258,-3862" coordsize="1901,2">
              <o:lock v:ext="edit"/>
              <v:shape id="_x0000_s8810" o:spid="_x0000_s8810" style="position:absolute;left:4258;top:-3862;height:2;width:1901;" filled="f" stroked="t" coordorigin="4258,-3862" coordsize="1901,0" path="m4258,-3862l6158,-3862e">
                <v:path arrowok="t"/>
                <v:fill on="f" focussize="0,0"/>
                <v:stroke weight="1.05574803149606pt" color="#000000"/>
                <v:imagedata o:title=""/>
                <o:lock v:ext="edit"/>
              </v:shape>
            </v:group>
            <v:group id="_x0000_s8811" o:spid="_x0000_s8811" o:spt="203" style="position:absolute;left:5239;top:-4390;height:106;width:233;" coordorigin="5239,-4390" coordsize="233,106">
              <o:lock v:ext="edit"/>
              <v:shape id="_x0000_s8812" o:spid="_x0000_s8812" style="position:absolute;left:5239;top:-4390;height:106;width:233;" fillcolor="#FFFFFF" filled="t" stroked="f" coordorigin="5239,-4390" coordsize="233,106" path="m5414,-4390l5297,-4390,5239,-4338,5297,-4285,5414,-4285,5472,-4338,5414,-439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13" o:spid="_x0000_s8813" o:spt="203" style="position:absolute;left:5239;top:-4390;height:106;width:233;" coordorigin="5239,-4390" coordsize="233,106">
              <o:lock v:ext="edit"/>
              <v:shape id="_x0000_s8814" o:spid="_x0000_s8814" style="position:absolute;left:5239;top:-4390;height:106;width:233;" filled="f" stroked="t" coordorigin="5239,-4390" coordsize="233,106" path="m5414,-4390l5297,-4390,5239,-4338,5297,-4285,5414,-4285,5472,-4338,5414,-439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15" o:spid="_x0000_s8815" o:spt="203" style="position:absolute;left:5472;top:-4338;height:2;width:1260;" coordorigin="5472,-4338" coordsize="1260,2">
              <o:lock v:ext="edit"/>
              <v:shape id="_x0000_s8816" o:spid="_x0000_s8816" style="position:absolute;left:5472;top:-4338;height:2;width:1260;" filled="f" stroked="t" coordorigin="5472,-4338" coordsize="1260,0" path="m5472,-4338l6732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17" o:spid="_x0000_s8817" o:spt="75" type="#_x0000_t75" style="position:absolute;left:5626;top:-4112;height:238;width:127;" filled="f" coordsize="21600,21600">
                <v:path/>
                <v:fill on="f" focussize="0,0"/>
                <v:stroke/>
                <v:imagedata r:id="rId682" o:title=""/>
                <o:lock v:ext="edit" aspectratio="t"/>
              </v:shape>
              <v:shape id="_x0000_s8818" o:spid="_x0000_s8818" o:spt="75" type="#_x0000_t75" style="position:absolute;left:5537;top:-3658;height:374;width:230;" filled="f" coordsize="21600,21600">
                <v:path/>
                <v:fill on="f" focussize="0,0"/>
                <v:stroke/>
                <v:imagedata r:id="rId683" o:title=""/>
                <o:lock v:ext="edit" aspectratio="t"/>
              </v:shape>
            </v:group>
            <v:group id="_x0000_s8819" o:spid="_x0000_s8819" o:spt="203" style="position:absolute;left:5839;top:-4338;height:144;width:2;" coordorigin="5839,-4338" coordsize="2,144">
              <o:lock v:ext="edit"/>
              <v:shape id="_x0000_s8820" o:spid="_x0000_s8820" style="position:absolute;left:5839;top:-4338;height:144;width:2;" filled="f" stroked="t" coordorigin="5839,-4338" coordsize="0,144" path="m5839,-4194l5839,-4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21" o:spid="_x0000_s8821" o:spt="203" style="position:absolute;left:5815;top:-4364;height:50;width:48;" coordorigin="5815,-4364" coordsize="48,50">
              <o:lock v:ext="edit"/>
              <v:shape id="_x0000_s8822" o:spid="_x0000_s8822" style="position:absolute;left:5815;top:-4364;height:50;width:48;" fillcolor="#000000" filled="t" stroked="f" coordorigin="5815,-4364" coordsize="48,50" path="m5849,-4362l5830,-4362,5822,-4357,5815,-4342,5815,-4333,5818,-4328,5822,-4321,5830,-4314,5849,-4314,5856,-4321,5861,-4328,5863,-4333,5863,-4342,5856,-4357,5849,-4362xe">
                <v:path arrowok="t"/>
                <v:fill on="t" focussize="0,0"/>
                <v:stroke on="f"/>
                <v:imagedata o:title=""/>
                <o:lock v:ext="edit"/>
              </v:shape>
              <v:shape id="_x0000_s8823" o:spid="_x0000_s8823" style="position:absolute;left:5815;top:-4364;height:50;width:48;" fillcolor="#000000" filled="t" stroked="f" coordorigin="5815,-4364" coordsize="48,50" path="m5839,-4364l5834,-4362,5844,-4362,5839,-436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24" o:spid="_x0000_s8824" o:spt="203" style="position:absolute;left:5815;top:-4364;height:50;width:48;" coordorigin="5815,-4364" coordsize="48,50">
              <o:lock v:ext="edit"/>
              <v:shape id="_x0000_s8825" o:spid="_x0000_s8825" style="position:absolute;left:5815;top:-4364;height:50;width:48;" filled="f" stroked="t" coordorigin="5815,-4364" coordsize="48,50" path="m5815,-4338l5815,-4342,5818,-4347,5822,-4357,5830,-4362,5834,-4362,5839,-4364,5844,-4362,5849,-4362,5856,-4357,5861,-4347,5863,-4342,5863,-4333,5861,-4328,5856,-4321,5849,-4314,5830,-4314,5822,-4321,5818,-4328,5815,-4333,5815,-4338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826" o:spid="_x0000_s8826" o:spt="203" style="position:absolute;left:5815;top:-3877;height:50;width:29;" coordorigin="5815,-3877" coordsize="29,50">
              <o:lock v:ext="edit"/>
              <v:shape id="_x0000_s8827" o:spid="_x0000_s8827" style="position:absolute;left:5815;top:-3877;height:50;width:29;" fillcolor="#000000" filled="t" stroked="f" coordorigin="5815,-3877" coordsize="29,50" path="m5844,-3829l5834,-3829,5839,-3826,5844,-3829xe">
                <v:path arrowok="t"/>
                <v:fill on="t" focussize="0,0"/>
                <v:stroke on="f"/>
                <v:imagedata o:title=""/>
                <o:lock v:ext="edit"/>
              </v:shape>
              <v:shape id="_x0000_s8828" o:spid="_x0000_s8828" style="position:absolute;left:5815;top:-3877;height:50;width:29;" fillcolor="#000000" filled="t" stroked="f" coordorigin="5815,-3877" coordsize="29,50" path="m5844,-3877l5834,-3877,5830,-3874,5822,-3870,5818,-3860,5815,-3858,5815,-3846,5818,-3843,5822,-3834,5830,-3829,5849,-3829,5856,-3834,5861,-3843,5863,-3846,5863,-3858,5861,-3860,5856,-3870,5849,-3874,5844,-387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29" o:spid="_x0000_s8829" o:spt="203" style="position:absolute;left:5815;top:-3877;height:50;width:48;" coordorigin="5815,-3877" coordsize="48,50">
              <o:lock v:ext="edit"/>
              <v:shape id="_x0000_s8830" o:spid="_x0000_s8830" style="position:absolute;left:5815;top:-3877;height:50;width:48;" filled="f" stroked="t" coordorigin="5815,-3877" coordsize="48,50" path="m5815,-3853l5815,-3858,5818,-3860,5822,-3870,5830,-3874,5834,-3877,5844,-3877,5849,-3874,5856,-3870,5861,-3860,5863,-3858,5863,-3846,5861,-3843,5856,-3834,5849,-3829,5844,-3829,5839,-3826,5834,-3829,5830,-3829,5822,-3834,5818,-3843,5815,-3846,5815,-385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831" o:spid="_x0000_s8831" o:spt="203" style="position:absolute;left:5808;top:-3334;height:50;width:29;" coordorigin="5808,-3334" coordsize="29,50">
              <o:lock v:ext="edit"/>
              <v:shape id="_x0000_s8832" o:spid="_x0000_s8832" style="position:absolute;left:5808;top:-3334;height:50;width:29;" fillcolor="#000000" filled="t" stroked="f" coordorigin="5808,-3334" coordsize="29,50" path="m5837,-3286l5827,-3286,5832,-3284,5837,-3286xe">
                <v:path arrowok="t"/>
                <v:fill on="t" focussize="0,0"/>
                <v:stroke on="f"/>
                <v:imagedata o:title=""/>
                <o:lock v:ext="edit"/>
              </v:shape>
              <v:shape id="_x0000_s8833" o:spid="_x0000_s8833" style="position:absolute;left:5808;top:-3334;height:50;width:29;" fillcolor="#000000" filled="t" stroked="f" coordorigin="5808,-3334" coordsize="29,50" path="m5837,-3334l5827,-3334,5822,-3332,5815,-3327,5808,-3318,5808,-3301,5815,-3291,5822,-3286,5839,-3286,5849,-3291,5854,-3301,5856,-3303,5856,-3315,5854,-3318,5849,-3327,5839,-3332,5837,-3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34" o:spid="_x0000_s8834" o:spt="203" style="position:absolute;left:5808;top:-3334;height:50;width:48;" coordorigin="5808,-3334" coordsize="48,50">
              <o:lock v:ext="edit"/>
              <v:shape id="_x0000_s8835" o:spid="_x0000_s8835" style="position:absolute;left:5808;top:-3334;height:50;width:48;" filled="f" stroked="t" coordorigin="5808,-3334" coordsize="48,50" path="m5808,-3310l5808,-3318,5815,-3327,5822,-3332,5827,-3334,5837,-3334,5839,-3332,5849,-3327,5854,-3318,5856,-3315,5856,-3303,5854,-3301,5849,-3291,5839,-3286,5837,-3286,5832,-3284,5827,-3286,5822,-3286,5815,-3291,5808,-3301,5808,-3310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836" o:spid="_x0000_s8836" o:spt="75" type="#_x0000_t75" style="position:absolute;left:4610;top:-3786;height:252;width:324;" filled="f" coordsize="21600,21600">
                <v:path/>
                <v:fill on="f" focussize="0,0"/>
                <v:stroke/>
                <v:imagedata r:id="rId684" o:title=""/>
                <o:lock v:ext="edit" aspectratio="t"/>
              </v:shape>
              <v:shape id="_x0000_s8837" o:spid="_x0000_s8837" o:spt="75" type="#_x0000_t75" style="position:absolute;left:4997;top:-3783;height:238;width:461;" filled="f" coordsize="21600,21600">
                <v:path/>
                <v:fill on="f" focussize="0,0"/>
                <v:stroke/>
                <v:imagedata r:id="rId685" o:title=""/>
                <o:lock v:ext="edit" aspectratio="t"/>
              </v:shape>
              <v:shape id="_x0000_s8838" o:spid="_x0000_s8838" o:spt="75" type="#_x0000_t75" style="position:absolute;left:4726;top:-3651;height:302;width:634;" filled="f" coordsize="21600,21600">
                <v:path/>
                <v:fill on="f" focussize="0,0"/>
                <v:stroke/>
                <v:imagedata r:id="rId686" o:title=""/>
                <o:lock v:ext="edit" aspectratio="t"/>
              </v:shape>
              <v:shape id="_x0000_s8839" o:spid="_x0000_s8839" o:spt="75" type="#_x0000_t75" style="position:absolute;left:4613;top:-3524;height:252;width:902;" filled="f" coordsize="21600,21600">
                <v:path/>
                <v:fill on="f" focussize="0,0"/>
                <v:stroke/>
                <v:imagedata r:id="rId687" o:title=""/>
                <o:lock v:ext="edit" aspectratio="t"/>
              </v:shape>
            </v:group>
            <v:group id="_x0000_s8840" o:spid="_x0000_s8840" o:spt="203" style="position:absolute;left:5832;top:-3310;height:2;width:329;" coordorigin="5832,-3310" coordsize="329,2">
              <o:lock v:ext="edit"/>
              <v:shape id="_x0000_s8841" o:spid="_x0000_s8841" style="position:absolute;left:5832;top:-3310;height:2;width:329;" filled="f" stroked="t" coordorigin="5832,-3310" coordsize="329,0" path="m5832,-3310l6161,-33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42" o:spid="_x0000_s8842" o:spt="75" type="#_x0000_t75" style="position:absolute;left:4956;top:-2746;height:374;width:230;" filled="f" coordsize="21600,21600">
                <v:path/>
                <v:fill on="f" focussize="0,0"/>
                <v:stroke/>
                <v:imagedata r:id="rId688" o:title=""/>
                <o:lock v:ext="edit" aspectratio="t"/>
              </v:shape>
              <v:shape id="_x0000_s8843" o:spid="_x0000_s8843" o:spt="75" type="#_x0000_t75" style="position:absolute;left:5203;top:-2744;height:367;width:346;" filled="f" coordsize="21600,21600">
                <v:path/>
                <v:fill on="f" focussize="0,0"/>
                <v:stroke/>
                <v:imagedata r:id="rId689" o:title=""/>
                <o:lock v:ext="edit" aspectratio="t"/>
              </v:shape>
            </v:group>
            <v:group id="_x0000_s8844" o:spid="_x0000_s8844" o:spt="203" style="position:absolute;left:6487;top:-2403;height:2;width:175;" coordorigin="6487,-2403" coordsize="175,2">
              <o:lock v:ext="edit"/>
              <v:shape id="_x0000_s8845" o:spid="_x0000_s8845" style="position:absolute;left:6487;top:-2403;height:2;width:175;" filled="f" stroked="t" coordorigin="6487,-2403" coordsize="175,0" path="m6487,-2403l6662,-240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46" o:spid="_x0000_s8846" o:spt="203" style="position:absolute;left:6667;top:-2439;height:65;width:163;" coordorigin="6667,-2439" coordsize="163,65">
              <o:lock v:ext="edit"/>
              <v:shape id="_x0000_s8847" o:spid="_x0000_s8847" style="position:absolute;left:6667;top:-2439;height:65;width:163;" filled="f" stroked="t" coordorigin="6667,-2439" coordsize="163,65" path="m6667,-2406l6682,-2439,6708,-2374,6737,-2439,6763,-2374,6790,-2439,6816,-2374,6830,-240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48" o:spid="_x0000_s8848" o:spt="203" style="position:absolute;left:6830;top:-2410;height:2;width:1140;" coordorigin="6830,-2410" coordsize="1140,2">
              <o:lock v:ext="edit"/>
              <v:shape id="_x0000_s8849" o:spid="_x0000_s8849" style="position:absolute;left:6830;top:-2410;height:2;width:1140;" filled="f" stroked="t" coordorigin="6830,-2410" coordsize="1140,0" path="m6830,-2410l7970,-24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0" o:spid="_x0000_s8850" o:spt="203" style="position:absolute;left:7166;top:-2588;height:2;width:809;" coordorigin="7166,-2588" coordsize="809,2">
              <o:lock v:ext="edit"/>
              <v:shape id="_x0000_s8851" o:spid="_x0000_s8851" style="position:absolute;left:7166;top:-2588;height:2;width:809;" filled="f" stroked="t" coordorigin="7166,-2588" coordsize="809,0" path="m7166,-2588l7975,-258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2" o:spid="_x0000_s8852" o:spt="203" style="position:absolute;left:7697;top:-2629;height:82;width:2;" coordorigin="7697,-2629" coordsize="2,82">
              <o:lock v:ext="edit"/>
              <v:shape id="_x0000_s8853" o:spid="_x0000_s8853" style="position:absolute;left:7697;top:-2629;height:82;width:2;" filled="f" stroked="t" coordorigin="7697,-2629" coordsize="0,82" path="m7697,-2629l7697,-254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4" o:spid="_x0000_s8854" o:spt="203" style="position:absolute;left:7973;top:-2833;height:106;width:106;" coordorigin="7973,-2833" coordsize="106,106">
              <o:lock v:ext="edit"/>
              <v:shape id="_x0000_s8855" o:spid="_x0000_s8855" style="position:absolute;left:7973;top:-2833;height:106;width:106;" filled="f" stroked="t" coordorigin="7973,-2833" coordsize="106,106" path="m7973,-2727l8078,-283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6" o:spid="_x0000_s8856" o:spt="203" style="position:absolute;left:7822;top:-2986;height:108;width:106;" coordorigin="7822,-2986" coordsize="106,108">
              <o:lock v:ext="edit"/>
              <v:shape id="_x0000_s8857" o:spid="_x0000_s8857" style="position:absolute;left:7822;top:-2986;height:108;width:106;" filled="f" stroked="t" coordorigin="7822,-2986" coordsize="106,108" path="m7822,-2878l7927,-298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58" o:spid="_x0000_s8858" o:spt="203" style="position:absolute;left:8047;top:-2878;height:77;width:74;" coordorigin="8047,-2878" coordsize="74,77">
              <o:lock v:ext="edit"/>
              <v:shape id="_x0000_s8859" o:spid="_x0000_s8859" style="position:absolute;left:8047;top:-2878;height:77;width:74;" fillcolor="#000000" filled="t" stroked="f" coordorigin="8047,-2878" coordsize="74,77" path="m8122,-2878l8047,-2852,8098,-2802,8122,-287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0" o:spid="_x0000_s8860" o:spt="203" style="position:absolute;left:7896;top:-3032;height:79;width:77;" coordorigin="7896,-3032" coordsize="77,79">
              <o:lock v:ext="edit"/>
              <v:shape id="_x0000_s8861" o:spid="_x0000_s8861" style="position:absolute;left:7896;top:-3032;height:79;width:77;" fillcolor="#000000" filled="t" stroked="f" coordorigin="7896,-3032" coordsize="77,79" path="m7973,-3032l7896,-3006,7946,-2953,7973,-303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2" o:spid="_x0000_s8862" o:spt="203" style="position:absolute;left:7615;top:-2629;height:82;width:82;" coordorigin="7615,-2629" coordsize="82,82">
              <o:lock v:ext="edit"/>
              <v:shape id="_x0000_s8863" o:spid="_x0000_s8863" style="position:absolute;left:7615;top:-2629;height:82;width:82;" fillcolor="#FFFFFF" filled="t" stroked="f" coordorigin="7615,-2629" coordsize="82,82" path="m7615,-2629l7615,-2547,7697,-2588,7615,-262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864" o:spid="_x0000_s8864" o:spt="203" style="position:absolute;left:7615;top:-2629;height:82;width:82;" coordorigin="7615,-2629" coordsize="82,82">
              <o:lock v:ext="edit"/>
              <v:shape id="_x0000_s8865" o:spid="_x0000_s8865" style="position:absolute;left:7615;top:-2629;height:82;width:82;" filled="f" stroked="t" coordorigin="7615,-2629" coordsize="82,82" path="m7615,-2588l7615,-2629,7697,-2588,7615,-2547,7615,-2588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66" o:spid="_x0000_s8866" o:spt="203" style="position:absolute;left:6979;top:-2624;height:77;width:185;" coordorigin="6979,-2624" coordsize="185,77">
              <o:lock v:ext="edit"/>
              <v:shape id="_x0000_s8867" o:spid="_x0000_s8867" style="position:absolute;left:6979;top:-2624;height:77;width:185;" filled="f" stroked="t" coordorigin="6979,-2624" coordsize="185,77" path="m6979,-2586l6996,-2624,7027,-2547,7056,-2624,7087,-2547,7118,-2624,7150,-2547,7164,-258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68" o:spid="_x0000_s8868" o:spt="203" style="position:absolute;left:7975;top:-2588;height:274;width:2;" coordorigin="7975,-2588" coordsize="2,274">
              <o:lock v:ext="edit"/>
              <v:shape id="_x0000_s8869" o:spid="_x0000_s8869" style="position:absolute;left:7975;top:-2588;height:274;width:2;" filled="f" stroked="t" coordorigin="7975,-2588" coordsize="0,274" path="m7975,-2588l7975,-23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870" o:spid="_x0000_s8870" o:spt="75" type="#_x0000_t75" style="position:absolute;left:7445;top:-2814;height:295;width:461;" filled="f" coordsize="21600,21600">
                <v:path/>
                <v:fill on="f" focussize="0,0"/>
                <v:stroke/>
                <v:imagedata r:id="rId690" o:title=""/>
                <o:lock v:ext="edit" aspectratio="t"/>
              </v:shape>
            </v:group>
            <v:group id="_x0000_s8871" o:spid="_x0000_s8871" o:spt="203" style="position:absolute;left:7920;top:-2314;height:55;width:108;" coordorigin="7920,-2314" coordsize="108,55">
              <o:lock v:ext="edit"/>
              <v:shape id="_x0000_s8872" o:spid="_x0000_s8872" style="position:absolute;left:7920;top:-2314;height:55;width:108;" filled="f" stroked="t" coordorigin="7920,-2314" coordsize="108,55" path="m8028,-2314l7920,-2314,7975,-2259,8028,-2314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3" o:spid="_x0000_s8873" o:spt="203" style="position:absolute;left:9514;top:-1923;height:514;width:2;" coordorigin="9514,-1923" coordsize="2,514">
              <o:lock v:ext="edit"/>
              <v:shape id="_x0000_s8874" o:spid="_x0000_s8874" style="position:absolute;left:9514;top:-1923;height:514;width:2;" filled="f" stroked="t" coordorigin="9514,-1923" coordsize="0,514" path="m9514,-1923l9514,-14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5" o:spid="_x0000_s8875" o:spt="203" style="position:absolute;left:9984;top:-2826;height:50;width:2;" coordorigin="9984,-2826" coordsize="2,50">
              <o:lock v:ext="edit"/>
              <v:shape id="_x0000_s8876" o:spid="_x0000_s8876" style="position:absolute;left:9984;top:-2826;height:50;width:2;" filled="f" stroked="t" coordorigin="9984,-2826" coordsize="0,50" path="m9984,-2826l9984,-27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7" o:spid="_x0000_s8877" o:spt="203" style="position:absolute;left:9482;top:-3546;height:202;width:79;" coordorigin="9482,-3546" coordsize="79,202">
              <o:lock v:ext="edit"/>
              <v:shape id="_x0000_s8878" o:spid="_x0000_s8878" style="position:absolute;left:9482;top:-3546;height:202;width:79;" filled="f" stroked="t" coordorigin="9482,-3546" coordsize="79,202" path="m9521,-3344l9482,-3361,9562,-3394,9482,-3428,9562,-3462,9482,-3495,9562,-3529,9521,-354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79" o:spid="_x0000_s8879" o:spt="203" style="position:absolute;left:9526;top:-3762;height:216;width:2;" coordorigin="9526,-3762" coordsize="2,216">
              <o:lock v:ext="edit"/>
              <v:shape id="_x0000_s8880" o:spid="_x0000_s8880" style="position:absolute;left:9526;top:-3762;height:216;width:2;" filled="f" stroked="t" coordorigin="9526,-3762" coordsize="0,216" path="m9526,-3546l9526,-376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1" o:spid="_x0000_s8881" o:spt="203" style="position:absolute;left:9518;top:-3337;height:240;width:2;" coordorigin="9518,-3337" coordsize="2,240">
              <o:lock v:ext="edit"/>
              <v:shape id="_x0000_s8882" o:spid="_x0000_s8882" style="position:absolute;left:9518;top:-3337;height:240;width:2;" filled="f" stroked="t" coordorigin="9518,-3337" coordsize="0,240" path="m9518,-3337l9518,-309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3" o:spid="_x0000_s8883" o:spt="203" style="position:absolute;left:9094;top:-2842;height:43;width:221;" coordorigin="9094,-2842" coordsize="221,43">
              <o:lock v:ext="edit"/>
              <v:shape id="_x0000_s8884" o:spid="_x0000_s8884" style="position:absolute;left:9094;top:-2842;height:43;width:221;" filled="f" stroked="t" coordorigin="9094,-2842" coordsize="221,43" path="m9094,-2799l9094,-2816,9101,-2828,9103,-2835,9108,-2840,9113,-2842,9125,-2842,9130,-2840,9134,-2835,9139,-2833,9142,-2826,9144,-2821,9146,-2811,9149,-2804,9149,-2799,9149,-2816,9156,-2828,9158,-2835,9166,-2840,9170,-2842,9180,-2842,9185,-2840,9190,-2835,9194,-2833,9197,-2826,9202,-2821,9204,-2811,9204,-2799,9204,-2816,9211,-2828,9216,-2835,9221,-2840,9226,-2842,9235,-2842,9242,-2840,9247,-2835,9250,-2833,9254,-2826,9257,-2821,9259,-2811,9259,-2799,9259,-2809,9281,-2842,9293,-2842,9298,-2840,9302,-2835,9307,-2833,9310,-2826,9312,-2821,9314,-2811,9314,-279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85" o:spid="_x0000_s8885" o:spt="203" style="position:absolute;left:9085;top:-2788;height:2;width:16;" coordorigin="9085,-2788" coordsize="16,2">
              <o:lock v:ext="edit"/>
              <v:shape id="_x0000_s8886" o:spid="_x0000_s8886" style="position:absolute;left:9085;top:-2788;height:2;width:16;" filled="f" stroked="t" coordorigin="9085,-2788" coordsize="16,0" path="m9085,-2788l9102,-2788e">
                <v:path arrowok="t"/>
                <v:fill on="f" focussize="0,0"/>
                <v:stroke weight="1.08pt" color="#000000"/>
                <v:imagedata o:title=""/>
                <o:lock v:ext="edit"/>
              </v:shape>
            </v:group>
            <v:group id="_x0000_s8887" o:spid="_x0000_s8887" o:spt="203" style="position:absolute;left:9306;top:-2788;height:2;width:16;" coordorigin="9306,-2788" coordsize="16,2">
              <o:lock v:ext="edit"/>
              <v:shape id="_x0000_s8888" o:spid="_x0000_s8888" style="position:absolute;left:9306;top:-2788;height:2;width:16;" filled="f" stroked="t" coordorigin="9306,-2788" coordsize="16,0" path="m9306,-2788l9323,-2788e">
                <v:path arrowok="t"/>
                <v:fill on="f" focussize="0,0"/>
                <v:stroke weight="1.08pt" color="#000000"/>
                <v:imagedata o:title=""/>
                <o:lock v:ext="edit"/>
              </v:shape>
              <v:shape id="_x0000_s8889" o:spid="_x0000_s8889" o:spt="75" type="#_x0000_t75" style="position:absolute;left:9132;top:-2941;height:197;width:197;" filled="f" coordsize="21600,21600">
                <v:path/>
                <v:fill on="f" focussize="0,0"/>
                <v:stroke/>
                <v:imagedata r:id="rId691" o:title=""/>
                <o:lock v:ext="edit" aspectratio="t"/>
              </v:shape>
            </v:group>
            <v:group id="_x0000_s8890" o:spid="_x0000_s8890" o:spt="203" style="position:absolute;left:9478;top:-1407;height:199;width:79;" coordorigin="9478,-1407" coordsize="79,199">
              <o:lock v:ext="edit"/>
              <v:shape id="_x0000_s8891" o:spid="_x0000_s8891" style="position:absolute;left:9478;top:-1407;height:199;width:79;" filled="f" stroked="t" coordorigin="9478,-1407" coordsize="79,199" path="m9516,-1208l9478,-1225,9557,-1258,9478,-1292,9557,-1326,9478,-1359,9557,-1393,9516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2" o:spid="_x0000_s8892" o:spt="203" style="position:absolute;left:9943;top:-1407;height:199;width:79;" coordorigin="9943,-1407" coordsize="79,199">
              <o:lock v:ext="edit"/>
              <v:shape id="_x0000_s8893" o:spid="_x0000_s8893" style="position:absolute;left:9943;top:-1407;height:199;width:79;" filled="f" stroked="t" coordorigin="9943,-1407" coordsize="79,199" path="m9982,-1208l9943,-1225,10022,-1258,9943,-1292,10022,-1326,9943,-1359,10022,-1393,9982,-140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4" o:spid="_x0000_s8894" o:spt="203" style="position:absolute;left:9514;top:-1206;height:780;width:2;" coordorigin="9514,-1206" coordsize="2,780">
              <o:lock v:ext="edit"/>
              <v:shape id="_x0000_s8895" o:spid="_x0000_s8895" style="position:absolute;left:9514;top:-1206;height:780;width:2;" filled="f" stroked="t" coordorigin="9514,-1206" coordsize="0,780" path="m9514,-1206l9514,-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6" o:spid="_x0000_s8896" o:spt="203" style="position:absolute;left:9974;top:-1210;height:785;width:10;" coordorigin="9974,-1210" coordsize="10,785">
              <o:lock v:ext="edit"/>
              <v:shape id="_x0000_s8897" o:spid="_x0000_s8897" style="position:absolute;left:9974;top:-1210;height:785;width:10;" filled="f" stroked="t" coordorigin="9974,-1210" coordsize="10,785" path="m9984,-1210l9974,-42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898" o:spid="_x0000_s8898" o:spt="203" style="position:absolute;left:9991;top:-2254;height:840;width:2;" coordorigin="9991,-2254" coordsize="2,840">
              <o:lock v:ext="edit"/>
              <v:shape id="_x0000_s8899" o:spid="_x0000_s8899" style="position:absolute;left:9991;top:-2254;height:840;width:2;" filled="f" stroked="t" coordorigin="9991,-2254" coordsize="0,840" path="m9991,-2254l9991,-141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0" o:spid="_x0000_s8900" o:spt="203" style="position:absolute;left:9636;top:-2420;height:2;width:233;" coordorigin="9636,-2420" coordsize="233,2">
              <o:lock v:ext="edit"/>
              <v:shape id="_x0000_s8901" o:spid="_x0000_s8901" style="position:absolute;left:9636;top:-2420;height:2;width:233;" filled="f" stroked="t" coordorigin="9636,-2420" coordsize="233,0" path="m9636,-2420l9869,-242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2" o:spid="_x0000_s8902" o:spt="203" style="position:absolute;left:9636;top:-2502;height:163;width:2;" coordorigin="9636,-2502" coordsize="2,163">
              <o:lock v:ext="edit"/>
              <v:shape id="_x0000_s8903" o:spid="_x0000_s8903" style="position:absolute;left:9636;top:-2502;height:163;width:2;" filled="f" stroked="t" coordorigin="9636,-2502" coordsize="0,163" path="m9636,-2502l9636,-2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4" o:spid="_x0000_s8904" o:spt="203" style="position:absolute;left:9516;top:-2382;height:122;width:120;" coordorigin="9516,-2382" coordsize="120,122">
              <o:lock v:ext="edit"/>
              <v:shape id="_x0000_s8905" o:spid="_x0000_s8905" style="position:absolute;left:9516;top:-2382;height:122;width:120;" filled="f" stroked="t" coordorigin="9516,-2382" coordsize="120,122" path="m9636,-2382l9516,-2331,9516,-22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6" o:spid="_x0000_s8906" o:spt="203" style="position:absolute;left:9516;top:-2583;height:122;width:120;" coordorigin="9516,-2583" coordsize="120,122">
              <o:lock v:ext="edit"/>
              <v:shape id="_x0000_s8907" o:spid="_x0000_s8907" style="position:absolute;left:9516;top:-2583;height:122;width:120;" filled="f" stroked="t" coordorigin="9516,-2583" coordsize="120,122" path="m9636,-2461l9516,-2511,9516,-25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08" o:spid="_x0000_s8908" o:spt="203" style="position:absolute;left:9602;top:-2487;height:29;width:34;" coordorigin="9602,-2487" coordsize="34,29">
              <o:lock v:ext="edit"/>
              <v:shape id="_x0000_s8909" o:spid="_x0000_s8909" style="position:absolute;left:9602;top:-2487;height:29;width:34;" fillcolor="#000000" filled="t" stroked="f" coordorigin="9602,-2487" coordsize="34,29" path="m9614,-2487l9602,-2458,9636,-2461,9614,-24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10" o:spid="_x0000_s8910" o:spt="203" style="position:absolute;left:9602;top:-2487;height:29;width:34;" coordorigin="9602,-2487" coordsize="34,29">
              <o:lock v:ext="edit"/>
              <v:shape id="_x0000_s8911" o:spid="_x0000_s8911" style="position:absolute;left:9602;top:-2487;height:29;width:34;" filled="f" stroked="t" coordorigin="9602,-2487" coordsize="34,29" path="m9636,-2461l9614,-2487,9602,-2458,9636,-246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2" o:spid="_x0000_s8912" o:spt="203" style="position:absolute;left:9869;top:-2502;height:163;width:2;" coordorigin="9869,-2502" coordsize="2,163">
              <o:lock v:ext="edit"/>
              <v:shape id="_x0000_s8913" o:spid="_x0000_s8913" style="position:absolute;left:9869;top:-2502;height:163;width:2;" filled="f" stroked="t" coordorigin="9869,-2502" coordsize="0,163" path="m9869,-2502l9869,-233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4" o:spid="_x0000_s8914" o:spt="203" style="position:absolute;left:9869;top:-2382;height:122;width:118;" coordorigin="9869,-2382" coordsize="118,122">
              <o:lock v:ext="edit"/>
              <v:shape id="_x0000_s8915" o:spid="_x0000_s8915" style="position:absolute;left:9869;top:-2382;height:122;width:118;" filled="f" stroked="t" coordorigin="9869,-2382" coordsize="118,122" path="m9869,-2382l9986,-2331,9986,-2259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6" o:spid="_x0000_s8916" o:spt="203" style="position:absolute;left:9869;top:-2583;height:122;width:118;" coordorigin="9869,-2583" coordsize="118,122">
              <o:lock v:ext="edit"/>
              <v:shape id="_x0000_s8917" o:spid="_x0000_s8917" style="position:absolute;left:9869;top:-2583;height:122;width:118;" filled="f" stroked="t" coordorigin="9869,-2583" coordsize="118,122" path="m9869,-2461l9986,-2511,9986,-2583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18" o:spid="_x0000_s8918" o:spt="203" style="position:absolute;left:9869;top:-2487;height:29;width:31;" coordorigin="9869,-2487" coordsize="31,29">
              <o:lock v:ext="edit"/>
              <v:shape id="_x0000_s8919" o:spid="_x0000_s8919" style="position:absolute;left:9869;top:-2487;height:29;width:31;" fillcolor="#000000" filled="t" stroked="f" coordorigin="9869,-2487" coordsize="31,29" path="m9888,-2487l9869,-2461,9900,-2458,9888,-24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20" o:spid="_x0000_s8920" o:spt="203" style="position:absolute;left:9869;top:-2487;height:29;width:31;" coordorigin="9869,-2487" coordsize="31,29">
              <o:lock v:ext="edit"/>
              <v:shape id="_x0000_s8921" o:spid="_x0000_s8921" style="position:absolute;left:9869;top:-2487;height:29;width:31;" filled="f" stroked="t" coordorigin="9869,-2487" coordsize="31,29" path="m9869,-2461l9888,-2487,9900,-2458,9869,-2461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2" o:spid="_x0000_s8922" o:spt="203" style="position:absolute;left:9787;top:-2413;height:122;width:197;" coordorigin="9787,-2413" coordsize="197,122">
              <o:lock v:ext="edit"/>
              <v:shape id="_x0000_s8923" o:spid="_x0000_s8923" style="position:absolute;left:9787;top:-2413;height:122;width:197;" filled="f" stroked="t" coordorigin="9787,-2413" coordsize="197,122" path="m9787,-2413l9787,-2290,9984,-22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4" o:spid="_x0000_s8924" o:spt="203" style="position:absolute;left:9984;top:-3166;height:610;width:5;" coordorigin="9984,-3166" coordsize="5,610">
              <o:lock v:ext="edit"/>
              <v:shape id="_x0000_s8925" o:spid="_x0000_s8925" style="position:absolute;left:9984;top:-3166;height:610;width:5;" filled="f" stroked="t" coordorigin="9984,-3166" coordsize="5,610" path="m9989,-2557l9984,-3166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26" o:spid="_x0000_s8926" o:spt="203" style="position:absolute;left:9958;top:-2799;height:48;width:48;" coordorigin="9958,-2799" coordsize="48,48">
              <o:lock v:ext="edit"/>
              <v:shape id="_x0000_s8927" o:spid="_x0000_s8927" style="position:absolute;left:9958;top:-2799;height:48;width:48;" fillcolor="#000000" filled="t" stroked="f" coordorigin="9958,-2799" coordsize="48,48" path="m9991,-2799l9972,-2799,9965,-2792,9960,-2785,9958,-2775,9960,-2766,9965,-2758,9972,-2754,9982,-2751,9991,-2754,9998,-2758,10003,-2766,10006,-2770,10006,-2780,10003,-2785,9998,-2792,9991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28" o:spid="_x0000_s8928" o:spt="203" style="position:absolute;left:9958;top:-2799;height:48;width:48;" coordorigin="9958,-2799" coordsize="48,48">
              <o:lock v:ext="edit"/>
              <v:shape id="_x0000_s8929" o:spid="_x0000_s8929" style="position:absolute;left:9958;top:-2799;height:48;width:48;" filled="f" stroked="t" coordorigin="9958,-2799" coordsize="48,48" path="m9958,-2775l9960,-2785,9965,-2792,9972,-2799,9991,-2799,9998,-2792,10003,-2785,10006,-2780,10006,-2770,10003,-2766,9998,-2758,9991,-2754,9982,-2751,9972,-2754,9965,-2758,9960,-2766,9958,-2775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0" o:spid="_x0000_s8930" o:spt="203" style="position:absolute;left:9506;top:-3781;height:50;width:48;" coordorigin="9506,-3781" coordsize="48,50">
              <o:lock v:ext="edit"/>
              <v:shape id="_x0000_s8931" o:spid="_x0000_s8931" style="position:absolute;left:9506;top:-3781;height:50;width:48;" fillcolor="#000000" filled="t" stroked="f" coordorigin="9506,-3781" coordsize="48,50" path="m9535,-3781l9526,-3781,9521,-3778,9514,-3774,9506,-3766,9506,-3747,9514,-3738,9521,-3733,9526,-3730,9535,-3730,9540,-3733,9547,-3738,9554,-3752,9554,-3762,9552,-3766,9547,-3774,9540,-3778,9535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32" o:spid="_x0000_s8932" o:spt="203" style="position:absolute;left:9506;top:-3781;height:50;width:48;" coordorigin="9506,-3781" coordsize="48,50">
              <o:lock v:ext="edit"/>
              <v:shape id="_x0000_s8933" o:spid="_x0000_s8933" style="position:absolute;left:9506;top:-3781;height:50;width:48;" filled="f" stroked="t" coordorigin="9506,-3781" coordsize="48,50" path="m9506,-3757l9506,-3766,9514,-3774,9521,-3778,9526,-3781,9535,-3781,9540,-3778,9547,-3774,9552,-3766,9554,-3762,9554,-3752,9552,-3747,9547,-3738,9540,-3733,9535,-3730,9526,-3730,9521,-3733,9514,-3738,9506,-3747,9506,-3757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4" o:spid="_x0000_s8934" o:spt="203" style="position:absolute;left:9960;top:-3781;height:50;width:50;" coordorigin="9960,-3781" coordsize="50,50">
              <o:lock v:ext="edit"/>
              <v:shape id="_x0000_s8935" o:spid="_x0000_s8935" style="position:absolute;left:9960;top:-3781;height:50;width:50;" fillcolor="#000000" filled="t" stroked="f" coordorigin="9960,-3781" coordsize="50,50" path="m9991,-3781l9982,-3781,9967,-3774,9962,-3766,9962,-3759,9960,-3757,9962,-3752,9962,-3745,9967,-3738,9977,-3733,9984,-3730,9996,-3733,10003,-3738,10008,-3745,10010,-3757,10008,-3766,10003,-3774,9996,-3778,9991,-378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36" o:spid="_x0000_s8936" o:spt="203" style="position:absolute;left:9960;top:-3781;height:50;width:50;" coordorigin="9960,-3781" coordsize="50,50">
              <o:lock v:ext="edit"/>
              <v:shape id="_x0000_s8937" o:spid="_x0000_s8937" style="position:absolute;left:9960;top:-3781;height:50;width:50;" filled="f" stroked="t" coordorigin="9960,-3781" coordsize="50,50" path="m9960,-3757l9962,-3759,9962,-3766,9967,-3774,9977,-3778,9982,-3781,9991,-3781,9996,-3778,10003,-3774,10008,-3766,10010,-3757,10008,-3745,10003,-3738,9996,-3733,9984,-3730,9977,-3733,9967,-3738,9962,-3745,9962,-3752,9960,-3757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</v:group>
            <v:group id="_x0000_s8938" o:spid="_x0000_s8938" o:spt="203" style="position:absolute;left:8868;top:-418;height:2;width:1116;" coordorigin="8868,-418" coordsize="1116,2">
              <o:lock v:ext="edit"/>
              <v:shape id="_x0000_s8939" o:spid="_x0000_s8939" style="position:absolute;left:8868;top:-418;height:2;width:1116;" filled="f" stroked="t" coordorigin="8868,-418" coordsize="1116,0" path="m8868,-418l9984,-418e">
                <v:path arrowok="t"/>
                <v:fill on="f" focussize="0,0"/>
                <v:stroke weight="0.509842519685039pt" color="#000000"/>
                <v:imagedata o:title=""/>
                <o:lock v:ext="edit"/>
              </v:shape>
            </v:group>
            <v:group id="_x0000_s8940" o:spid="_x0000_s8940" o:spt="203" style="position:absolute;left:9319;top:-2821;height:41;width:665;" coordorigin="9319,-2821" coordsize="665,41">
              <o:lock v:ext="edit"/>
              <v:shape id="_x0000_s8941" o:spid="_x0000_s8941" style="position:absolute;left:9319;top:-2821;height:41;width:665;" filled="f" stroked="t" coordorigin="9319,-2821" coordsize="665,41" path="m9319,-2780l9478,-2780,9478,-2787,9480,-2794,9485,-2802,9490,-2809,9494,-2814,9502,-2818,9509,-2821,9526,-2821,9533,-2818,9540,-2814,9545,-2809,9552,-2802,9554,-2794,9557,-2787,9559,-2780,9984,-2780,9984,-2787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2" o:spid="_x0000_s8942" o:spt="203" style="position:absolute;left:9517;top:-3109;height:526;width:2;" coordorigin="9517,-3109" coordsize="2,526">
              <o:lock v:ext="edit"/>
              <v:shape id="_x0000_s8943" o:spid="_x0000_s8943" style="position:absolute;left:9517;top:-3109;height:526;width:2;" filled="f" stroked="t" coordorigin="9517,-3109" coordsize="0,526" path="m9517,-3109l9517,-258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8944" o:spid="_x0000_s8944" o:spt="203" style="position:absolute;left:8863;top:-2775;height:2;width:230;" coordorigin="8863,-2775" coordsize="230,2">
              <o:lock v:ext="edit"/>
              <v:shape id="_x0000_s8945" o:spid="_x0000_s8945" style="position:absolute;left:8863;top:-2775;height:2;width:230;" filled="f" stroked="t" coordorigin="8863,-2775" coordsize="230,0" path="m8863,-2775l9094,-277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6" o:spid="_x0000_s8946" o:spt="203" style="position:absolute;left:9475;top:-2125;height:202;width:77;" coordorigin="9475,-2125" coordsize="77,202">
              <o:lock v:ext="edit"/>
              <v:shape id="_x0000_s8947" o:spid="_x0000_s8947" style="position:absolute;left:9475;top:-2125;height:202;width:77;" filled="f" stroked="t" coordorigin="9475,-2125" coordsize="77,202" path="m9514,-1923l9475,-1940,9552,-1974,9475,-2007,9552,-2041,9475,-2074,9552,-2106,9514,-21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48" o:spid="_x0000_s8948" o:spt="203" style="position:absolute;left:9516;top:-2259;height:134;width:2;" coordorigin="9516,-2259" coordsize="2,134">
              <o:lock v:ext="edit"/>
              <v:shape id="_x0000_s8949" o:spid="_x0000_s8949" style="position:absolute;left:9516;top:-2259;height:134;width:2;" filled="f" stroked="t" coordorigin="9516,-2259" coordsize="2,134" path="m9518,-2259l9516,-2125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50" o:spid="_x0000_s8950" o:spt="75" type="#_x0000_t75" style="position:absolute;left:10044;top:-3423;height:238;width:115;" filled="f" coordsize="21600,21600">
                <v:path/>
                <v:fill on="f" focussize="0,0"/>
                <v:stroke/>
                <v:imagedata r:id="rId692" o:title=""/>
                <o:lock v:ext="edit" aspectratio="t"/>
              </v:shape>
              <v:shape id="_x0000_s8951" o:spid="_x0000_s8951" o:spt="75" type="#_x0000_t75" style="position:absolute;left:10164;top:-3423;height:238;width:115;" filled="f" coordsize="21600,21600">
                <v:path/>
                <v:fill on="f" focussize="0,0"/>
                <v:stroke/>
                <v:imagedata r:id="rId693" o:title=""/>
                <o:lock v:ext="edit" aspectratio="t"/>
              </v:shape>
              <v:shape id="_x0000_s8952" o:spid="_x0000_s8952" o:spt="75" type="#_x0000_t75" style="position:absolute;left:10289;top:-3423;height:238;width:115;" filled="f" coordsize="21600,21600">
                <v:path/>
                <v:fill on="f" focussize="0,0"/>
                <v:stroke/>
                <v:imagedata r:id="rId694" o:title=""/>
                <o:lock v:ext="edit" aspectratio="t"/>
              </v:shape>
            </v:group>
            <v:group id="_x0000_s8953" o:spid="_x0000_s8953" o:spt="203" style="position:absolute;left:9965;top:-2799;height:50;width:48;" coordorigin="9965,-2799" coordsize="48,50">
              <o:lock v:ext="edit"/>
              <v:shape id="_x0000_s8954" o:spid="_x0000_s8954" style="position:absolute;left:9965;top:-2799;height:50;width:48;" fillcolor="#000000" filled="t" stroked="f" coordorigin="9965,-2799" coordsize="48,50" path="m9994,-2799l9984,-2799,9979,-2797,9972,-2792,9965,-2785,9965,-2766,9972,-2756,9979,-2751,9989,-2749,9998,-2751,10006,-2756,10010,-2766,10013,-2775,10010,-2785,10006,-2792,9998,-2797,9994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55" o:spid="_x0000_s8955" o:spt="203" style="position:absolute;left:9965;top:-2799;height:50;width:48;" coordorigin="9965,-2799" coordsize="48,50">
              <o:lock v:ext="edit"/>
              <v:shape id="_x0000_s8956" o:spid="_x0000_s8956" style="position:absolute;left:9965;top:-2799;height:50;width:48;" filled="f" stroked="t" coordorigin="9965,-2799" coordsize="48,50" path="m9965,-2775l9965,-2785,9972,-2792,9979,-2797,9984,-2799,9994,-2799,9998,-2797,10006,-2792,10010,-2785,10013,-2775,10010,-2766,10006,-2756,9998,-2751,9989,-2749,9979,-2751,9972,-2756,9965,-2766,9965,-277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57" o:spid="_x0000_s8957" o:spt="203" style="position:absolute;left:10003;top:-2778;height:2;width:206;" coordorigin="10003,-2778" coordsize="206,2">
              <o:lock v:ext="edit"/>
              <v:shape id="_x0000_s8958" o:spid="_x0000_s8958" style="position:absolute;left:10003;top:-2778;height:2;width:206;" filled="f" stroked="t" coordorigin="10003,-2778" coordsize="206,0" path="m10003,-2778l10210,-2778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59" o:spid="_x0000_s8959" o:spt="203" style="position:absolute;left:10224;top:-2818;height:70;width:67;" coordorigin="10224,-2818" coordsize="67,70">
              <o:lock v:ext="edit"/>
              <v:shape id="_x0000_s8960" o:spid="_x0000_s8960" style="position:absolute;left:10224;top:-2818;height:70;width:67;" filled="f" stroked="t" coordorigin="10224,-2818" coordsize="67,70" path="m10291,-2785l10291,-2790,10289,-2797,10286,-2802,10282,-2806,10277,-2811,10270,-2816,10265,-2818,10250,-2818,10243,-2816,10238,-2811,10234,-2806,10229,-2802,10226,-2797,10224,-2790,10224,-2778,10226,-2770,10229,-2763,10234,-2758,10238,-2754,10243,-2751,10250,-2749,10265,-2749,10270,-2751,10277,-2754,10282,-2758,10286,-2763,10289,-2770,10291,-2778,10291,-2785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61" o:spid="_x0000_s8961" o:spt="203" style="position:absolute;left:9953;top:-2799;height:50;width:50;" coordorigin="9953,-2799" coordsize="50,50">
              <o:lock v:ext="edit"/>
              <v:shape id="_x0000_s8962" o:spid="_x0000_s8962" style="position:absolute;left:9953;top:-2799;height:50;width:50;" fillcolor="#000000" filled="t" stroked="f" coordorigin="9953,-2799" coordsize="50,50" path="m9986,-2797l9970,-2797,9960,-2792,9953,-2778,9953,-2768,9955,-2763,9960,-2756,9970,-2751,9977,-2749,9986,-2751,9996,-2756,10001,-2763,10003,-2773,10001,-2782,9996,-2792,9986,-2797xe">
                <v:path arrowok="t"/>
                <v:fill on="t" focussize="0,0"/>
                <v:stroke on="f"/>
                <v:imagedata o:title=""/>
                <o:lock v:ext="edit"/>
              </v:shape>
              <v:shape id="_x0000_s8963" o:spid="_x0000_s8963" style="position:absolute;left:9953;top:-2799;height:50;width:50;" fillcolor="#000000" filled="t" stroked="f" coordorigin="9953,-2799" coordsize="50,50" path="m9977,-2799l9972,-2797,9984,-2797,9977,-279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64" o:spid="_x0000_s8964" o:spt="203" style="position:absolute;left:9953;top:-2799;height:50;width:50;" coordorigin="9953,-2799" coordsize="50,50">
              <o:lock v:ext="edit"/>
              <v:shape id="_x0000_s8965" o:spid="_x0000_s8965" style="position:absolute;left:9953;top:-2799;height:50;width:50;" filled="f" stroked="t" coordorigin="9953,-2799" coordsize="50,50" path="m9953,-2773l9953,-2778,9955,-2782,9960,-2792,9970,-2797,9972,-2797,9977,-2799,9984,-2797,9986,-2797,9996,-2792,10001,-2782,10003,-2773,10001,-2763,9996,-2756,9986,-2751,9977,-2749,9970,-2751,9960,-2756,9955,-2763,9953,-2768,9953,-2773xe">
                <v:path arrowok="t"/>
                <v:fill on="f" focussize="0,0"/>
                <v:stroke weight="0.152913385826772pt" color="#000000"/>
                <v:imagedata o:title=""/>
                <o:lock v:ext="edit"/>
              </v:shape>
              <v:shape id="_x0000_s8966" o:spid="_x0000_s8966" o:spt="75" type="#_x0000_t75" style="position:absolute;left:10248;top:-2938;height:252;width:221;" filled="f" coordsize="21600,21600">
                <v:path/>
                <v:fill on="f" focussize="0,0"/>
                <v:stroke/>
                <v:imagedata r:id="rId695" o:title=""/>
                <o:lock v:ext="edit" aspectratio="t"/>
              </v:shape>
              <v:shape id="_x0000_s8967" o:spid="_x0000_s8967" o:spt="75" type="#_x0000_t75" style="position:absolute;left:10476;top:-2936;height:238;width:211;" filled="f" coordsize="21600,21600">
                <v:path/>
                <v:fill on="f" focussize="0,0"/>
                <v:stroke/>
                <v:imagedata r:id="rId696" o:title=""/>
                <o:lock v:ext="edit" aspectratio="t"/>
              </v:shape>
            </v:group>
            <v:group id="_x0000_s8968" o:spid="_x0000_s8968" o:spt="203" style="position:absolute;left:6163;top:-3862;height:552;width:2;" coordorigin="6163,-3862" coordsize="2,552">
              <o:lock v:ext="edit"/>
              <v:shape id="_x0000_s8969" o:spid="_x0000_s8969" style="position:absolute;left:6163;top:-3862;height:552;width:2;" filled="f" stroked="t" coordorigin="6163,-3862" coordsize="0,552" path="m6163,-3862l6163,-331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0" o:spid="_x0000_s8970" o:spt="203" style="position:absolute;left:6130;top:-3620;height:70;width:67;" coordorigin="6130,-3620" coordsize="67,70">
              <o:lock v:ext="edit"/>
              <v:shape id="_x0000_s8971" o:spid="_x0000_s8971" style="position:absolute;left:6130;top:-3620;height:70;width:67;" fillcolor="#000000" filled="t" stroked="f" coordorigin="6130,-3620" coordsize="67,70" path="m6163,-3620l6130,-3550,6197,-3550,6163,-362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72" o:spid="_x0000_s8972" o:spt="203" style="position:absolute;left:6130;top:-3620;height:70;width:67;" coordorigin="6130,-3620" coordsize="67,70">
              <o:lock v:ext="edit"/>
              <v:shape id="_x0000_s8973" o:spid="_x0000_s8973" style="position:absolute;left:6130;top:-3620;height:70;width:67;" filled="f" stroked="t" coordorigin="6130,-3620" coordsize="67,70" path="m6163,-3550l6130,-3550,6163,-3620,6197,-3550,6163,-355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4" o:spid="_x0000_s8974" o:spt="203" style="position:absolute;left:6113;top:-3646;height:53;width:101;" coordorigin="6113,-3646" coordsize="101,53">
              <o:lock v:ext="edit"/>
              <v:shape id="_x0000_s8975" o:spid="_x0000_s8975" style="position:absolute;left:6113;top:-3646;height:53;width:101;" filled="f" stroked="t" coordorigin="6113,-3646" coordsize="101,53" path="m6113,-3646l6113,-3620,6214,-3620,6214,-3594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76" o:spid="_x0000_s8976" o:spt="203" style="position:absolute;left:6106;top:-4386;height:96;width:96;" coordorigin="6106,-4386" coordsize="96,96">
              <o:lock v:ext="edit"/>
              <v:shape id="_x0000_s8977" o:spid="_x0000_s8977" style="position:absolute;left:6106;top:-4386;height:96;width:96;" fillcolor="#000000" filled="t" stroked="f" coordorigin="6106,-4386" coordsize="96,96" path="m6106,-4386l6106,-4290,6202,-4338,6106,-43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8978" o:spid="_x0000_s8978" o:spt="203" style="position:absolute;left:6106;top:-4386;height:96;width:96;" coordorigin="6106,-4386" coordsize="96,96">
              <o:lock v:ext="edit"/>
              <v:shape id="_x0000_s8979" o:spid="_x0000_s8979" style="position:absolute;left:6106;top:-4386;height:96;width:96;" filled="f" stroked="t" coordorigin="6106,-4386" coordsize="96,96" path="m6106,-4290l6202,-4338,6106,-4386,6106,-4290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80" o:spid="_x0000_s8980" o:spt="203" style="position:absolute;left:6202;top:-4386;height:96;width:2;" coordorigin="6202,-4386" coordsize="2,96">
              <o:lock v:ext="edit"/>
              <v:shape id="_x0000_s8981" o:spid="_x0000_s8981" style="position:absolute;left:6202;top:-4386;height:96;width:2;" filled="f" stroked="t" coordorigin="6202,-4386" coordsize="0,96" path="m6202,-4386l6202,-4290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82" o:spid="_x0000_s8982" o:spt="75" type="#_x0000_t75" style="position:absolute;left:6094;top:-4206;height:252;width:214;" filled="f" coordsize="21600,21600">
                <v:path/>
                <v:fill on="f" focussize="0,0"/>
                <v:stroke/>
                <v:imagedata r:id="rId697" o:title=""/>
                <o:lock v:ext="edit" aspectratio="t"/>
              </v:shape>
            </v:group>
            <v:group id="_x0000_s8983" o:spid="_x0000_s8983" o:spt="203" style="position:absolute;left:6473;top:-2761;height:2;width:264;" coordorigin="6473,-2761" coordsize="264,2">
              <o:lock v:ext="edit"/>
              <v:shape id="_x0000_s8984" o:spid="_x0000_s8984" style="position:absolute;left:6473;top:-2761;height:2;width:264;" filled="f" stroked="t" coordorigin="6473,-2761" coordsize="264,2" path="m6737,-2758l6473,-2761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85" o:spid="_x0000_s8985" o:spt="75" type="#_x0000_t75" style="position:absolute;left:6782;top:-3342;height:754;width:96;" filled="f" coordsize="21600,21600">
                <v:path/>
                <v:fill on="f" focussize="0,0"/>
                <v:stroke/>
                <v:imagedata r:id="rId698" o:title=""/>
                <o:lock v:ext="edit" aspectratio="t"/>
              </v:shape>
              <v:shape id="_x0000_s8986" o:spid="_x0000_s8986" o:spt="75" type="#_x0000_t75" style="position:absolute;left:6782;top:-2852;height:266;width:115;" filled="f" coordsize="21600,21600">
                <v:path/>
                <v:fill on="f" focussize="0,0"/>
                <v:stroke/>
                <v:imagedata r:id="rId699" o:title=""/>
                <o:lock v:ext="edit" aspectratio="t"/>
              </v:shape>
              <v:shape id="_x0000_s8987" o:spid="_x0000_s8987" o:spt="75" type="#_x0000_t75" style="position:absolute;left:5686;top:-3524;height:245;width:77;" filled="f" coordsize="21600,21600">
                <v:path/>
                <v:fill on="f" focussize="0,0"/>
                <v:stroke/>
                <v:imagedata r:id="rId700" o:title=""/>
                <o:lock v:ext="edit" aspectratio="t"/>
              </v:shape>
            </v:group>
            <v:group id="_x0000_s8988" o:spid="_x0000_s8988" o:spt="203" style="position:absolute;left:8808;top:-3560;height:103;width:110;" coordorigin="8808,-3560" coordsize="110,103">
              <o:lock v:ext="edit"/>
              <v:shape id="_x0000_s8989" o:spid="_x0000_s8989" style="position:absolute;left:8808;top:-3560;height:103;width:110;" filled="f" stroked="t" coordorigin="8808,-3560" coordsize="110,103" path="m8863,-3457l8808,-3457,8863,-3560,8918,-3457,8863,-3457x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</v:group>
            <v:group id="_x0000_s8990" o:spid="_x0000_s8990" o:spt="203" style="position:absolute;left:8782;top:-3601;height:79;width:163;" coordorigin="8782,-3601" coordsize="163,79">
              <o:lock v:ext="edit"/>
              <v:shape id="_x0000_s8991" o:spid="_x0000_s8991" style="position:absolute;left:8782;top:-3601;height:79;width:163;" filled="f" stroked="t" coordorigin="8782,-3601" coordsize="163,79" path="m8782,-3601l8782,-3560,8945,-3560,8945,-3522e">
                <v:path arrowok="t"/>
                <v:fill on="f" focussize="0,0"/>
                <v:stroke weight="0.815748031496063pt" color="#000000"/>
                <v:imagedata o:title=""/>
                <o:lock v:ext="edit"/>
              </v:shape>
              <v:shape id="_x0000_s8992" o:spid="_x0000_s8992" o:spt="75" type="#_x0000_t75" style="position:absolute;left:9617;top:-3471;height:192;width:235;" filled="f" coordsize="21600,21600">
                <v:path/>
                <v:fill on="f" focussize="0,0"/>
                <v:stroke/>
                <v:imagedata r:id="rId701" o:title=""/>
                <o:lock v:ext="edit" aspectratio="t"/>
              </v:shape>
              <v:shape id="_x0000_s8993" o:spid="_x0000_s8993" o:spt="75" type="#_x0000_t75" style="position:absolute;left:9607;top:-2050;height:187;width:226;" filled="f" coordsize="21600,21600">
                <v:path/>
                <v:fill on="f" focussize="0,0"/>
                <v:stroke/>
                <v:imagedata r:id="rId702" o:title=""/>
                <o:lock v:ext="edit" aspectratio="t"/>
              </v:shape>
              <v:shape id="_x0000_s8994" o:spid="_x0000_s8994" o:spt="75" type="#_x0000_t75" style="position:absolute;left:8590;top:-1899;height:187;width:58;" filled="f" coordsize="21600,21600">
                <v:path/>
                <v:fill on="f" focussize="0,0"/>
                <v:stroke/>
                <v:imagedata r:id="rId703" o:title=""/>
                <o:lock v:ext="edit" aspectratio="t"/>
              </v:shape>
              <v:shape id="_x0000_s8995" o:spid="_x0000_s8995" o:spt="75" type="#_x0000_t75" style="position:absolute;left:6605;top:-2348;height:247;width:365;" filled="f" coordsize="21600,21600">
                <v:path/>
                <v:fill on="f" focussize="0,0"/>
                <v:stroke/>
                <v:imagedata r:id="rId704" o:title=""/>
                <o:lock v:ext="edit" aspectratio="t"/>
              </v:shape>
              <v:shape id="_x0000_s8996" o:spid="_x0000_s8996" o:spt="75" type="#_x0000_t75" style="position:absolute;left:3576;top:-1062;height:238;width:295;" filled="f" coordsize="21600,21600">
                <v:path/>
                <v:fill on="f" focussize="0,0"/>
                <v:stroke/>
                <v:imagedata r:id="rId705" o:title=""/>
                <o:lock v:ext="edit" aspectratio="t"/>
              </v:shape>
              <v:shape id="_x0000_s8997" o:spid="_x0000_s8997" o:spt="75" type="#_x0000_t75" style="position:absolute;left:3638;top:-1064;height:370;width:310;" filled="f" coordsize="21600,21600">
                <v:path/>
                <v:fill on="f" focussize="0,0"/>
                <v:stroke/>
                <v:imagedata r:id="rId706" o:title=""/>
                <o:lock v:ext="edit" aspectratio="t"/>
              </v:shape>
              <v:shape id="_x0000_s8998" o:spid="_x0000_s8998" o:spt="75" type="#_x0000_t75" style="position:absolute;left:7646;top:-788;height:250;width:259;" filled="f" coordsize="21600,21600">
                <v:path/>
                <v:fill on="f" focussize="0,0"/>
                <v:stroke/>
                <v:imagedata r:id="rId707" o:title=""/>
                <o:lock v:ext="edit" aspectratio="t"/>
              </v:shape>
              <v:shape id="_x0000_s8999" o:spid="_x0000_s8999" o:spt="75" type="#_x0000_t75" style="position:absolute;left:9010;top:-903;height:370;width:365;" filled="f" coordsize="21600,21600">
                <v:path/>
                <v:fill on="f" focussize="0,0"/>
                <v:stroke/>
                <v:imagedata r:id="rId708" o:title=""/>
                <o:lock v:ext="edit" aspectratio="t"/>
              </v:shape>
              <v:shape id="_x0000_s9000" o:spid="_x0000_s9000" o:spt="75" type="#_x0000_t75" style="position:absolute;left:9130;top:-776;height:245;width:204;" filled="f" coordsize="21600,21600">
                <v:path/>
                <v:fill on="f" focussize="0,0"/>
                <v:stroke/>
                <v:imagedata r:id="rId709" o:title=""/>
                <o:lock v:ext="edit" aspectratio="t"/>
              </v:shape>
              <v:shape id="_x0000_s9001" o:spid="_x0000_s9001" o:spt="75" type="#_x0000_t75" style="position:absolute;left:9600;top:-1342;height:187;width:185;" filled="f" coordsize="21600,21600">
                <v:path/>
                <v:fill on="f" focussize="0,0"/>
                <v:stroke/>
                <v:imagedata r:id="rId710" o:title=""/>
                <o:lock v:ext="edit" aspectratio="t"/>
              </v:shape>
              <v:shape id="_x0000_s9002" o:spid="_x0000_s9002" o:spt="75" type="#_x0000_t75" style="position:absolute;left:10082;top:-1342;height:187;width:223;" filled="f" coordsize="21600,21600">
                <v:path/>
                <v:fill on="f" focussize="0,0"/>
                <v:stroke/>
                <v:imagedata r:id="rId711" o:title=""/>
                <o:lock v:ext="edit" aspectratio="t"/>
              </v:shape>
            </v:group>
            <v:group id="_x0000_s9003" o:spid="_x0000_s9003" o:spt="203" style="position:absolute;left:8834;top:-447;height:48;width:48;" coordorigin="8834,-447" coordsize="48,48">
              <o:lock v:ext="edit"/>
              <v:shape id="_x0000_s9004" o:spid="_x0000_s9004" style="position:absolute;left:8834;top:-447;height:48;width:48;" fillcolor="#000000" filled="t" stroked="f" coordorigin="8834,-447" coordsize="48,48" path="m8868,-447l8849,-447,8842,-440,8837,-433,8837,-428,8834,-423,8837,-418,8837,-414,8842,-406,8849,-402,8854,-399,8863,-399,8868,-402,8875,-406,8880,-414,8882,-418,8882,-428,8880,-433,8875,-440,8868,-4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05" o:spid="_x0000_s9005" o:spt="203" style="position:absolute;left:9485;top:-447;height:48;width:50;" coordorigin="9485,-447" coordsize="50,48">
              <o:lock v:ext="edit"/>
              <v:shape id="_x0000_s9006" o:spid="_x0000_s9006" style="position:absolute;left:9485;top:-447;height:48;width:50;" fillcolor="#000000" filled="t" stroked="f" coordorigin="9485,-447" coordsize="50,48" path="m9518,-447l9502,-447,9492,-440,9487,-433,9487,-428,9485,-423,9487,-418,9487,-414,9492,-406,9502,-402,9504,-399,9516,-399,9518,-402,9528,-406,9533,-414,9535,-418,9535,-428,9533,-433,9528,-440,9518,-4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07" o:spid="_x0000_s9007" o:spt="203" style="position:absolute;left:9485;top:-1825;height:74;width:31;" coordorigin="9485,-1825" coordsize="31,74">
              <o:lock v:ext="edit"/>
              <v:shape id="_x0000_s9008" o:spid="_x0000_s9008" style="position:absolute;left:9485;top:-1825;height:74;width:31;" fillcolor="#000000" filled="t" stroked="f" coordorigin="9485,-1825" coordsize="31,74" path="m9516,-1753l9504,-1753,9511,-1750,9516,-1753xe">
                <v:path arrowok="t"/>
                <v:fill on="t" focussize="0,0"/>
                <v:stroke on="f"/>
                <v:imagedata o:title=""/>
                <o:lock v:ext="edit"/>
              </v:shape>
              <v:shape id="_x0000_s9009" o:spid="_x0000_s9009" style="position:absolute;left:9485;top:-1825;height:74;width:31;" fillcolor="#000000" filled="t" stroked="f" coordorigin="9485,-1825" coordsize="31,74" path="m9516,-1825l9504,-1825,9502,-1820,9492,-1813,9487,-1801,9487,-1796,9485,-1786,9487,-1779,9487,-1774,9492,-1762,9502,-1753,9518,-1753,9528,-1762,9533,-1774,9535,-1779,9535,-1796,9533,-1801,9528,-1813,9518,-1820,9516,-182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10" o:spid="_x0000_s9010" o:spt="203" style="position:absolute;left:7942;top:-2427;height:48;width:70;" coordorigin="7942,-2427" coordsize="70,48">
              <o:lock v:ext="edit"/>
              <v:shape id="_x0000_s9011" o:spid="_x0000_s9011" style="position:absolute;left:7942;top:-2427;height:48;width:70;" fillcolor="#000000" filled="t" stroked="f" coordorigin="7942,-2427" coordsize="70,48" path="m7982,-2427l7970,-2427,7963,-2425,7954,-2420,7946,-2413,7942,-2403,7946,-2394,7954,-2386,7963,-2382,7970,-2379,7982,-2379,7990,-2382,7999,-2386,8011,-2398,8011,-2408,7999,-2420,7990,-2425,7982,-242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12" o:spid="_x0000_s9012" o:spt="203" style="position:absolute;left:7510;top:-3248;height:48;width:72;" coordorigin="7510,-3248" coordsize="72,48">
              <o:lock v:ext="edit"/>
              <v:shape id="_x0000_s9013" o:spid="_x0000_s9013" style="position:absolute;left:7510;top:-3248;height:48;width:72;" fillcolor="#000000" filled="t" stroked="f" coordorigin="7510,-3248" coordsize="72,48" path="m7553,-3248l7538,-3248,7531,-3246,7519,-3241,7512,-3234,7510,-3229,7510,-3219,7512,-3214,7519,-3207,7531,-3202,7538,-3200,7553,-3200,7558,-3202,7570,-3207,7579,-3214,7582,-3219,7582,-3229,7579,-3234,7570,-3241,7558,-3246,7553,-324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014" o:spid="_x0000_s9014" o:spt="203" style="position:absolute;left:0pt;margin-left:172.4pt;margin-top:-68.65pt;height:11.85pt;width:15.8pt;mso-position-horizontal-relative:page;z-index:-9216;mso-width-relative:page;mso-height-relative:page;" coordorigin="3449,-1374" coordsize="317,238">
            <o:lock v:ext="edit"/>
            <v:shape id="_x0000_s9015" o:spid="_x0000_s9015" o:spt="75" type="#_x0000_t75" style="position:absolute;left:3449;top:-1374;height:238;width:173;" filled="f" coordsize="21600,21600">
              <v:path/>
              <v:fill on="f" focussize="0,0"/>
              <v:stroke/>
              <v:imagedata r:id="rId712" o:title=""/>
              <o:lock v:ext="edit" aspectratio="t"/>
            </v:shape>
            <v:shape id="_x0000_s9016" o:spid="_x0000_s9016" o:spt="75" type="#_x0000_t75" style="position:absolute;left:3631;top:-1374;height:238;width:134;" filled="f" coordsize="21600,21600">
              <v:path/>
              <v:fill on="f" focussize="0,0"/>
              <v:stroke/>
              <v:imagedata r:id="rId713" o:title=""/>
              <o:lock v:ext="edit" aspectratio="t"/>
            </v:shape>
          </v:group>
        </w:pic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e: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Th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ied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ual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.</w:t>
      </w:r>
      <w:r>
        <w:rPr>
          <w:rFonts w:ascii="Arial" w:hAnsi="Arial" w:eastAsia="Arial" w:cs="Arial"/>
          <w:i/>
          <w:spacing w:val="40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lea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er</w:t>
      </w:r>
      <w:r>
        <w:rPr>
          <w:rFonts w:ascii="Arial" w:hAnsi="Arial" w:eastAsia="Arial" w:cs="Arial"/>
          <w:i/>
          <w:spacing w:val="3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36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u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ion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or</w:t>
      </w:r>
      <w:r>
        <w:rPr>
          <w:rFonts w:ascii="Arial" w:hAnsi="Arial" w:eastAsia="Arial" w:cs="Arial"/>
          <w:i/>
          <w:spacing w:val="38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ailed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ign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and</w:t>
      </w:r>
      <w:r>
        <w:rPr>
          <w:rFonts w:ascii="Arial" w:hAnsi="Arial" w:eastAsia="Arial" w:cs="Arial"/>
          <w:i/>
          <w:spacing w:val="39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ponent in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ion.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F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u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P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oE 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a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ll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equi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input diode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b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d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ge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. For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m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pli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c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t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y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,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ly one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-2"/>
          <w:w w:val="100"/>
          <w:sz w:val="16"/>
          <w:szCs w:val="16"/>
        </w:rPr>
        <w:t>i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 xml:space="preserve">s 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>s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</w:t>
      </w:r>
      <w:r>
        <w:rPr>
          <w:rFonts w:ascii="Arial" w:hAnsi="Arial" w:eastAsia="Arial" w:cs="Arial"/>
          <w:i/>
          <w:spacing w:val="-3"/>
          <w:w w:val="100"/>
          <w:sz w:val="16"/>
          <w:szCs w:val="16"/>
        </w:rPr>
        <w:t>o</w:t>
      </w:r>
      <w:r>
        <w:rPr>
          <w:rFonts w:ascii="Arial" w:hAnsi="Arial" w:eastAsia="Arial" w:cs="Arial"/>
          <w:i/>
          <w:spacing w:val="2"/>
          <w:w w:val="100"/>
          <w:sz w:val="16"/>
          <w:szCs w:val="16"/>
        </w:rPr>
        <w:t>w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n</w:t>
      </w:r>
      <w:r>
        <w:rPr>
          <w:rFonts w:ascii="Arial" w:hAnsi="Arial" w:eastAsia="Arial" w:cs="Arial"/>
          <w:i/>
          <w:spacing w:val="1"/>
          <w:w w:val="100"/>
          <w:sz w:val="16"/>
          <w:szCs w:val="16"/>
        </w:rPr>
        <w:t xml:space="preserve"> 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he</w:t>
      </w:r>
      <w:r>
        <w:rPr>
          <w:rFonts w:ascii="Arial" w:hAnsi="Arial" w:eastAsia="Arial" w:cs="Arial"/>
          <w:i/>
          <w:spacing w:val="-1"/>
          <w:w w:val="100"/>
          <w:sz w:val="16"/>
          <w:szCs w:val="16"/>
        </w:rPr>
        <w:t>r</w:t>
      </w:r>
      <w:r>
        <w:rPr>
          <w:rFonts w:ascii="Arial" w:hAnsi="Arial" w:eastAsia="Arial" w:cs="Arial"/>
          <w:i/>
          <w:spacing w:val="0"/>
          <w:w w:val="100"/>
          <w:sz w:val="16"/>
          <w:szCs w:val="16"/>
        </w:rPr>
        <w:t>e.</w:t>
      </w:r>
    </w:p>
    <w:p>
      <w:pPr>
        <w:spacing w:after="0" w:line="240" w:lineRule="auto"/>
        <w:jc w:val="left"/>
        <w:rPr>
          <w:rFonts w:ascii="Arial" w:hAnsi="Arial" w:eastAsia="Arial" w:cs="Arial"/>
          <w:sz w:val="16"/>
          <w:szCs w:val="16"/>
        </w:rPr>
        <w:sectPr>
          <w:pgSz w:w="12240" w:h="15840"/>
          <w:pgMar w:top="1800" w:right="900" w:bottom="1100" w:left="700" w:header="216" w:footer="901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48"/>
        <w:jc w:val="both"/>
        <w:rPr>
          <w:rFonts w:ascii="Arial" w:hAnsi="Arial" w:eastAsia="Arial" w:cs="Arial"/>
          <w:sz w:val="24"/>
          <w:szCs w:val="24"/>
        </w:rPr>
      </w:pPr>
      <w:r>
        <w:pict>
          <v:group id="_x0000_s9017" o:spid="_x0000_s9017" o:spt="203" style="position:absolute;left:0pt;margin-left:45.35pt;margin-top:12.95pt;height:0.1pt;width:238.3pt;mso-position-horizontal-relative:page;z-index:-9216;mso-width-relative:page;mso-height-relative:page;" coordorigin="907,260" coordsize="4766,2">
            <o:lock v:ext="edit"/>
            <v:shape id="_x0000_s9018" o:spid="_x0000_s9018" style="position:absolute;left:907;top:260;height:2;width:4766;" filled="f" stroked="t" coordorigin="907,260" coordsize="4766,0" path="m907,260l5674,260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pict>
          <v:group id="_x0000_s9019" o:spid="_x0000_s9019" o:spt="203" style="position:absolute;left:0pt;margin-left:45.35pt;margin-top:26.75pt;height:0.1pt;width:234.95pt;mso-position-horizontal-relative:page;z-index:-9216;mso-width-relative:page;mso-height-relative:page;" coordorigin="907,536" coordsize="4699,2">
            <o:lock v:ext="edit"/>
            <v:shape id="_x0000_s9020" o:spid="_x0000_s9020" style="position:absolute;left:907;top:536;height:2;width:4699;" filled="f" stroked="t" coordorigin="907,536" coordsize="4699,0" path="m907,536l5606,536e">
              <v:path arrowok="t"/>
              <v:fill on="f" focussize="0,0"/>
              <v:stroke weight="0.94pt" color="#2268AE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H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RM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-R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G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7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B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 xml:space="preserve">D 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LA</w:t>
      </w:r>
      <w:r>
        <w:rPr>
          <w:rFonts w:ascii="Arial" w:hAnsi="Arial" w:eastAsia="Arial" w:cs="Arial"/>
          <w:color w:val="2268AE"/>
          <w:spacing w:val="8"/>
          <w:w w:val="100"/>
          <w:sz w:val="24"/>
          <w:szCs w:val="24"/>
        </w:rPr>
        <w:t>Y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1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0"/>
          <w:w w:val="100"/>
          <w:sz w:val="24"/>
          <w:szCs w:val="24"/>
        </w:rPr>
        <w:t>IO</w:t>
      </w:r>
      <w:r>
        <w:rPr>
          <w:rFonts w:ascii="Arial" w:hAnsi="Arial" w:eastAsia="Arial" w:cs="Arial"/>
          <w:color w:val="2268AE"/>
          <w:spacing w:val="9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</w:p>
    <w:p>
      <w:pPr>
        <w:spacing w:before="4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ab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 to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 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º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bie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2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ing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unde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PD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-51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In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,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rs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eg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rt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2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re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to 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br w:type="column"/>
      </w:r>
    </w:p>
    <w:p>
      <w:pPr>
        <w:spacing w:before="0" w:after="0" w:line="240" w:lineRule="auto"/>
        <w:ind w:right="66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If</w:t>
      </w:r>
      <w:r>
        <w:rPr>
          <w:rFonts w:ascii="Arial" w:hAnsi="Arial" w:eastAsia="Arial" w:cs="Arial"/>
          <w:spacing w:val="2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2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nd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2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rn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2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ope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gne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2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Q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N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kag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ou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hibi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a 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l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f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Θ</w:t>
      </w:r>
      <w:r>
        <w:rPr>
          <w:rFonts w:ascii="Arial" w:hAnsi="Arial" w:eastAsia="Arial" w:cs="Arial"/>
          <w:spacing w:val="0"/>
          <w:w w:val="100"/>
          <w:position w:val="0"/>
          <w:sz w:val="12"/>
          <w:szCs w:val="12"/>
        </w:rPr>
        <w:t>J</w:t>
      </w:r>
      <w:r>
        <w:rPr>
          <w:rFonts w:ascii="Arial" w:hAnsi="Arial" w:eastAsia="Arial" w:cs="Arial"/>
          <w:spacing w:val="-1"/>
          <w:w w:val="100"/>
          <w:position w:val="0"/>
          <w:sz w:val="12"/>
          <w:szCs w:val="12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=31</w:t>
      </w:r>
      <w:r>
        <w:rPr>
          <w:rFonts w:ascii="Arial" w:hAnsi="Arial" w:eastAsia="Arial" w:cs="Arial"/>
          <w:spacing w:val="-37"/>
          <w:w w:val="151"/>
          <w:position w:val="1"/>
          <w:sz w:val="18"/>
          <w:szCs w:val="18"/>
        </w:rPr>
        <w:t>°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C</w:t>
      </w:r>
      <w:r>
        <w:rPr>
          <w:rFonts w:ascii="Arial" w:hAnsi="Arial" w:eastAsia="Arial" w:cs="Arial"/>
          <w:spacing w:val="-4"/>
          <w:w w:val="99"/>
          <w:position w:val="1"/>
          <w:sz w:val="18"/>
          <w:szCs w:val="18"/>
        </w:rPr>
        <w:t>/</w:t>
      </w:r>
      <w:r>
        <w:rPr>
          <w:rFonts w:ascii="Arial" w:hAnsi="Arial" w:eastAsia="Arial" w:cs="Arial"/>
          <w:spacing w:val="8"/>
          <w:w w:val="99"/>
          <w:position w:val="1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99"/>
          <w:position w:val="1"/>
          <w:sz w:val="18"/>
          <w:szCs w:val="18"/>
        </w:rPr>
        <w:t>.</w:t>
      </w:r>
      <w:r>
        <w:rPr>
          <w:rFonts w:ascii="Arial" w:hAnsi="Arial" w:eastAsia="Arial" w:cs="Arial"/>
          <w:spacing w:val="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Fo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r</w:t>
      </w:r>
      <w:r>
        <w:rPr>
          <w:rFonts w:ascii="Arial" w:hAnsi="Arial" w:eastAsia="Arial" w:cs="Arial"/>
          <w:spacing w:val="7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deq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te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hea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6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ipa</w:t>
      </w:r>
      <w:r>
        <w:rPr>
          <w:rFonts w:ascii="Arial" w:hAnsi="Arial" w:eastAsia="Arial" w:cs="Arial"/>
          <w:spacing w:val="-2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ion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,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position w:val="1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1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1"/>
          <w:sz w:val="18"/>
          <w:szCs w:val="18"/>
        </w:rPr>
        <w:t>oa</w:t>
      </w:r>
      <w:r>
        <w:rPr>
          <w:rFonts w:ascii="Arial" w:hAnsi="Arial" w:eastAsia="Arial" w:cs="Arial"/>
          <w:spacing w:val="0"/>
          <w:w w:val="100"/>
          <w:position w:val="1"/>
          <w:sz w:val="18"/>
          <w:szCs w:val="18"/>
        </w:rPr>
        <w:t xml:space="preserve">rd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ou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us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cl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hic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th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oun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4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4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4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od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n</w:t>
      </w:r>
      <w:r>
        <w:rPr>
          <w:rFonts w:ascii="Arial" w:hAnsi="Arial" w:eastAsia="Arial" w:cs="Arial"/>
          <w:spacing w:val="7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ch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.</w:t>
      </w:r>
      <w:r>
        <w:rPr>
          <w:rFonts w:ascii="Arial" w:hAnsi="Arial" w:eastAsia="Arial" w:cs="Arial"/>
          <w:spacing w:val="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re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w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hea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>w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y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fr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m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PD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pack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ag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d </w:t>
      </w:r>
      <w:r>
        <w:rPr>
          <w:rFonts w:ascii="Arial" w:hAnsi="Arial" w:eastAsia="Arial" w:cs="Arial"/>
          <w:spacing w:val="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tr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ns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r 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 </w:t>
      </w:r>
      <w:r>
        <w:rPr>
          <w:rFonts w:ascii="Arial" w:hAnsi="Arial" w:eastAsia="Arial" w:cs="Arial"/>
          <w:spacing w:val="5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to </w:t>
      </w:r>
      <w:r>
        <w:rPr>
          <w:rFonts w:ascii="Arial" w:hAnsi="Arial" w:eastAsia="Arial" w:cs="Arial"/>
          <w:spacing w:val="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 xml:space="preserve">e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ba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ks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6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f 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-3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position w:val="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s</w:t>
      </w:r>
      <w:r>
        <w:rPr>
          <w:rFonts w:ascii="Arial" w:hAnsi="Arial" w:eastAsia="Arial" w:cs="Arial"/>
          <w:spacing w:val="-2"/>
          <w:w w:val="100"/>
          <w:position w:val="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m</w:t>
      </w:r>
      <w:r>
        <w:rPr>
          <w:rFonts w:ascii="Arial" w:hAnsi="Arial" w:eastAsia="Arial" w:cs="Arial"/>
          <w:spacing w:val="-4"/>
          <w:w w:val="100"/>
          <w:position w:val="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18"/>
          <w:szCs w:val="18"/>
        </w:rPr>
        <w:t>PCB.</w:t>
      </w:r>
    </w:p>
    <w:p>
      <w:pPr>
        <w:spacing w:before="6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67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de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spacing w:val="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y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f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10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8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</w:p>
    <w:p>
      <w:pPr>
        <w:spacing w:before="0" w:after="0" w:line="206" w:lineRule="exact"/>
        <w:ind w:right="3508"/>
        <w:jc w:val="both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Figu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belo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</w:p>
    <w:p>
      <w:pPr>
        <w:spacing w:after="0" w:line="206" w:lineRule="exact"/>
        <w:jc w:val="both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60" w:bottom="1100" w:left="700" w:header="216" w:footer="901" w:gutter="0"/>
          <w:cols w:equalWidth="0" w:num="2">
            <w:col w:w="4976" w:space="718"/>
            <w:col w:w="4886"/>
          </w:cols>
        </w:sectPr>
      </w:pPr>
    </w:p>
    <w:p>
      <w:pPr>
        <w:spacing w:before="0" w:after="0" w:line="170" w:lineRule="exact"/>
        <w:jc w:val="left"/>
        <w:rPr>
          <w:sz w:val="17"/>
          <w:szCs w:val="17"/>
        </w:rPr>
      </w:pPr>
    </w:p>
    <w:p>
      <w:pPr>
        <w:spacing w:before="30" w:after="0" w:line="240" w:lineRule="auto"/>
        <w:ind w:left="308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 xml:space="preserve">- 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>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113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8</w:t>
      </w:r>
      <w:r>
        <w:rPr>
          <w:rFonts w:ascii="Arial" w:hAnsi="Arial" w:eastAsia="Arial" w:cs="Arial"/>
          <w:b/>
          <w:bCs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PCB</w:t>
      </w:r>
      <w:r>
        <w:rPr>
          <w:rFonts w:ascii="Arial" w:hAnsi="Arial" w:eastAsia="Arial" w:cs="Arial"/>
          <w:b/>
          <w:bCs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b/>
          <w:bCs/>
          <w:spacing w:val="-7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To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p</w:t>
      </w:r>
      <w:r>
        <w:rPr>
          <w:rFonts w:ascii="Arial" w:hAnsi="Arial" w:eastAsia="Arial" w:cs="Arial"/>
          <w:b/>
          <w:bCs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-2"/>
          <w:w w:val="100"/>
          <w:sz w:val="18"/>
          <w:szCs w:val="18"/>
        </w:rPr>
        <w:t>V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>e</w:t>
      </w:r>
      <w:r>
        <w:rPr>
          <w:rFonts w:ascii="Arial" w:hAnsi="Arial" w:eastAsia="Arial" w:cs="Arial"/>
          <w:b/>
          <w:bCs/>
          <w:spacing w:val="2"/>
          <w:w w:val="100"/>
          <w:sz w:val="18"/>
          <w:szCs w:val="18"/>
        </w:rPr>
        <w:t>w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)</w:t>
      </w:r>
    </w:p>
    <w:p>
      <w:pPr>
        <w:spacing w:before="0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26" w:after="0" w:line="240" w:lineRule="auto"/>
        <w:ind w:left="3602" w:right="6324"/>
        <w:jc w:val="center"/>
        <w:rPr>
          <w:rFonts w:ascii="Arial" w:hAnsi="Arial" w:eastAsia="Arial" w:cs="Arial"/>
          <w:sz w:val="20"/>
          <w:szCs w:val="20"/>
        </w:rPr>
      </w:pPr>
      <w:r>
        <w:pict>
          <v:group id="_x0000_s9021" o:spid="_x0000_s9021" o:spt="203" style="position:absolute;left:0pt;margin-left:238.85pt;margin-top:14.8pt;height:189.1pt;width:162pt;mso-position-horizontal-relative:page;z-index:-9216;mso-width-relative:page;mso-height-relative:page;" coordorigin="4777,296" coordsize="3241,3782">
            <o:lock v:ext="edit"/>
            <v:shape id="_x0000_s9022" o:spid="_x0000_s9022" o:spt="75" type="#_x0000_t75" style="position:absolute;left:5101;top:616;height:3463;width:2917;" filled="f" coordsize="21600,21600">
              <v:path/>
              <v:fill on="f" focussize="0,0"/>
              <v:stroke/>
              <v:imagedata r:id="rId714" o:title=""/>
              <o:lock v:ext="edit" aspectratio="t"/>
            </v:shape>
            <v:group id="_x0000_s9023" o:spid="_x0000_s9023" o:spt="203" style="position:absolute;left:5777;top:847;height:312;width:156;" coordorigin="5777,847" coordsize="156,312">
              <o:lock v:ext="edit"/>
              <v:shape id="_x0000_s9024" o:spid="_x0000_s9024" style="position:absolute;left:5777;top:847;height:312;width:156;" fillcolor="#BFBFBF" filled="t" stroked="f" coordorigin="5777,847" coordsize="156,312" path="m5777,1159l5933,1159,5933,847,5777,847,5777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25" o:spid="_x0000_s9025" o:spt="203" style="position:absolute;left:5777;top:847;height:314;width:158;" coordorigin="5777,847" coordsize="158,314">
              <o:lock v:ext="edit"/>
              <v:shape id="_x0000_s9026" o:spid="_x0000_s9026" style="position:absolute;left:5777;top:847;height:314;width:158;" fillcolor="#000000" filled="t" stroked="f" coordorigin="5777,847" coordsize="158,314" path="m5935,847l5777,847,5777,1162,5779,1162,5779,850,5935,850,5935,847xe">
                <v:path arrowok="t"/>
                <v:fill on="t" focussize="0,0"/>
                <v:stroke on="f"/>
                <v:imagedata o:title=""/>
                <o:lock v:ext="edit"/>
              </v:shape>
              <v:shape id="_x0000_s9027" o:spid="_x0000_s9027" style="position:absolute;left:5777;top:847;height:314;width:158;" fillcolor="#000000" filled="t" stroked="f" coordorigin="5777,847" coordsize="158,314" path="m5933,1159l5779,1159,5779,1162,5933,1162,5933,1159xe">
                <v:path arrowok="t"/>
                <v:fill on="t" focussize="0,0"/>
                <v:stroke on="f"/>
                <v:imagedata o:title=""/>
                <o:lock v:ext="edit"/>
              </v:shape>
              <v:shape id="_x0000_s9028" o:spid="_x0000_s9028" style="position:absolute;left:5777;top:847;height:314;width:158;" fillcolor="#000000" filled="t" stroked="f" coordorigin="5777,847" coordsize="158,314" path="m5935,850l5933,850,5933,1162,5935,1159,5935,850xe">
                <v:path arrowok="t"/>
                <v:fill on="t" focussize="0,0"/>
                <v:stroke on="f"/>
                <v:imagedata o:title=""/>
                <o:lock v:ext="edit"/>
              </v:shape>
              <v:shape id="_x0000_s9029" o:spid="_x0000_s9029" style="position:absolute;left:5777;top:847;height:314;width:158;" fillcolor="#000000" filled="t" stroked="f" coordorigin="5777,847" coordsize="158,314" path="m5935,1159l5933,1162,5935,1162,5935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0" o:spid="_x0000_s9030" o:spt="203" style="position:absolute;left:6089;top:847;height:312;width:156;" coordorigin="6089,847" coordsize="156,312">
              <o:lock v:ext="edit"/>
              <v:shape id="_x0000_s9031" o:spid="_x0000_s9031" style="position:absolute;left:6089;top:847;height:312;width:156;" fillcolor="#BFBFBF" filled="t" stroked="f" coordorigin="6089,847" coordsize="156,312" path="m6089,1159l6245,1159,6245,847,6089,847,6089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2" o:spid="_x0000_s9032" o:spt="203" style="position:absolute;left:6089;top:847;height:314;width:158;" coordorigin="6089,847" coordsize="158,314">
              <o:lock v:ext="edit"/>
              <v:shape id="_x0000_s9033" o:spid="_x0000_s9033" style="position:absolute;left:6089;top:847;height:314;width:158;" fillcolor="#000000" filled="t" stroked="f" coordorigin="6089,847" coordsize="158,314" path="m6247,847l6089,847,6089,1162,6091,1162,6091,850,6247,850,6247,847xe">
                <v:path arrowok="t"/>
                <v:fill on="t" focussize="0,0"/>
                <v:stroke on="f"/>
                <v:imagedata o:title=""/>
                <o:lock v:ext="edit"/>
              </v:shape>
              <v:shape id="_x0000_s9034" o:spid="_x0000_s9034" style="position:absolute;left:6089;top:847;height:314;width:158;" fillcolor="#000000" filled="t" stroked="f" coordorigin="6089,847" coordsize="158,314" path="m6245,1159l6091,1159,6091,1162,6245,1162,6245,1159xe">
                <v:path arrowok="t"/>
                <v:fill on="t" focussize="0,0"/>
                <v:stroke on="f"/>
                <v:imagedata o:title=""/>
                <o:lock v:ext="edit"/>
              </v:shape>
              <v:shape id="_x0000_s9035" o:spid="_x0000_s9035" style="position:absolute;left:6089;top:847;height:314;width:158;" fillcolor="#000000" filled="t" stroked="f" coordorigin="6089,847" coordsize="158,314" path="m6247,850l6245,850,6245,1162,6247,1159,6247,850xe">
                <v:path arrowok="t"/>
                <v:fill on="t" focussize="0,0"/>
                <v:stroke on="f"/>
                <v:imagedata o:title=""/>
                <o:lock v:ext="edit"/>
              </v:shape>
              <v:shape id="_x0000_s9036" o:spid="_x0000_s9036" style="position:absolute;left:6089;top:847;height:314;width:158;" fillcolor="#000000" filled="t" stroked="f" coordorigin="6089,847" coordsize="158,314" path="m6247,1159l6245,1162,6247,1162,6247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7" o:spid="_x0000_s9037" o:spt="203" style="position:absolute;left:6401;top:847;height:312;width:156;" coordorigin="6401,847" coordsize="156,312">
              <o:lock v:ext="edit"/>
              <v:shape id="_x0000_s9038" o:spid="_x0000_s9038" style="position:absolute;left:6401;top:847;height:312;width:156;" fillcolor="#BFBFBF" filled="t" stroked="f" coordorigin="6401,847" coordsize="156,312" path="m6401,1159l6557,1159,6557,847,6401,847,6401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39" o:spid="_x0000_s9039" o:spt="203" style="position:absolute;left:6401;top:847;height:314;width:158;" coordorigin="6401,847" coordsize="158,314">
              <o:lock v:ext="edit"/>
              <v:shape id="_x0000_s9040" o:spid="_x0000_s9040" style="position:absolute;left:6401;top:847;height:314;width:158;" fillcolor="#000000" filled="t" stroked="f" coordorigin="6401,847" coordsize="158,314" path="m6559,847l6401,847,6401,1162,6403,1162,6403,850,6559,850,6559,847xe">
                <v:path arrowok="t"/>
                <v:fill on="t" focussize="0,0"/>
                <v:stroke on="f"/>
                <v:imagedata o:title=""/>
                <o:lock v:ext="edit"/>
              </v:shape>
              <v:shape id="_x0000_s9041" o:spid="_x0000_s9041" style="position:absolute;left:6401;top:847;height:314;width:158;" fillcolor="#000000" filled="t" stroked="f" coordorigin="6401,847" coordsize="158,314" path="m6557,1159l6403,1159,6403,1162,6557,1162,6557,1159xe">
                <v:path arrowok="t"/>
                <v:fill on="t" focussize="0,0"/>
                <v:stroke on="f"/>
                <v:imagedata o:title=""/>
                <o:lock v:ext="edit"/>
              </v:shape>
              <v:shape id="_x0000_s9042" o:spid="_x0000_s9042" style="position:absolute;left:6401;top:847;height:314;width:158;" fillcolor="#000000" filled="t" stroked="f" coordorigin="6401,847" coordsize="158,314" path="m6559,850l6557,850,6557,1162,6559,1159,6559,850xe">
                <v:path arrowok="t"/>
                <v:fill on="t" focussize="0,0"/>
                <v:stroke on="f"/>
                <v:imagedata o:title=""/>
                <o:lock v:ext="edit"/>
              </v:shape>
              <v:shape id="_x0000_s9043" o:spid="_x0000_s9043" style="position:absolute;left:6401;top:847;height:314;width:158;" fillcolor="#000000" filled="t" stroked="f" coordorigin="6401,847" coordsize="158,314" path="m6559,1159l6557,1162,6559,1162,6559,1159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44" o:spid="_x0000_s9044" o:spt="203" style="position:absolute;left:5465;top:3554;height:312;width:156;" coordorigin="5465,3554" coordsize="156,312">
              <o:lock v:ext="edit"/>
              <v:shape id="_x0000_s9045" o:spid="_x0000_s9045" style="position:absolute;left:5465;top:3554;height:312;width:156;" fillcolor="#BFBFBF" filled="t" stroked="f" coordorigin="5465,3554" coordsize="156,312" path="m5465,3866l5621,3866,5621,3554,5465,3554,5465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46" o:spid="_x0000_s9046" o:spt="203" style="position:absolute;left:5465;top:3554;height:314;width:158;" coordorigin="5465,3554" coordsize="158,314">
              <o:lock v:ext="edit"/>
              <v:shape id="_x0000_s9047" o:spid="_x0000_s9047" style="position:absolute;left:5465;top:3554;height:314;width:158;" fillcolor="#000000" filled="t" stroked="f" coordorigin="5465,3554" coordsize="158,314" path="m5623,3554l5465,3554,5465,3869,5467,3869,5467,3557,5623,3557,5623,3554xe">
                <v:path arrowok="t"/>
                <v:fill on="t" focussize="0,0"/>
                <v:stroke on="f"/>
                <v:imagedata o:title=""/>
                <o:lock v:ext="edit"/>
              </v:shape>
              <v:shape id="_x0000_s9048" o:spid="_x0000_s9048" style="position:absolute;left:5465;top:3554;height:314;width:158;" fillcolor="#000000" filled="t" stroked="f" coordorigin="5465,3554" coordsize="158,314" path="m5621,3866l5467,3866,5467,3869,5621,3869,5621,3866xe">
                <v:path arrowok="t"/>
                <v:fill on="t" focussize="0,0"/>
                <v:stroke on="f"/>
                <v:imagedata o:title=""/>
                <o:lock v:ext="edit"/>
              </v:shape>
              <v:shape id="_x0000_s9049" o:spid="_x0000_s9049" style="position:absolute;left:5465;top:3554;height:314;width:158;" fillcolor="#000000" filled="t" stroked="f" coordorigin="5465,3554" coordsize="158,314" path="m5623,3557l5621,3557,5621,3869,5623,3866,5623,3557xe">
                <v:path arrowok="t"/>
                <v:fill on="t" focussize="0,0"/>
                <v:stroke on="f"/>
                <v:imagedata o:title=""/>
                <o:lock v:ext="edit"/>
              </v:shape>
              <v:shape id="_x0000_s9050" o:spid="_x0000_s9050" style="position:absolute;left:5465;top:3554;height:314;width:158;" fillcolor="#000000" filled="t" stroked="f" coordorigin="5465,3554" coordsize="158,314" path="m5623,3866l5621,3869,5623,3869,5623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1" o:spid="_x0000_s9051" o:spt="203" style="position:absolute;left:5777;top:3554;height:312;width:156;" coordorigin="5777,3554" coordsize="156,312">
              <o:lock v:ext="edit"/>
              <v:shape id="_x0000_s9052" o:spid="_x0000_s9052" style="position:absolute;left:5777;top:3554;height:312;width:156;" fillcolor="#BFBFBF" filled="t" stroked="f" coordorigin="5777,3554" coordsize="156,312" path="m5777,3866l5933,3866,5933,3554,5777,3554,5777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3" o:spid="_x0000_s9053" o:spt="203" style="position:absolute;left:5777;top:3554;height:314;width:158;" coordorigin="5777,3554" coordsize="158,314">
              <o:lock v:ext="edit"/>
              <v:shape id="_x0000_s9054" o:spid="_x0000_s9054" style="position:absolute;left:5777;top:3554;height:314;width:158;" fillcolor="#000000" filled="t" stroked="f" coordorigin="5777,3554" coordsize="158,314" path="m5935,3554l5777,3554,5777,3869,5779,3869,5779,3557,5935,3557,5935,3554xe">
                <v:path arrowok="t"/>
                <v:fill on="t" focussize="0,0"/>
                <v:stroke on="f"/>
                <v:imagedata o:title=""/>
                <o:lock v:ext="edit"/>
              </v:shape>
              <v:shape id="_x0000_s9055" o:spid="_x0000_s9055" style="position:absolute;left:5777;top:3554;height:314;width:158;" fillcolor="#000000" filled="t" stroked="f" coordorigin="5777,3554" coordsize="158,314" path="m5933,3866l5779,3866,5779,3869,5933,3869,5933,3866xe">
                <v:path arrowok="t"/>
                <v:fill on="t" focussize="0,0"/>
                <v:stroke on="f"/>
                <v:imagedata o:title=""/>
                <o:lock v:ext="edit"/>
              </v:shape>
              <v:shape id="_x0000_s9056" o:spid="_x0000_s9056" style="position:absolute;left:5777;top:3554;height:314;width:158;" fillcolor="#000000" filled="t" stroked="f" coordorigin="5777,3554" coordsize="158,314" path="m5935,3557l5933,3557,5933,3869,5935,3866,5935,3557xe">
                <v:path arrowok="t"/>
                <v:fill on="t" focussize="0,0"/>
                <v:stroke on="f"/>
                <v:imagedata o:title=""/>
                <o:lock v:ext="edit"/>
              </v:shape>
              <v:shape id="_x0000_s9057" o:spid="_x0000_s9057" style="position:absolute;left:5777;top:3554;height:314;width:158;" fillcolor="#000000" filled="t" stroked="f" coordorigin="5777,3554" coordsize="158,314" path="m5935,3866l5933,3869,5935,3869,5935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58" o:spid="_x0000_s9058" o:spt="203" style="position:absolute;left:6089;top:3554;height:312;width:156;" coordorigin="6089,3554" coordsize="156,312">
              <o:lock v:ext="edit"/>
              <v:shape id="_x0000_s9059" o:spid="_x0000_s9059" style="position:absolute;left:6089;top:3554;height:312;width:156;" fillcolor="#BFBFBF" filled="t" stroked="f" coordorigin="6089,3554" coordsize="156,312" path="m6089,3866l6245,3866,6245,3554,6089,3554,6089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0" o:spid="_x0000_s9060" o:spt="203" style="position:absolute;left:6089;top:3554;height:314;width:158;" coordorigin="6089,3554" coordsize="158,314">
              <o:lock v:ext="edit"/>
              <v:shape id="_x0000_s9061" o:spid="_x0000_s9061" style="position:absolute;left:6089;top:3554;height:314;width:158;" fillcolor="#000000" filled="t" stroked="f" coordorigin="6089,3554" coordsize="158,314" path="m6247,3554l6089,3554,6089,3869,6091,3869,6091,3557,6247,3557,6247,3554xe">
                <v:path arrowok="t"/>
                <v:fill on="t" focussize="0,0"/>
                <v:stroke on="f"/>
                <v:imagedata o:title=""/>
                <o:lock v:ext="edit"/>
              </v:shape>
              <v:shape id="_x0000_s9062" o:spid="_x0000_s9062" style="position:absolute;left:6089;top:3554;height:314;width:158;" fillcolor="#000000" filled="t" stroked="f" coordorigin="6089,3554" coordsize="158,314" path="m6245,3866l6091,3866,6091,3869,6245,3869,6245,3866xe">
                <v:path arrowok="t"/>
                <v:fill on="t" focussize="0,0"/>
                <v:stroke on="f"/>
                <v:imagedata o:title=""/>
                <o:lock v:ext="edit"/>
              </v:shape>
              <v:shape id="_x0000_s9063" o:spid="_x0000_s9063" style="position:absolute;left:6089;top:3554;height:314;width:158;" fillcolor="#000000" filled="t" stroked="f" coordorigin="6089,3554" coordsize="158,314" path="m6247,3557l6245,3557,6245,3869,6247,3866,6247,3557xe">
                <v:path arrowok="t"/>
                <v:fill on="t" focussize="0,0"/>
                <v:stroke on="f"/>
                <v:imagedata o:title=""/>
                <o:lock v:ext="edit"/>
              </v:shape>
              <v:shape id="_x0000_s9064" o:spid="_x0000_s9064" style="position:absolute;left:6089;top:3554;height:314;width:158;" fillcolor="#000000" filled="t" stroked="f" coordorigin="6089,3554" coordsize="158,314" path="m6247,3866l6245,3869,6247,3869,6247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5" o:spid="_x0000_s9065" o:spt="203" style="position:absolute;left:6401;top:3554;height:312;width:156;" coordorigin="6401,3554" coordsize="156,312">
              <o:lock v:ext="edit"/>
              <v:shape id="_x0000_s9066" o:spid="_x0000_s9066" style="position:absolute;left:6401;top:3554;height:312;width:156;" fillcolor="#BFBFBF" filled="t" stroked="f" coordorigin="6401,3554" coordsize="156,312" path="m6401,3866l6557,3866,6557,3554,6401,3554,6401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67" o:spid="_x0000_s9067" o:spt="203" style="position:absolute;left:6401;top:3554;height:314;width:158;" coordorigin="6401,3554" coordsize="158,314">
              <o:lock v:ext="edit"/>
              <v:shape id="_x0000_s9068" o:spid="_x0000_s9068" style="position:absolute;left:6401;top:3554;height:314;width:158;" fillcolor="#000000" filled="t" stroked="f" coordorigin="6401,3554" coordsize="158,314" path="m6559,3554l6401,3554,6401,3869,6403,3869,6403,3557,6559,3557,6559,3554xe">
                <v:path arrowok="t"/>
                <v:fill on="t" focussize="0,0"/>
                <v:stroke on="f"/>
                <v:imagedata o:title=""/>
                <o:lock v:ext="edit"/>
              </v:shape>
              <v:shape id="_x0000_s9069" o:spid="_x0000_s9069" style="position:absolute;left:6401;top:3554;height:314;width:158;" fillcolor="#000000" filled="t" stroked="f" coordorigin="6401,3554" coordsize="158,314" path="m6557,3866l6403,3866,6403,3869,6557,3869,6557,3866xe">
                <v:path arrowok="t"/>
                <v:fill on="t" focussize="0,0"/>
                <v:stroke on="f"/>
                <v:imagedata o:title=""/>
                <o:lock v:ext="edit"/>
              </v:shape>
              <v:shape id="_x0000_s9070" o:spid="_x0000_s9070" style="position:absolute;left:6401;top:3554;height:314;width:158;" fillcolor="#000000" filled="t" stroked="f" coordorigin="6401,3554" coordsize="158,314" path="m6559,3557l6557,3557,6557,3869,6559,3866,6559,3557xe">
                <v:path arrowok="t"/>
                <v:fill on="t" focussize="0,0"/>
                <v:stroke on="f"/>
                <v:imagedata o:title=""/>
                <o:lock v:ext="edit"/>
              </v:shape>
              <v:shape id="_x0000_s9071" o:spid="_x0000_s9071" style="position:absolute;left:6401;top:3554;height:314;width:158;" fillcolor="#000000" filled="t" stroked="f" coordorigin="6401,3554" coordsize="158,314" path="m6559,3866l6557,3869,6559,3869,6559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2" o:spid="_x0000_s9072" o:spt="203" style="position:absolute;left:6713;top:3554;height:312;width:156;" coordorigin="6713,3554" coordsize="156,312">
              <o:lock v:ext="edit"/>
              <v:shape id="_x0000_s9073" o:spid="_x0000_s9073" style="position:absolute;left:6713;top:3554;height:312;width:156;" fillcolor="#BFBFBF" filled="t" stroked="f" coordorigin="6713,3554" coordsize="156,312" path="m6713,3866l6869,3866,6869,3554,6713,3554,6713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4" o:spid="_x0000_s9074" o:spt="203" style="position:absolute;left:6713;top:3554;height:314;width:158;" coordorigin="6713,3554" coordsize="158,314">
              <o:lock v:ext="edit"/>
              <v:shape id="_x0000_s9075" o:spid="_x0000_s9075" style="position:absolute;left:6713;top:3554;height:314;width:158;" fillcolor="#000000" filled="t" stroked="f" coordorigin="6713,3554" coordsize="158,314" path="m6871,3554l6713,3554,6713,3869,6715,3869,6715,3557,6871,3557,6871,3554xe">
                <v:path arrowok="t"/>
                <v:fill on="t" focussize="0,0"/>
                <v:stroke on="f"/>
                <v:imagedata o:title=""/>
                <o:lock v:ext="edit"/>
              </v:shape>
              <v:shape id="_x0000_s9076" o:spid="_x0000_s9076" style="position:absolute;left:6713;top:3554;height:314;width:158;" fillcolor="#000000" filled="t" stroked="f" coordorigin="6713,3554" coordsize="158,314" path="m6869,3866l6715,3866,6715,3869,6869,3869,6869,3866xe">
                <v:path arrowok="t"/>
                <v:fill on="t" focussize="0,0"/>
                <v:stroke on="f"/>
                <v:imagedata o:title=""/>
                <o:lock v:ext="edit"/>
              </v:shape>
              <v:shape id="_x0000_s9077" o:spid="_x0000_s9077" style="position:absolute;left:6713;top:3554;height:314;width:158;" fillcolor="#000000" filled="t" stroked="f" coordorigin="6713,3554" coordsize="158,314" path="m6871,3557l6869,3557,6869,3869,6871,3866,6871,3557xe">
                <v:path arrowok="t"/>
                <v:fill on="t" focussize="0,0"/>
                <v:stroke on="f"/>
                <v:imagedata o:title=""/>
                <o:lock v:ext="edit"/>
              </v:shape>
              <v:shape id="_x0000_s9078" o:spid="_x0000_s9078" style="position:absolute;left:6713;top:3554;height:314;width:158;" fillcolor="#000000" filled="t" stroked="f" coordorigin="6713,3554" coordsize="158,314" path="m6871,3866l6869,3869,6871,3869,6871,386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79" o:spid="_x0000_s9079" o:spt="203" style="position:absolute;left:7390;top:2954;height:156;width:312;" coordorigin="7390,2954" coordsize="312,156">
              <o:lock v:ext="edit"/>
              <v:shape id="_x0000_s9080" o:spid="_x0000_s9080" style="position:absolute;left:7390;top:2954;height:156;width:312;" fillcolor="#BFBFBF" filled="t" stroked="f" coordorigin="7390,2954" coordsize="312,156" path="m7390,3110l7702,3110,7702,2954,7390,2954,7390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1" o:spid="_x0000_s9081" o:spt="203" style="position:absolute;left:7390;top:2954;height:158;width:314;" coordorigin="7390,2954" coordsize="314,158">
              <o:lock v:ext="edit"/>
              <v:shape id="_x0000_s9082" o:spid="_x0000_s9082" style="position:absolute;left:7390;top:2954;height:158;width:314;" fillcolor="#000000" filled="t" stroked="f" coordorigin="7390,2954" coordsize="314,158" path="m7704,2954l7390,2954,7390,3113,7392,3113,7392,2957,7704,2957,7704,2954xe">
                <v:path arrowok="t"/>
                <v:fill on="t" focussize="0,0"/>
                <v:stroke on="f"/>
                <v:imagedata o:title=""/>
                <o:lock v:ext="edit"/>
              </v:shape>
              <v:shape id="_x0000_s9083" o:spid="_x0000_s9083" style="position:absolute;left:7390;top:2954;height:158;width:314;" fillcolor="#000000" filled="t" stroked="f" coordorigin="7390,2954" coordsize="314,158" path="m7702,3110l7392,3110,7392,3113,7702,3113,7702,3110xe">
                <v:path arrowok="t"/>
                <v:fill on="t" focussize="0,0"/>
                <v:stroke on="f"/>
                <v:imagedata o:title=""/>
                <o:lock v:ext="edit"/>
              </v:shape>
              <v:shape id="_x0000_s9084" o:spid="_x0000_s9084" style="position:absolute;left:7390;top:2954;height:158;width:314;" fillcolor="#000000" filled="t" stroked="f" coordorigin="7390,2954" coordsize="314,158" path="m7704,2957l7702,2957,7702,3113,7704,3110,7704,2957xe">
                <v:path arrowok="t"/>
                <v:fill on="t" focussize="0,0"/>
                <v:stroke on="f"/>
                <v:imagedata o:title=""/>
                <o:lock v:ext="edit"/>
              </v:shape>
              <v:shape id="_x0000_s9085" o:spid="_x0000_s9085" style="position:absolute;left:7390;top:2954;height:158;width:314;" fillcolor="#000000" filled="t" stroked="f" coordorigin="7390,2954" coordsize="314,158" path="m7704,3110l7702,3113,7704,3113,7704,31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6" o:spid="_x0000_s9086" o:spt="203" style="position:absolute;left:7390;top:2642;height:156;width:312;" coordorigin="7390,2642" coordsize="312,156">
              <o:lock v:ext="edit"/>
              <v:shape id="_x0000_s9087" o:spid="_x0000_s9087" style="position:absolute;left:7390;top:2642;height:156;width:312;" fillcolor="#BFBFBF" filled="t" stroked="f" coordorigin="7390,2642" coordsize="312,156" path="m7390,2798l7702,2798,7702,2642,7390,2642,7390,2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88" o:spid="_x0000_s9088" o:spt="203" style="position:absolute;left:7390;top:2642;height:158;width:314;" coordorigin="7390,2642" coordsize="314,158">
              <o:lock v:ext="edit"/>
              <v:shape id="_x0000_s9089" o:spid="_x0000_s9089" style="position:absolute;left:7390;top:2642;height:158;width:314;" fillcolor="#000000" filled="t" stroked="f" coordorigin="7390,2642" coordsize="314,158" path="m7704,2642l7390,2642,7390,2801,7392,2801,7392,2645,7704,2645,7704,2642xe">
                <v:path arrowok="t"/>
                <v:fill on="t" focussize="0,0"/>
                <v:stroke on="f"/>
                <v:imagedata o:title=""/>
                <o:lock v:ext="edit"/>
              </v:shape>
              <v:shape id="_x0000_s9090" o:spid="_x0000_s9090" style="position:absolute;left:7390;top:2642;height:158;width:314;" fillcolor="#000000" filled="t" stroked="f" coordorigin="7390,2642" coordsize="314,158" path="m7702,2798l7392,2798,7392,2801,7702,2801,7702,2798xe">
                <v:path arrowok="t"/>
                <v:fill on="t" focussize="0,0"/>
                <v:stroke on="f"/>
                <v:imagedata o:title=""/>
                <o:lock v:ext="edit"/>
              </v:shape>
              <v:shape id="_x0000_s9091" o:spid="_x0000_s9091" style="position:absolute;left:7390;top:2642;height:158;width:314;" fillcolor="#000000" filled="t" stroked="f" coordorigin="7390,2642" coordsize="314,158" path="m7704,2645l7702,2645,7702,2801,7704,2798,7704,2645xe">
                <v:path arrowok="t"/>
                <v:fill on="t" focussize="0,0"/>
                <v:stroke on="f"/>
                <v:imagedata o:title=""/>
                <o:lock v:ext="edit"/>
              </v:shape>
              <v:shape id="_x0000_s9092" o:spid="_x0000_s9092" style="position:absolute;left:7390;top:2642;height:158;width:314;" fillcolor="#000000" filled="t" stroked="f" coordorigin="7390,2642" coordsize="314,158" path="m7704,2798l7702,2801,7704,2801,7704,279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93" o:spid="_x0000_s9093" o:spt="203" style="position:absolute;left:7390;top:2330;height:156;width:312;" coordorigin="7390,2330" coordsize="312,156">
              <o:lock v:ext="edit"/>
              <v:shape id="_x0000_s9094" o:spid="_x0000_s9094" style="position:absolute;left:7390;top:2330;height:156;width:312;" fillcolor="#BFBFBF" filled="t" stroked="f" coordorigin="7390,2330" coordsize="312,156" path="m7390,2486l7702,2486,7702,2330,7390,2330,7390,24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095" o:spid="_x0000_s9095" o:spt="203" style="position:absolute;left:7390;top:2330;height:158;width:314;" coordorigin="7390,2330" coordsize="314,158">
              <o:lock v:ext="edit"/>
              <v:shape id="_x0000_s9096" o:spid="_x0000_s9096" style="position:absolute;left:7390;top:2330;height:158;width:314;" fillcolor="#000000" filled="t" stroked="f" coordorigin="7390,2330" coordsize="314,158" path="m7704,2330l7390,2330,7390,2489,7392,2489,7392,2333,7704,2333,7704,2330xe">
                <v:path arrowok="t"/>
                <v:fill on="t" focussize="0,0"/>
                <v:stroke on="f"/>
                <v:imagedata o:title=""/>
                <o:lock v:ext="edit"/>
              </v:shape>
              <v:shape id="_x0000_s9097" o:spid="_x0000_s9097" style="position:absolute;left:7390;top:2330;height:158;width:314;" fillcolor="#000000" filled="t" stroked="f" coordorigin="7390,2330" coordsize="314,158" path="m7702,2486l7392,2486,7392,2489,7702,2489,7702,2486xe">
                <v:path arrowok="t"/>
                <v:fill on="t" focussize="0,0"/>
                <v:stroke on="f"/>
                <v:imagedata o:title=""/>
                <o:lock v:ext="edit"/>
              </v:shape>
              <v:shape id="_x0000_s9098" o:spid="_x0000_s9098" style="position:absolute;left:7390;top:2330;height:158;width:314;" fillcolor="#000000" filled="t" stroked="f" coordorigin="7390,2330" coordsize="314,158" path="m7704,2333l7702,2333,7702,2489,7704,2486,7704,2333xe">
                <v:path arrowok="t"/>
                <v:fill on="t" focussize="0,0"/>
                <v:stroke on="f"/>
                <v:imagedata o:title=""/>
                <o:lock v:ext="edit"/>
              </v:shape>
              <v:shape id="_x0000_s9099" o:spid="_x0000_s9099" style="position:absolute;left:7390;top:2330;height:158;width:314;" fillcolor="#000000" filled="t" stroked="f" coordorigin="7390,2330" coordsize="314,158" path="m7704,2486l7702,2489,7704,2489,7704,2486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0" o:spid="_x0000_s9100" o:spt="203" style="position:absolute;left:7390;top:2018;height:156;width:312;" coordorigin="7390,2018" coordsize="312,156">
              <o:lock v:ext="edit"/>
              <v:shape id="_x0000_s9101" o:spid="_x0000_s9101" style="position:absolute;left:7390;top:2018;height:156;width:312;" fillcolor="#BFBFBF" filled="t" stroked="f" coordorigin="7390,2018" coordsize="312,156" path="m7390,2174l7702,2174,7702,2018,7390,2018,7390,21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2" o:spid="_x0000_s9102" o:spt="203" style="position:absolute;left:7390;top:2018;height:158;width:314;" coordorigin="7390,2018" coordsize="314,158">
              <o:lock v:ext="edit"/>
              <v:shape id="_x0000_s9103" o:spid="_x0000_s9103" style="position:absolute;left:7390;top:2018;height:158;width:314;" fillcolor="#000000" filled="t" stroked="f" coordorigin="7390,2018" coordsize="314,158" path="m7704,2018l7390,2018,7390,2177,7392,2177,7392,2021,7704,2021,7704,2018xe">
                <v:path arrowok="t"/>
                <v:fill on="t" focussize="0,0"/>
                <v:stroke on="f"/>
                <v:imagedata o:title=""/>
                <o:lock v:ext="edit"/>
              </v:shape>
              <v:shape id="_x0000_s9104" o:spid="_x0000_s9104" style="position:absolute;left:7390;top:2018;height:158;width:314;" fillcolor="#000000" filled="t" stroked="f" coordorigin="7390,2018" coordsize="314,158" path="m7702,2174l7392,2174,7392,2177,7702,2177,7702,2174xe">
                <v:path arrowok="t"/>
                <v:fill on="t" focussize="0,0"/>
                <v:stroke on="f"/>
                <v:imagedata o:title=""/>
                <o:lock v:ext="edit"/>
              </v:shape>
              <v:shape id="_x0000_s9105" o:spid="_x0000_s9105" style="position:absolute;left:7390;top:2018;height:158;width:314;" fillcolor="#000000" filled="t" stroked="f" coordorigin="7390,2018" coordsize="314,158" path="m7704,2021l7702,2021,7702,2177,7704,2174,7704,2021xe">
                <v:path arrowok="t"/>
                <v:fill on="t" focussize="0,0"/>
                <v:stroke on="f"/>
                <v:imagedata o:title=""/>
                <o:lock v:ext="edit"/>
              </v:shape>
              <v:shape id="_x0000_s9106" o:spid="_x0000_s9106" style="position:absolute;left:7390;top:2018;height:158;width:314;" fillcolor="#000000" filled="t" stroked="f" coordorigin="7390,2018" coordsize="314,158" path="m7704,2174l7702,2177,7704,2177,7704,217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7" o:spid="_x0000_s9107" o:spt="203" style="position:absolute;left:7390;top:1706;height:156;width:312;" coordorigin="7390,1706" coordsize="312,156">
              <o:lock v:ext="edit"/>
              <v:shape id="_x0000_s9108" o:spid="_x0000_s9108" style="position:absolute;left:7390;top:1706;height:156;width:312;" fillcolor="#BFBFBF" filled="t" stroked="f" coordorigin="7390,1706" coordsize="312,156" path="m7390,1862l7702,1862,7702,1706,7390,1706,7390,18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09" o:spid="_x0000_s9109" o:spt="203" style="position:absolute;left:7390;top:1706;height:158;width:314;" coordorigin="7390,1706" coordsize="314,158">
              <o:lock v:ext="edit"/>
              <v:shape id="_x0000_s9110" o:spid="_x0000_s9110" style="position:absolute;left:7390;top:1706;height:158;width:314;" fillcolor="#000000" filled="t" stroked="f" coordorigin="7390,1706" coordsize="314,158" path="m7704,1706l7390,1706,7390,1865,7392,1865,7392,1709,7704,1709,7704,1706xe">
                <v:path arrowok="t"/>
                <v:fill on="t" focussize="0,0"/>
                <v:stroke on="f"/>
                <v:imagedata o:title=""/>
                <o:lock v:ext="edit"/>
              </v:shape>
              <v:shape id="_x0000_s9111" o:spid="_x0000_s9111" style="position:absolute;left:7390;top:1706;height:158;width:314;" fillcolor="#000000" filled="t" stroked="f" coordorigin="7390,1706" coordsize="314,158" path="m7702,1862l7392,1862,7392,1865,7702,1865,7702,1862xe">
                <v:path arrowok="t"/>
                <v:fill on="t" focussize="0,0"/>
                <v:stroke on="f"/>
                <v:imagedata o:title=""/>
                <o:lock v:ext="edit"/>
              </v:shape>
              <v:shape id="_x0000_s9112" o:spid="_x0000_s9112" style="position:absolute;left:7390;top:1706;height:158;width:314;" fillcolor="#000000" filled="t" stroked="f" coordorigin="7390,1706" coordsize="314,158" path="m7704,1709l7702,1709,7702,1865,7704,1862,7704,1709xe">
                <v:path arrowok="t"/>
                <v:fill on="t" focussize="0,0"/>
                <v:stroke on="f"/>
                <v:imagedata o:title=""/>
                <o:lock v:ext="edit"/>
              </v:shape>
              <v:shape id="_x0000_s9113" o:spid="_x0000_s9113" style="position:absolute;left:7390;top:1706;height:158;width:314;" fillcolor="#000000" filled="t" stroked="f" coordorigin="7390,1706" coordsize="314,158" path="m7704,1862l7702,1865,7704,1865,7704,186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14" o:spid="_x0000_s9114" o:spt="203" style="position:absolute;left:4778;top:298;height:502;width:655;" coordorigin="4778,298" coordsize="655,502">
              <o:lock v:ext="edit"/>
              <v:shape id="_x0000_s9115" o:spid="_x0000_s9115" style="position:absolute;left:4778;top:298;height:502;width:655;" fillcolor="#000000" filled="t" stroked="f" coordorigin="4778,298" coordsize="655,502" path="m5232,712l5206,746,5434,799,5429,792,5412,792,5404,779,5270,746,5225,746,5220,734,5234,734,5248,715,5237,715,5232,712xe">
                <v:path arrowok="t"/>
                <v:fill on="t" focussize="0,0"/>
                <v:stroke on="f"/>
                <v:imagedata o:title=""/>
                <o:lock v:ext="edit"/>
              </v:shape>
              <v:shape id="_x0000_s9116" o:spid="_x0000_s9116" style="position:absolute;left:4778;top:298;height:502;width:655;" fillcolor="#000000" filled="t" stroked="f" coordorigin="4778,298" coordsize="655,502" path="m5404,779l5412,792,5419,782,5404,779xe">
                <v:path arrowok="t"/>
                <v:fill on="t" focussize="0,0"/>
                <v:stroke on="f"/>
                <v:imagedata o:title=""/>
                <o:lock v:ext="edit"/>
              </v:shape>
              <v:shape id="_x0000_s9117" o:spid="_x0000_s9117" style="position:absolute;left:4778;top:298;height:502;width:655;" fillcolor="#000000" filled="t" stroked="f" coordorigin="4778,298" coordsize="655,502" path="m5326,614l5309,614,5321,617,5315,625,5404,779,5419,782,5412,792,5429,792,5326,614xe">
                <v:path arrowok="t"/>
                <v:fill on="t" focussize="0,0"/>
                <v:stroke on="f"/>
                <v:imagedata o:title=""/>
                <o:lock v:ext="edit"/>
              </v:shape>
              <v:shape id="_x0000_s9118" o:spid="_x0000_s9118" style="position:absolute;left:4778;top:298;height:502;width:655;" fillcolor="#000000" filled="t" stroked="f" coordorigin="4778,298" coordsize="655,502" path="m5220,734l5225,746,5232,737,5220,734xe">
                <v:path arrowok="t"/>
                <v:fill on="t" focussize="0,0"/>
                <v:stroke on="f"/>
                <v:imagedata o:title=""/>
                <o:lock v:ext="edit"/>
              </v:shape>
              <v:shape id="_x0000_s9119" o:spid="_x0000_s9119" style="position:absolute;left:4778;top:298;height:502;width:655;" fillcolor="#000000" filled="t" stroked="f" coordorigin="4778,298" coordsize="655,502" path="m5232,737l5225,746,5270,746,5232,737xe">
                <v:path arrowok="t"/>
                <v:fill on="t" focussize="0,0"/>
                <v:stroke on="f"/>
                <v:imagedata o:title=""/>
                <o:lock v:ext="edit"/>
              </v:shape>
              <v:shape id="_x0000_s9120" o:spid="_x0000_s9120" style="position:absolute;left:4778;top:298;height:502;width:655;" fillcolor="#000000" filled="t" stroked="f" coordorigin="4778,298" coordsize="655,502" path="m5234,734l5220,734,5232,737,5234,734xe">
                <v:path arrowok="t"/>
                <v:fill on="t" focussize="0,0"/>
                <v:stroke on="f"/>
                <v:imagedata o:title=""/>
                <o:lock v:ext="edit"/>
              </v:shape>
              <v:shape id="_x0000_s9121" o:spid="_x0000_s9121" style="position:absolute;left:4778;top:298;height:502;width:655;" fillcolor="#000000" filled="t" stroked="f" coordorigin="4778,298" coordsize="655,502" path="m5237,706l5232,712,5237,715,5237,706xe">
                <v:path arrowok="t"/>
                <v:fill on="t" focussize="0,0"/>
                <v:stroke on="f"/>
                <v:imagedata o:title=""/>
                <o:lock v:ext="edit"/>
              </v:shape>
              <v:shape id="_x0000_s9122" o:spid="_x0000_s9122" style="position:absolute;left:4778;top:298;height:502;width:655;" fillcolor="#000000" filled="t" stroked="f" coordorigin="4778,298" coordsize="655,502" path="m5250,706l5237,706,5237,715,5248,715,5254,708,5250,706xe">
                <v:path arrowok="t"/>
                <v:fill on="t" focussize="0,0"/>
                <v:stroke on="f"/>
                <v:imagedata o:title=""/>
                <o:lock v:ext="edit"/>
              </v:shape>
              <v:shape id="_x0000_s9123" o:spid="_x0000_s9123" style="position:absolute;left:4778;top:298;height:502;width:655;" fillcolor="#000000" filled="t" stroked="f" coordorigin="4778,298" coordsize="655,502" path="m4836,298l4778,374,5232,712,5237,706,5250,706,4809,379,4795,379,4793,367,4804,367,4838,319,4831,314,4843,312,4855,312,4836,298xe">
                <v:path arrowok="t"/>
                <v:fill on="t" focussize="0,0"/>
                <v:stroke on="f"/>
                <v:imagedata o:title=""/>
                <o:lock v:ext="edit"/>
              </v:shape>
              <v:shape id="_x0000_s9124" o:spid="_x0000_s9124" style="position:absolute;left:4778;top:298;height:502;width:655;" fillcolor="#000000" filled="t" stroked="f" coordorigin="4778,298" coordsize="655,502" path="m4855,312l4843,312,4838,319,5292,655,5303,641,5285,641,5289,635,4855,312xe">
                <v:path arrowok="t"/>
                <v:fill on="t" focussize="0,0"/>
                <v:stroke on="f"/>
                <v:imagedata o:title=""/>
                <o:lock v:ext="edit"/>
              </v:shape>
              <v:shape id="_x0000_s9125" o:spid="_x0000_s9125" style="position:absolute;left:4778;top:298;height:502;width:655;" fillcolor="#000000" filled="t" stroked="f" coordorigin="4778,298" coordsize="655,502" path="m5289,635l5285,641,5294,638,5289,635xe">
                <v:path arrowok="t"/>
                <v:fill on="t" focussize="0,0"/>
                <v:stroke on="f"/>
                <v:imagedata o:title=""/>
                <o:lock v:ext="edit"/>
              </v:shape>
              <v:shape id="_x0000_s9126" o:spid="_x0000_s9126" style="position:absolute;left:4778;top:298;height:502;width:655;" fillcolor="#000000" filled="t" stroked="f" coordorigin="4778,298" coordsize="655,502" path="m5316,598l5289,635,5294,638,5285,641,5303,641,5315,625,5309,614,5326,614,5316,598xe">
                <v:path arrowok="t"/>
                <v:fill on="t" focussize="0,0"/>
                <v:stroke on="f"/>
                <v:imagedata o:title=""/>
                <o:lock v:ext="edit"/>
              </v:shape>
              <v:shape id="_x0000_s9127" o:spid="_x0000_s9127" style="position:absolute;left:4778;top:298;height:502;width:655;" fillcolor="#000000" filled="t" stroked="f" coordorigin="4778,298" coordsize="655,502" path="m5309,614l5315,625,5321,617,5309,614xe">
                <v:path arrowok="t"/>
                <v:fill on="t" focussize="0,0"/>
                <v:stroke on="f"/>
                <v:imagedata o:title=""/>
                <o:lock v:ext="edit"/>
              </v:shape>
              <v:shape id="_x0000_s9128" o:spid="_x0000_s9128" style="position:absolute;left:4778;top:298;height:502;width:655;" fillcolor="#000000" filled="t" stroked="f" coordorigin="4778,298" coordsize="655,502" path="m4793,367l4795,379,4800,373,4793,367xe">
                <v:path arrowok="t"/>
                <v:fill on="t" focussize="0,0"/>
                <v:stroke on="f"/>
                <v:imagedata o:title=""/>
                <o:lock v:ext="edit"/>
              </v:shape>
              <v:shape id="_x0000_s9129" o:spid="_x0000_s9129" style="position:absolute;left:4778;top:298;height:502;width:655;" fillcolor="#000000" filled="t" stroked="f" coordorigin="4778,298" coordsize="655,502" path="m4800,373l4795,379,4809,379,4800,373xe">
                <v:path arrowok="t"/>
                <v:fill on="t" focussize="0,0"/>
                <v:stroke on="f"/>
                <v:imagedata o:title=""/>
                <o:lock v:ext="edit"/>
              </v:shape>
              <v:shape id="_x0000_s9130" o:spid="_x0000_s9130" style="position:absolute;left:4778;top:298;height:502;width:655;" fillcolor="#000000" filled="t" stroked="f" coordorigin="4778,298" coordsize="655,502" path="m4804,367l4793,367,4800,373,4804,367xe">
                <v:path arrowok="t"/>
                <v:fill on="t" focussize="0,0"/>
                <v:stroke on="f"/>
                <v:imagedata o:title=""/>
                <o:lock v:ext="edit"/>
              </v:shape>
              <v:shape id="_x0000_s9131" o:spid="_x0000_s9131" style="position:absolute;left:4778;top:298;height:502;width:655;" fillcolor="#000000" filled="t" stroked="f" coordorigin="4778,298" coordsize="655,502" path="m4843,312l4831,314,4838,319,4843,312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9"/>
          <w:sz w:val="20"/>
          <w:szCs w:val="20"/>
        </w:rPr>
        <w:t>20</w:t>
      </w:r>
    </w:p>
    <w:p>
      <w:pPr>
        <w:spacing w:after="0" w:line="240" w:lineRule="auto"/>
        <w:jc w:val="center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60" w:bottom="280" w:left="700" w:header="720" w:footer="720" w:gutter="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7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righ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Pi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99"/>
          <w:sz w:val="20"/>
          <w:szCs w:val="20"/>
        </w:rPr>
        <w:t>1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br w:type="column"/>
      </w:r>
    </w:p>
    <w:p>
      <w:pPr>
        <w:spacing w:before="5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right="-31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spacing w:before="0" w:after="0" w:line="206" w:lineRule="exact"/>
        <w:ind w:left="10" w:right="16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0.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8"/>
          <w:w w:val="100"/>
          <w:sz w:val="18"/>
          <w:szCs w:val="18"/>
        </w:rPr>
        <w:t>d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4" w:after="0" w:line="240" w:lineRule="auto"/>
        <w:ind w:left="-33" w:right="-53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9132" o:spid="_x0000_s9132" o:spt="203" style="position:absolute;left:0pt;margin-left:177.2pt;margin-top:6.45pt;height:19.3pt;width:36.1pt;mso-position-horizontal-relative:page;z-index:-9216;mso-width-relative:page;mso-height-relative:page;" coordorigin="3545,130" coordsize="722,386">
            <o:lock v:ext="edit"/>
            <v:shape id="_x0000_s9133" o:spid="_x0000_s9133" style="position:absolute;left:3545;top:130;height:386;width:722;" fillcolor="#000000" filled="t" stroked="f" coordorigin="3545,130" coordsize="722,386" path="m4053,464l4034,504,4267,516,4263,511,4246,511,4237,502,4051,502,4046,490,4057,490,4067,468,4061,468,4053,464xe">
              <v:path arrowok="t"/>
              <v:fill on="t" focussize="0,0"/>
              <v:stroke on="f"/>
              <v:imagedata o:title=""/>
              <o:lock v:ext="edit"/>
            </v:shape>
            <v:shape id="_x0000_s9134" o:spid="_x0000_s9134" style="position:absolute;left:3545;top:130;height:386;width:722;" fillcolor="#000000" filled="t" stroked="f" coordorigin="3545,130" coordsize="722,386" path="m4235,498l4246,511,4250,499,4235,498xe">
              <v:path arrowok="t"/>
              <v:fill on="t" focussize="0,0"/>
              <v:stroke on="f"/>
              <v:imagedata o:title=""/>
              <o:lock v:ext="edit"/>
            </v:shape>
            <v:shape id="_x0000_s9135" o:spid="_x0000_s9135" style="position:absolute;left:3545;top:130;height:386;width:722;" fillcolor="#000000" filled="t" stroked="f" coordorigin="3545,130" coordsize="722,386" path="m4130,355l4123,355,4119,364,4235,498,4250,499,4246,511,4263,511,4130,355xe">
              <v:path arrowok="t"/>
              <v:fill on="t" focussize="0,0"/>
              <v:stroke on="f"/>
              <v:imagedata o:title=""/>
              <o:lock v:ext="edit"/>
            </v:shape>
            <v:shape id="_x0000_s9136" o:spid="_x0000_s9136" style="position:absolute;left:3545;top:130;height:386;width:722;" fillcolor="#000000" filled="t" stroked="f" coordorigin="3545,130" coordsize="722,386" path="m4046,490l4051,502,4057,490,4046,490xe">
              <v:path arrowok="t"/>
              <v:fill on="t" focussize="0,0"/>
              <v:stroke on="f"/>
              <v:imagedata o:title=""/>
              <o:lock v:ext="edit"/>
            </v:shape>
            <v:shape id="_x0000_s9137" o:spid="_x0000_s9137" style="position:absolute;left:3545;top:130;height:386;width:722;" fillcolor="#000000" filled="t" stroked="f" coordorigin="3545,130" coordsize="722,386" path="m4057,490l4051,502,4237,502,4235,498,4057,490xe">
              <v:path arrowok="t"/>
              <v:fill on="t" focussize="0,0"/>
              <v:stroke on="f"/>
              <v:imagedata o:title=""/>
              <o:lock v:ext="edit"/>
            </v:shape>
            <v:shape id="_x0000_s9138" o:spid="_x0000_s9138" style="position:absolute;left:3545;top:130;height:386;width:722;" fillcolor="#000000" filled="t" stroked="f" coordorigin="3545,130" coordsize="722,386" path="m4057,490l4046,490,4057,490,4057,490xe">
              <v:path arrowok="t"/>
              <v:fill on="t" focussize="0,0"/>
              <v:stroke on="f"/>
              <v:imagedata o:title=""/>
              <o:lock v:ext="edit"/>
            </v:shape>
            <v:shape id="_x0000_s9139" o:spid="_x0000_s9139" style="position:absolute;left:3545;top:130;height:386;width:722;" fillcolor="#000000" filled="t" stroked="f" coordorigin="3545,130" coordsize="722,386" path="m4056,458l4053,464,4061,468,4056,458xe">
              <v:path arrowok="t"/>
              <v:fill on="t" focussize="0,0"/>
              <v:stroke on="f"/>
              <v:imagedata o:title=""/>
              <o:lock v:ext="edit"/>
            </v:shape>
            <v:shape id="_x0000_s9140" o:spid="_x0000_s9140" style="position:absolute;left:3545;top:130;height:386;width:722;" fillcolor="#000000" filled="t" stroked="f" coordorigin="3545,130" coordsize="722,386" path="m4072,458l4056,458,4061,468,4067,468,4072,458xe">
              <v:path arrowok="t"/>
              <v:fill on="t" focussize="0,0"/>
              <v:stroke on="f"/>
              <v:imagedata o:title=""/>
              <o:lock v:ext="edit"/>
            </v:shape>
            <v:shape id="_x0000_s9141" o:spid="_x0000_s9141" style="position:absolute;left:3545;top:130;height:386;width:722;" fillcolor="#000000" filled="t" stroked="f" coordorigin="3545,130" coordsize="722,386" path="m3588,130l3545,216,4053,464,4056,458,4072,458,4073,456,3579,216,3562,216,3559,206,3566,206,3595,150,3588,146,3598,144,3617,144,3588,130xe">
              <v:path arrowok="t"/>
              <v:fill on="t" focussize="0,0"/>
              <v:stroke on="f"/>
              <v:imagedata o:title=""/>
              <o:lock v:ext="edit"/>
            </v:shape>
            <v:shape id="_x0000_s9142" o:spid="_x0000_s9142" style="position:absolute;left:3545;top:130;height:386;width:722;" fillcolor="#000000" filled="t" stroked="f" coordorigin="3545,130" coordsize="722,386" path="m3617,144l3598,144,3595,150,4102,398,4109,384,4092,384,4095,378,3617,144xe">
              <v:path arrowok="t"/>
              <v:fill on="t" focussize="0,0"/>
              <v:stroke on="f"/>
              <v:imagedata o:title=""/>
              <o:lock v:ext="edit"/>
            </v:shape>
            <v:shape id="_x0000_s9143" o:spid="_x0000_s9143" style="position:absolute;left:3545;top:130;height:386;width:722;" fillcolor="#000000" filled="t" stroked="f" coordorigin="3545,130" coordsize="722,386" path="m4095,378l4092,384,4102,382,4095,378xe">
              <v:path arrowok="t"/>
              <v:fill on="t" focussize="0,0"/>
              <v:stroke on="f"/>
              <v:imagedata o:title=""/>
              <o:lock v:ext="edit"/>
            </v:shape>
            <v:shape id="_x0000_s9144" o:spid="_x0000_s9144" style="position:absolute;left:3545;top:130;height:386;width:722;" fillcolor="#000000" filled="t" stroked="f" coordorigin="3545,130" coordsize="722,386" path="m4116,338l4095,378,4102,382,4092,384,4109,384,4119,364,4111,355,4130,355,4116,338xe">
              <v:path arrowok="t"/>
              <v:fill on="t" focussize="0,0"/>
              <v:stroke on="f"/>
              <v:imagedata o:title=""/>
              <o:lock v:ext="edit"/>
            </v:shape>
            <v:shape id="_x0000_s9145" o:spid="_x0000_s9145" style="position:absolute;left:3545;top:130;height:386;width:722;" fillcolor="#000000" filled="t" stroked="f" coordorigin="3545,130" coordsize="722,386" path="m4123,355l4111,355,4119,364,4123,355xe">
              <v:path arrowok="t"/>
              <v:fill on="t" focussize="0,0"/>
              <v:stroke on="f"/>
              <v:imagedata o:title=""/>
              <o:lock v:ext="edit"/>
            </v:shape>
            <v:shape id="_x0000_s9146" o:spid="_x0000_s9146" style="position:absolute;left:3545;top:130;height:386;width:722;" fillcolor="#000000" filled="t" stroked="f" coordorigin="3545,130" coordsize="722,386" path="m3559,206l3562,216,3565,209,3559,206xe">
              <v:path arrowok="t"/>
              <v:fill on="t" focussize="0,0"/>
              <v:stroke on="f"/>
              <v:imagedata o:title=""/>
              <o:lock v:ext="edit"/>
            </v:shape>
            <v:shape id="_x0000_s9147" o:spid="_x0000_s9147" style="position:absolute;left:3545;top:130;height:386;width:722;" fillcolor="#000000" filled="t" stroked="f" coordorigin="3545,130" coordsize="722,386" path="m3565,209l3562,216,3579,216,3565,209xe">
              <v:path arrowok="t"/>
              <v:fill on="t" focussize="0,0"/>
              <v:stroke on="f"/>
              <v:imagedata o:title=""/>
              <o:lock v:ext="edit"/>
            </v:shape>
            <v:shape id="_x0000_s9148" o:spid="_x0000_s9148" style="position:absolute;left:3545;top:130;height:386;width:722;" fillcolor="#000000" filled="t" stroked="f" coordorigin="3545,130" coordsize="722,386" path="m3566,206l3559,206,3565,209,3566,206xe">
              <v:path arrowok="t"/>
              <v:fill on="t" focussize="0,0"/>
              <v:stroke on="f"/>
              <v:imagedata o:title=""/>
              <o:lock v:ext="edit"/>
            </v:shape>
            <v:shape id="_x0000_s9149" o:spid="_x0000_s9149" style="position:absolute;left:3545;top:130;height:386;width:722;" fillcolor="#000000" filled="t" stroked="f" coordorigin="3545,130" coordsize="722,386" path="m3598,144l3588,146,3595,150,3598,144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1.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h</w:t>
      </w:r>
    </w:p>
    <w:p>
      <w:pPr>
        <w:spacing w:before="2" w:after="0" w:line="240" w:lineRule="auto"/>
        <w:ind w:left="190" w:right="175"/>
        <w:jc w:val="center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pla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br w:type="column"/>
      </w: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11" w:after="0" w:line="260" w:lineRule="exact"/>
        <w:jc w:val="left"/>
        <w:rPr>
          <w:sz w:val="26"/>
          <w:szCs w:val="26"/>
        </w:rPr>
      </w:pPr>
    </w:p>
    <w:p>
      <w:pPr>
        <w:spacing w:before="0" w:after="0" w:line="240" w:lineRule="auto"/>
        <w:ind w:left="463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.5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60" w:bottom="280" w:left="700" w:header="720" w:footer="720" w:gutter="0"/>
          <w:cols w:equalWidth="0" w:num="3">
            <w:col w:w="2781" w:space="554"/>
            <w:col w:w="1118" w:space="1351"/>
            <w:col w:w="4776"/>
          </w:cols>
        </w:sectPr>
      </w:pPr>
    </w:p>
    <w:p>
      <w:pPr>
        <w:spacing w:before="15" w:after="0" w:line="220" w:lineRule="exact"/>
        <w:jc w:val="left"/>
        <w:rPr>
          <w:sz w:val="22"/>
          <w:szCs w:val="22"/>
        </w:rPr>
      </w:pPr>
    </w:p>
    <w:p>
      <w:pPr>
        <w:spacing w:before="30" w:after="0" w:line="240" w:lineRule="auto"/>
        <w:ind w:left="3154" w:right="-20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9150" o:spid="_x0000_s9150" o:spt="203" style="position:absolute;left:0pt;margin-left:218.55pt;margin-top:10.7pt;height:12pt;width:27.45pt;mso-position-horizontal-relative:page;z-index:-9216;mso-width-relative:page;mso-height-relative:page;" coordorigin="4372,214" coordsize="550,240">
            <o:lock v:ext="edit"/>
            <v:group id="_x0000_s9151" o:spid="_x0000_s9151" o:spt="203" style="position:absolute;left:4606;top:216;height:156;width:312;" coordorigin="4606,216" coordsize="312,156">
              <o:lock v:ext="edit"/>
              <v:shape id="_x0000_s9152" o:spid="_x0000_s9152" style="position:absolute;left:4606;top:216;height:156;width:312;" fillcolor="#BFBFBF" filled="t" stroked="f" coordorigin="4606,216" coordsize="312,156" path="m4606,372l4918,372,4918,216,4606,216,4606,3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53" o:spid="_x0000_s9153" o:spt="203" style="position:absolute;left:4606;top:216;height:158;width:314;" coordorigin="4606,216" coordsize="314,158">
              <o:lock v:ext="edit"/>
              <v:shape id="_x0000_s9154" o:spid="_x0000_s9154" style="position:absolute;left:4606;top:216;height:158;width:314;" fillcolor="#000000" filled="t" stroked="f" coordorigin="4606,216" coordsize="314,158" path="m4920,216l4606,216,4606,374,4608,374,4608,218,4920,218,4920,216xe">
                <v:path arrowok="t"/>
                <v:fill on="t" focussize="0,0"/>
                <v:stroke on="f"/>
                <v:imagedata o:title=""/>
                <o:lock v:ext="edit"/>
              </v:shape>
              <v:shape id="_x0000_s9155" o:spid="_x0000_s9155" style="position:absolute;left:4606;top:216;height:158;width:314;" fillcolor="#000000" filled="t" stroked="f" coordorigin="4606,216" coordsize="314,158" path="m4918,372l4608,372,4608,374,4918,374,4918,372xe">
                <v:path arrowok="t"/>
                <v:fill on="t" focussize="0,0"/>
                <v:stroke on="f"/>
                <v:imagedata o:title=""/>
                <o:lock v:ext="edit"/>
              </v:shape>
              <v:shape id="_x0000_s9156" o:spid="_x0000_s9156" style="position:absolute;left:4606;top:216;height:158;width:314;" fillcolor="#000000" filled="t" stroked="f" coordorigin="4606,216" coordsize="314,158" path="m4920,218l4918,218,4918,374,4920,372,4920,218xe">
                <v:path arrowok="t"/>
                <v:fill on="t" focussize="0,0"/>
                <v:stroke on="f"/>
                <v:imagedata o:title=""/>
                <o:lock v:ext="edit"/>
              </v:shape>
              <v:shape id="_x0000_s9157" o:spid="_x0000_s9157" style="position:absolute;left:4606;top:216;height:158;width:314;" fillcolor="#000000" filled="t" stroked="f" coordorigin="4606,216" coordsize="314,158" path="m4920,372l4918,374,4920,374,4920,37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58" o:spid="_x0000_s9158" o:spt="203" style="position:absolute;left:4373;top:295;height:5;width:233;" coordorigin="4373,295" coordsize="233,5">
              <o:lock v:ext="edit"/>
              <v:shape id="_x0000_s9159" o:spid="_x0000_s9159" style="position:absolute;left:4373;top:295;height:5;width:233;" fillcolor="#000000" filled="t" stroked="f" coordorigin="4373,295" coordsize="233,5" path="m4373,295l4373,297,4606,300,4606,297,4373,29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0" o:spid="_x0000_s9160" o:spt="203" style="position:absolute;left:4526;top:352;height:101;width:5;" coordorigin="4526,352" coordsize="5,101">
              <o:lock v:ext="edit"/>
              <v:shape id="_x0000_s9161" o:spid="_x0000_s9161" style="position:absolute;left:4526;top:352;height:101;width:5;" fillcolor="#000000" filled="t" stroked="f" coordorigin="4526,352" coordsize="5,101" path="m4529,352l4526,352,4529,453,4531,453,4529,35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2" o:spid="_x0000_s9162" o:spt="203" style="position:absolute;left:4507;top:295;height:60;width:41;" coordorigin="4507,295" coordsize="41,60">
              <o:lock v:ext="edit"/>
              <v:shape id="_x0000_s9163" o:spid="_x0000_s9163" style="position:absolute;left:4507;top:295;height:60;width:41;" fillcolor="#000000" filled="t" stroked="f" coordorigin="4507,295" coordsize="41,60" path="m4529,295l4507,355,4548,355,4529,295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164" o:spid="_x0000_s9164" o:spt="203" style="position:absolute;left:0pt;margin-left:218.55pt;margin-top:-8.55pt;height:11.75pt;width:27.45pt;mso-position-horizontal-relative:page;z-index:-9216;mso-width-relative:page;mso-height-relative:page;" coordorigin="4372,-172" coordsize="550,235">
            <o:lock v:ext="edit"/>
            <v:group id="_x0000_s9165" o:spid="_x0000_s9165" o:spt="203" style="position:absolute;left:4606;top:-96;height:156;width:312;" coordorigin="4606,-96" coordsize="312,156">
              <o:lock v:ext="edit"/>
              <v:shape id="_x0000_s9166" o:spid="_x0000_s9166" style="position:absolute;left:4606;top:-96;height:156;width:312;" fillcolor="#BFBFBF" filled="t" stroked="f" coordorigin="4606,-96" coordsize="312,156" path="m4606,60l4918,60,4918,-96,4606,-96,4606,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67" o:spid="_x0000_s9167" o:spt="203" style="position:absolute;left:4606;top:-96;height:158;width:314;" coordorigin="4606,-96" coordsize="314,158">
              <o:lock v:ext="edit"/>
              <v:shape id="_x0000_s9168" o:spid="_x0000_s9168" style="position:absolute;left:4606;top:-96;height:158;width:314;" fillcolor="#000000" filled="t" stroked="f" coordorigin="4606,-96" coordsize="314,158" path="m4920,-96l4606,-96,4606,62,4608,62,4608,-94,4920,-94,4920,-96xe">
                <v:path arrowok="t"/>
                <v:fill on="t" focussize="0,0"/>
                <v:stroke on="f"/>
                <v:imagedata o:title=""/>
                <o:lock v:ext="edit"/>
              </v:shape>
              <v:shape id="_x0000_s9169" o:spid="_x0000_s9169" style="position:absolute;left:4606;top:-96;height:158;width:314;" fillcolor="#000000" filled="t" stroked="f" coordorigin="4606,-96" coordsize="314,158" path="m4918,60l4608,60,4608,62,4918,62,4918,60xe">
                <v:path arrowok="t"/>
                <v:fill on="t" focussize="0,0"/>
                <v:stroke on="f"/>
                <v:imagedata o:title=""/>
                <o:lock v:ext="edit"/>
              </v:shape>
              <v:shape id="_x0000_s9170" o:spid="_x0000_s9170" style="position:absolute;left:4606;top:-96;height:158;width:314;" fillcolor="#000000" filled="t" stroked="f" coordorigin="4606,-96" coordsize="314,158" path="m4920,-94l4918,-94,4918,62,4920,60,4920,-94xe">
                <v:path arrowok="t"/>
                <v:fill on="t" focussize="0,0"/>
                <v:stroke on="f"/>
                <v:imagedata o:title=""/>
                <o:lock v:ext="edit"/>
              </v:shape>
              <v:shape id="_x0000_s9171" o:spid="_x0000_s9171" style="position:absolute;left:4606;top:-96;height:158;width:314;" fillcolor="#000000" filled="t" stroked="f" coordorigin="4606,-96" coordsize="314,158" path="m4920,60l4918,62,4920,62,4920,6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2" o:spid="_x0000_s9172" o:spt="203" style="position:absolute;left:4373;top:-17;height:5;width:233;" coordorigin="4373,-17" coordsize="233,5">
              <o:lock v:ext="edit"/>
              <v:shape id="_x0000_s9173" o:spid="_x0000_s9173" style="position:absolute;left:4373;top:-17;height:5;width:233;" fillcolor="#000000" filled="t" stroked="f" coordorigin="4373,-17" coordsize="233,5" path="m4373,-17l4373,-15,4606,-12,4606,-15,4373,-1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4" o:spid="_x0000_s9174" o:spt="203" style="position:absolute;left:4526;top:-171;height:101;width:5;" coordorigin="4526,-171" coordsize="5,101">
              <o:lock v:ext="edit"/>
              <v:shape id="_x0000_s9175" o:spid="_x0000_s9175" style="position:absolute;left:4526;top:-171;height:101;width:5;" fillcolor="#000000" filled="t" stroked="f" coordorigin="4526,-171" coordsize="5,101" path="m4531,-171l4529,-171,4526,-70,4529,-70,4531,-17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76" o:spid="_x0000_s9176" o:spt="203" style="position:absolute;left:4507;top:-77;height:60;width:41;" coordorigin="4507,-77" coordsize="41,60">
              <o:lock v:ext="edit"/>
              <v:shape id="_x0000_s9177" o:spid="_x0000_s9177" style="position:absolute;left:4507;top:-77;height:60;width:41;" fillcolor="#000000" filled="t" stroked="f" coordorigin="4507,-77" coordsize="41,60" path="m4548,-77l4507,-77,4529,-17,4548,-77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5</w:t>
      </w:r>
      <w:r>
        <w:rPr>
          <w:rFonts w:ascii="Arial" w:hAnsi="Arial" w:eastAsia="Arial" w:cs="Arial"/>
          <w:spacing w:val="3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18" w:after="0" w:line="220" w:lineRule="exact"/>
        <w:jc w:val="left"/>
        <w:rPr>
          <w:sz w:val="22"/>
          <w:szCs w:val="22"/>
        </w:rPr>
      </w:pPr>
    </w:p>
    <w:p>
      <w:pPr>
        <w:spacing w:before="30" w:after="0" w:line="240" w:lineRule="auto"/>
        <w:ind w:right="2751"/>
        <w:jc w:val="right"/>
        <w:rPr>
          <w:rFonts w:ascii="Arial" w:hAnsi="Arial" w:eastAsia="Arial" w:cs="Arial"/>
          <w:sz w:val="18"/>
          <w:szCs w:val="18"/>
        </w:rPr>
      </w:pPr>
      <w:r>
        <w:pict>
          <v:group id="_x0000_s9178" o:spid="_x0000_s9178" o:spt="203" style="position:absolute;left:0pt;margin-left:230.2pt;margin-top:18.25pt;height:8pt;width:15.8pt;mso-position-horizontal-relative:page;z-index:-9216;mso-width-relative:page;mso-height-relative:page;" coordorigin="4604,366" coordsize="317,161">
            <o:lock v:ext="edit"/>
            <v:group id="_x0000_s9179" o:spid="_x0000_s9179" o:spt="203" style="position:absolute;left:4606;top:367;height:156;width:312;" coordorigin="4606,367" coordsize="312,156">
              <o:lock v:ext="edit"/>
              <v:shape id="_x0000_s9180" o:spid="_x0000_s9180" style="position:absolute;left:4606;top:367;height:156;width:312;" fillcolor="#BFBFBF" filled="t" stroked="f" coordorigin="4606,367" coordsize="312,156" path="m4606,523l4918,523,4918,367,4606,367,4606,52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81" o:spid="_x0000_s9181" o:spt="203" style="position:absolute;left:4606;top:367;height:158;width:314;" coordorigin="4606,367" coordsize="314,158">
              <o:lock v:ext="edit"/>
              <v:shape id="_x0000_s9182" o:spid="_x0000_s9182" style="position:absolute;left:4606;top:367;height:158;width:314;" fillcolor="#000000" filled="t" stroked="f" coordorigin="4606,367" coordsize="314,158" path="m4920,367l4606,367,4606,525,4608,525,4608,369,4920,369,4920,367xe">
                <v:path arrowok="t"/>
                <v:fill on="t" focussize="0,0"/>
                <v:stroke on="f"/>
                <v:imagedata o:title=""/>
                <o:lock v:ext="edit"/>
              </v:shape>
              <v:shape id="_x0000_s9183" o:spid="_x0000_s9183" style="position:absolute;left:4606;top:367;height:158;width:314;" fillcolor="#000000" filled="t" stroked="f" coordorigin="4606,367" coordsize="314,158" path="m4918,523l4608,523,4608,525,4918,525,4918,523xe">
                <v:path arrowok="t"/>
                <v:fill on="t" focussize="0,0"/>
                <v:stroke on="f"/>
                <v:imagedata o:title=""/>
                <o:lock v:ext="edit"/>
              </v:shape>
              <v:shape id="_x0000_s9184" o:spid="_x0000_s9184" style="position:absolute;left:4606;top:367;height:158;width:314;" fillcolor="#000000" filled="t" stroked="f" coordorigin="4606,367" coordsize="314,158" path="m4920,369l4918,369,4918,525,4920,523,4920,369xe">
                <v:path arrowok="t"/>
                <v:fill on="t" focussize="0,0"/>
                <v:stroke on="f"/>
                <v:imagedata o:title=""/>
                <o:lock v:ext="edit"/>
              </v:shape>
              <v:shape id="_x0000_s9185" o:spid="_x0000_s9185" style="position:absolute;left:4606;top:367;height:158;width:314;" fillcolor="#000000" filled="t" stroked="f" coordorigin="4606,367" coordsize="314,158" path="m4920,523l4918,525,4920,525,4920,52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186" o:spid="_x0000_s9186" o:spt="203" style="position:absolute;left:0pt;margin-left:230.2pt;margin-top:2.55pt;height:8pt;width:15.8pt;mso-position-horizontal-relative:page;z-index:-9216;mso-width-relative:page;mso-height-relative:page;" coordorigin="4604,51" coordsize="317,161">
            <o:lock v:ext="edit"/>
            <v:group id="_x0000_s9187" o:spid="_x0000_s9187" o:spt="203" style="position:absolute;left:4606;top:52;height:156;width:312;" coordorigin="4606,52" coordsize="312,156">
              <o:lock v:ext="edit"/>
              <v:shape id="_x0000_s9188" o:spid="_x0000_s9188" style="position:absolute;left:4606;top:52;height:156;width:312;" fillcolor="#BFBFBF" filled="t" stroked="f" coordorigin="4606,52" coordsize="312,156" path="m4606,208l4918,208,4918,52,4606,52,4606,20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89" o:spid="_x0000_s9189" o:spt="203" style="position:absolute;left:4606;top:52;height:158;width:314;" coordorigin="4606,52" coordsize="314,158">
              <o:lock v:ext="edit"/>
              <v:shape id="_x0000_s9190" o:spid="_x0000_s9190" style="position:absolute;left:4606;top:52;height:158;width:314;" fillcolor="#000000" filled="t" stroked="f" coordorigin="4606,52" coordsize="314,158" path="m4920,52l4606,52,4606,211,4608,211,4608,55,4920,55,4920,52xe">
                <v:path arrowok="t"/>
                <v:fill on="t" focussize="0,0"/>
                <v:stroke on="f"/>
                <v:imagedata o:title=""/>
                <o:lock v:ext="edit"/>
              </v:shape>
              <v:shape id="_x0000_s9191" o:spid="_x0000_s9191" style="position:absolute;left:4606;top:52;height:158;width:314;" fillcolor="#000000" filled="t" stroked="f" coordorigin="4606,52" coordsize="314,158" path="m4918,208l4608,208,4608,211,4918,211,4918,208xe">
                <v:path arrowok="t"/>
                <v:fill on="t" focussize="0,0"/>
                <v:stroke on="f"/>
                <v:imagedata o:title=""/>
                <o:lock v:ext="edit"/>
              </v:shape>
              <v:shape id="_x0000_s9192" o:spid="_x0000_s9192" style="position:absolute;left:4606;top:52;height:158;width:314;" fillcolor="#000000" filled="t" stroked="f" coordorigin="4606,52" coordsize="314,158" path="m4920,55l4918,55,4918,211,4920,208,4920,55xe">
                <v:path arrowok="t"/>
                <v:fill on="t" focussize="0,0"/>
                <v:stroke on="f"/>
                <v:imagedata o:title=""/>
                <o:lock v:ext="edit"/>
              </v:shape>
              <v:shape id="_x0000_s9193" o:spid="_x0000_s9193" style="position:absolute;left:4606;top:52;height:158;width:314;" fillcolor="#000000" filled="t" stroked="f" coordorigin="4606,52" coordsize="314,158" path="m4920,208l4918,211,4920,211,4920,208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3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7" w:after="0" w:line="100" w:lineRule="exact"/>
        <w:jc w:val="left"/>
        <w:rPr>
          <w:sz w:val="10"/>
          <w:szCs w:val="1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after="0" w:line="200" w:lineRule="exact"/>
        <w:jc w:val="left"/>
        <w:rPr>
          <w:sz w:val="20"/>
          <w:szCs w:val="20"/>
        </w:rPr>
        <w:sectPr>
          <w:type w:val="continuous"/>
          <w:pgSz w:w="12240" w:h="15840"/>
          <w:pgMar w:top="720" w:right="960" w:bottom="280" w:left="700" w:header="720" w:footer="720" w:gutter="0"/>
        </w:sectPr>
      </w:pPr>
    </w:p>
    <w:p>
      <w:pPr>
        <w:spacing w:before="36" w:after="0" w:line="204" w:lineRule="exact"/>
        <w:ind w:left="3774" w:right="-51" w:hanging="2"/>
        <w:jc w:val="left"/>
        <w:rPr>
          <w:rFonts w:ascii="Arial" w:hAnsi="Arial" w:eastAsia="Arial" w:cs="Arial"/>
          <w:sz w:val="18"/>
          <w:szCs w:val="18"/>
        </w:rPr>
      </w:pPr>
      <w:r>
        <w:pict>
          <v:group id="_x0000_s9194" o:spid="_x0000_s9194" o:spt="203" style="position:absolute;left:0pt;margin-left:63.1pt;margin-top:722.6pt;height:0.1pt;width:510pt;mso-position-horizontal-relative:page;mso-position-vertical-relative:page;z-index:-9216;mso-width-relative:page;mso-height-relative:page;" coordorigin="1262,14453" coordsize="10200,2">
            <o:lock v:ext="edit"/>
            <v:shape id="_x0000_s9195" o:spid="_x0000_s9195" style="position:absolute;left:1262;top:14453;height:2;width:10200;" filled="f" stroked="t" coordorigin="1262,14453" coordsize="10200,0" path="m1262,14453l11462,14453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pict>
          <v:group id="_x0000_s9196" o:spid="_x0000_s9196" o:spt="203" style="position:absolute;left:0pt;margin-left:230.2pt;margin-top:-23.3pt;height:8pt;width:15.8pt;mso-position-horizontal-relative:page;z-index:-9216;mso-width-relative:page;mso-height-relative:page;" coordorigin="4604,-467" coordsize="317,161">
            <o:lock v:ext="edit"/>
            <v:group id="_x0000_s9197" o:spid="_x0000_s9197" o:spt="203" style="position:absolute;left:4606;top:-466;height:156;width:312;" coordorigin="4606,-466" coordsize="312,156">
              <o:lock v:ext="edit"/>
              <v:shape id="_x0000_s9198" o:spid="_x0000_s9198" style="position:absolute;left:4606;top:-466;height:156;width:312;" fillcolor="#BFBFBF" filled="t" stroked="f" coordorigin="4606,-466" coordsize="312,156" path="m4606,-310l4918,-310,4918,-466,4606,-466,4606,-3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199" o:spid="_x0000_s9199" o:spt="203" style="position:absolute;left:4606;top:-466;height:158;width:314;" coordorigin="4606,-466" coordsize="314,158">
              <o:lock v:ext="edit"/>
              <v:shape id="_x0000_s9200" o:spid="_x0000_s9200" style="position:absolute;left:4606;top:-466;height:158;width:314;" fillcolor="#000000" filled="t" stroked="f" coordorigin="4606,-466" coordsize="314,158" path="m4920,-466l4606,-466,4606,-307,4608,-307,4608,-463,4920,-463,4920,-466xe">
                <v:path arrowok="t"/>
                <v:fill on="t" focussize="0,0"/>
                <v:stroke on="f"/>
                <v:imagedata o:title=""/>
                <o:lock v:ext="edit"/>
              </v:shape>
              <v:shape id="_x0000_s9201" o:spid="_x0000_s9201" style="position:absolute;left:4606;top:-466;height:158;width:314;" fillcolor="#000000" filled="t" stroked="f" coordorigin="4606,-466" coordsize="314,158" path="m4918,-310l4608,-310,4608,-307,4918,-307,4918,-310xe">
                <v:path arrowok="t"/>
                <v:fill on="t" focussize="0,0"/>
                <v:stroke on="f"/>
                <v:imagedata o:title=""/>
                <o:lock v:ext="edit"/>
              </v:shape>
              <v:shape id="_x0000_s9202" o:spid="_x0000_s9202" style="position:absolute;left:4606;top:-466;height:158;width:314;" fillcolor="#000000" filled="t" stroked="f" coordorigin="4606,-466" coordsize="314,158" path="m4920,-463l4918,-463,4918,-307,4920,-310,4920,-463xe">
                <v:path arrowok="t"/>
                <v:fill on="t" focussize="0,0"/>
                <v:stroke on="f"/>
                <v:imagedata o:title=""/>
                <o:lock v:ext="edit"/>
              </v:shape>
              <v:shape id="_x0000_s9203" o:spid="_x0000_s9203" style="position:absolute;left:4606;top:-466;height:158;width:314;" fillcolor="#000000" filled="t" stroked="f" coordorigin="4606,-466" coordsize="314,158" path="m4920,-310l4918,-307,4920,-307,4920,-310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pict>
          <v:group id="_x0000_s9204" o:spid="_x0000_s9204" o:spt="203" style="position:absolute;left:0pt;margin-left:239.45pt;margin-top:-13.45pt;height:25.5pt;width:8pt;mso-position-horizontal-relative:page;z-index:-9216;mso-width-relative:page;mso-height-relative:page;" coordorigin="4789,-270" coordsize="161,511">
            <o:lock v:ext="edit"/>
            <v:group id="_x0000_s9205" o:spid="_x0000_s9205" o:spt="203" style="position:absolute;left:4944;top:-269;height:509;width:5;" coordorigin="4944,-269" coordsize="5,509">
              <o:lock v:ext="edit"/>
              <v:shape id="_x0000_s9206" o:spid="_x0000_s9206" style="position:absolute;left:4944;top:-269;height:509;width:5;" filled="f" stroked="t" coordorigin="4944,-269" coordsize="5,509" path="m4944,-269l4946,-269e">
                <v:path arrowok="t"/>
                <v:fill on="f" focussize="0,0"/>
                <v:stroke weight="0.1pt" color="#000000"/>
                <v:imagedata o:title=""/>
                <o:lock v:ext="edit"/>
              </v:shape>
            </v:group>
            <v:group id="_x0000_s9207" o:spid="_x0000_s9207" o:spt="203" style="position:absolute;left:4790;top:185;height:5;width:101;" coordorigin="4790,185" coordsize="101,5">
              <o:lock v:ext="edit"/>
              <v:shape id="_x0000_s9208" o:spid="_x0000_s9208" style="position:absolute;left:4790;top:185;height:5;width:101;" fillcolor="#000000" filled="t" stroked="f" coordorigin="4790,185" coordsize="101,5" path="m4891,185l4790,187,4790,190,4891,187,4891,18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09" o:spid="_x0000_s9209" o:spt="203" style="position:absolute;left:4884;top:163;height:41;width:60;" coordorigin="4884,163" coordsize="60,41">
              <o:lock v:ext="edit"/>
              <v:shape id="_x0000_s9210" o:spid="_x0000_s9210" style="position:absolute;left:4884;top:163;height:41;width:60;" fillcolor="#000000" filled="t" stroked="f" coordorigin="4884,163" coordsize="60,41" path="m4884,163l4884,204,4944,185,4884,163xe">
                <v:path arrowok="t"/>
                <v:fill on="t" focussize="0,0"/>
                <v:stroke on="f"/>
                <v:imagedata o:title=""/>
                <o:lock v:ext="edit"/>
              </v:shape>
            </v:group>
          </v:group>
        </w:pict>
      </w:r>
      <w:r>
        <w:rPr>
          <w:rFonts w:ascii="Arial" w:hAnsi="Arial" w:eastAsia="Arial" w:cs="Arial"/>
          <w:spacing w:val="-4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 xml:space="preserve">4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3.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  <w:r>
        <w:rPr>
          <w:rFonts w:ascii="Arial" w:hAnsi="Arial" w:eastAsia="Arial" w:cs="Arial"/>
          <w:spacing w:val="-1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</w:p>
    <w:p>
      <w:pPr>
        <w:spacing w:after="0" w:line="240" w:lineRule="auto"/>
        <w:jc w:val="left"/>
        <w:rPr>
          <w:rFonts w:ascii="Arial" w:hAnsi="Arial" w:eastAsia="Arial" w:cs="Arial"/>
          <w:sz w:val="18"/>
          <w:szCs w:val="18"/>
        </w:rPr>
        <w:sectPr>
          <w:type w:val="continuous"/>
          <w:pgSz w:w="12240" w:h="15840"/>
          <w:pgMar w:top="720" w:right="960" w:bottom="280" w:left="700" w:header="720" w:footer="720" w:gutter="0"/>
          <w:cols w:equalWidth="0" w:num="2">
            <w:col w:w="4075" w:space="1131"/>
            <w:col w:w="5374"/>
          </w:cols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  <w:r>
        <w:pict>
          <v:group id="_x0000_s9211" o:spid="_x0000_s9211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  <o:lock v:ext="edit"/>
            <v:shape id="_x0000_s9212" o:spid="_x0000_s9212" style="position:absolute;left:1022;top:14441;height:2;width:10200;" filled="f" stroked="t" coordorigin="1022,14441" coordsize="10200,0" path="m1022,14441l11222,14441e">
              <v:path arrowok="t"/>
              <v:fill on="f" focussize="0,0"/>
              <v:stroke weight="0.58pt" color="#4F80BC"/>
              <v:imagedata o:title=""/>
              <o:lock v:ext="edit"/>
            </v:shape>
          </v:group>
        </w:pict>
      </w:r>
      <w:r>
        <w:pict>
          <v:group id="_x0000_s9213" o:spid="_x0000_s9213" o:spt="203" style="position:absolute;left:0pt;margin-left:223.55pt;margin-top:497pt;height:2.15pt;width:5.6pt;mso-position-horizontal-relative:page;mso-position-vertical-relative:page;z-index:-9216;mso-width-relative:page;mso-height-relative:page;" coordorigin="4471,9941" coordsize="113,43">
            <o:lock v:ext="edit"/>
            <v:shape id="_x0000_s9214" o:spid="_x0000_s9214" style="position:absolute;left:4471;top:9941;height:43;width:113;" filled="f" stroked="t" coordorigin="4471,9941" coordsize="113,43" path="m4584,9941l4471,9941,4471,9984e">
              <v:path arrowok="t"/>
              <v:fill on="f" focussize="0,0"/>
              <v:stroke weight="0.12pt" color="#000000"/>
              <v:imagedata o:title=""/>
              <o:lock v:ext="edit"/>
            </v:shape>
          </v:group>
        </w:pict>
      </w:r>
      <w:r>
        <w:pict>
          <v:group id="_x0000_s9215" o:spid="_x0000_s9215" o:spt="203" style="position:absolute;left:0pt;margin-left:82pt;margin-top:518.5pt;height:87.8pt;width:318.5pt;mso-position-horizontal-relative:page;mso-position-vertical-relative:page;z-index:-9216;mso-width-relative:page;mso-height-relative:page;" coordorigin="1640,10370" coordsize="6371,1757">
            <o:lock v:ext="edit"/>
            <v:shape id="_x0000_s9216" o:spid="_x0000_s9216" o:spt="75" type="#_x0000_t75" style="position:absolute;left:1769;top:10370;height:581;width:480;" filled="f" coordsize="21600,21600">
              <v:path/>
              <v:fill on="f" focussize="0,0"/>
              <v:stroke/>
              <v:imagedata r:id="rId715" o:title=""/>
              <o:lock v:ext="edit" aspectratio="t"/>
            </v:shape>
            <v:shape id="_x0000_s9217" o:spid="_x0000_s9217" o:spt="75" type="#_x0000_t75" style="position:absolute;left:1982;top:10598;height:230;width:2213;" filled="f" coordsize="21600,21600">
              <v:path/>
              <v:fill on="f" focussize="0,0"/>
              <v:stroke/>
              <v:imagedata r:id="rId716" o:title=""/>
              <o:lock v:ext="edit" aspectratio="t"/>
            </v:shape>
            <v:shape id="_x0000_s9218" o:spid="_x0000_s9218" o:spt="75" type="#_x0000_t75" style="position:absolute;left:1987;top:10829;height:468;width:2342;" filled="f" coordsize="21600,21600">
              <v:path/>
              <v:fill on="f" focussize="0,0"/>
              <v:stroke/>
              <v:imagedata r:id="rId717" o:title=""/>
              <o:lock v:ext="edit" aspectratio="t"/>
            </v:shape>
            <v:shape id="_x0000_s9219" o:spid="_x0000_s9219" o:spt="75" type="#_x0000_t75" style="position:absolute;left:4342;top:10819;height:478;width:1661;" filled="f" coordsize="21600,21600">
              <v:path/>
              <v:fill on="f" focussize="0,0"/>
              <v:stroke/>
              <v:imagedata r:id="rId718" o:title=""/>
              <o:lock v:ext="edit" aspectratio="t"/>
            </v:shape>
            <v:shape id="_x0000_s9220" o:spid="_x0000_s9220" o:spt="75" type="#_x0000_t75" style="position:absolute;left:1975;top:11066;height:130;width:3418;" filled="f" coordsize="21600,21600">
              <v:path/>
              <v:fill on="f" focussize="0,0"/>
              <v:stroke/>
              <v:imagedata r:id="rId719" o:title=""/>
              <o:lock v:ext="edit" aspectratio="t"/>
            </v:shape>
            <v:shape id="_x0000_s9221" o:spid="_x0000_s9221" o:spt="75" type="#_x0000_t75" style="position:absolute;left:5462;top:11074;height:348;width:300;" filled="f" coordsize="21600,21600">
              <v:path/>
              <v:fill on="f" focussize="0,0"/>
              <v:stroke/>
              <v:imagedata r:id="rId720" o:title=""/>
              <o:lock v:ext="edit" aspectratio="t"/>
            </v:shape>
            <v:shape id="_x0000_s9222" o:spid="_x0000_s9222" o:spt="75" type="#_x0000_t75" style="position:absolute;left:5782;top:11076;height:338;width:204;" filled="f" coordsize="21600,21600">
              <v:path/>
              <v:fill on="f" focussize="0,0"/>
              <v:stroke/>
              <v:imagedata r:id="rId721" o:title=""/>
              <o:lock v:ext="edit" aspectratio="t"/>
            </v:shape>
            <v:shape id="_x0000_s9223" o:spid="_x0000_s9223" o:spt="75" type="#_x0000_t75" style="position:absolute;left:6062;top:10831;height:230;width:1949;" filled="f" coordsize="21600,21600">
              <v:path/>
              <v:fill on="f" focussize="0,0"/>
              <v:stroke/>
              <v:imagedata r:id="rId722" o:title=""/>
              <o:lock v:ext="edit" aspectratio="t"/>
            </v:shape>
            <v:shape id="_x0000_s9224" o:spid="_x0000_s9224" o:spt="75" type="#_x0000_t75" style="position:absolute;left:5990;top:11074;height:353;width:384;" filled="f" coordsize="21600,21600">
              <v:path/>
              <v:fill on="f" focussize="0,0"/>
              <v:stroke/>
              <v:imagedata r:id="rId723" o:title=""/>
              <o:lock v:ext="edit" aspectratio="t"/>
            </v:shape>
            <v:shape id="_x0000_s9225" o:spid="_x0000_s9225" o:spt="75" type="#_x0000_t75" style="position:absolute;left:1982;top:11306;height:353;width:245;" filled="f" coordsize="21600,21600">
              <v:path/>
              <v:fill on="f" focussize="0,0"/>
              <v:stroke/>
              <v:imagedata r:id="rId724" o:title=""/>
              <o:lock v:ext="edit" aspectratio="t"/>
            </v:shape>
            <v:shape id="_x0000_s9226" o:spid="_x0000_s9226" o:spt="75" type="#_x0000_t75" style="position:absolute;left:1987;top:11299;height:593;width:4392;" filled="f" coordsize="21600,21600">
              <v:path/>
              <v:fill on="f" focussize="0,0"/>
              <v:stroke/>
              <v:imagedata r:id="rId725" o:title=""/>
              <o:lock v:ext="edit" aspectratio="t"/>
            </v:shape>
            <v:shape id="_x0000_s9227" o:spid="_x0000_s9227" o:spt="75" type="#_x0000_t75" style="position:absolute;left:2388;top:11534;height:230;width:4546;" filled="f" coordsize="21600,21600">
              <v:path/>
              <v:fill on="f" focussize="0,0"/>
              <v:stroke/>
              <v:imagedata r:id="rId726" o:title=""/>
              <o:lock v:ext="edit" aspectratio="t"/>
            </v:shape>
            <v:shape id="_x0000_s9228" o:spid="_x0000_s9228" o:spt="75" type="#_x0000_t75" style="position:absolute;left:1759;top:10838;height:1289;width:120;" filled="f" coordsize="21600,21600">
              <v:path/>
              <v:fill on="f" focussize="0,0"/>
              <v:stroke/>
              <v:imagedata r:id="rId727" o:title=""/>
              <o:lock v:ext="edit" aspectratio="t"/>
            </v:shape>
            <v:shape id="_x0000_s9229" o:spid="_x0000_s9229" o:spt="75" type="#_x0000_t75" style="position:absolute;left:1973;top:11767;height:187;width:1570;" filled="f" coordsize="21600,21600">
              <v:path/>
              <v:fill on="f" focussize="0,0"/>
              <v:stroke/>
              <v:imagedata r:id="rId728" o:title=""/>
              <o:lock v:ext="edit" aspectratio="t"/>
            </v:shape>
            <v:shape id="_x0000_s9230" o:spid="_x0000_s9230" o:spt="75" type="#_x0000_t75" style="position:absolute;left:3542;top:11774;height:353;width:298;" filled="f" coordsize="21600,21600">
              <v:path/>
              <v:fill on="f" focussize="0,0"/>
              <v:stroke/>
              <v:imagedata r:id="rId729" o:title=""/>
              <o:lock v:ext="edit" aspectratio="t"/>
            </v:shape>
            <v:group id="_x0000_s9231" o:spid="_x0000_s9231" o:spt="203" style="position:absolute;left:1642;top:11446;height:252;width:290;" coordorigin="1642,11446" coordsize="290,252">
              <o:lock v:ext="edit"/>
              <v:shape id="_x0000_s9232" o:spid="_x0000_s9232" style="position:absolute;left:1642;top:11446;height:252;width:290;" filled="f" stroked="t" coordorigin="1642,11446" coordsize="290,252" path="m1798,11446l1642,11698,1932,11698,1798,11446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</v:group>
        </w:pict>
      </w:r>
    </w:p>
    <w:p>
      <w:pPr>
        <w:tabs>
          <w:tab w:val="left" w:pos="10440"/>
        </w:tabs>
        <w:spacing w:before="0" w:after="0" w:line="240" w:lineRule="auto"/>
        <w:ind w:left="207" w:right="-20"/>
        <w:jc w:val="left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P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H</w:t>
      </w:r>
      <w:r>
        <w:rPr>
          <w:rFonts w:ascii="Arial" w:hAnsi="Arial" w:eastAsia="Arial" w:cs="Arial"/>
          <w:color w:val="2268AE"/>
          <w:spacing w:val="8"/>
          <w:w w:val="99"/>
          <w:sz w:val="24"/>
          <w:szCs w:val="24"/>
          <w:u w:val="single" w:color="2268AE"/>
        </w:rPr>
        <w:t>Y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C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A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L </w:t>
      </w:r>
      <w:r>
        <w:rPr>
          <w:rFonts w:ascii="Arial" w:hAnsi="Arial" w:eastAsia="Arial" w:cs="Arial"/>
          <w:color w:val="2268AE"/>
          <w:spacing w:val="-46"/>
          <w:w w:val="100"/>
          <w:sz w:val="24"/>
          <w:szCs w:val="24"/>
          <w:u w:val="single" w:color="2268AE"/>
        </w:rPr>
        <w:t xml:space="preserve"> 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D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M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E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11"/>
          <w:w w:val="99"/>
          <w:sz w:val="24"/>
          <w:szCs w:val="24"/>
          <w:u w:val="single" w:color="2268AE"/>
        </w:rPr>
        <w:t>S</w:t>
      </w:r>
      <w:r>
        <w:rPr>
          <w:rFonts w:ascii="Arial" w:hAnsi="Arial" w:eastAsia="Arial" w:cs="Arial"/>
          <w:color w:val="2268AE"/>
          <w:spacing w:val="13"/>
          <w:w w:val="99"/>
          <w:sz w:val="24"/>
          <w:szCs w:val="24"/>
          <w:u w:val="single" w:color="2268AE"/>
        </w:rPr>
        <w:t>I</w:t>
      </w:r>
      <w:r>
        <w:rPr>
          <w:rFonts w:ascii="Arial" w:hAnsi="Arial" w:eastAsia="Arial" w:cs="Arial"/>
          <w:color w:val="2268AE"/>
          <w:spacing w:val="10"/>
          <w:w w:val="99"/>
          <w:sz w:val="24"/>
          <w:szCs w:val="24"/>
          <w:u w:val="single" w:color="2268AE"/>
        </w:rPr>
        <w:t>O</w:t>
      </w:r>
      <w:r>
        <w:rPr>
          <w:rFonts w:ascii="Arial" w:hAnsi="Arial" w:eastAsia="Arial" w:cs="Arial"/>
          <w:color w:val="2268AE"/>
          <w:spacing w:val="9"/>
          <w:w w:val="99"/>
          <w:sz w:val="24"/>
          <w:szCs w:val="24"/>
          <w:u w:val="single" w:color="2268AE"/>
        </w:rPr>
        <w:t>N</w:t>
      </w:r>
      <w:r>
        <w:rPr>
          <w:rFonts w:ascii="Arial" w:hAnsi="Arial" w:eastAsia="Arial" w:cs="Arial"/>
          <w:color w:val="2268AE"/>
          <w:spacing w:val="0"/>
          <w:w w:val="99"/>
          <w:sz w:val="24"/>
          <w:szCs w:val="24"/>
          <w:u w:val="single" w:color="2268AE"/>
        </w:rPr>
        <w:t xml:space="preserve">S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  <w:u w:val="single" w:color="2268AE"/>
        </w:rPr>
        <w:tab/>
      </w:r>
    </w:p>
    <w:p>
      <w:pPr>
        <w:spacing w:before="1" w:after="0" w:line="240" w:lineRule="auto"/>
        <w:ind w:left="207" w:right="-20"/>
        <w:jc w:val="lef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20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QF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age,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5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X 5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</w:p>
    <w:p>
      <w:pPr>
        <w:spacing w:before="8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74" w:right="7437"/>
        <w:jc w:val="center"/>
        <w:rPr>
          <w:rFonts w:ascii="Arial" w:hAnsi="Arial" w:eastAsia="Arial" w:cs="Arial"/>
          <w:sz w:val="18"/>
          <w:szCs w:val="18"/>
        </w:rPr>
      </w:pPr>
      <w:r>
        <w:pict>
          <v:group id="_x0000_s9233" o:spid="_x0000_s9233" o:spt="203" style="position:absolute;left:0pt;margin-left:48.15pt;margin-top:14.5pt;height:368.9pt;width:347.65pt;mso-position-horizontal-relative:page;z-index:-9216;mso-width-relative:page;mso-height-relative:page;" coordorigin="964,290" coordsize="6954,7379">
            <o:lock v:ext="edit"/>
            <v:group id="_x0000_s9234" o:spid="_x0000_s9234" o:spt="203" style="position:absolute;left:3514;top:2967;height:338;width:2;" coordorigin="3514,2967" coordsize="2,338">
              <o:lock v:ext="edit"/>
              <v:shape id="_x0000_s9235" o:spid="_x0000_s9235" style="position:absolute;left:3514;top:2967;height:338;width:2;" filled="f" stroked="t" coordorigin="3514,2967" coordsize="2,338" path="m3514,2967l3516,330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36" o:spid="_x0000_s9236" o:spt="203" style="position:absolute;left:1543;top:3150;height:2;width:3070;" coordorigin="1543,3150" coordsize="3070,2">
              <o:lock v:ext="edit"/>
              <v:shape id="_x0000_s9237" o:spid="_x0000_s9237" style="position:absolute;left:1543;top:3150;height:2;width:3070;" filled="f" stroked="t" coordorigin="1543,3150" coordsize="3070,0" path="m1543,3150l4613,3150e">
                <v:path arrowok="t"/>
                <v:fill on="f" focussize="0,0"/>
                <v:stroke weight="0.18pt" color="#000000"/>
                <v:imagedata o:title=""/>
                <o:lock v:ext="edit"/>
              </v:shape>
            </v:group>
            <v:group id="_x0000_s9238" o:spid="_x0000_s9238" o:spt="203" style="position:absolute;left:1572;top:2137;height:874;width:2;" coordorigin="1572,2137" coordsize="2,874">
              <o:lock v:ext="edit"/>
              <v:shape id="_x0000_s9239" o:spid="_x0000_s9239" style="position:absolute;left:1572;top:2137;height:874;width:2;" filled="f" stroked="t" coordorigin="1572,2137" coordsize="0,874" path="m1572,3010l1572,21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0" o:spid="_x0000_s9240" o:spt="203" style="position:absolute;left:1558;top:3010;height:139;width:41;" coordorigin="1558,3010" coordsize="41,139">
              <o:lock v:ext="edit"/>
              <v:shape id="_x0000_s9241" o:spid="_x0000_s9241" style="position:absolute;left:1558;top:3010;height:139;width:41;" fillcolor="#000000" filled="t" stroked="f" coordorigin="1558,3010" coordsize="41,139" path="m1598,3010l1558,3010,1572,3150,1598,3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42" o:spid="_x0000_s9242" o:spt="203" style="position:absolute;left:1558;top:3010;height:139;width:41;" coordorigin="1558,3010" coordsize="41,139">
              <o:lock v:ext="edit"/>
              <v:shape id="_x0000_s9243" o:spid="_x0000_s9243" style="position:absolute;left:1558;top:3010;height:139;width:41;" filled="f" stroked="t" coordorigin="1558,3010" coordsize="41,139" path="m1558,3010l1598,3010,1572,3150,1558,30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4" o:spid="_x0000_s9244" o:spt="203" style="position:absolute;left:1572;top:1081;height:874;width:2;" coordorigin="1572,1081" coordsize="2,874">
              <o:lock v:ext="edit"/>
              <v:shape id="_x0000_s9245" o:spid="_x0000_s9245" style="position:absolute;left:1572;top:1081;height:874;width:2;" filled="f" stroked="t" coordorigin="1572,1081" coordsize="0,874" path="m1572,1081l1572,1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6" o:spid="_x0000_s9246" o:spt="203" style="position:absolute;left:1543;top:954;height:2;width:3070;" coordorigin="1543,954" coordsize="3070,2">
              <o:lock v:ext="edit"/>
              <v:shape id="_x0000_s9247" o:spid="_x0000_s9247" style="position:absolute;left:1543;top:954;height:2;width:3070;" filled="f" stroked="t" coordorigin="1543,954" coordsize="3070,0" path="m1543,954l4613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48" o:spid="_x0000_s9248" o:spt="203" style="position:absolute;left:1558;top:954;height:127;width:41;" coordorigin="1558,954" coordsize="41,127">
              <o:lock v:ext="edit"/>
              <v:shape id="_x0000_s9249" o:spid="_x0000_s9249" style="position:absolute;left:1558;top:954;height:127;width:41;" fillcolor="#000000" filled="t" stroked="f" coordorigin="1558,954" coordsize="41,127" path="m1572,954l1558,1081,1598,1081,1572,95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250" o:spid="_x0000_s9250" o:spt="203" style="position:absolute;left:1558;top:954;height:127;width:41;" coordorigin="1558,954" coordsize="41,127">
              <o:lock v:ext="edit"/>
              <v:shape id="_x0000_s9251" o:spid="_x0000_s9251" style="position:absolute;left:1558;top:954;height:127;width:41;" filled="f" stroked="t" coordorigin="1558,954" coordsize="41,127" path="m1558,1081l1598,1081,1572,954,1558,108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2" o:spid="_x0000_s9252" o:spt="203" style="position:absolute;left:4613;top:361;height:2789;width:2;" coordorigin="4613,361" coordsize="2,2789">
              <o:lock v:ext="edit"/>
              <v:shape id="_x0000_s9253" o:spid="_x0000_s9253" style="position:absolute;left:4613;top:361;height:2789;width:2;" filled="f" stroked="t" coordorigin="4613,361" coordsize="0,2789" path="m4613,361l4613,315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4" o:spid="_x0000_s9254" o:spt="203" style="position:absolute;left:2417;top:334;height:2815;width:2;" coordorigin="2417,334" coordsize="2,2815">
              <o:lock v:ext="edit"/>
              <v:shape id="_x0000_s9255" o:spid="_x0000_s9255" style="position:absolute;left:2417;top:334;height:2815;width:2;" filled="f" stroked="t" coordorigin="2417,334" coordsize="0,2815" path="m2417,334l2417,315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6" o:spid="_x0000_s9256" o:spt="203" style="position:absolute;left:2952;top:2586;height:14;width:2;" coordorigin="2952,2586" coordsize="2,14">
              <o:lock v:ext="edit"/>
              <v:shape id="_x0000_s9257" o:spid="_x0000_s9257" style="position:absolute;left:2952;top:2586;height:14;width:2;" filled="f" stroked="t" coordorigin="2952,2586" coordsize="0,14" path="m2952,2600l2952,25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58" o:spid="_x0000_s9258" o:spt="203" style="position:absolute;left:3499;top:3135;height:14;width:14;" coordorigin="3499,3135" coordsize="14,14">
              <o:lock v:ext="edit"/>
              <v:shape id="_x0000_s9259" o:spid="_x0000_s9259" style="position:absolute;left:3499;top:3135;height:14;width:14;" filled="f" stroked="t" coordorigin="3499,3135" coordsize="14,14" path="m3499,3150l3514,31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0" o:spid="_x0000_s9260" o:spt="203" style="position:absolute;left:3458;top:3094;height:55;width:55;" coordorigin="3458,3094" coordsize="55,55">
              <o:lock v:ext="edit"/>
              <v:shape id="_x0000_s9261" o:spid="_x0000_s9261" style="position:absolute;left:3458;top:3094;height:55;width:55;" filled="f" stroked="t" coordorigin="3458,3094" coordsize="55,55" path="m3458,3150l3514,309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2" o:spid="_x0000_s9262" o:spt="203" style="position:absolute;left:3415;top:3037;height:113;width:98;" coordorigin="3415,3037" coordsize="98,113">
              <o:lock v:ext="edit"/>
              <v:shape id="_x0000_s9263" o:spid="_x0000_s9263" style="position:absolute;left:3415;top:3037;height:113;width:98;" filled="f" stroked="t" coordorigin="3415,3037" coordsize="98,113" path="m3415,3150l3514,30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4" o:spid="_x0000_s9264" o:spt="203" style="position:absolute;left:3374;top:2996;height:154;width:139;" coordorigin="3374,2996" coordsize="139,154">
              <o:lock v:ext="edit"/>
              <v:shape id="_x0000_s9265" o:spid="_x0000_s9265" style="position:absolute;left:3374;top:2996;height:154;width:139;" filled="f" stroked="t" coordorigin="3374,2996" coordsize="139,154" path="m3374,3150l3514,299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6" o:spid="_x0000_s9266" o:spt="203" style="position:absolute;left:3317;top:2953;height:197;width:197;" coordorigin="3317,2953" coordsize="197,197">
              <o:lock v:ext="edit"/>
              <v:shape id="_x0000_s9267" o:spid="_x0000_s9267" style="position:absolute;left:3317;top:2953;height:197;width:197;" filled="f" stroked="t" coordorigin="3317,2953" coordsize="197,197" path="m3317,3150l3514,29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68" o:spid="_x0000_s9268" o:spt="203" style="position:absolute;left:3276;top:2912;height:238;width:238;" coordorigin="3276,2912" coordsize="238,238">
              <o:lock v:ext="edit"/>
              <v:shape id="_x0000_s9269" o:spid="_x0000_s9269" style="position:absolute;left:3276;top:2912;height:238;width:238;" filled="f" stroked="t" coordorigin="3276,2912" coordsize="238,238" path="m3276,3150l3514,291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0" o:spid="_x0000_s9270" o:spt="203" style="position:absolute;left:3233;top:2869;height:281;width:281;" coordorigin="3233,2869" coordsize="281,281">
              <o:lock v:ext="edit"/>
              <v:shape id="_x0000_s9271" o:spid="_x0000_s9271" style="position:absolute;left:3233;top:2869;height:281;width:281;" filled="f" stroked="t" coordorigin="3233,2869" coordsize="281,281" path="m3233,3150l3514,28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2" o:spid="_x0000_s9272" o:spt="203" style="position:absolute;left:3190;top:2814;height:336;width:324;" coordorigin="3190,2814" coordsize="324,336">
              <o:lock v:ext="edit"/>
              <v:shape id="_x0000_s9273" o:spid="_x0000_s9273" style="position:absolute;left:3190;top:2814;height:336;width:324;" filled="f" stroked="t" coordorigin="3190,2814" coordsize="324,336" path="m3190,3150l3514,281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4" o:spid="_x0000_s9274" o:spt="203" style="position:absolute;left:3149;top:2770;height:379;width:365;" coordorigin="3149,2770" coordsize="365,379">
              <o:lock v:ext="edit"/>
              <v:shape id="_x0000_s9275" o:spid="_x0000_s9275" style="position:absolute;left:3149;top:2770;height:379;width:365;" filled="f" stroked="t" coordorigin="3149,2770" coordsize="365,379" path="m3149,3150l3514,277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6" o:spid="_x0000_s9276" o:spt="203" style="position:absolute;left:3091;top:2727;height:422;width:422;" coordorigin="3091,2727" coordsize="422,422">
              <o:lock v:ext="edit"/>
              <v:shape id="_x0000_s9277" o:spid="_x0000_s9277" style="position:absolute;left:3091;top:2727;height:422;width:422;" filled="f" stroked="t" coordorigin="3091,2727" coordsize="422,422" path="m3091,3150l3514,272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78" o:spid="_x0000_s9278" o:spt="203" style="position:absolute;left:3050;top:2686;height:463;width:463;" coordorigin="3050,2686" coordsize="463,463">
              <o:lock v:ext="edit"/>
              <v:shape id="_x0000_s9279" o:spid="_x0000_s9279" style="position:absolute;left:3050;top:2686;height:463;width:463;" filled="f" stroked="t" coordorigin="3050,2686" coordsize="463,463" path="m3050,3150l3514,26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0" o:spid="_x0000_s9280" o:spt="203" style="position:absolute;left:3007;top:2629;height:521;width:506;" coordorigin="3007,2629" coordsize="506,521">
              <o:lock v:ext="edit"/>
              <v:shape id="_x0000_s9281" o:spid="_x0000_s9281" style="position:absolute;left:3007;top:2629;height:521;width:506;" filled="f" stroked="t" coordorigin="3007,2629" coordsize="506,521" path="m3007,3150l3514,262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2" o:spid="_x0000_s9282" o:spt="203" style="position:absolute;left:2964;top:2586;height:564;width:550;" coordorigin="2964,2586" coordsize="550,564">
              <o:lock v:ext="edit"/>
              <v:shape id="_x0000_s9283" o:spid="_x0000_s9283" style="position:absolute;left:2964;top:2586;height:564;width:550;" filled="f" stroked="t" coordorigin="2964,2586" coordsize="550,564" path="m2964,3150l3514,258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4" o:spid="_x0000_s9284" o:spt="203" style="position:absolute;left:2923;top:2545;height:605;width:590;" coordorigin="2923,2545" coordsize="590,605">
              <o:lock v:ext="edit"/>
              <v:shape id="_x0000_s9285" o:spid="_x0000_s9285" style="position:absolute;left:2923;top:2545;height:605;width:590;" filled="f" stroked="t" coordorigin="2923,2545" coordsize="590,605" path="m2923,3150l3514,254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6" o:spid="_x0000_s9286" o:spt="203" style="position:absolute;left:2866;top:2502;height:648;width:648;" coordorigin="2866,2502" coordsize="648,648">
              <o:lock v:ext="edit"/>
              <v:shape id="_x0000_s9287" o:spid="_x0000_s9287" style="position:absolute;left:2866;top:2502;height:648;width:648;" filled="f" stroked="t" coordorigin="2866,2502" coordsize="648,648" path="m2866,3150l3514,2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88" o:spid="_x0000_s9288" o:spt="203" style="position:absolute;left:2825;top:2461;height:689;width:689;" coordorigin="2825,2461" coordsize="689,689">
              <o:lock v:ext="edit"/>
              <v:shape id="_x0000_s9289" o:spid="_x0000_s9289" style="position:absolute;left:2825;top:2461;height:689;width:689;" filled="f" stroked="t" coordorigin="2825,2461" coordsize="689,689" path="m2825,3150l3514,24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0" o:spid="_x0000_s9290" o:spt="203" style="position:absolute;left:2782;top:2403;height:746;width:732;" coordorigin="2782,2403" coordsize="732,746">
              <o:lock v:ext="edit"/>
              <v:shape id="_x0000_s9291" o:spid="_x0000_s9291" style="position:absolute;left:2782;top:2403;height:746;width:732;" filled="f" stroked="t" coordorigin="2782,2403" coordsize="732,746" path="m2782,3150l3514,24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2" o:spid="_x0000_s9292" o:spt="203" style="position:absolute;left:2741;top:2362;height:787;width:773;" coordorigin="2741,2362" coordsize="773,787">
              <o:lock v:ext="edit"/>
              <v:shape id="_x0000_s9293" o:spid="_x0000_s9293" style="position:absolute;left:2741;top:2362;height:787;width:773;" filled="f" stroked="t" coordorigin="2741,2362" coordsize="773,787" path="m2741,3150l3514,236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4" o:spid="_x0000_s9294" o:spt="203" style="position:absolute;left:2683;top:2319;height:830;width:830;" coordorigin="2683,2319" coordsize="830,830">
              <o:lock v:ext="edit"/>
              <v:shape id="_x0000_s9295" o:spid="_x0000_s9295" style="position:absolute;left:2683;top:2319;height:830;width:830;" filled="f" stroked="t" coordorigin="2683,2319" coordsize="830,830" path="m2683,3150l3514,231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6" o:spid="_x0000_s9296" o:spt="203" style="position:absolute;left:2642;top:2276;height:874;width:871;" coordorigin="2642,2276" coordsize="871,874">
              <o:lock v:ext="edit"/>
              <v:shape id="_x0000_s9297" o:spid="_x0000_s9297" style="position:absolute;left:2642;top:2276;height:874;width:871;" filled="f" stroked="t" coordorigin="2642,2276" coordsize="871,874" path="m2642,3150l3514,227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298" o:spid="_x0000_s9298" o:spt="203" style="position:absolute;left:2599;top:2235;height:914;width:914;" coordorigin="2599,2235" coordsize="914,914">
              <o:lock v:ext="edit"/>
              <v:shape id="_x0000_s9299" o:spid="_x0000_s9299" style="position:absolute;left:2599;top:2235;height:914;width:914;" filled="f" stroked="t" coordorigin="2599,2235" coordsize="914,914" path="m2599,3150l3514,22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0" o:spid="_x0000_s9300" o:spt="203" style="position:absolute;left:2556;top:2178;height:972;width:958;" coordorigin="2556,2178" coordsize="958,972">
              <o:lock v:ext="edit"/>
              <v:shape id="_x0000_s9301" o:spid="_x0000_s9301" style="position:absolute;left:2556;top:2178;height:972;width:958;" filled="f" stroked="t" coordorigin="2556,2178" coordsize="958,972" path="m2556,3150l3514,2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2" o:spid="_x0000_s9302" o:spt="203" style="position:absolute;left:2515;top:2137;height:1013;width:998;" coordorigin="2515,2137" coordsize="998,1013">
              <o:lock v:ext="edit"/>
              <v:shape id="_x0000_s9303" o:spid="_x0000_s9303" style="position:absolute;left:2515;top:2137;height:1013;width:998;" filled="f" stroked="t" coordorigin="2515,2137" coordsize="998,1013" path="m2515,3150l3514,21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4" o:spid="_x0000_s9304" o:spt="203" style="position:absolute;left:2458;top:2094;height:1056;width:1056;" coordorigin="2458,2094" coordsize="1056,1056">
              <o:lock v:ext="edit"/>
              <v:shape id="_x0000_s9305" o:spid="_x0000_s9305" style="position:absolute;left:2458;top:2094;height:1056;width:1056;" filled="f" stroked="t" coordorigin="2458,2094" coordsize="1056,1056" path="m2458,3150l3514,209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6" o:spid="_x0000_s9306" o:spt="203" style="position:absolute;left:2417;top:2053;height:1097;width:1097;" coordorigin="2417,2053" coordsize="1097,1097">
              <o:lock v:ext="edit"/>
              <v:shape id="_x0000_s9307" o:spid="_x0000_s9307" style="position:absolute;left:2417;top:2053;height:1097;width:1097;" filled="f" stroked="t" coordorigin="2417,2053" coordsize="1097,1097" path="m2417,3150l351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08" o:spid="_x0000_s9308" o:spt="203" style="position:absolute;left:2417;top:2053;height:1042;width:1056;" coordorigin="2417,2053" coordsize="1056,1042">
              <o:lock v:ext="edit"/>
              <v:shape id="_x0000_s9309" o:spid="_x0000_s9309" style="position:absolute;left:2417;top:2053;height:1042;width:1056;" filled="f" stroked="t" coordorigin="2417,2053" coordsize="1056,1042" path="m2417,3094l3473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0" o:spid="_x0000_s9310" o:spt="203" style="position:absolute;left:2417;top:2053;height:998;width:1013;" coordorigin="2417,2053" coordsize="1013,998">
              <o:lock v:ext="edit"/>
              <v:shape id="_x0000_s9311" o:spid="_x0000_s9311" style="position:absolute;left:2417;top:2053;height:998;width:1013;" filled="f" stroked="t" coordorigin="2417,2053" coordsize="1013,998" path="m2417,3051l343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2" o:spid="_x0000_s9312" o:spt="203" style="position:absolute;left:2417;top:2053;height:958;width:958;" coordorigin="2417,2053" coordsize="958,958">
              <o:lock v:ext="edit"/>
              <v:shape id="_x0000_s9313" o:spid="_x0000_s9313" style="position:absolute;left:2417;top:2053;height:958;width:958;" filled="f" stroked="t" coordorigin="2417,2053" coordsize="958,958" path="m2417,3010l337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4" o:spid="_x0000_s9314" o:spt="203" style="position:absolute;left:2417;top:2053;height:914;width:914;" coordorigin="2417,2053" coordsize="914,914">
              <o:lock v:ext="edit"/>
              <v:shape id="_x0000_s9315" o:spid="_x0000_s9315" style="position:absolute;left:2417;top:2053;height:914;width:914;" filled="f" stroked="t" coordorigin="2417,2053" coordsize="914,914" path="m2417,2967l333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6" o:spid="_x0000_s9316" o:spt="203" style="position:absolute;left:2417;top:2053;height:871;width:871;" coordorigin="2417,2053" coordsize="871,871">
              <o:lock v:ext="edit"/>
              <v:shape id="_x0000_s9317" o:spid="_x0000_s9317" style="position:absolute;left:2417;top:2053;height:871;width:871;" filled="f" stroked="t" coordorigin="2417,2053" coordsize="871,871" path="m2417,2924l328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18" o:spid="_x0000_s9318" o:spt="203" style="position:absolute;left:2417;top:2053;height:816;width:830;" coordorigin="2417,2053" coordsize="830,816">
              <o:lock v:ext="edit"/>
              <v:shape id="_x0000_s9319" o:spid="_x0000_s9319" style="position:absolute;left:2417;top:2053;height:816;width:830;" filled="f" stroked="t" coordorigin="2417,2053" coordsize="830,816" path="m2417,2869l3247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0" o:spid="_x0000_s9320" o:spt="203" style="position:absolute;left:2417;top:2053;height:775;width:787;" coordorigin="2417,2053" coordsize="787,775">
              <o:lock v:ext="edit"/>
              <v:shape id="_x0000_s9321" o:spid="_x0000_s9321" style="position:absolute;left:2417;top:2053;height:775;width:787;" filled="f" stroked="t" coordorigin="2417,2053" coordsize="787,775" path="m2417,2828l320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2" o:spid="_x0000_s9322" o:spt="203" style="position:absolute;left:2417;top:2053;height:732;width:732;" coordorigin="2417,2053" coordsize="732,732">
              <o:lock v:ext="edit"/>
              <v:shape id="_x0000_s9323" o:spid="_x0000_s9323" style="position:absolute;left:2417;top:2053;height:732;width:732;" filled="f" stroked="t" coordorigin="2417,2053" coordsize="732,732" path="m2417,2785l3149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4" o:spid="_x0000_s9324" o:spt="203" style="position:absolute;left:2417;top:2053;height:689;width:689;" coordorigin="2417,2053" coordsize="689,689">
              <o:lock v:ext="edit"/>
              <v:shape id="_x0000_s9325" o:spid="_x0000_s9325" style="position:absolute;left:2417;top:2053;height:689;width:689;" filled="f" stroked="t" coordorigin="2417,2053" coordsize="689,689" path="m2417,2742l3106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6" o:spid="_x0000_s9326" o:spt="203" style="position:absolute;left:2417;top:2053;height:634;width:648;" coordorigin="2417,2053" coordsize="648,634">
              <o:lock v:ext="edit"/>
              <v:shape id="_x0000_s9327" o:spid="_x0000_s9327" style="position:absolute;left:2417;top:2053;height:634;width:648;" filled="f" stroked="t" coordorigin="2417,2053" coordsize="648,634" path="m2417,2686l3065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28" o:spid="_x0000_s9328" o:spt="203" style="position:absolute;left:2417;top:2053;height:590;width:605;" coordorigin="2417,2053" coordsize="605,590">
              <o:lock v:ext="edit"/>
              <v:shape id="_x0000_s9329" o:spid="_x0000_s9329" style="position:absolute;left:2417;top:2053;height:590;width:605;" filled="f" stroked="t" coordorigin="2417,2053" coordsize="605,590" path="m2417,2643l3022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0" o:spid="_x0000_s9330" o:spt="203" style="position:absolute;left:2417;top:2053;height:547;width:562;" coordorigin="2417,2053" coordsize="562,547">
              <o:lock v:ext="edit"/>
              <v:shape id="_x0000_s9331" o:spid="_x0000_s9331" style="position:absolute;left:2417;top:2053;height:547;width:562;" filled="f" stroked="t" coordorigin="2417,2053" coordsize="562,547" path="m2417,2600l297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2" o:spid="_x0000_s9332" o:spt="203" style="position:absolute;left:2417;top:2053;height:506;width:506;" coordorigin="2417,2053" coordsize="506,506">
              <o:lock v:ext="edit"/>
              <v:shape id="_x0000_s9333" o:spid="_x0000_s9333" style="position:absolute;left:2417;top:2053;height:506;width:506;" filled="f" stroked="t" coordorigin="2417,2053" coordsize="506,506" path="m2417,2559l2923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4" o:spid="_x0000_s9334" o:spt="203" style="position:absolute;left:2417;top:2053;height:463;width:463;" coordorigin="2417,2053" coordsize="463,463">
              <o:lock v:ext="edit"/>
              <v:shape id="_x0000_s9335" o:spid="_x0000_s9335" style="position:absolute;left:2417;top:2053;height:463;width:463;" filled="f" stroked="t" coordorigin="2417,2053" coordsize="463,463" path="m2417,2516l288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6" o:spid="_x0000_s9336" o:spt="203" style="position:absolute;left:2417;top:2053;height:408;width:422;" coordorigin="2417,2053" coordsize="422,408">
              <o:lock v:ext="edit"/>
              <v:shape id="_x0000_s9337" o:spid="_x0000_s9337" style="position:absolute;left:2417;top:2053;height:408;width:422;" filled="f" stroked="t" coordorigin="2417,2053" coordsize="422,408" path="m2417,2461l2839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38" o:spid="_x0000_s9338" o:spt="203" style="position:absolute;left:2417;top:2053;height:365;width:379;" coordorigin="2417,2053" coordsize="379,365">
              <o:lock v:ext="edit"/>
              <v:shape id="_x0000_s9339" o:spid="_x0000_s9339" style="position:absolute;left:2417;top:2053;height:365;width:379;" filled="f" stroked="t" coordorigin="2417,2053" coordsize="379,365" path="m2417,2418l2796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0" o:spid="_x0000_s9340" o:spt="203" style="position:absolute;left:2417;top:2053;height:324;width:324;" coordorigin="2417,2053" coordsize="324,324">
              <o:lock v:ext="edit"/>
              <v:shape id="_x0000_s9341" o:spid="_x0000_s9341" style="position:absolute;left:2417;top:2053;height:324;width:324;" filled="f" stroked="t" coordorigin="2417,2053" coordsize="324,324" path="m2417,2377l274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2" o:spid="_x0000_s9342" o:spt="203" style="position:absolute;left:2417;top:2053;height:281;width:281;" coordorigin="2417,2053" coordsize="281,281">
              <o:lock v:ext="edit"/>
              <v:shape id="_x0000_s9343" o:spid="_x0000_s9343" style="position:absolute;left:2417;top:2053;height:281;width:281;" filled="f" stroked="t" coordorigin="2417,2053" coordsize="281,281" path="m2417,2334l2698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4" o:spid="_x0000_s9344" o:spt="203" style="position:absolute;left:2417;top:2053;height:240;width:238;" coordorigin="2417,2053" coordsize="238,240">
              <o:lock v:ext="edit"/>
              <v:shape id="_x0000_s9345" o:spid="_x0000_s9345" style="position:absolute;left:2417;top:2053;height:240;width:238;" filled="f" stroked="t" coordorigin="2417,2053" coordsize="238,240" path="m2417,2293l265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6" o:spid="_x0000_s9346" o:spt="203" style="position:absolute;left:2417;top:2053;height:182;width:197;" coordorigin="2417,2053" coordsize="197,182">
              <o:lock v:ext="edit"/>
              <v:shape id="_x0000_s9347" o:spid="_x0000_s9347" style="position:absolute;left:2417;top:2053;height:182;width:197;" filled="f" stroked="t" coordorigin="2417,2053" coordsize="197,182" path="m2417,2235l2614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48" o:spid="_x0000_s9348" o:spt="203" style="position:absolute;left:2417;top:2053;height:139;width:154;" coordorigin="2417,2053" coordsize="154,139">
              <o:lock v:ext="edit"/>
              <v:shape id="_x0000_s9349" o:spid="_x0000_s9349" style="position:absolute;left:2417;top:2053;height:139;width:154;" filled="f" stroked="t" coordorigin="2417,2053" coordsize="154,139" path="m2417,2192l2570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0" o:spid="_x0000_s9350" o:spt="203" style="position:absolute;left:2417;top:2053;height:98;width:98;" coordorigin="2417,2053" coordsize="98,98">
              <o:lock v:ext="edit"/>
              <v:shape id="_x0000_s9351" o:spid="_x0000_s9351" style="position:absolute;left:2417;top:2053;height:98;width:98;" filled="f" stroked="t" coordorigin="2417,2053" coordsize="98,98" path="m2417,2151l2515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2" o:spid="_x0000_s9352" o:spt="203" style="position:absolute;left:2417;top:2053;height:55;width:55;" coordorigin="2417,2053" coordsize="55,55">
              <o:lock v:ext="edit"/>
              <v:shape id="_x0000_s9353" o:spid="_x0000_s9353" style="position:absolute;left:2417;top:2053;height:55;width:55;" filled="f" stroked="t" coordorigin="2417,2053" coordsize="55,55" path="m2417,2108l2472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4" o:spid="_x0000_s9354" o:spt="203" style="position:absolute;left:1966;top:2053;height:2;width:466;" coordorigin="1966,2053" coordsize="466,2">
              <o:lock v:ext="edit"/>
              <v:shape id="_x0000_s9355" o:spid="_x0000_s9355" style="position:absolute;left:1966;top:2053;height:2;width:466;" filled="f" stroked="t" coordorigin="1966,2053" coordsize="466,0" path="m1966,2053l2431,205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6" o:spid="_x0000_s9356" o:spt="203" style="position:absolute;left:2952;top:2317;height:283;width:1980;" coordorigin="2952,2317" coordsize="1980,283">
              <o:lock v:ext="edit"/>
              <v:shape id="_x0000_s9357" o:spid="_x0000_s9357" style="position:absolute;left:2952;top:2317;height:283;width:1980;" filled="f" stroked="t" coordorigin="2952,2317" coordsize="1980,283" path="m2952,2600l4932,231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58" o:spid="_x0000_s9358" o:spt="203" style="position:absolute;left:1685;top:3150;height:2;width:139;" coordorigin="1685,3150" coordsize="139,2">
              <o:lock v:ext="edit"/>
              <v:shape id="_x0000_s9359" o:spid="_x0000_s9359" style="position:absolute;left:1685;top:3150;height:2;width:139;" filled="f" stroked="t" coordorigin="1685,3150" coordsize="139,2" path="m1824,3150l1685,315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0" o:spid="_x0000_s9360" o:spt="203" style="position:absolute;left:1514;top:860;height:79;width:84;" coordorigin="1514,860" coordsize="84,79">
              <o:lock v:ext="edit"/>
              <v:shape id="_x0000_s9361" o:spid="_x0000_s9361" style="position:absolute;left:1514;top:860;height:79;width:84;" filled="f" stroked="t" coordorigin="1514,860" coordsize="84,79" path="m1514,939l1598,8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2" o:spid="_x0000_s9362" o:spt="203" style="position:absolute;left:1586;top:625;height:182;width:2;" coordorigin="1586,625" coordsize="2,182">
              <o:lock v:ext="edit"/>
              <v:shape id="_x0000_s9363" o:spid="_x0000_s9363" style="position:absolute;left:1586;top:625;height:182;width:2;" filled="f" stroked="t" coordorigin="1586,625" coordsize="0,182" path="m1586,807l1586,62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4" o:spid="_x0000_s9364" o:spt="203" style="position:absolute;left:1514;top:841;height:84;width:84;" coordorigin="1514,841" coordsize="84,84">
              <o:lock v:ext="edit"/>
              <v:shape id="_x0000_s9365" o:spid="_x0000_s9365" style="position:absolute;left:1514;top:841;height:84;width:84;" filled="f" stroked="t" coordorigin="1514,841" coordsize="84,84" path="m1514,925l1598,841,1529,9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6" o:spid="_x0000_s9366" o:spt="203" style="position:absolute;left:1529;top:841;height:55;width:70;" coordorigin="1529,841" coordsize="70,55">
              <o:lock v:ext="edit"/>
              <v:shape id="_x0000_s9367" o:spid="_x0000_s9367" style="position:absolute;left:1529;top:841;height:55;width:70;" filled="f" stroked="t" coordorigin="1529,841" coordsize="70,55" path="m1529,896l1598,8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68" o:spid="_x0000_s9368" o:spt="203" style="position:absolute;left:1543;top:826;height:55;width:55;" coordorigin="1543,826" coordsize="55,55">
              <o:lock v:ext="edit"/>
              <v:shape id="_x0000_s9369" o:spid="_x0000_s9369" style="position:absolute;left:1543;top:826;height:55;width:55;" filled="f" stroked="t" coordorigin="1543,826" coordsize="55,55" path="m1543,882l1598,826,1543,86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0" o:spid="_x0000_s9370" o:spt="203" style="position:absolute;left:1558;top:826;height:29;width:29;" coordorigin="1558,826" coordsize="29,29">
              <o:lock v:ext="edit"/>
              <v:shape id="_x0000_s9371" o:spid="_x0000_s9371" style="position:absolute;left:1558;top:826;height:29;width:29;" filled="f" stroked="t" coordorigin="1558,826" coordsize="29,29" path="m1558,855l1586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2" o:spid="_x0000_s9372" o:spt="203" style="position:absolute;left:1558;top:812;height:29;width:29;" coordorigin="1558,812" coordsize="29,29">
              <o:lock v:ext="edit"/>
              <v:shape id="_x0000_s9373" o:spid="_x0000_s9373" style="position:absolute;left:1558;top:812;height:29;width:29;" filled="f" stroked="t" coordorigin="1558,812" coordsize="29,29" path="m1558,841l1586,812,1572,8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4" o:spid="_x0000_s9374" o:spt="203" style="position:absolute;left:1572;top:812;height:14;width:14;" coordorigin="1572,812" coordsize="14,14">
              <o:lock v:ext="edit"/>
              <v:shape id="_x0000_s9375" o:spid="_x0000_s9375" style="position:absolute;left:1572;top:812;height:14;width:14;" filled="f" stroked="t" coordorigin="1572,812" coordsize="14,14" path="m1572,826l1586,81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6" o:spid="_x0000_s9376" o:spt="203" style="position:absolute;left:1514;top:855;height:98;width:98;" coordorigin="1514,855" coordsize="98,98">
              <o:lock v:ext="edit"/>
              <v:shape id="_x0000_s9377" o:spid="_x0000_s9377" style="position:absolute;left:1514;top:855;height:98;width:98;" filled="f" stroked="t" coordorigin="1514,855" coordsize="98,98" path="m1598,855l1514,954,1613,85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78" o:spid="_x0000_s9378" o:spt="203" style="position:absolute;left:1514;top:867;height:86;width:113;" coordorigin="1514,867" coordsize="113,86">
              <o:lock v:ext="edit"/>
              <v:shape id="_x0000_s9379" o:spid="_x0000_s9379" style="position:absolute;left:1514;top:867;height:86;width:113;" filled="f" stroked="t" coordorigin="1514,867" coordsize="113,86" path="m1514,954l1613,867,1529,954,1613,867,1543,954,1613,882,1558,954,1627,8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0" o:spid="_x0000_s9380" o:spt="203" style="position:absolute;left:1572;top:896;height:58;width:55;" coordorigin="1572,896" coordsize="55,58">
              <o:lock v:ext="edit"/>
              <v:shape id="_x0000_s9381" o:spid="_x0000_s9381" style="position:absolute;left:1572;top:896;height:58;width:55;" filled="f" stroked="t" coordorigin="1572,896" coordsize="55,58" path="m1572,954l1627,896,1572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2" o:spid="_x0000_s9382" o:spt="203" style="position:absolute;left:1586;top:896;height:58;width:41;" coordorigin="1586,896" coordsize="41,58">
              <o:lock v:ext="edit"/>
              <v:shape id="_x0000_s9383" o:spid="_x0000_s9383" style="position:absolute;left:1586;top:896;height:58;width:41;" filled="f" stroked="t" coordorigin="1586,896" coordsize="41,58" path="m1627,896l1586,954,1627,910,1586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4" o:spid="_x0000_s9384" o:spt="203" style="position:absolute;left:1598;top:910;height:43;width:43;" coordorigin="1598,910" coordsize="43,43">
              <o:lock v:ext="edit"/>
              <v:shape id="_x0000_s9385" o:spid="_x0000_s9385" style="position:absolute;left:1598;top:910;height:43;width:43;" filled="f" stroked="t" coordorigin="1598,910" coordsize="43,43" path="m1598,954l1642,910,1598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6" o:spid="_x0000_s9386" o:spt="203" style="position:absolute;left:1613;top:925;height:29;width:29;" coordorigin="1613,925" coordsize="29,29">
              <o:lock v:ext="edit"/>
              <v:shape id="_x0000_s9387" o:spid="_x0000_s9387" style="position:absolute;left:1613;top:925;height:29;width:29;" filled="f" stroked="t" coordorigin="1613,925" coordsize="29,29" path="m1613,954l1642,925,1613,9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88" o:spid="_x0000_s9388" o:spt="203" style="position:absolute;left:1627;top:925;height:29;width:29;" coordorigin="1627,925" coordsize="29,29">
              <o:lock v:ext="edit"/>
              <v:shape id="_x0000_s9389" o:spid="_x0000_s9389" style="position:absolute;left:1627;top:925;height:29;width:29;" filled="f" stroked="t" coordorigin="1627,925" coordsize="29,29" path="m1642,925l1627,954,1642,939,1642,954,1656,93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0" o:spid="_x0000_s9390" o:spt="203" style="position:absolute;left:1656;top:939;height:14;width:2;" coordorigin="1656,939" coordsize="2,14">
              <o:lock v:ext="edit"/>
              <v:shape id="_x0000_s9391" o:spid="_x0000_s9391" style="position:absolute;left:1656;top:939;height:14;width:2;" filled="f" stroked="t" coordorigin="1656,939" coordsize="2,14" path="m1656,954l1658,93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2" o:spid="_x0000_s9392" o:spt="203" style="position:absolute;left:1502;top:798;height:156;width:154;" coordorigin="1502,798" coordsize="154,156">
              <o:lock v:ext="edit"/>
              <v:shape id="_x0000_s9393" o:spid="_x0000_s9393" style="position:absolute;left:1502;top:798;height:156;width:154;" filled="f" stroked="t" coordorigin="1502,798" coordsize="154,156" path="m1502,954l1586,798,1656,954,1502,954,1656,9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4" o:spid="_x0000_s9394" o:spt="203" style="position:absolute;left:3586;top:404;height:2;width:900;" coordorigin="3586,404" coordsize="900,2">
              <o:lock v:ext="edit"/>
              <v:shape id="_x0000_s9395" o:spid="_x0000_s9395" style="position:absolute;left:3586;top:404;height:2;width:900;" filled="f" stroked="t" coordorigin="3586,404" coordsize="900,0" path="m4486,404l3586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6" o:spid="_x0000_s9396" o:spt="203" style="position:absolute;left:2542;top:404;height:2;width:902;" coordorigin="2542,404" coordsize="902,2">
              <o:lock v:ext="edit"/>
              <v:shape id="_x0000_s9397" o:spid="_x0000_s9397" style="position:absolute;left:2542;top:404;height:2;width:902;" filled="f" stroked="t" coordorigin="2542,404" coordsize="902,0" path="m2542,404l3444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398" o:spid="_x0000_s9398" o:spt="203" style="position:absolute;left:2417;top:375;height:43;width:125;" coordorigin="2417,375" coordsize="125,43">
              <o:lock v:ext="edit"/>
              <v:shape id="_x0000_s9399" o:spid="_x0000_s9399" style="position:absolute;left:2417;top:375;height:43;width:125;" fillcolor="#000000" filled="t" stroked="f" coordorigin="2417,375" coordsize="125,43" path="m2542,375l2417,404,2542,418,2542,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00" o:spid="_x0000_s9400" o:spt="203" style="position:absolute;left:2417;top:375;height:43;width:125;" coordorigin="2417,375" coordsize="125,43">
              <o:lock v:ext="edit"/>
              <v:shape id="_x0000_s9401" o:spid="_x0000_s9401" style="position:absolute;left:2417;top:375;height:43;width:125;" filled="f" stroked="t" coordorigin="2417,375" coordsize="125,43" path="m2542,375l2542,418,2417,404,2542,37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2" o:spid="_x0000_s9402" o:spt="203" style="position:absolute;left:4486;top:375;height:43;width:127;" coordorigin="4486,375" coordsize="127,43">
              <o:lock v:ext="edit"/>
              <v:shape id="_x0000_s9403" o:spid="_x0000_s9403" style="position:absolute;left:4486;top:375;height:43;width:127;" fillcolor="#000000" filled="t" stroked="f" coordorigin="4486,375" coordsize="127,43" path="m4486,375l4486,418,4613,404,4486,375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04" o:spid="_x0000_s9404" o:spt="203" style="position:absolute;left:4486;top:375;height:43;width:127;" coordorigin="4486,375" coordsize="127,43">
              <o:lock v:ext="edit"/>
              <v:shape id="_x0000_s9405" o:spid="_x0000_s9405" style="position:absolute;left:4486;top:375;height:43;width:127;" filled="f" stroked="t" coordorigin="4486,375" coordsize="127,43" path="m4486,375l4486,418,4613,404,4486,37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6" o:spid="_x0000_s9406" o:spt="203" style="position:absolute;left:2318;top:390;height:84;width:98;" coordorigin="2318,390" coordsize="98,84">
              <o:lock v:ext="edit"/>
              <v:shape id="_x0000_s9407" o:spid="_x0000_s9407" style="position:absolute;left:2318;top:390;height:84;width:98;" filled="f" stroked="t" coordorigin="2318,390" coordsize="98,84" path="m2417,474l2318,390,2402,47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08" o:spid="_x0000_s9408" o:spt="203" style="position:absolute;left:2304;top:390;height:70;width:70;" coordorigin="2304,390" coordsize="70,70">
              <o:lock v:ext="edit"/>
              <v:shape id="_x0000_s9409" o:spid="_x0000_s9409" style="position:absolute;left:2304;top:390;height:70;width:70;" filled="f" stroked="t" coordorigin="2304,390" coordsize="70,70" path="m2374,459l2304,39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0" o:spid="_x0000_s9410" o:spt="203" style="position:absolute;left:2318;top:390;height:70;width:70;" coordorigin="2318,390" coordsize="70,70">
              <o:lock v:ext="edit"/>
              <v:shape id="_x0000_s9411" o:spid="_x0000_s9411" style="position:absolute;left:2318;top:390;height:70;width:70;" filled="f" stroked="t" coordorigin="2318,390" coordsize="70,70" path="m2388,459l2318,39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2" o:spid="_x0000_s9412" o:spt="203" style="position:absolute;left:2304;top:404;height:43;width:55;" coordorigin="2304,404" coordsize="55,43">
              <o:lock v:ext="edit"/>
              <v:shape id="_x0000_s9413" o:spid="_x0000_s9413" style="position:absolute;left:2304;top:404;height:43;width:55;" filled="f" stroked="t" coordorigin="2304,404" coordsize="55,43" path="m2359,447l2304,404,2345,44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4" o:spid="_x0000_s9414" o:spt="203" style="position:absolute;left:2290;top:404;height:43;width:43;" coordorigin="2290,404" coordsize="43,43">
              <o:lock v:ext="edit"/>
              <v:shape id="_x0000_s9415" o:spid="_x0000_s9415" style="position:absolute;left:2290;top:404;height:43;width:43;" filled="f" stroked="t" coordorigin="2290,404" coordsize="43,43" path="m2333,447l2290,404,2318,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6" o:spid="_x0000_s9416" o:spt="203" style="position:absolute;left:2290;top:404;height:29;width:14;" coordorigin="2290,404" coordsize="14,29">
              <o:lock v:ext="edit"/>
              <v:shape id="_x0000_s9417" o:spid="_x0000_s9417" style="position:absolute;left:2290;top:404;height:29;width:14;" filled="f" stroked="t" coordorigin="2290,404" coordsize="14,29" path="m2304,433l2290,40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18" o:spid="_x0000_s9418" o:spt="203" style="position:absolute;left:2333;top:375;height:113;width:84;" coordorigin="2333,375" coordsize="84,113">
              <o:lock v:ext="edit"/>
              <v:shape id="_x0000_s9419" o:spid="_x0000_s9419" style="position:absolute;left:2333;top:375;height:113;width:84;" filled="f" stroked="t" coordorigin="2333,375" coordsize="84,113" path="m2417,488l2333,390,2417,474,2333,375,2417,459,2345,375,2417,447,2345,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0" o:spid="_x0000_s9420" o:spt="203" style="position:absolute;left:2359;top:361;height:72;width:58;" coordorigin="2359,361" coordsize="58,72">
              <o:lock v:ext="edit"/>
              <v:shape id="_x0000_s9421" o:spid="_x0000_s9421" style="position:absolute;left:2359;top:361;height:72;width:58;" filled="f" stroked="t" coordorigin="2359,361" coordsize="58,72" path="m2417,433l2359,375,2417,433,2359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2" o:spid="_x0000_s9422" o:spt="203" style="position:absolute;left:2374;top:361;height:58;width:43;" coordorigin="2374,361" coordsize="43,58">
              <o:lock v:ext="edit"/>
              <v:shape id="_x0000_s9423" o:spid="_x0000_s9423" style="position:absolute;left:2374;top:361;height:58;width:43;" filled="f" stroked="t" coordorigin="2374,361" coordsize="43,58" path="m2417,418l2374,361,2417,41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4" o:spid="_x0000_s9424" o:spt="203" style="position:absolute;left:2374;top:361;height:43;width:43;" coordorigin="2374,361" coordsize="43,43">
              <o:lock v:ext="edit"/>
              <v:shape id="_x0000_s9425" o:spid="_x0000_s9425" style="position:absolute;left:2374;top:361;height:43;width:43;" filled="f" stroked="t" coordorigin="2374,361" coordsize="43,43" path="m2417,404l2374,361,2417,40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6" o:spid="_x0000_s9426" o:spt="203" style="position:absolute;left:2388;top:346;height:43;width:29;" coordorigin="2388,346" coordsize="29,43">
              <o:lock v:ext="edit"/>
              <v:shape id="_x0000_s9427" o:spid="_x0000_s9427" style="position:absolute;left:2388;top:346;height:43;width:29;" filled="f" stroked="t" coordorigin="2388,346" coordsize="29,43" path="m2388,361l2417,390,2388,346,2417,375,2402,346,2417,361,2402,34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28" o:spid="_x0000_s9428" o:spt="203" style="position:absolute;left:2275;top:334;height:154;width:142;" coordorigin="2275,334" coordsize="142,154">
              <o:lock v:ext="edit"/>
              <v:shape id="_x0000_s9429" o:spid="_x0000_s9429" style="position:absolute;left:2275;top:334;height:154;width:142;" filled="f" stroked="t" coordorigin="2275,334" coordsize="142,154" path="m2417,488l2275,418,2417,334,2417,488,2417,3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0" o:spid="_x0000_s9430" o:spt="203" style="position:absolute;left:1711;top:3150;height:211;width:2;" coordorigin="1711,3150" coordsize="2,211">
              <o:lock v:ext="edit"/>
              <v:shape id="_x0000_s9431" o:spid="_x0000_s9431" style="position:absolute;left:1711;top:3150;height:211;width:2;" filled="f" stroked="t" coordorigin="1711,3150" coordsize="2,211" path="m1711,3150l1714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2" o:spid="_x0000_s9432" o:spt="203" style="position:absolute;left:1896;top:3150;height:211;width:2;" coordorigin="1896,3150" coordsize="2,211">
              <o:lock v:ext="edit"/>
              <v:shape id="_x0000_s9433" o:spid="_x0000_s9433" style="position:absolute;left:1896;top:3150;height:211;width:2;" filled="f" stroked="t" coordorigin="1896,3150" coordsize="0,211" path="m1896,3150l1896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4" o:spid="_x0000_s9434" o:spt="203" style="position:absolute;left:1289;top:3150;height:211;width:2;" coordorigin="1289,3150" coordsize="2,211">
              <o:lock v:ext="edit"/>
              <v:shape id="_x0000_s9435" o:spid="_x0000_s9435" style="position:absolute;left:1289;top:3150;height:211;width:2;" filled="f" stroked="t" coordorigin="1289,3150" coordsize="2,211" path="m1289,3150l1291,3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6" o:spid="_x0000_s9436" o:spt="203" style="position:absolute;left:965;top:3150;height:211;width:1114;" coordorigin="965,3150" coordsize="1114,211">
              <o:lock v:ext="edit"/>
              <v:shape id="_x0000_s9437" o:spid="_x0000_s9437" style="position:absolute;left:965;top:3150;height:211;width:1114;" filled="f" stroked="t" coordorigin="965,3150" coordsize="1114,211" path="m965,3361l2078,3361,2078,3150,965,3150,965,336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38" o:spid="_x0000_s9438" o:spt="203" style="position:absolute;left:1994;top:2713;height:298;width:2;" coordorigin="1994,2713" coordsize="2,298">
              <o:lock v:ext="edit"/>
              <v:shape id="_x0000_s9439" o:spid="_x0000_s9439" style="position:absolute;left:1994;top:2713;height:298;width:2;" filled="f" stroked="t" coordorigin="1994,2713" coordsize="0,298" path="m1994,3010l1994,271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0" o:spid="_x0000_s9440" o:spt="203" style="position:absolute;left:1994;top:2178;height:298;width:2;" coordorigin="1994,2178" coordsize="2,298">
              <o:lock v:ext="edit"/>
              <v:shape id="_x0000_s9441" o:spid="_x0000_s9441" style="position:absolute;left:1994;top:2178;height:298;width:2;" filled="f" stroked="t" coordorigin="1994,2178" coordsize="0,298" path="m1994,2178l1994,24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2" o:spid="_x0000_s9442" o:spt="203" style="position:absolute;left:1980;top:2053;height:125;width:41;" coordorigin="1980,2053" coordsize="41,125">
              <o:lock v:ext="edit"/>
              <v:shape id="_x0000_s9443" o:spid="_x0000_s9443" style="position:absolute;left:1980;top:2053;height:125;width:41;" fillcolor="#000000" filled="t" stroked="f" coordorigin="1980,2053" coordsize="41,125" path="m1994,2053l1980,2178,2021,2178,1994,205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44" o:spid="_x0000_s9444" o:spt="203" style="position:absolute;left:1980;top:2053;height:125;width:41;" coordorigin="1980,2053" coordsize="41,125">
              <o:lock v:ext="edit"/>
              <v:shape id="_x0000_s9445" o:spid="_x0000_s9445" style="position:absolute;left:1980;top:2053;height:125;width:41;" filled="f" stroked="t" coordorigin="1980,2053" coordsize="41,125" path="m1980,2178l2021,2178,1994,2053,1980,217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46" o:spid="_x0000_s9446" o:spt="203" style="position:absolute;left:1980;top:3010;height:139;width:41;" coordorigin="1980,3010" coordsize="41,139">
              <o:lock v:ext="edit"/>
              <v:shape id="_x0000_s9447" o:spid="_x0000_s9447" style="position:absolute;left:1980;top:3010;height:139;width:41;" fillcolor="#000000" filled="t" stroked="f" coordorigin="1980,3010" coordsize="41,139" path="m2021,3010l1980,3010,1994,3150,2021,3010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48" o:spid="_x0000_s9448" o:spt="203" style="position:absolute;left:1980;top:3010;height:139;width:41;" coordorigin="1980,3010" coordsize="41,139">
              <o:lock v:ext="edit"/>
              <v:shape id="_x0000_s9449" o:spid="_x0000_s9449" style="position:absolute;left:1980;top:3010;height:139;width:41;" filled="f" stroked="t" coordorigin="1980,3010" coordsize="41,139" path="m1980,3010l2021,3010,1994,3150,1980,30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0" o:spid="_x0000_s9450" o:spt="203" style="position:absolute;left:3120;top:1616;height:2;width:269;" coordorigin="3120,1616" coordsize="269,2">
              <o:lock v:ext="edit"/>
              <v:shape id="_x0000_s9451" o:spid="_x0000_s9451" style="position:absolute;left:3120;top:1616;height:2;width:269;" filled="f" stroked="t" coordorigin="3120,1616" coordsize="269,0" path="m3389,1616l3120,16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2" o:spid="_x0000_s9452" o:spt="203" style="position:absolute;left:2542;top:1616;height:2;width:214;" coordorigin="2542,1616" coordsize="214,2">
              <o:lock v:ext="edit"/>
              <v:shape id="_x0000_s9453" o:spid="_x0000_s9453" style="position:absolute;left:2542;top:1616;height:2;width:214;" filled="f" stroked="t" coordorigin="2542,1616" coordsize="214,0" path="m2542,1616l2755,16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4" o:spid="_x0000_s9454" o:spt="203" style="position:absolute;left:2417;top:1587;height:43;width:125;" coordorigin="2417,1587" coordsize="125,43">
              <o:lock v:ext="edit"/>
              <v:shape id="_x0000_s9455" o:spid="_x0000_s9455" style="position:absolute;left:2417;top:1587;height:43;width:125;" fillcolor="#000000" filled="t" stroked="f" coordorigin="2417,1587" coordsize="125,43" path="m2542,1587l2417,1616,2542,1630,2542,15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56" o:spid="_x0000_s9456" o:spt="203" style="position:absolute;left:2417;top:1587;height:43;width:125;" coordorigin="2417,1587" coordsize="125,43">
              <o:lock v:ext="edit"/>
              <v:shape id="_x0000_s9457" o:spid="_x0000_s9457" style="position:absolute;left:2417;top:1587;height:43;width:125;" filled="f" stroked="t" coordorigin="2417,1587" coordsize="125,43" path="m2542,1587l2542,1630,2417,1616,2542,158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58" o:spid="_x0000_s9458" o:spt="203" style="position:absolute;left:3389;top:1587;height:43;width:125;" coordorigin="3389,1587" coordsize="125,43">
              <o:lock v:ext="edit"/>
              <v:shape id="_x0000_s9459" o:spid="_x0000_s9459" style="position:absolute;left:3389;top:1587;height:43;width:125;" fillcolor="#000000" filled="t" stroked="f" coordorigin="3389,1587" coordsize="125,43" path="m3389,1587l3389,1630,3514,1616,3389,158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460" o:spid="_x0000_s9460" o:spt="203" style="position:absolute;left:3389;top:1587;height:43;width:125;" coordorigin="3389,1587" coordsize="125,43">
              <o:lock v:ext="edit"/>
              <v:shape id="_x0000_s9461" o:spid="_x0000_s9461" style="position:absolute;left:3389;top:1587;height:43;width:125;" filled="f" stroked="t" coordorigin="3389,1587" coordsize="125,43" path="m3389,1587l3389,1630,3514,1616,3389,158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2" o:spid="_x0000_s9462" o:spt="203" style="position:absolute;left:4951;top:291;height:211;width:2;" coordorigin="4951,291" coordsize="2,211">
              <o:lock v:ext="edit"/>
              <v:shape id="_x0000_s9463" o:spid="_x0000_s9463" style="position:absolute;left:4951;top:291;height:211;width:2;" filled="f" stroked="t" coordorigin="4951,291" coordsize="0,211" path="m4951,291l4951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4" o:spid="_x0000_s9464" o:spt="203" style="position:absolute;left:5374;top:291;height:211;width:2;" coordorigin="5374,291" coordsize="2,211">
              <o:lock v:ext="edit"/>
              <v:shape id="_x0000_s9465" o:spid="_x0000_s9465" style="position:absolute;left:5374;top:291;height:211;width:2;" filled="f" stroked="t" coordorigin="5374,291" coordsize="0,211" path="m5374,291l5374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6" o:spid="_x0000_s9466" o:spt="203" style="position:absolute;left:5556;top:291;height:211;width:2;" coordorigin="5556,291" coordsize="2,211">
              <o:lock v:ext="edit"/>
              <v:shape id="_x0000_s9467" o:spid="_x0000_s9467" style="position:absolute;left:5556;top:291;height:211;width:2;" filled="f" stroked="t" coordorigin="5556,291" coordsize="2,211" path="m5556,291l5558,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68" o:spid="_x0000_s9468" o:spt="203" style="position:absolute;left:4613;top:291;height:211;width:1140;" coordorigin="4613,291" coordsize="1140,211">
              <o:lock v:ext="edit"/>
              <v:shape id="_x0000_s9469" o:spid="_x0000_s9469" style="position:absolute;left:4613;top:291;height:211;width:1140;" filled="f" stroked="t" coordorigin="4613,291" coordsize="1140,211" path="m4613,502l5753,502,5753,291,4613,291,4613,502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70" o:spid="_x0000_s9470" o:spt="75" type="#_x0000_t75" style="position:absolute;left:1541;top:2002;height:338;width:77;" filled="f" coordsize="21600,21600">
                <v:path/>
                <v:fill on="f" focussize="0,0"/>
                <v:stroke/>
                <v:imagedata r:id="rId730" o:title=""/>
                <o:lock v:ext="edit" aspectratio="t"/>
              </v:shape>
              <v:shape id="_x0000_s9471" o:spid="_x0000_s9471" o:spt="75" type="#_x0000_t75" style="position:absolute;left:1896;top:2535;height:461;width:257;" filled="f" coordsize="21600,21600">
                <v:path/>
                <v:fill on="f" focussize="0,0"/>
                <v:stroke/>
                <v:imagedata r:id="rId731" o:title=""/>
                <o:lock v:ext="edit" aspectratio="t"/>
              </v:shape>
              <v:shape id="_x0000_s9472" o:spid="_x0000_s9472" o:spt="75" type="#_x0000_t75" style="position:absolute;left:3482;top:346;height:338;width:96;" filled="f" coordsize="21600,21600">
                <v:path/>
                <v:fill on="f" focussize="0,0"/>
                <v:stroke/>
                <v:imagedata r:id="rId732" o:title=""/>
                <o:lock v:ext="edit" aspectratio="t"/>
              </v:shape>
              <v:shape id="_x0000_s9473" o:spid="_x0000_s9473" o:spt="75" type="#_x0000_t75" style="position:absolute;left:1577;top:481;height:338;width:77;" filled="f" coordsize="21600,21600">
                <v:path/>
                <v:fill on="f" focussize="0,0"/>
                <v:stroke/>
                <v:imagedata r:id="rId733" o:title=""/>
                <o:lock v:ext="edit" aspectratio="t"/>
              </v:shape>
              <v:shape id="_x0000_s9474" o:spid="_x0000_s9474" o:spt="75" type="#_x0000_t75" style="position:absolute;left:2052;top:373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  <v:shape id="_x0000_s9475" o:spid="_x0000_s9475" o:spt="75" type="#_x0000_t75" style="position:absolute;left:2854;top:1554;height:461;width:245;" filled="f" coordsize="21600,21600">
                <v:path/>
                <v:fill on="f" focussize="0,0"/>
                <v:stroke/>
                <v:imagedata r:id="rId735" o:title=""/>
                <o:lock v:ext="edit" aspectratio="t"/>
              </v:shape>
              <v:shape id="_x0000_s9476" o:spid="_x0000_s9476" o:spt="75" type="#_x0000_t75" style="position:absolute;left:5621;top:363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</v:group>
            <v:group id="_x0000_s9477" o:spid="_x0000_s9477" o:spt="203" style="position:absolute;left:1507;top:423;height:197;width:180;" coordorigin="1507,423" coordsize="180,197">
              <o:lock v:ext="edit"/>
              <v:shape id="_x0000_s9478" o:spid="_x0000_s9478" style="position:absolute;left:1507;top:423;height:197;width:180;" filled="f" stroked="t" coordorigin="1507,423" coordsize="180,197" path="m1507,620l1687,620,1687,423,1507,423,1507,62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79" o:spid="_x0000_s9479" o:spt="203" style="position:absolute;left:2006;top:315;height:199;width:178;" coordorigin="2006,315" coordsize="178,199">
              <o:lock v:ext="edit"/>
              <v:shape id="_x0000_s9480" o:spid="_x0000_s9480" style="position:absolute;left:2006;top:315;height:199;width:178;" filled="f" stroked="t" coordorigin="2006,315" coordsize="178,199" path="m2006,514l2184,514,2184,315,2006,315,2006,51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81" o:spid="_x0000_s9481" o:spt="203" style="position:absolute;left:2184;top:411;height:2;width:103;" coordorigin="2184,411" coordsize="103,2">
              <o:lock v:ext="edit"/>
              <v:shape id="_x0000_s9482" o:spid="_x0000_s9482" style="position:absolute;left:2184;top:411;height:2;width:103;" filled="f" stroked="t" coordorigin="2184,411" coordsize="103,0" path="m2287,411l2184,411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83" o:spid="_x0000_s9483" o:spt="75" type="#_x0000_t75" style="position:absolute;left:5023;top:363;height:353;width:115;" filled="f" coordsize="21600,21600">
                <v:path/>
                <v:fill on="f" focussize="0,0"/>
                <v:stroke/>
                <v:imagedata r:id="rId736" o:title=""/>
                <o:lock v:ext="edit" aspectratio="t"/>
              </v:shape>
              <v:shape id="_x0000_s9484" o:spid="_x0000_s9484" o:spt="75" type="#_x0000_t75" style="position:absolute;left:5189;top:363;height:353;width:173;" filled="f" coordsize="21600,21600">
                <v:path/>
                <v:fill on="f" focussize="0,0"/>
                <v:stroke/>
                <v:imagedata r:id="rId737" o:title=""/>
                <o:lock v:ext="edit" aspectratio="t"/>
              </v:shape>
              <v:shape id="_x0000_s9485" o:spid="_x0000_s9485" o:spt="75" type="#_x0000_t75" style="position:absolute;left:1363;top:3198;height:353;width:134;" filled="f" coordsize="21600,21600">
                <v:path/>
                <v:fill on="f" focussize="0,0"/>
                <v:stroke/>
                <v:imagedata r:id="rId738" o:title=""/>
                <o:lock v:ext="edit" aspectratio="t"/>
              </v:shape>
              <v:shape id="_x0000_s9486" o:spid="_x0000_s9486" o:spt="75" type="#_x0000_t75" style="position:absolute;left:1526;top:3198;height:353;width:173;" filled="f" coordsize="21600,21600">
                <v:path/>
                <v:fill on="f" focussize="0,0"/>
                <v:stroke/>
                <v:imagedata r:id="rId737" o:title=""/>
                <o:lock v:ext="edit" aspectratio="t"/>
              </v:shape>
              <v:shape id="_x0000_s9487" o:spid="_x0000_s9487" o:spt="75" type="#_x0000_t75" style="position:absolute;left:5438;top:363;height:353;width:96;" filled="f" coordsize="21600,21600">
                <v:path/>
                <v:fill on="f" focussize="0,0"/>
                <v:stroke/>
                <v:imagedata r:id="rId739" o:title=""/>
                <o:lock v:ext="edit" aspectratio="t"/>
              </v:shape>
              <v:shape id="_x0000_s9488" o:spid="_x0000_s9488" o:spt="75" type="#_x0000_t75" style="position:absolute;left:1778;top:3198;height:353;width:96;" filled="f" coordsize="21600,21600">
                <v:path/>
                <v:fill on="f" focussize="0,0"/>
                <v:stroke/>
                <v:imagedata r:id="rId740" o:title=""/>
                <o:lock v:ext="edit" aspectratio="t"/>
              </v:shape>
              <v:shape id="_x0000_s9489" o:spid="_x0000_s9489" o:spt="75" type="#_x0000_t75" style="position:absolute;left:1970;top:3200;height:338;width:77;" filled="f" coordsize="21600,21600">
                <v:path/>
                <v:fill on="f" focussize="0,0"/>
                <v:stroke/>
                <v:imagedata r:id="rId741" o:title=""/>
                <o:lock v:ext="edit" aspectratio="t"/>
              </v:shape>
            </v:group>
            <v:group id="_x0000_s9490" o:spid="_x0000_s9490" o:spt="203" style="position:absolute;left:2410;top:2046;height:1109;width:1106;" coordorigin="2410,2046" coordsize="1106,1109">
              <o:lock v:ext="edit"/>
              <v:shape id="_x0000_s9491" o:spid="_x0000_s9491" style="position:absolute;left:2410;top:2046;height:1109;width:1106;" filled="f" stroked="t" coordorigin="2410,2046" coordsize="1106,1109" path="m2410,3154l3516,3154,3516,2046,2410,2046,2410,31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2" o:spid="_x0000_s9492" o:spt="203" style="position:absolute;left:1022;top:3189;height:104;width:211;" coordorigin="1022,3189" coordsize="211,104">
              <o:lock v:ext="edit"/>
              <v:shape id="_x0000_s9493" o:spid="_x0000_s9493" style="position:absolute;left:1022;top:3189;height:104;width:211;" filled="f" stroked="t" coordorigin="1022,3189" coordsize="211,104" path="m1022,3294l1234,3294,1231,3271,1190,3208,1124,3189,1107,3191,1047,3227,1024,3283,1022,329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4" o:spid="_x0000_s9494" o:spt="203" style="position:absolute;left:4682;top:334;height:106;width:211;" coordorigin="4682,334" coordsize="211,106">
              <o:lock v:ext="edit"/>
              <v:shape id="_x0000_s9495" o:spid="_x0000_s9495" style="position:absolute;left:4682;top:334;height:106;width:211;" filled="f" stroked="t" coordorigin="4682,334" coordsize="211,106" path="m4682,440l4894,440,4891,417,4851,354,4786,334,4769,336,4709,370,4682,44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496" o:spid="_x0000_s9496" o:spt="203" style="position:absolute;left:4934;top:2134;height:185;width:211;" coordorigin="4934,2134" coordsize="211,185">
              <o:lock v:ext="edit"/>
              <v:shape id="_x0000_s9497" o:spid="_x0000_s9497" style="position:absolute;left:4934;top:2134;height:185;width:211;" filled="f" stroked="t" coordorigin="4934,2134" coordsize="211,185" path="m5047,2134l4934,2319,5146,2319,5047,2134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498" o:spid="_x0000_s9498" o:spt="75" type="#_x0000_t75" style="position:absolute;left:5026;top:2202;height:274;width:58;" filled="f" coordsize="21600,21600">
                <v:path/>
                <v:fill on="f" focussize="0,0"/>
                <v:stroke/>
                <v:imagedata r:id="rId742" o:title=""/>
                <o:lock v:ext="edit" aspectratio="t"/>
              </v:shape>
            </v:group>
            <v:group id="_x0000_s9499" o:spid="_x0000_s9499" o:spt="203" style="position:absolute;left:6254;top:361;height:2;width:127;" coordorigin="6254,361" coordsize="127,2">
              <o:lock v:ext="edit"/>
              <v:shape id="_x0000_s9500" o:spid="_x0000_s9500" style="position:absolute;left:6254;top:361;height:2;width:127;" filled="f" stroked="t" coordorigin="6254,361" coordsize="127,0" path="m6382,361l6254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1" o:spid="_x0000_s9501" o:spt="203" style="position:absolute;left:6382;top:320;height:2858;width:2;" coordorigin="6382,320" coordsize="2,2858">
              <o:lock v:ext="edit"/>
              <v:shape id="_x0000_s9502" o:spid="_x0000_s9502" style="position:absolute;left:6382;top:320;height:2858;width:2;" filled="f" stroked="t" coordorigin="6382,320" coordsize="0,2858" path="m6382,320l6382,3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3" o:spid="_x0000_s9503" o:spt="203" style="position:absolute;left:6509;top:361;height:2;width:209;" coordorigin="6509,361" coordsize="209,2">
              <o:lock v:ext="edit"/>
              <v:shape id="_x0000_s9504" o:spid="_x0000_s9504" style="position:absolute;left:6509;top:361;height:2;width:209;" filled="f" stroked="t" coordorigin="6509,361" coordsize="209,0" path="m6718,361l6509,3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5" o:spid="_x0000_s9505" o:spt="203" style="position:absolute;left:6845;top:320;height:718;width:2;" coordorigin="6845,320" coordsize="2,718">
              <o:lock v:ext="edit"/>
              <v:shape id="_x0000_s9506" o:spid="_x0000_s9506" style="position:absolute;left:6845;top:320;height:718;width:2;" filled="f" stroked="t" coordorigin="6845,320" coordsize="0,718" path="m6845,320l6845,103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07" o:spid="_x0000_s9507" o:spt="203" style="position:absolute;left:6718;top:334;height:41;width:127;" coordorigin="6718,334" coordsize="127,41">
              <o:lock v:ext="edit"/>
              <v:shape id="_x0000_s9508" o:spid="_x0000_s9508" style="position:absolute;left:6718;top:334;height:41;width:127;" fillcolor="#000000" filled="t" stroked="f" coordorigin="6718,334" coordsize="127,41" path="m6718,334l6718,375,6845,361,6718,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09" o:spid="_x0000_s9509" o:spt="203" style="position:absolute;left:6718;top:334;height:41;width:127;" coordorigin="6718,334" coordsize="127,41">
              <o:lock v:ext="edit"/>
              <v:shape id="_x0000_s9510" o:spid="_x0000_s9510" style="position:absolute;left:6718;top:334;height:41;width:127;" filled="f" stroked="t" coordorigin="6718,334" coordsize="127,41" path="m6718,334l6718,375,6845,361,6718,33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1" o:spid="_x0000_s9511" o:spt="203" style="position:absolute;left:6382;top:334;height:41;width:127;" coordorigin="6382,334" coordsize="127,41">
              <o:lock v:ext="edit"/>
              <v:shape id="_x0000_s9512" o:spid="_x0000_s9512" style="position:absolute;left:6382;top:334;height:41;width:127;" fillcolor="#000000" filled="t" stroked="f" coordorigin="6382,334" coordsize="127,41" path="m6509,334l6382,361,6509,375,6509,3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13" o:spid="_x0000_s9513" o:spt="203" style="position:absolute;left:6382;top:334;height:41;width:127;" coordorigin="6382,334" coordsize="127,41">
              <o:lock v:ext="edit"/>
              <v:shape id="_x0000_s9514" o:spid="_x0000_s9514" style="position:absolute;left:6382;top:334;height:41;width:127;" filled="f" stroked="t" coordorigin="6382,334" coordsize="127,41" path="m6509,334l6509,375,6382,361,6509,33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5" o:spid="_x0000_s9515" o:spt="203" style="position:absolute;left:6466;top:658;height:2;width:127;" coordorigin="6466,658" coordsize="127,2">
              <o:lock v:ext="edit"/>
              <v:shape id="_x0000_s9516" o:spid="_x0000_s9516" style="position:absolute;left:6466;top:658;height:2;width:127;" filled="f" stroked="t" coordorigin="6466,658" coordsize="127,0" path="m6593,658l6466,6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7" o:spid="_x0000_s9517" o:spt="203" style="position:absolute;left:6847;top:630;height:576;width:2;" coordorigin="6847,630" coordsize="2,576">
              <o:lock v:ext="edit"/>
              <v:shape id="_x0000_s9518" o:spid="_x0000_s9518" style="position:absolute;left:6847;top:630;height:576;width:2;" filled="f" stroked="t" coordorigin="6847,630" coordsize="0,576" path="m6847,1206l6847,63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19" o:spid="_x0000_s9519" o:spt="203" style="position:absolute;left:6718;top:531;height:718;width:2;" coordorigin="6718,531" coordsize="2,718">
              <o:lock v:ext="edit"/>
              <v:shape id="_x0000_s9520" o:spid="_x0000_s9520" style="position:absolute;left:6718;top:531;height:718;width:2;" filled="f" stroked="t" coordorigin="6718,531" coordsize="0,718" path="m6718,531l6718,12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1" o:spid="_x0000_s9521" o:spt="203" style="position:absolute;left:6593;top:644;height:41;width:125;" coordorigin="6593,644" coordsize="125,41">
              <o:lock v:ext="edit"/>
              <v:shape id="_x0000_s9522" o:spid="_x0000_s9522" style="position:absolute;left:6593;top:644;height:41;width:125;" fillcolor="#000000" filled="t" stroked="f" coordorigin="6593,644" coordsize="125,41" path="m6593,644l6593,685,6718,658,6593,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23" o:spid="_x0000_s9523" o:spt="203" style="position:absolute;left:6593;top:644;height:41;width:125;" coordorigin="6593,644" coordsize="125,41">
              <o:lock v:ext="edit"/>
              <v:shape id="_x0000_s9524" o:spid="_x0000_s9524" style="position:absolute;left:6593;top:644;height:41;width:125;" filled="f" stroked="t" coordorigin="6593,644" coordsize="125,41" path="m6593,644l6593,685,6718,658,6593,64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5" o:spid="_x0000_s9525" o:spt="203" style="position:absolute;left:6972;top:658;height:2;width:127;" coordorigin="6972,658" coordsize="127,2">
              <o:lock v:ext="edit"/>
              <v:shape id="_x0000_s9526" o:spid="_x0000_s9526" style="position:absolute;left:6972;top:658;height:2;width:127;" filled="f" stroked="t" coordorigin="6972,658" coordsize="127,0" path="m6972,658l7099,6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27" o:spid="_x0000_s9527" o:spt="203" style="position:absolute;left:6845;top:644;height:41;width:127;" coordorigin="6845,644" coordsize="127,41">
              <o:lock v:ext="edit"/>
              <v:shape id="_x0000_s9528" o:spid="_x0000_s9528" style="position:absolute;left:6845;top:644;height:41;width:127;" fillcolor="#000000" filled="t" stroked="f" coordorigin="6845,644" coordsize="127,41" path="m6972,644l6845,658,6972,685,6972,64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29" o:spid="_x0000_s9529" o:spt="203" style="position:absolute;left:6845;top:644;height:41;width:127;" coordorigin="6845,644" coordsize="127,41">
              <o:lock v:ext="edit"/>
              <v:shape id="_x0000_s9530" o:spid="_x0000_s9530" style="position:absolute;left:6845;top:644;height:41;width:127;" filled="f" stroked="t" coordorigin="6845,644" coordsize="127,41" path="m6972,644l6972,685,6845,658,6972,64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1" o:spid="_x0000_s9531" o:spt="203" style="position:absolute;left:6972;top:826;height:2;width:127;" coordorigin="6972,826" coordsize="127,2">
              <o:lock v:ext="edit"/>
              <v:shape id="_x0000_s9532" o:spid="_x0000_s9532" style="position:absolute;left:6972;top:826;height:2;width:127;" filled="f" stroked="t" coordorigin="6972,826" coordsize="127,0" path="m6972,826l7099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3" o:spid="_x0000_s9533" o:spt="203" style="position:absolute;left:6564;top:826;height:2;width:127;" coordorigin="6564,826" coordsize="127,2">
              <o:lock v:ext="edit"/>
              <v:shape id="_x0000_s9534" o:spid="_x0000_s9534" style="position:absolute;left:6564;top:826;height:2;width:127;" filled="f" stroked="t" coordorigin="6564,826" coordsize="127,0" path="m6691,826l6564,82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5" o:spid="_x0000_s9535" o:spt="203" style="position:absolute;left:6818;top:798;height:480;width:2;" coordorigin="6818,798" coordsize="2,480">
              <o:lock v:ext="edit"/>
              <v:shape id="_x0000_s9536" o:spid="_x0000_s9536" style="position:absolute;left:6818;top:798;height:480;width:2;" filled="f" stroked="t" coordorigin="6818,798" coordsize="0,480" path="m6818,798l6818,12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37" o:spid="_x0000_s9537" o:spt="203" style="position:absolute;left:6662;top:812;height:43;width:127;" coordorigin="6662,812" coordsize="127,43">
              <o:lock v:ext="edit"/>
              <v:shape id="_x0000_s9538" o:spid="_x0000_s9538" style="position:absolute;left:6662;top:812;height:43;width:127;" fillcolor="#000000" filled="t" stroked="f" coordorigin="6662,812" coordsize="127,43" path="m6662,812l6662,855,6790,826,6662,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39" o:spid="_x0000_s9539" o:spt="203" style="position:absolute;left:6662;top:812;height:43;width:127;" coordorigin="6662,812" coordsize="127,43">
              <o:lock v:ext="edit"/>
              <v:shape id="_x0000_s9540" o:spid="_x0000_s9540" style="position:absolute;left:6662;top:812;height:43;width:127;" filled="f" stroked="t" coordorigin="6662,812" coordsize="127,43" path="m6662,812l6662,855,6790,826,6662,81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1" o:spid="_x0000_s9541" o:spt="203" style="position:absolute;left:6874;top:812;height:43;width:127;" coordorigin="6874,812" coordsize="127,43">
              <o:lock v:ext="edit"/>
              <v:shape id="_x0000_s9542" o:spid="_x0000_s9542" style="position:absolute;left:6874;top:812;height:43;width:127;" fillcolor="#000000" filled="t" stroked="f" coordorigin="6874,812" coordsize="127,43" path="m7001,812l6874,826,7001,855,7001,812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543" o:spid="_x0000_s9543" o:spt="203" style="position:absolute;left:6874;top:812;height:43;width:127;" coordorigin="6874,812" coordsize="127,43">
              <o:lock v:ext="edit"/>
              <v:shape id="_x0000_s9544" o:spid="_x0000_s9544" style="position:absolute;left:6874;top:812;height:43;width:127;" filled="f" stroked="t" coordorigin="6874,812" coordsize="127,43" path="m7001,812l7001,855,6874,826,7001,81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5" o:spid="_x0000_s9545" o:spt="203" style="position:absolute;left:6382;top:982;height:2;width:432;" coordorigin="6382,982" coordsize="432,2">
              <o:lock v:ext="edit"/>
              <v:shape id="_x0000_s9546" o:spid="_x0000_s9546" style="position:absolute;left:6382;top:982;height:2;width:432;" filled="f" stroked="t" coordorigin="6382,982" coordsize="432,0" path="m6814,982l6382,9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7" o:spid="_x0000_s9547" o:spt="203" style="position:absolute;left:6382;top:3178;height:2;width:432;" coordorigin="6382,3178" coordsize="432,2">
              <o:lock v:ext="edit"/>
              <v:shape id="_x0000_s9548" o:spid="_x0000_s9548" style="position:absolute;left:6382;top:3178;height:2;width:432;" filled="f" stroked="t" coordorigin="6382,3178" coordsize="432,0" path="m6382,3178l6814,31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49" o:spid="_x0000_s9549" o:spt="203" style="position:absolute;left:6845;top:4234;height:2;width:211;" coordorigin="6845,4234" coordsize="211,2">
              <o:lock v:ext="edit"/>
              <v:shape id="_x0000_s9550" o:spid="_x0000_s9550" style="position:absolute;left:6845;top:4234;height:2;width:211;" filled="f" stroked="t" coordorigin="6845,4234" coordsize="211,2" path="m6845,4234l7056,423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1" o:spid="_x0000_s9551" o:spt="203" style="position:absolute;left:6845;top:3685;height:2;width:211;" coordorigin="6845,3685" coordsize="211,2">
              <o:lock v:ext="edit"/>
              <v:shape id="_x0000_s9552" o:spid="_x0000_s9552" style="position:absolute;left:6845;top:3685;height:2;width:211;" filled="f" stroked="t" coordorigin="6845,3685" coordsize="211,2" path="m6845,3685l7056,368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3" o:spid="_x0000_s9553" o:spt="203" style="position:absolute;left:6845;top:3502;height:1056;width:211;" coordorigin="6845,3502" coordsize="211,1056">
              <o:lock v:ext="edit"/>
              <v:shape id="_x0000_s9554" o:spid="_x0000_s9554" style="position:absolute;left:6845;top:3502;height:1056;width:211;" filled="f" stroked="t" coordorigin="6845,3502" coordsize="211,1056" path="m6845,4558l7056,4558,7056,3502,6845,3502,6845,455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5" o:spid="_x0000_s9555" o:spt="203" style="position:absolute;left:6578;top:3418;height:2;width:154;" coordorigin="6578,3418" coordsize="154,2">
              <o:lock v:ext="edit"/>
              <v:shape id="_x0000_s9556" o:spid="_x0000_s9556" style="position:absolute;left:6578;top:3418;height:2;width:154;" filled="f" stroked="t" coordorigin="6578,3418" coordsize="154,0" path="m6732,3418l6578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7" o:spid="_x0000_s9557" o:spt="203" style="position:absolute;left:6761;top:3404;height:70;width:70;" coordorigin="6761,3404" coordsize="70,70">
              <o:lock v:ext="edit"/>
              <v:shape id="_x0000_s9558" o:spid="_x0000_s9558" style="position:absolute;left:6761;top:3404;height:70;width:70;" filled="f" stroked="t" coordorigin="6761,3404" coordsize="70,70" path="m6830,3474l6761,3404,6830,347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59" o:spid="_x0000_s9559" o:spt="203" style="position:absolute;left:6761;top:3418;height:41;width:58;" coordorigin="6761,3418" coordsize="58,41">
              <o:lock v:ext="edit"/>
              <v:shape id="_x0000_s9560" o:spid="_x0000_s9560" style="position:absolute;left:6761;top:3418;height:41;width:58;" filled="f" stroked="t" coordorigin="6761,3418" coordsize="58,41" path="m6818,3459l6761,3418,6804,345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1" o:spid="_x0000_s9561" o:spt="203" style="position:absolute;left:6761;top:3418;height:41;width:29;" coordorigin="6761,3418" coordsize="29,41">
              <o:lock v:ext="edit"/>
              <v:shape id="_x0000_s9562" o:spid="_x0000_s9562" style="position:absolute;left:6761;top:3418;height:41;width:29;" filled="f" stroked="t" coordorigin="6761,3418" coordsize="29,41" path="m6790,3459l6761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3" o:spid="_x0000_s9563" o:spt="203" style="position:absolute;left:6746;top:3418;height:26;width:43;" coordorigin="6746,3418" coordsize="43,26">
              <o:lock v:ext="edit"/>
              <v:shape id="_x0000_s9564" o:spid="_x0000_s9564" style="position:absolute;left:6746;top:3418;height:26;width:43;" filled="f" stroked="t" coordorigin="6746,3418" coordsize="43,26" path="m6790,3445l6746,3418,6775,344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5" o:spid="_x0000_s9565" o:spt="203" style="position:absolute;left:6746;top:3418;height:26;width:14;" coordorigin="6746,3418" coordsize="14,26">
              <o:lock v:ext="edit"/>
              <v:shape id="_x0000_s9566" o:spid="_x0000_s9566" style="position:absolute;left:6746;top:3418;height:26;width:14;" filled="f" stroked="t" coordorigin="6746,3418" coordsize="14,26" path="m6761,3445l6746,3418,6761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7" o:spid="_x0000_s9567" o:spt="203" style="position:absolute;left:6732;top:3418;height:14;width:14;" coordorigin="6732,3418" coordsize="14,14">
              <o:lock v:ext="edit"/>
              <v:shape id="_x0000_s9568" o:spid="_x0000_s9568" style="position:absolute;left:6732;top:3418;height:14;width:14;" filled="f" stroked="t" coordorigin="6732,3418" coordsize="14,14" path="m6746,3433l6732,3418,6732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69" o:spid="_x0000_s9569" o:spt="203" style="position:absolute;left:6775;top:3404;height:70;width:70;" coordorigin="6775,3404" coordsize="70,70">
              <o:lock v:ext="edit"/>
              <v:shape id="_x0000_s9570" o:spid="_x0000_s9570" style="position:absolute;left:6775;top:3404;height:70;width:70;" filled="f" stroked="t" coordorigin="6775,3404" coordsize="70,70" path="m6845,3474l6775,3404,6845,3474,6775,3404,6845,3459,6790,3404,6845,345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1" o:spid="_x0000_s9571" o:spt="203" style="position:absolute;left:6790;top:3390;height:55;width:55;" coordorigin="6790,3390" coordsize="55,55">
              <o:lock v:ext="edit"/>
              <v:shape id="_x0000_s9572" o:spid="_x0000_s9572" style="position:absolute;left:6790;top:3390;height:55;width:55;" filled="f" stroked="t" coordorigin="6790,3390" coordsize="55,55" path="m6845,3445l6790,3390,6845,3445,6804,3390,6845,3433,6804,3390,6845,343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3" o:spid="_x0000_s9573" o:spt="203" style="position:absolute;left:6804;top:3390;height:29;width:41;" coordorigin="6804,3390" coordsize="41,29">
              <o:lock v:ext="edit"/>
              <v:shape id="_x0000_s9574" o:spid="_x0000_s9574" style="position:absolute;left:6804;top:3390;height:29;width:41;" filled="f" stroked="t" coordorigin="6804,3390" coordsize="41,29" path="m6804,3390l6845,3418,6818,3390,6845,34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5" o:spid="_x0000_s9575" o:spt="203" style="position:absolute;left:6818;top:3375;height:29;width:26;" coordorigin="6818,3375" coordsize="26,29">
              <o:lock v:ext="edit"/>
              <v:shape id="_x0000_s9576" o:spid="_x0000_s9576" style="position:absolute;left:6818;top:3375;height:29;width:26;" filled="f" stroked="t" coordorigin="6818,3375" coordsize="26,29" path="m6845,3404l6818,3375,6845,340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7" o:spid="_x0000_s9577" o:spt="203" style="position:absolute;left:6830;top:3375;height:14;width:14;" coordorigin="6830,3375" coordsize="14,14">
              <o:lock v:ext="edit"/>
              <v:shape id="_x0000_s9578" o:spid="_x0000_s9578" style="position:absolute;left:6830;top:3375;height:14;width:14;" filled="f" stroked="t" coordorigin="6830,3375" coordsize="14,14" path="m6845,3390l6830,3375,6845,3390,6830,3375,6845,3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79" o:spid="_x0000_s9579" o:spt="203" style="position:absolute;left:6732;top:3375;height:98;width:113;" coordorigin="6732,3375" coordsize="113,98">
              <o:lock v:ext="edit"/>
              <v:shape id="_x0000_s9580" o:spid="_x0000_s9580" style="position:absolute;left:6732;top:3375;height:98;width:113;" filled="f" stroked="t" coordorigin="6732,3375" coordsize="113,98" path="m6845,3474l6732,3418,6845,3375,6845,3474,6845,337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1" o:spid="_x0000_s9581" o:spt="203" style="position:absolute;left:6845;top:2869;height:634;width:2;" coordorigin="6845,2869" coordsize="2,634">
              <o:lock v:ext="edit"/>
              <v:shape id="_x0000_s9582" o:spid="_x0000_s9582" style="position:absolute;left:6845;top:2869;height:634;width:2;" filled="f" stroked="t" coordorigin="6845,2869" coordsize="2,634" path="m6845,2869l6847,35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3" o:spid="_x0000_s9583" o:spt="203" style="position:absolute;left:6818;top:2814;height:365;width:2;" coordorigin="6818,2814" coordsize="2,365">
              <o:lock v:ext="edit"/>
              <v:shape id="_x0000_s9584" o:spid="_x0000_s9584" style="position:absolute;left:6818;top:2814;height:365;width:2;" filled="f" stroked="t" coordorigin="6818,2814" coordsize="0,365" path="m6818,3178l6818,281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5" o:spid="_x0000_s9585" o:spt="203" style="position:absolute;left:6718;top:2362;height:84;width:2;" coordorigin="6718,2362" coordsize="2,84">
              <o:lock v:ext="edit"/>
              <v:shape id="_x0000_s9586" o:spid="_x0000_s9586" style="position:absolute;left:6718;top:2362;height:84;width:2;" filled="f" stroked="t" coordorigin="6718,2362" coordsize="0,84" path="m6718,2446l6718,236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7" o:spid="_x0000_s9587" o:spt="203" style="position:absolute;left:6718;top:1278;height:142;width:127;" coordorigin="6718,1278" coordsize="127,142">
              <o:lock v:ext="edit"/>
              <v:shape id="_x0000_s9588" o:spid="_x0000_s9588" style="position:absolute;left:6718;top:1278;height:142;width:127;" filled="f" stroked="t" coordorigin="6718,1278" coordsize="127,142" path="m6845,1278l6718,1278,6845,1278,6845,1419,6718,1419,6718,12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89" o:spid="_x0000_s9589" o:spt="203" style="position:absolute;left:6718;top:1630;height:125;width:127;" coordorigin="6718,1630" coordsize="127,125">
              <o:lock v:ext="edit"/>
              <v:shape id="_x0000_s9590" o:spid="_x0000_s9590" style="position:absolute;left:6718;top:1630;height:125;width:127;" filled="f" stroked="t" coordorigin="6718,1630" coordsize="127,125" path="m6718,1755l6845,1755,6845,1630,6718,1630,6718,1755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1" o:spid="_x0000_s9591" o:spt="203" style="position:absolute;left:6718;top:1981;height:127;width:127;" coordorigin="6718,1981" coordsize="127,127">
              <o:lock v:ext="edit"/>
              <v:shape id="_x0000_s9592" o:spid="_x0000_s9592" style="position:absolute;left:6718;top:1981;height:127;width:127;" filled="f" stroked="t" coordorigin="6718,1981" coordsize="127,127" path="m6718,2108l6845,2108,6845,1981,6718,1981,6718,210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3" o:spid="_x0000_s9593" o:spt="203" style="position:absolute;left:6718;top:2334;height:127;width:127;" coordorigin="6718,2334" coordsize="127,127">
              <o:lock v:ext="edit"/>
              <v:shape id="_x0000_s9594" o:spid="_x0000_s9594" style="position:absolute;left:6718;top:2334;height:127;width:127;" filled="f" stroked="t" coordorigin="6718,2334" coordsize="127,127" path="m6718,2461l6845,2461,6845,2334,6718,2334,6718,246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5" o:spid="_x0000_s9595" o:spt="203" style="position:absolute;left:6718;top:2686;height:127;width:127;" coordorigin="6718,2686" coordsize="127,127">
              <o:lock v:ext="edit"/>
              <v:shape id="_x0000_s9596" o:spid="_x0000_s9596" style="position:absolute;left:6718;top:2686;height:127;width:127;" filled="f" stroked="t" coordorigin="6718,2686" coordsize="127,127" path="m6718,2814l6845,2814,6845,2686,6718,2686,6718,281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7" o:spid="_x0000_s9597" o:spt="203" style="position:absolute;left:6818;top:2461;height:226;width:2;" coordorigin="6818,2461" coordsize="2,226">
              <o:lock v:ext="edit"/>
              <v:shape id="_x0000_s9598" o:spid="_x0000_s9598" style="position:absolute;left:6818;top:2461;height:226;width:2;" filled="f" stroked="t" coordorigin="6818,2461" coordsize="0,226" path="m6818,2686l6818,24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599" o:spid="_x0000_s9599" o:spt="203" style="position:absolute;left:6818;top:2108;height:226;width:2;" coordorigin="6818,2108" coordsize="2,226">
              <o:lock v:ext="edit"/>
              <v:shape id="_x0000_s9600" o:spid="_x0000_s9600" style="position:absolute;left:6818;top:2108;height:226;width:2;" filled="f" stroked="t" coordorigin="6818,2108" coordsize="0,226" path="m6818,2334l6818,210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01" o:spid="_x0000_s9601" o:spt="203" style="position:absolute;left:6818;top:1755;height:226;width:2;" coordorigin="6818,1755" coordsize="2,226">
              <o:lock v:ext="edit"/>
              <v:shape id="_x0000_s9602" o:spid="_x0000_s9602" style="position:absolute;left:6818;top:1755;height:226;width:2;" filled="f" stroked="t" coordorigin="6818,1755" coordsize="0,226" path="m6818,1981l6818,175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03" o:spid="_x0000_s9603" o:spt="203" style="position:absolute;left:6818;top:1419;height:211;width:2;" coordorigin="6818,1419" coordsize="2,211">
              <o:lock v:ext="edit"/>
              <v:shape id="_x0000_s9604" o:spid="_x0000_s9604" style="position:absolute;left:6818;top:1419;height:211;width:2;" filled="f" stroked="t" coordorigin="6818,1419" coordsize="0,211" path="m6818,1630l6818,1419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05" o:spid="_x0000_s9605" o:spt="75" type="#_x0000_t75" style="position:absolute;left:6127;top:330;height:346;width:115;" filled="f" coordsize="21600,21600">
                <v:path/>
                <v:fill on="f" focussize="0,0"/>
                <v:stroke/>
                <v:imagedata r:id="rId734" o:title=""/>
                <o:lock v:ext="edit" aspectratio="t"/>
              </v:shape>
              <v:shape id="_x0000_s9606" o:spid="_x0000_s9606" o:spt="75" type="#_x0000_t75" style="position:absolute;left:6454;top:3378;height:353;width:96;" filled="f" coordsize="21600,21600">
                <v:path/>
                <v:fill on="f" focussize="0,0"/>
                <v:stroke/>
                <v:imagedata r:id="rId743" o:title=""/>
                <o:lock v:ext="edit" aspectratio="t"/>
              </v:shape>
            </v:group>
            <v:group id="_x0000_s9607" o:spid="_x0000_s9607" o:spt="203" style="position:absolute;left:6396;top:3325;height:197;width:178;" coordorigin="6396,3325" coordsize="178,197">
              <o:lock v:ext="edit"/>
              <v:shape id="_x0000_s9608" o:spid="_x0000_s9608" style="position:absolute;left:6396;top:3325;height:197;width:178;" filled="f" stroked="t" coordorigin="6396,3325" coordsize="178,197" path="m6396,3522l6574,3522,6574,3325,6396,3325,6396,3522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09" o:spid="_x0000_s9609" o:spt="75" type="#_x0000_t75" style="position:absolute;left:6883;top:3531;height:919;width:118;" filled="f" coordsize="21600,21600">
                <v:path/>
                <v:fill on="f" focussize="0,0"/>
                <v:stroke/>
                <v:imagedata r:id="rId744" o:title=""/>
                <o:lock v:ext="edit" aspectratio="t"/>
              </v:shape>
            </v:group>
            <v:group id="_x0000_s9610" o:spid="_x0000_s9610" o:spt="203" style="position:absolute;left:6899;top:4302;height:211;width:104;" coordorigin="6899,4302" coordsize="104,211">
              <o:lock v:ext="edit"/>
              <v:shape id="_x0000_s9611" o:spid="_x0000_s9611" style="position:absolute;left:6899;top:4302;height:211;width:104;" filled="f" stroked="t" coordorigin="6899,4302" coordsize="104,211" path="m7003,4513l7003,4302,6981,4305,6918,4345,6899,4411,6901,4428,6937,4488,6992,4512,7003,451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12" o:spid="_x0000_s9612" o:spt="203" style="position:absolute;left:1944;top:2043;height:19;width:5462;" coordorigin="1944,2043" coordsize="5462,19">
              <o:lock v:ext="edit"/>
              <v:shape id="_x0000_s9613" o:spid="_x0000_s9613" style="position:absolute;left:1944;top:2043;height:19;width:5462;" fillcolor="#000000" filled="t" stroked="f" coordorigin="1944,2043" coordsize="5462,19" path="m2690,2043l1946,2043,1944,2046,1944,2058,1946,2062,2690,2062,2693,2058,2693,2046,2690,2043xe">
                <v:path arrowok="t"/>
                <v:fill on="t" focussize="0,0"/>
                <v:stroke on="f"/>
                <v:imagedata o:title=""/>
                <o:lock v:ext="edit"/>
              </v:shape>
              <v:shape id="_x0000_s9614" o:spid="_x0000_s9614" style="position:absolute;left:1944;top:2043;height:19;width:5462;" fillcolor="#000000" filled="t" stroked="f" coordorigin="1944,2043" coordsize="5462,19" path="m3139,2043l2849,2043,2844,2046,2844,2058,2849,2062,3139,2062,3144,2058,3144,2046,3139,2043xe">
                <v:path arrowok="t"/>
                <v:fill on="t" focussize="0,0"/>
                <v:stroke on="f"/>
                <v:imagedata o:title=""/>
                <o:lock v:ext="edit"/>
              </v:shape>
              <v:shape id="_x0000_s9615" o:spid="_x0000_s9615" style="position:absolute;left:1944;top:2043;height:19;width:5462;" fillcolor="#000000" filled="t" stroked="f" coordorigin="1944,2043" coordsize="5462,19" path="m4042,2043l3298,2043,3295,2046,3295,2058,3298,2062,4042,2062,4046,2058,4046,2046,4042,2043xe">
                <v:path arrowok="t"/>
                <v:fill on="t" focussize="0,0"/>
                <v:stroke on="f"/>
                <v:imagedata o:title=""/>
                <o:lock v:ext="edit"/>
              </v:shape>
              <v:shape id="_x0000_s9616" o:spid="_x0000_s9616" style="position:absolute;left:1944;top:2043;height:19;width:5462;" fillcolor="#000000" filled="t" stroked="f" coordorigin="1944,2043" coordsize="5462,19" path="m4493,2043l4200,2043,4195,2046,4195,2058,4200,2062,4493,2062,4495,2058,4495,2046,4493,2043xe">
                <v:path arrowok="t"/>
                <v:fill on="t" focussize="0,0"/>
                <v:stroke on="f"/>
                <v:imagedata o:title=""/>
                <o:lock v:ext="edit"/>
              </v:shape>
              <v:shape id="_x0000_s9617" o:spid="_x0000_s9617" style="position:absolute;left:1944;top:2043;height:19;width:5462;" fillcolor="#000000" filled="t" stroked="f" coordorigin="1944,2043" coordsize="5462,19" path="m5393,2043l4649,2043,4646,2046,4646,2058,4649,2062,5393,2062,5398,2058,5398,2046,5393,2043xe">
                <v:path arrowok="t"/>
                <v:fill on="t" focussize="0,0"/>
                <v:stroke on="f"/>
                <v:imagedata o:title=""/>
                <o:lock v:ext="edit"/>
              </v:shape>
              <v:shape id="_x0000_s9618" o:spid="_x0000_s9618" style="position:absolute;left:1944;top:2043;height:19;width:5462;" fillcolor="#000000" filled="t" stroked="f" coordorigin="1944,2043" coordsize="5462,19" path="m5844,2043l5551,2043,5546,2046,5546,2058,5551,2062,5844,2062,5849,2058,5849,2046,5844,2043xe">
                <v:path arrowok="t"/>
                <v:fill on="t" focussize="0,0"/>
                <v:stroke on="f"/>
                <v:imagedata o:title=""/>
                <o:lock v:ext="edit"/>
              </v:shape>
              <v:shape id="_x0000_s9619" o:spid="_x0000_s9619" style="position:absolute;left:1944;top:2043;height:19;width:5462;" fillcolor="#000000" filled="t" stroked="f" coordorigin="1944,2043" coordsize="5462,19" path="m6744,2043l6002,2043,5998,2046,5998,2058,6002,2062,6744,2062,6749,2058,6749,2046,6744,2043xe">
                <v:path arrowok="t"/>
                <v:fill on="t" focussize="0,0"/>
                <v:stroke on="f"/>
                <v:imagedata o:title=""/>
                <o:lock v:ext="edit"/>
              </v:shape>
              <v:shape id="_x0000_s9620" o:spid="_x0000_s9620" style="position:absolute;left:1944;top:2043;height:19;width:5462;" fillcolor="#000000" filled="t" stroked="f" coordorigin="1944,2043" coordsize="5462,19" path="m7195,2043l6902,2043,6900,2046,6900,2058,6902,2062,7195,2062,7200,2058,7200,2046,7195,2043xe">
                <v:path arrowok="t"/>
                <v:fill on="t" focussize="0,0"/>
                <v:stroke on="f"/>
                <v:imagedata o:title=""/>
                <o:lock v:ext="edit"/>
              </v:shape>
              <v:shape id="_x0000_s9621" o:spid="_x0000_s9621" style="position:absolute;left:1944;top:2043;height:19;width:5462;" fillcolor="#000000" filled="t" stroked="f" coordorigin="1944,2043" coordsize="5462,19" path="m7402,2043l7354,2043,7349,2046,7349,2058,7354,2062,7402,2062,7406,2058,7406,2046,7402,20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622" o:spid="_x0000_s9622" o:spt="203" style="position:absolute;left:1944;top:2043;height:19;width:749;" coordorigin="1944,2043" coordsize="749,19">
              <o:lock v:ext="edit"/>
              <v:shape id="_x0000_s9623" o:spid="_x0000_s9623" style="position:absolute;left:1944;top:2043;height:19;width:749;" filled="f" stroked="t" coordorigin="1944,2043" coordsize="749,19" path="m1954,2043l2686,2043,2690,2043,2693,2046,2693,2053,2693,2058,2690,2062,2686,2062,1954,2062,1946,2062,1944,2058,1944,2053,1944,2046,1946,2043,1954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4" o:spid="_x0000_s9624" o:spt="203" style="position:absolute;left:2844;top:2043;height:19;width:300;" coordorigin="2844,2043" coordsize="300,19">
              <o:lock v:ext="edit"/>
              <v:shape id="_x0000_s9625" o:spid="_x0000_s9625" style="position:absolute;left:2844;top:2043;height:19;width:300;" filled="f" stroked="t" coordorigin="2844,2043" coordsize="300,19" path="m2854,2043l3134,2043,3139,2043,3144,2046,3144,2053,3144,2058,3139,2062,3134,2062,2854,2062,2849,2062,2844,2058,2844,2053,2844,2046,2849,2043,2854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6" o:spid="_x0000_s9626" o:spt="203" style="position:absolute;left:3295;top:2043;height:19;width:751;" coordorigin="3295,2043" coordsize="751,19">
              <o:lock v:ext="edit"/>
              <v:shape id="_x0000_s9627" o:spid="_x0000_s9627" style="position:absolute;left:3295;top:2043;height:19;width:751;" filled="f" stroked="t" coordorigin="3295,2043" coordsize="751,19" path="m3305,2043l4037,2043,4042,2043,4046,2046,4046,2053,4046,2058,4042,2062,4037,2062,3305,2062,3298,2062,3295,2058,3295,2053,3295,2046,3298,2043,3305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28" o:spid="_x0000_s9628" o:spt="203" style="position:absolute;left:4195;top:2043;height:19;width:300;" coordorigin="4195,2043" coordsize="300,19">
              <o:lock v:ext="edit"/>
              <v:shape id="_x0000_s9629" o:spid="_x0000_s9629" style="position:absolute;left:4195;top:2043;height:19;width:300;" filled="f" stroked="t" coordorigin="4195,2043" coordsize="300,19" path="m4205,2043l4488,2043,4493,2043,4495,2046,4495,2053,4495,2058,4493,2062,4488,2062,4205,2062,4200,2062,4195,2058,4195,2053,4195,2046,4200,2043,4205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0" o:spid="_x0000_s9630" o:spt="203" style="position:absolute;left:4646;top:2043;height:19;width:751;" coordorigin="4646,2043" coordsize="751,19">
              <o:lock v:ext="edit"/>
              <v:shape id="_x0000_s9631" o:spid="_x0000_s9631" style="position:absolute;left:4646;top:2043;height:19;width:751;" filled="f" stroked="t" coordorigin="4646,2043" coordsize="751,19" path="m4656,2043l5388,2043,5393,2043,5398,2046,5398,2053,5398,2058,5393,2062,5388,2062,4656,2062,4649,2062,4646,2058,4646,2053,4646,2046,4649,2043,4656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2" o:spid="_x0000_s9632" o:spt="203" style="position:absolute;left:5546;top:2043;height:19;width:302;" coordorigin="5546,2043" coordsize="302,19">
              <o:lock v:ext="edit"/>
              <v:shape id="_x0000_s9633" o:spid="_x0000_s9633" style="position:absolute;left:5546;top:2043;height:19;width:302;" filled="f" stroked="t" coordorigin="5546,2043" coordsize="302,19" path="m5556,2043l5839,2043,5844,2043,5849,2046,5849,2053,5849,2058,5844,2062,5839,2062,5556,2062,5551,2062,5546,2058,5546,2053,5546,2046,5551,2043,5556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4" o:spid="_x0000_s9634" o:spt="203" style="position:absolute;left:5998;top:2043;height:19;width:751;" coordorigin="5998,2043" coordsize="751,19">
              <o:lock v:ext="edit"/>
              <v:shape id="_x0000_s9635" o:spid="_x0000_s9635" style="position:absolute;left:5998;top:2043;height:19;width:751;" filled="f" stroked="t" coordorigin="5998,2043" coordsize="751,19" path="m6007,2043l6739,2043,6744,2043,6749,2046,6749,2053,6749,2058,6744,2062,6739,2062,6007,2062,6002,2062,5998,2058,5998,2053,5998,2046,6002,2043,6007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6" o:spid="_x0000_s9636" o:spt="203" style="position:absolute;left:6900;top:2043;height:19;width:300;" coordorigin="6900,2043" coordsize="300,19">
              <o:lock v:ext="edit"/>
              <v:shape id="_x0000_s9637" o:spid="_x0000_s9637" style="position:absolute;left:6900;top:2043;height:19;width:300;" filled="f" stroked="t" coordorigin="6900,2043" coordsize="300,19" path="m6910,2043l7190,2043,7195,2043,7200,2046,7200,2053,7200,2058,7195,2062,7190,2062,6910,2062,6902,2062,6900,2058,6900,2053,6900,2046,6902,2043,6910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38" o:spid="_x0000_s9638" o:spt="203" style="position:absolute;left:7349;top:2043;height:19;width:58;" coordorigin="7349,2043" coordsize="58,19">
              <o:lock v:ext="edit"/>
              <v:shape id="_x0000_s9639" o:spid="_x0000_s9639" style="position:absolute;left:7349;top:2043;height:19;width:58;" filled="f" stroked="t" coordorigin="7349,2043" coordsize="58,19" path="m7358,2043l7397,2043,7402,2043,7406,2046,7406,2053,7406,2058,7402,2062,7397,2062,7358,2062,7354,2062,7349,2058,7349,2053,7349,2046,7354,2043,7358,2043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0" o:spid="_x0000_s9640" o:spt="203" style="position:absolute;left:3509;top:843;height:2467;width:19;" coordorigin="3509,843" coordsize="19,2467">
              <o:lock v:ext="edit"/>
              <v:shape id="_x0000_s9641" o:spid="_x0000_s9641" style="position:absolute;left:3509;top:843;height:2467;width:19;" fillcolor="#000000" filled="t" stroked="f" coordorigin="3509,843" coordsize="19,2467" path="m3523,2559l3514,2559,3509,2562,3509,3306,3514,3310,3523,3310,3528,3306,3528,2562,3523,2559xe">
                <v:path arrowok="t"/>
                <v:fill on="t" focussize="0,0"/>
                <v:stroke on="f"/>
                <v:imagedata o:title=""/>
                <o:lock v:ext="edit"/>
              </v:shape>
              <v:shape id="_x0000_s9642" o:spid="_x0000_s9642" style="position:absolute;left:3509;top:843;height:2467;width:19;" fillcolor="#000000" filled="t" stroked="f" coordorigin="3509,843" coordsize="19,2467" path="m3523,2108l3514,2108,3509,2113,3509,2403,3514,2408,3523,2408,3528,2403,3528,2113,3523,2108xe">
                <v:path arrowok="t"/>
                <v:fill on="t" focussize="0,0"/>
                <v:stroke on="f"/>
                <v:imagedata o:title=""/>
                <o:lock v:ext="edit"/>
              </v:shape>
              <v:shape id="_x0000_s9643" o:spid="_x0000_s9643" style="position:absolute;left:3509;top:843;height:2467;width:19;" fillcolor="#000000" filled="t" stroked="f" coordorigin="3509,843" coordsize="19,2467" path="m3523,1208l3514,1208,3509,1210,3509,1954,3514,1959,3523,1959,3528,1954,3528,1210,3523,1208xe">
                <v:path arrowok="t"/>
                <v:fill on="t" focussize="0,0"/>
                <v:stroke on="f"/>
                <v:imagedata o:title=""/>
                <o:lock v:ext="edit"/>
              </v:shape>
              <v:shape id="_x0000_s9644" o:spid="_x0000_s9644" style="position:absolute;left:3509;top:843;height:2467;width:19;" fillcolor="#000000" filled="t" stroked="f" coordorigin="3509,843" coordsize="19,2467" path="m3523,843l3514,843,3509,848,3509,1052,3514,1057,3523,1057,3528,1052,3528,848,3523,843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645" o:spid="_x0000_s9645" o:spt="203" style="position:absolute;left:3509;top:2559;height:751;width:19;" coordorigin="3509,2559" coordsize="19,751">
              <o:lock v:ext="edit"/>
              <v:shape id="_x0000_s9646" o:spid="_x0000_s9646" style="position:absolute;left:3509;top:2559;height:751;width:19;" filled="f" stroked="t" coordorigin="3509,2559" coordsize="19,751" path="m3509,3301l3509,2569,3509,2562,3514,2559,3518,2559,3523,2559,3528,2562,3528,2569,3528,3301,3528,3306,3523,3310,3518,3310,3514,3310,3509,3306,3509,3301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7" o:spid="_x0000_s9647" o:spt="203" style="position:absolute;left:3509;top:2108;height:300;width:19;" coordorigin="3509,2108" coordsize="19,300">
              <o:lock v:ext="edit"/>
              <v:shape id="_x0000_s9648" o:spid="_x0000_s9648" style="position:absolute;left:3509;top:2108;height:300;width:19;" filled="f" stroked="t" coordorigin="3509,2108" coordsize="19,300" path="m3509,2398l3509,2118,3509,2113,3514,2108,3518,2108,3523,2108,3528,2113,3528,2118,3528,2398,3528,2403,3523,2408,3518,2408,3514,2408,3509,2403,3509,239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49" o:spid="_x0000_s9649" o:spt="203" style="position:absolute;left:3509;top:1208;height:751;width:19;" coordorigin="3509,1208" coordsize="19,751">
              <o:lock v:ext="edit"/>
              <v:shape id="_x0000_s9650" o:spid="_x0000_s9650" style="position:absolute;left:3509;top:1208;height:751;width:19;" filled="f" stroked="t" coordorigin="3509,1208" coordsize="19,751" path="m3509,1950l3509,1218,3509,1210,3514,1208,3518,1208,3523,1208,3528,1210,3528,1218,3528,1950,3528,1954,3523,1959,3518,1959,3514,1959,3509,1954,3509,195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1" o:spid="_x0000_s9651" o:spt="203" style="position:absolute;left:3509;top:843;height:214;width:19;" coordorigin="3509,843" coordsize="19,214">
              <o:lock v:ext="edit"/>
              <v:shape id="_x0000_s9652" o:spid="_x0000_s9652" style="position:absolute;left:3509;top:843;height:214;width:19;" filled="f" stroked="t" coordorigin="3509,843" coordsize="19,214" path="m3509,1047l3509,853,3509,848,3514,843,3518,843,3523,843,3528,848,3528,853,3528,1047,3528,1052,3523,1057,3518,1057,3514,1057,3509,1052,3509,1047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653" o:spid="_x0000_s9653" o:spt="75" type="#_x0000_t75" style="position:absolute;left:7150;top:3390;height:353;width:768;" filled="f" coordsize="21600,21600">
                <v:path/>
                <v:fill on="f" focussize="0,0"/>
                <v:stroke/>
                <v:imagedata r:id="rId745" o:title=""/>
                <o:lock v:ext="edit" aspectratio="t"/>
              </v:shape>
            </v:group>
            <v:group id="_x0000_s9654" o:spid="_x0000_s9654" o:spt="203" style="position:absolute;left:6852;top:3193;height:204;width:192;" coordorigin="6852,3193" coordsize="192,204">
              <o:lock v:ext="edit"/>
              <v:shape id="_x0000_s9655" o:spid="_x0000_s9655" style="position:absolute;left:6852;top:3193;height:204;width:192;" filled="f" stroked="t" coordorigin="6852,3193" coordsize="192,204" path="m6852,3193l7006,3397,7044,3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6" o:spid="_x0000_s9656" o:spt="203" style="position:absolute;left:5026;top:6469;height:127;width:2;" coordorigin="5026,6469" coordsize="2,127">
              <o:lock v:ext="edit"/>
              <v:shape id="_x0000_s9657" o:spid="_x0000_s9657" style="position:absolute;left:5026;top:6469;height:127;width:2;" filled="f" stroked="t" coordorigin="5026,6469" coordsize="0,127" path="m5026,6469l5026,659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58" o:spid="_x0000_s9658" o:spt="203" style="position:absolute;left:4954;top:6524;height:2;width:127;" coordorigin="4954,6524" coordsize="127,2">
              <o:lock v:ext="edit"/>
              <v:shape id="_x0000_s9659" o:spid="_x0000_s9659" style="position:absolute;left:4954;top:6524;height:2;width:127;" filled="f" stroked="t" coordorigin="4954,6524" coordsize="127,0" path="m4954,6524l5081,652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0" o:spid="_x0000_s9660" o:spt="203" style="position:absolute;left:4982;top:6490;height:72;width:84;" coordorigin="4982,6490" coordsize="84,72">
              <o:lock v:ext="edit"/>
              <v:shape id="_x0000_s9661" o:spid="_x0000_s9661" style="position:absolute;left:4982;top:6490;height:72;width:84;" filled="f" stroked="t" coordorigin="4982,6490" coordsize="84,72" path="m5066,6519l5052,6490,4997,6490,4982,6519,4997,6562,5052,6562,5066,6519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2" o:spid="_x0000_s9662" o:spt="203" style="position:absolute;left:5122;top:6454;height:156;width:2;" coordorigin="5122,6454" coordsize="2,156">
              <o:lock v:ext="edit"/>
              <v:shape id="_x0000_s9663" o:spid="_x0000_s9663" style="position:absolute;left:5122;top:6454;height:156;width:2;" filled="f" stroked="t" coordorigin="5122,6454" coordsize="2,156" path="m5122,6454l5124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4" o:spid="_x0000_s9664" o:spt="203" style="position:absolute;left:5470;top:6498;height:70;width:58;" coordorigin="5470,6498" coordsize="58,70">
              <o:lock v:ext="edit"/>
              <v:shape id="_x0000_s9665" o:spid="_x0000_s9665" style="position:absolute;left:5470;top:6498;height:70;width:58;" filled="f" stroked="t" coordorigin="5470,6498" coordsize="58,70" path="m5470,6567l5470,6498,5498,6567,5527,6498,5527,656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6" o:spid="_x0000_s9666" o:spt="203" style="position:absolute;left:5443;top:6469;height:127;width:127;" coordorigin="5443,6469" coordsize="127,127">
              <o:lock v:ext="edit"/>
              <v:shape id="_x0000_s9667" o:spid="_x0000_s9667" style="position:absolute;left:5443;top:6469;height:127;width:127;" filled="f" stroked="t" coordorigin="5443,6469" coordsize="127,127" path="m5570,6526l5542,6483,5498,6469,5458,6483,5443,6526,5458,6582,5498,6596,5542,6582,5570,6526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68" o:spid="_x0000_s9668" o:spt="203" style="position:absolute;left:5587;top:6454;height:156;width:2;" coordorigin="5587,6454" coordsize="2,156">
              <o:lock v:ext="edit"/>
              <v:shape id="_x0000_s9669" o:spid="_x0000_s9669" style="position:absolute;left:5587;top:6454;height:156;width:2;" filled="f" stroked="t" coordorigin="5587,6454" coordsize="0,156" path="m5587,6454l5587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0" o:spid="_x0000_s9670" o:spt="203" style="position:absolute;left:5743;top:6454;height:156;width:2;" coordorigin="5743,6454" coordsize="2,156">
              <o:lock v:ext="edit"/>
              <v:shape id="_x0000_s9671" o:spid="_x0000_s9671" style="position:absolute;left:5743;top:6454;height:156;width:2;" filled="f" stroked="t" coordorigin="5743,6454" coordsize="0,156" path="m5743,6454l5743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2" o:spid="_x0000_s9672" o:spt="203" style="position:absolute;left:5882;top:6454;height:156;width:2;" coordorigin="5882,6454" coordsize="2,156">
              <o:lock v:ext="edit"/>
              <v:shape id="_x0000_s9673" o:spid="_x0000_s9673" style="position:absolute;left:5882;top:6454;height:156;width:2;" filled="f" stroked="t" coordorigin="5882,6454" coordsize="2,156" path="m5882,6454l5885,66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4" o:spid="_x0000_s9674" o:spt="203" style="position:absolute;left:4913;top:6454;height:156;width:1111;" coordorigin="4913,6454" coordsize="1111,156">
              <o:lock v:ext="edit"/>
              <v:shape id="_x0000_s9675" o:spid="_x0000_s9675" style="position:absolute;left:4913;top:6454;height:156;width:1111;" filled="f" stroked="t" coordorigin="4913,6454" coordsize="1111,156" path="m4913,6610l6024,6610,6024,6454,4913,6454,4913,6610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6" o:spid="_x0000_s9676" o:spt="203" style="position:absolute;left:5006;top:6354;height:98;width:2;" coordorigin="5006,6354" coordsize="2,98">
              <o:lock v:ext="edit"/>
              <v:shape id="_x0000_s9677" o:spid="_x0000_s9677" style="position:absolute;left:5006;top:6354;height:98;width:2;" filled="f" stroked="t" coordorigin="5006,6354" coordsize="0,98" path="m5006,6354l5006,645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78" o:spid="_x0000_s9678" o:spt="203" style="position:absolute;left:2357;top:5665;height:2;width:1649;" coordorigin="2357,5665" coordsize="1649,2">
              <o:lock v:ext="edit"/>
              <v:shape id="_x0000_s9679" o:spid="_x0000_s9679" style="position:absolute;left:2357;top:5665;height:2;width:1649;" filled="f" stroked="t" coordorigin="2357,5665" coordsize="1649,0" path="m2357,5665l4006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0" o:spid="_x0000_s9680" o:spt="203" style="position:absolute;left:4063;top:5665;height:2;width:310;" coordorigin="4063,5665" coordsize="310,2">
              <o:lock v:ext="edit"/>
              <v:shape id="_x0000_s9681" o:spid="_x0000_s9681" style="position:absolute;left:4063;top:5665;height:2;width:310;" filled="f" stroked="t" coordorigin="4063,5665" coordsize="310,0" path="m4063,5665l4373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2" o:spid="_x0000_s9682" o:spt="203" style="position:absolute;left:4428;top:5665;height:2;width:283;" coordorigin="4428,5665" coordsize="283,2">
              <o:lock v:ext="edit"/>
              <v:shape id="_x0000_s9683" o:spid="_x0000_s9683" style="position:absolute;left:4428;top:5665;height:2;width:283;" filled="f" stroked="t" coordorigin="4428,5665" coordsize="283,0" path="m4428,5665l4711,566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4" o:spid="_x0000_s9684" o:spt="203" style="position:absolute;left:3514;top:6536;height:43;width:2;" coordorigin="3514,6536" coordsize="2,43">
              <o:lock v:ext="edit"/>
              <v:shape id="_x0000_s9685" o:spid="_x0000_s9685" style="position:absolute;left:3514;top:6536;height:43;width:2;" filled="f" stroked="t" coordorigin="3514,6536" coordsize="0,43" path="m3514,6536l3514,657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6" o:spid="_x0000_s9686" o:spt="203" style="position:absolute;left:3514;top:6171;height:310;width:2;" coordorigin="3514,6171" coordsize="2,310">
              <o:lock v:ext="edit"/>
              <v:shape id="_x0000_s9687" o:spid="_x0000_s9687" style="position:absolute;left:3514;top:6171;height:310;width:2;" filled="f" stroked="t" coordorigin="3514,6171" coordsize="0,310" path="m3514,6171l3514,648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88" o:spid="_x0000_s9688" o:spt="203" style="position:absolute;left:3514;top:5806;height:310;width:2;" coordorigin="3514,5806" coordsize="2,310">
              <o:lock v:ext="edit"/>
              <v:shape id="_x0000_s9689" o:spid="_x0000_s9689" style="position:absolute;left:3514;top:5806;height:310;width:2;" filled="f" stroked="t" coordorigin="3514,5806" coordsize="0,310" path="m3514,5806l3514,611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0" o:spid="_x0000_s9690" o:spt="203" style="position:absolute;left:3514;top:5439;height:310;width:2;" coordorigin="3514,5439" coordsize="2,310">
              <o:lock v:ext="edit"/>
              <v:shape id="_x0000_s9691" o:spid="_x0000_s9691" style="position:absolute;left:3514;top:5439;height:310;width:2;" filled="f" stroked="t" coordorigin="3514,5439" coordsize="0,310" path="m3514,5439l3514,57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2" o:spid="_x0000_s9692" o:spt="203" style="position:absolute;left:3514;top:4467;height:917;width:2;" coordorigin="3514,4467" coordsize="2,917">
              <o:lock v:ext="edit"/>
              <v:shape id="_x0000_s9693" o:spid="_x0000_s9693" style="position:absolute;left:3514;top:4467;height:917;width:2;" filled="f" stroked="t" coordorigin="3514,4467" coordsize="0,917" path="m3514,4467l3514,538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4" o:spid="_x0000_s9694" o:spt="203" style="position:absolute;left:3511;top:6622;height:197;width:2;" coordorigin="3511,6622" coordsize="2,197">
              <o:lock v:ext="edit"/>
              <v:shape id="_x0000_s9695" o:spid="_x0000_s9695" style="position:absolute;left:3511;top:6622;height:197;width:2;" filled="f" stroked="t" coordorigin="3511,6622" coordsize="2,197" path="m3514,6622l3511,681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6" o:spid="_x0000_s9696" o:spt="203" style="position:absolute;left:2414;top:4566;height:2196;width:2198;" coordorigin="2414,4566" coordsize="2198,2196">
              <o:lock v:ext="edit"/>
              <v:shape id="_x0000_s9697" o:spid="_x0000_s9697" style="position:absolute;left:2414;top:4566;height:2196;width:2198;" filled="f" stroked="t" coordorigin="2414,4566" coordsize="2198,2196" path="m2414,6762l4613,6762,4613,4566,2414,4566,2414,6762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698" o:spid="_x0000_s9698" o:spt="203" style="position:absolute;left:1949;top:4834;height:2;width:2184;" coordorigin="1949,4834" coordsize="2184,2">
              <o:lock v:ext="edit"/>
              <v:shape id="_x0000_s9699" o:spid="_x0000_s9699" style="position:absolute;left:1949;top:4834;height:2;width:2184;" filled="f" stroked="t" coordorigin="1949,4834" coordsize="2184,0" path="m1949,4834l4133,48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0" o:spid="_x0000_s9700" o:spt="203" style="position:absolute;left:4358;top:4074;height:2323;width:2;" coordorigin="4358,4074" coordsize="2,2323">
              <o:lock v:ext="edit"/>
              <v:shape id="_x0000_s9701" o:spid="_x0000_s9701" style="position:absolute;left:4358;top:4074;height:2323;width:2;" filled="f" stroked="t" coordorigin="4358,4074" coordsize="0,2323" path="m4358,4074l4358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2" o:spid="_x0000_s9702" o:spt="203" style="position:absolute;left:2683;top:4074;height:2323;width:2;" coordorigin="2683,4074" coordsize="2,2323">
              <o:lock v:ext="edit"/>
              <v:shape id="_x0000_s9703" o:spid="_x0000_s9703" style="position:absolute;left:2683;top:4074;height:2323;width:2;" filled="f" stroked="t" coordorigin="2683,4074" coordsize="0,2323" path="m2683,4074l2683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4" o:spid="_x0000_s9704" o:spt="203" style="position:absolute;left:2683;top:4834;height:113;width:110;" coordorigin="2683,4834" coordsize="110,113">
              <o:lock v:ext="edit"/>
              <v:shape id="_x0000_s9705" o:spid="_x0000_s9705" style="position:absolute;left:2683;top:4834;height:113;width:110;" filled="f" stroked="t" coordorigin="2683,4834" coordsize="110,113" path="m2794,4834l2710,4863,2683,494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6" o:spid="_x0000_s9706" o:spt="203" style="position:absolute;left:4133;top:4834;height:226;width:226;" coordorigin="4133,4834" coordsize="226,226">
              <o:lock v:ext="edit"/>
              <v:shape id="_x0000_s9707" o:spid="_x0000_s9707" style="position:absolute;left:4133;top:4834;height:226;width:226;" filled="f" stroked="t" coordorigin="4133,4834" coordsize="226,226" path="m4133,4834l4358,50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08" o:spid="_x0000_s9708" o:spt="203" style="position:absolute;left:1949;top:6495;height:2;width:2297;" coordorigin="1949,6495" coordsize="2297,2">
              <o:lock v:ext="edit"/>
              <v:shape id="_x0000_s9709" o:spid="_x0000_s9709" style="position:absolute;left:1949;top:6495;height:2;width:2297;" filled="f" stroked="t" coordorigin="1949,6495" coordsize="2297,0" path="m1949,6495l4246,649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0" o:spid="_x0000_s9710" o:spt="203" style="position:absolute;left:2683;top:6397;height:98;width:110;" coordorigin="2683,6397" coordsize="110,98">
              <o:lock v:ext="edit"/>
              <v:shape id="_x0000_s9711" o:spid="_x0000_s9711" style="position:absolute;left:2683;top:6397;height:98;width:110;" filled="f" stroked="t" coordorigin="2683,6397" coordsize="110,98" path="m2683,6397l2710,6466,2794,649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2" o:spid="_x0000_s9712" o:spt="203" style="position:absolute;left:4246;top:6397;height:98;width:113;" coordorigin="4246,6397" coordsize="113,98">
              <o:lock v:ext="edit"/>
              <v:shape id="_x0000_s9713" o:spid="_x0000_s9713" style="position:absolute;left:4246;top:6397;height:98;width:113;" filled="f" stroked="t" coordorigin="4246,6397" coordsize="113,98" path="m4246,6495l4315,6466,4358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4" o:spid="_x0000_s9714" o:spt="203" style="position:absolute;left:1992;top:4947;height:1450;width:2;" coordorigin="1992,4947" coordsize="2,1450">
              <o:lock v:ext="edit"/>
              <v:shape id="_x0000_s9715" o:spid="_x0000_s9715" style="position:absolute;left:1992;top:4947;height:1450;width:2;" filled="f" stroked="t" coordorigin="1992,4947" coordsize="0,1450" path="m1992,4947l1992,639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16" o:spid="_x0000_s9716" o:spt="203" style="position:absolute;left:1963;top:4834;height:113;width:43;" coordorigin="1963,4834" coordsize="43,113">
              <o:lock v:ext="edit"/>
              <v:shape id="_x0000_s9717" o:spid="_x0000_s9717" style="position:absolute;left:1963;top:4834;height:113;width:43;" fillcolor="#000000" filled="t" stroked="f" coordorigin="1963,4834" coordsize="43,113" path="m1992,4834l1963,4947,2006,4947,1992,483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18" o:spid="_x0000_s9718" o:spt="203" style="position:absolute;left:1963;top:4834;height:113;width:43;" coordorigin="1963,4834" coordsize="43,113">
              <o:lock v:ext="edit"/>
              <v:shape id="_x0000_s9719" o:spid="_x0000_s9719" style="position:absolute;left:1963;top:4834;height:113;width:43;" filled="f" stroked="t" coordorigin="1963,4834" coordsize="43,113" path="m2006,4947l1963,4947,1992,4834,2006,494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0" o:spid="_x0000_s9720" o:spt="203" style="position:absolute;left:1963;top:6397;height:98;width:43;" coordorigin="1963,6397" coordsize="43,98">
              <o:lock v:ext="edit"/>
              <v:shape id="_x0000_s9721" o:spid="_x0000_s9721" style="position:absolute;left:1963;top:6397;height:98;width:43;" fillcolor="#000000" filled="t" stroked="f" coordorigin="1963,6397" coordsize="43,98" path="m2006,6397l1963,6397,1992,6495,2006,639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22" o:spid="_x0000_s9722" o:spt="203" style="position:absolute;left:1963;top:6397;height:98;width:43;" coordorigin="1963,6397" coordsize="43,98">
              <o:lock v:ext="edit"/>
              <v:shape id="_x0000_s9723" o:spid="_x0000_s9723" style="position:absolute;left:1963;top:6397;height:98;width:43;" filled="f" stroked="t" coordorigin="1963,6397" coordsize="43,98" path="m2006,6397l1963,6397,1992,6495,2006,639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4" o:spid="_x0000_s9724" o:spt="203" style="position:absolute;left:2794;top:4102;height:2;width:1452;" coordorigin="2794,4102" coordsize="1452,2">
              <o:lock v:ext="edit"/>
              <v:shape id="_x0000_s9725" o:spid="_x0000_s9725" style="position:absolute;left:2794;top:4102;height:2;width:1452;" filled="f" stroked="t" coordorigin="2794,4102" coordsize="1452,0" path="m4246,4102l2794,41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26" o:spid="_x0000_s9726" o:spt="203" style="position:absolute;left:4246;top:4088;height:43;width:113;" coordorigin="4246,4088" coordsize="113,43">
              <o:lock v:ext="edit"/>
              <v:shape id="_x0000_s9727" o:spid="_x0000_s9727" style="position:absolute;left:4246;top:4088;height:43;width:113;" fillcolor="#000000" filled="t" stroked="f" coordorigin="4246,4088" coordsize="113,43" path="m4246,4088l4246,4131,4358,4102,4246,4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28" o:spid="_x0000_s9728" o:spt="203" style="position:absolute;left:4246;top:4088;height:43;width:113;" coordorigin="4246,4088" coordsize="113,43">
              <o:lock v:ext="edit"/>
              <v:shape id="_x0000_s9729" o:spid="_x0000_s9729" style="position:absolute;left:4246;top:4088;height:43;width:113;" filled="f" stroked="t" coordorigin="4246,4088" coordsize="113,43" path="m4246,4088l4246,4131,4358,4102,4246,408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0" o:spid="_x0000_s9730" o:spt="203" style="position:absolute;left:2683;top:4088;height:43;width:110;" coordorigin="2683,4088" coordsize="110,43">
              <o:lock v:ext="edit"/>
              <v:shape id="_x0000_s9731" o:spid="_x0000_s9731" style="position:absolute;left:2683;top:4088;height:43;width:110;" fillcolor="#000000" filled="t" stroked="f" coordorigin="2683,4088" coordsize="110,43" path="m2794,4088l2683,4102,2794,4131,2794,408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32" o:spid="_x0000_s9732" o:spt="203" style="position:absolute;left:2683;top:4088;height:43;width:110;" coordorigin="2683,4088" coordsize="110,43">
              <o:lock v:ext="edit"/>
              <v:shape id="_x0000_s9733" o:spid="_x0000_s9733" style="position:absolute;left:2683;top:4088;height:43;width:110;" filled="f" stroked="t" coordorigin="2683,4088" coordsize="110,43" path="m2794,4088l2794,4131,2683,4102,2794,408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4" o:spid="_x0000_s9734" o:spt="203" style="position:absolute;left:4613;top:6805;height:437;width:2;" coordorigin="4613,6805" coordsize="2,437">
              <o:lock v:ext="edit"/>
              <v:shape id="_x0000_s9735" o:spid="_x0000_s9735" style="position:absolute;left:4613;top:6805;height:437;width:2;" filled="f" stroked="t" coordorigin="4613,6805" coordsize="0,437" path="m4613,6805l4613,724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6" o:spid="_x0000_s9736" o:spt="203" style="position:absolute;left:4442;top:6270;height:972;width:2;" coordorigin="4442,6270" coordsize="2,972">
              <o:lock v:ext="edit"/>
              <v:shape id="_x0000_s9737" o:spid="_x0000_s9737" style="position:absolute;left:4442;top:6270;height:972;width:2;" filled="f" stroked="t" coordorigin="4442,6270" coordsize="0,972" path="m4442,6270l4442,724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38" o:spid="_x0000_s9738" o:spt="203" style="position:absolute;left:4217;top:7198;height:2;width:113;" coordorigin="4217,7198" coordsize="113,2">
              <o:lock v:ext="edit"/>
              <v:shape id="_x0000_s9739" o:spid="_x0000_s9739" style="position:absolute;left:4217;top:7198;height:2;width:113;" filled="f" stroked="t" coordorigin="4217,7198" coordsize="113,0" path="m4330,7198l4217,719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0" o:spid="_x0000_s9740" o:spt="203" style="position:absolute;left:4330;top:7184;height:43;width:113;" coordorigin="4330,7184" coordsize="113,43">
              <o:lock v:ext="edit"/>
              <v:shape id="_x0000_s9741" o:spid="_x0000_s9741" style="position:absolute;left:4330;top:7184;height:43;width:113;" fillcolor="#69BC44" filled="t" stroked="f" coordorigin="4330,7184" coordsize="113,43" path="m4330,7184l4330,7227,4442,7198,4330,7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42" o:spid="_x0000_s9742" o:spt="203" style="position:absolute;left:4330;top:7184;height:43;width:113;" coordorigin="4330,7184" coordsize="113,43">
              <o:lock v:ext="edit"/>
              <v:shape id="_x0000_s9743" o:spid="_x0000_s9743" style="position:absolute;left:4330;top:7184;height:43;width:113;" filled="f" stroked="t" coordorigin="4330,7184" coordsize="113,43" path="m4330,7184l4330,7227,4442,7198,4330,718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4" o:spid="_x0000_s9744" o:spt="203" style="position:absolute;left:4726;top:7198;height:2;width:113;" coordorigin="4726,7198" coordsize="113,2">
              <o:lock v:ext="edit"/>
              <v:shape id="_x0000_s9745" o:spid="_x0000_s9745" style="position:absolute;left:4726;top:7198;height:2;width:113;" filled="f" stroked="t" coordorigin="4726,7198" coordsize="113,0" path="m4726,7198l4838,719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46" o:spid="_x0000_s9746" o:spt="203" style="position:absolute;left:4613;top:7184;height:43;width:113;" coordorigin="4613,7184" coordsize="113,43">
              <o:lock v:ext="edit"/>
              <v:shape id="_x0000_s9747" o:spid="_x0000_s9747" style="position:absolute;left:4613;top:7184;height:43;width:113;" fillcolor="#000000" filled="t" stroked="f" coordorigin="4613,7184" coordsize="113,43" path="m4726,7184l4613,7198,4726,7227,4726,7184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48" o:spid="_x0000_s9748" o:spt="203" style="position:absolute;left:4613;top:7184;height:43;width:113;" coordorigin="4613,7184" coordsize="113,43">
              <o:lock v:ext="edit"/>
              <v:shape id="_x0000_s9749" o:spid="_x0000_s9749" style="position:absolute;left:4613;top:7184;height:43;width:113;" filled="f" stroked="t" coordorigin="4613,7184" coordsize="113,43" path="m4726,7184l4726,7227,4613,7198,4726,718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0" o:spid="_x0000_s9750" o:spt="203" style="position:absolute;left:4541;top:6241;height:2;width:494;" coordorigin="4541,6241" coordsize="494,2">
              <o:lock v:ext="edit"/>
              <v:shape id="_x0000_s9751" o:spid="_x0000_s9751" style="position:absolute;left:4541;top:6241;height:2;width:494;" filled="f" stroked="t" coordorigin="4541,6241" coordsize="494,0" path="m4541,6241l5035,624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2" o:spid="_x0000_s9752" o:spt="203" style="position:absolute;left:4541;top:5960;height:2;width:494;" coordorigin="4541,5960" coordsize="494,2">
              <o:lock v:ext="edit"/>
              <v:shape id="_x0000_s9753" o:spid="_x0000_s9753" style="position:absolute;left:4541;top:5960;height:2;width:494;" filled="f" stroked="t" coordorigin="4541,5960" coordsize="494,0" path="m4541,5960l5035,596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4" o:spid="_x0000_s9754" o:spt="203" style="position:absolute;left:5006;top:5734;height:113;width:2;" coordorigin="5006,5734" coordsize="2,113">
              <o:lock v:ext="edit"/>
              <v:shape id="_x0000_s9755" o:spid="_x0000_s9755" style="position:absolute;left:5006;top:5734;height:113;width:2;" filled="f" stroked="t" coordorigin="5006,5734" coordsize="0,113" path="m5006,5847l5006,573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56" o:spid="_x0000_s9756" o:spt="203" style="position:absolute;left:4978;top:5847;height:113;width:43;" coordorigin="4978,5847" coordsize="43,113">
              <o:lock v:ext="edit"/>
              <v:shape id="_x0000_s9757" o:spid="_x0000_s9757" style="position:absolute;left:4978;top:5847;height:113;width:43;" fillcolor="#000000" filled="t" stroked="f" coordorigin="4978,5847" coordsize="43,113" path="m5021,5847l4978,5847,5006,5960,5021,5847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58" o:spid="_x0000_s9758" o:spt="203" style="position:absolute;left:4978;top:5847;height:113;width:43;" coordorigin="4978,5847" coordsize="43,113">
              <o:lock v:ext="edit"/>
              <v:shape id="_x0000_s9759" o:spid="_x0000_s9759" style="position:absolute;left:4978;top:5847;height:113;width:43;" filled="f" stroked="t" coordorigin="4978,5847" coordsize="43,113" path="m5021,5847l4978,5847,5006,5960,5021,5847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0" o:spid="_x0000_s9760" o:spt="203" style="position:absolute;left:4978;top:6241;height:113;width:43;" coordorigin="4978,6241" coordsize="43,113">
              <o:lock v:ext="edit"/>
              <v:shape id="_x0000_s9761" o:spid="_x0000_s9761" style="position:absolute;left:4978;top:6241;height:113;width:43;" fillcolor="#000000" filled="t" stroked="f" coordorigin="4978,6241" coordsize="43,113" path="m5006,6241l4978,6354,5021,6354,5006,6241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62" o:spid="_x0000_s9762" o:spt="203" style="position:absolute;left:4978;top:6241;height:113;width:43;" coordorigin="4978,6241" coordsize="43,113">
              <o:lock v:ext="edit"/>
              <v:shape id="_x0000_s9763" o:spid="_x0000_s9763" style="position:absolute;left:4978;top:6241;height:113;width:43;" filled="f" stroked="t" coordorigin="4978,6241" coordsize="43,113" path="m5021,6354l4978,6354,5006,6241,5021,6354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4" o:spid="_x0000_s9764" o:spt="203" style="position:absolute;left:5006;top:5269;height:113;width:2;" coordorigin="5006,5269" coordsize="2,113">
              <o:lock v:ext="edit"/>
              <v:shape id="_x0000_s9765" o:spid="_x0000_s9765" style="position:absolute;left:5006;top:5269;height:113;width:2;" filled="f" stroked="t" coordorigin="5006,5269" coordsize="0,113" path="m5006,5269l5006,538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6" o:spid="_x0000_s9766" o:spt="203" style="position:absolute;left:5006;top:4820;height:98;width:2;" coordorigin="5006,4820" coordsize="2,98">
              <o:lock v:ext="edit"/>
              <v:shape id="_x0000_s9767" o:spid="_x0000_s9767" style="position:absolute;left:5006;top:4820;height:98;width:2;" filled="f" stroked="t" coordorigin="5006,4820" coordsize="0,98" path="m5006,4918l5006,482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68" o:spid="_x0000_s9768" o:spt="203" style="position:absolute;left:4654;top:5158;height:2;width:382;" coordorigin="4654,5158" coordsize="382,2">
              <o:lock v:ext="edit"/>
              <v:shape id="_x0000_s9769" o:spid="_x0000_s9769" style="position:absolute;left:4654;top:5158;height:2;width:382;" filled="f" stroked="t" coordorigin="4654,5158" coordsize="382,0" path="m4654,5158l5035,51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0" o:spid="_x0000_s9770" o:spt="203" style="position:absolute;left:4654;top:5031;height:2;width:382;" coordorigin="4654,5031" coordsize="382,2">
              <o:lock v:ext="edit"/>
              <v:shape id="_x0000_s9771" o:spid="_x0000_s9771" style="position:absolute;left:4654;top:5031;height:2;width:382;" filled="f" stroked="t" coordorigin="4654,5031" coordsize="382,0" path="m4654,5031l5035,50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2" o:spid="_x0000_s9772" o:spt="203" style="position:absolute;left:4978;top:4918;height:113;width:43;" coordorigin="4978,4918" coordsize="43,113">
              <o:lock v:ext="edit"/>
              <v:shape id="_x0000_s9773" o:spid="_x0000_s9773" style="position:absolute;left:4978;top:4918;height:113;width:43;" fillcolor="#000000" filled="t" stroked="f" coordorigin="4978,4918" coordsize="43,113" path="m5021,4918l4978,4918,5006,5031,5021,491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74" o:spid="_x0000_s9774" o:spt="203" style="position:absolute;left:4978;top:4918;height:113;width:43;" coordorigin="4978,4918" coordsize="43,113">
              <o:lock v:ext="edit"/>
              <v:shape id="_x0000_s9775" o:spid="_x0000_s9775" style="position:absolute;left:4978;top:4918;height:113;width:43;" filled="f" stroked="t" coordorigin="4978,4918" coordsize="43,113" path="m5021,4918l4978,4918,5006,5031,5021,4918x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76" o:spid="_x0000_s9776" o:spt="203" style="position:absolute;left:4978;top:5158;height:110;width:43;" coordorigin="4978,5158" coordsize="43,110">
              <o:lock v:ext="edit"/>
              <v:shape id="_x0000_s9777" o:spid="_x0000_s9777" style="position:absolute;left:4978;top:5158;height:110;width:43;" fillcolor="#000000" filled="t" stroked="f" coordorigin="4978,5158" coordsize="43,110" path="m5006,5158l4978,5269,5021,5269,5006,5158xe">
                <v:path arrowok="t"/>
                <v:fill on="t" focussize="0,0"/>
                <v:stroke on="f"/>
                <v:imagedata o:title=""/>
                <o:lock v:ext="edit"/>
              </v:shape>
            </v:group>
            <v:group id="_x0000_s9778" o:spid="_x0000_s9778" o:spt="203" style="position:absolute;left:4978;top:5158;height:110;width:43;" coordorigin="4978,5158" coordsize="43,110">
              <o:lock v:ext="edit"/>
              <v:shape id="_x0000_s9779" o:spid="_x0000_s9779" style="position:absolute;left:4978;top:5158;height:110;width:43;" filled="f" stroked="t" coordorigin="4978,5158" coordsize="43,110" path="m5021,5269l4978,5269,5006,5158,5021,5269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780" o:spid="_x0000_s9780" o:spt="75" type="#_x0000_t75" style="position:absolute;left:4670;top:6318;height:346;width:77;" filled="f" coordsize="21600,21600">
                <v:path/>
                <v:fill on="f" focussize="0,0"/>
                <v:stroke/>
                <v:imagedata r:id="rId746" o:title=""/>
                <o:lock v:ext="edit" aspectratio="t"/>
              </v:shape>
              <v:shape id="_x0000_s9781" o:spid="_x0000_s9781" o:spt="75" type="#_x0000_t75" style="position:absolute;left:5040;top:6061;height:266;width:77;" filled="f" coordsize="21600,21600">
                <v:path/>
                <v:fill on="f" focussize="0,0"/>
                <v:stroke/>
                <v:imagedata r:id="rId747" o:title=""/>
                <o:lock v:ext="edit" aspectratio="t"/>
              </v:shape>
              <v:shape id="_x0000_s9782" o:spid="_x0000_s9782" o:spt="75" type="#_x0000_t75" style="position:absolute;left:5064;top:5017;height:374;width:77;" filled="f" coordsize="21600,21600">
                <v:path/>
                <v:fill on="f" focussize="0,0"/>
                <v:stroke/>
                <v:imagedata r:id="rId748" o:title=""/>
                <o:lock v:ext="edit" aspectratio="t"/>
              </v:shape>
              <v:shape id="_x0000_s9783" o:spid="_x0000_s9783" o:spt="75" type="#_x0000_t75" style="position:absolute;left:4675;top:4863;height:346;width:77;" filled="f" coordsize="21600,21600">
                <v:path/>
                <v:fill on="f" focussize="0,0"/>
                <v:stroke/>
                <v:imagedata r:id="rId749" o:title=""/>
                <o:lock v:ext="edit" aspectratio="t"/>
              </v:shape>
              <v:shape id="_x0000_s9784" o:spid="_x0000_s9784" o:spt="75" type="#_x0000_t75" style="position:absolute;left:3434;top:3946;height:346;width:158;" filled="f" coordsize="21600,21600">
                <v:path/>
                <v:fill on="f" focussize="0,0"/>
                <v:stroke/>
                <v:imagedata r:id="rId750" o:title=""/>
                <o:lock v:ext="edit" aspectratio="t"/>
              </v:shape>
              <v:shape id="_x0000_s9785" o:spid="_x0000_s9785" o:spt="75" type="#_x0000_t75" style="position:absolute;left:4006;top:4342;height:353;width:173;" filled="f" coordsize="21600,21600">
                <v:path/>
                <v:fill on="f" focussize="0,0"/>
                <v:stroke/>
                <v:imagedata r:id="rId751" o:title=""/>
                <o:lock v:ext="edit" aspectratio="t"/>
              </v:shape>
              <v:shape id="_x0000_s9786" o:spid="_x0000_s9786" o:spt="75" type="#_x0000_t75" style="position:absolute;left:2878;top:4342;height:353;width:173;" filled="f" coordsize="21600,21600">
                <v:path/>
                <v:fill on="f" focussize="0,0"/>
                <v:stroke/>
                <v:imagedata r:id="rId752" o:title=""/>
                <o:lock v:ext="edit" aspectratio="t"/>
              </v:shape>
              <v:shape id="_x0000_s9787" o:spid="_x0000_s9787" o:spt="75" type="#_x0000_t75" style="position:absolute;left:4051;top:6889;height:353;width:77;" filled="f" coordsize="21600,21600">
                <v:path/>
                <v:fill on="f" focussize="0,0"/>
                <v:stroke/>
                <v:imagedata r:id="rId753" o:title=""/>
                <o:lock v:ext="edit" aspectratio="t"/>
              </v:shape>
              <v:shape id="_x0000_s9788" o:spid="_x0000_s9788" o:spt="75" type="#_x0000_t75" style="position:absolute;left:2858;top:6894;height:353;width:173;" filled="f" coordsize="21600,21600">
                <v:path/>
                <v:fill on="f" focussize="0,0"/>
                <v:stroke/>
                <v:imagedata r:id="rId754" o:title=""/>
                <o:lock v:ext="edit" aspectratio="t"/>
              </v:shape>
              <v:shape id="_x0000_s9789" o:spid="_x0000_s9789" o:spt="75" type="#_x0000_t75" style="position:absolute;left:2189;top:6176;height:346;width:173;" filled="f" coordsize="21600,21600">
                <v:path/>
                <v:fill on="f" focussize="0,0"/>
                <v:stroke/>
                <v:imagedata r:id="rId755" o:title=""/>
                <o:lock v:ext="edit" aspectratio="t"/>
              </v:shape>
              <v:shape id="_x0000_s9790" o:spid="_x0000_s9790" o:spt="75" type="#_x0000_t75" style="position:absolute;left:2189;top:5050;height:353;width:173;" filled="f" coordsize="21600,21600">
                <v:path/>
                <v:fill on="f" focussize="0,0"/>
                <v:stroke/>
                <v:imagedata r:id="rId756" o:title=""/>
                <o:lock v:ext="edit" aspectratio="t"/>
              </v:shape>
              <v:shape id="_x0000_s9791" o:spid="_x0000_s9791" o:spt="75" type="#_x0000_t75" style="position:absolute;left:1769;top:5600;height:346;width:182;" filled="f" coordsize="21600,21600">
                <v:path/>
                <v:fill on="f" focussize="0,0"/>
                <v:stroke/>
                <v:imagedata r:id="rId757" o:title=""/>
                <o:lock v:ext="edit" aspectratio="t"/>
              </v:shape>
              <v:shape id="_x0000_s9792" o:spid="_x0000_s9792" o:spt="75" type="#_x0000_t75" style="position:absolute;left:5779;top:6493;height:266;width:77;" filled="f" coordsize="21600,21600">
                <v:path/>
                <v:fill on="f" focussize="0,0"/>
                <v:stroke/>
                <v:imagedata r:id="rId758" o:title=""/>
                <o:lock v:ext="edit" aspectratio="t"/>
              </v:shape>
              <v:shape id="_x0000_s9793" o:spid="_x0000_s9793" o:spt="75" type="#_x0000_t75" style="position:absolute;left:5640;top:6495;height:266;width:77;" filled="f" coordsize="21600,21600">
                <v:path/>
                <v:fill on="f" focussize="0,0"/>
                <v:stroke/>
                <v:imagedata r:id="rId759" o:title=""/>
                <o:lock v:ext="edit" aspectratio="t"/>
              </v:shape>
              <v:shape id="_x0000_s9794" o:spid="_x0000_s9794" o:spt="75" type="#_x0000_t75" style="position:absolute;left:5926;top:6493;height:266;width:58;" filled="f" coordsize="21600,21600">
                <v:path/>
                <v:fill on="f" focussize="0,0"/>
                <v:stroke/>
                <v:imagedata r:id="rId760" o:title=""/>
                <o:lock v:ext="edit" aspectratio="t"/>
              </v:shape>
              <v:shape id="_x0000_s9795" o:spid="_x0000_s9795" o:spt="75" type="#_x0000_t75" style="position:absolute;left:5182;top:6495;height:274;width:89;" filled="f" coordsize="21600,21600">
                <v:path/>
                <v:fill on="f" focussize="0,0"/>
                <v:stroke/>
                <v:imagedata r:id="rId761" o:title=""/>
                <o:lock v:ext="edit" aspectratio="t"/>
              </v:shape>
              <v:shape id="_x0000_s9796" o:spid="_x0000_s9796" o:spt="75" type="#_x0000_t75" style="position:absolute;left:5287;top:6495;height:274;width:134;" filled="f" coordsize="21600,21600">
                <v:path/>
                <v:fill on="f" focussize="0,0"/>
                <v:stroke/>
                <v:imagedata r:id="rId762" o:title=""/>
                <o:lock v:ext="edit" aspectratio="t"/>
              </v:shape>
            </v:group>
            <v:group id="_x0000_s9797" o:spid="_x0000_s9797" o:spt="203" style="position:absolute;left:3163;top:6595;height:174;width:142;" coordorigin="3163,6595" coordsize="142,174">
              <o:lock v:ext="edit"/>
              <v:shape id="_x0000_s9798" o:spid="_x0000_s9798" style="position:absolute;left:3163;top:6595;height:174;width:142;" filled="f" stroked="t" coordorigin="3163,6595" coordsize="142,174" path="m3305,6766l3305,6620,3299,6609,3282,6601,3258,6595,3223,6596,3197,6599,3178,6605,3167,6612,3163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799" o:spid="_x0000_s9799" o:spt="203" style="position:absolute;left:3446;top:6595;height:174;width:144;" coordorigin="3446,6595" coordsize="144,174">
              <o:lock v:ext="edit"/>
              <v:shape id="_x0000_s9800" o:spid="_x0000_s9800" style="position:absolute;left:3446;top:6595;height:174;width:144;" filled="f" stroked="t" coordorigin="3446,6595" coordsize="144,174" path="m3590,6766l3590,6620,3584,6609,3567,6601,3542,6595,3509,6596,3482,6599,3462,6605,3450,6612,3446,6620,3446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1" o:spid="_x0000_s9801" o:spt="203" style="position:absolute;left:3732;top:6595;height:174;width:142;" coordorigin="3732,6595" coordsize="142,174">
              <o:lock v:ext="edit"/>
              <v:shape id="_x0000_s9802" o:spid="_x0000_s9802" style="position:absolute;left:3732;top:6595;height:174;width:142;" filled="f" stroked="t" coordorigin="3732,6595" coordsize="142,174" path="m3874,6766l3874,6620,3867,6609,3850,6600,3825,6595,3791,6596,3764,6599,3746,6605,3735,6613,3732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3" o:spid="_x0000_s9803" o:spt="203" style="position:absolute;left:4018;top:6583;height:174;width:142;" coordorigin="4018,6583" coordsize="142,174">
              <o:lock v:ext="edit"/>
              <v:shape id="_x0000_s9804" o:spid="_x0000_s9804" style="position:absolute;left:4018;top:6583;height:174;width:142;" filled="f" stroked="t" coordorigin="4018,6583" coordsize="142,174" path="m4159,6754l4159,6608,4153,6597,4137,6589,4112,6583,4078,6584,4051,6587,4032,6593,4021,6600,4018,675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5" o:spid="_x0000_s9805" o:spt="203" style="position:absolute;left:2878;top:6595;height:174;width:142;" coordorigin="2878,6595" coordsize="142,174">
              <o:lock v:ext="edit"/>
              <v:shape id="_x0000_s9806" o:spid="_x0000_s9806" style="position:absolute;left:2878;top:6595;height:174;width:142;" filled="f" stroked="t" coordorigin="2878,6595" coordsize="142,174" path="m3019,6766l3019,6620,3013,6609,2996,6600,2971,6595,2937,6596,2910,6599,2891,6605,2881,6613,2878,676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7" o:spid="_x0000_s9807" o:spt="203" style="position:absolute;left:4436;top:5876;height:142;width:174;" coordorigin="4436,5876" coordsize="174,142">
              <o:lock v:ext="edit"/>
              <v:shape id="_x0000_s9808" o:spid="_x0000_s9808" style="position:absolute;left:4436;top:5876;height:142;width:174;" filled="f" stroked="t" coordorigin="4436,5876" coordsize="174,142" path="m4608,5876l4462,5876,4451,5882,4442,5899,4436,5924,4437,5959,4441,5985,4447,6004,4454,6015,4610,601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09" o:spid="_x0000_s9809" o:spt="203" style="position:absolute;left:4437;top:5590;height:142;width:174;" coordorigin="4437,5590" coordsize="174,142">
              <o:lock v:ext="edit"/>
              <v:shape id="_x0000_s9810" o:spid="_x0000_s9810" style="position:absolute;left:4437;top:5590;height:142;width:174;" filled="f" stroked="t" coordorigin="4437,5590" coordsize="174,142" path="m4608,5590l4462,5590,4451,5596,4442,5613,4437,5637,4437,5672,4441,5699,4446,5718,4454,5729,4610,573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1" o:spid="_x0000_s9811" o:spt="203" style="position:absolute;left:4437;top:5305;height:144;width:174;" coordorigin="4437,5305" coordsize="174,144">
              <o:lock v:ext="edit"/>
              <v:shape id="_x0000_s9812" o:spid="_x0000_s9812" style="position:absolute;left:4437;top:5305;height:144;width:174;" filled="f" stroked="t" coordorigin="4437,5305" coordsize="174,144" path="m4608,5305l4462,5305,4451,5311,4442,5328,4437,5353,4437,5387,4441,5414,4446,5433,4453,5445,4462,5449,4610,544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3" o:spid="_x0000_s9813" o:spt="203" style="position:absolute;left:4424;top:5022;height:142;width:172;" coordorigin="4424,5022" coordsize="172,142">
              <o:lock v:ext="edit"/>
              <v:shape id="_x0000_s9814" o:spid="_x0000_s9814" style="position:absolute;left:4424;top:5022;height:142;width:172;" filled="f" stroked="t" coordorigin="4424,5022" coordsize="172,142" path="m4596,5022l4447,5022,4437,5028,4429,5045,4424,5071,4425,5105,4428,5132,4433,5150,4441,5161,4596,516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5" o:spid="_x0000_s9815" o:spt="203" style="position:absolute;left:4437;top:6159;height:144;width:174;" coordorigin="4437,6159" coordsize="174,144">
              <o:lock v:ext="edit"/>
              <v:shape id="_x0000_s9816" o:spid="_x0000_s9816" style="position:absolute;left:4437;top:6159;height:144;width:174;" filled="f" stroked="t" coordorigin="4437,6159" coordsize="174,144" path="m4608,6159l4462,6159,4451,6165,4442,6182,4437,6206,4437,6240,4441,6267,4446,6287,4453,6299,4461,6303,4610,63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7" o:spid="_x0000_s9817" o:spt="203" style="position:absolute;left:2412;top:5310;height:142;width:171;" coordorigin="2412,5310" coordsize="171,142">
              <o:lock v:ext="edit"/>
              <v:shape id="_x0000_s9818" o:spid="_x0000_s9818" style="position:absolute;left:2412;top:5310;height:142;width:171;" filled="f" stroked="t" coordorigin="2412,5310" coordsize="171,142" path="m2412,5451l2558,5451,2569,5445,2578,5429,2583,5404,2583,5370,2579,5343,2574,5324,2566,5313,2412,531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19" o:spid="_x0000_s9819" o:spt="203" style="position:absolute;left:2412;top:5593;height:142;width:172;" coordorigin="2412,5593" coordsize="172,142">
              <o:lock v:ext="edit"/>
              <v:shape id="_x0000_s9820" o:spid="_x0000_s9820" style="position:absolute;left:2412;top:5593;height:142;width:172;" filled="f" stroked="t" coordorigin="2412,5593" coordsize="172,142" path="m2412,5734l2558,5734,2569,5728,2578,5711,2584,5686,2583,5653,2579,5626,2573,5607,2566,5596,2412,559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1" o:spid="_x0000_s9821" o:spt="203" style="position:absolute;left:2412;top:5878;height:144;width:171;" coordorigin="2412,5878" coordsize="171,144">
              <o:lock v:ext="edit"/>
              <v:shape id="_x0000_s9822" o:spid="_x0000_s9822" style="position:absolute;left:2412;top:5878;height:144;width:171;" filled="f" stroked="t" coordorigin="2412,5878" coordsize="171,144" path="m2412,6022l2558,6022,2569,6016,2578,5999,2583,5975,2583,5941,2579,5914,2574,5894,2567,5882,2558,5878,2412,587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3" o:spid="_x0000_s9823" o:spt="203" style="position:absolute;left:2422;top:6164;height:142;width:174;" coordorigin="2422,6164" coordsize="174,142">
              <o:lock v:ext="edit"/>
              <v:shape id="_x0000_s9824" o:spid="_x0000_s9824" style="position:absolute;left:2422;top:6164;height:142;width:174;" filled="f" stroked="t" coordorigin="2422,6164" coordsize="174,142" path="m2424,6306l2570,6306,2581,6300,2590,6283,2595,6259,2595,6224,2591,6197,2586,6178,2578,6167,2422,616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5" o:spid="_x0000_s9825" o:spt="203" style="position:absolute;left:2412;top:5024;height:144;width:171;" coordorigin="2412,5024" coordsize="171,144">
              <o:lock v:ext="edit"/>
              <v:shape id="_x0000_s9826" o:spid="_x0000_s9826" style="position:absolute;left:2412;top:5024;height:144;width:171;" filled="f" stroked="t" coordorigin="2412,5024" coordsize="171,144" path="m2412,5168l2558,5168,2569,5162,2578,5145,2583,5120,2583,5086,2579,5059,2574,5040,2567,5028,2558,5024,2412,502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7" o:spid="_x0000_s9827" o:spt="203" style="position:absolute;left:3732;top:4561;height:174;width:142;" coordorigin="3732,4561" coordsize="142,174">
              <o:lock v:ext="edit"/>
              <v:shape id="_x0000_s9828" o:spid="_x0000_s9828" style="position:absolute;left:3732;top:4561;height:174;width:142;" filled="f" stroked="t" coordorigin="3732,4561" coordsize="142,174" path="m3732,4563l3732,4710,3738,4720,3754,4729,3779,4734,3814,4734,3840,4730,3859,4725,3870,4717,3874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29" o:spid="_x0000_s9829" o:spt="203" style="position:absolute;left:3446;top:4561;height:174;width:144;" coordorigin="3446,4561" coordsize="144,174">
              <o:lock v:ext="edit"/>
              <v:shape id="_x0000_s9830" o:spid="_x0000_s9830" style="position:absolute;left:3446;top:4561;height:174;width:144;" filled="f" stroked="t" coordorigin="3446,4561" coordsize="144,174" path="m3446,4563l3446,4710,3453,4720,3470,4729,3494,4734,3528,4734,3555,4731,3575,4725,3586,4718,3590,4710,3590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1" o:spid="_x0000_s9831" o:spt="203" style="position:absolute;left:3163;top:4561;height:174;width:142;" coordorigin="3163,4561" coordsize="142,174">
              <o:lock v:ext="edit"/>
              <v:shape id="_x0000_s9832" o:spid="_x0000_s9832" style="position:absolute;left:3163;top:4561;height:174;width:142;" filled="f" stroked="t" coordorigin="3163,4561" coordsize="142,174" path="m3163,4563l3163,4710,3169,4721,3187,4729,3211,4735,3246,4734,3272,4730,3291,4725,3302,4717,3305,456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3" o:spid="_x0000_s9833" o:spt="203" style="position:absolute;left:2878;top:4573;height:174;width:142;" coordorigin="2878,4573" coordsize="142,174">
              <o:lock v:ext="edit"/>
              <v:shape id="_x0000_s9834" o:spid="_x0000_s9834" style="position:absolute;left:2878;top:4573;height:174;width:142;" filled="f" stroked="t" coordorigin="2878,4573" coordsize="142,174" path="m2878,4575l2878,4722,2884,4732,2900,4741,2925,4746,2959,4746,2986,4742,3005,4737,3016,4729,3019,457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35" o:spid="_x0000_s9835" o:spt="203" style="position:absolute;left:4018;top:4561;height:174;width:142;" coordorigin="4018,4561" coordsize="142,174">
              <o:lock v:ext="edit"/>
              <v:shape id="_x0000_s9836" o:spid="_x0000_s9836" style="position:absolute;left:4018;top:4561;height:174;width:142;" filled="f" stroked="t" coordorigin="4018,4561" coordsize="142,174" path="m4018,4563l4018,4710,4024,4721,4041,4729,4066,4735,4100,4734,4127,4730,4145,4725,4156,4717,4159,4561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837" o:spid="_x0000_s9837" o:spt="75" type="#_x0000_t75" style="position:absolute;left:3096;top:3498;height:547;width:826;" filled="f" coordsize="21600,21600">
                <v:path/>
                <v:fill on="f" focussize="0,0"/>
                <v:stroke/>
                <v:imagedata r:id="rId763" o:title=""/>
                <o:lock v:ext="edit" aspectratio="t"/>
              </v:shape>
              <v:shape id="_x0000_s9838" o:spid="_x0000_s9838" o:spt="75" type="#_x0000_t75" style="position:absolute;left:6458;top:4825;height:454;width:864;" filled="f" coordsize="21600,21600">
                <v:path/>
                <v:fill on="f" focussize="0,0"/>
                <v:stroke/>
                <v:imagedata r:id="rId764" o:title=""/>
                <o:lock v:ext="edit" aspectratio="t"/>
              </v:shape>
              <v:shape id="_x0000_s9839" o:spid="_x0000_s9839" o:spt="75" type="#_x0000_t75" style="position:absolute;left:2947;top:7230;height:439;width:1152;" filled="f" coordsize="21600,21600">
                <v:path/>
                <v:fill on="f" focussize="0,0"/>
                <v:stroke/>
                <v:imagedata r:id="rId765" o:title=""/>
                <o:lock v:ext="edit" aspectratio="t"/>
              </v:shape>
            </v:group>
          </v:group>
        </w:pict>
      </w:r>
      <w:r>
        <w:pict>
          <v:group id="_x0000_s9840" o:spid="_x0000_s9840" o:spt="203" style="position:absolute;left:0pt;margin-left:358.05pt;margin-top:31.35pt;height:26.6pt;width:10.8pt;mso-position-horizontal-relative:page;z-index:-9216;mso-width-relative:page;mso-height-relative:page;" coordorigin="7162,627" coordsize="216,533">
            <o:lock v:ext="edit"/>
            <v:shape id="_x0000_s9841" o:spid="_x0000_s9841" o:spt="75" type="#_x0000_t75" style="position:absolute;left:7178;top:627;height:353;width:194;" filled="f" coordsize="21600,21600">
              <v:path/>
              <v:fill on="f" focussize="0,0"/>
              <v:stroke/>
              <v:imagedata r:id="rId766" o:title=""/>
              <o:lock v:ext="edit" aspectratio="t"/>
            </v:shape>
            <v:shape id="_x0000_s9842" o:spid="_x0000_s9842" o:spt="75" type="#_x0000_t75" style="position:absolute;left:7162;top:814;height:346;width:216;" filled="f" coordsize="21600,21600">
              <v:path/>
              <v:fill on="f" focussize="0,0"/>
              <v:stroke/>
              <v:imagedata r:id="rId767" o:title=""/>
              <o:lock v:ext="edit" aspectratio="t"/>
            </v:shape>
          </v:group>
        </w:pict>
      </w:r>
      <w:r>
        <w:pict>
          <v:group id="_x0000_s9843" o:spid="_x0000_s9843" o:spt="203" style="position:absolute;left:0pt;margin-left:399.4pt;margin-top:47.95pt;height:185.2pt;width:102.8pt;mso-position-horizontal-relative:page;z-index:-9216;mso-width-relative:page;mso-height-relative:page;" coordorigin="7988,960" coordsize="2057,3704">
            <o:lock v:ext="edit"/>
            <v:shape id="_x0000_s9844" o:spid="_x0000_s9844" o:spt="75" type="#_x0000_t75" style="position:absolute;left:8599;top:1441;height:518;width:266;" filled="f" coordsize="21600,21600">
              <v:path/>
              <v:fill on="f" focussize="0,0"/>
              <v:stroke/>
              <v:imagedata r:id="rId768" o:title=""/>
              <o:lock v:ext="edit" aspectratio="t"/>
            </v:shape>
            <v:shape id="_x0000_s9845" o:spid="_x0000_s9845" o:spt="75" type="#_x0000_t75" style="position:absolute;left:8599;top:1686;height:518;width:252;" filled="f" coordsize="21600,21600">
              <v:path/>
              <v:fill on="f" focussize="0,0"/>
              <v:stroke/>
              <v:imagedata r:id="rId769" o:title=""/>
              <o:lock v:ext="edit" aspectratio="t"/>
            </v:shape>
            <v:shape id="_x0000_s9846" o:spid="_x0000_s9846" o:spt="75" type="#_x0000_t75" style="position:absolute;left:8717;top:1930;height:274;width:134;" filled="f" coordsize="21600,21600">
              <v:path/>
              <v:fill on="f" focussize="0,0"/>
              <v:stroke/>
              <v:imagedata r:id="rId770" o:title=""/>
              <o:lock v:ext="edit" aspectratio="t"/>
            </v:shape>
            <v:shape id="_x0000_s9847" o:spid="_x0000_s9847" o:spt="75" type="#_x0000_t75" style="position:absolute;left:9125;top:1441;height:518;width:324;" filled="f" coordsize="21600,21600">
              <v:path/>
              <v:fill on="f" focussize="0,0"/>
              <v:stroke/>
              <v:imagedata r:id="rId771" o:title=""/>
              <o:lock v:ext="edit" aspectratio="t"/>
            </v:shape>
            <v:shape id="_x0000_s9848" o:spid="_x0000_s9848" o:spt="75" type="#_x0000_t75" style="position:absolute;left:9125;top:1686;height:518;width:252;" filled="f" coordsize="21600,21600">
              <v:path/>
              <v:fill on="f" focussize="0,0"/>
              <v:stroke/>
              <v:imagedata r:id="rId772" o:title=""/>
              <o:lock v:ext="edit" aspectratio="t"/>
            </v:shape>
            <v:shape id="_x0000_s9849" o:spid="_x0000_s9849" o:spt="75" type="#_x0000_t75" style="position:absolute;left:9242;top:1930;height:274;width:134;" filled="f" coordsize="21600,21600">
              <v:path/>
              <v:fill on="f" focussize="0,0"/>
              <v:stroke/>
              <v:imagedata r:id="rId773" o:title=""/>
              <o:lock v:ext="edit" aspectratio="t"/>
            </v:shape>
            <v:shape id="_x0000_s9850" o:spid="_x0000_s9850" o:spt="75" type="#_x0000_t75" style="position:absolute;left:9634;top:1441;height:518;width:290;" filled="f" coordsize="21600,21600">
              <v:path/>
              <v:fill on="f" focussize="0,0"/>
              <v:stroke/>
              <v:imagedata r:id="rId774" o:title=""/>
              <o:lock v:ext="edit" aspectratio="t"/>
            </v:shape>
            <v:shape id="_x0000_s9851" o:spid="_x0000_s9851" o:spt="75" type="#_x0000_t75" style="position:absolute;left:9634;top:1686;height:518;width:252;" filled="f" coordsize="21600,21600">
              <v:path/>
              <v:fill on="f" focussize="0,0"/>
              <v:stroke/>
              <v:imagedata r:id="rId775" o:title=""/>
              <o:lock v:ext="edit" aspectratio="t"/>
            </v:shape>
            <v:shape id="_x0000_s9852" o:spid="_x0000_s9852" o:spt="75" type="#_x0000_t75" style="position:absolute;left:9751;top:1930;height:274;width:134;" filled="f" coordsize="21600,21600">
              <v:path/>
              <v:fill on="f" focussize="0,0"/>
              <v:stroke/>
              <v:imagedata r:id="rId776" o:title=""/>
              <o:lock v:ext="edit" aspectratio="t"/>
            </v:shape>
            <v:shape id="_x0000_s9853" o:spid="_x0000_s9853" o:spt="75" type="#_x0000_t75" style="position:absolute;left:8424;top:1129;height:317;width:1382;" filled="f" coordsize="21600,21600">
              <v:path/>
              <v:fill on="f" focussize="0,0"/>
              <v:stroke/>
              <v:imagedata r:id="rId777" o:title=""/>
              <o:lock v:ext="edit" aspectratio="t"/>
            </v:shape>
            <v:shape id="_x0000_s9854" o:spid="_x0000_s9854" o:spt="75" type="#_x0000_t75" style="position:absolute;left:8597;top:2418;height:266;width:98;" filled="f" coordsize="21600,21600">
              <v:path/>
              <v:fill on="f" focussize="0,0"/>
              <v:stroke/>
              <v:imagedata r:id="rId778" o:title=""/>
              <o:lock v:ext="edit" aspectratio="t"/>
            </v:shape>
            <v:shape id="_x0000_s9855" o:spid="_x0000_s9855" o:spt="75" type="#_x0000_t75" style="position:absolute;left:8602;top:2418;height:514;width:250;" filled="f" coordsize="21600,21600">
              <v:path/>
              <v:fill on="f" focussize="0,0"/>
              <v:stroke/>
              <v:imagedata r:id="rId779" o:title=""/>
              <o:lock v:ext="edit" aspectratio="t"/>
            </v:shape>
            <v:shape id="_x0000_s9856" o:spid="_x0000_s9856" o:spt="75" type="#_x0000_t75" style="position:absolute;left:8597;top:2658;height:514;width:257;" filled="f" coordsize="21600,21600">
              <v:path/>
              <v:fill on="f" focussize="0,0"/>
              <v:stroke/>
              <v:imagedata r:id="rId780" o:title=""/>
              <o:lock v:ext="edit" aspectratio="t"/>
            </v:shape>
            <v:shape id="_x0000_s9857" o:spid="_x0000_s9857" o:spt="75" type="#_x0000_t75" style="position:absolute;left:8602;top:2905;height:518;width:250;" filled="f" coordsize="21600,21600">
              <v:path/>
              <v:fill on="f" focussize="0,0"/>
              <v:stroke/>
              <v:imagedata r:id="rId781" o:title=""/>
              <o:lock v:ext="edit" aspectratio="t"/>
            </v:shape>
            <v:shape id="_x0000_s9858" o:spid="_x0000_s9858" o:spt="75" type="#_x0000_t75" style="position:absolute;left:8599;top:3150;height:518;width:254;" filled="f" coordsize="21600,21600">
              <v:path/>
              <v:fill on="f" focussize="0,0"/>
              <v:stroke/>
              <v:imagedata r:id="rId782" o:title=""/>
              <o:lock v:ext="edit" aspectratio="t"/>
            </v:shape>
            <v:shape id="_x0000_s9859" o:spid="_x0000_s9859" o:spt="75" type="#_x0000_t75" style="position:absolute;left:8719;top:3394;height:274;width:134;" filled="f" coordsize="21600,21600">
              <v:path/>
              <v:fill on="f" focussize="0,0"/>
              <v:stroke/>
              <v:imagedata r:id="rId783" o:title=""/>
              <o:lock v:ext="edit" aspectratio="t"/>
            </v:shape>
            <v:shape id="_x0000_s9860" o:spid="_x0000_s9860" o:spt="75" type="#_x0000_t75" style="position:absolute;left:9127;top:2418;height:274;width:96;" filled="f" coordsize="21600,21600">
              <v:path/>
              <v:fill on="f" focussize="0,0"/>
              <v:stroke/>
              <v:imagedata r:id="rId784" o:title=""/>
              <o:lock v:ext="edit" aspectratio="t"/>
            </v:shape>
            <v:shape id="_x0000_s9861" o:spid="_x0000_s9861" o:spt="75" type="#_x0000_t75" style="position:absolute;left:9127;top:2418;height:514;width:250;" filled="f" coordsize="21600,21600">
              <v:path/>
              <v:fill on="f" focussize="0,0"/>
              <v:stroke/>
              <v:imagedata r:id="rId785" o:title=""/>
              <o:lock v:ext="edit" aspectratio="t"/>
            </v:shape>
            <v:shape id="_x0000_s9862" o:spid="_x0000_s9862" o:spt="75" type="#_x0000_t75" style="position:absolute;left:9127;top:2658;height:521;width:250;" filled="f" coordsize="21600,21600">
              <v:path/>
              <v:fill on="f" focussize="0,0"/>
              <v:stroke/>
              <v:imagedata r:id="rId786" o:title=""/>
              <o:lock v:ext="edit" aspectratio="t"/>
            </v:shape>
            <v:shape id="_x0000_s9863" o:spid="_x0000_s9863" o:spt="75" type="#_x0000_t75" style="position:absolute;left:9127;top:2905;height:518;width:250;" filled="f" coordsize="21600,21600">
              <v:path/>
              <v:fill on="f" focussize="0,0"/>
              <v:stroke/>
              <v:imagedata r:id="rId787" o:title=""/>
              <o:lock v:ext="edit" aspectratio="t"/>
            </v:shape>
            <v:shape id="_x0000_s9864" o:spid="_x0000_s9864" o:spt="75" type="#_x0000_t75" style="position:absolute;left:9125;top:3150;height:518;width:252;" filled="f" coordsize="21600,21600">
              <v:path/>
              <v:fill on="f" focussize="0,0"/>
              <v:stroke/>
              <v:imagedata r:id="rId788" o:title=""/>
              <o:lock v:ext="edit" aspectratio="t"/>
            </v:shape>
            <v:shape id="_x0000_s9865" o:spid="_x0000_s9865" o:spt="75" type="#_x0000_t75" style="position:absolute;left:9240;top:3394;height:274;width:134;" filled="f" coordsize="21600,21600">
              <v:path/>
              <v:fill on="f" focussize="0,0"/>
              <v:stroke/>
              <v:imagedata r:id="rId789" o:title=""/>
              <o:lock v:ext="edit" aspectratio="t"/>
            </v:shape>
            <v:shape id="_x0000_s9866" o:spid="_x0000_s9866" o:spt="75" type="#_x0000_t75" style="position:absolute;left:9125;top:3639;height:518;width:214;" filled="f" coordsize="21600,21600">
              <v:path/>
              <v:fill on="f" focussize="0,0"/>
              <v:stroke/>
              <v:imagedata r:id="rId790" o:title=""/>
              <o:lock v:ext="edit" aspectratio="t"/>
            </v:shape>
            <v:shape id="_x0000_s9867" o:spid="_x0000_s9867" o:spt="75" type="#_x0000_t75" style="position:absolute;left:9245;top:3884;height:274;width:134;" filled="f" coordsize="21600,21600">
              <v:path/>
              <v:fill on="f" focussize="0,0"/>
              <v:stroke/>
              <v:imagedata r:id="rId791" o:title=""/>
              <o:lock v:ext="edit" aspectratio="t"/>
            </v:shape>
            <v:shape id="_x0000_s9868" o:spid="_x0000_s9868" o:spt="75" type="#_x0000_t75" style="position:absolute;left:9758;top:2418;height:274;width:134;" filled="f" coordsize="21600,21600">
              <v:path/>
              <v:fill on="f" focussize="0,0"/>
              <v:stroke/>
              <v:imagedata r:id="rId792" o:title=""/>
              <o:lock v:ext="edit" aspectratio="t"/>
            </v:shape>
            <v:shape id="_x0000_s9869" o:spid="_x0000_s9869" o:spt="75" type="#_x0000_t75" style="position:absolute;left:9636;top:2418;height:514;width:91;" filled="f" coordsize="21600,21600">
              <v:path/>
              <v:fill on="f" focussize="0,0"/>
              <v:stroke/>
              <v:imagedata r:id="rId793" o:title=""/>
              <o:lock v:ext="edit" aspectratio="t"/>
            </v:shape>
            <v:shape id="_x0000_s9870" o:spid="_x0000_s9870" o:spt="75" type="#_x0000_t75" style="position:absolute;left:9636;top:2658;height:521;width:250;" filled="f" coordsize="21600,21600">
              <v:path/>
              <v:fill on="f" focussize="0,0"/>
              <v:stroke/>
              <v:imagedata r:id="rId794" o:title=""/>
              <o:lock v:ext="edit" aspectratio="t"/>
            </v:shape>
            <v:shape id="_x0000_s9871" o:spid="_x0000_s9871" o:spt="75" type="#_x0000_t75" style="position:absolute;left:9758;top:2905;height:274;width:134;" filled="f" coordsize="21600,21600">
              <v:path/>
              <v:fill on="f" focussize="0,0"/>
              <v:stroke/>
              <v:imagedata r:id="rId792" o:title=""/>
              <o:lock v:ext="edit" aspectratio="t"/>
            </v:shape>
            <v:shape id="_x0000_s9872" o:spid="_x0000_s9872" o:spt="75" type="#_x0000_t75" style="position:absolute;left:9636;top:3150;height:274;width:91;" filled="f" coordsize="21600,21600">
              <v:path/>
              <v:fill on="f" focussize="0,0"/>
              <v:stroke/>
              <v:imagedata r:id="rId795" o:title=""/>
              <o:lock v:ext="edit" aspectratio="t"/>
            </v:shape>
            <v:shape id="_x0000_s9873" o:spid="_x0000_s9873" o:spt="75" type="#_x0000_t75" style="position:absolute;left:9634;top:3150;height:518;width:252;" filled="f" coordsize="21600,21600">
              <v:path/>
              <v:fill on="f" focussize="0,0"/>
              <v:stroke/>
              <v:imagedata r:id="rId796" o:title=""/>
              <o:lock v:ext="edit" aspectratio="t"/>
            </v:shape>
            <v:shape id="_x0000_s9874" o:spid="_x0000_s9874" o:spt="75" type="#_x0000_t75" style="position:absolute;left:9749;top:3394;height:274;width:134;" filled="f" coordsize="21600,21600">
              <v:path/>
              <v:fill on="f" focussize="0,0"/>
              <v:stroke/>
              <v:imagedata r:id="rId797" o:title=""/>
              <o:lock v:ext="edit" aspectratio="t"/>
            </v:shape>
            <v:shape id="_x0000_s9875" o:spid="_x0000_s9875" o:spt="75" type="#_x0000_t75" style="position:absolute;left:8599;top:3884;height:274;width:96;" filled="f" coordsize="21600,21600">
              <v:path/>
              <v:fill on="f" focussize="0,0"/>
              <v:stroke/>
              <v:imagedata r:id="rId798" o:title=""/>
              <o:lock v:ext="edit" aspectratio="t"/>
            </v:shape>
            <v:shape id="_x0000_s9876" o:spid="_x0000_s9876" o:spt="75" type="#_x0000_t75" style="position:absolute;left:8719;top:3884;height:274;width:134;" filled="f" coordsize="21600,21600">
              <v:path/>
              <v:fill on="f" focussize="0,0"/>
              <v:stroke/>
              <v:imagedata r:id="rId799" o:title=""/>
              <o:lock v:ext="edit" aspectratio="t"/>
            </v:shape>
            <v:shape id="_x0000_s9877" o:spid="_x0000_s9877" o:spt="75" type="#_x0000_t75" style="position:absolute;left:9634;top:3884;height:274;width:94;" filled="f" coordsize="21600,21600">
              <v:path/>
              <v:fill on="f" focussize="0,0"/>
              <v:stroke/>
              <v:imagedata r:id="rId800" o:title=""/>
              <o:lock v:ext="edit" aspectratio="t"/>
            </v:shape>
            <v:shape id="_x0000_s9878" o:spid="_x0000_s9878" o:spt="75" type="#_x0000_t75" style="position:absolute;left:9754;top:3884;height:274;width:134;" filled="f" coordsize="21600,21600">
              <v:path/>
              <v:fill on="f" focussize="0,0"/>
              <v:stroke/>
              <v:imagedata r:id="rId801" o:title=""/>
              <o:lock v:ext="edit" aspectratio="t"/>
            </v:shape>
            <v:shape id="_x0000_s9879" o:spid="_x0000_s9879" o:spt="75" type="#_x0000_t75" style="position:absolute;left:8071;top:1686;height:2664;width:175;" filled="f" coordsize="21600,21600">
              <v:path/>
              <v:fill on="f" focussize="0,0"/>
              <v:stroke/>
              <v:imagedata r:id="rId802" o:title=""/>
              <o:lock v:ext="edit" aspectratio="t"/>
            </v:shape>
            <v:shape id="_x0000_s9880" o:spid="_x0000_s9880" o:spt="75" type="#_x0000_t75" style="position:absolute;left:8090;top:4371;height:274;width:346;" filled="f" coordsize="21600,21600">
              <v:path/>
              <v:fill on="f" focussize="0,0"/>
              <v:stroke/>
              <v:imagedata r:id="rId803" o:title=""/>
              <o:lock v:ext="edit" aspectratio="t"/>
            </v:shape>
            <v:group id="_x0000_s9881" o:spid="_x0000_s9881" o:spt="203" style="position:absolute;left:7990;top:961;height:3550;width:2054;" coordorigin="7990,961" coordsize="2054,3550">
              <o:lock v:ext="edit"/>
              <v:shape id="_x0000_s9882" o:spid="_x0000_s9882" style="position:absolute;left:7990;top:961;height:3550;width:2054;" filled="f" stroked="t" coordorigin="7990,961" coordsize="2054,3550" path="m7990,4510l10044,4510,10044,961,7990,961,7990,4510x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883" o:spid="_x0000_s9883" o:spt="75" type="#_x0000_t75" style="position:absolute;left:8803;top:4390;height:274;width:228;" filled="f" coordsize="21600,21600">
                <v:path/>
                <v:fill on="f" focussize="0,0"/>
                <v:stroke/>
                <v:imagedata r:id="rId804" o:title=""/>
                <o:lock v:ext="edit" aspectratio="t"/>
              </v:shape>
              <v:shape id="_x0000_s9884" o:spid="_x0000_s9884" o:spt="75" type="#_x0000_t75" style="position:absolute;left:9043;top:4390;height:274;width:250;" filled="f" coordsize="21600,21600">
                <v:path/>
                <v:fill on="f" focussize="0,0"/>
                <v:stroke/>
                <v:imagedata r:id="rId805" o:title=""/>
                <o:lock v:ext="edit" aspectratio="t"/>
              </v:shape>
              <v:shape id="_x0000_s9885" o:spid="_x0000_s9885" o:spt="75" type="#_x0000_t75" style="position:absolute;left:9312;top:4390;height:266;width:456;" filled="f" coordsize="21600,21600">
                <v:path/>
                <v:fill on="f" focussize="0,0"/>
                <v:stroke/>
                <v:imagedata r:id="rId806" o:title=""/>
                <o:lock v:ext="edit" aspectratio="t"/>
              </v:shape>
              <v:shape id="_x0000_s9886" o:spid="_x0000_s9886" o:spt="75" type="#_x0000_t75" style="position:absolute;left:8957;top:2173;height:274;width:96;" filled="f" coordsize="21600,21600">
                <v:path/>
                <v:fill on="f" focussize="0,0"/>
                <v:stroke/>
                <v:imagedata r:id="rId798" o:title=""/>
                <o:lock v:ext="edit" aspectratio="t"/>
              </v:shape>
              <v:shape id="_x0000_s9887" o:spid="_x0000_s9887" o:spt="75" type="#_x0000_t75" style="position:absolute;left:9096;top:2173;height:274;width:134;" filled="f" coordsize="21600,21600">
                <v:path/>
                <v:fill on="f" focussize="0,0"/>
                <v:stroke/>
                <v:imagedata r:id="rId807" o:title=""/>
                <o:lock v:ext="edit" aspectratio="t"/>
              </v:shape>
              <v:shape id="_x0000_s9888" o:spid="_x0000_s9888" o:spt="75" type="#_x0000_t75" style="position:absolute;left:9254;top:2173;height:266;width:269;" filled="f" coordsize="21600,21600">
                <v:path/>
                <v:fill on="f" focussize="0,0"/>
                <v:stroke/>
                <v:imagedata r:id="rId808" o:title=""/>
                <o:lock v:ext="edit" aspectratio="t"/>
              </v:shape>
            </v:group>
            <v:group id="_x0000_s9889" o:spid="_x0000_s9889" o:spt="203" style="position:absolute;left:7990;top:1333;height:2;width:2054;" coordorigin="7990,1333" coordsize="2054,2">
              <o:lock v:ext="edit"/>
              <v:shape id="_x0000_s9890" o:spid="_x0000_s9890" style="position:absolute;left:7990;top:1333;height:2;width:2054;" filled="f" stroked="t" coordorigin="7990,1333" coordsize="2054,2" path="m7990,1333l10044,133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1" o:spid="_x0000_s9891" o:spt="203" style="position:absolute;left:7992;top:1549;height:2;width:2047;" coordorigin="7992,1549" coordsize="2047,2">
              <o:lock v:ext="edit"/>
              <v:shape id="_x0000_s9892" o:spid="_x0000_s9892" style="position:absolute;left:7992;top:1549;height:2;width:2047;" filled="f" stroked="t" coordorigin="7992,1549" coordsize="2047,2" path="m7992,1549l10039,155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3" o:spid="_x0000_s9893" o:spt="203" style="position:absolute;left:7992;top:1803;height:2;width:2047;" coordorigin="7992,1803" coordsize="2047,2">
              <o:lock v:ext="edit"/>
              <v:shape id="_x0000_s9894" o:spid="_x0000_s9894" style="position:absolute;left:7992;top:1803;height:2;width:2047;" filled="f" stroked="t" coordorigin="7992,1803" coordsize="2047,0" path="m7992,1803l10039,1803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5" o:spid="_x0000_s9895" o:spt="203" style="position:absolute;left:7992;top:2058;height:2;width:2047;" coordorigin="7992,2058" coordsize="2047,2">
              <o:lock v:ext="edit"/>
              <v:shape id="_x0000_s9896" o:spid="_x0000_s9896" style="position:absolute;left:7992;top:2058;height:2;width:2047;" filled="f" stroked="t" coordorigin="7992,2058" coordsize="2047,0" path="m7992,2058l10039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7" o:spid="_x0000_s9897" o:spt="203" style="position:absolute;left:7992;top:2300;height:2;width:2047;" coordorigin="7992,2300" coordsize="2047,2">
              <o:lock v:ext="edit"/>
              <v:shape id="_x0000_s9898" o:spid="_x0000_s9898" style="position:absolute;left:7992;top:2300;height:2;width:2047;" filled="f" stroked="t" coordorigin="7992,2300" coordsize="2047,2" path="m7992,2300l10039,2302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899" o:spid="_x0000_s9899" o:spt="203" style="position:absolute;left:7992;top:2554;height:2;width:2047;" coordorigin="7992,2554" coordsize="2047,2">
              <o:lock v:ext="edit"/>
              <v:shape id="_x0000_s9900" o:spid="_x0000_s9900" style="position:absolute;left:7992;top:2554;height:2;width:2047;" filled="f" stroked="t" coordorigin="7992,2554" coordsize="2047,0" path="m7992,2554l10039,255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1" o:spid="_x0000_s9901" o:spt="203" style="position:absolute;left:7992;top:2780;height:2;width:2047;" coordorigin="7992,2780" coordsize="2047,2">
              <o:lock v:ext="edit"/>
              <v:shape id="_x0000_s9902" o:spid="_x0000_s9902" style="position:absolute;left:7992;top:2780;height:2;width:2047;" filled="f" stroked="t" coordorigin="7992,2780" coordsize="2047,0" path="m7992,2780l10039,278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3" o:spid="_x0000_s9903" o:spt="203" style="position:absolute;left:7992;top:3044;height:2;width:2047;" coordorigin="7992,3044" coordsize="2047,2">
              <o:lock v:ext="edit"/>
              <v:shape id="_x0000_s9904" o:spid="_x0000_s9904" style="position:absolute;left:7992;top:3044;height:2;width:2047;" filled="f" stroked="t" coordorigin="7992,3044" coordsize="2047,0" path="m7992,3044l10039,3044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5" o:spid="_x0000_s9905" o:spt="203" style="position:absolute;left:7992;top:3267;height:2;width:2047;" coordorigin="7992,3267" coordsize="2047,2">
              <o:lock v:ext="edit"/>
              <v:shape id="_x0000_s9906" o:spid="_x0000_s9906" style="position:absolute;left:7992;top:3267;height:2;width:2047;" filled="f" stroked="t" coordorigin="7992,3267" coordsize="2047,2" path="m7992,3267l10039,3270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7" o:spid="_x0000_s9907" o:spt="203" style="position:absolute;left:7992;top:3531;height:2;width:2047;" coordorigin="7992,3531" coordsize="2047,2">
              <o:lock v:ext="edit"/>
              <v:shape id="_x0000_s9908" o:spid="_x0000_s9908" style="position:absolute;left:7992;top:3531;height:2;width:2047;" filled="f" stroked="t" coordorigin="7992,3531" coordsize="2047,0" path="m7992,3531l10039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09" o:spid="_x0000_s9909" o:spt="203" style="position:absolute;left:7992;top:3757;height:2;width:2047;" coordorigin="7992,3757" coordsize="2047,2">
              <o:lock v:ext="edit"/>
              <v:shape id="_x0000_s9910" o:spid="_x0000_s9910" style="position:absolute;left:7992;top:3757;height:2;width:2047;" filled="f" stroked="t" coordorigin="7992,3757" coordsize="2047,0" path="m7992,3757l10039,3757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1" o:spid="_x0000_s9911" o:spt="203" style="position:absolute;left:7992;top:4009;height:2;width:2047;" coordorigin="7992,4009" coordsize="2047,2">
              <o:lock v:ext="edit"/>
              <v:shape id="_x0000_s9912" o:spid="_x0000_s9912" style="position:absolute;left:7992;top:4009;height:2;width:2047;" filled="f" stroked="t" coordorigin="7992,4009" coordsize="2047,0" path="m7992,4009l10039,400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3" o:spid="_x0000_s9913" o:spt="203" style="position:absolute;left:7992;top:4254;height:2;width:2047;" coordorigin="7992,4254" coordsize="2047,2">
              <o:lock v:ext="edit"/>
              <v:shape id="_x0000_s9914" o:spid="_x0000_s9914" style="position:absolute;left:7992;top:4254;height:2;width:2047;" filled="f" stroked="t" coordorigin="7992,4254" coordsize="2047,2" path="m7992,4254l10039,4256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5" o:spid="_x0000_s9915" o:spt="203" style="position:absolute;left:8515;top:1333;height:3182;width:2;" coordorigin="8515,1333" coordsize="2,3182">
              <o:lock v:ext="edit"/>
              <v:shape id="_x0000_s9916" o:spid="_x0000_s9916" style="position:absolute;left:8515;top:1333;height:3182;width:2;" filled="f" stroked="t" coordorigin="8515,1333" coordsize="2,3182" path="m8515,1333l8518,4515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7" o:spid="_x0000_s9917" o:spt="203" style="position:absolute;left:8959;top:1333;height:725;width:2;" coordorigin="8959,1333" coordsize="2,725">
              <o:lock v:ext="edit"/>
              <v:shape id="_x0000_s9918" o:spid="_x0000_s9918" style="position:absolute;left:8959;top:1333;height:725;width:2;" filled="f" stroked="t" coordorigin="8959,1333" coordsize="0,725" path="m8959,1333l8959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19" o:spid="_x0000_s9919" o:spt="203" style="position:absolute;left:9502;top:1333;height:725;width:2;" coordorigin="9502,1333" coordsize="2,725">
              <o:lock v:ext="edit"/>
              <v:shape id="_x0000_s9920" o:spid="_x0000_s9920" style="position:absolute;left:9502;top:1333;height:725;width:2;" filled="f" stroked="t" coordorigin="9502,1333" coordsize="2,725" path="m9502,1333l9504,2058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1" o:spid="_x0000_s9921" o:spt="203" style="position:absolute;left:8959;top:2293;height:1238;width:2;" coordorigin="8959,2293" coordsize="2,1238">
              <o:lock v:ext="edit"/>
              <v:shape id="_x0000_s9922" o:spid="_x0000_s9922" style="position:absolute;left:8959;top:2293;height:1238;width:2;" filled="f" stroked="t" coordorigin="8959,2293" coordsize="0,1238" path="m8959,2293l8959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3" o:spid="_x0000_s9923" o:spt="203" style="position:absolute;left:9502;top:2293;height:1238;width:2;" coordorigin="9502,2293" coordsize="2,1238">
              <o:lock v:ext="edit"/>
              <v:shape id="_x0000_s9924" o:spid="_x0000_s9924" style="position:absolute;left:9502;top:2293;height:1238;width:2;" filled="f" stroked="t" coordorigin="9502,2293" coordsize="2,1238" path="m9502,2293l9504,3531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5" o:spid="_x0000_s9925" o:spt="203" style="position:absolute;left:8959;top:3747;height:252;width:2;" coordorigin="8959,3747" coordsize="2,252">
              <o:lock v:ext="edit"/>
              <v:shape id="_x0000_s9926" o:spid="_x0000_s9926" style="position:absolute;left:8959;top:3747;height:252;width:2;" filled="f" stroked="t" coordorigin="8959,3747" coordsize="0,252" path="m8959,3747l8959,3999e">
                <v:path arrowok="t"/>
                <v:fill on="f" focussize="0,0"/>
                <v:stroke weight="0.12pt" color="#000000"/>
                <v:imagedata o:title=""/>
                <o:lock v:ext="edit"/>
              </v:shape>
            </v:group>
            <v:group id="_x0000_s9927" o:spid="_x0000_s9927" o:spt="203" style="position:absolute;left:9502;top:3747;height:252;width:2;" coordorigin="9502,3747" coordsize="2,252">
              <o:lock v:ext="edit"/>
              <v:shape id="_x0000_s9928" o:spid="_x0000_s9928" style="position:absolute;left:9502;top:3747;height:252;width:2;" filled="f" stroked="t" coordorigin="9502,3747" coordsize="2,252" path="m9502,3747l9504,3999e">
                <v:path arrowok="t"/>
                <v:fill on="f" focussize="0,0"/>
                <v:stroke weight="0.12pt" color="#000000"/>
                <v:imagedata o:title=""/>
                <o:lock v:ext="edit"/>
              </v:shape>
              <v:shape id="_x0000_s9929" o:spid="_x0000_s9929" o:spt="75" type="#_x0000_t75" style="position:absolute;left:8918;top:4124;height:274;width:98;" filled="f" coordsize="21600,21600">
                <v:path/>
                <v:fill on="f" focussize="0,0"/>
                <v:stroke/>
                <v:imagedata r:id="rId809" o:title=""/>
                <o:lock v:ext="edit" aspectratio="t"/>
              </v:shape>
              <v:shape id="_x0000_s9930" o:spid="_x0000_s9930" o:spt="75" type="#_x0000_t75" style="position:absolute;left:9062;top:4124;height:274;width:211;" filled="f" coordsize="21600,21600">
                <v:path/>
                <v:fill on="f" focussize="0,0"/>
                <v:stroke/>
                <v:imagedata r:id="rId810" o:title=""/>
                <o:lock v:ext="edit" aspectratio="t"/>
              </v:shape>
              <v:shape id="_x0000_s9931" o:spid="_x0000_s9931" o:spt="75" type="#_x0000_t75" style="position:absolute;left:9312;top:4124;height:274;width:211;" filled="f" coordsize="21600,21600">
                <v:path/>
                <v:fill on="f" focussize="0,0"/>
                <v:stroke/>
                <v:imagedata r:id="rId811" o:title=""/>
                <o:lock v:ext="edit" aspectratio="t"/>
              </v:shape>
            </v:group>
          </v:group>
        </w:pic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F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gu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re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3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4</w:t>
      </w:r>
      <w:r>
        <w:rPr>
          <w:rFonts w:ascii="Arial" w:hAnsi="Arial" w:eastAsia="Arial" w:cs="Arial"/>
          <w:b/>
          <w:bCs/>
          <w:spacing w:val="-1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- P</w:t>
      </w:r>
      <w:r>
        <w:rPr>
          <w:rFonts w:ascii="Arial" w:hAnsi="Arial" w:eastAsia="Arial" w:cs="Arial"/>
          <w:b/>
          <w:bCs/>
          <w:spacing w:val="3"/>
          <w:w w:val="100"/>
          <w:sz w:val="18"/>
          <w:szCs w:val="18"/>
        </w:rPr>
        <w:t>h</w:t>
      </w:r>
      <w:r>
        <w:rPr>
          <w:rFonts w:ascii="Arial" w:hAnsi="Arial" w:eastAsia="Arial" w:cs="Arial"/>
          <w:b/>
          <w:bCs/>
          <w:spacing w:val="-9"/>
          <w:w w:val="100"/>
          <w:sz w:val="18"/>
          <w:szCs w:val="18"/>
        </w:rPr>
        <w:t>y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100"/>
          <w:sz w:val="18"/>
          <w:szCs w:val="18"/>
        </w:rPr>
        <w:t>ca</w:t>
      </w:r>
      <w:r>
        <w:rPr>
          <w:rFonts w:ascii="Arial" w:hAnsi="Arial" w:eastAsia="Arial" w:cs="Arial"/>
          <w:b/>
          <w:bCs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b/>
          <w:bCs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Di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me</w:t>
      </w:r>
      <w:r>
        <w:rPr>
          <w:rFonts w:ascii="Arial" w:hAnsi="Arial" w:eastAsia="Arial" w:cs="Arial"/>
          <w:b/>
          <w:bCs/>
          <w:spacing w:val="-2"/>
          <w:w w:val="99"/>
          <w:sz w:val="18"/>
          <w:szCs w:val="18"/>
        </w:rPr>
        <w:t>n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s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i</w:t>
      </w:r>
      <w:r>
        <w:rPr>
          <w:rFonts w:ascii="Arial" w:hAnsi="Arial" w:eastAsia="Arial" w:cs="Arial"/>
          <w:b/>
          <w:bCs/>
          <w:spacing w:val="1"/>
          <w:w w:val="99"/>
          <w:sz w:val="18"/>
          <w:szCs w:val="18"/>
        </w:rPr>
        <w:t>on</w:t>
      </w:r>
      <w:r>
        <w:rPr>
          <w:rFonts w:ascii="Arial" w:hAnsi="Arial" w:eastAsia="Arial" w:cs="Arial"/>
          <w:b/>
          <w:bCs/>
          <w:spacing w:val="0"/>
          <w:w w:val="99"/>
          <w:sz w:val="18"/>
          <w:szCs w:val="18"/>
        </w:rPr>
        <w:t>s</w:t>
      </w:r>
    </w:p>
    <w:p>
      <w:pPr>
        <w:spacing w:after="0" w:line="240" w:lineRule="auto"/>
        <w:jc w:val="center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80" w:bottom="1100" w:left="700" w:header="216" w:footer="901" w:gutter="0"/>
        </w:sectPr>
      </w:pPr>
    </w:p>
    <w:p>
      <w:pPr>
        <w:spacing w:before="0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-20"/>
        <w:jc w:val="left"/>
        <w:rPr>
          <w:rFonts w:ascii="Arial" w:hAnsi="Arial" w:eastAsia="Arial" w:cs="Arial"/>
          <w:sz w:val="22"/>
          <w:szCs w:val="22"/>
        </w:rPr>
      </w:pPr>
      <w:r>
        <w:pict>
          <v:group id="_x0000_s9932" o:spid="_x0000_s9932" o:spt="203" style="position:absolute;left:0pt;margin-left:43.9pt;margin-top:0.2pt;height:12.6pt;width:515.85pt;mso-position-horizontal-relative:page;z-index:-9216;mso-width-relative:page;mso-height-relative:page;" coordorigin="878,5" coordsize="10318,252">
            <o:lock v:ext="edit"/>
            <v:shape id="_x0000_s9933" o:spid="_x0000_s9933" style="position:absolute;left:878;top:5;height:252;width:10318;" fillcolor="#2268AE" filled="t" stroked="f" coordorigin="878,5" coordsize="10318,252" path="m878,257l11196,257,11196,5,878,5,878,25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C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on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 xml:space="preserve">act 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n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f</w:t>
      </w:r>
      <w:r>
        <w:rPr>
          <w:rFonts w:ascii="Arial" w:hAnsi="Arial" w:eastAsia="Arial" w:cs="Arial"/>
          <w:b/>
          <w:bCs/>
          <w:color w:val="FFFFFF"/>
          <w:spacing w:val="-3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rm</w:t>
      </w:r>
      <w:r>
        <w:rPr>
          <w:rFonts w:ascii="Arial" w:hAnsi="Arial" w:eastAsia="Arial" w:cs="Arial"/>
          <w:b/>
          <w:bCs/>
          <w:color w:val="FFFFFF"/>
          <w:spacing w:val="-3"/>
          <w:w w:val="100"/>
          <w:sz w:val="22"/>
          <w:szCs w:val="22"/>
        </w:rPr>
        <w:t>a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on</w:t>
      </w:r>
    </w:p>
    <w:p>
      <w:pPr>
        <w:spacing w:before="3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il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co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</w:p>
    <w:p>
      <w:pPr>
        <w:spacing w:before="2" w:after="0" w:line="240" w:lineRule="auto"/>
        <w:ind w:left="315" w:right="-67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639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g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v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ue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te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25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0" w:after="0" w:line="206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J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,</w:t>
      </w:r>
      <w:r>
        <w:rPr>
          <w:rFonts w:ascii="Arial" w:hAnsi="Arial" w:eastAsia="Arial" w:cs="Arial"/>
          <w:spacing w:val="-6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CA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95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1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9</w:t>
      </w:r>
    </w:p>
    <w:p>
      <w:pPr>
        <w:spacing w:before="0" w:after="0" w:line="206" w:lineRule="exact"/>
        <w:ind w:left="315"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USA</w:t>
      </w:r>
    </w:p>
    <w:p>
      <w:pPr>
        <w:spacing w:before="6" w:after="0" w:line="110" w:lineRule="exact"/>
        <w:jc w:val="left"/>
        <w:rPr>
          <w:sz w:val="11"/>
          <w:szCs w:val="11"/>
        </w:rPr>
      </w:pPr>
      <w:r>
        <w:br w:type="column"/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-2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el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408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7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9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00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0</w:t>
      </w:r>
    </w:p>
    <w:p>
      <w:pPr>
        <w:spacing w:before="2" w:after="0" w:line="240" w:lineRule="auto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1"/>
          <w:w w:val="100"/>
          <w:sz w:val="18"/>
          <w:szCs w:val="18"/>
        </w:rPr>
        <w:t>Fa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x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(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408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)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746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-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939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1</w:t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0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-5"/>
          <w:w w:val="100"/>
          <w:sz w:val="18"/>
          <w:szCs w:val="18"/>
        </w:rPr>
        <w:t xml:space="preserve"> 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n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qui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es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fldChar w:fldCharType="begin"/>
      </w:r>
      <w:r>
        <w:instrText xml:space="preserve"> HYPERLINK "mailto:marcom@akrossilicon.com" \h </w:instrText>
      </w:r>
      <w:r>
        <w:fldChar w:fldCharType="separate"/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2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@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ss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li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fldChar w:fldCharType="end"/>
      </w:r>
    </w:p>
    <w:p>
      <w:pPr>
        <w:spacing w:before="0" w:after="0" w:line="206" w:lineRule="exact"/>
        <w:ind w:right="-20"/>
        <w:jc w:val="lef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pacing w:val="6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ebs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e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-9"/>
          <w:w w:val="100"/>
          <w:sz w:val="18"/>
          <w:szCs w:val="18"/>
        </w:rPr>
        <w:t xml:space="preserve">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h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tt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p</w:t>
      </w:r>
      <w:r>
        <w:rPr>
          <w:rFonts w:ascii="Arial" w:hAnsi="Arial" w:eastAsia="Arial" w:cs="Arial"/>
          <w:spacing w:val="-2"/>
          <w:w w:val="100"/>
          <w:sz w:val="18"/>
          <w:szCs w:val="18"/>
        </w:rPr>
        <w:t>: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//ww</w:t>
      </w:r>
      <w:r>
        <w:rPr>
          <w:rFonts w:ascii="Arial" w:hAnsi="Arial" w:eastAsia="Arial" w:cs="Arial"/>
          <w:spacing w:val="-3"/>
          <w:w w:val="100"/>
          <w:sz w:val="18"/>
          <w:szCs w:val="18"/>
        </w:rPr>
        <w:t>w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ak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r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os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s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l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i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on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.</w:t>
      </w:r>
      <w:r>
        <w:rPr>
          <w:rFonts w:ascii="Arial" w:hAnsi="Arial" w:eastAsia="Arial" w:cs="Arial"/>
          <w:spacing w:val="-1"/>
          <w:w w:val="100"/>
          <w:sz w:val="18"/>
          <w:szCs w:val="18"/>
        </w:rPr>
        <w:t>c</w:t>
      </w:r>
      <w:r>
        <w:rPr>
          <w:rFonts w:ascii="Arial" w:hAnsi="Arial" w:eastAsia="Arial" w:cs="Arial"/>
          <w:spacing w:val="1"/>
          <w:w w:val="100"/>
          <w:sz w:val="18"/>
          <w:szCs w:val="18"/>
        </w:rPr>
        <w:t>o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t>m</w:t>
      </w:r>
      <w:r>
        <w:rPr>
          <w:rFonts w:ascii="Arial" w:hAnsi="Arial" w:eastAsia="Arial" w:cs="Arial"/>
          <w:spacing w:val="0"/>
          <w:w w:val="100"/>
          <w:sz w:val="18"/>
          <w:szCs w:val="18"/>
        </w:rPr>
        <w:fldChar w:fldCharType="end"/>
      </w:r>
    </w:p>
    <w:p>
      <w:pPr>
        <w:spacing w:after="0" w:line="206" w:lineRule="exact"/>
        <w:jc w:val="left"/>
        <w:rPr>
          <w:rFonts w:ascii="Arial" w:hAnsi="Arial" w:eastAsia="Arial" w:cs="Arial"/>
          <w:sz w:val="18"/>
          <w:szCs w:val="18"/>
        </w:rPr>
        <w:sectPr>
          <w:pgSz w:w="12240" w:h="15840"/>
          <w:pgMar w:top="1800" w:right="900" w:bottom="1180" w:left="700" w:header="216" w:footer="901" w:gutter="0"/>
          <w:cols w:equalWidth="0" w:num="2">
            <w:col w:w="3240" w:space="584"/>
            <w:col w:w="681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8" w:after="0" w:line="200" w:lineRule="exact"/>
        <w:jc w:val="left"/>
        <w:rPr>
          <w:sz w:val="20"/>
          <w:szCs w:val="20"/>
        </w:rPr>
      </w:pPr>
    </w:p>
    <w:p>
      <w:pPr>
        <w:spacing w:before="24" w:after="0" w:line="240" w:lineRule="auto"/>
        <w:ind w:left="207" w:right="8508"/>
        <w:jc w:val="both"/>
        <w:rPr>
          <w:rFonts w:ascii="Arial" w:hAnsi="Arial" w:eastAsia="Arial" w:cs="Arial"/>
          <w:sz w:val="22"/>
          <w:szCs w:val="22"/>
        </w:rPr>
      </w:pPr>
      <w:r>
        <w:pict>
          <v:group id="_x0000_s9934" o:spid="_x0000_s9934" o:spt="203" style="position:absolute;left:0pt;margin-left:43.9pt;margin-top:1.4pt;height:12.7pt;width:515.85pt;mso-position-horizontal-relative:page;z-index:-9216;mso-width-relative:page;mso-height-relative:page;" coordorigin="878,29" coordsize="10318,254">
            <o:lock v:ext="edit"/>
            <v:shape id="_x0000_s9935" o:spid="_x0000_s9935" style="position:absolute;left:878;top:29;height:254;width:10318;" fillcolor="#2268AE" filled="t" stroked="f" coordorigin="878,29" coordsize="10318,254" path="m878,283l11196,283,11196,29,878,29,878,283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Im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po</w:t>
      </w:r>
      <w:r>
        <w:rPr>
          <w:rFonts w:ascii="Arial" w:hAnsi="Arial" w:eastAsia="Arial" w:cs="Arial"/>
          <w:b/>
          <w:bCs/>
          <w:color w:val="FFFFFF"/>
          <w:spacing w:val="-2"/>
          <w:w w:val="100"/>
          <w:sz w:val="22"/>
          <w:szCs w:val="22"/>
        </w:rPr>
        <w:t>r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 xml:space="preserve">ant </w: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N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o</w:t>
      </w:r>
      <w:r>
        <w:rPr>
          <w:rFonts w:ascii="Arial" w:hAnsi="Arial" w:eastAsia="Arial" w:cs="Arial"/>
          <w:b/>
          <w:bCs/>
          <w:color w:val="FFFFFF"/>
          <w:spacing w:val="-1"/>
          <w:w w:val="100"/>
          <w:sz w:val="22"/>
          <w:szCs w:val="22"/>
        </w:rPr>
        <w:t>t</w:t>
      </w:r>
      <w:r>
        <w:rPr>
          <w:rFonts w:ascii="Arial" w:hAnsi="Arial" w:eastAsia="Arial" w:cs="Arial"/>
          <w:b/>
          <w:bCs/>
          <w:color w:val="FFFFFF"/>
          <w:spacing w:val="1"/>
          <w:w w:val="100"/>
          <w:sz w:val="22"/>
          <w:szCs w:val="22"/>
        </w:rPr>
        <w:t>i</w:t>
      </w:r>
      <w:r>
        <w:rPr>
          <w:rFonts w:ascii="Arial" w:hAnsi="Arial" w:eastAsia="Arial" w:cs="Arial"/>
          <w:b/>
          <w:bCs/>
          <w:color w:val="FFFFFF"/>
          <w:spacing w:val="0"/>
          <w:w w:val="100"/>
          <w:sz w:val="22"/>
          <w:szCs w:val="22"/>
        </w:rPr>
        <w:t>ces</w:t>
      </w:r>
    </w:p>
    <w:p>
      <w:pPr>
        <w:spacing w:before="2" w:after="0" w:line="150" w:lineRule="exact"/>
        <w:jc w:val="left"/>
        <w:rPr>
          <w:sz w:val="15"/>
          <w:szCs w:val="15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40" w:lineRule="auto"/>
        <w:ind w:left="207" w:right="9082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Le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-6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not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39" w:lineRule="auto"/>
        <w:ind w:left="207" w:right="123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Co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©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20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1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4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TM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2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ghts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2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ther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na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2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ands</w:t>
      </w:r>
      <w:r>
        <w:rPr>
          <w:rFonts w:ascii="Arial" w:hAnsi="Arial" w:eastAsia="Arial" w:cs="Arial"/>
          <w:spacing w:val="2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2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ade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rk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2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2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the</w:t>
      </w:r>
      <w:r>
        <w:rPr>
          <w:rFonts w:ascii="Arial" w:hAnsi="Arial" w:eastAsia="Arial" w:cs="Arial"/>
          <w:spacing w:val="2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op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1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of othe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os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3"/>
          <w:w w:val="100"/>
          <w:position w:val="6"/>
          <w:sz w:val="13"/>
          <w:szCs w:val="13"/>
        </w:rPr>
        <w:t>T</w:t>
      </w:r>
      <w:r>
        <w:rPr>
          <w:rFonts w:ascii="Arial" w:hAnsi="Arial" w:eastAsia="Arial" w:cs="Arial"/>
          <w:spacing w:val="0"/>
          <w:w w:val="100"/>
          <w:position w:val="6"/>
          <w:sz w:val="13"/>
          <w:szCs w:val="13"/>
        </w:rPr>
        <w:t>M</w:t>
      </w:r>
      <w:r>
        <w:rPr>
          <w:rFonts w:ascii="Arial" w:hAnsi="Arial" w:eastAsia="Arial" w:cs="Arial"/>
          <w:spacing w:val="24"/>
          <w:w w:val="100"/>
          <w:position w:val="6"/>
          <w:sz w:val="13"/>
          <w:szCs w:val="13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no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 or</w:t>
      </w:r>
      <w:r>
        <w:rPr>
          <w:rFonts w:ascii="Arial" w:hAnsi="Arial" w:eastAsia="Arial" w:cs="Arial"/>
          <w:spacing w:val="1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nta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1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ent.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ht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od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enh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,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er</w:t>
      </w:r>
      <w:r>
        <w:rPr>
          <w:rFonts w:ascii="Arial" w:hAnsi="Arial" w:eastAsia="Arial" w:cs="Arial"/>
          <w:spacing w:val="10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ges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eastAsia="Arial" w:cs="Arial"/>
          <w:spacing w:val="11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ts 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odu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ts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es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1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and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</w:t>
      </w:r>
      <w:r>
        <w:rPr>
          <w:rFonts w:ascii="Arial" w:hAnsi="Arial" w:eastAsia="Arial" w:cs="Arial"/>
          <w:spacing w:val="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ue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y</w:t>
      </w:r>
      <w:r>
        <w:rPr>
          <w:rFonts w:ascii="Arial" w:hAnsi="Arial" w:eastAsia="Arial" w:cs="Arial"/>
          <w:spacing w:val="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or</w:t>
      </w:r>
      <w:r>
        <w:rPr>
          <w:rFonts w:ascii="Arial" w:hAnsi="Arial" w:eastAsia="Arial" w:cs="Arial"/>
          <w:spacing w:val="9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rv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th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ut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.</w:t>
      </w:r>
      <w:r>
        <w:rPr>
          <w:rFonts w:ascii="Arial" w:hAnsi="Arial" w:eastAsia="Arial" w:cs="Arial"/>
          <w:spacing w:val="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ned</w:t>
      </w:r>
      <w:r>
        <w:rPr>
          <w:rFonts w:ascii="Arial" w:hAnsi="Arial" w:eastAsia="Arial" w:cs="Arial"/>
          <w:spacing w:val="-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-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s b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d</w:t>
      </w:r>
      <w:r>
        <w:rPr>
          <w:rFonts w:ascii="Arial" w:hAnsi="Arial" w:eastAsia="Arial" w:cs="Arial"/>
          <w:spacing w:val="-7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to be</w:t>
      </w:r>
      <w:r>
        <w:rPr>
          <w:rFonts w:ascii="Arial" w:hAnsi="Arial" w:eastAsia="Arial" w:cs="Arial"/>
          <w:spacing w:val="-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nd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ab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6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at</w:t>
      </w:r>
      <w:r>
        <w:rPr>
          <w:rFonts w:ascii="Arial" w:hAnsi="Arial" w:eastAsia="Arial" w:cs="Arial"/>
          <w:spacing w:val="-2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he</w:t>
      </w:r>
      <w:r>
        <w:rPr>
          <w:rFonts w:ascii="Arial" w:hAnsi="Arial" w:eastAsia="Arial" w:cs="Arial"/>
          <w:spacing w:val="-3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position w:val="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e</w:t>
      </w:r>
      <w:r>
        <w:rPr>
          <w:rFonts w:ascii="Arial" w:hAnsi="Arial" w:eastAsia="Arial" w:cs="Arial"/>
          <w:spacing w:val="-4"/>
          <w:w w:val="100"/>
          <w:position w:val="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of p</w:t>
      </w:r>
      <w:r>
        <w:rPr>
          <w:rFonts w:ascii="Arial" w:hAnsi="Arial" w:eastAsia="Arial" w:cs="Arial"/>
          <w:spacing w:val="1"/>
          <w:w w:val="100"/>
          <w:position w:val="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nt</w:t>
      </w:r>
      <w:r>
        <w:rPr>
          <w:rFonts w:ascii="Arial" w:hAnsi="Arial" w:eastAsia="Arial" w:cs="Arial"/>
          <w:spacing w:val="-1"/>
          <w:w w:val="100"/>
          <w:position w:val="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position w:val="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position w:val="0"/>
          <w:sz w:val="20"/>
          <w:szCs w:val="20"/>
        </w:rPr>
        <w:t>g.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17" w:after="0" w:line="240" w:lineRule="exact"/>
        <w:jc w:val="left"/>
        <w:rPr>
          <w:sz w:val="24"/>
          <w:szCs w:val="24"/>
        </w:rPr>
      </w:pPr>
    </w:p>
    <w:p>
      <w:pPr>
        <w:spacing w:before="0" w:after="0" w:line="240" w:lineRule="auto"/>
        <w:ind w:left="207" w:right="7816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efe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en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d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si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g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</w:t>
      </w:r>
      <w:r>
        <w:rPr>
          <w:rFonts w:ascii="Arial" w:hAnsi="Arial" w:eastAsia="Arial" w:cs="Arial"/>
          <w:color w:val="2268AE"/>
          <w:spacing w:val="-5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li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y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3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ed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1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the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ned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ent.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ght to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ents</w:t>
      </w:r>
      <w:r>
        <w:rPr>
          <w:rFonts w:ascii="Arial" w:hAnsi="Arial" w:eastAsia="Arial" w:cs="Arial"/>
          <w:spacing w:val="-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her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anges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out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39" w:lineRule="auto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ated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on's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hed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 of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other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os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d/or</w:t>
      </w:r>
      <w:r>
        <w:rPr>
          <w:rFonts w:ascii="Arial" w:hAnsi="Arial" w:eastAsia="Arial" w:cs="Arial"/>
          <w:spacing w:val="2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onta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ned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28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does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gns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hou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ete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 de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tem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</w:p>
    <w:p>
      <w:pPr>
        <w:spacing w:before="1" w:after="0" w:line="230" w:lineRule="exact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ted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 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ng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0" w:after="0" w:line="227" w:lineRule="exact"/>
        <w:ind w:left="207" w:right="3850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at </w:t>
      </w:r>
      <w:r>
        <w:fldChar w:fldCharType="begin"/>
      </w:r>
      <w:r>
        <w:instrText xml:space="preserve"> HYPERLINK "http://www.AkrosSilicon.com/" \h </w:instrText>
      </w:r>
      <w:r>
        <w:fldChar w:fldCharType="separate"/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ww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fldChar w:fldCharType="end"/>
      </w:r>
    </w:p>
    <w:p>
      <w:pPr>
        <w:spacing w:before="9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844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f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e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ppo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r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-9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licy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2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0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:  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'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C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RT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YS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 </w:t>
      </w:r>
      <w:r>
        <w:rPr>
          <w:rFonts w:ascii="Arial" w:hAnsi="Arial" w:eastAsia="Arial" w:cs="Arial"/>
          <w:spacing w:val="1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 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HIS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 </w:t>
      </w:r>
      <w:r>
        <w:rPr>
          <w:rFonts w:ascii="Arial" w:hAnsi="Arial" w:eastAsia="Arial" w:cs="Arial"/>
          <w:spacing w:val="1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UCH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3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DUC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UCH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S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YS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LL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ING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RMI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CH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 IS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  <w:r>
        <w:rPr>
          <w:rFonts w:ascii="Arial" w:hAnsi="Arial" w:eastAsia="Arial" w:cs="Arial"/>
          <w:spacing w:val="4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CH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LD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N.</w:t>
      </w:r>
    </w:p>
    <w:p>
      <w:pPr>
        <w:spacing w:before="11" w:after="0" w:line="220" w:lineRule="exact"/>
        <w:jc w:val="left"/>
        <w:rPr>
          <w:sz w:val="22"/>
          <w:szCs w:val="22"/>
        </w:rPr>
      </w:pPr>
    </w:p>
    <w:p>
      <w:pPr>
        <w:spacing w:before="0" w:after="0" w:line="240" w:lineRule="auto"/>
        <w:ind w:left="207" w:right="125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1"/>
          <w:w w:val="100"/>
          <w:sz w:val="20"/>
          <w:szCs w:val="20"/>
        </w:rPr>
        <w:t>“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e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uppo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”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vi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1)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ded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 bo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2)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e,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3)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ng,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not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ted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to,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,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3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a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j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. </w:t>
      </w:r>
      <w:r>
        <w:rPr>
          <w:rFonts w:ascii="Arial" w:hAnsi="Arial" w:eastAsia="Arial" w:cs="Arial"/>
          <w:spacing w:val="5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“cr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al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t”</w:t>
      </w:r>
      <w:r>
        <w:rPr>
          <w:rFonts w:ascii="Arial" w:hAnsi="Arial" w:eastAsia="Arial" w:cs="Arial"/>
          <w:spacing w:val="1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nt</w:t>
      </w:r>
      <w:r>
        <w:rPr>
          <w:rFonts w:ascii="Arial" w:hAnsi="Arial" w:eastAsia="Arial" w:cs="Arial"/>
          <w:spacing w:val="2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2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em who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x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up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 d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v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s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 or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 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iv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after="0" w:line="240" w:lineRule="auto"/>
        <w:jc w:val="both"/>
        <w:rPr>
          <w:rFonts w:ascii="Arial" w:hAnsi="Arial" w:eastAsia="Arial" w:cs="Arial"/>
          <w:sz w:val="20"/>
          <w:szCs w:val="20"/>
        </w:rPr>
        <w:sectPr>
          <w:type w:val="continuous"/>
          <w:pgSz w:w="12240" w:h="15840"/>
          <w:pgMar w:top="720" w:right="900" w:bottom="280" w:left="700" w:header="720" w:footer="720" w:gutter="0"/>
        </w:sectPr>
      </w:pPr>
    </w:p>
    <w:p>
      <w:pPr>
        <w:spacing w:before="1" w:after="0" w:line="140" w:lineRule="exact"/>
        <w:jc w:val="left"/>
        <w:rPr>
          <w:sz w:val="14"/>
          <w:szCs w:val="14"/>
        </w:rPr>
      </w:pPr>
    </w:p>
    <w:p>
      <w:pPr>
        <w:spacing w:before="0" w:after="0" w:line="240" w:lineRule="auto"/>
        <w:ind w:left="207" w:right="7258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U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B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S</w:t>
      </w:r>
      <w:r>
        <w:rPr>
          <w:rFonts w:ascii="Arial" w:hAnsi="Arial" w:eastAsia="Arial" w:cs="Arial"/>
          <w:color w:val="2268AE"/>
          <w:spacing w:val="2"/>
          <w:w w:val="100"/>
          <w:sz w:val="24"/>
          <w:szCs w:val="24"/>
        </w:rPr>
        <w:t>T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NCE</w:t>
      </w:r>
      <w:r>
        <w:rPr>
          <w:rFonts w:ascii="Arial" w:hAnsi="Arial" w:eastAsia="Arial" w:cs="Arial"/>
          <w:color w:val="2268AE"/>
          <w:spacing w:val="-13"/>
          <w:w w:val="100"/>
          <w:sz w:val="24"/>
          <w:szCs w:val="24"/>
        </w:rPr>
        <w:t xml:space="preserve"> 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C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O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M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P</w:t>
      </w:r>
      <w:r>
        <w:rPr>
          <w:rFonts w:ascii="Arial" w:hAnsi="Arial" w:eastAsia="Arial" w:cs="Arial"/>
          <w:color w:val="2268AE"/>
          <w:spacing w:val="-1"/>
          <w:w w:val="100"/>
          <w:sz w:val="24"/>
          <w:szCs w:val="24"/>
        </w:rPr>
        <w:t>L</w:t>
      </w:r>
      <w:r>
        <w:rPr>
          <w:rFonts w:ascii="Arial" w:hAnsi="Arial" w:eastAsia="Arial" w:cs="Arial"/>
          <w:color w:val="2268AE"/>
          <w:spacing w:val="-2"/>
          <w:w w:val="100"/>
          <w:sz w:val="24"/>
          <w:szCs w:val="24"/>
        </w:rPr>
        <w:t>I</w:t>
      </w:r>
      <w:r>
        <w:rPr>
          <w:rFonts w:ascii="Arial" w:hAnsi="Arial" w:eastAsia="Arial" w:cs="Arial"/>
          <w:color w:val="2268AE"/>
          <w:spacing w:val="1"/>
          <w:w w:val="100"/>
          <w:sz w:val="24"/>
          <w:szCs w:val="24"/>
        </w:rPr>
        <w:t>A</w:t>
      </w:r>
      <w:r>
        <w:rPr>
          <w:rFonts w:ascii="Arial" w:hAnsi="Arial" w:eastAsia="Arial" w:cs="Arial"/>
          <w:color w:val="2268AE"/>
          <w:spacing w:val="0"/>
          <w:w w:val="100"/>
          <w:sz w:val="24"/>
          <w:szCs w:val="24"/>
        </w:rPr>
        <w:t>NCE</w:t>
      </w:r>
    </w:p>
    <w:p>
      <w:pPr>
        <w:spacing w:before="2" w:after="0" w:line="120" w:lineRule="exact"/>
        <w:jc w:val="left"/>
        <w:rPr>
          <w:sz w:val="12"/>
          <w:szCs w:val="12"/>
        </w:rPr>
      </w:pPr>
    </w:p>
    <w:p>
      <w:pPr>
        <w:spacing w:before="0" w:after="0" w:line="240" w:lineRule="auto"/>
        <w:ind w:left="207" w:right="122"/>
        <w:jc w:val="both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pacing w:val="7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that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1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ts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he</w:t>
      </w:r>
      <w:r>
        <w:rPr>
          <w:rFonts w:ascii="Arial" w:hAnsi="Arial" w:eastAsia="Arial" w:cs="Arial"/>
          <w:spacing w:val="4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3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4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4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us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3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(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“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RoH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”)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,</w:t>
      </w:r>
      <w:r>
        <w:rPr>
          <w:rFonts w:ascii="Arial" w:hAnsi="Arial" w:eastAsia="Arial" w:cs="Arial"/>
          <w:spacing w:val="3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wh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3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4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3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fo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y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iv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0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02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/9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5/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 the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 xml:space="preserve"> E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rli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-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 t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8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27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J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ua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2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003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 the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 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z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ous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ub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es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and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q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ent.</w:t>
      </w:r>
      <w:r>
        <w:rPr>
          <w:rFonts w:ascii="Arial" w:hAnsi="Arial" w:eastAsia="Arial" w:cs="Arial"/>
          <w:spacing w:val="-3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be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 of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our 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no</w:t>
      </w:r>
      <w:r>
        <w:rPr>
          <w:rFonts w:ascii="Arial" w:hAnsi="Arial" w:eastAsia="Arial" w:cs="Arial"/>
          <w:spacing w:val="-2"/>
          <w:w w:val="100"/>
          <w:sz w:val="20"/>
          <w:szCs w:val="20"/>
        </w:rPr>
        <w:t>w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d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ge</w:t>
      </w:r>
      <w:r>
        <w:rPr>
          <w:rFonts w:ascii="Arial" w:hAnsi="Arial" w:eastAsia="Arial" w:cs="Arial"/>
          <w:spacing w:val="-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the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on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nd</w:t>
      </w:r>
      <w:r>
        <w:rPr>
          <w:rFonts w:ascii="Arial" w:hAnsi="Arial" w:eastAsia="Arial" w:cs="Arial"/>
          <w:spacing w:val="7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3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as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1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g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li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of</w:t>
      </w:r>
      <w:r>
        <w:rPr>
          <w:rFonts w:ascii="Arial" w:hAnsi="Arial" w:eastAsia="Arial" w:cs="Arial"/>
          <w:spacing w:val="10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the</w:t>
      </w:r>
      <w:r>
        <w:rPr>
          <w:rFonts w:ascii="Arial" w:hAnsi="Arial" w:eastAsia="Arial" w:cs="Arial"/>
          <w:spacing w:val="9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n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f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at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on.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A</w:t>
      </w:r>
      <w:r>
        <w:rPr>
          <w:rFonts w:ascii="Arial" w:hAnsi="Arial" w:eastAsia="Arial" w:cs="Arial"/>
          <w:spacing w:val="4"/>
          <w:w w:val="100"/>
          <w:sz w:val="20"/>
          <w:szCs w:val="20"/>
        </w:rPr>
        <w:t>k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Si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on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ea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 xml:space="preserve">no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r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pon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b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l</w:t>
      </w:r>
      <w:r>
        <w:rPr>
          <w:rFonts w:ascii="Arial" w:hAnsi="Arial" w:eastAsia="Arial" w:cs="Arial"/>
          <w:spacing w:val="-1"/>
          <w:w w:val="100"/>
          <w:sz w:val="20"/>
          <w:szCs w:val="20"/>
        </w:rPr>
        <w:t>i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t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y</w:t>
      </w:r>
      <w:r>
        <w:rPr>
          <w:rFonts w:ascii="Arial" w:hAnsi="Arial" w:eastAsia="Arial" w:cs="Arial"/>
          <w:spacing w:val="-16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to u</w:t>
      </w:r>
      <w:r>
        <w:rPr>
          <w:rFonts w:ascii="Arial" w:hAnsi="Arial" w:eastAsia="Arial" w:cs="Arial"/>
          <w:spacing w:val="2"/>
          <w:w w:val="100"/>
          <w:sz w:val="20"/>
          <w:szCs w:val="20"/>
        </w:rPr>
        <w:t>p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date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u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c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h</w:t>
      </w:r>
      <w:r>
        <w:rPr>
          <w:rFonts w:ascii="Arial" w:hAnsi="Arial" w:eastAsia="Arial" w:cs="Arial"/>
          <w:spacing w:val="-4"/>
          <w:w w:val="100"/>
          <w:sz w:val="20"/>
          <w:szCs w:val="20"/>
        </w:rPr>
        <w:t xml:space="preserve"> 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tate</w:t>
      </w:r>
      <w:r>
        <w:rPr>
          <w:rFonts w:ascii="Arial" w:hAnsi="Arial" w:eastAsia="Arial" w:cs="Arial"/>
          <w:spacing w:val="5"/>
          <w:w w:val="100"/>
          <w:sz w:val="20"/>
          <w:szCs w:val="20"/>
        </w:rPr>
        <w:t>m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ent</w:t>
      </w:r>
      <w:r>
        <w:rPr>
          <w:rFonts w:ascii="Arial" w:hAnsi="Arial" w:eastAsia="Arial" w:cs="Arial"/>
          <w:spacing w:val="1"/>
          <w:w w:val="100"/>
          <w:sz w:val="20"/>
          <w:szCs w:val="20"/>
        </w:rPr>
        <w:t>s</w:t>
      </w:r>
      <w:r>
        <w:rPr>
          <w:rFonts w:ascii="Arial" w:hAnsi="Arial" w:eastAsia="Arial" w:cs="Arial"/>
          <w:spacing w:val="0"/>
          <w:w w:val="100"/>
          <w:sz w:val="20"/>
          <w:szCs w:val="2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0" w:after="0" w:line="200" w:lineRule="exact"/>
        <w:jc w:val="left"/>
        <w:rPr>
          <w:sz w:val="20"/>
          <w:szCs w:val="20"/>
        </w:rPr>
      </w:pPr>
    </w:p>
    <w:p>
      <w:pPr>
        <w:spacing w:before="9" w:after="0" w:line="220" w:lineRule="exact"/>
        <w:jc w:val="left"/>
        <w:rPr>
          <w:sz w:val="22"/>
          <w:szCs w:val="22"/>
        </w:rPr>
      </w:pPr>
    </w:p>
    <w:tbl>
      <w:tblPr>
        <w:tblStyle w:val="3"/>
        <w:tblW w:w="4723" w:type="dxa"/>
        <w:tblInd w:w="29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4"/>
        <w:gridCol w:w="307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exact"/>
        </w:trPr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isio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</w:p>
        </w:tc>
        <w:tc>
          <w:tcPr>
            <w:tcW w:w="3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V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si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o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1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.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9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exact"/>
        </w:trPr>
        <w:tc>
          <w:tcPr>
            <w:tcW w:w="1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37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ele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s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6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a</w:t>
            </w:r>
            <w:r>
              <w:rPr>
                <w:rFonts w:ascii="Arial" w:hAnsi="Arial" w:eastAsia="Arial" w:cs="Arial"/>
                <w:spacing w:val="-2"/>
                <w:w w:val="100"/>
                <w:sz w:val="18"/>
                <w:szCs w:val="18"/>
              </w:rPr>
              <w:t>t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:</w:t>
            </w:r>
          </w:p>
        </w:tc>
        <w:tc>
          <w:tcPr>
            <w:tcW w:w="3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41" w:after="0" w:line="240" w:lineRule="auto"/>
              <w:ind w:left="102" w:right="-20"/>
              <w:jc w:val="left"/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Jun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ascii="Arial" w:hAnsi="Arial" w:eastAsia="Arial" w:cs="Arial"/>
                <w:spacing w:val="-5"/>
                <w:w w:val="100"/>
                <w:sz w:val="18"/>
                <w:szCs w:val="18"/>
              </w:rPr>
              <w:t xml:space="preserve"> 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3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 xml:space="preserve">, </w:t>
            </w:r>
            <w:r>
              <w:rPr>
                <w:rFonts w:ascii="Arial" w:hAnsi="Arial" w:eastAsia="Arial" w:cs="Arial"/>
                <w:spacing w:val="-1"/>
                <w:w w:val="100"/>
                <w:sz w:val="18"/>
                <w:szCs w:val="18"/>
              </w:rPr>
              <w:t>2</w:t>
            </w:r>
            <w:r>
              <w:rPr>
                <w:rFonts w:ascii="Arial" w:hAnsi="Arial" w:eastAsia="Arial" w:cs="Arial"/>
                <w:spacing w:val="1"/>
                <w:w w:val="100"/>
                <w:sz w:val="18"/>
                <w:szCs w:val="18"/>
              </w:rPr>
              <w:t>01</w:t>
            </w:r>
            <w:r>
              <w:rPr>
                <w:rFonts w:ascii="Arial" w:hAnsi="Arial" w:eastAsia="Arial" w:cs="Arial"/>
                <w:spacing w:val="0"/>
                <w:w w:val="100"/>
                <w:sz w:val="18"/>
                <w:szCs w:val="18"/>
              </w:rPr>
              <w:t>5</w:t>
            </w:r>
          </w:p>
        </w:tc>
      </w:tr>
    </w:tbl>
    <w:p/>
    <w:sectPr>
      <w:footerReference r:id="rId11" w:type="default"/>
      <w:pgSz w:w="12240" w:h="15840"/>
      <w:pgMar w:top="1800" w:right="900" w:bottom="1180" w:left="700" w:header="216" w:footer="993" w:gutter="0"/>
      <w:pgNumType w:start="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53" o:spid="_x0000_s2053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54" o:spid="_x0000_s2054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55" o:spid="_x0000_s2055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56" o:spid="_x0000_s2056" o:spt="202" type="#_x0000_t202" style="position:absolute;left:0pt;margin-left:538.8pt;margin-top:762pt;height:13.95pt;width:10.6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57" o:spid="_x0000_s205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58" o:spid="_x0000_s2058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59" o:spid="_x0000_s2059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0" o:spid="_x0000_s2060" o:spt="202" type="#_x0000_t202" style="position:absolute;left:0pt;margin-left:538.8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1" o:spid="_x0000_s2061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62" o:spid="_x0000_s2062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63" o:spid="_x0000_s2063" o:spt="202" type="#_x0000_t202" style="position:absolute;left:0pt;margin-left:223.95pt;margin-top:735.9pt;height:26.3pt;width:155.1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nn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eastAsia="Arial" w:cs="Arial"/>
                    <w:spacing w:val="-8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4" o:spid="_x0000_s2064" o:spt="202" type="#_x0000_t202" style="position:absolute;left:0pt;margin-left:541.45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5" o:spid="_x0000_s2065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66" o:spid="_x0000_s2066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67" o:spid="_x0000_s2067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68" o:spid="_x0000_s2068" o:spt="202" type="#_x0000_t202" style="position:absolute;left:0pt;margin-left:539.8pt;margin-top:762pt;height:13.95pt;width:15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rPr>
                    <w:rFonts w:ascii="Arial" w:hAnsi="Arial" w:eastAsia="Arial" w:cs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t>5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69" o:spid="_x0000_s2069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70" o:spid="_x0000_s2070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71" o:spid="_x0000_s2071" o:spt="202" type="#_x0000_t202" style="position:absolute;left:0pt;margin-left:223.95pt;margin-top:735.9pt;height:26.3pt;width:155.1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828" w:right="803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262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ta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na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C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>r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t,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nn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>y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va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l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e,</w:t>
                </w:r>
                <w:r>
                  <w:rPr>
                    <w:rFonts w:ascii="Arial" w:hAnsi="Arial" w:eastAsia="Arial" w:cs="Arial"/>
                    <w:spacing w:val="-8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-5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210" w:right="191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2" o:spid="_x0000_s2072" o:spt="202" type="#_x0000_t202" style="position:absolute;left:0pt;margin-left:542.45pt;margin-top:762pt;height:13.95pt;width:15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20" w:right="-56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rPr>
                    <w:rFonts w:ascii="Arial" w:hAnsi="Arial" w:eastAsia="Arial" w:cs="Arial"/>
                    <w:spacing w:val="-1"/>
                    <w:w w:val="100"/>
                    <w:sz w:val="24"/>
                    <w:szCs w:val="2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t>6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73" o:spid="_x0000_s2073" o:spt="202" type="#_x0000_t202" style="position:absolute;left:0pt;margin-left:201.65pt;margin-top:736.5pt;height:26.2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4" o:spid="_x0000_s2074" o:spt="202" type="#_x0000_t202" style="position:absolute;left:0pt;margin-left:534.75pt;margin-top:762pt;height:14.45pt;width:21.3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75" o:spid="_x0000_s2075" o:spt="202" type="#_x0000_t202" style="position:absolute;left:0pt;margin-left:201.65pt;margin-top:736.5pt;height:26.2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0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76" o:spid="_x0000_s2076" o:spt="202" type="#_x0000_t202" style="position:absolute;left:0pt;margin-left:538.1pt;margin-top:762pt;height:14.45pt;width:17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66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group id="_x0000_s2077" o:spid="_x0000_s2077" o:spt="203" style="position:absolute;left:0pt;margin-left:51.1pt;margin-top:722pt;height:0.1pt;width:510pt;mso-position-horizontal-relative:page;mso-position-vertical-relative:page;z-index:-9216;mso-width-relative:page;mso-height-relative:page;" coordorigin="1022,14441" coordsize="10200,2">
          <o:lock v:ext="edit"/>
          <v:shape id="_x0000_s2078" o:spid="_x0000_s2078" style="position:absolute;left:1022;top:14441;height:2;width:10200;" filled="f" stroked="t" coordorigin="1022,14441" coordsize="10200,0" path="m1022,14441l11222,14441e">
            <v:path arrowok="t"/>
            <v:fill on="f" focussize="0,0"/>
            <v:stroke weight="0.58pt" color="#4F80BC"/>
            <v:imagedata o:title=""/>
            <o:lock v:ext="edit"/>
          </v:shape>
        </v:group>
      </w:pict>
    </w:r>
    <w:r>
      <w:pict>
        <v:shape id="_x0000_s2079" o:spid="_x0000_s2079" o:spt="202" type="#_x0000_t202" style="position:absolute;left:0pt;margin-left:201.65pt;margin-top:735.9pt;height:26.3pt;width:199.9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178" w:lineRule="exact"/>
                  <w:ind w:left="1274" w:right="1252"/>
                  <w:jc w:val="center"/>
                  <w:rPr>
                    <w:rFonts w:ascii="Arial" w:hAnsi="Arial" w:eastAsia="Arial" w:cs="Arial"/>
                    <w:sz w:val="16"/>
                    <w:szCs w:val="16"/>
                  </w:rPr>
                </w:pPr>
                <w:r>
                  <w:rPr>
                    <w:rFonts w:ascii="Arial" w:hAnsi="Arial" w:eastAsia="Arial" w:cs="Arial"/>
                    <w:b/>
                    <w:bCs/>
                    <w:spacing w:val="-5"/>
                    <w:w w:val="100"/>
                    <w:sz w:val="16"/>
                    <w:szCs w:val="16"/>
                  </w:rPr>
                  <w:t>A</w:t>
                </w:r>
                <w:r>
                  <w:rPr>
                    <w:rFonts w:ascii="Arial" w:hAnsi="Arial" w:eastAsia="Arial" w:cs="Arial"/>
                    <w:b/>
                    <w:bCs/>
                    <w:spacing w:val="2"/>
                    <w:w w:val="100"/>
                    <w:sz w:val="16"/>
                    <w:szCs w:val="16"/>
                  </w:rPr>
                  <w:t>k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ros</w:t>
                </w:r>
                <w:r>
                  <w:rPr>
                    <w:rFonts w:ascii="Arial" w:hAnsi="Arial" w:eastAsia="Arial" w:cs="Arial"/>
                    <w:b/>
                    <w:bCs/>
                    <w:spacing w:val="1"/>
                    <w:w w:val="100"/>
                    <w:sz w:val="16"/>
                    <w:szCs w:val="16"/>
                  </w:rPr>
                  <w:t xml:space="preserve"> Sili</w:t>
                </w:r>
                <w:r>
                  <w:rPr>
                    <w:rFonts w:ascii="Arial" w:hAnsi="Arial" w:eastAsia="Arial" w:cs="Arial"/>
                    <w:b/>
                    <w:bCs/>
                    <w:spacing w:val="-3"/>
                    <w:w w:val="100"/>
                    <w:sz w:val="16"/>
                    <w:szCs w:val="16"/>
                  </w:rPr>
                  <w:t>c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 xml:space="preserve">on, </w:t>
                </w:r>
                <w:r>
                  <w:rPr>
                    <w:rFonts w:ascii="Arial" w:hAnsi="Arial" w:eastAsia="Arial" w:cs="Arial"/>
                    <w:b/>
                    <w:bCs/>
                    <w:spacing w:val="-1"/>
                    <w:w w:val="100"/>
                    <w:sz w:val="16"/>
                    <w:szCs w:val="16"/>
                  </w:rPr>
                  <w:t>I</w:t>
                </w:r>
                <w:r>
                  <w:rPr>
                    <w:rFonts w:ascii="Arial" w:hAnsi="Arial" w:eastAsia="Arial" w:cs="Arial"/>
                    <w:b/>
                    <w:bCs/>
                    <w:spacing w:val="0"/>
                    <w:w w:val="100"/>
                    <w:sz w:val="16"/>
                    <w:szCs w:val="16"/>
                  </w:rPr>
                  <w:t>nc.</w:t>
                </w:r>
              </w:p>
              <w:p>
                <w:pPr>
                  <w:spacing w:before="2" w:after="0" w:line="240" w:lineRule="auto"/>
                  <w:ind w:left="-10" w:right="-3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63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Ig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acio</w:t>
                </w:r>
                <w:r>
                  <w:rPr>
                    <w:rFonts w:ascii="Arial" w:hAnsi="Arial" w:eastAsia="Arial" w:cs="Arial"/>
                    <w:spacing w:val="-6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A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v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n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ue,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ui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t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2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50,</w:t>
                </w:r>
                <w:r>
                  <w:rPr>
                    <w:rFonts w:ascii="Arial" w:hAnsi="Arial" w:eastAsia="Arial" w:cs="Arial"/>
                    <w:spacing w:val="-1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1"/>
                    <w:w w:val="100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an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3"/>
                    <w:w w:val="100"/>
                    <w:sz w:val="14"/>
                    <w:szCs w:val="14"/>
                  </w:rPr>
                  <w:t>J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os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e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,</w:t>
                </w:r>
                <w:r>
                  <w:rPr>
                    <w:rFonts w:ascii="Arial" w:hAnsi="Arial" w:eastAsia="Arial" w:cs="Arial"/>
                    <w:spacing w:val="-4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CA</w:t>
                </w:r>
                <w:r>
                  <w:rPr>
                    <w:rFonts w:ascii="Arial" w:hAnsi="Arial" w:eastAsia="Arial" w:cs="Arial"/>
                    <w:spacing w:val="-2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9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5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1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19</w:t>
                </w:r>
                <w:r>
                  <w:rPr>
                    <w:rFonts w:ascii="Arial" w:hAnsi="Arial" w:eastAsia="Arial" w:cs="Arial"/>
                    <w:spacing w:val="-3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U</w:t>
                </w:r>
                <w:r>
                  <w:rPr>
                    <w:rFonts w:ascii="Arial" w:hAnsi="Arial" w:eastAsia="Arial" w:cs="Arial"/>
                    <w:spacing w:val="1"/>
                    <w:w w:val="99"/>
                    <w:sz w:val="14"/>
                    <w:szCs w:val="14"/>
                  </w:rPr>
                  <w:t>S</w:t>
                </w:r>
                <w:r>
                  <w:rPr>
                    <w:rFonts w:ascii="Arial" w:hAnsi="Arial" w:eastAsia="Arial" w:cs="Arial"/>
                    <w:spacing w:val="0"/>
                    <w:w w:val="99"/>
                    <w:sz w:val="14"/>
                    <w:szCs w:val="14"/>
                  </w:rPr>
                  <w:t>A</w:t>
                </w:r>
              </w:p>
              <w:p>
                <w:pPr>
                  <w:spacing w:before="2" w:after="0" w:line="240" w:lineRule="auto"/>
                  <w:ind w:left="657" w:right="640"/>
                  <w:jc w:val="center"/>
                  <w:rPr>
                    <w:rFonts w:ascii="Arial" w:hAnsi="Arial" w:eastAsia="Arial" w:cs="Arial"/>
                    <w:sz w:val="14"/>
                    <w:szCs w:val="14"/>
                  </w:rPr>
                </w:pP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40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8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.7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4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6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.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>90</w:t>
                </w:r>
                <w:r>
                  <w:rPr>
                    <w:rFonts w:ascii="Arial" w:hAnsi="Arial" w:eastAsia="Arial" w:cs="Arial"/>
                    <w:spacing w:val="2"/>
                    <w:w w:val="100"/>
                    <w:sz w:val="14"/>
                    <w:szCs w:val="14"/>
                  </w:rPr>
                  <w:t>0</w:t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14"/>
                    <w:szCs w:val="14"/>
                  </w:rPr>
                  <w:t xml:space="preserve">0  </w:t>
                </w:r>
                <w:r>
                  <w:rPr>
                    <w:rFonts w:ascii="Arial" w:hAnsi="Arial" w:eastAsia="Arial" w:cs="Arial"/>
                    <w:spacing w:val="30"/>
                    <w:w w:val="100"/>
                    <w:sz w:val="14"/>
                    <w:szCs w:val="14"/>
                  </w:rPr>
                  <w:t xml:space="preserve"> </w:t>
                </w:r>
                <w:r>
                  <w:rPr>
                    <w:rFonts w:ascii="Arial" w:hAnsi="Arial" w:eastAsia="Arial" w:cs="Arial"/>
                    <w:color w:val="2268AE"/>
                    <w:spacing w:val="0"/>
                    <w:w w:val="183"/>
                    <w:sz w:val="4"/>
                    <w:szCs w:val="4"/>
                  </w:rPr>
                  <w:t xml:space="preserve">‡      </w:t>
                </w:r>
                <w:r>
                  <w:rPr>
                    <w:rFonts w:ascii="Arial" w:hAnsi="Arial" w:eastAsia="Arial" w:cs="Arial"/>
                    <w:color w:val="2268AE"/>
                    <w:spacing w:val="13"/>
                    <w:w w:val="183"/>
                    <w:sz w:val="4"/>
                    <w:szCs w:val="4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"http://www.AkrosSilicon.com/" \h </w:instrText>
                </w:r>
                <w:r>
                  <w:fldChar w:fldCharType="separate"/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www.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A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k</w:t>
                </w:r>
                <w:r>
                  <w:rPr>
                    <w:rFonts w:ascii="Arial" w:hAnsi="Arial" w:eastAsia="Arial" w:cs="Arial"/>
                    <w:color w:val="0000FF"/>
                    <w:spacing w:val="-1"/>
                    <w:w w:val="99"/>
                    <w:sz w:val="14"/>
                    <w:szCs w:val="14"/>
                    <w:u w:val="single" w:color="0000FF"/>
                  </w:rPr>
                  <w:t>r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os</w:t>
                </w:r>
                <w:r>
                  <w:rPr>
                    <w:rFonts w:ascii="Arial" w:hAnsi="Arial" w:eastAsia="Arial" w:cs="Arial"/>
                    <w:color w:val="0000FF"/>
                    <w:spacing w:val="1"/>
                    <w:w w:val="99"/>
                    <w:sz w:val="14"/>
                    <w:szCs w:val="14"/>
                    <w:u w:val="single" w:color="0000FF"/>
                  </w:rPr>
                  <w:t>S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ilic</w:t>
                </w:r>
                <w:r>
                  <w:rPr>
                    <w:rFonts w:ascii="Arial" w:hAnsi="Arial" w:eastAsia="Arial" w:cs="Arial"/>
                    <w:color w:val="0000FF"/>
                    <w:spacing w:val="2"/>
                    <w:w w:val="99"/>
                    <w:sz w:val="14"/>
                    <w:szCs w:val="14"/>
                    <w:u w:val="single" w:color="0000FF"/>
                  </w:rPr>
                  <w:t>o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n.</w:t>
                </w:r>
                <w:r>
                  <w:rPr>
                    <w:rFonts w:ascii="Arial" w:hAnsi="Arial" w:eastAsia="Arial" w:cs="Arial"/>
                    <w:color w:val="0000FF"/>
                    <w:spacing w:val="3"/>
                    <w:w w:val="99"/>
                    <w:sz w:val="14"/>
                    <w:szCs w:val="14"/>
                    <w:u w:val="single" w:color="0000FF"/>
                  </w:rPr>
                  <w:t>c</w:t>
                </w:r>
                <w:r>
                  <w:rPr>
                    <w:rFonts w:ascii="Arial" w:hAnsi="Arial" w:eastAsia="Arial" w:cs="Arial"/>
                    <w:color w:val="0000FF"/>
                    <w:spacing w:val="0"/>
                    <w:w w:val="99"/>
                    <w:sz w:val="14"/>
                    <w:szCs w:val="14"/>
                    <w:u w:val="single" w:color="0000FF"/>
                  </w:rPr>
                  <w:t>om</w:t>
                </w:r>
                <w:r>
                  <w:rPr>
                    <w:rFonts w:ascii="Arial" w:hAnsi="Arial" w:eastAsia="Arial" w:cs="Arial"/>
                    <w:color w:val="000000"/>
                    <w:spacing w:val="0"/>
                    <w:w w:val="100"/>
                    <w:sz w:val="14"/>
                    <w:szCs w:val="14"/>
                  </w:rPr>
                  <w:fldChar w:fldCharType="end"/>
                </w:r>
              </w:p>
            </w:txbxContent>
          </v:textbox>
        </v:shape>
      </w:pict>
    </w:r>
    <w:r>
      <w:pict>
        <v:shape id="_x0000_s2080" o:spid="_x0000_s2080" o:spt="202" type="#_x0000_t202" style="position:absolute;left:0pt;margin-left:538.8pt;margin-top:762pt;height:13.95pt;width:17.25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57" w:lineRule="exact"/>
                  <w:ind w:left="40" w:right="-20"/>
                  <w:jc w:val="left"/>
                  <w:rPr>
                    <w:rFonts w:ascii="Arial" w:hAnsi="Arial" w:eastAsia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hAnsi="Arial" w:eastAsia="Arial" w:cs="Arial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00" w:lineRule="exact"/>
      <w:jc w:val="left"/>
      <w:rPr>
        <w:sz w:val="20"/>
        <w:szCs w:val="20"/>
      </w:rPr>
    </w:pPr>
    <w:r>
      <w:pict>
        <v:shape id="_x0000_s2049" o:spid="_x0000_s2049" o:spt="75" type="#_x0000_t75" style="position:absolute;left:0pt;margin-left:40.3pt;margin-top:10.8pt;height:72pt;width:161.75pt;mso-position-horizontal-relative:page;mso-position-vertical-relative:page;z-index:-9216;mso-width-relative:page;mso-height-relative:page;" filled="f" coordsize="21600,21600">
          <v:path/>
          <v:fill on="f" focussize="0,0"/>
          <v:stroke/>
          <v:imagedata r:id="rId1" o:title=""/>
          <o:lock v:ext="edit" aspectratio="t"/>
        </v:shape>
      </w:pict>
    </w:r>
    <w:r>
      <w:pict>
        <v:group id="_x0000_s2050" o:spid="_x0000_s2050" o:spt="203" style="position:absolute;left:0pt;margin-left:44.4pt;margin-top:91.6pt;height:0.1pt;width:512.25pt;mso-position-horizontal-relative:page;mso-position-vertical-relative:page;z-index:-9216;mso-width-relative:page;mso-height-relative:page;" coordorigin="888,1832" coordsize="10246,2">
          <o:lock v:ext="edit"/>
          <v:shape id="_x0000_s2051" o:spid="_x0000_s2051" style="position:absolute;left:888;top:1832;height:2;width:10246;" filled="f" stroked="t" coordorigin="888,1832" coordsize="10246,0" path="m888,1832l11134,1832e">
            <v:path arrowok="t"/>
            <v:fill on="f" focussize="0,0"/>
            <v:stroke weight="2.14pt" color="#2268AD"/>
            <v:imagedata o:title=""/>
            <o:lock v:ext="edit"/>
          </v:shape>
        </v:group>
      </w:pict>
    </w:r>
    <w:r>
      <w:pict>
        <v:shape id="_x0000_s2052" o:spid="_x0000_s2052" o:spt="202" type="#_x0000_t202" style="position:absolute;left:0pt;margin-left:300.3pt;margin-top:29.85pt;height:16pt;width:51.9pt;mso-position-horizontal-relative:page;mso-position-vertical-relative:page;z-index:-9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after="0" w:line="297" w:lineRule="exact"/>
                  <w:ind w:left="20" w:right="-62"/>
                  <w:jc w:val="left"/>
                  <w:rPr>
                    <w:rFonts w:ascii="Arial" w:hAnsi="Arial" w:eastAsia="Arial" w:cs="Arial"/>
                    <w:sz w:val="28"/>
                    <w:szCs w:val="28"/>
                  </w:rPr>
                </w:pPr>
                <w:r>
                  <w:rPr>
                    <w:rFonts w:ascii="Arial" w:hAnsi="Arial" w:eastAsia="Arial" w:cs="Arial"/>
                    <w:color w:val="2268AE"/>
                    <w:spacing w:val="0"/>
                    <w:w w:val="100"/>
                    <w:sz w:val="28"/>
                    <w:szCs w:val="28"/>
                  </w:rPr>
                  <w:t>AS1138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38D415E7"/>
    <w:rsid w:val="67181E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3,4,5,6,7,8,9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8.png"/><Relationship Id="rId98" Type="http://schemas.openxmlformats.org/officeDocument/2006/relationships/image" Target="media/image87.png"/><Relationship Id="rId97" Type="http://schemas.openxmlformats.org/officeDocument/2006/relationships/image" Target="media/image86.png"/><Relationship Id="rId96" Type="http://schemas.openxmlformats.org/officeDocument/2006/relationships/image" Target="media/image85.png"/><Relationship Id="rId95" Type="http://schemas.openxmlformats.org/officeDocument/2006/relationships/image" Target="media/image84.png"/><Relationship Id="rId94" Type="http://schemas.openxmlformats.org/officeDocument/2006/relationships/image" Target="media/image83.png"/><Relationship Id="rId93" Type="http://schemas.openxmlformats.org/officeDocument/2006/relationships/image" Target="media/image82.png"/><Relationship Id="rId92" Type="http://schemas.openxmlformats.org/officeDocument/2006/relationships/image" Target="media/image81.jpeg"/><Relationship Id="rId91" Type="http://schemas.openxmlformats.org/officeDocument/2006/relationships/image" Target="media/image80.jpeg"/><Relationship Id="rId90" Type="http://schemas.openxmlformats.org/officeDocument/2006/relationships/image" Target="media/image79.png"/><Relationship Id="rId9" Type="http://schemas.openxmlformats.org/officeDocument/2006/relationships/footer" Target="footer6.xml"/><Relationship Id="rId89" Type="http://schemas.openxmlformats.org/officeDocument/2006/relationships/image" Target="media/image78.png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3" Type="http://schemas.openxmlformats.org/officeDocument/2006/relationships/fontTable" Target="fontTable.xml"/><Relationship Id="rId812" Type="http://schemas.openxmlformats.org/officeDocument/2006/relationships/customXml" Target="../customXml/item1.xml"/><Relationship Id="rId811" Type="http://schemas.openxmlformats.org/officeDocument/2006/relationships/image" Target="media/image800.png"/><Relationship Id="rId810" Type="http://schemas.openxmlformats.org/officeDocument/2006/relationships/image" Target="media/image799.png"/><Relationship Id="rId81" Type="http://schemas.openxmlformats.org/officeDocument/2006/relationships/image" Target="media/image70.png"/><Relationship Id="rId809" Type="http://schemas.openxmlformats.org/officeDocument/2006/relationships/image" Target="media/image798.png"/><Relationship Id="rId808" Type="http://schemas.openxmlformats.org/officeDocument/2006/relationships/image" Target="media/image797.png"/><Relationship Id="rId807" Type="http://schemas.openxmlformats.org/officeDocument/2006/relationships/image" Target="media/image796.png"/><Relationship Id="rId806" Type="http://schemas.openxmlformats.org/officeDocument/2006/relationships/image" Target="media/image795.png"/><Relationship Id="rId805" Type="http://schemas.openxmlformats.org/officeDocument/2006/relationships/image" Target="media/image794.png"/><Relationship Id="rId804" Type="http://schemas.openxmlformats.org/officeDocument/2006/relationships/image" Target="media/image793.png"/><Relationship Id="rId803" Type="http://schemas.openxmlformats.org/officeDocument/2006/relationships/image" Target="media/image792.png"/><Relationship Id="rId802" Type="http://schemas.openxmlformats.org/officeDocument/2006/relationships/image" Target="media/image791.png"/><Relationship Id="rId801" Type="http://schemas.openxmlformats.org/officeDocument/2006/relationships/image" Target="media/image790.png"/><Relationship Id="rId800" Type="http://schemas.openxmlformats.org/officeDocument/2006/relationships/image" Target="media/image789.png"/><Relationship Id="rId80" Type="http://schemas.openxmlformats.org/officeDocument/2006/relationships/image" Target="media/image69.png"/><Relationship Id="rId8" Type="http://schemas.openxmlformats.org/officeDocument/2006/relationships/footer" Target="footer5.xml"/><Relationship Id="rId799" Type="http://schemas.openxmlformats.org/officeDocument/2006/relationships/image" Target="media/image788.png"/><Relationship Id="rId798" Type="http://schemas.openxmlformats.org/officeDocument/2006/relationships/image" Target="media/image787.png"/><Relationship Id="rId797" Type="http://schemas.openxmlformats.org/officeDocument/2006/relationships/image" Target="media/image786.png"/><Relationship Id="rId796" Type="http://schemas.openxmlformats.org/officeDocument/2006/relationships/image" Target="media/image785.png"/><Relationship Id="rId795" Type="http://schemas.openxmlformats.org/officeDocument/2006/relationships/image" Target="media/image784.png"/><Relationship Id="rId794" Type="http://schemas.openxmlformats.org/officeDocument/2006/relationships/image" Target="media/image783.png"/><Relationship Id="rId793" Type="http://schemas.openxmlformats.org/officeDocument/2006/relationships/image" Target="media/image782.png"/><Relationship Id="rId792" Type="http://schemas.openxmlformats.org/officeDocument/2006/relationships/image" Target="media/image781.png"/><Relationship Id="rId791" Type="http://schemas.openxmlformats.org/officeDocument/2006/relationships/image" Target="media/image780.png"/><Relationship Id="rId790" Type="http://schemas.openxmlformats.org/officeDocument/2006/relationships/image" Target="media/image779.png"/><Relationship Id="rId79" Type="http://schemas.openxmlformats.org/officeDocument/2006/relationships/image" Target="media/image68.png"/><Relationship Id="rId789" Type="http://schemas.openxmlformats.org/officeDocument/2006/relationships/image" Target="media/image778.png"/><Relationship Id="rId788" Type="http://schemas.openxmlformats.org/officeDocument/2006/relationships/image" Target="media/image777.png"/><Relationship Id="rId787" Type="http://schemas.openxmlformats.org/officeDocument/2006/relationships/image" Target="media/image776.png"/><Relationship Id="rId786" Type="http://schemas.openxmlformats.org/officeDocument/2006/relationships/image" Target="media/image775.png"/><Relationship Id="rId785" Type="http://schemas.openxmlformats.org/officeDocument/2006/relationships/image" Target="media/image774.png"/><Relationship Id="rId784" Type="http://schemas.openxmlformats.org/officeDocument/2006/relationships/image" Target="media/image773.png"/><Relationship Id="rId783" Type="http://schemas.openxmlformats.org/officeDocument/2006/relationships/image" Target="media/image772.png"/><Relationship Id="rId782" Type="http://schemas.openxmlformats.org/officeDocument/2006/relationships/image" Target="media/image771.png"/><Relationship Id="rId781" Type="http://schemas.openxmlformats.org/officeDocument/2006/relationships/image" Target="media/image770.png"/><Relationship Id="rId780" Type="http://schemas.openxmlformats.org/officeDocument/2006/relationships/image" Target="media/image769.png"/><Relationship Id="rId78" Type="http://schemas.openxmlformats.org/officeDocument/2006/relationships/image" Target="media/image67.png"/><Relationship Id="rId779" Type="http://schemas.openxmlformats.org/officeDocument/2006/relationships/image" Target="media/image768.png"/><Relationship Id="rId778" Type="http://schemas.openxmlformats.org/officeDocument/2006/relationships/image" Target="media/image767.png"/><Relationship Id="rId777" Type="http://schemas.openxmlformats.org/officeDocument/2006/relationships/image" Target="media/image766.png"/><Relationship Id="rId776" Type="http://schemas.openxmlformats.org/officeDocument/2006/relationships/image" Target="media/image765.png"/><Relationship Id="rId775" Type="http://schemas.openxmlformats.org/officeDocument/2006/relationships/image" Target="media/image764.png"/><Relationship Id="rId774" Type="http://schemas.openxmlformats.org/officeDocument/2006/relationships/image" Target="media/image763.png"/><Relationship Id="rId773" Type="http://schemas.openxmlformats.org/officeDocument/2006/relationships/image" Target="media/image762.png"/><Relationship Id="rId772" Type="http://schemas.openxmlformats.org/officeDocument/2006/relationships/image" Target="media/image761.png"/><Relationship Id="rId771" Type="http://schemas.openxmlformats.org/officeDocument/2006/relationships/image" Target="media/image760.png"/><Relationship Id="rId770" Type="http://schemas.openxmlformats.org/officeDocument/2006/relationships/image" Target="media/image759.png"/><Relationship Id="rId77" Type="http://schemas.openxmlformats.org/officeDocument/2006/relationships/image" Target="media/image66.png"/><Relationship Id="rId769" Type="http://schemas.openxmlformats.org/officeDocument/2006/relationships/image" Target="media/image758.png"/><Relationship Id="rId768" Type="http://schemas.openxmlformats.org/officeDocument/2006/relationships/image" Target="media/image757.png"/><Relationship Id="rId767" Type="http://schemas.openxmlformats.org/officeDocument/2006/relationships/image" Target="media/image756.png"/><Relationship Id="rId766" Type="http://schemas.openxmlformats.org/officeDocument/2006/relationships/image" Target="media/image755.png"/><Relationship Id="rId765" Type="http://schemas.openxmlformats.org/officeDocument/2006/relationships/image" Target="media/image754.png"/><Relationship Id="rId764" Type="http://schemas.openxmlformats.org/officeDocument/2006/relationships/image" Target="media/image753.png"/><Relationship Id="rId763" Type="http://schemas.openxmlformats.org/officeDocument/2006/relationships/image" Target="media/image752.png"/><Relationship Id="rId762" Type="http://schemas.openxmlformats.org/officeDocument/2006/relationships/image" Target="media/image751.png"/><Relationship Id="rId761" Type="http://schemas.openxmlformats.org/officeDocument/2006/relationships/image" Target="media/image750.png"/><Relationship Id="rId760" Type="http://schemas.openxmlformats.org/officeDocument/2006/relationships/image" Target="media/image749.png"/><Relationship Id="rId76" Type="http://schemas.openxmlformats.org/officeDocument/2006/relationships/image" Target="media/image65.png"/><Relationship Id="rId759" Type="http://schemas.openxmlformats.org/officeDocument/2006/relationships/image" Target="media/image748.png"/><Relationship Id="rId758" Type="http://schemas.openxmlformats.org/officeDocument/2006/relationships/image" Target="media/image747.png"/><Relationship Id="rId757" Type="http://schemas.openxmlformats.org/officeDocument/2006/relationships/image" Target="media/image746.png"/><Relationship Id="rId756" Type="http://schemas.openxmlformats.org/officeDocument/2006/relationships/image" Target="media/image745.png"/><Relationship Id="rId755" Type="http://schemas.openxmlformats.org/officeDocument/2006/relationships/image" Target="media/image744.png"/><Relationship Id="rId754" Type="http://schemas.openxmlformats.org/officeDocument/2006/relationships/image" Target="media/image743.png"/><Relationship Id="rId753" Type="http://schemas.openxmlformats.org/officeDocument/2006/relationships/image" Target="media/image742.png"/><Relationship Id="rId752" Type="http://schemas.openxmlformats.org/officeDocument/2006/relationships/image" Target="media/image741.png"/><Relationship Id="rId751" Type="http://schemas.openxmlformats.org/officeDocument/2006/relationships/image" Target="media/image740.png"/><Relationship Id="rId750" Type="http://schemas.openxmlformats.org/officeDocument/2006/relationships/image" Target="media/image739.png"/><Relationship Id="rId75" Type="http://schemas.openxmlformats.org/officeDocument/2006/relationships/image" Target="media/image64.png"/><Relationship Id="rId749" Type="http://schemas.openxmlformats.org/officeDocument/2006/relationships/image" Target="media/image738.png"/><Relationship Id="rId748" Type="http://schemas.openxmlformats.org/officeDocument/2006/relationships/image" Target="media/image737.png"/><Relationship Id="rId747" Type="http://schemas.openxmlformats.org/officeDocument/2006/relationships/image" Target="media/image736.png"/><Relationship Id="rId746" Type="http://schemas.openxmlformats.org/officeDocument/2006/relationships/image" Target="media/image735.png"/><Relationship Id="rId745" Type="http://schemas.openxmlformats.org/officeDocument/2006/relationships/image" Target="media/image734.png"/><Relationship Id="rId744" Type="http://schemas.openxmlformats.org/officeDocument/2006/relationships/image" Target="media/image733.png"/><Relationship Id="rId743" Type="http://schemas.openxmlformats.org/officeDocument/2006/relationships/image" Target="media/image732.png"/><Relationship Id="rId742" Type="http://schemas.openxmlformats.org/officeDocument/2006/relationships/image" Target="media/image731.png"/><Relationship Id="rId741" Type="http://schemas.openxmlformats.org/officeDocument/2006/relationships/image" Target="media/image730.png"/><Relationship Id="rId740" Type="http://schemas.openxmlformats.org/officeDocument/2006/relationships/image" Target="media/image729.png"/><Relationship Id="rId74" Type="http://schemas.openxmlformats.org/officeDocument/2006/relationships/image" Target="media/image63.png"/><Relationship Id="rId739" Type="http://schemas.openxmlformats.org/officeDocument/2006/relationships/image" Target="media/image728.png"/><Relationship Id="rId738" Type="http://schemas.openxmlformats.org/officeDocument/2006/relationships/image" Target="media/image727.png"/><Relationship Id="rId737" Type="http://schemas.openxmlformats.org/officeDocument/2006/relationships/image" Target="media/image726.png"/><Relationship Id="rId736" Type="http://schemas.openxmlformats.org/officeDocument/2006/relationships/image" Target="media/image725.png"/><Relationship Id="rId735" Type="http://schemas.openxmlformats.org/officeDocument/2006/relationships/image" Target="media/image724.png"/><Relationship Id="rId734" Type="http://schemas.openxmlformats.org/officeDocument/2006/relationships/image" Target="media/image723.png"/><Relationship Id="rId733" Type="http://schemas.openxmlformats.org/officeDocument/2006/relationships/image" Target="media/image722.png"/><Relationship Id="rId732" Type="http://schemas.openxmlformats.org/officeDocument/2006/relationships/image" Target="media/image721.png"/><Relationship Id="rId731" Type="http://schemas.openxmlformats.org/officeDocument/2006/relationships/image" Target="media/image720.png"/><Relationship Id="rId730" Type="http://schemas.openxmlformats.org/officeDocument/2006/relationships/image" Target="media/image719.png"/><Relationship Id="rId73" Type="http://schemas.openxmlformats.org/officeDocument/2006/relationships/image" Target="media/image62.png"/><Relationship Id="rId729" Type="http://schemas.openxmlformats.org/officeDocument/2006/relationships/image" Target="media/image718.png"/><Relationship Id="rId728" Type="http://schemas.openxmlformats.org/officeDocument/2006/relationships/image" Target="media/image717.png"/><Relationship Id="rId727" Type="http://schemas.openxmlformats.org/officeDocument/2006/relationships/image" Target="media/image716.png"/><Relationship Id="rId726" Type="http://schemas.openxmlformats.org/officeDocument/2006/relationships/image" Target="media/image715.png"/><Relationship Id="rId725" Type="http://schemas.openxmlformats.org/officeDocument/2006/relationships/image" Target="media/image714.png"/><Relationship Id="rId724" Type="http://schemas.openxmlformats.org/officeDocument/2006/relationships/image" Target="media/image713.png"/><Relationship Id="rId723" Type="http://schemas.openxmlformats.org/officeDocument/2006/relationships/image" Target="media/image712.png"/><Relationship Id="rId722" Type="http://schemas.openxmlformats.org/officeDocument/2006/relationships/image" Target="media/image711.png"/><Relationship Id="rId721" Type="http://schemas.openxmlformats.org/officeDocument/2006/relationships/image" Target="media/image710.png"/><Relationship Id="rId720" Type="http://schemas.openxmlformats.org/officeDocument/2006/relationships/image" Target="media/image709.png"/><Relationship Id="rId72" Type="http://schemas.openxmlformats.org/officeDocument/2006/relationships/image" Target="media/image61.png"/><Relationship Id="rId719" Type="http://schemas.openxmlformats.org/officeDocument/2006/relationships/image" Target="media/image708.png"/><Relationship Id="rId718" Type="http://schemas.openxmlformats.org/officeDocument/2006/relationships/image" Target="media/image707.png"/><Relationship Id="rId717" Type="http://schemas.openxmlformats.org/officeDocument/2006/relationships/image" Target="media/image706.png"/><Relationship Id="rId716" Type="http://schemas.openxmlformats.org/officeDocument/2006/relationships/image" Target="media/image705.png"/><Relationship Id="rId715" Type="http://schemas.openxmlformats.org/officeDocument/2006/relationships/image" Target="media/image704.png"/><Relationship Id="rId714" Type="http://schemas.openxmlformats.org/officeDocument/2006/relationships/image" Target="media/image703.png"/><Relationship Id="rId713" Type="http://schemas.openxmlformats.org/officeDocument/2006/relationships/image" Target="media/image702.png"/><Relationship Id="rId712" Type="http://schemas.openxmlformats.org/officeDocument/2006/relationships/image" Target="media/image701.png"/><Relationship Id="rId711" Type="http://schemas.openxmlformats.org/officeDocument/2006/relationships/image" Target="media/image700.png"/><Relationship Id="rId710" Type="http://schemas.openxmlformats.org/officeDocument/2006/relationships/image" Target="media/image699.png"/><Relationship Id="rId71" Type="http://schemas.openxmlformats.org/officeDocument/2006/relationships/image" Target="media/image60.png"/><Relationship Id="rId709" Type="http://schemas.openxmlformats.org/officeDocument/2006/relationships/image" Target="media/image698.png"/><Relationship Id="rId708" Type="http://schemas.openxmlformats.org/officeDocument/2006/relationships/image" Target="media/image697.png"/><Relationship Id="rId707" Type="http://schemas.openxmlformats.org/officeDocument/2006/relationships/image" Target="media/image696.png"/><Relationship Id="rId706" Type="http://schemas.openxmlformats.org/officeDocument/2006/relationships/image" Target="media/image695.png"/><Relationship Id="rId705" Type="http://schemas.openxmlformats.org/officeDocument/2006/relationships/image" Target="media/image694.png"/><Relationship Id="rId704" Type="http://schemas.openxmlformats.org/officeDocument/2006/relationships/image" Target="media/image693.png"/><Relationship Id="rId703" Type="http://schemas.openxmlformats.org/officeDocument/2006/relationships/image" Target="media/image692.png"/><Relationship Id="rId702" Type="http://schemas.openxmlformats.org/officeDocument/2006/relationships/image" Target="media/image691.png"/><Relationship Id="rId701" Type="http://schemas.openxmlformats.org/officeDocument/2006/relationships/image" Target="media/image690.png"/><Relationship Id="rId700" Type="http://schemas.openxmlformats.org/officeDocument/2006/relationships/image" Target="media/image689.png"/><Relationship Id="rId70" Type="http://schemas.openxmlformats.org/officeDocument/2006/relationships/image" Target="media/image59.png"/><Relationship Id="rId7" Type="http://schemas.openxmlformats.org/officeDocument/2006/relationships/footer" Target="footer4.xml"/><Relationship Id="rId699" Type="http://schemas.openxmlformats.org/officeDocument/2006/relationships/image" Target="media/image688.png"/><Relationship Id="rId698" Type="http://schemas.openxmlformats.org/officeDocument/2006/relationships/image" Target="media/image687.png"/><Relationship Id="rId697" Type="http://schemas.openxmlformats.org/officeDocument/2006/relationships/image" Target="media/image686.png"/><Relationship Id="rId696" Type="http://schemas.openxmlformats.org/officeDocument/2006/relationships/image" Target="media/image685.png"/><Relationship Id="rId695" Type="http://schemas.openxmlformats.org/officeDocument/2006/relationships/image" Target="media/image684.png"/><Relationship Id="rId694" Type="http://schemas.openxmlformats.org/officeDocument/2006/relationships/image" Target="media/image683.png"/><Relationship Id="rId693" Type="http://schemas.openxmlformats.org/officeDocument/2006/relationships/image" Target="media/image682.png"/><Relationship Id="rId692" Type="http://schemas.openxmlformats.org/officeDocument/2006/relationships/image" Target="media/image681.png"/><Relationship Id="rId691" Type="http://schemas.openxmlformats.org/officeDocument/2006/relationships/image" Target="media/image680.png"/><Relationship Id="rId690" Type="http://schemas.openxmlformats.org/officeDocument/2006/relationships/image" Target="media/image679.png"/><Relationship Id="rId69" Type="http://schemas.openxmlformats.org/officeDocument/2006/relationships/image" Target="media/image58.png"/><Relationship Id="rId689" Type="http://schemas.openxmlformats.org/officeDocument/2006/relationships/image" Target="media/image678.png"/><Relationship Id="rId688" Type="http://schemas.openxmlformats.org/officeDocument/2006/relationships/image" Target="media/image677.png"/><Relationship Id="rId687" Type="http://schemas.openxmlformats.org/officeDocument/2006/relationships/image" Target="media/image676.png"/><Relationship Id="rId686" Type="http://schemas.openxmlformats.org/officeDocument/2006/relationships/image" Target="media/image675.png"/><Relationship Id="rId685" Type="http://schemas.openxmlformats.org/officeDocument/2006/relationships/image" Target="media/image674.png"/><Relationship Id="rId684" Type="http://schemas.openxmlformats.org/officeDocument/2006/relationships/image" Target="media/image673.png"/><Relationship Id="rId683" Type="http://schemas.openxmlformats.org/officeDocument/2006/relationships/image" Target="media/image672.png"/><Relationship Id="rId682" Type="http://schemas.openxmlformats.org/officeDocument/2006/relationships/image" Target="media/image671.png"/><Relationship Id="rId681" Type="http://schemas.openxmlformats.org/officeDocument/2006/relationships/image" Target="media/image670.png"/><Relationship Id="rId680" Type="http://schemas.openxmlformats.org/officeDocument/2006/relationships/image" Target="media/image669.png"/><Relationship Id="rId68" Type="http://schemas.openxmlformats.org/officeDocument/2006/relationships/image" Target="media/image57.png"/><Relationship Id="rId679" Type="http://schemas.openxmlformats.org/officeDocument/2006/relationships/image" Target="media/image668.png"/><Relationship Id="rId678" Type="http://schemas.openxmlformats.org/officeDocument/2006/relationships/image" Target="media/image667.png"/><Relationship Id="rId677" Type="http://schemas.openxmlformats.org/officeDocument/2006/relationships/image" Target="media/image666.png"/><Relationship Id="rId676" Type="http://schemas.openxmlformats.org/officeDocument/2006/relationships/image" Target="media/image665.png"/><Relationship Id="rId675" Type="http://schemas.openxmlformats.org/officeDocument/2006/relationships/image" Target="media/image664.png"/><Relationship Id="rId674" Type="http://schemas.openxmlformats.org/officeDocument/2006/relationships/image" Target="media/image663.png"/><Relationship Id="rId673" Type="http://schemas.openxmlformats.org/officeDocument/2006/relationships/image" Target="media/image662.png"/><Relationship Id="rId672" Type="http://schemas.openxmlformats.org/officeDocument/2006/relationships/image" Target="media/image661.png"/><Relationship Id="rId671" Type="http://schemas.openxmlformats.org/officeDocument/2006/relationships/image" Target="media/image660.png"/><Relationship Id="rId670" Type="http://schemas.openxmlformats.org/officeDocument/2006/relationships/image" Target="media/image659.png"/><Relationship Id="rId67" Type="http://schemas.openxmlformats.org/officeDocument/2006/relationships/image" Target="media/image56.png"/><Relationship Id="rId669" Type="http://schemas.openxmlformats.org/officeDocument/2006/relationships/image" Target="media/image658.png"/><Relationship Id="rId668" Type="http://schemas.openxmlformats.org/officeDocument/2006/relationships/image" Target="media/image657.png"/><Relationship Id="rId667" Type="http://schemas.openxmlformats.org/officeDocument/2006/relationships/image" Target="media/image656.png"/><Relationship Id="rId666" Type="http://schemas.openxmlformats.org/officeDocument/2006/relationships/image" Target="media/image655.png"/><Relationship Id="rId665" Type="http://schemas.openxmlformats.org/officeDocument/2006/relationships/image" Target="media/image654.png"/><Relationship Id="rId664" Type="http://schemas.openxmlformats.org/officeDocument/2006/relationships/image" Target="media/image653.png"/><Relationship Id="rId663" Type="http://schemas.openxmlformats.org/officeDocument/2006/relationships/image" Target="media/image652.png"/><Relationship Id="rId662" Type="http://schemas.openxmlformats.org/officeDocument/2006/relationships/image" Target="media/image651.png"/><Relationship Id="rId661" Type="http://schemas.openxmlformats.org/officeDocument/2006/relationships/image" Target="media/image650.png"/><Relationship Id="rId660" Type="http://schemas.openxmlformats.org/officeDocument/2006/relationships/image" Target="media/image649.png"/><Relationship Id="rId66" Type="http://schemas.openxmlformats.org/officeDocument/2006/relationships/image" Target="media/image55.png"/><Relationship Id="rId659" Type="http://schemas.openxmlformats.org/officeDocument/2006/relationships/image" Target="media/image648.png"/><Relationship Id="rId658" Type="http://schemas.openxmlformats.org/officeDocument/2006/relationships/image" Target="media/image647.png"/><Relationship Id="rId657" Type="http://schemas.openxmlformats.org/officeDocument/2006/relationships/image" Target="media/image646.png"/><Relationship Id="rId656" Type="http://schemas.openxmlformats.org/officeDocument/2006/relationships/image" Target="media/image645.png"/><Relationship Id="rId655" Type="http://schemas.openxmlformats.org/officeDocument/2006/relationships/image" Target="media/image644.png"/><Relationship Id="rId654" Type="http://schemas.openxmlformats.org/officeDocument/2006/relationships/image" Target="media/image643.png"/><Relationship Id="rId653" Type="http://schemas.openxmlformats.org/officeDocument/2006/relationships/image" Target="media/image642.png"/><Relationship Id="rId652" Type="http://schemas.openxmlformats.org/officeDocument/2006/relationships/image" Target="media/image641.png"/><Relationship Id="rId651" Type="http://schemas.openxmlformats.org/officeDocument/2006/relationships/image" Target="media/image640.png"/><Relationship Id="rId650" Type="http://schemas.openxmlformats.org/officeDocument/2006/relationships/image" Target="media/image639.png"/><Relationship Id="rId65" Type="http://schemas.openxmlformats.org/officeDocument/2006/relationships/image" Target="media/image54.png"/><Relationship Id="rId649" Type="http://schemas.openxmlformats.org/officeDocument/2006/relationships/image" Target="media/image638.png"/><Relationship Id="rId648" Type="http://schemas.openxmlformats.org/officeDocument/2006/relationships/image" Target="media/image637.png"/><Relationship Id="rId647" Type="http://schemas.openxmlformats.org/officeDocument/2006/relationships/image" Target="media/image636.png"/><Relationship Id="rId646" Type="http://schemas.openxmlformats.org/officeDocument/2006/relationships/image" Target="media/image635.png"/><Relationship Id="rId645" Type="http://schemas.openxmlformats.org/officeDocument/2006/relationships/image" Target="media/image634.png"/><Relationship Id="rId644" Type="http://schemas.openxmlformats.org/officeDocument/2006/relationships/image" Target="media/image633.png"/><Relationship Id="rId643" Type="http://schemas.openxmlformats.org/officeDocument/2006/relationships/image" Target="media/image632.png"/><Relationship Id="rId642" Type="http://schemas.openxmlformats.org/officeDocument/2006/relationships/image" Target="media/image631.png"/><Relationship Id="rId641" Type="http://schemas.openxmlformats.org/officeDocument/2006/relationships/image" Target="media/image630.png"/><Relationship Id="rId640" Type="http://schemas.openxmlformats.org/officeDocument/2006/relationships/image" Target="media/image629.png"/><Relationship Id="rId64" Type="http://schemas.openxmlformats.org/officeDocument/2006/relationships/image" Target="media/image53.png"/><Relationship Id="rId639" Type="http://schemas.openxmlformats.org/officeDocument/2006/relationships/image" Target="media/image628.png"/><Relationship Id="rId638" Type="http://schemas.openxmlformats.org/officeDocument/2006/relationships/image" Target="media/image627.png"/><Relationship Id="rId637" Type="http://schemas.openxmlformats.org/officeDocument/2006/relationships/image" Target="media/image626.png"/><Relationship Id="rId636" Type="http://schemas.openxmlformats.org/officeDocument/2006/relationships/image" Target="media/image625.png"/><Relationship Id="rId635" Type="http://schemas.openxmlformats.org/officeDocument/2006/relationships/image" Target="media/image624.png"/><Relationship Id="rId634" Type="http://schemas.openxmlformats.org/officeDocument/2006/relationships/image" Target="media/image623.png"/><Relationship Id="rId633" Type="http://schemas.openxmlformats.org/officeDocument/2006/relationships/image" Target="media/image622.png"/><Relationship Id="rId632" Type="http://schemas.openxmlformats.org/officeDocument/2006/relationships/image" Target="media/image621.png"/><Relationship Id="rId631" Type="http://schemas.openxmlformats.org/officeDocument/2006/relationships/image" Target="media/image620.png"/><Relationship Id="rId630" Type="http://schemas.openxmlformats.org/officeDocument/2006/relationships/image" Target="media/image619.png"/><Relationship Id="rId63" Type="http://schemas.openxmlformats.org/officeDocument/2006/relationships/image" Target="media/image52.png"/><Relationship Id="rId629" Type="http://schemas.openxmlformats.org/officeDocument/2006/relationships/image" Target="media/image618.png"/><Relationship Id="rId628" Type="http://schemas.openxmlformats.org/officeDocument/2006/relationships/image" Target="media/image617.png"/><Relationship Id="rId627" Type="http://schemas.openxmlformats.org/officeDocument/2006/relationships/image" Target="media/image616.png"/><Relationship Id="rId626" Type="http://schemas.openxmlformats.org/officeDocument/2006/relationships/image" Target="media/image615.png"/><Relationship Id="rId625" Type="http://schemas.openxmlformats.org/officeDocument/2006/relationships/image" Target="media/image614.png"/><Relationship Id="rId624" Type="http://schemas.openxmlformats.org/officeDocument/2006/relationships/image" Target="media/image613.png"/><Relationship Id="rId623" Type="http://schemas.openxmlformats.org/officeDocument/2006/relationships/image" Target="media/image612.png"/><Relationship Id="rId622" Type="http://schemas.openxmlformats.org/officeDocument/2006/relationships/image" Target="media/image611.png"/><Relationship Id="rId621" Type="http://schemas.openxmlformats.org/officeDocument/2006/relationships/image" Target="media/image610.png"/><Relationship Id="rId620" Type="http://schemas.openxmlformats.org/officeDocument/2006/relationships/image" Target="media/image609.png"/><Relationship Id="rId62" Type="http://schemas.openxmlformats.org/officeDocument/2006/relationships/image" Target="media/image51.png"/><Relationship Id="rId619" Type="http://schemas.openxmlformats.org/officeDocument/2006/relationships/image" Target="media/image608.png"/><Relationship Id="rId618" Type="http://schemas.openxmlformats.org/officeDocument/2006/relationships/image" Target="media/image607.png"/><Relationship Id="rId617" Type="http://schemas.openxmlformats.org/officeDocument/2006/relationships/image" Target="media/image606.png"/><Relationship Id="rId616" Type="http://schemas.openxmlformats.org/officeDocument/2006/relationships/image" Target="media/image605.png"/><Relationship Id="rId615" Type="http://schemas.openxmlformats.org/officeDocument/2006/relationships/image" Target="media/image604.png"/><Relationship Id="rId614" Type="http://schemas.openxmlformats.org/officeDocument/2006/relationships/image" Target="media/image603.png"/><Relationship Id="rId613" Type="http://schemas.openxmlformats.org/officeDocument/2006/relationships/image" Target="media/image602.png"/><Relationship Id="rId612" Type="http://schemas.openxmlformats.org/officeDocument/2006/relationships/image" Target="media/image601.png"/><Relationship Id="rId611" Type="http://schemas.openxmlformats.org/officeDocument/2006/relationships/image" Target="media/image600.png"/><Relationship Id="rId610" Type="http://schemas.openxmlformats.org/officeDocument/2006/relationships/image" Target="media/image599.png"/><Relationship Id="rId61" Type="http://schemas.openxmlformats.org/officeDocument/2006/relationships/image" Target="media/image50.png"/><Relationship Id="rId609" Type="http://schemas.openxmlformats.org/officeDocument/2006/relationships/image" Target="media/image598.png"/><Relationship Id="rId608" Type="http://schemas.openxmlformats.org/officeDocument/2006/relationships/image" Target="media/image597.png"/><Relationship Id="rId607" Type="http://schemas.openxmlformats.org/officeDocument/2006/relationships/image" Target="media/image596.png"/><Relationship Id="rId606" Type="http://schemas.openxmlformats.org/officeDocument/2006/relationships/image" Target="media/image595.png"/><Relationship Id="rId605" Type="http://schemas.openxmlformats.org/officeDocument/2006/relationships/image" Target="media/image594.png"/><Relationship Id="rId604" Type="http://schemas.openxmlformats.org/officeDocument/2006/relationships/image" Target="media/image593.png"/><Relationship Id="rId603" Type="http://schemas.openxmlformats.org/officeDocument/2006/relationships/image" Target="media/image592.png"/><Relationship Id="rId602" Type="http://schemas.openxmlformats.org/officeDocument/2006/relationships/image" Target="media/image591.png"/><Relationship Id="rId601" Type="http://schemas.openxmlformats.org/officeDocument/2006/relationships/image" Target="media/image590.png"/><Relationship Id="rId600" Type="http://schemas.openxmlformats.org/officeDocument/2006/relationships/image" Target="media/image589.png"/><Relationship Id="rId60" Type="http://schemas.openxmlformats.org/officeDocument/2006/relationships/image" Target="media/image49.png"/><Relationship Id="rId6" Type="http://schemas.openxmlformats.org/officeDocument/2006/relationships/footer" Target="footer3.xml"/><Relationship Id="rId599" Type="http://schemas.openxmlformats.org/officeDocument/2006/relationships/image" Target="media/image588.png"/><Relationship Id="rId598" Type="http://schemas.openxmlformats.org/officeDocument/2006/relationships/image" Target="media/image587.png"/><Relationship Id="rId597" Type="http://schemas.openxmlformats.org/officeDocument/2006/relationships/image" Target="media/image586.png"/><Relationship Id="rId596" Type="http://schemas.openxmlformats.org/officeDocument/2006/relationships/image" Target="media/image585.png"/><Relationship Id="rId595" Type="http://schemas.openxmlformats.org/officeDocument/2006/relationships/image" Target="media/image584.png"/><Relationship Id="rId594" Type="http://schemas.openxmlformats.org/officeDocument/2006/relationships/image" Target="media/image583.png"/><Relationship Id="rId593" Type="http://schemas.openxmlformats.org/officeDocument/2006/relationships/image" Target="media/image582.png"/><Relationship Id="rId592" Type="http://schemas.openxmlformats.org/officeDocument/2006/relationships/image" Target="media/image581.png"/><Relationship Id="rId591" Type="http://schemas.openxmlformats.org/officeDocument/2006/relationships/image" Target="media/image580.png"/><Relationship Id="rId590" Type="http://schemas.openxmlformats.org/officeDocument/2006/relationships/image" Target="media/image579.png"/><Relationship Id="rId59" Type="http://schemas.openxmlformats.org/officeDocument/2006/relationships/image" Target="media/image48.png"/><Relationship Id="rId589" Type="http://schemas.openxmlformats.org/officeDocument/2006/relationships/image" Target="media/image578.png"/><Relationship Id="rId588" Type="http://schemas.openxmlformats.org/officeDocument/2006/relationships/image" Target="media/image577.png"/><Relationship Id="rId587" Type="http://schemas.openxmlformats.org/officeDocument/2006/relationships/image" Target="media/image576.png"/><Relationship Id="rId586" Type="http://schemas.openxmlformats.org/officeDocument/2006/relationships/image" Target="media/image575.png"/><Relationship Id="rId585" Type="http://schemas.openxmlformats.org/officeDocument/2006/relationships/image" Target="media/image574.png"/><Relationship Id="rId584" Type="http://schemas.openxmlformats.org/officeDocument/2006/relationships/image" Target="media/image573.png"/><Relationship Id="rId583" Type="http://schemas.openxmlformats.org/officeDocument/2006/relationships/image" Target="media/image572.png"/><Relationship Id="rId582" Type="http://schemas.openxmlformats.org/officeDocument/2006/relationships/image" Target="media/image571.png"/><Relationship Id="rId581" Type="http://schemas.openxmlformats.org/officeDocument/2006/relationships/image" Target="media/image570.png"/><Relationship Id="rId580" Type="http://schemas.openxmlformats.org/officeDocument/2006/relationships/image" Target="media/image569.png"/><Relationship Id="rId58" Type="http://schemas.openxmlformats.org/officeDocument/2006/relationships/image" Target="media/image47.png"/><Relationship Id="rId579" Type="http://schemas.openxmlformats.org/officeDocument/2006/relationships/image" Target="media/image568.png"/><Relationship Id="rId578" Type="http://schemas.openxmlformats.org/officeDocument/2006/relationships/image" Target="media/image567.png"/><Relationship Id="rId577" Type="http://schemas.openxmlformats.org/officeDocument/2006/relationships/image" Target="media/image566.png"/><Relationship Id="rId576" Type="http://schemas.openxmlformats.org/officeDocument/2006/relationships/image" Target="media/image565.png"/><Relationship Id="rId575" Type="http://schemas.openxmlformats.org/officeDocument/2006/relationships/image" Target="media/image564.png"/><Relationship Id="rId574" Type="http://schemas.openxmlformats.org/officeDocument/2006/relationships/image" Target="media/image563.png"/><Relationship Id="rId573" Type="http://schemas.openxmlformats.org/officeDocument/2006/relationships/image" Target="media/image562.png"/><Relationship Id="rId572" Type="http://schemas.openxmlformats.org/officeDocument/2006/relationships/image" Target="media/image561.png"/><Relationship Id="rId571" Type="http://schemas.openxmlformats.org/officeDocument/2006/relationships/image" Target="media/image560.png"/><Relationship Id="rId570" Type="http://schemas.openxmlformats.org/officeDocument/2006/relationships/image" Target="media/image559.png"/><Relationship Id="rId57" Type="http://schemas.openxmlformats.org/officeDocument/2006/relationships/image" Target="media/image46.png"/><Relationship Id="rId569" Type="http://schemas.openxmlformats.org/officeDocument/2006/relationships/image" Target="media/image558.png"/><Relationship Id="rId568" Type="http://schemas.openxmlformats.org/officeDocument/2006/relationships/image" Target="media/image557.png"/><Relationship Id="rId567" Type="http://schemas.openxmlformats.org/officeDocument/2006/relationships/image" Target="media/image556.png"/><Relationship Id="rId566" Type="http://schemas.openxmlformats.org/officeDocument/2006/relationships/image" Target="media/image555.png"/><Relationship Id="rId565" Type="http://schemas.openxmlformats.org/officeDocument/2006/relationships/image" Target="media/image554.png"/><Relationship Id="rId564" Type="http://schemas.openxmlformats.org/officeDocument/2006/relationships/image" Target="media/image553.png"/><Relationship Id="rId563" Type="http://schemas.openxmlformats.org/officeDocument/2006/relationships/image" Target="media/image552.png"/><Relationship Id="rId562" Type="http://schemas.openxmlformats.org/officeDocument/2006/relationships/image" Target="media/image551.png"/><Relationship Id="rId561" Type="http://schemas.openxmlformats.org/officeDocument/2006/relationships/image" Target="media/image550.png"/><Relationship Id="rId560" Type="http://schemas.openxmlformats.org/officeDocument/2006/relationships/image" Target="media/image549.png"/><Relationship Id="rId56" Type="http://schemas.openxmlformats.org/officeDocument/2006/relationships/image" Target="media/image45.png"/><Relationship Id="rId559" Type="http://schemas.openxmlformats.org/officeDocument/2006/relationships/image" Target="media/image548.png"/><Relationship Id="rId558" Type="http://schemas.openxmlformats.org/officeDocument/2006/relationships/image" Target="media/image547.png"/><Relationship Id="rId557" Type="http://schemas.openxmlformats.org/officeDocument/2006/relationships/image" Target="media/image546.png"/><Relationship Id="rId556" Type="http://schemas.openxmlformats.org/officeDocument/2006/relationships/image" Target="media/image545.png"/><Relationship Id="rId555" Type="http://schemas.openxmlformats.org/officeDocument/2006/relationships/image" Target="media/image544.png"/><Relationship Id="rId554" Type="http://schemas.openxmlformats.org/officeDocument/2006/relationships/image" Target="media/image543.png"/><Relationship Id="rId553" Type="http://schemas.openxmlformats.org/officeDocument/2006/relationships/image" Target="media/image542.png"/><Relationship Id="rId552" Type="http://schemas.openxmlformats.org/officeDocument/2006/relationships/image" Target="media/image541.png"/><Relationship Id="rId551" Type="http://schemas.openxmlformats.org/officeDocument/2006/relationships/image" Target="media/image540.png"/><Relationship Id="rId550" Type="http://schemas.openxmlformats.org/officeDocument/2006/relationships/image" Target="media/image539.png"/><Relationship Id="rId55" Type="http://schemas.openxmlformats.org/officeDocument/2006/relationships/image" Target="media/image44.png"/><Relationship Id="rId549" Type="http://schemas.openxmlformats.org/officeDocument/2006/relationships/image" Target="media/image538.png"/><Relationship Id="rId548" Type="http://schemas.openxmlformats.org/officeDocument/2006/relationships/image" Target="media/image537.png"/><Relationship Id="rId547" Type="http://schemas.openxmlformats.org/officeDocument/2006/relationships/image" Target="media/image536.png"/><Relationship Id="rId546" Type="http://schemas.openxmlformats.org/officeDocument/2006/relationships/image" Target="media/image535.png"/><Relationship Id="rId545" Type="http://schemas.openxmlformats.org/officeDocument/2006/relationships/image" Target="media/image534.png"/><Relationship Id="rId544" Type="http://schemas.openxmlformats.org/officeDocument/2006/relationships/image" Target="media/image533.png"/><Relationship Id="rId543" Type="http://schemas.openxmlformats.org/officeDocument/2006/relationships/image" Target="media/image532.png"/><Relationship Id="rId542" Type="http://schemas.openxmlformats.org/officeDocument/2006/relationships/image" Target="media/image531.png"/><Relationship Id="rId541" Type="http://schemas.openxmlformats.org/officeDocument/2006/relationships/image" Target="media/image530.png"/><Relationship Id="rId540" Type="http://schemas.openxmlformats.org/officeDocument/2006/relationships/image" Target="media/image529.png"/><Relationship Id="rId54" Type="http://schemas.openxmlformats.org/officeDocument/2006/relationships/image" Target="media/image43.png"/><Relationship Id="rId539" Type="http://schemas.openxmlformats.org/officeDocument/2006/relationships/image" Target="media/image528.png"/><Relationship Id="rId538" Type="http://schemas.openxmlformats.org/officeDocument/2006/relationships/image" Target="media/image527.png"/><Relationship Id="rId537" Type="http://schemas.openxmlformats.org/officeDocument/2006/relationships/image" Target="media/image526.png"/><Relationship Id="rId536" Type="http://schemas.openxmlformats.org/officeDocument/2006/relationships/image" Target="media/image525.png"/><Relationship Id="rId535" Type="http://schemas.openxmlformats.org/officeDocument/2006/relationships/image" Target="media/image524.png"/><Relationship Id="rId534" Type="http://schemas.openxmlformats.org/officeDocument/2006/relationships/image" Target="media/image523.png"/><Relationship Id="rId533" Type="http://schemas.openxmlformats.org/officeDocument/2006/relationships/image" Target="media/image522.png"/><Relationship Id="rId532" Type="http://schemas.openxmlformats.org/officeDocument/2006/relationships/image" Target="media/image521.png"/><Relationship Id="rId531" Type="http://schemas.openxmlformats.org/officeDocument/2006/relationships/image" Target="media/image520.png"/><Relationship Id="rId530" Type="http://schemas.openxmlformats.org/officeDocument/2006/relationships/image" Target="media/image519.png"/><Relationship Id="rId53" Type="http://schemas.openxmlformats.org/officeDocument/2006/relationships/image" Target="media/image42.png"/><Relationship Id="rId529" Type="http://schemas.openxmlformats.org/officeDocument/2006/relationships/image" Target="media/image518.png"/><Relationship Id="rId528" Type="http://schemas.openxmlformats.org/officeDocument/2006/relationships/image" Target="media/image517.png"/><Relationship Id="rId527" Type="http://schemas.openxmlformats.org/officeDocument/2006/relationships/image" Target="media/image516.png"/><Relationship Id="rId526" Type="http://schemas.openxmlformats.org/officeDocument/2006/relationships/image" Target="media/image515.png"/><Relationship Id="rId525" Type="http://schemas.openxmlformats.org/officeDocument/2006/relationships/image" Target="media/image514.png"/><Relationship Id="rId524" Type="http://schemas.openxmlformats.org/officeDocument/2006/relationships/image" Target="media/image513.png"/><Relationship Id="rId523" Type="http://schemas.openxmlformats.org/officeDocument/2006/relationships/image" Target="media/image512.png"/><Relationship Id="rId522" Type="http://schemas.openxmlformats.org/officeDocument/2006/relationships/image" Target="media/image511.png"/><Relationship Id="rId521" Type="http://schemas.openxmlformats.org/officeDocument/2006/relationships/image" Target="media/image510.png"/><Relationship Id="rId520" Type="http://schemas.openxmlformats.org/officeDocument/2006/relationships/image" Target="media/image509.png"/><Relationship Id="rId52" Type="http://schemas.openxmlformats.org/officeDocument/2006/relationships/image" Target="media/image41.png"/><Relationship Id="rId519" Type="http://schemas.openxmlformats.org/officeDocument/2006/relationships/image" Target="media/image508.png"/><Relationship Id="rId518" Type="http://schemas.openxmlformats.org/officeDocument/2006/relationships/image" Target="media/image507.png"/><Relationship Id="rId517" Type="http://schemas.openxmlformats.org/officeDocument/2006/relationships/image" Target="media/image506.png"/><Relationship Id="rId516" Type="http://schemas.openxmlformats.org/officeDocument/2006/relationships/image" Target="media/image505.png"/><Relationship Id="rId515" Type="http://schemas.openxmlformats.org/officeDocument/2006/relationships/image" Target="media/image504.png"/><Relationship Id="rId514" Type="http://schemas.openxmlformats.org/officeDocument/2006/relationships/image" Target="media/image503.png"/><Relationship Id="rId513" Type="http://schemas.openxmlformats.org/officeDocument/2006/relationships/image" Target="media/image502.png"/><Relationship Id="rId512" Type="http://schemas.openxmlformats.org/officeDocument/2006/relationships/image" Target="media/image501.png"/><Relationship Id="rId511" Type="http://schemas.openxmlformats.org/officeDocument/2006/relationships/image" Target="media/image500.png"/><Relationship Id="rId510" Type="http://schemas.openxmlformats.org/officeDocument/2006/relationships/image" Target="media/image499.png"/><Relationship Id="rId51" Type="http://schemas.openxmlformats.org/officeDocument/2006/relationships/image" Target="media/image40.png"/><Relationship Id="rId509" Type="http://schemas.openxmlformats.org/officeDocument/2006/relationships/image" Target="media/image498.png"/><Relationship Id="rId508" Type="http://schemas.openxmlformats.org/officeDocument/2006/relationships/image" Target="media/image497.png"/><Relationship Id="rId507" Type="http://schemas.openxmlformats.org/officeDocument/2006/relationships/image" Target="media/image496.png"/><Relationship Id="rId506" Type="http://schemas.openxmlformats.org/officeDocument/2006/relationships/image" Target="media/image495.png"/><Relationship Id="rId505" Type="http://schemas.openxmlformats.org/officeDocument/2006/relationships/image" Target="media/image494.png"/><Relationship Id="rId504" Type="http://schemas.openxmlformats.org/officeDocument/2006/relationships/image" Target="media/image493.png"/><Relationship Id="rId503" Type="http://schemas.openxmlformats.org/officeDocument/2006/relationships/image" Target="media/image492.png"/><Relationship Id="rId502" Type="http://schemas.openxmlformats.org/officeDocument/2006/relationships/image" Target="media/image491.png"/><Relationship Id="rId501" Type="http://schemas.openxmlformats.org/officeDocument/2006/relationships/image" Target="media/image490.png"/><Relationship Id="rId500" Type="http://schemas.openxmlformats.org/officeDocument/2006/relationships/image" Target="media/image489.png"/><Relationship Id="rId50" Type="http://schemas.openxmlformats.org/officeDocument/2006/relationships/image" Target="media/image39.png"/><Relationship Id="rId5" Type="http://schemas.openxmlformats.org/officeDocument/2006/relationships/footer" Target="footer2.xml"/><Relationship Id="rId499" Type="http://schemas.openxmlformats.org/officeDocument/2006/relationships/image" Target="media/image488.png"/><Relationship Id="rId498" Type="http://schemas.openxmlformats.org/officeDocument/2006/relationships/image" Target="media/image487.png"/><Relationship Id="rId497" Type="http://schemas.openxmlformats.org/officeDocument/2006/relationships/image" Target="media/image486.png"/><Relationship Id="rId496" Type="http://schemas.openxmlformats.org/officeDocument/2006/relationships/image" Target="media/image485.png"/><Relationship Id="rId495" Type="http://schemas.openxmlformats.org/officeDocument/2006/relationships/image" Target="media/image484.png"/><Relationship Id="rId494" Type="http://schemas.openxmlformats.org/officeDocument/2006/relationships/image" Target="media/image483.png"/><Relationship Id="rId493" Type="http://schemas.openxmlformats.org/officeDocument/2006/relationships/image" Target="media/image482.png"/><Relationship Id="rId492" Type="http://schemas.openxmlformats.org/officeDocument/2006/relationships/image" Target="media/image481.png"/><Relationship Id="rId491" Type="http://schemas.openxmlformats.org/officeDocument/2006/relationships/image" Target="media/image480.png"/><Relationship Id="rId490" Type="http://schemas.openxmlformats.org/officeDocument/2006/relationships/image" Target="media/image479.png"/><Relationship Id="rId49" Type="http://schemas.openxmlformats.org/officeDocument/2006/relationships/image" Target="media/image38.png"/><Relationship Id="rId489" Type="http://schemas.openxmlformats.org/officeDocument/2006/relationships/image" Target="media/image478.png"/><Relationship Id="rId488" Type="http://schemas.openxmlformats.org/officeDocument/2006/relationships/image" Target="media/image477.png"/><Relationship Id="rId487" Type="http://schemas.openxmlformats.org/officeDocument/2006/relationships/image" Target="media/image476.png"/><Relationship Id="rId486" Type="http://schemas.openxmlformats.org/officeDocument/2006/relationships/image" Target="media/image475.png"/><Relationship Id="rId485" Type="http://schemas.openxmlformats.org/officeDocument/2006/relationships/image" Target="media/image474.png"/><Relationship Id="rId484" Type="http://schemas.openxmlformats.org/officeDocument/2006/relationships/image" Target="media/image473.png"/><Relationship Id="rId483" Type="http://schemas.openxmlformats.org/officeDocument/2006/relationships/image" Target="media/image472.png"/><Relationship Id="rId482" Type="http://schemas.openxmlformats.org/officeDocument/2006/relationships/image" Target="media/image471.png"/><Relationship Id="rId481" Type="http://schemas.openxmlformats.org/officeDocument/2006/relationships/image" Target="media/image470.png"/><Relationship Id="rId480" Type="http://schemas.openxmlformats.org/officeDocument/2006/relationships/image" Target="media/image469.png"/><Relationship Id="rId48" Type="http://schemas.openxmlformats.org/officeDocument/2006/relationships/image" Target="media/image37.png"/><Relationship Id="rId479" Type="http://schemas.openxmlformats.org/officeDocument/2006/relationships/image" Target="media/image468.png"/><Relationship Id="rId478" Type="http://schemas.openxmlformats.org/officeDocument/2006/relationships/image" Target="media/image467.png"/><Relationship Id="rId477" Type="http://schemas.openxmlformats.org/officeDocument/2006/relationships/image" Target="media/image466.png"/><Relationship Id="rId476" Type="http://schemas.openxmlformats.org/officeDocument/2006/relationships/image" Target="media/image465.png"/><Relationship Id="rId475" Type="http://schemas.openxmlformats.org/officeDocument/2006/relationships/image" Target="media/image464.png"/><Relationship Id="rId474" Type="http://schemas.openxmlformats.org/officeDocument/2006/relationships/image" Target="media/image463.png"/><Relationship Id="rId473" Type="http://schemas.openxmlformats.org/officeDocument/2006/relationships/image" Target="media/image462.png"/><Relationship Id="rId472" Type="http://schemas.openxmlformats.org/officeDocument/2006/relationships/image" Target="media/image461.png"/><Relationship Id="rId471" Type="http://schemas.openxmlformats.org/officeDocument/2006/relationships/image" Target="media/image460.png"/><Relationship Id="rId470" Type="http://schemas.openxmlformats.org/officeDocument/2006/relationships/image" Target="media/image459.png"/><Relationship Id="rId47" Type="http://schemas.openxmlformats.org/officeDocument/2006/relationships/image" Target="media/image36.png"/><Relationship Id="rId469" Type="http://schemas.openxmlformats.org/officeDocument/2006/relationships/image" Target="media/image458.png"/><Relationship Id="rId468" Type="http://schemas.openxmlformats.org/officeDocument/2006/relationships/image" Target="media/image457.png"/><Relationship Id="rId467" Type="http://schemas.openxmlformats.org/officeDocument/2006/relationships/image" Target="media/image456.png"/><Relationship Id="rId466" Type="http://schemas.openxmlformats.org/officeDocument/2006/relationships/image" Target="media/image455.png"/><Relationship Id="rId465" Type="http://schemas.openxmlformats.org/officeDocument/2006/relationships/image" Target="media/image454.png"/><Relationship Id="rId464" Type="http://schemas.openxmlformats.org/officeDocument/2006/relationships/image" Target="media/image453.png"/><Relationship Id="rId463" Type="http://schemas.openxmlformats.org/officeDocument/2006/relationships/image" Target="media/image452.png"/><Relationship Id="rId462" Type="http://schemas.openxmlformats.org/officeDocument/2006/relationships/image" Target="media/image451.png"/><Relationship Id="rId461" Type="http://schemas.openxmlformats.org/officeDocument/2006/relationships/image" Target="media/image450.png"/><Relationship Id="rId460" Type="http://schemas.openxmlformats.org/officeDocument/2006/relationships/image" Target="media/image449.png"/><Relationship Id="rId46" Type="http://schemas.openxmlformats.org/officeDocument/2006/relationships/image" Target="media/image35.png"/><Relationship Id="rId459" Type="http://schemas.openxmlformats.org/officeDocument/2006/relationships/image" Target="media/image448.png"/><Relationship Id="rId458" Type="http://schemas.openxmlformats.org/officeDocument/2006/relationships/image" Target="media/image447.png"/><Relationship Id="rId457" Type="http://schemas.openxmlformats.org/officeDocument/2006/relationships/image" Target="media/image446.png"/><Relationship Id="rId456" Type="http://schemas.openxmlformats.org/officeDocument/2006/relationships/image" Target="media/image445.png"/><Relationship Id="rId455" Type="http://schemas.openxmlformats.org/officeDocument/2006/relationships/image" Target="media/image444.png"/><Relationship Id="rId454" Type="http://schemas.openxmlformats.org/officeDocument/2006/relationships/image" Target="media/image443.png"/><Relationship Id="rId453" Type="http://schemas.openxmlformats.org/officeDocument/2006/relationships/image" Target="media/image442.png"/><Relationship Id="rId452" Type="http://schemas.openxmlformats.org/officeDocument/2006/relationships/image" Target="media/image441.png"/><Relationship Id="rId451" Type="http://schemas.openxmlformats.org/officeDocument/2006/relationships/image" Target="media/image440.png"/><Relationship Id="rId450" Type="http://schemas.openxmlformats.org/officeDocument/2006/relationships/image" Target="media/image439.png"/><Relationship Id="rId45" Type="http://schemas.openxmlformats.org/officeDocument/2006/relationships/image" Target="media/image34.png"/><Relationship Id="rId449" Type="http://schemas.openxmlformats.org/officeDocument/2006/relationships/image" Target="media/image438.png"/><Relationship Id="rId448" Type="http://schemas.openxmlformats.org/officeDocument/2006/relationships/image" Target="media/image437.png"/><Relationship Id="rId447" Type="http://schemas.openxmlformats.org/officeDocument/2006/relationships/image" Target="media/image436.png"/><Relationship Id="rId446" Type="http://schemas.openxmlformats.org/officeDocument/2006/relationships/image" Target="media/image435.png"/><Relationship Id="rId445" Type="http://schemas.openxmlformats.org/officeDocument/2006/relationships/image" Target="media/image434.png"/><Relationship Id="rId444" Type="http://schemas.openxmlformats.org/officeDocument/2006/relationships/image" Target="media/image433.png"/><Relationship Id="rId443" Type="http://schemas.openxmlformats.org/officeDocument/2006/relationships/image" Target="media/image432.png"/><Relationship Id="rId442" Type="http://schemas.openxmlformats.org/officeDocument/2006/relationships/image" Target="media/image431.png"/><Relationship Id="rId441" Type="http://schemas.openxmlformats.org/officeDocument/2006/relationships/image" Target="media/image430.png"/><Relationship Id="rId440" Type="http://schemas.openxmlformats.org/officeDocument/2006/relationships/image" Target="media/image429.png"/><Relationship Id="rId44" Type="http://schemas.openxmlformats.org/officeDocument/2006/relationships/image" Target="media/image33.png"/><Relationship Id="rId439" Type="http://schemas.openxmlformats.org/officeDocument/2006/relationships/image" Target="media/image428.png"/><Relationship Id="rId438" Type="http://schemas.openxmlformats.org/officeDocument/2006/relationships/image" Target="media/image427.png"/><Relationship Id="rId437" Type="http://schemas.openxmlformats.org/officeDocument/2006/relationships/image" Target="media/image426.png"/><Relationship Id="rId436" Type="http://schemas.openxmlformats.org/officeDocument/2006/relationships/image" Target="media/image425.png"/><Relationship Id="rId435" Type="http://schemas.openxmlformats.org/officeDocument/2006/relationships/image" Target="media/image424.png"/><Relationship Id="rId434" Type="http://schemas.openxmlformats.org/officeDocument/2006/relationships/image" Target="media/image423.png"/><Relationship Id="rId433" Type="http://schemas.openxmlformats.org/officeDocument/2006/relationships/image" Target="media/image422.png"/><Relationship Id="rId432" Type="http://schemas.openxmlformats.org/officeDocument/2006/relationships/image" Target="media/image421.png"/><Relationship Id="rId431" Type="http://schemas.openxmlformats.org/officeDocument/2006/relationships/image" Target="media/image420.png"/><Relationship Id="rId430" Type="http://schemas.openxmlformats.org/officeDocument/2006/relationships/image" Target="media/image419.png"/><Relationship Id="rId43" Type="http://schemas.openxmlformats.org/officeDocument/2006/relationships/image" Target="media/image32.png"/><Relationship Id="rId429" Type="http://schemas.openxmlformats.org/officeDocument/2006/relationships/image" Target="media/image418.png"/><Relationship Id="rId428" Type="http://schemas.openxmlformats.org/officeDocument/2006/relationships/image" Target="media/image417.png"/><Relationship Id="rId427" Type="http://schemas.openxmlformats.org/officeDocument/2006/relationships/image" Target="media/image416.png"/><Relationship Id="rId426" Type="http://schemas.openxmlformats.org/officeDocument/2006/relationships/image" Target="media/image415.png"/><Relationship Id="rId425" Type="http://schemas.openxmlformats.org/officeDocument/2006/relationships/image" Target="media/image414.png"/><Relationship Id="rId424" Type="http://schemas.openxmlformats.org/officeDocument/2006/relationships/image" Target="media/image413.png"/><Relationship Id="rId423" Type="http://schemas.openxmlformats.org/officeDocument/2006/relationships/image" Target="media/image412.png"/><Relationship Id="rId422" Type="http://schemas.openxmlformats.org/officeDocument/2006/relationships/image" Target="media/image411.png"/><Relationship Id="rId421" Type="http://schemas.openxmlformats.org/officeDocument/2006/relationships/image" Target="media/image410.png"/><Relationship Id="rId420" Type="http://schemas.openxmlformats.org/officeDocument/2006/relationships/image" Target="media/image409.png"/><Relationship Id="rId42" Type="http://schemas.openxmlformats.org/officeDocument/2006/relationships/image" Target="media/image31.png"/><Relationship Id="rId419" Type="http://schemas.openxmlformats.org/officeDocument/2006/relationships/image" Target="media/image408.png"/><Relationship Id="rId418" Type="http://schemas.openxmlformats.org/officeDocument/2006/relationships/image" Target="media/image407.png"/><Relationship Id="rId417" Type="http://schemas.openxmlformats.org/officeDocument/2006/relationships/image" Target="media/image406.png"/><Relationship Id="rId416" Type="http://schemas.openxmlformats.org/officeDocument/2006/relationships/image" Target="media/image405.png"/><Relationship Id="rId415" Type="http://schemas.openxmlformats.org/officeDocument/2006/relationships/image" Target="media/image404.png"/><Relationship Id="rId414" Type="http://schemas.openxmlformats.org/officeDocument/2006/relationships/image" Target="media/image403.png"/><Relationship Id="rId413" Type="http://schemas.openxmlformats.org/officeDocument/2006/relationships/image" Target="media/image402.png"/><Relationship Id="rId412" Type="http://schemas.openxmlformats.org/officeDocument/2006/relationships/image" Target="media/image401.png"/><Relationship Id="rId411" Type="http://schemas.openxmlformats.org/officeDocument/2006/relationships/image" Target="media/image400.png"/><Relationship Id="rId410" Type="http://schemas.openxmlformats.org/officeDocument/2006/relationships/image" Target="media/image399.png"/><Relationship Id="rId41" Type="http://schemas.openxmlformats.org/officeDocument/2006/relationships/image" Target="media/image30.png"/><Relationship Id="rId409" Type="http://schemas.openxmlformats.org/officeDocument/2006/relationships/image" Target="media/image398.png"/><Relationship Id="rId408" Type="http://schemas.openxmlformats.org/officeDocument/2006/relationships/image" Target="media/image397.png"/><Relationship Id="rId407" Type="http://schemas.openxmlformats.org/officeDocument/2006/relationships/image" Target="media/image396.png"/><Relationship Id="rId406" Type="http://schemas.openxmlformats.org/officeDocument/2006/relationships/image" Target="media/image395.png"/><Relationship Id="rId405" Type="http://schemas.openxmlformats.org/officeDocument/2006/relationships/image" Target="media/image394.png"/><Relationship Id="rId404" Type="http://schemas.openxmlformats.org/officeDocument/2006/relationships/image" Target="media/image393.png"/><Relationship Id="rId403" Type="http://schemas.openxmlformats.org/officeDocument/2006/relationships/image" Target="media/image392.png"/><Relationship Id="rId402" Type="http://schemas.openxmlformats.org/officeDocument/2006/relationships/image" Target="media/image391.png"/><Relationship Id="rId401" Type="http://schemas.openxmlformats.org/officeDocument/2006/relationships/image" Target="media/image390.png"/><Relationship Id="rId400" Type="http://schemas.openxmlformats.org/officeDocument/2006/relationships/image" Target="media/image389.png"/><Relationship Id="rId40" Type="http://schemas.openxmlformats.org/officeDocument/2006/relationships/image" Target="media/image29.png"/><Relationship Id="rId4" Type="http://schemas.openxmlformats.org/officeDocument/2006/relationships/footer" Target="footer1.xml"/><Relationship Id="rId399" Type="http://schemas.openxmlformats.org/officeDocument/2006/relationships/image" Target="media/image388.png"/><Relationship Id="rId398" Type="http://schemas.openxmlformats.org/officeDocument/2006/relationships/image" Target="media/image387.png"/><Relationship Id="rId397" Type="http://schemas.openxmlformats.org/officeDocument/2006/relationships/image" Target="media/image386.png"/><Relationship Id="rId396" Type="http://schemas.openxmlformats.org/officeDocument/2006/relationships/image" Target="media/image385.png"/><Relationship Id="rId395" Type="http://schemas.openxmlformats.org/officeDocument/2006/relationships/image" Target="media/image384.png"/><Relationship Id="rId394" Type="http://schemas.openxmlformats.org/officeDocument/2006/relationships/image" Target="media/image383.png"/><Relationship Id="rId393" Type="http://schemas.openxmlformats.org/officeDocument/2006/relationships/image" Target="media/image382.png"/><Relationship Id="rId392" Type="http://schemas.openxmlformats.org/officeDocument/2006/relationships/image" Target="media/image381.png"/><Relationship Id="rId391" Type="http://schemas.openxmlformats.org/officeDocument/2006/relationships/image" Target="media/image380.png"/><Relationship Id="rId390" Type="http://schemas.openxmlformats.org/officeDocument/2006/relationships/image" Target="media/image379.png"/><Relationship Id="rId39" Type="http://schemas.openxmlformats.org/officeDocument/2006/relationships/image" Target="media/image28.png"/><Relationship Id="rId389" Type="http://schemas.openxmlformats.org/officeDocument/2006/relationships/image" Target="media/image378.png"/><Relationship Id="rId388" Type="http://schemas.openxmlformats.org/officeDocument/2006/relationships/image" Target="media/image377.png"/><Relationship Id="rId387" Type="http://schemas.openxmlformats.org/officeDocument/2006/relationships/image" Target="media/image376.png"/><Relationship Id="rId386" Type="http://schemas.openxmlformats.org/officeDocument/2006/relationships/image" Target="media/image375.png"/><Relationship Id="rId385" Type="http://schemas.openxmlformats.org/officeDocument/2006/relationships/image" Target="media/image374.png"/><Relationship Id="rId384" Type="http://schemas.openxmlformats.org/officeDocument/2006/relationships/image" Target="media/image373.png"/><Relationship Id="rId383" Type="http://schemas.openxmlformats.org/officeDocument/2006/relationships/image" Target="media/image372.png"/><Relationship Id="rId382" Type="http://schemas.openxmlformats.org/officeDocument/2006/relationships/image" Target="media/image371.png"/><Relationship Id="rId381" Type="http://schemas.openxmlformats.org/officeDocument/2006/relationships/image" Target="media/image370.png"/><Relationship Id="rId380" Type="http://schemas.openxmlformats.org/officeDocument/2006/relationships/image" Target="media/image369.png"/><Relationship Id="rId38" Type="http://schemas.openxmlformats.org/officeDocument/2006/relationships/image" Target="media/image27.png"/><Relationship Id="rId379" Type="http://schemas.openxmlformats.org/officeDocument/2006/relationships/image" Target="media/image368.png"/><Relationship Id="rId378" Type="http://schemas.openxmlformats.org/officeDocument/2006/relationships/image" Target="media/image367.png"/><Relationship Id="rId377" Type="http://schemas.openxmlformats.org/officeDocument/2006/relationships/image" Target="media/image366.png"/><Relationship Id="rId376" Type="http://schemas.openxmlformats.org/officeDocument/2006/relationships/image" Target="media/image365.png"/><Relationship Id="rId375" Type="http://schemas.openxmlformats.org/officeDocument/2006/relationships/image" Target="media/image364.png"/><Relationship Id="rId374" Type="http://schemas.openxmlformats.org/officeDocument/2006/relationships/image" Target="media/image363.png"/><Relationship Id="rId373" Type="http://schemas.openxmlformats.org/officeDocument/2006/relationships/image" Target="media/image362.png"/><Relationship Id="rId372" Type="http://schemas.openxmlformats.org/officeDocument/2006/relationships/image" Target="media/image361.png"/><Relationship Id="rId371" Type="http://schemas.openxmlformats.org/officeDocument/2006/relationships/image" Target="media/image360.png"/><Relationship Id="rId370" Type="http://schemas.openxmlformats.org/officeDocument/2006/relationships/image" Target="media/image359.png"/><Relationship Id="rId37" Type="http://schemas.openxmlformats.org/officeDocument/2006/relationships/image" Target="media/image26.png"/><Relationship Id="rId369" Type="http://schemas.openxmlformats.org/officeDocument/2006/relationships/image" Target="media/image358.png"/><Relationship Id="rId368" Type="http://schemas.openxmlformats.org/officeDocument/2006/relationships/image" Target="media/image357.png"/><Relationship Id="rId367" Type="http://schemas.openxmlformats.org/officeDocument/2006/relationships/image" Target="media/image356.png"/><Relationship Id="rId366" Type="http://schemas.openxmlformats.org/officeDocument/2006/relationships/image" Target="media/image355.png"/><Relationship Id="rId365" Type="http://schemas.openxmlformats.org/officeDocument/2006/relationships/image" Target="media/image354.png"/><Relationship Id="rId364" Type="http://schemas.openxmlformats.org/officeDocument/2006/relationships/image" Target="media/image353.png"/><Relationship Id="rId363" Type="http://schemas.openxmlformats.org/officeDocument/2006/relationships/image" Target="media/image352.png"/><Relationship Id="rId362" Type="http://schemas.openxmlformats.org/officeDocument/2006/relationships/image" Target="media/image351.png"/><Relationship Id="rId361" Type="http://schemas.openxmlformats.org/officeDocument/2006/relationships/image" Target="media/image350.png"/><Relationship Id="rId360" Type="http://schemas.openxmlformats.org/officeDocument/2006/relationships/image" Target="media/image349.png"/><Relationship Id="rId36" Type="http://schemas.openxmlformats.org/officeDocument/2006/relationships/image" Target="media/image25.png"/><Relationship Id="rId359" Type="http://schemas.openxmlformats.org/officeDocument/2006/relationships/image" Target="media/image348.png"/><Relationship Id="rId358" Type="http://schemas.openxmlformats.org/officeDocument/2006/relationships/image" Target="media/image347.png"/><Relationship Id="rId357" Type="http://schemas.openxmlformats.org/officeDocument/2006/relationships/image" Target="media/image346.png"/><Relationship Id="rId356" Type="http://schemas.openxmlformats.org/officeDocument/2006/relationships/image" Target="media/image345.png"/><Relationship Id="rId355" Type="http://schemas.openxmlformats.org/officeDocument/2006/relationships/image" Target="media/image344.png"/><Relationship Id="rId354" Type="http://schemas.openxmlformats.org/officeDocument/2006/relationships/image" Target="media/image343.png"/><Relationship Id="rId353" Type="http://schemas.openxmlformats.org/officeDocument/2006/relationships/image" Target="media/image342.png"/><Relationship Id="rId352" Type="http://schemas.openxmlformats.org/officeDocument/2006/relationships/image" Target="media/image341.png"/><Relationship Id="rId351" Type="http://schemas.openxmlformats.org/officeDocument/2006/relationships/image" Target="media/image340.png"/><Relationship Id="rId350" Type="http://schemas.openxmlformats.org/officeDocument/2006/relationships/image" Target="media/image339.png"/><Relationship Id="rId35" Type="http://schemas.openxmlformats.org/officeDocument/2006/relationships/image" Target="media/image24.png"/><Relationship Id="rId349" Type="http://schemas.openxmlformats.org/officeDocument/2006/relationships/image" Target="media/image338.png"/><Relationship Id="rId348" Type="http://schemas.openxmlformats.org/officeDocument/2006/relationships/image" Target="media/image337.png"/><Relationship Id="rId347" Type="http://schemas.openxmlformats.org/officeDocument/2006/relationships/image" Target="media/image336.png"/><Relationship Id="rId346" Type="http://schemas.openxmlformats.org/officeDocument/2006/relationships/image" Target="media/image335.png"/><Relationship Id="rId345" Type="http://schemas.openxmlformats.org/officeDocument/2006/relationships/image" Target="media/image334.png"/><Relationship Id="rId344" Type="http://schemas.openxmlformats.org/officeDocument/2006/relationships/image" Target="media/image333.png"/><Relationship Id="rId343" Type="http://schemas.openxmlformats.org/officeDocument/2006/relationships/image" Target="media/image332.png"/><Relationship Id="rId342" Type="http://schemas.openxmlformats.org/officeDocument/2006/relationships/image" Target="media/image331.png"/><Relationship Id="rId341" Type="http://schemas.openxmlformats.org/officeDocument/2006/relationships/image" Target="media/image330.png"/><Relationship Id="rId340" Type="http://schemas.openxmlformats.org/officeDocument/2006/relationships/image" Target="media/image329.png"/><Relationship Id="rId34" Type="http://schemas.openxmlformats.org/officeDocument/2006/relationships/image" Target="media/image23.png"/><Relationship Id="rId339" Type="http://schemas.openxmlformats.org/officeDocument/2006/relationships/image" Target="media/image328.png"/><Relationship Id="rId338" Type="http://schemas.openxmlformats.org/officeDocument/2006/relationships/image" Target="media/image327.png"/><Relationship Id="rId337" Type="http://schemas.openxmlformats.org/officeDocument/2006/relationships/image" Target="media/image326.png"/><Relationship Id="rId336" Type="http://schemas.openxmlformats.org/officeDocument/2006/relationships/image" Target="media/image325.png"/><Relationship Id="rId335" Type="http://schemas.openxmlformats.org/officeDocument/2006/relationships/image" Target="media/image324.png"/><Relationship Id="rId334" Type="http://schemas.openxmlformats.org/officeDocument/2006/relationships/image" Target="media/image323.png"/><Relationship Id="rId333" Type="http://schemas.openxmlformats.org/officeDocument/2006/relationships/image" Target="media/image322.png"/><Relationship Id="rId332" Type="http://schemas.openxmlformats.org/officeDocument/2006/relationships/image" Target="media/image321.png"/><Relationship Id="rId331" Type="http://schemas.openxmlformats.org/officeDocument/2006/relationships/image" Target="media/image320.png"/><Relationship Id="rId330" Type="http://schemas.openxmlformats.org/officeDocument/2006/relationships/image" Target="media/image319.png"/><Relationship Id="rId33" Type="http://schemas.openxmlformats.org/officeDocument/2006/relationships/image" Target="media/image22.png"/><Relationship Id="rId329" Type="http://schemas.openxmlformats.org/officeDocument/2006/relationships/image" Target="media/image318.png"/><Relationship Id="rId328" Type="http://schemas.openxmlformats.org/officeDocument/2006/relationships/image" Target="media/image317.png"/><Relationship Id="rId327" Type="http://schemas.openxmlformats.org/officeDocument/2006/relationships/image" Target="media/image316.png"/><Relationship Id="rId326" Type="http://schemas.openxmlformats.org/officeDocument/2006/relationships/image" Target="media/image315.png"/><Relationship Id="rId325" Type="http://schemas.openxmlformats.org/officeDocument/2006/relationships/image" Target="media/image314.png"/><Relationship Id="rId324" Type="http://schemas.openxmlformats.org/officeDocument/2006/relationships/image" Target="media/image313.png"/><Relationship Id="rId323" Type="http://schemas.openxmlformats.org/officeDocument/2006/relationships/image" Target="media/image312.png"/><Relationship Id="rId322" Type="http://schemas.openxmlformats.org/officeDocument/2006/relationships/image" Target="media/image311.png"/><Relationship Id="rId321" Type="http://schemas.openxmlformats.org/officeDocument/2006/relationships/image" Target="media/image310.png"/><Relationship Id="rId320" Type="http://schemas.openxmlformats.org/officeDocument/2006/relationships/image" Target="media/image309.png"/><Relationship Id="rId32" Type="http://schemas.openxmlformats.org/officeDocument/2006/relationships/image" Target="media/image21.png"/><Relationship Id="rId319" Type="http://schemas.openxmlformats.org/officeDocument/2006/relationships/image" Target="media/image308.png"/><Relationship Id="rId318" Type="http://schemas.openxmlformats.org/officeDocument/2006/relationships/image" Target="media/image307.png"/><Relationship Id="rId317" Type="http://schemas.openxmlformats.org/officeDocument/2006/relationships/image" Target="media/image306.png"/><Relationship Id="rId316" Type="http://schemas.openxmlformats.org/officeDocument/2006/relationships/image" Target="media/image305.png"/><Relationship Id="rId315" Type="http://schemas.openxmlformats.org/officeDocument/2006/relationships/image" Target="media/image304.png"/><Relationship Id="rId314" Type="http://schemas.openxmlformats.org/officeDocument/2006/relationships/image" Target="media/image303.png"/><Relationship Id="rId313" Type="http://schemas.openxmlformats.org/officeDocument/2006/relationships/image" Target="media/image302.png"/><Relationship Id="rId312" Type="http://schemas.openxmlformats.org/officeDocument/2006/relationships/image" Target="media/image301.png"/><Relationship Id="rId311" Type="http://schemas.openxmlformats.org/officeDocument/2006/relationships/image" Target="media/image300.png"/><Relationship Id="rId310" Type="http://schemas.openxmlformats.org/officeDocument/2006/relationships/image" Target="media/image299.png"/><Relationship Id="rId31" Type="http://schemas.openxmlformats.org/officeDocument/2006/relationships/image" Target="media/image20.png"/><Relationship Id="rId309" Type="http://schemas.openxmlformats.org/officeDocument/2006/relationships/image" Target="media/image298.png"/><Relationship Id="rId308" Type="http://schemas.openxmlformats.org/officeDocument/2006/relationships/image" Target="media/image297.png"/><Relationship Id="rId307" Type="http://schemas.openxmlformats.org/officeDocument/2006/relationships/image" Target="media/image296.png"/><Relationship Id="rId306" Type="http://schemas.openxmlformats.org/officeDocument/2006/relationships/image" Target="media/image295.png"/><Relationship Id="rId305" Type="http://schemas.openxmlformats.org/officeDocument/2006/relationships/image" Target="media/image294.png"/><Relationship Id="rId304" Type="http://schemas.openxmlformats.org/officeDocument/2006/relationships/image" Target="media/image293.png"/><Relationship Id="rId303" Type="http://schemas.openxmlformats.org/officeDocument/2006/relationships/image" Target="media/image292.png"/><Relationship Id="rId302" Type="http://schemas.openxmlformats.org/officeDocument/2006/relationships/image" Target="media/image291.png"/><Relationship Id="rId301" Type="http://schemas.openxmlformats.org/officeDocument/2006/relationships/image" Target="media/image290.png"/><Relationship Id="rId300" Type="http://schemas.openxmlformats.org/officeDocument/2006/relationships/image" Target="media/image289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9" Type="http://schemas.openxmlformats.org/officeDocument/2006/relationships/image" Target="media/image288.png"/><Relationship Id="rId298" Type="http://schemas.openxmlformats.org/officeDocument/2006/relationships/image" Target="media/image287.png"/><Relationship Id="rId297" Type="http://schemas.openxmlformats.org/officeDocument/2006/relationships/image" Target="media/image286.png"/><Relationship Id="rId296" Type="http://schemas.openxmlformats.org/officeDocument/2006/relationships/image" Target="media/image285.png"/><Relationship Id="rId295" Type="http://schemas.openxmlformats.org/officeDocument/2006/relationships/image" Target="media/image284.png"/><Relationship Id="rId294" Type="http://schemas.openxmlformats.org/officeDocument/2006/relationships/image" Target="media/image283.png"/><Relationship Id="rId293" Type="http://schemas.openxmlformats.org/officeDocument/2006/relationships/image" Target="media/image282.png"/><Relationship Id="rId292" Type="http://schemas.openxmlformats.org/officeDocument/2006/relationships/image" Target="media/image281.png"/><Relationship Id="rId291" Type="http://schemas.openxmlformats.org/officeDocument/2006/relationships/image" Target="media/image280.png"/><Relationship Id="rId290" Type="http://schemas.openxmlformats.org/officeDocument/2006/relationships/image" Target="media/image279.png"/><Relationship Id="rId29" Type="http://schemas.openxmlformats.org/officeDocument/2006/relationships/image" Target="media/image18.png"/><Relationship Id="rId289" Type="http://schemas.openxmlformats.org/officeDocument/2006/relationships/image" Target="media/image278.png"/><Relationship Id="rId288" Type="http://schemas.openxmlformats.org/officeDocument/2006/relationships/image" Target="media/image277.png"/><Relationship Id="rId287" Type="http://schemas.openxmlformats.org/officeDocument/2006/relationships/image" Target="media/image276.png"/><Relationship Id="rId286" Type="http://schemas.openxmlformats.org/officeDocument/2006/relationships/image" Target="media/image275.png"/><Relationship Id="rId285" Type="http://schemas.openxmlformats.org/officeDocument/2006/relationships/image" Target="media/image274.png"/><Relationship Id="rId284" Type="http://schemas.openxmlformats.org/officeDocument/2006/relationships/image" Target="media/image273.png"/><Relationship Id="rId283" Type="http://schemas.openxmlformats.org/officeDocument/2006/relationships/image" Target="media/image272.png"/><Relationship Id="rId282" Type="http://schemas.openxmlformats.org/officeDocument/2006/relationships/image" Target="media/image271.png"/><Relationship Id="rId281" Type="http://schemas.openxmlformats.org/officeDocument/2006/relationships/image" Target="media/image270.png"/><Relationship Id="rId280" Type="http://schemas.openxmlformats.org/officeDocument/2006/relationships/image" Target="media/image269.png"/><Relationship Id="rId28" Type="http://schemas.openxmlformats.org/officeDocument/2006/relationships/image" Target="media/image17.png"/><Relationship Id="rId279" Type="http://schemas.openxmlformats.org/officeDocument/2006/relationships/image" Target="media/image268.png"/><Relationship Id="rId278" Type="http://schemas.openxmlformats.org/officeDocument/2006/relationships/image" Target="media/image267.png"/><Relationship Id="rId277" Type="http://schemas.openxmlformats.org/officeDocument/2006/relationships/image" Target="media/image266.png"/><Relationship Id="rId276" Type="http://schemas.openxmlformats.org/officeDocument/2006/relationships/image" Target="media/image265.png"/><Relationship Id="rId275" Type="http://schemas.openxmlformats.org/officeDocument/2006/relationships/image" Target="media/image264.png"/><Relationship Id="rId274" Type="http://schemas.openxmlformats.org/officeDocument/2006/relationships/image" Target="media/image263.png"/><Relationship Id="rId273" Type="http://schemas.openxmlformats.org/officeDocument/2006/relationships/image" Target="media/image262.png"/><Relationship Id="rId272" Type="http://schemas.openxmlformats.org/officeDocument/2006/relationships/image" Target="media/image261.png"/><Relationship Id="rId271" Type="http://schemas.openxmlformats.org/officeDocument/2006/relationships/image" Target="media/image260.png"/><Relationship Id="rId270" Type="http://schemas.openxmlformats.org/officeDocument/2006/relationships/image" Target="media/image259.png"/><Relationship Id="rId27" Type="http://schemas.openxmlformats.org/officeDocument/2006/relationships/image" Target="media/image16.png"/><Relationship Id="rId269" Type="http://schemas.openxmlformats.org/officeDocument/2006/relationships/image" Target="media/image258.png"/><Relationship Id="rId268" Type="http://schemas.openxmlformats.org/officeDocument/2006/relationships/image" Target="media/image257.png"/><Relationship Id="rId267" Type="http://schemas.openxmlformats.org/officeDocument/2006/relationships/image" Target="media/image256.png"/><Relationship Id="rId266" Type="http://schemas.openxmlformats.org/officeDocument/2006/relationships/image" Target="media/image255.png"/><Relationship Id="rId265" Type="http://schemas.openxmlformats.org/officeDocument/2006/relationships/image" Target="media/image254.png"/><Relationship Id="rId264" Type="http://schemas.openxmlformats.org/officeDocument/2006/relationships/image" Target="media/image253.png"/><Relationship Id="rId263" Type="http://schemas.openxmlformats.org/officeDocument/2006/relationships/image" Target="media/image252.png"/><Relationship Id="rId262" Type="http://schemas.openxmlformats.org/officeDocument/2006/relationships/image" Target="media/image251.png"/><Relationship Id="rId261" Type="http://schemas.openxmlformats.org/officeDocument/2006/relationships/image" Target="media/image250.png"/><Relationship Id="rId260" Type="http://schemas.openxmlformats.org/officeDocument/2006/relationships/image" Target="media/image249.png"/><Relationship Id="rId26" Type="http://schemas.openxmlformats.org/officeDocument/2006/relationships/image" Target="media/image15.png"/><Relationship Id="rId259" Type="http://schemas.openxmlformats.org/officeDocument/2006/relationships/image" Target="media/image248.png"/><Relationship Id="rId258" Type="http://schemas.openxmlformats.org/officeDocument/2006/relationships/image" Target="media/image247.png"/><Relationship Id="rId257" Type="http://schemas.openxmlformats.org/officeDocument/2006/relationships/image" Target="media/image246.png"/><Relationship Id="rId256" Type="http://schemas.openxmlformats.org/officeDocument/2006/relationships/image" Target="media/image245.png"/><Relationship Id="rId255" Type="http://schemas.openxmlformats.org/officeDocument/2006/relationships/image" Target="media/image244.png"/><Relationship Id="rId254" Type="http://schemas.openxmlformats.org/officeDocument/2006/relationships/image" Target="media/image243.png"/><Relationship Id="rId253" Type="http://schemas.openxmlformats.org/officeDocument/2006/relationships/image" Target="media/image242.png"/><Relationship Id="rId252" Type="http://schemas.openxmlformats.org/officeDocument/2006/relationships/image" Target="media/image241.png"/><Relationship Id="rId251" Type="http://schemas.openxmlformats.org/officeDocument/2006/relationships/image" Target="media/image240.png"/><Relationship Id="rId250" Type="http://schemas.openxmlformats.org/officeDocument/2006/relationships/image" Target="media/image239.png"/><Relationship Id="rId25" Type="http://schemas.openxmlformats.org/officeDocument/2006/relationships/image" Target="media/image14.png"/><Relationship Id="rId249" Type="http://schemas.openxmlformats.org/officeDocument/2006/relationships/image" Target="media/image238.png"/><Relationship Id="rId248" Type="http://schemas.openxmlformats.org/officeDocument/2006/relationships/image" Target="media/image237.png"/><Relationship Id="rId247" Type="http://schemas.openxmlformats.org/officeDocument/2006/relationships/image" Target="media/image236.png"/><Relationship Id="rId246" Type="http://schemas.openxmlformats.org/officeDocument/2006/relationships/image" Target="media/image235.png"/><Relationship Id="rId245" Type="http://schemas.openxmlformats.org/officeDocument/2006/relationships/image" Target="media/image234.png"/><Relationship Id="rId244" Type="http://schemas.openxmlformats.org/officeDocument/2006/relationships/image" Target="media/image233.png"/><Relationship Id="rId243" Type="http://schemas.openxmlformats.org/officeDocument/2006/relationships/image" Target="media/image232.png"/><Relationship Id="rId242" Type="http://schemas.openxmlformats.org/officeDocument/2006/relationships/image" Target="media/image231.png"/><Relationship Id="rId241" Type="http://schemas.openxmlformats.org/officeDocument/2006/relationships/image" Target="media/image230.png"/><Relationship Id="rId240" Type="http://schemas.openxmlformats.org/officeDocument/2006/relationships/image" Target="media/image229.png"/><Relationship Id="rId24" Type="http://schemas.openxmlformats.org/officeDocument/2006/relationships/image" Target="media/image13.png"/><Relationship Id="rId239" Type="http://schemas.openxmlformats.org/officeDocument/2006/relationships/image" Target="media/image228.png"/><Relationship Id="rId238" Type="http://schemas.openxmlformats.org/officeDocument/2006/relationships/image" Target="media/image227.png"/><Relationship Id="rId237" Type="http://schemas.openxmlformats.org/officeDocument/2006/relationships/image" Target="media/image226.png"/><Relationship Id="rId236" Type="http://schemas.openxmlformats.org/officeDocument/2006/relationships/image" Target="media/image225.png"/><Relationship Id="rId235" Type="http://schemas.openxmlformats.org/officeDocument/2006/relationships/image" Target="media/image224.png"/><Relationship Id="rId234" Type="http://schemas.openxmlformats.org/officeDocument/2006/relationships/image" Target="media/image223.png"/><Relationship Id="rId233" Type="http://schemas.openxmlformats.org/officeDocument/2006/relationships/image" Target="media/image222.png"/><Relationship Id="rId232" Type="http://schemas.openxmlformats.org/officeDocument/2006/relationships/image" Target="media/image221.png"/><Relationship Id="rId231" Type="http://schemas.openxmlformats.org/officeDocument/2006/relationships/image" Target="media/image220.png"/><Relationship Id="rId230" Type="http://schemas.openxmlformats.org/officeDocument/2006/relationships/image" Target="media/image219.png"/><Relationship Id="rId23" Type="http://schemas.openxmlformats.org/officeDocument/2006/relationships/image" Target="media/image12.png"/><Relationship Id="rId229" Type="http://schemas.openxmlformats.org/officeDocument/2006/relationships/image" Target="media/image218.png"/><Relationship Id="rId228" Type="http://schemas.openxmlformats.org/officeDocument/2006/relationships/image" Target="media/image217.png"/><Relationship Id="rId227" Type="http://schemas.openxmlformats.org/officeDocument/2006/relationships/image" Target="media/image216.png"/><Relationship Id="rId226" Type="http://schemas.openxmlformats.org/officeDocument/2006/relationships/image" Target="media/image215.png"/><Relationship Id="rId225" Type="http://schemas.openxmlformats.org/officeDocument/2006/relationships/image" Target="media/image214.png"/><Relationship Id="rId224" Type="http://schemas.openxmlformats.org/officeDocument/2006/relationships/image" Target="media/image213.png"/><Relationship Id="rId223" Type="http://schemas.openxmlformats.org/officeDocument/2006/relationships/image" Target="media/image212.png"/><Relationship Id="rId222" Type="http://schemas.openxmlformats.org/officeDocument/2006/relationships/image" Target="media/image211.png"/><Relationship Id="rId221" Type="http://schemas.openxmlformats.org/officeDocument/2006/relationships/image" Target="media/image210.png"/><Relationship Id="rId220" Type="http://schemas.openxmlformats.org/officeDocument/2006/relationships/image" Target="media/image209.jpeg"/><Relationship Id="rId22" Type="http://schemas.openxmlformats.org/officeDocument/2006/relationships/image" Target="media/image11.png"/><Relationship Id="rId219" Type="http://schemas.openxmlformats.org/officeDocument/2006/relationships/image" Target="media/image208.png"/><Relationship Id="rId218" Type="http://schemas.openxmlformats.org/officeDocument/2006/relationships/image" Target="media/image207.png"/><Relationship Id="rId217" Type="http://schemas.openxmlformats.org/officeDocument/2006/relationships/image" Target="media/image206.png"/><Relationship Id="rId216" Type="http://schemas.openxmlformats.org/officeDocument/2006/relationships/image" Target="media/image205.png"/><Relationship Id="rId215" Type="http://schemas.openxmlformats.org/officeDocument/2006/relationships/image" Target="media/image204.png"/><Relationship Id="rId214" Type="http://schemas.openxmlformats.org/officeDocument/2006/relationships/image" Target="media/image203.png"/><Relationship Id="rId213" Type="http://schemas.openxmlformats.org/officeDocument/2006/relationships/image" Target="media/image202.png"/><Relationship Id="rId212" Type="http://schemas.openxmlformats.org/officeDocument/2006/relationships/image" Target="media/image201.png"/><Relationship Id="rId211" Type="http://schemas.openxmlformats.org/officeDocument/2006/relationships/image" Target="media/image200.png"/><Relationship Id="rId210" Type="http://schemas.openxmlformats.org/officeDocument/2006/relationships/image" Target="media/image199.png"/><Relationship Id="rId21" Type="http://schemas.openxmlformats.org/officeDocument/2006/relationships/image" Target="media/image10.png"/><Relationship Id="rId209" Type="http://schemas.openxmlformats.org/officeDocument/2006/relationships/image" Target="media/image198.png"/><Relationship Id="rId208" Type="http://schemas.openxmlformats.org/officeDocument/2006/relationships/image" Target="media/image197.png"/><Relationship Id="rId207" Type="http://schemas.openxmlformats.org/officeDocument/2006/relationships/image" Target="media/image196.png"/><Relationship Id="rId206" Type="http://schemas.openxmlformats.org/officeDocument/2006/relationships/image" Target="media/image195.png"/><Relationship Id="rId205" Type="http://schemas.openxmlformats.org/officeDocument/2006/relationships/image" Target="media/image194.png"/><Relationship Id="rId204" Type="http://schemas.openxmlformats.org/officeDocument/2006/relationships/image" Target="media/image193.png"/><Relationship Id="rId203" Type="http://schemas.openxmlformats.org/officeDocument/2006/relationships/image" Target="media/image192.png"/><Relationship Id="rId202" Type="http://schemas.openxmlformats.org/officeDocument/2006/relationships/image" Target="media/image191.png"/><Relationship Id="rId201" Type="http://schemas.openxmlformats.org/officeDocument/2006/relationships/image" Target="media/image190.png"/><Relationship Id="rId200" Type="http://schemas.openxmlformats.org/officeDocument/2006/relationships/image" Target="media/image189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9" Type="http://schemas.openxmlformats.org/officeDocument/2006/relationships/image" Target="media/image188.png"/><Relationship Id="rId198" Type="http://schemas.openxmlformats.org/officeDocument/2006/relationships/image" Target="media/image187.png"/><Relationship Id="rId197" Type="http://schemas.openxmlformats.org/officeDocument/2006/relationships/image" Target="media/image186.png"/><Relationship Id="rId196" Type="http://schemas.openxmlformats.org/officeDocument/2006/relationships/image" Target="media/image185.png"/><Relationship Id="rId195" Type="http://schemas.openxmlformats.org/officeDocument/2006/relationships/image" Target="media/image184.png"/><Relationship Id="rId194" Type="http://schemas.openxmlformats.org/officeDocument/2006/relationships/image" Target="media/image183.png"/><Relationship Id="rId193" Type="http://schemas.openxmlformats.org/officeDocument/2006/relationships/image" Target="media/image182.png"/><Relationship Id="rId192" Type="http://schemas.openxmlformats.org/officeDocument/2006/relationships/image" Target="media/image181.png"/><Relationship Id="rId191" Type="http://schemas.openxmlformats.org/officeDocument/2006/relationships/image" Target="media/image180.png"/><Relationship Id="rId190" Type="http://schemas.openxmlformats.org/officeDocument/2006/relationships/image" Target="media/image179.png"/><Relationship Id="rId19" Type="http://schemas.openxmlformats.org/officeDocument/2006/relationships/image" Target="media/image8.png"/><Relationship Id="rId189" Type="http://schemas.openxmlformats.org/officeDocument/2006/relationships/image" Target="media/image178.png"/><Relationship Id="rId188" Type="http://schemas.openxmlformats.org/officeDocument/2006/relationships/image" Target="media/image177.png"/><Relationship Id="rId187" Type="http://schemas.openxmlformats.org/officeDocument/2006/relationships/image" Target="media/image176.png"/><Relationship Id="rId186" Type="http://schemas.openxmlformats.org/officeDocument/2006/relationships/image" Target="media/image175.png"/><Relationship Id="rId185" Type="http://schemas.openxmlformats.org/officeDocument/2006/relationships/image" Target="media/image174.png"/><Relationship Id="rId184" Type="http://schemas.openxmlformats.org/officeDocument/2006/relationships/image" Target="media/image173.png"/><Relationship Id="rId183" Type="http://schemas.openxmlformats.org/officeDocument/2006/relationships/image" Target="media/image172.png"/><Relationship Id="rId182" Type="http://schemas.openxmlformats.org/officeDocument/2006/relationships/image" Target="media/image171.png"/><Relationship Id="rId181" Type="http://schemas.openxmlformats.org/officeDocument/2006/relationships/image" Target="media/image170.png"/><Relationship Id="rId180" Type="http://schemas.openxmlformats.org/officeDocument/2006/relationships/image" Target="media/image169.png"/><Relationship Id="rId18" Type="http://schemas.openxmlformats.org/officeDocument/2006/relationships/image" Target="media/image7.png"/><Relationship Id="rId179" Type="http://schemas.openxmlformats.org/officeDocument/2006/relationships/image" Target="media/image168.png"/><Relationship Id="rId178" Type="http://schemas.openxmlformats.org/officeDocument/2006/relationships/image" Target="media/image167.png"/><Relationship Id="rId177" Type="http://schemas.openxmlformats.org/officeDocument/2006/relationships/image" Target="media/image166.png"/><Relationship Id="rId176" Type="http://schemas.openxmlformats.org/officeDocument/2006/relationships/image" Target="media/image165.png"/><Relationship Id="rId175" Type="http://schemas.openxmlformats.org/officeDocument/2006/relationships/image" Target="media/image164.png"/><Relationship Id="rId174" Type="http://schemas.openxmlformats.org/officeDocument/2006/relationships/image" Target="media/image163.png"/><Relationship Id="rId173" Type="http://schemas.openxmlformats.org/officeDocument/2006/relationships/image" Target="media/image162.png"/><Relationship Id="rId172" Type="http://schemas.openxmlformats.org/officeDocument/2006/relationships/image" Target="media/image161.png"/><Relationship Id="rId171" Type="http://schemas.openxmlformats.org/officeDocument/2006/relationships/image" Target="media/image160.png"/><Relationship Id="rId170" Type="http://schemas.openxmlformats.org/officeDocument/2006/relationships/image" Target="media/image159.png"/><Relationship Id="rId17" Type="http://schemas.openxmlformats.org/officeDocument/2006/relationships/image" Target="media/image6.png"/><Relationship Id="rId169" Type="http://schemas.openxmlformats.org/officeDocument/2006/relationships/image" Target="media/image158.png"/><Relationship Id="rId168" Type="http://schemas.openxmlformats.org/officeDocument/2006/relationships/image" Target="media/image157.png"/><Relationship Id="rId167" Type="http://schemas.openxmlformats.org/officeDocument/2006/relationships/image" Target="media/image156.png"/><Relationship Id="rId166" Type="http://schemas.openxmlformats.org/officeDocument/2006/relationships/image" Target="media/image155.png"/><Relationship Id="rId165" Type="http://schemas.openxmlformats.org/officeDocument/2006/relationships/image" Target="media/image154.png"/><Relationship Id="rId164" Type="http://schemas.openxmlformats.org/officeDocument/2006/relationships/image" Target="media/image153.png"/><Relationship Id="rId163" Type="http://schemas.openxmlformats.org/officeDocument/2006/relationships/image" Target="media/image152.png"/><Relationship Id="rId162" Type="http://schemas.openxmlformats.org/officeDocument/2006/relationships/image" Target="media/image151.png"/><Relationship Id="rId161" Type="http://schemas.openxmlformats.org/officeDocument/2006/relationships/image" Target="media/image150.png"/><Relationship Id="rId160" Type="http://schemas.openxmlformats.org/officeDocument/2006/relationships/image" Target="media/image149.png"/><Relationship Id="rId16" Type="http://schemas.openxmlformats.org/officeDocument/2006/relationships/image" Target="media/image5.png"/><Relationship Id="rId159" Type="http://schemas.openxmlformats.org/officeDocument/2006/relationships/image" Target="media/image148.png"/><Relationship Id="rId158" Type="http://schemas.openxmlformats.org/officeDocument/2006/relationships/image" Target="media/image147.png"/><Relationship Id="rId157" Type="http://schemas.openxmlformats.org/officeDocument/2006/relationships/image" Target="media/image146.png"/><Relationship Id="rId156" Type="http://schemas.openxmlformats.org/officeDocument/2006/relationships/image" Target="media/image145.png"/><Relationship Id="rId155" Type="http://schemas.openxmlformats.org/officeDocument/2006/relationships/image" Target="media/image144.png"/><Relationship Id="rId154" Type="http://schemas.openxmlformats.org/officeDocument/2006/relationships/image" Target="media/image143.png"/><Relationship Id="rId153" Type="http://schemas.openxmlformats.org/officeDocument/2006/relationships/image" Target="media/image142.png"/><Relationship Id="rId152" Type="http://schemas.openxmlformats.org/officeDocument/2006/relationships/image" Target="media/image141.png"/><Relationship Id="rId151" Type="http://schemas.openxmlformats.org/officeDocument/2006/relationships/image" Target="media/image140.png"/><Relationship Id="rId150" Type="http://schemas.openxmlformats.org/officeDocument/2006/relationships/image" Target="media/image139.png"/><Relationship Id="rId15" Type="http://schemas.openxmlformats.org/officeDocument/2006/relationships/image" Target="media/image4.png"/><Relationship Id="rId149" Type="http://schemas.openxmlformats.org/officeDocument/2006/relationships/image" Target="media/image138.png"/><Relationship Id="rId148" Type="http://schemas.openxmlformats.org/officeDocument/2006/relationships/image" Target="media/image137.png"/><Relationship Id="rId147" Type="http://schemas.openxmlformats.org/officeDocument/2006/relationships/image" Target="media/image136.png"/><Relationship Id="rId146" Type="http://schemas.openxmlformats.org/officeDocument/2006/relationships/image" Target="media/image135.png"/><Relationship Id="rId145" Type="http://schemas.openxmlformats.org/officeDocument/2006/relationships/image" Target="media/image134.png"/><Relationship Id="rId144" Type="http://schemas.openxmlformats.org/officeDocument/2006/relationships/image" Target="media/image133.png"/><Relationship Id="rId143" Type="http://schemas.openxmlformats.org/officeDocument/2006/relationships/image" Target="media/image132.png"/><Relationship Id="rId142" Type="http://schemas.openxmlformats.org/officeDocument/2006/relationships/image" Target="media/image131.png"/><Relationship Id="rId141" Type="http://schemas.openxmlformats.org/officeDocument/2006/relationships/image" Target="media/image130.png"/><Relationship Id="rId140" Type="http://schemas.openxmlformats.org/officeDocument/2006/relationships/image" Target="media/image129.png"/><Relationship Id="rId14" Type="http://schemas.openxmlformats.org/officeDocument/2006/relationships/image" Target="media/image3.png"/><Relationship Id="rId139" Type="http://schemas.openxmlformats.org/officeDocument/2006/relationships/image" Target="media/image128.png"/><Relationship Id="rId138" Type="http://schemas.openxmlformats.org/officeDocument/2006/relationships/image" Target="media/image127.png"/><Relationship Id="rId137" Type="http://schemas.openxmlformats.org/officeDocument/2006/relationships/image" Target="media/image126.png"/><Relationship Id="rId136" Type="http://schemas.openxmlformats.org/officeDocument/2006/relationships/image" Target="media/image125.png"/><Relationship Id="rId135" Type="http://schemas.openxmlformats.org/officeDocument/2006/relationships/image" Target="media/image124.png"/><Relationship Id="rId134" Type="http://schemas.openxmlformats.org/officeDocument/2006/relationships/image" Target="media/image123.png"/><Relationship Id="rId133" Type="http://schemas.openxmlformats.org/officeDocument/2006/relationships/image" Target="media/image122.png"/><Relationship Id="rId132" Type="http://schemas.openxmlformats.org/officeDocument/2006/relationships/image" Target="media/image121.png"/><Relationship Id="rId131" Type="http://schemas.openxmlformats.org/officeDocument/2006/relationships/image" Target="media/image120.png"/><Relationship Id="rId130" Type="http://schemas.openxmlformats.org/officeDocument/2006/relationships/image" Target="media/image119.png"/><Relationship Id="rId13" Type="http://schemas.openxmlformats.org/officeDocument/2006/relationships/image" Target="media/image2.jpeg"/><Relationship Id="rId129" Type="http://schemas.openxmlformats.org/officeDocument/2006/relationships/image" Target="media/image118.png"/><Relationship Id="rId128" Type="http://schemas.openxmlformats.org/officeDocument/2006/relationships/image" Target="media/image117.png"/><Relationship Id="rId127" Type="http://schemas.openxmlformats.org/officeDocument/2006/relationships/image" Target="media/image116.png"/><Relationship Id="rId126" Type="http://schemas.openxmlformats.org/officeDocument/2006/relationships/image" Target="media/image115.png"/><Relationship Id="rId125" Type="http://schemas.openxmlformats.org/officeDocument/2006/relationships/image" Target="media/image114.png"/><Relationship Id="rId124" Type="http://schemas.openxmlformats.org/officeDocument/2006/relationships/image" Target="media/image113.png"/><Relationship Id="rId123" Type="http://schemas.openxmlformats.org/officeDocument/2006/relationships/image" Target="media/image112.png"/><Relationship Id="rId122" Type="http://schemas.openxmlformats.org/officeDocument/2006/relationships/image" Target="media/image111.png"/><Relationship Id="rId121" Type="http://schemas.openxmlformats.org/officeDocument/2006/relationships/image" Target="media/image110.png"/><Relationship Id="rId120" Type="http://schemas.openxmlformats.org/officeDocument/2006/relationships/image" Target="media/image109.png"/><Relationship Id="rId12" Type="http://schemas.openxmlformats.org/officeDocument/2006/relationships/theme" Target="theme/theme1.xml"/><Relationship Id="rId119" Type="http://schemas.openxmlformats.org/officeDocument/2006/relationships/image" Target="media/image108.png"/><Relationship Id="rId118" Type="http://schemas.openxmlformats.org/officeDocument/2006/relationships/image" Target="media/image107.png"/><Relationship Id="rId117" Type="http://schemas.openxmlformats.org/officeDocument/2006/relationships/image" Target="media/image106.png"/><Relationship Id="rId116" Type="http://schemas.openxmlformats.org/officeDocument/2006/relationships/image" Target="media/image105.png"/><Relationship Id="rId115" Type="http://schemas.openxmlformats.org/officeDocument/2006/relationships/image" Target="media/image104.png"/><Relationship Id="rId114" Type="http://schemas.openxmlformats.org/officeDocument/2006/relationships/image" Target="media/image103.png"/><Relationship Id="rId113" Type="http://schemas.openxmlformats.org/officeDocument/2006/relationships/image" Target="media/image102.png"/><Relationship Id="rId112" Type="http://schemas.openxmlformats.org/officeDocument/2006/relationships/image" Target="media/image101.png"/><Relationship Id="rId111" Type="http://schemas.openxmlformats.org/officeDocument/2006/relationships/image" Target="media/image100.png"/><Relationship Id="rId110" Type="http://schemas.openxmlformats.org/officeDocument/2006/relationships/image" Target="media/image99.png"/><Relationship Id="rId11" Type="http://schemas.openxmlformats.org/officeDocument/2006/relationships/footer" Target="footer8.xml"/><Relationship Id="rId109" Type="http://schemas.openxmlformats.org/officeDocument/2006/relationships/image" Target="media/image98.png"/><Relationship Id="rId108" Type="http://schemas.openxmlformats.org/officeDocument/2006/relationships/image" Target="media/image97.png"/><Relationship Id="rId107" Type="http://schemas.openxmlformats.org/officeDocument/2006/relationships/image" Target="media/image96.png"/><Relationship Id="rId106" Type="http://schemas.openxmlformats.org/officeDocument/2006/relationships/image" Target="media/image95.png"/><Relationship Id="rId105" Type="http://schemas.openxmlformats.org/officeDocument/2006/relationships/image" Target="media/image94.png"/><Relationship Id="rId104" Type="http://schemas.openxmlformats.org/officeDocument/2006/relationships/image" Target="media/image93.png"/><Relationship Id="rId103" Type="http://schemas.openxmlformats.org/officeDocument/2006/relationships/image" Target="media/image92.png"/><Relationship Id="rId102" Type="http://schemas.openxmlformats.org/officeDocument/2006/relationships/image" Target="media/image91.png"/><Relationship Id="rId101" Type="http://schemas.openxmlformats.org/officeDocument/2006/relationships/image" Target="media/image90.png"/><Relationship Id="rId100" Type="http://schemas.openxmlformats.org/officeDocument/2006/relationships/image" Target="media/image89.png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  <customShpInfo spid="_x0000_s2050"/>
    <customShpInfo spid="_x0000_s2052"/>
    <customShpInfo spid="_x0000_s2054"/>
    <customShpInfo spid="_x0000_s2053"/>
    <customShpInfo spid="_x0000_s2055"/>
    <customShpInfo spid="_x0000_s2056"/>
    <customShpInfo spid="_x0000_s2058"/>
    <customShpInfo spid="_x0000_s2057"/>
    <customShpInfo spid="_x0000_s2059"/>
    <customShpInfo spid="_x0000_s2060"/>
    <customShpInfo spid="_x0000_s2062"/>
    <customShpInfo spid="_x0000_s2061"/>
    <customShpInfo spid="_x0000_s2063"/>
    <customShpInfo spid="_x0000_s2064"/>
    <customShpInfo spid="_x0000_s2066"/>
    <customShpInfo spid="_x0000_s2065"/>
    <customShpInfo spid="_x0000_s2067"/>
    <customShpInfo spid="_x0000_s2068"/>
    <customShpInfo spid="_x0000_s2070"/>
    <customShpInfo spid="_x0000_s2069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8"/>
    <customShpInfo spid="_x0000_s2077"/>
    <customShpInfo spid="_x0000_s2079"/>
    <customShpInfo spid="_x0000_s2080"/>
    <customShpInfo spid="_x0000_s1026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7"/>
    <customShpInfo spid="_x0000_s1036"/>
    <customShpInfo spid="_x0000_s1039"/>
    <customShpInfo spid="_x0000_s1038"/>
    <customShpInfo spid="_x0000_s1041"/>
    <customShpInfo spid="_x0000_s1040"/>
    <customShpInfo spid="_x0000_s1043"/>
    <customShpInfo spid="_x0000_s1042"/>
    <customShpInfo spid="_x0000_s1045"/>
    <customShpInfo spid="_x0000_s1044"/>
    <customShpInfo spid="_x0000_s1047"/>
    <customShpInfo spid="_x0000_s1046"/>
    <customShpInfo spid="_x0000_s1049"/>
    <customShpInfo spid="_x0000_s1048"/>
    <customShpInfo spid="_x0000_s1051"/>
    <customShpInfo spid="_x0000_s1050"/>
    <customShpInfo spid="_x0000_s1053"/>
    <customShpInfo spid="_x0000_s1052"/>
    <customShpInfo spid="_x0000_s1055"/>
    <customShpInfo spid="_x0000_s1054"/>
    <customShpInfo spid="_x0000_s1057"/>
    <customShpInfo spid="_x0000_s1056"/>
    <customShpInfo spid="_x0000_s1059"/>
    <customShpInfo spid="_x0000_s1058"/>
    <customShpInfo spid="_x0000_s1061"/>
    <customShpInfo spid="_x0000_s1060"/>
    <customShpInfo spid="_x0000_s1063"/>
    <customShpInfo spid="_x0000_s1062"/>
    <customShpInfo spid="_x0000_s1065"/>
    <customShpInfo spid="_x0000_s1064"/>
    <customShpInfo spid="_x0000_s1067"/>
    <customShpInfo spid="_x0000_s1066"/>
    <customShpInfo spid="_x0000_s1069"/>
    <customShpInfo spid="_x0000_s1068"/>
    <customShpInfo spid="_x0000_s1071"/>
    <customShpInfo spid="_x0000_s1070"/>
    <customShpInfo spid="_x0000_s1073"/>
    <customShpInfo spid="_x0000_s1072"/>
    <customShpInfo spid="_x0000_s1075"/>
    <customShpInfo spid="_x0000_s1074"/>
    <customShpInfo spid="_x0000_s1077"/>
    <customShpInfo spid="_x0000_s1076"/>
    <customShpInfo spid="_x0000_s1079"/>
    <customShpInfo spid="_x0000_s1078"/>
    <customShpInfo spid="_x0000_s1081"/>
    <customShpInfo spid="_x0000_s1080"/>
    <customShpInfo spid="_x0000_s1083"/>
    <customShpInfo spid="_x0000_s1082"/>
    <customShpInfo spid="_x0000_s1085"/>
    <customShpInfo spid="_x0000_s1084"/>
    <customShpInfo spid="_x0000_s1087"/>
    <customShpInfo spid="_x0000_s1086"/>
    <customShpInfo spid="_x0000_s1089"/>
    <customShpInfo spid="_x0000_s1088"/>
    <customShpInfo spid="_x0000_s1091"/>
    <customShpInfo spid="_x0000_s1090"/>
    <customShpInfo spid="_x0000_s1093"/>
    <customShpInfo spid="_x0000_s1092"/>
    <customShpInfo spid="_x0000_s1095"/>
    <customShpInfo spid="_x0000_s1094"/>
    <customShpInfo spid="_x0000_s1097"/>
    <customShpInfo spid="_x0000_s1096"/>
    <customShpInfo spid="_x0000_s1099"/>
    <customShpInfo spid="_x0000_s1098"/>
    <customShpInfo spid="_x0000_s1101"/>
    <customShpInfo spid="_x0000_s1100"/>
    <customShpInfo spid="_x0000_s1103"/>
    <customShpInfo spid="_x0000_s1102"/>
    <customShpInfo spid="_x0000_s1105"/>
    <customShpInfo spid="_x0000_s1104"/>
    <customShpInfo spid="_x0000_s1107"/>
    <customShpInfo spid="_x0000_s1106"/>
    <customShpInfo spid="_x0000_s1109"/>
    <customShpInfo spid="_x0000_s1108"/>
    <customShpInfo spid="_x0000_s1111"/>
    <customShpInfo spid="_x0000_s1110"/>
    <customShpInfo spid="_x0000_s1113"/>
    <customShpInfo spid="_x0000_s1112"/>
    <customShpInfo spid="_x0000_s1115"/>
    <customShpInfo spid="_x0000_s1114"/>
    <customShpInfo spid="_x0000_s1117"/>
    <customShpInfo spid="_x0000_s1116"/>
    <customShpInfo spid="_x0000_s1119"/>
    <customShpInfo spid="_x0000_s1118"/>
    <customShpInfo spid="_x0000_s1121"/>
    <customShpInfo spid="_x0000_s1120"/>
    <customShpInfo spid="_x0000_s1123"/>
    <customShpInfo spid="_x0000_s1122"/>
    <customShpInfo spid="_x0000_s1125"/>
    <customShpInfo spid="_x0000_s1124"/>
    <customShpInfo spid="_x0000_s1127"/>
    <customShpInfo spid="_x0000_s1126"/>
    <customShpInfo spid="_x0000_s1129"/>
    <customShpInfo spid="_x0000_s1128"/>
    <customShpInfo spid="_x0000_s1131"/>
    <customShpInfo spid="_x0000_s1130"/>
    <customShpInfo spid="_x0000_s1133"/>
    <customShpInfo spid="_x0000_s1132"/>
    <customShpInfo spid="_x0000_s1135"/>
    <customShpInfo spid="_x0000_s1134"/>
    <customShpInfo spid="_x0000_s1137"/>
    <customShpInfo spid="_x0000_s1136"/>
    <customShpInfo spid="_x0000_s1139"/>
    <customShpInfo spid="_x0000_s1138"/>
    <customShpInfo spid="_x0000_s1141"/>
    <customShpInfo spid="_x0000_s1140"/>
    <customShpInfo spid="_x0000_s1143"/>
    <customShpInfo spid="_x0000_s1142"/>
    <customShpInfo spid="_x0000_s1145"/>
    <customShpInfo spid="_x0000_s1144"/>
    <customShpInfo spid="_x0000_s1147"/>
    <customShpInfo spid="_x0000_s1146"/>
    <customShpInfo spid="_x0000_s1149"/>
    <customShpInfo spid="_x0000_s1148"/>
    <customShpInfo spid="_x0000_s1151"/>
    <customShpInfo spid="_x0000_s1150"/>
    <customShpInfo spid="_x0000_s1153"/>
    <customShpInfo spid="_x0000_s1152"/>
    <customShpInfo spid="_x0000_s1155"/>
    <customShpInfo spid="_x0000_s1154"/>
    <customShpInfo spid="_x0000_s1157"/>
    <customShpInfo spid="_x0000_s1156"/>
    <customShpInfo spid="_x0000_s1159"/>
    <customShpInfo spid="_x0000_s1158"/>
    <customShpInfo spid="_x0000_s1161"/>
    <customShpInfo spid="_x0000_s1160"/>
    <customShpInfo spid="_x0000_s1163"/>
    <customShpInfo spid="_x0000_s1162"/>
    <customShpInfo spid="_x0000_s1165"/>
    <customShpInfo spid="_x0000_s1164"/>
    <customShpInfo spid="_x0000_s1167"/>
    <customShpInfo spid="_x0000_s1166"/>
    <customShpInfo spid="_x0000_s1169"/>
    <customShpInfo spid="_x0000_s1168"/>
    <customShpInfo spid="_x0000_s1171"/>
    <customShpInfo spid="_x0000_s1170"/>
    <customShpInfo spid="_x0000_s1173"/>
    <customShpInfo spid="_x0000_s1172"/>
    <customShpInfo spid="_x0000_s1175"/>
    <customShpInfo spid="_x0000_s1174"/>
    <customShpInfo spid="_x0000_s1177"/>
    <customShpInfo spid="_x0000_s1176"/>
    <customShpInfo spid="_x0000_s1179"/>
    <customShpInfo spid="_x0000_s1178"/>
    <customShpInfo spid="_x0000_s1181"/>
    <customShpInfo spid="_x0000_s1180"/>
    <customShpInfo spid="_x0000_s1183"/>
    <customShpInfo spid="_x0000_s1184"/>
    <customShpInfo spid="_x0000_s1185"/>
    <customShpInfo spid="_x0000_s1186"/>
    <customShpInfo spid="_x0000_s1182"/>
    <customShpInfo spid="_x0000_s1188"/>
    <customShpInfo spid="_x0000_s1187"/>
    <customShpInfo spid="_x0000_s1190"/>
    <customShpInfo spid="_x0000_s1191"/>
    <customShpInfo spid="_x0000_s1189"/>
    <customShpInfo spid="_x0000_s1193"/>
    <customShpInfo spid="_x0000_s1194"/>
    <customShpInfo spid="_x0000_s1195"/>
    <customShpInfo spid="_x0000_s1196"/>
    <customShpInfo spid="_x0000_s1192"/>
    <customShpInfo spid="_x0000_s1198"/>
    <customShpInfo spid="_x0000_s1197"/>
    <customShpInfo spid="_x0000_s1200"/>
    <customShpInfo spid="_x0000_s1199"/>
    <customShpInfo spid="_x0000_s1202"/>
    <customShpInfo spid="_x0000_s1203"/>
    <customShpInfo spid="_x0000_s1201"/>
    <customShpInfo spid="_x0000_s1205"/>
    <customShpInfo spid="_x0000_s1204"/>
    <customShpInfo spid="_x0000_s1207"/>
    <customShpInfo spid="_x0000_s1206"/>
    <customShpInfo spid="_x0000_s1209"/>
    <customShpInfo spid="_x0000_s1208"/>
    <customShpInfo spid="_x0000_s1211"/>
    <customShpInfo spid="_x0000_s1212"/>
    <customShpInfo spid="_x0000_s1210"/>
    <customShpInfo spid="_x0000_s1214"/>
    <customShpInfo spid="_x0000_s1213"/>
    <customShpInfo spid="_x0000_s1216"/>
    <customShpInfo spid="_x0000_s1215"/>
    <customShpInfo spid="_x0000_s1218"/>
    <customShpInfo spid="_x0000_s1217"/>
    <customShpInfo spid="_x0000_s1220"/>
    <customShpInfo spid="_x0000_s1221"/>
    <customShpInfo spid="_x0000_s1222"/>
    <customShpInfo spid="_x0000_s1223"/>
    <customShpInfo spid="_x0000_s1219"/>
    <customShpInfo spid="_x0000_s1225"/>
    <customShpInfo spid="_x0000_s1224"/>
    <customShpInfo spid="_x0000_s1227"/>
    <customShpInfo spid="_x0000_s1226"/>
    <customShpInfo spid="_x0000_s1229"/>
    <customShpInfo spid="_x0000_s1228"/>
    <customShpInfo spid="_x0000_s1231"/>
    <customShpInfo spid="_x0000_s1230"/>
    <customShpInfo spid="_x0000_s1233"/>
    <customShpInfo spid="_x0000_s1232"/>
    <customShpInfo spid="_x0000_s1235"/>
    <customShpInfo spid="_x0000_s1234"/>
    <customShpInfo spid="_x0000_s1237"/>
    <customShpInfo spid="_x0000_s1236"/>
    <customShpInfo spid="_x0000_s1239"/>
    <customShpInfo spid="_x0000_s1238"/>
    <customShpInfo spid="_x0000_s1241"/>
    <customShpInfo spid="_x0000_s1240"/>
    <customShpInfo spid="_x0000_s1243"/>
    <customShpInfo spid="_x0000_s1242"/>
    <customShpInfo spid="_x0000_s1245"/>
    <customShpInfo spid="_x0000_s1244"/>
    <customShpInfo spid="_x0000_s1247"/>
    <customShpInfo spid="_x0000_s1246"/>
    <customShpInfo spid="_x0000_s1249"/>
    <customShpInfo spid="_x0000_s1248"/>
    <customShpInfo spid="_x0000_s1251"/>
    <customShpInfo spid="_x0000_s1250"/>
    <customShpInfo spid="_x0000_s1253"/>
    <customShpInfo spid="_x0000_s1252"/>
    <customShpInfo spid="_x0000_s1255"/>
    <customShpInfo spid="_x0000_s1254"/>
    <customShpInfo spid="_x0000_s1257"/>
    <customShpInfo spid="_x0000_s1256"/>
    <customShpInfo spid="_x0000_s1259"/>
    <customShpInfo spid="_x0000_s1258"/>
    <customShpInfo spid="_x0000_s1261"/>
    <customShpInfo spid="_x0000_s1260"/>
    <customShpInfo spid="_x0000_s1263"/>
    <customShpInfo spid="_x0000_s1262"/>
    <customShpInfo spid="_x0000_s1265"/>
    <customShpInfo spid="_x0000_s1264"/>
    <customShpInfo spid="_x0000_s1267"/>
    <customShpInfo spid="_x0000_s1266"/>
    <customShpInfo spid="_x0000_s1269"/>
    <customShpInfo spid="_x0000_s1268"/>
    <customShpInfo spid="_x0000_s1271"/>
    <customShpInfo spid="_x0000_s1270"/>
    <customShpInfo spid="_x0000_s1273"/>
    <customShpInfo spid="_x0000_s1272"/>
    <customShpInfo spid="_x0000_s1275"/>
    <customShpInfo spid="_x0000_s1274"/>
    <customShpInfo spid="_x0000_s1277"/>
    <customShpInfo spid="_x0000_s1276"/>
    <customShpInfo spid="_x0000_s1279"/>
    <customShpInfo spid="_x0000_s1278"/>
    <customShpInfo spid="_x0000_s1281"/>
    <customShpInfo spid="_x0000_s1280"/>
    <customShpInfo spid="_x0000_s1283"/>
    <customShpInfo spid="_x0000_s1284"/>
    <customShpInfo spid="_x0000_s1282"/>
    <customShpInfo spid="_x0000_s1286"/>
    <customShpInfo spid="_x0000_s1285"/>
    <customShpInfo spid="_x0000_s1288"/>
    <customShpInfo spid="_x0000_s1287"/>
    <customShpInfo spid="_x0000_s1290"/>
    <customShpInfo spid="_x0000_s1289"/>
    <customShpInfo spid="_x0000_s1292"/>
    <customShpInfo spid="_x0000_s1291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293"/>
    <customShpInfo spid="_x0000_s1302"/>
    <customShpInfo spid="_x0000_s1301"/>
    <customShpInfo spid="_x0000_s1304"/>
    <customShpInfo spid="_x0000_s1305"/>
    <customShpInfo spid="_x0000_s1306"/>
    <customShpInfo spid="_x0000_s1303"/>
    <customShpInfo spid="_x0000_s1308"/>
    <customShpInfo spid="_x0000_s1307"/>
    <customShpInfo spid="_x0000_s1310"/>
    <customShpInfo spid="_x0000_s1311"/>
    <customShpInfo spid="_x0000_s1312"/>
    <customShpInfo spid="_x0000_s1313"/>
    <customShpInfo spid="_x0000_s1314"/>
    <customShpInfo spid="_x0000_s1309"/>
    <customShpInfo spid="_x0000_s1316"/>
    <customShpInfo spid="_x0000_s1315"/>
    <customShpInfo spid="_x0000_s1318"/>
    <customShpInfo spid="_x0000_s1319"/>
    <customShpInfo spid="_x0000_s1320"/>
    <customShpInfo spid="_x0000_s1321"/>
    <customShpInfo spid="_x0000_s1317"/>
    <customShpInfo spid="_x0000_s1323"/>
    <customShpInfo spid="_x0000_s1324"/>
    <customShpInfo spid="_x0000_s1322"/>
    <customShpInfo spid="_x0000_s1326"/>
    <customShpInfo spid="_x0000_s1325"/>
    <customShpInfo spid="_x0000_s1328"/>
    <customShpInfo spid="_x0000_s1327"/>
    <customShpInfo spid="_x0000_s1330"/>
    <customShpInfo spid="_x0000_s1329"/>
    <customShpInfo spid="_x0000_s1332"/>
    <customShpInfo spid="_x0000_s1331"/>
    <customShpInfo spid="_x0000_s1334"/>
    <customShpInfo spid="_x0000_s1333"/>
    <customShpInfo spid="_x0000_s1336"/>
    <customShpInfo spid="_x0000_s1335"/>
    <customShpInfo spid="_x0000_s1338"/>
    <customShpInfo spid="_x0000_s1337"/>
    <customShpInfo spid="_x0000_s1340"/>
    <customShpInfo spid="_x0000_s1339"/>
    <customShpInfo spid="_x0000_s1342"/>
    <customShpInfo spid="_x0000_s1341"/>
    <customShpInfo spid="_x0000_s1344"/>
    <customShpInfo spid="_x0000_s1343"/>
    <customShpInfo spid="_x0000_s1346"/>
    <customShpInfo spid="_x0000_s1345"/>
    <customShpInfo spid="_x0000_s1348"/>
    <customShpInfo spid="_x0000_s1347"/>
    <customShpInfo spid="_x0000_s1350"/>
    <customShpInfo spid="_x0000_s1349"/>
    <customShpInfo spid="_x0000_s1352"/>
    <customShpInfo spid="_x0000_s1351"/>
    <customShpInfo spid="_x0000_s1354"/>
    <customShpInfo spid="_x0000_s1353"/>
    <customShpInfo spid="_x0000_s1356"/>
    <customShpInfo spid="_x0000_s1355"/>
    <customShpInfo spid="_x0000_s1358"/>
    <customShpInfo spid="_x0000_s1357"/>
    <customShpInfo spid="_x0000_s1360"/>
    <customShpInfo spid="_x0000_s1359"/>
    <customShpInfo spid="_x0000_s1362"/>
    <customShpInfo spid="_x0000_s1361"/>
    <customShpInfo spid="_x0000_s1364"/>
    <customShpInfo spid="_x0000_s1363"/>
    <customShpInfo spid="_x0000_s1366"/>
    <customShpInfo spid="_x0000_s1365"/>
    <customShpInfo spid="_x0000_s1368"/>
    <customShpInfo spid="_x0000_s1367"/>
    <customShpInfo spid="_x0000_s1370"/>
    <customShpInfo spid="_x0000_s1369"/>
    <customShpInfo spid="_x0000_s1372"/>
    <customShpInfo spid="_x0000_s1371"/>
    <customShpInfo spid="_x0000_s1374"/>
    <customShpInfo spid="_x0000_s1373"/>
    <customShpInfo spid="_x0000_s1376"/>
    <customShpInfo spid="_x0000_s1375"/>
    <customShpInfo spid="_x0000_s1378"/>
    <customShpInfo spid="_x0000_s1377"/>
    <customShpInfo spid="_x0000_s1380"/>
    <customShpInfo spid="_x0000_s1379"/>
    <customShpInfo spid="_x0000_s1382"/>
    <customShpInfo spid="_x0000_s1381"/>
    <customShpInfo spid="_x0000_s1384"/>
    <customShpInfo spid="_x0000_s1383"/>
    <customShpInfo spid="_x0000_s1386"/>
    <customShpInfo spid="_x0000_s1385"/>
    <customShpInfo spid="_x0000_s1388"/>
    <customShpInfo spid="_x0000_s1387"/>
    <customShpInfo spid="_x0000_s1390"/>
    <customShpInfo spid="_x0000_s1389"/>
    <customShpInfo spid="_x0000_s1392"/>
    <customShpInfo spid="_x0000_s1391"/>
    <customShpInfo spid="_x0000_s1394"/>
    <customShpInfo spid="_x0000_s1393"/>
    <customShpInfo spid="_x0000_s1396"/>
    <customShpInfo spid="_x0000_s1395"/>
    <customShpInfo spid="_x0000_s1398"/>
    <customShpInfo spid="_x0000_s1397"/>
    <customShpInfo spid="_x0000_s1400"/>
    <customShpInfo spid="_x0000_s1399"/>
    <customShpInfo spid="_x0000_s1402"/>
    <customShpInfo spid="_x0000_s1401"/>
    <customShpInfo spid="_x0000_s1404"/>
    <customShpInfo spid="_x0000_s1403"/>
    <customShpInfo spid="_x0000_s1406"/>
    <customShpInfo spid="_x0000_s1407"/>
    <customShpInfo spid="_x0000_s1405"/>
    <customShpInfo spid="_x0000_s1409"/>
    <customShpInfo spid="_x0000_s1408"/>
    <customShpInfo spid="_x0000_s1411"/>
    <customShpInfo spid="_x0000_s1410"/>
    <customShpInfo spid="_x0000_s1413"/>
    <customShpInfo spid="_x0000_s1412"/>
    <customShpInfo spid="_x0000_s1415"/>
    <customShpInfo spid="_x0000_s1414"/>
    <customShpInfo spid="_x0000_s1417"/>
    <customShpInfo spid="_x0000_s1416"/>
    <customShpInfo spid="_x0000_s1419"/>
    <customShpInfo spid="_x0000_s1418"/>
    <customShpInfo spid="_x0000_s1421"/>
    <customShpInfo spid="_x0000_s1420"/>
    <customShpInfo spid="_x0000_s1423"/>
    <customShpInfo spid="_x0000_s1422"/>
    <customShpInfo spid="_x0000_s1425"/>
    <customShpInfo spid="_x0000_s1424"/>
    <customShpInfo spid="_x0000_s1427"/>
    <customShpInfo spid="_x0000_s1428"/>
    <customShpInfo spid="_x0000_s1426"/>
    <customShpInfo spid="_x0000_s1430"/>
    <customShpInfo spid="_x0000_s1429"/>
    <customShpInfo spid="_x0000_s1432"/>
    <customShpInfo spid="_x0000_s1431"/>
    <customShpInfo spid="_x0000_s1434"/>
    <customShpInfo spid="_x0000_s1435"/>
    <customShpInfo spid="_x0000_s1436"/>
    <customShpInfo spid="_x0000_s1433"/>
    <customShpInfo spid="_x0000_s1438"/>
    <customShpInfo spid="_x0000_s1437"/>
    <customShpInfo spid="_x0000_s1440"/>
    <customShpInfo spid="_x0000_s1439"/>
    <customShpInfo spid="_x0000_s1442"/>
    <customShpInfo spid="_x0000_s1441"/>
    <customShpInfo spid="_x0000_s1444"/>
    <customShpInfo spid="_x0000_s1443"/>
    <customShpInfo spid="_x0000_s1446"/>
    <customShpInfo spid="_x0000_s1447"/>
    <customShpInfo spid="_x0000_s1448"/>
    <customShpInfo spid="_x0000_s1449"/>
    <customShpInfo spid="_x0000_s1445"/>
    <customShpInfo spid="_x0000_s1451"/>
    <customShpInfo spid="_x0000_s1450"/>
    <customShpInfo spid="_x0000_s1453"/>
    <customShpInfo spid="_x0000_s1452"/>
    <customShpInfo spid="_x0000_s1455"/>
    <customShpInfo spid="_x0000_s1454"/>
    <customShpInfo spid="_x0000_s1457"/>
    <customShpInfo spid="_x0000_s1456"/>
    <customShpInfo spid="_x0000_s1459"/>
    <customShpInfo spid="_x0000_s1458"/>
    <customShpInfo spid="_x0000_s1461"/>
    <customShpInfo spid="_x0000_s1460"/>
    <customShpInfo spid="_x0000_s1463"/>
    <customShpInfo spid="_x0000_s1462"/>
    <customShpInfo spid="_x0000_s1465"/>
    <customShpInfo spid="_x0000_s1464"/>
    <customShpInfo spid="_x0000_s1467"/>
    <customShpInfo spid="_x0000_s1466"/>
    <customShpInfo spid="_x0000_s1469"/>
    <customShpInfo spid="_x0000_s1468"/>
    <customShpInfo spid="_x0000_s1471"/>
    <customShpInfo spid="_x0000_s1472"/>
    <customShpInfo spid="_x0000_s1473"/>
    <customShpInfo spid="_x0000_s1474"/>
    <customShpInfo spid="_x0000_s1475"/>
    <customShpInfo spid="_x0000_s1470"/>
    <customShpInfo spid="_x0000_s1477"/>
    <customShpInfo spid="_x0000_s1478"/>
    <customShpInfo spid="_x0000_s1476"/>
    <customShpInfo spid="_x0000_s1480"/>
    <customShpInfo spid="_x0000_s1481"/>
    <customShpInfo spid="_x0000_s1479"/>
    <customShpInfo spid="_x0000_s1027"/>
    <customShpInfo spid="_x0000_s1483"/>
    <customShpInfo spid="_x0000_s1482"/>
    <customShpInfo spid="_x0000_s1486"/>
    <customShpInfo spid="_x0000_s1485"/>
    <customShpInfo spid="_x0000_s1488"/>
    <customShpInfo spid="_x0000_s1487"/>
    <customShpInfo spid="_x0000_s1490"/>
    <customShpInfo spid="_x0000_s1489"/>
    <customShpInfo spid="_x0000_s1492"/>
    <customShpInfo spid="_x0000_s1493"/>
    <customShpInfo spid="_x0000_s1494"/>
    <customShpInfo spid="_x0000_s1495"/>
    <customShpInfo spid="_x0000_s1496"/>
    <customShpInfo spid="_x0000_s1497"/>
    <customShpInfo spid="_x0000_s1498"/>
    <customShpInfo spid="_x0000_s1499"/>
    <customShpInfo spid="_x0000_s1500"/>
    <customShpInfo spid="_x0000_s1501"/>
    <customShpInfo spid="_x0000_s1502"/>
    <customShpInfo spid="_x0000_s1503"/>
    <customShpInfo spid="_x0000_s1504"/>
    <customShpInfo spid="_x0000_s1505"/>
    <customShpInfo spid="_x0000_s1506"/>
    <customShpInfo spid="_x0000_s1507"/>
    <customShpInfo spid="_x0000_s1508"/>
    <customShpInfo spid="_x0000_s1509"/>
    <customShpInfo spid="_x0000_s1510"/>
    <customShpInfo spid="_x0000_s1511"/>
    <customShpInfo spid="_x0000_s1512"/>
    <customShpInfo spid="_x0000_s1513"/>
    <customShpInfo spid="_x0000_s1514"/>
    <customShpInfo spid="_x0000_s1515"/>
    <customShpInfo spid="_x0000_s1516"/>
    <customShpInfo spid="_x0000_s1517"/>
    <customShpInfo spid="_x0000_s1518"/>
    <customShpInfo spid="_x0000_s1519"/>
    <customShpInfo spid="_x0000_s1520"/>
    <customShpInfo spid="_x0000_s1521"/>
    <customShpInfo spid="_x0000_s1522"/>
    <customShpInfo spid="_x0000_s1523"/>
    <customShpInfo spid="_x0000_s1524"/>
    <customShpInfo spid="_x0000_s1525"/>
    <customShpInfo spid="_x0000_s1526"/>
    <customShpInfo spid="_x0000_s1527"/>
    <customShpInfo spid="_x0000_s1491"/>
    <customShpInfo spid="_x0000_s1529"/>
    <customShpInfo spid="_x0000_s1530"/>
    <customShpInfo spid="_x0000_s1531"/>
    <customShpInfo spid="_x0000_s1532"/>
    <customShpInfo spid="_x0000_s1533"/>
    <customShpInfo spid="_x0000_s1528"/>
    <customShpInfo spid="_x0000_s1535"/>
    <customShpInfo spid="_x0000_s1534"/>
    <customShpInfo spid="_x0000_s1537"/>
    <customShpInfo spid="_x0000_s1536"/>
    <customShpInfo spid="_x0000_s1539"/>
    <customShpInfo spid="_x0000_s1538"/>
    <customShpInfo spid="_x0000_s1541"/>
    <customShpInfo spid="_x0000_s1540"/>
    <customShpInfo spid="_x0000_s1484"/>
    <customShpInfo spid="_x0000_s1544"/>
    <customShpInfo spid="_x0000_s1543"/>
    <customShpInfo spid="_x0000_s1546"/>
    <customShpInfo spid="_x0000_s1545"/>
    <customShpInfo spid="_x0000_s1548"/>
    <customShpInfo spid="_x0000_s1547"/>
    <customShpInfo spid="_x0000_s1550"/>
    <customShpInfo spid="_x0000_s1549"/>
    <customShpInfo spid="_x0000_s1542"/>
    <customShpInfo spid="_x0000_s1553"/>
    <customShpInfo spid="_x0000_s1552"/>
    <customShpInfo spid="_x0000_s1555"/>
    <customShpInfo spid="_x0000_s1554"/>
    <customShpInfo spid="_x0000_s1557"/>
    <customShpInfo spid="_x0000_s1556"/>
    <customShpInfo spid="_x0000_s1559"/>
    <customShpInfo spid="_x0000_s1558"/>
    <customShpInfo spid="_x0000_s1561"/>
    <customShpInfo spid="_x0000_s1560"/>
    <customShpInfo spid="_x0000_s1563"/>
    <customShpInfo spid="_x0000_s1562"/>
    <customShpInfo spid="_x0000_s1565"/>
    <customShpInfo spid="_x0000_s1564"/>
    <customShpInfo spid="_x0000_s1567"/>
    <customShpInfo spid="_x0000_s1566"/>
    <customShpInfo spid="_x0000_s1569"/>
    <customShpInfo spid="_x0000_s1568"/>
    <customShpInfo spid="_x0000_s1571"/>
    <customShpInfo spid="_x0000_s1570"/>
    <customShpInfo spid="_x0000_s1573"/>
    <customShpInfo spid="_x0000_s1572"/>
    <customShpInfo spid="_x0000_s1575"/>
    <customShpInfo spid="_x0000_s1574"/>
    <customShpInfo spid="_x0000_s1551"/>
    <customShpInfo spid="_x0000_s1578"/>
    <customShpInfo spid="_x0000_s1577"/>
    <customShpInfo spid="_x0000_s1580"/>
    <customShpInfo spid="_x0000_s1579"/>
    <customShpInfo spid="_x0000_s1582"/>
    <customShpInfo spid="_x0000_s1581"/>
    <customShpInfo spid="_x0000_s1584"/>
    <customShpInfo spid="_x0000_s1583"/>
    <customShpInfo spid="_x0000_s1586"/>
    <customShpInfo spid="_x0000_s1585"/>
    <customShpInfo spid="_x0000_s1588"/>
    <customShpInfo spid="_x0000_s1587"/>
    <customShpInfo spid="_x0000_s1590"/>
    <customShpInfo spid="_x0000_s1589"/>
    <customShpInfo spid="_x0000_s1592"/>
    <customShpInfo spid="_x0000_s1591"/>
    <customShpInfo spid="_x0000_s1594"/>
    <customShpInfo spid="_x0000_s1593"/>
    <customShpInfo spid="_x0000_s1596"/>
    <customShpInfo spid="_x0000_s1595"/>
    <customShpInfo spid="_x0000_s1598"/>
    <customShpInfo spid="_x0000_s1597"/>
    <customShpInfo spid="_x0000_s1600"/>
    <customShpInfo spid="_x0000_s1599"/>
    <customShpInfo spid="_x0000_s1576"/>
    <customShpInfo spid="_x0000_s1603"/>
    <customShpInfo spid="_x0000_s1602"/>
    <customShpInfo spid="_x0000_s1605"/>
    <customShpInfo spid="_x0000_s1604"/>
    <customShpInfo spid="_x0000_s1607"/>
    <customShpInfo spid="_x0000_s1606"/>
    <customShpInfo spid="_x0000_s1609"/>
    <customShpInfo spid="_x0000_s1608"/>
    <customShpInfo spid="_x0000_s1611"/>
    <customShpInfo spid="_x0000_s1610"/>
    <customShpInfo spid="_x0000_s1601"/>
    <customShpInfo spid="_x0000_s1614"/>
    <customShpInfo spid="_x0000_s1613"/>
    <customShpInfo spid="_x0000_s1616"/>
    <customShpInfo spid="_x0000_s1615"/>
    <customShpInfo spid="_x0000_s1618"/>
    <customShpInfo spid="_x0000_s1617"/>
    <customShpInfo spid="_x0000_s1612"/>
    <customShpInfo spid="_x0000_s1621"/>
    <customShpInfo spid="_x0000_s1620"/>
    <customShpInfo spid="_x0000_s1623"/>
    <customShpInfo spid="_x0000_s1622"/>
    <customShpInfo spid="_x0000_s1625"/>
    <customShpInfo spid="_x0000_s1624"/>
    <customShpInfo spid="_x0000_s1627"/>
    <customShpInfo spid="_x0000_s1626"/>
    <customShpInfo spid="_x0000_s1629"/>
    <customShpInfo spid="_x0000_s1628"/>
    <customShpInfo spid="_x0000_s1631"/>
    <customShpInfo spid="_x0000_s1630"/>
    <customShpInfo spid="_x0000_s1633"/>
    <customShpInfo spid="_x0000_s1632"/>
    <customShpInfo spid="_x0000_s1635"/>
    <customShpInfo spid="_x0000_s1634"/>
    <customShpInfo spid="_x0000_s1637"/>
    <customShpInfo spid="_x0000_s1636"/>
    <customShpInfo spid="_x0000_s1639"/>
    <customShpInfo spid="_x0000_s1638"/>
    <customShpInfo spid="_x0000_s1641"/>
    <customShpInfo spid="_x0000_s1640"/>
    <customShpInfo spid="_x0000_s1643"/>
    <customShpInfo spid="_x0000_s1642"/>
    <customShpInfo spid="_x0000_s1645"/>
    <customShpInfo spid="_x0000_s1644"/>
    <customShpInfo spid="_x0000_s1619"/>
    <customShpInfo spid="_x0000_s1647"/>
    <customShpInfo spid="_x0000_s1649"/>
    <customShpInfo spid="_x0000_s1648"/>
    <customShpInfo spid="_x0000_s1646"/>
    <customShpInfo spid="_x0000_s1650"/>
    <customShpInfo spid="_x0000_s1651"/>
    <customShpInfo spid="_x0000_s1652"/>
    <customShpInfo spid="_x0000_s1655"/>
    <customShpInfo spid="_x0000_s1654"/>
    <customShpInfo spid="_x0000_s1657"/>
    <customShpInfo spid="_x0000_s1656"/>
    <customShpInfo spid="_x0000_s1659"/>
    <customShpInfo spid="_x0000_s1658"/>
    <customShpInfo spid="_x0000_s1661"/>
    <customShpInfo spid="_x0000_s1660"/>
    <customShpInfo spid="_x0000_s1663"/>
    <customShpInfo spid="_x0000_s1662"/>
    <customShpInfo spid="_x0000_s1665"/>
    <customShpInfo spid="_x0000_s1664"/>
    <customShpInfo spid="_x0000_s1667"/>
    <customShpInfo spid="_x0000_s1666"/>
    <customShpInfo spid="_x0000_s1669"/>
    <customShpInfo spid="_x0000_s1668"/>
    <customShpInfo spid="_x0000_s1671"/>
    <customShpInfo spid="_x0000_s1670"/>
    <customShpInfo spid="_x0000_s1673"/>
    <customShpInfo spid="_x0000_s1672"/>
    <customShpInfo spid="_x0000_s1675"/>
    <customShpInfo spid="_x0000_s1674"/>
    <customShpInfo spid="_x0000_s1677"/>
    <customShpInfo spid="_x0000_s1676"/>
    <customShpInfo spid="_x0000_s1679"/>
    <customShpInfo spid="_x0000_s1678"/>
    <customShpInfo spid="_x0000_s1681"/>
    <customShpInfo spid="_x0000_s1680"/>
    <customShpInfo spid="_x0000_s1683"/>
    <customShpInfo spid="_x0000_s1682"/>
    <customShpInfo spid="_x0000_s1685"/>
    <customShpInfo spid="_x0000_s1684"/>
    <customShpInfo spid="_x0000_s1687"/>
    <customShpInfo spid="_x0000_s1686"/>
    <customShpInfo spid="_x0000_s1689"/>
    <customShpInfo spid="_x0000_s1688"/>
    <customShpInfo spid="_x0000_s1691"/>
    <customShpInfo spid="_x0000_s1690"/>
    <customShpInfo spid="_x0000_s1693"/>
    <customShpInfo spid="_x0000_s1692"/>
    <customShpInfo spid="_x0000_s1695"/>
    <customShpInfo spid="_x0000_s1694"/>
    <customShpInfo spid="_x0000_s1697"/>
    <customShpInfo spid="_x0000_s1696"/>
    <customShpInfo spid="_x0000_s1699"/>
    <customShpInfo spid="_x0000_s1698"/>
    <customShpInfo spid="_x0000_s1701"/>
    <customShpInfo spid="_x0000_s1700"/>
    <customShpInfo spid="_x0000_s1703"/>
    <customShpInfo spid="_x0000_s1702"/>
    <customShpInfo spid="_x0000_s1705"/>
    <customShpInfo spid="_x0000_s1704"/>
    <customShpInfo spid="_x0000_s1707"/>
    <customShpInfo spid="_x0000_s1706"/>
    <customShpInfo spid="_x0000_s1709"/>
    <customShpInfo spid="_x0000_s1708"/>
    <customShpInfo spid="_x0000_s1711"/>
    <customShpInfo spid="_x0000_s1710"/>
    <customShpInfo spid="_x0000_s1713"/>
    <customShpInfo spid="_x0000_s1712"/>
    <customShpInfo spid="_x0000_s1715"/>
    <customShpInfo spid="_x0000_s1714"/>
    <customShpInfo spid="_x0000_s1717"/>
    <customShpInfo spid="_x0000_s1716"/>
    <customShpInfo spid="_x0000_s1719"/>
    <customShpInfo spid="_x0000_s1718"/>
    <customShpInfo spid="_x0000_s1721"/>
    <customShpInfo spid="_x0000_s1720"/>
    <customShpInfo spid="_x0000_s1723"/>
    <customShpInfo spid="_x0000_s1722"/>
    <customShpInfo spid="_x0000_s1725"/>
    <customShpInfo spid="_x0000_s1724"/>
    <customShpInfo spid="_x0000_s1727"/>
    <customShpInfo spid="_x0000_s1728"/>
    <customShpInfo spid="_x0000_s1729"/>
    <customShpInfo spid="_x0000_s1730"/>
    <customShpInfo spid="_x0000_s1731"/>
    <customShpInfo spid="_x0000_s1732"/>
    <customShpInfo spid="_x0000_s1733"/>
    <customShpInfo spid="_x0000_s1734"/>
    <customShpInfo spid="_x0000_s1735"/>
    <customShpInfo spid="_x0000_s1736"/>
    <customShpInfo spid="_x0000_s1737"/>
    <customShpInfo spid="_x0000_s1738"/>
    <customShpInfo spid="_x0000_s1739"/>
    <customShpInfo spid="_x0000_s1740"/>
    <customShpInfo spid="_x0000_s1741"/>
    <customShpInfo spid="_x0000_s1742"/>
    <customShpInfo spid="_x0000_s1743"/>
    <customShpInfo spid="_x0000_s1744"/>
    <customShpInfo spid="_x0000_s1745"/>
    <customShpInfo spid="_x0000_s1746"/>
    <customShpInfo spid="_x0000_s1747"/>
    <customShpInfo spid="_x0000_s1748"/>
    <customShpInfo spid="_x0000_s1749"/>
    <customShpInfo spid="_x0000_s1750"/>
    <customShpInfo spid="_x0000_s1751"/>
    <customShpInfo spid="_x0000_s1752"/>
    <customShpInfo spid="_x0000_s1753"/>
    <customShpInfo spid="_x0000_s1754"/>
    <customShpInfo spid="_x0000_s1755"/>
    <customShpInfo spid="_x0000_s1756"/>
    <customShpInfo spid="_x0000_s1757"/>
    <customShpInfo spid="_x0000_s1758"/>
    <customShpInfo spid="_x0000_s1726"/>
    <customShpInfo spid="_x0000_s1653"/>
    <customShpInfo spid="_x0000_s1759"/>
    <customShpInfo spid="_x0000_s1762"/>
    <customShpInfo spid="_x0000_s1761"/>
    <customShpInfo spid="_x0000_s1764"/>
    <customShpInfo spid="_x0000_s1763"/>
    <customShpInfo spid="_x0000_s1766"/>
    <customShpInfo spid="_x0000_s1765"/>
    <customShpInfo spid="_x0000_s1768"/>
    <customShpInfo spid="_x0000_s1767"/>
    <customShpInfo spid="_x0000_s1770"/>
    <customShpInfo spid="_x0000_s1769"/>
    <customShpInfo spid="_x0000_s1760"/>
    <customShpInfo spid="_x0000_s1771"/>
    <customShpInfo spid="_x0000_s1772"/>
    <customShpInfo spid="_x0000_s1774"/>
    <customShpInfo spid="_x0000_s1776"/>
    <customShpInfo spid="_x0000_s1777"/>
    <customShpInfo spid="_x0000_s1775"/>
    <customShpInfo spid="_x0000_s1779"/>
    <customShpInfo spid="_x0000_s1780"/>
    <customShpInfo spid="_x0000_s1778"/>
    <customShpInfo spid="_x0000_s1782"/>
    <customShpInfo spid="_x0000_s1783"/>
    <customShpInfo spid="_x0000_s1781"/>
    <customShpInfo spid="_x0000_s1785"/>
    <customShpInfo spid="_x0000_s1786"/>
    <customShpInfo spid="_x0000_s1784"/>
    <customShpInfo spid="_x0000_s1788"/>
    <customShpInfo spid="_x0000_s1789"/>
    <customShpInfo spid="_x0000_s1787"/>
    <customShpInfo spid="_x0000_s1791"/>
    <customShpInfo spid="_x0000_s1790"/>
    <customShpInfo spid="_x0000_s1793"/>
    <customShpInfo spid="_x0000_s1792"/>
    <customShpInfo spid="_x0000_s1795"/>
    <customShpInfo spid="_x0000_s1794"/>
    <customShpInfo spid="_x0000_s1797"/>
    <customShpInfo spid="_x0000_s1796"/>
    <customShpInfo spid="_x0000_s1799"/>
    <customShpInfo spid="_x0000_s1798"/>
    <customShpInfo spid="_x0000_s1801"/>
    <customShpInfo spid="_x0000_s1800"/>
    <customShpInfo spid="_x0000_s1803"/>
    <customShpInfo spid="_x0000_s1802"/>
    <customShpInfo spid="_x0000_s1805"/>
    <customShpInfo spid="_x0000_s1804"/>
    <customShpInfo spid="_x0000_s1807"/>
    <customShpInfo spid="_x0000_s1806"/>
    <customShpInfo spid="_x0000_s1809"/>
    <customShpInfo spid="_x0000_s1808"/>
    <customShpInfo spid="_x0000_s1811"/>
    <customShpInfo spid="_x0000_s1810"/>
    <customShpInfo spid="_x0000_s1813"/>
    <customShpInfo spid="_x0000_s1812"/>
    <customShpInfo spid="_x0000_s1815"/>
    <customShpInfo spid="_x0000_s1814"/>
    <customShpInfo spid="_x0000_s1817"/>
    <customShpInfo spid="_x0000_s1816"/>
    <customShpInfo spid="_x0000_s1819"/>
    <customShpInfo spid="_x0000_s1818"/>
    <customShpInfo spid="_x0000_s1821"/>
    <customShpInfo spid="_x0000_s1820"/>
    <customShpInfo spid="_x0000_s1823"/>
    <customShpInfo spid="_x0000_s1822"/>
    <customShpInfo spid="_x0000_s1825"/>
    <customShpInfo spid="_x0000_s1824"/>
    <customShpInfo spid="_x0000_s1827"/>
    <customShpInfo spid="_x0000_s1826"/>
    <customShpInfo spid="_x0000_s1829"/>
    <customShpInfo spid="_x0000_s1828"/>
    <customShpInfo spid="_x0000_s1831"/>
    <customShpInfo spid="_x0000_s1830"/>
    <customShpInfo spid="_x0000_s1833"/>
    <customShpInfo spid="_x0000_s1832"/>
    <customShpInfo spid="_x0000_s1835"/>
    <customShpInfo spid="_x0000_s1834"/>
    <customShpInfo spid="_x0000_s1837"/>
    <customShpInfo spid="_x0000_s1836"/>
    <customShpInfo spid="_x0000_s1839"/>
    <customShpInfo spid="_x0000_s1838"/>
    <customShpInfo spid="_x0000_s1841"/>
    <customShpInfo spid="_x0000_s1840"/>
    <customShpInfo spid="_x0000_s1843"/>
    <customShpInfo spid="_x0000_s1842"/>
    <customShpInfo spid="_x0000_s1845"/>
    <customShpInfo spid="_x0000_s1844"/>
    <customShpInfo spid="_x0000_s1847"/>
    <customShpInfo spid="_x0000_s1846"/>
    <customShpInfo spid="_x0000_s1849"/>
    <customShpInfo spid="_x0000_s1848"/>
    <customShpInfo spid="_x0000_s1851"/>
    <customShpInfo spid="_x0000_s1850"/>
    <customShpInfo spid="_x0000_s1853"/>
    <customShpInfo spid="_x0000_s1852"/>
    <customShpInfo spid="_x0000_s1855"/>
    <customShpInfo spid="_x0000_s1854"/>
    <customShpInfo spid="_x0000_s1857"/>
    <customShpInfo spid="_x0000_s1856"/>
    <customShpInfo spid="_x0000_s1859"/>
    <customShpInfo spid="_x0000_s1858"/>
    <customShpInfo spid="_x0000_s1861"/>
    <customShpInfo spid="_x0000_s1860"/>
    <customShpInfo spid="_x0000_s1863"/>
    <customShpInfo spid="_x0000_s1862"/>
    <customShpInfo spid="_x0000_s1865"/>
    <customShpInfo spid="_x0000_s1864"/>
    <customShpInfo spid="_x0000_s1867"/>
    <customShpInfo spid="_x0000_s1866"/>
    <customShpInfo spid="_x0000_s1869"/>
    <customShpInfo spid="_x0000_s1868"/>
    <customShpInfo spid="_x0000_s1871"/>
    <customShpInfo spid="_x0000_s1870"/>
    <customShpInfo spid="_x0000_s1873"/>
    <customShpInfo spid="_x0000_s1872"/>
    <customShpInfo spid="_x0000_s1875"/>
    <customShpInfo spid="_x0000_s1874"/>
    <customShpInfo spid="_x0000_s1877"/>
    <customShpInfo spid="_x0000_s1876"/>
    <customShpInfo spid="_x0000_s1879"/>
    <customShpInfo spid="_x0000_s1878"/>
    <customShpInfo spid="_x0000_s1881"/>
    <customShpInfo spid="_x0000_s1880"/>
    <customShpInfo spid="_x0000_s1883"/>
    <customShpInfo spid="_x0000_s1882"/>
    <customShpInfo spid="_x0000_s1885"/>
    <customShpInfo spid="_x0000_s1884"/>
    <customShpInfo spid="_x0000_s1887"/>
    <customShpInfo spid="_x0000_s1886"/>
    <customShpInfo spid="_x0000_s1889"/>
    <customShpInfo spid="_x0000_s1888"/>
    <customShpInfo spid="_x0000_s1891"/>
    <customShpInfo spid="_x0000_s1890"/>
    <customShpInfo spid="_x0000_s1893"/>
    <customShpInfo spid="_x0000_s1892"/>
    <customShpInfo spid="_x0000_s1895"/>
    <customShpInfo spid="_x0000_s1894"/>
    <customShpInfo spid="_x0000_s1897"/>
    <customShpInfo spid="_x0000_s1896"/>
    <customShpInfo spid="_x0000_s1899"/>
    <customShpInfo spid="_x0000_s1898"/>
    <customShpInfo spid="_x0000_s1901"/>
    <customShpInfo spid="_x0000_s1900"/>
    <customShpInfo spid="_x0000_s1903"/>
    <customShpInfo spid="_x0000_s1902"/>
    <customShpInfo spid="_x0000_s1905"/>
    <customShpInfo spid="_x0000_s1904"/>
    <customShpInfo spid="_x0000_s1907"/>
    <customShpInfo spid="_x0000_s1906"/>
    <customShpInfo spid="_x0000_s1909"/>
    <customShpInfo spid="_x0000_s1908"/>
    <customShpInfo spid="_x0000_s1911"/>
    <customShpInfo spid="_x0000_s1910"/>
    <customShpInfo spid="_x0000_s1913"/>
    <customShpInfo spid="_x0000_s1912"/>
    <customShpInfo spid="_x0000_s1915"/>
    <customShpInfo spid="_x0000_s1914"/>
    <customShpInfo spid="_x0000_s1917"/>
    <customShpInfo spid="_x0000_s1918"/>
    <customShpInfo spid="_x0000_s1916"/>
    <customShpInfo spid="_x0000_s1920"/>
    <customShpInfo spid="_x0000_s1919"/>
    <customShpInfo spid="_x0000_s1922"/>
    <customShpInfo spid="_x0000_s1921"/>
    <customShpInfo spid="_x0000_s1924"/>
    <customShpInfo spid="_x0000_s1925"/>
    <customShpInfo spid="_x0000_s1923"/>
    <customShpInfo spid="_x0000_s1927"/>
    <customShpInfo spid="_x0000_s1926"/>
    <customShpInfo spid="_x0000_s1929"/>
    <customShpInfo spid="_x0000_s1928"/>
    <customShpInfo spid="_x0000_s1931"/>
    <customShpInfo spid="_x0000_s1932"/>
    <customShpInfo spid="_x0000_s1930"/>
    <customShpInfo spid="_x0000_s1934"/>
    <customShpInfo spid="_x0000_s1933"/>
    <customShpInfo spid="_x0000_s1936"/>
    <customShpInfo spid="_x0000_s1935"/>
    <customShpInfo spid="_x0000_s1938"/>
    <customShpInfo spid="_x0000_s1937"/>
    <customShpInfo spid="_x0000_s1940"/>
    <customShpInfo spid="_x0000_s1939"/>
    <customShpInfo spid="_x0000_s1942"/>
    <customShpInfo spid="_x0000_s1941"/>
    <customShpInfo spid="_x0000_s1944"/>
    <customShpInfo spid="_x0000_s1945"/>
    <customShpInfo spid="_x0000_s1946"/>
    <customShpInfo spid="_x0000_s1943"/>
    <customShpInfo spid="_x0000_s1948"/>
    <customShpInfo spid="_x0000_s1947"/>
    <customShpInfo spid="_x0000_s1773"/>
    <customShpInfo spid="_x0000_s1950"/>
    <customShpInfo spid="_x0000_s1951"/>
    <customShpInfo spid="_x0000_s1952"/>
    <customShpInfo spid="_x0000_s1953"/>
    <customShpInfo spid="_x0000_s1954"/>
    <customShpInfo spid="_x0000_s1955"/>
    <customShpInfo spid="_x0000_s1949"/>
    <customShpInfo spid="_x0000_s1958"/>
    <customShpInfo spid="_x0000_s1957"/>
    <customShpInfo spid="_x0000_s1960"/>
    <customShpInfo spid="_x0000_s1959"/>
    <customShpInfo spid="_x0000_s1962"/>
    <customShpInfo spid="_x0000_s1961"/>
    <customShpInfo spid="_x0000_s1964"/>
    <customShpInfo spid="_x0000_s1963"/>
    <customShpInfo spid="_x0000_s1966"/>
    <customShpInfo spid="_x0000_s1965"/>
    <customShpInfo spid="_x0000_s1968"/>
    <customShpInfo spid="_x0000_s1967"/>
    <customShpInfo spid="_x0000_s1970"/>
    <customShpInfo spid="_x0000_s1969"/>
    <customShpInfo spid="_x0000_s1972"/>
    <customShpInfo spid="_x0000_s1971"/>
    <customShpInfo spid="_x0000_s1974"/>
    <customShpInfo spid="_x0000_s1973"/>
    <customShpInfo spid="_x0000_s1976"/>
    <customShpInfo spid="_x0000_s1975"/>
    <customShpInfo spid="_x0000_s1978"/>
    <customShpInfo spid="_x0000_s1977"/>
    <customShpInfo spid="_x0000_s1980"/>
    <customShpInfo spid="_x0000_s1979"/>
    <customShpInfo spid="_x0000_s1956"/>
    <customShpInfo spid="_x0000_s1981"/>
    <customShpInfo spid="_x0000_s1982"/>
    <customShpInfo spid="_x0000_s1983"/>
    <customShpInfo spid="_x0000_s1985"/>
    <customShpInfo spid="_x0000_s1986"/>
    <customShpInfo spid="_x0000_s1987"/>
    <customShpInfo spid="_x0000_s1988"/>
    <customShpInfo spid="_x0000_s1989"/>
    <customShpInfo spid="_x0000_s1990"/>
    <customShpInfo spid="_x0000_s1984"/>
    <customShpInfo spid="_x0000_s1991"/>
    <customShpInfo spid="_x0000_s1993"/>
    <customShpInfo spid="_x0000_s1994"/>
    <customShpInfo spid="_x0000_s1992"/>
    <customShpInfo spid="_x0000_s1996"/>
    <customShpInfo spid="_x0000_s1997"/>
    <customShpInfo spid="_x0000_s1998"/>
    <customShpInfo spid="_x0000_s1999"/>
    <customShpInfo spid="_x0000_s2000"/>
    <customShpInfo spid="_x0000_s2001"/>
    <customShpInfo spid="_x0000_s2002"/>
    <customShpInfo spid="_x0000_s2003"/>
    <customShpInfo spid="_x0000_s2004"/>
    <customShpInfo spid="_x0000_s2005"/>
    <customShpInfo spid="_x0000_s2006"/>
    <customShpInfo spid="_x0000_s2007"/>
    <customShpInfo spid="_x0000_s1995"/>
    <customShpInfo spid="_x0000_s2008"/>
    <customShpInfo spid="_x0000_s2010"/>
    <customShpInfo spid="_x0000_s2011"/>
    <customShpInfo spid="_x0000_s2012"/>
    <customShpInfo spid="_x0000_s2009"/>
    <customShpInfo spid="_x0000_s2014"/>
    <customShpInfo spid="_x0000_s2015"/>
    <customShpInfo spid="_x0000_s2013"/>
    <customShpInfo spid="_x0000_s2017"/>
    <customShpInfo spid="_x0000_s2018"/>
    <customShpInfo spid="_x0000_s2016"/>
    <customShpInfo spid="_x0000_s2020"/>
    <customShpInfo spid="_x0000_s2021"/>
    <customShpInfo spid="_x0000_s2019"/>
    <customShpInfo spid="_x0000_s2024"/>
    <customShpInfo spid="_x0000_s2023"/>
    <customShpInfo spid="_x0000_s2026"/>
    <customShpInfo spid="_x0000_s2025"/>
    <customShpInfo spid="_x0000_s2028"/>
    <customShpInfo spid="_x0000_s2027"/>
    <customShpInfo spid="_x0000_s2030"/>
    <customShpInfo spid="_x0000_s2029"/>
    <customShpInfo spid="_x0000_s2032"/>
    <customShpInfo spid="_x0000_s2031"/>
    <customShpInfo spid="_x0000_s2034"/>
    <customShpInfo spid="_x0000_s2033"/>
    <customShpInfo spid="_x0000_s2036"/>
    <customShpInfo spid="_x0000_s2035"/>
    <customShpInfo spid="_x0000_s2038"/>
    <customShpInfo spid="_x0000_s2037"/>
    <customShpInfo spid="_x0000_s2040"/>
    <customShpInfo spid="_x0000_s2039"/>
    <customShpInfo spid="_x0000_s2042"/>
    <customShpInfo spid="_x0000_s2041"/>
    <customShpInfo spid="_x0000_s2044"/>
    <customShpInfo spid="_x0000_s2043"/>
    <customShpInfo spid="_x0000_s2046"/>
    <customShpInfo spid="_x0000_s2045"/>
    <customShpInfo spid="_x0000_s3072"/>
    <customShpInfo spid="_x0000_s2047"/>
    <customShpInfo spid="_x0000_s3074"/>
    <customShpInfo spid="_x0000_s3073"/>
    <customShpInfo spid="_x0000_s3076"/>
    <customShpInfo spid="_x0000_s3075"/>
    <customShpInfo spid="_x0000_s3078"/>
    <customShpInfo spid="_x0000_s3077"/>
    <customShpInfo spid="_x0000_s3080"/>
    <customShpInfo spid="_x0000_s3079"/>
    <customShpInfo spid="_x0000_s3082"/>
    <customShpInfo spid="_x0000_s3081"/>
    <customShpInfo spid="_x0000_s3084"/>
    <customShpInfo spid="_x0000_s3083"/>
    <customShpInfo spid="_x0000_s3086"/>
    <customShpInfo spid="_x0000_s3085"/>
    <customShpInfo spid="_x0000_s3088"/>
    <customShpInfo spid="_x0000_s3087"/>
    <customShpInfo spid="_x0000_s3090"/>
    <customShpInfo spid="_x0000_s3089"/>
    <customShpInfo spid="_x0000_s3092"/>
    <customShpInfo spid="_x0000_s3091"/>
    <customShpInfo spid="_x0000_s3094"/>
    <customShpInfo spid="_x0000_s3093"/>
    <customShpInfo spid="_x0000_s3096"/>
    <customShpInfo spid="_x0000_s3095"/>
    <customShpInfo spid="_x0000_s3098"/>
    <customShpInfo spid="_x0000_s3097"/>
    <customShpInfo spid="_x0000_s3100"/>
    <customShpInfo spid="_x0000_s3099"/>
    <customShpInfo spid="_x0000_s3102"/>
    <customShpInfo spid="_x0000_s3101"/>
    <customShpInfo spid="_x0000_s3104"/>
    <customShpInfo spid="_x0000_s3103"/>
    <customShpInfo spid="_x0000_s3106"/>
    <customShpInfo spid="_x0000_s3105"/>
    <customShpInfo spid="_x0000_s3108"/>
    <customShpInfo spid="_x0000_s3107"/>
    <customShpInfo spid="_x0000_s3110"/>
    <customShpInfo spid="_x0000_s3109"/>
    <customShpInfo spid="_x0000_s3112"/>
    <customShpInfo spid="_x0000_s3111"/>
    <customShpInfo spid="_x0000_s3114"/>
    <customShpInfo spid="_x0000_s3113"/>
    <customShpInfo spid="_x0000_s3116"/>
    <customShpInfo spid="_x0000_s3115"/>
    <customShpInfo spid="_x0000_s3118"/>
    <customShpInfo spid="_x0000_s3117"/>
    <customShpInfo spid="_x0000_s3120"/>
    <customShpInfo spid="_x0000_s3119"/>
    <customShpInfo spid="_x0000_s3122"/>
    <customShpInfo spid="_x0000_s3121"/>
    <customShpInfo spid="_x0000_s3124"/>
    <customShpInfo spid="_x0000_s3123"/>
    <customShpInfo spid="_x0000_s3126"/>
    <customShpInfo spid="_x0000_s3125"/>
    <customShpInfo spid="_x0000_s3128"/>
    <customShpInfo spid="_x0000_s3127"/>
    <customShpInfo spid="_x0000_s3130"/>
    <customShpInfo spid="_x0000_s3129"/>
    <customShpInfo spid="_x0000_s3132"/>
    <customShpInfo spid="_x0000_s3133"/>
    <customShpInfo spid="_x0000_s3134"/>
    <customShpInfo spid="_x0000_s3135"/>
    <customShpInfo spid="_x0000_s3136"/>
    <customShpInfo spid="_x0000_s3137"/>
    <customShpInfo spid="_x0000_s3138"/>
    <customShpInfo spid="_x0000_s3139"/>
    <customShpInfo spid="_x0000_s3140"/>
    <customShpInfo spid="_x0000_s3141"/>
    <customShpInfo spid="_x0000_s3142"/>
    <customShpInfo spid="_x0000_s3143"/>
    <customShpInfo spid="_x0000_s3144"/>
    <customShpInfo spid="_x0000_s3145"/>
    <customShpInfo spid="_x0000_s3146"/>
    <customShpInfo spid="_x0000_s3147"/>
    <customShpInfo spid="_x0000_s3148"/>
    <customShpInfo spid="_x0000_s3149"/>
    <customShpInfo spid="_x0000_s3150"/>
    <customShpInfo spid="_x0000_s3151"/>
    <customShpInfo spid="_x0000_s3152"/>
    <customShpInfo spid="_x0000_s3153"/>
    <customShpInfo spid="_x0000_s3154"/>
    <customShpInfo spid="_x0000_s3155"/>
    <customShpInfo spid="_x0000_s3156"/>
    <customShpInfo spid="_x0000_s3131"/>
    <customShpInfo spid="_x0000_s2022"/>
    <customShpInfo spid="_x0000_s3158"/>
    <customShpInfo spid="_x0000_s3159"/>
    <customShpInfo spid="_x0000_s3160"/>
    <customShpInfo spid="_x0000_s3161"/>
    <customShpInfo spid="_x0000_s3162"/>
    <customShpInfo spid="_x0000_s3163"/>
    <customShpInfo spid="_x0000_s3157"/>
    <customShpInfo spid="_x0000_s3165"/>
    <customShpInfo spid="_x0000_s3166"/>
    <customShpInfo spid="_x0000_s3164"/>
    <customShpInfo spid="_x0000_s3168"/>
    <customShpInfo spid="_x0000_s3169"/>
    <customShpInfo spid="_x0000_s3167"/>
    <customShpInfo spid="_x0000_s3171"/>
    <customShpInfo spid="_x0000_s3172"/>
    <customShpInfo spid="_x0000_s3170"/>
    <customShpInfo spid="_x0000_s3173"/>
    <customShpInfo spid="_x0000_s3176"/>
    <customShpInfo spid="_x0000_s3175"/>
    <customShpInfo spid="_x0000_s3178"/>
    <customShpInfo spid="_x0000_s3177"/>
    <customShpInfo spid="_x0000_s3180"/>
    <customShpInfo spid="_x0000_s3179"/>
    <customShpInfo spid="_x0000_s3182"/>
    <customShpInfo spid="_x0000_s3181"/>
    <customShpInfo spid="_x0000_s3184"/>
    <customShpInfo spid="_x0000_s3183"/>
    <customShpInfo spid="_x0000_s3186"/>
    <customShpInfo spid="_x0000_s3185"/>
    <customShpInfo spid="_x0000_s3188"/>
    <customShpInfo spid="_x0000_s3187"/>
    <customShpInfo spid="_x0000_s3190"/>
    <customShpInfo spid="_x0000_s3189"/>
    <customShpInfo spid="_x0000_s3192"/>
    <customShpInfo spid="_x0000_s3191"/>
    <customShpInfo spid="_x0000_s3174"/>
    <customShpInfo spid="_x0000_s3193"/>
    <customShpInfo spid="_x0000_s3195"/>
    <customShpInfo spid="_x0000_s3196"/>
    <customShpInfo spid="_x0000_s3197"/>
    <customShpInfo spid="_x0000_s3198"/>
    <customShpInfo spid="_x0000_s3199"/>
    <customShpInfo spid="_x0000_s3194"/>
    <customShpInfo spid="_x0000_s3201"/>
    <customShpInfo spid="_x0000_s3202"/>
    <customShpInfo spid="_x0000_s3200"/>
    <customShpInfo spid="_x0000_s3204"/>
    <customShpInfo spid="_x0000_s3205"/>
    <customShpInfo spid="_x0000_s3206"/>
    <customShpInfo spid="_x0000_s3207"/>
    <customShpInfo spid="_x0000_s3208"/>
    <customShpInfo spid="_x0000_s3209"/>
    <customShpInfo spid="_x0000_s3210"/>
    <customShpInfo spid="_x0000_s3211"/>
    <customShpInfo spid="_x0000_s3212"/>
    <customShpInfo spid="_x0000_s3213"/>
    <customShpInfo spid="_x0000_s3214"/>
    <customShpInfo spid="_x0000_s3215"/>
    <customShpInfo spid="_x0000_s3203"/>
    <customShpInfo spid="_x0000_s3218"/>
    <customShpInfo spid="_x0000_s3217"/>
    <customShpInfo spid="_x0000_s3220"/>
    <customShpInfo spid="_x0000_s3219"/>
    <customShpInfo spid="_x0000_s3222"/>
    <customShpInfo spid="_x0000_s3221"/>
    <customShpInfo spid="_x0000_s3224"/>
    <customShpInfo spid="_x0000_s3223"/>
    <customShpInfo spid="_x0000_s3226"/>
    <customShpInfo spid="_x0000_s3225"/>
    <customShpInfo spid="_x0000_s3228"/>
    <customShpInfo spid="_x0000_s3227"/>
    <customShpInfo spid="_x0000_s3230"/>
    <customShpInfo spid="_x0000_s3229"/>
    <customShpInfo spid="_x0000_s3232"/>
    <customShpInfo spid="_x0000_s3231"/>
    <customShpInfo spid="_x0000_s3234"/>
    <customShpInfo spid="_x0000_s3233"/>
    <customShpInfo spid="_x0000_s3216"/>
    <customShpInfo spid="_x0000_s3235"/>
    <customShpInfo spid="_x0000_s3237"/>
    <customShpInfo spid="_x0000_s3238"/>
    <customShpInfo spid="_x0000_s3239"/>
    <customShpInfo spid="_x0000_s3240"/>
    <customShpInfo spid="_x0000_s3241"/>
    <customShpInfo spid="_x0000_s3242"/>
    <customShpInfo spid="_x0000_s3243"/>
    <customShpInfo spid="_x0000_s3244"/>
    <customShpInfo spid="_x0000_s3245"/>
    <customShpInfo spid="_x0000_s3246"/>
    <customShpInfo spid="_x0000_s3247"/>
    <customShpInfo spid="_x0000_s3248"/>
    <customShpInfo spid="_x0000_s3236"/>
    <customShpInfo spid="_x0000_s3249"/>
    <customShpInfo spid="_x0000_s3251"/>
    <customShpInfo spid="_x0000_s3253"/>
    <customShpInfo spid="_x0000_s3254"/>
    <customShpInfo spid="_x0000_s3255"/>
    <customShpInfo spid="_x0000_s3256"/>
    <customShpInfo spid="_x0000_s3257"/>
    <customShpInfo spid="_x0000_s3258"/>
    <customShpInfo spid="_x0000_s3259"/>
    <customShpInfo spid="_x0000_s3260"/>
    <customShpInfo spid="_x0000_s3261"/>
    <customShpInfo spid="_x0000_s3252"/>
    <customShpInfo spid="_x0000_s3250"/>
    <customShpInfo spid="_x0000_s3264"/>
    <customShpInfo spid="_x0000_s3263"/>
    <customShpInfo spid="_x0000_s3266"/>
    <customShpInfo spid="_x0000_s3265"/>
    <customShpInfo spid="_x0000_s3268"/>
    <customShpInfo spid="_x0000_s3267"/>
    <customShpInfo spid="_x0000_s3270"/>
    <customShpInfo spid="_x0000_s3269"/>
    <customShpInfo spid="_x0000_s3272"/>
    <customShpInfo spid="_x0000_s3271"/>
    <customShpInfo spid="_x0000_s3274"/>
    <customShpInfo spid="_x0000_s3273"/>
    <customShpInfo spid="_x0000_s3276"/>
    <customShpInfo spid="_x0000_s3275"/>
    <customShpInfo spid="_x0000_s3278"/>
    <customShpInfo spid="_x0000_s3277"/>
    <customShpInfo spid="_x0000_s3280"/>
    <customShpInfo spid="_x0000_s3279"/>
    <customShpInfo spid="_x0000_s3282"/>
    <customShpInfo spid="_x0000_s3281"/>
    <customShpInfo spid="_x0000_s3284"/>
    <customShpInfo spid="_x0000_s3283"/>
    <customShpInfo spid="_x0000_s3286"/>
    <customShpInfo spid="_x0000_s3285"/>
    <customShpInfo spid="_x0000_s3288"/>
    <customShpInfo spid="_x0000_s3287"/>
    <customShpInfo spid="_x0000_s3290"/>
    <customShpInfo spid="_x0000_s3289"/>
    <customShpInfo spid="_x0000_s3292"/>
    <customShpInfo spid="_x0000_s3291"/>
    <customShpInfo spid="_x0000_s3294"/>
    <customShpInfo spid="_x0000_s3293"/>
    <customShpInfo spid="_x0000_s3296"/>
    <customShpInfo spid="_x0000_s3295"/>
    <customShpInfo spid="_x0000_s3298"/>
    <customShpInfo spid="_x0000_s3297"/>
    <customShpInfo spid="_x0000_s3300"/>
    <customShpInfo spid="_x0000_s3299"/>
    <customShpInfo spid="_x0000_s3302"/>
    <customShpInfo spid="_x0000_s3301"/>
    <customShpInfo spid="_x0000_s3304"/>
    <customShpInfo spid="_x0000_s3303"/>
    <customShpInfo spid="_x0000_s3306"/>
    <customShpInfo spid="_x0000_s3307"/>
    <customShpInfo spid="_x0000_s3308"/>
    <customShpInfo spid="_x0000_s3309"/>
    <customShpInfo spid="_x0000_s3310"/>
    <customShpInfo spid="_x0000_s3311"/>
    <customShpInfo spid="_x0000_s3312"/>
    <customShpInfo spid="_x0000_s3313"/>
    <customShpInfo spid="_x0000_s3314"/>
    <customShpInfo spid="_x0000_s3315"/>
    <customShpInfo spid="_x0000_s3316"/>
    <customShpInfo spid="_x0000_s3317"/>
    <customShpInfo spid="_x0000_s3318"/>
    <customShpInfo spid="_x0000_s3319"/>
    <customShpInfo spid="_x0000_s3320"/>
    <customShpInfo spid="_x0000_s3321"/>
    <customShpInfo spid="_x0000_s3322"/>
    <customShpInfo spid="_x0000_s3323"/>
    <customShpInfo spid="_x0000_s3324"/>
    <customShpInfo spid="_x0000_s3325"/>
    <customShpInfo spid="_x0000_s3326"/>
    <customShpInfo spid="_x0000_s3327"/>
    <customShpInfo spid="_x0000_s3305"/>
    <customShpInfo spid="_x0000_s3329"/>
    <customShpInfo spid="_x0000_s3328"/>
    <customShpInfo spid="_x0000_s3331"/>
    <customShpInfo spid="_x0000_s3330"/>
    <customShpInfo spid="_x0000_s3333"/>
    <customShpInfo spid="_x0000_s3332"/>
    <customShpInfo spid="_x0000_s3335"/>
    <customShpInfo spid="_x0000_s3336"/>
    <customShpInfo spid="_x0000_s3337"/>
    <customShpInfo spid="_x0000_s3334"/>
    <customShpInfo spid="_x0000_s3339"/>
    <customShpInfo spid="_x0000_s3338"/>
    <customShpInfo spid="_x0000_s3341"/>
    <customShpInfo spid="_x0000_s3340"/>
    <customShpInfo spid="_x0000_s3343"/>
    <customShpInfo spid="_x0000_s3344"/>
    <customShpInfo spid="_x0000_s3345"/>
    <customShpInfo spid="_x0000_s3342"/>
    <customShpInfo spid="_x0000_s3347"/>
    <customShpInfo spid="_x0000_s3346"/>
    <customShpInfo spid="_x0000_s3349"/>
    <customShpInfo spid="_x0000_s3348"/>
    <customShpInfo spid="_x0000_s3351"/>
    <customShpInfo spid="_x0000_s3352"/>
    <customShpInfo spid="_x0000_s3350"/>
    <customShpInfo spid="_x0000_s3354"/>
    <customShpInfo spid="_x0000_s3353"/>
    <customShpInfo spid="_x0000_s3356"/>
    <customShpInfo spid="_x0000_s3355"/>
    <customShpInfo spid="_x0000_s3358"/>
    <customShpInfo spid="_x0000_s3357"/>
    <customShpInfo spid="_x0000_s3360"/>
    <customShpInfo spid="_x0000_s3361"/>
    <customShpInfo spid="_x0000_s3362"/>
    <customShpInfo spid="_x0000_s3359"/>
    <customShpInfo spid="_x0000_s3364"/>
    <customShpInfo spid="_x0000_s3363"/>
    <customShpInfo spid="_x0000_s3262"/>
    <customShpInfo spid="_x0000_s3367"/>
    <customShpInfo spid="_x0000_s3366"/>
    <customShpInfo spid="_x0000_s3369"/>
    <customShpInfo spid="_x0000_s3368"/>
    <customShpInfo spid="_x0000_s3371"/>
    <customShpInfo spid="_x0000_s3370"/>
    <customShpInfo spid="_x0000_s3373"/>
    <customShpInfo spid="_x0000_s3372"/>
    <customShpInfo spid="_x0000_s3375"/>
    <customShpInfo spid="_x0000_s3374"/>
    <customShpInfo spid="_x0000_s3377"/>
    <customShpInfo spid="_x0000_s3376"/>
    <customShpInfo spid="_x0000_s3379"/>
    <customShpInfo spid="_x0000_s3378"/>
    <customShpInfo spid="_x0000_s3381"/>
    <customShpInfo spid="_x0000_s3380"/>
    <customShpInfo spid="_x0000_s3383"/>
    <customShpInfo spid="_x0000_s3382"/>
    <customShpInfo spid="_x0000_s3385"/>
    <customShpInfo spid="_x0000_s3384"/>
    <customShpInfo spid="_x0000_s3387"/>
    <customShpInfo spid="_x0000_s3386"/>
    <customShpInfo spid="_x0000_s3389"/>
    <customShpInfo spid="_x0000_s3388"/>
    <customShpInfo spid="_x0000_s3391"/>
    <customShpInfo spid="_x0000_s3390"/>
    <customShpInfo spid="_x0000_s3393"/>
    <customShpInfo spid="_x0000_s3392"/>
    <customShpInfo spid="_x0000_s3395"/>
    <customShpInfo spid="_x0000_s3394"/>
    <customShpInfo spid="_x0000_s3397"/>
    <customShpInfo spid="_x0000_s3396"/>
    <customShpInfo spid="_x0000_s3399"/>
    <customShpInfo spid="_x0000_s3398"/>
    <customShpInfo spid="_x0000_s3401"/>
    <customShpInfo spid="_x0000_s3400"/>
    <customShpInfo spid="_x0000_s3403"/>
    <customShpInfo spid="_x0000_s3402"/>
    <customShpInfo spid="_x0000_s3405"/>
    <customShpInfo spid="_x0000_s3404"/>
    <customShpInfo spid="_x0000_s3407"/>
    <customShpInfo spid="_x0000_s3406"/>
    <customShpInfo spid="_x0000_s3409"/>
    <customShpInfo spid="_x0000_s3408"/>
    <customShpInfo spid="_x0000_s3411"/>
    <customShpInfo spid="_x0000_s3412"/>
    <customShpInfo spid="_x0000_s3413"/>
    <customShpInfo spid="_x0000_s3414"/>
    <customShpInfo spid="_x0000_s3415"/>
    <customShpInfo spid="_x0000_s3416"/>
    <customShpInfo spid="_x0000_s3417"/>
    <customShpInfo spid="_x0000_s3418"/>
    <customShpInfo spid="_x0000_s3419"/>
    <customShpInfo spid="_x0000_s3420"/>
    <customShpInfo spid="_x0000_s3421"/>
    <customShpInfo spid="_x0000_s3422"/>
    <customShpInfo spid="_x0000_s3423"/>
    <customShpInfo spid="_x0000_s3424"/>
    <customShpInfo spid="_x0000_s3425"/>
    <customShpInfo spid="_x0000_s3426"/>
    <customShpInfo spid="_x0000_s3427"/>
    <customShpInfo spid="_x0000_s3428"/>
    <customShpInfo spid="_x0000_s3429"/>
    <customShpInfo spid="_x0000_s3430"/>
    <customShpInfo spid="_x0000_s3431"/>
    <customShpInfo spid="_x0000_s3432"/>
    <customShpInfo spid="_x0000_s3410"/>
    <customShpInfo spid="_x0000_s3434"/>
    <customShpInfo spid="_x0000_s3433"/>
    <customShpInfo spid="_x0000_s3436"/>
    <customShpInfo spid="_x0000_s3435"/>
    <customShpInfo spid="_x0000_s3438"/>
    <customShpInfo spid="_x0000_s3437"/>
    <customShpInfo spid="_x0000_s3440"/>
    <customShpInfo spid="_x0000_s3439"/>
    <customShpInfo spid="_x0000_s3442"/>
    <customShpInfo spid="_x0000_s3443"/>
    <customShpInfo spid="_x0000_s3444"/>
    <customShpInfo spid="_x0000_s3441"/>
    <customShpInfo spid="_x0000_s3446"/>
    <customShpInfo spid="_x0000_s3445"/>
    <customShpInfo spid="_x0000_s3448"/>
    <customShpInfo spid="_x0000_s3447"/>
    <customShpInfo spid="_x0000_s3450"/>
    <customShpInfo spid="_x0000_s3451"/>
    <customShpInfo spid="_x0000_s3452"/>
    <customShpInfo spid="_x0000_s3449"/>
    <customShpInfo spid="_x0000_s3454"/>
    <customShpInfo spid="_x0000_s3453"/>
    <customShpInfo spid="_x0000_s3456"/>
    <customShpInfo spid="_x0000_s3455"/>
    <customShpInfo spid="_x0000_s3458"/>
    <customShpInfo spid="_x0000_s3459"/>
    <customShpInfo spid="_x0000_s3457"/>
    <customShpInfo spid="_x0000_s3461"/>
    <customShpInfo spid="_x0000_s3460"/>
    <customShpInfo spid="_x0000_s3463"/>
    <customShpInfo spid="_x0000_s3462"/>
    <customShpInfo spid="_x0000_s3465"/>
    <customShpInfo spid="_x0000_s3464"/>
    <customShpInfo spid="_x0000_s3467"/>
    <customShpInfo spid="_x0000_s3468"/>
    <customShpInfo spid="_x0000_s3469"/>
    <customShpInfo spid="_x0000_s3466"/>
    <customShpInfo spid="_x0000_s3471"/>
    <customShpInfo spid="_x0000_s3470"/>
    <customShpInfo spid="_x0000_s3365"/>
    <customShpInfo spid="_x0000_s3473"/>
    <customShpInfo spid="_x0000_s3474"/>
    <customShpInfo spid="_x0000_s3472"/>
    <customShpInfo spid="_x0000_s3475"/>
    <customShpInfo spid="_x0000_s3478"/>
    <customShpInfo spid="_x0000_s3477"/>
    <customShpInfo spid="_x0000_s3480"/>
    <customShpInfo spid="_x0000_s3479"/>
    <customShpInfo spid="_x0000_s3482"/>
    <customShpInfo spid="_x0000_s3481"/>
    <customShpInfo spid="_x0000_s3484"/>
    <customShpInfo spid="_x0000_s3483"/>
    <customShpInfo spid="_x0000_s3486"/>
    <customShpInfo spid="_x0000_s3485"/>
    <customShpInfo spid="_x0000_s3488"/>
    <customShpInfo spid="_x0000_s3487"/>
    <customShpInfo spid="_x0000_s3490"/>
    <customShpInfo spid="_x0000_s3489"/>
    <customShpInfo spid="_x0000_s3492"/>
    <customShpInfo spid="_x0000_s3491"/>
    <customShpInfo spid="_x0000_s3494"/>
    <customShpInfo spid="_x0000_s3493"/>
    <customShpInfo spid="_x0000_s3496"/>
    <customShpInfo spid="_x0000_s3495"/>
    <customShpInfo spid="_x0000_s3498"/>
    <customShpInfo spid="_x0000_s3497"/>
    <customShpInfo spid="_x0000_s3500"/>
    <customShpInfo spid="_x0000_s3499"/>
    <customShpInfo spid="_x0000_s3502"/>
    <customShpInfo spid="_x0000_s3501"/>
    <customShpInfo spid="_x0000_s3504"/>
    <customShpInfo spid="_x0000_s3503"/>
    <customShpInfo spid="_x0000_s3506"/>
    <customShpInfo spid="_x0000_s3505"/>
    <customShpInfo spid="_x0000_s3508"/>
    <customShpInfo spid="_x0000_s3507"/>
    <customShpInfo spid="_x0000_s3510"/>
    <customShpInfo spid="_x0000_s3509"/>
    <customShpInfo spid="_x0000_s3512"/>
    <customShpInfo spid="_x0000_s3511"/>
    <customShpInfo spid="_x0000_s3514"/>
    <customShpInfo spid="_x0000_s3513"/>
    <customShpInfo spid="_x0000_s3516"/>
    <customShpInfo spid="_x0000_s3515"/>
    <customShpInfo spid="_x0000_s3518"/>
    <customShpInfo spid="_x0000_s3517"/>
    <customShpInfo spid="_x0000_s3520"/>
    <customShpInfo spid="_x0000_s3519"/>
    <customShpInfo spid="_x0000_s3522"/>
    <customShpInfo spid="_x0000_s3521"/>
    <customShpInfo spid="_x0000_s3524"/>
    <customShpInfo spid="_x0000_s3523"/>
    <customShpInfo spid="_x0000_s3526"/>
    <customShpInfo spid="_x0000_s3525"/>
    <customShpInfo spid="_x0000_s3528"/>
    <customShpInfo spid="_x0000_s3527"/>
    <customShpInfo spid="_x0000_s3530"/>
    <customShpInfo spid="_x0000_s3529"/>
    <customShpInfo spid="_x0000_s3532"/>
    <customShpInfo spid="_x0000_s3531"/>
    <customShpInfo spid="_x0000_s3534"/>
    <customShpInfo spid="_x0000_s3533"/>
    <customShpInfo spid="_x0000_s3536"/>
    <customShpInfo spid="_x0000_s3535"/>
    <customShpInfo spid="_x0000_s3538"/>
    <customShpInfo spid="_x0000_s3537"/>
    <customShpInfo spid="_x0000_s3540"/>
    <customShpInfo spid="_x0000_s3539"/>
    <customShpInfo spid="_x0000_s3542"/>
    <customShpInfo spid="_x0000_s3541"/>
    <customShpInfo spid="_x0000_s3544"/>
    <customShpInfo spid="_x0000_s3545"/>
    <customShpInfo spid="_x0000_s3543"/>
    <customShpInfo spid="_x0000_s3547"/>
    <customShpInfo spid="_x0000_s3546"/>
    <customShpInfo spid="_x0000_s3549"/>
    <customShpInfo spid="_x0000_s3548"/>
    <customShpInfo spid="_x0000_s3551"/>
    <customShpInfo spid="_x0000_s3550"/>
    <customShpInfo spid="_x0000_s3553"/>
    <customShpInfo spid="_x0000_s3552"/>
    <customShpInfo spid="_x0000_s3555"/>
    <customShpInfo spid="_x0000_s3554"/>
    <customShpInfo spid="_x0000_s3557"/>
    <customShpInfo spid="_x0000_s3556"/>
    <customShpInfo spid="_x0000_s3559"/>
    <customShpInfo spid="_x0000_s3558"/>
    <customShpInfo spid="_x0000_s3561"/>
    <customShpInfo spid="_x0000_s3560"/>
    <customShpInfo spid="_x0000_s3563"/>
    <customShpInfo spid="_x0000_s3562"/>
    <customShpInfo spid="_x0000_s3565"/>
    <customShpInfo spid="_x0000_s3564"/>
    <customShpInfo spid="_x0000_s3567"/>
    <customShpInfo spid="_x0000_s3566"/>
    <customShpInfo spid="_x0000_s3569"/>
    <customShpInfo spid="_x0000_s3568"/>
    <customShpInfo spid="_x0000_s3571"/>
    <customShpInfo spid="_x0000_s3570"/>
    <customShpInfo spid="_x0000_s3573"/>
    <customShpInfo spid="_x0000_s3572"/>
    <customShpInfo spid="_x0000_s3575"/>
    <customShpInfo spid="_x0000_s3574"/>
    <customShpInfo spid="_x0000_s3577"/>
    <customShpInfo spid="_x0000_s3576"/>
    <customShpInfo spid="_x0000_s3579"/>
    <customShpInfo spid="_x0000_s3578"/>
    <customShpInfo spid="_x0000_s3581"/>
    <customShpInfo spid="_x0000_s3580"/>
    <customShpInfo spid="_x0000_s3583"/>
    <customShpInfo spid="_x0000_s3582"/>
    <customShpInfo spid="_x0000_s3585"/>
    <customShpInfo spid="_x0000_s3584"/>
    <customShpInfo spid="_x0000_s3587"/>
    <customShpInfo spid="_x0000_s3586"/>
    <customShpInfo spid="_x0000_s3589"/>
    <customShpInfo spid="_x0000_s3588"/>
    <customShpInfo spid="_x0000_s3591"/>
    <customShpInfo spid="_x0000_s3590"/>
    <customShpInfo spid="_x0000_s3593"/>
    <customShpInfo spid="_x0000_s3592"/>
    <customShpInfo spid="_x0000_s3595"/>
    <customShpInfo spid="_x0000_s3594"/>
    <customShpInfo spid="_x0000_s3597"/>
    <customShpInfo spid="_x0000_s3596"/>
    <customShpInfo spid="_x0000_s3599"/>
    <customShpInfo spid="_x0000_s3598"/>
    <customShpInfo spid="_x0000_s3601"/>
    <customShpInfo spid="_x0000_s3600"/>
    <customShpInfo spid="_x0000_s3603"/>
    <customShpInfo spid="_x0000_s3602"/>
    <customShpInfo spid="_x0000_s3605"/>
    <customShpInfo spid="_x0000_s3604"/>
    <customShpInfo spid="_x0000_s3607"/>
    <customShpInfo spid="_x0000_s3606"/>
    <customShpInfo spid="_x0000_s3609"/>
    <customShpInfo spid="_x0000_s3608"/>
    <customShpInfo spid="_x0000_s3611"/>
    <customShpInfo spid="_x0000_s3610"/>
    <customShpInfo spid="_x0000_s3613"/>
    <customShpInfo spid="_x0000_s3614"/>
    <customShpInfo spid="_x0000_s3615"/>
    <customShpInfo spid="_x0000_s3616"/>
    <customShpInfo spid="_x0000_s3617"/>
    <customShpInfo spid="_x0000_s3618"/>
    <customShpInfo spid="_x0000_s3619"/>
    <customShpInfo spid="_x0000_s3620"/>
    <customShpInfo spid="_x0000_s3621"/>
    <customShpInfo spid="_x0000_s3622"/>
    <customShpInfo spid="_x0000_s3623"/>
    <customShpInfo spid="_x0000_s3624"/>
    <customShpInfo spid="_x0000_s3625"/>
    <customShpInfo spid="_x0000_s3626"/>
    <customShpInfo spid="_x0000_s3627"/>
    <customShpInfo spid="_x0000_s3628"/>
    <customShpInfo spid="_x0000_s3629"/>
    <customShpInfo spid="_x0000_s3630"/>
    <customShpInfo spid="_x0000_s3631"/>
    <customShpInfo spid="_x0000_s3612"/>
    <customShpInfo spid="_x0000_s3633"/>
    <customShpInfo spid="_x0000_s3632"/>
    <customShpInfo spid="_x0000_s3635"/>
    <customShpInfo spid="_x0000_s3634"/>
    <customShpInfo spid="_x0000_s3637"/>
    <customShpInfo spid="_x0000_s3636"/>
    <customShpInfo spid="_x0000_s3639"/>
    <customShpInfo spid="_x0000_s3638"/>
    <customShpInfo spid="_x0000_s3641"/>
    <customShpInfo spid="_x0000_s3642"/>
    <customShpInfo spid="_x0000_s3643"/>
    <customShpInfo spid="_x0000_s3640"/>
    <customShpInfo spid="_x0000_s3645"/>
    <customShpInfo spid="_x0000_s3644"/>
    <customShpInfo spid="_x0000_s3647"/>
    <customShpInfo spid="_x0000_s3646"/>
    <customShpInfo spid="_x0000_s3649"/>
    <customShpInfo spid="_x0000_s3650"/>
    <customShpInfo spid="_x0000_s3651"/>
    <customShpInfo spid="_x0000_s3648"/>
    <customShpInfo spid="_x0000_s3653"/>
    <customShpInfo spid="_x0000_s3652"/>
    <customShpInfo spid="_x0000_s3655"/>
    <customShpInfo spid="_x0000_s3654"/>
    <customShpInfo spid="_x0000_s3657"/>
    <customShpInfo spid="_x0000_s3658"/>
    <customShpInfo spid="_x0000_s3656"/>
    <customShpInfo spid="_x0000_s3660"/>
    <customShpInfo spid="_x0000_s3659"/>
    <customShpInfo spid="_x0000_s3662"/>
    <customShpInfo spid="_x0000_s3661"/>
    <customShpInfo spid="_x0000_s3664"/>
    <customShpInfo spid="_x0000_s3663"/>
    <customShpInfo spid="_x0000_s3666"/>
    <customShpInfo spid="_x0000_s3667"/>
    <customShpInfo spid="_x0000_s3668"/>
    <customShpInfo spid="_x0000_s3665"/>
    <customShpInfo spid="_x0000_s3670"/>
    <customShpInfo spid="_x0000_s3669"/>
    <customShpInfo spid="_x0000_s3476"/>
    <customShpInfo spid="_x0000_s3672"/>
    <customShpInfo spid="_x0000_s3673"/>
    <customShpInfo spid="_x0000_s3671"/>
    <customShpInfo spid="_x0000_s3676"/>
    <customShpInfo spid="_x0000_s3675"/>
    <customShpInfo spid="_x0000_s3678"/>
    <customShpInfo spid="_x0000_s3677"/>
    <customShpInfo spid="_x0000_s3680"/>
    <customShpInfo spid="_x0000_s3679"/>
    <customShpInfo spid="_x0000_s3682"/>
    <customShpInfo spid="_x0000_s3681"/>
    <customShpInfo spid="_x0000_s3684"/>
    <customShpInfo spid="_x0000_s3683"/>
    <customShpInfo spid="_x0000_s3686"/>
    <customShpInfo spid="_x0000_s3685"/>
    <customShpInfo spid="_x0000_s3688"/>
    <customShpInfo spid="_x0000_s3687"/>
    <customShpInfo spid="_x0000_s3690"/>
    <customShpInfo spid="_x0000_s3689"/>
    <customShpInfo spid="_x0000_s3692"/>
    <customShpInfo spid="_x0000_s3691"/>
    <customShpInfo spid="_x0000_s3694"/>
    <customShpInfo spid="_x0000_s3693"/>
    <customShpInfo spid="_x0000_s3696"/>
    <customShpInfo spid="_x0000_s3695"/>
    <customShpInfo spid="_x0000_s3698"/>
    <customShpInfo spid="_x0000_s3697"/>
    <customShpInfo spid="_x0000_s3700"/>
    <customShpInfo spid="_x0000_s3699"/>
    <customShpInfo spid="_x0000_s3702"/>
    <customShpInfo spid="_x0000_s3701"/>
    <customShpInfo spid="_x0000_s3704"/>
    <customShpInfo spid="_x0000_s3703"/>
    <customShpInfo spid="_x0000_s3706"/>
    <customShpInfo spid="_x0000_s3705"/>
    <customShpInfo spid="_x0000_s3708"/>
    <customShpInfo spid="_x0000_s3707"/>
    <customShpInfo spid="_x0000_s3710"/>
    <customShpInfo spid="_x0000_s3709"/>
    <customShpInfo spid="_x0000_s3712"/>
    <customShpInfo spid="_x0000_s3711"/>
    <customShpInfo spid="_x0000_s3714"/>
    <customShpInfo spid="_x0000_s3713"/>
    <customShpInfo spid="_x0000_s3716"/>
    <customShpInfo spid="_x0000_s3715"/>
    <customShpInfo spid="_x0000_s3718"/>
    <customShpInfo spid="_x0000_s3717"/>
    <customShpInfo spid="_x0000_s3720"/>
    <customShpInfo spid="_x0000_s3719"/>
    <customShpInfo spid="_x0000_s3722"/>
    <customShpInfo spid="_x0000_s3721"/>
    <customShpInfo spid="_x0000_s3724"/>
    <customShpInfo spid="_x0000_s3723"/>
    <customShpInfo spid="_x0000_s3726"/>
    <customShpInfo spid="_x0000_s3725"/>
    <customShpInfo spid="_x0000_s3728"/>
    <customShpInfo spid="_x0000_s3727"/>
    <customShpInfo spid="_x0000_s3730"/>
    <customShpInfo spid="_x0000_s3731"/>
    <customShpInfo spid="_x0000_s3732"/>
    <customShpInfo spid="_x0000_s3733"/>
    <customShpInfo spid="_x0000_s3734"/>
    <customShpInfo spid="_x0000_s3729"/>
    <customShpInfo spid="_x0000_s3736"/>
    <customShpInfo spid="_x0000_s3735"/>
    <customShpInfo spid="_x0000_s3738"/>
    <customShpInfo spid="_x0000_s3737"/>
    <customShpInfo spid="_x0000_s3740"/>
    <customShpInfo spid="_x0000_s3739"/>
    <customShpInfo spid="_x0000_s3742"/>
    <customShpInfo spid="_x0000_s3741"/>
    <customShpInfo spid="_x0000_s3744"/>
    <customShpInfo spid="_x0000_s3745"/>
    <customShpInfo spid="_x0000_s3746"/>
    <customShpInfo spid="_x0000_s3743"/>
    <customShpInfo spid="_x0000_s3748"/>
    <customShpInfo spid="_x0000_s3747"/>
    <customShpInfo spid="_x0000_s3750"/>
    <customShpInfo spid="_x0000_s3749"/>
    <customShpInfo spid="_x0000_s3752"/>
    <customShpInfo spid="_x0000_s3753"/>
    <customShpInfo spid="_x0000_s3754"/>
    <customShpInfo spid="_x0000_s3751"/>
    <customShpInfo spid="_x0000_s3756"/>
    <customShpInfo spid="_x0000_s3755"/>
    <customShpInfo spid="_x0000_s3758"/>
    <customShpInfo spid="_x0000_s3757"/>
    <customShpInfo spid="_x0000_s3760"/>
    <customShpInfo spid="_x0000_s3761"/>
    <customShpInfo spid="_x0000_s3759"/>
    <customShpInfo spid="_x0000_s3763"/>
    <customShpInfo spid="_x0000_s3762"/>
    <customShpInfo spid="_x0000_s3765"/>
    <customShpInfo spid="_x0000_s3764"/>
    <customShpInfo spid="_x0000_s3767"/>
    <customShpInfo spid="_x0000_s3766"/>
    <customShpInfo spid="_x0000_s3769"/>
    <customShpInfo spid="_x0000_s3770"/>
    <customShpInfo spid="_x0000_s3771"/>
    <customShpInfo spid="_x0000_s3768"/>
    <customShpInfo spid="_x0000_s3773"/>
    <customShpInfo spid="_x0000_s3772"/>
    <customShpInfo spid="_x0000_s3674"/>
    <customShpInfo spid="_x0000_s3775"/>
    <customShpInfo spid="_x0000_s3776"/>
    <customShpInfo spid="_x0000_s3774"/>
    <customShpInfo spid="_x0000_s3777"/>
    <customShpInfo spid="_x0000_s3780"/>
    <customShpInfo spid="_x0000_s3779"/>
    <customShpInfo spid="_x0000_s3782"/>
    <customShpInfo spid="_x0000_s3781"/>
    <customShpInfo spid="_x0000_s3784"/>
    <customShpInfo spid="_x0000_s3783"/>
    <customShpInfo spid="_x0000_s3786"/>
    <customShpInfo spid="_x0000_s3785"/>
    <customShpInfo spid="_x0000_s3788"/>
    <customShpInfo spid="_x0000_s3787"/>
    <customShpInfo spid="_x0000_s3790"/>
    <customShpInfo spid="_x0000_s3789"/>
    <customShpInfo spid="_x0000_s3792"/>
    <customShpInfo spid="_x0000_s3791"/>
    <customShpInfo spid="_x0000_s3794"/>
    <customShpInfo spid="_x0000_s3793"/>
    <customShpInfo spid="_x0000_s3796"/>
    <customShpInfo spid="_x0000_s3795"/>
    <customShpInfo spid="_x0000_s3798"/>
    <customShpInfo spid="_x0000_s3797"/>
    <customShpInfo spid="_x0000_s3800"/>
    <customShpInfo spid="_x0000_s3799"/>
    <customShpInfo spid="_x0000_s3802"/>
    <customShpInfo spid="_x0000_s3801"/>
    <customShpInfo spid="_x0000_s3804"/>
    <customShpInfo spid="_x0000_s3803"/>
    <customShpInfo spid="_x0000_s3806"/>
    <customShpInfo spid="_x0000_s3805"/>
    <customShpInfo spid="_x0000_s3808"/>
    <customShpInfo spid="_x0000_s3807"/>
    <customShpInfo spid="_x0000_s3810"/>
    <customShpInfo spid="_x0000_s3809"/>
    <customShpInfo spid="_x0000_s3812"/>
    <customShpInfo spid="_x0000_s3811"/>
    <customShpInfo spid="_x0000_s3814"/>
    <customShpInfo spid="_x0000_s3813"/>
    <customShpInfo spid="_x0000_s3816"/>
    <customShpInfo spid="_x0000_s3815"/>
    <customShpInfo spid="_x0000_s3818"/>
    <customShpInfo spid="_x0000_s3817"/>
    <customShpInfo spid="_x0000_s3820"/>
    <customShpInfo spid="_x0000_s3819"/>
    <customShpInfo spid="_x0000_s3822"/>
    <customShpInfo spid="_x0000_s3821"/>
    <customShpInfo spid="_x0000_s3824"/>
    <customShpInfo spid="_x0000_s3823"/>
    <customShpInfo spid="_x0000_s3826"/>
    <customShpInfo spid="_x0000_s3825"/>
    <customShpInfo spid="_x0000_s3828"/>
    <customShpInfo spid="_x0000_s3827"/>
    <customShpInfo spid="_x0000_s3830"/>
    <customShpInfo spid="_x0000_s3829"/>
    <customShpInfo spid="_x0000_s3832"/>
    <customShpInfo spid="_x0000_s3831"/>
    <customShpInfo spid="_x0000_s3834"/>
    <customShpInfo spid="_x0000_s3833"/>
    <customShpInfo spid="_x0000_s3836"/>
    <customShpInfo spid="_x0000_s3835"/>
    <customShpInfo spid="_x0000_s3838"/>
    <customShpInfo spid="_x0000_s3837"/>
    <customShpInfo spid="_x0000_s3840"/>
    <customShpInfo spid="_x0000_s3839"/>
    <customShpInfo spid="_x0000_s3842"/>
    <customShpInfo spid="_x0000_s3841"/>
    <customShpInfo spid="_x0000_s3844"/>
    <customShpInfo spid="_x0000_s3845"/>
    <customShpInfo spid="_x0000_s3843"/>
    <customShpInfo spid="_x0000_s3847"/>
    <customShpInfo spid="_x0000_s3846"/>
    <customShpInfo spid="_x0000_s3849"/>
    <customShpInfo spid="_x0000_s3848"/>
    <customShpInfo spid="_x0000_s3851"/>
    <customShpInfo spid="_x0000_s3850"/>
    <customShpInfo spid="_x0000_s3853"/>
    <customShpInfo spid="_x0000_s3852"/>
    <customShpInfo spid="_x0000_s3855"/>
    <customShpInfo spid="_x0000_s3854"/>
    <customShpInfo spid="_x0000_s3857"/>
    <customShpInfo spid="_x0000_s3856"/>
    <customShpInfo spid="_x0000_s3859"/>
    <customShpInfo spid="_x0000_s3858"/>
    <customShpInfo spid="_x0000_s3861"/>
    <customShpInfo spid="_x0000_s3860"/>
    <customShpInfo spid="_x0000_s3863"/>
    <customShpInfo spid="_x0000_s3862"/>
    <customShpInfo spid="_x0000_s3865"/>
    <customShpInfo spid="_x0000_s3864"/>
    <customShpInfo spid="_x0000_s3867"/>
    <customShpInfo spid="_x0000_s3866"/>
    <customShpInfo spid="_x0000_s3869"/>
    <customShpInfo spid="_x0000_s3868"/>
    <customShpInfo spid="_x0000_s3871"/>
    <customShpInfo spid="_x0000_s3870"/>
    <customShpInfo spid="_x0000_s3873"/>
    <customShpInfo spid="_x0000_s3872"/>
    <customShpInfo spid="_x0000_s3875"/>
    <customShpInfo spid="_x0000_s3874"/>
    <customShpInfo spid="_x0000_s3877"/>
    <customShpInfo spid="_x0000_s3876"/>
    <customShpInfo spid="_x0000_s3879"/>
    <customShpInfo spid="_x0000_s3878"/>
    <customShpInfo spid="_x0000_s3881"/>
    <customShpInfo spid="_x0000_s3880"/>
    <customShpInfo spid="_x0000_s3883"/>
    <customShpInfo spid="_x0000_s3882"/>
    <customShpInfo spid="_x0000_s3885"/>
    <customShpInfo spid="_x0000_s3884"/>
    <customShpInfo spid="_x0000_s3887"/>
    <customShpInfo spid="_x0000_s3886"/>
    <customShpInfo spid="_x0000_s3889"/>
    <customShpInfo spid="_x0000_s3888"/>
    <customShpInfo spid="_x0000_s3891"/>
    <customShpInfo spid="_x0000_s3890"/>
    <customShpInfo spid="_x0000_s3893"/>
    <customShpInfo spid="_x0000_s3892"/>
    <customShpInfo spid="_x0000_s3895"/>
    <customShpInfo spid="_x0000_s3894"/>
    <customShpInfo spid="_x0000_s3897"/>
    <customShpInfo spid="_x0000_s3896"/>
    <customShpInfo spid="_x0000_s3899"/>
    <customShpInfo spid="_x0000_s3898"/>
    <customShpInfo spid="_x0000_s3901"/>
    <customShpInfo spid="_x0000_s3900"/>
    <customShpInfo spid="_x0000_s3903"/>
    <customShpInfo spid="_x0000_s3902"/>
    <customShpInfo spid="_x0000_s3905"/>
    <customShpInfo spid="_x0000_s3904"/>
    <customShpInfo spid="_x0000_s3907"/>
    <customShpInfo spid="_x0000_s3906"/>
    <customShpInfo spid="_x0000_s3909"/>
    <customShpInfo spid="_x0000_s3908"/>
    <customShpInfo spid="_x0000_s3911"/>
    <customShpInfo spid="_x0000_s3910"/>
    <customShpInfo spid="_x0000_s3913"/>
    <customShpInfo spid="_x0000_s3914"/>
    <customShpInfo spid="_x0000_s3915"/>
    <customShpInfo spid="_x0000_s3916"/>
    <customShpInfo spid="_x0000_s3917"/>
    <customShpInfo spid="_x0000_s3918"/>
    <customShpInfo spid="_x0000_s3919"/>
    <customShpInfo spid="_x0000_s3920"/>
    <customShpInfo spid="_x0000_s3921"/>
    <customShpInfo spid="_x0000_s3922"/>
    <customShpInfo spid="_x0000_s3923"/>
    <customShpInfo spid="_x0000_s3924"/>
    <customShpInfo spid="_x0000_s3925"/>
    <customShpInfo spid="_x0000_s3926"/>
    <customShpInfo spid="_x0000_s3927"/>
    <customShpInfo spid="_x0000_s3928"/>
    <customShpInfo spid="_x0000_s3929"/>
    <customShpInfo spid="_x0000_s3912"/>
    <customShpInfo spid="_x0000_s3931"/>
    <customShpInfo spid="_x0000_s3930"/>
    <customShpInfo spid="_x0000_s3933"/>
    <customShpInfo spid="_x0000_s3932"/>
    <customShpInfo spid="_x0000_s3935"/>
    <customShpInfo spid="_x0000_s3934"/>
    <customShpInfo spid="_x0000_s3937"/>
    <customShpInfo spid="_x0000_s3936"/>
    <customShpInfo spid="_x0000_s3939"/>
    <customShpInfo spid="_x0000_s3940"/>
    <customShpInfo spid="_x0000_s3938"/>
    <customShpInfo spid="_x0000_s3942"/>
    <customShpInfo spid="_x0000_s3941"/>
    <customShpInfo spid="_x0000_s3944"/>
    <customShpInfo spid="_x0000_s3943"/>
    <customShpInfo spid="_x0000_s3946"/>
    <customShpInfo spid="_x0000_s3947"/>
    <customShpInfo spid="_x0000_s3945"/>
    <customShpInfo spid="_x0000_s3949"/>
    <customShpInfo spid="_x0000_s3948"/>
    <customShpInfo spid="_x0000_s3951"/>
    <customShpInfo spid="_x0000_s3950"/>
    <customShpInfo spid="_x0000_s3953"/>
    <customShpInfo spid="_x0000_s3954"/>
    <customShpInfo spid="_x0000_s3952"/>
    <customShpInfo spid="_x0000_s3956"/>
    <customShpInfo spid="_x0000_s3955"/>
    <customShpInfo spid="_x0000_s3958"/>
    <customShpInfo spid="_x0000_s3957"/>
    <customShpInfo spid="_x0000_s3960"/>
    <customShpInfo spid="_x0000_s3959"/>
    <customShpInfo spid="_x0000_s3962"/>
    <customShpInfo spid="_x0000_s3963"/>
    <customShpInfo spid="_x0000_s3961"/>
    <customShpInfo spid="_x0000_s3965"/>
    <customShpInfo spid="_x0000_s3964"/>
    <customShpInfo spid="_x0000_s3778"/>
    <customShpInfo spid="_x0000_s3967"/>
    <customShpInfo spid="_x0000_s3968"/>
    <customShpInfo spid="_x0000_s3966"/>
    <customShpInfo spid="_x0000_s3971"/>
    <customShpInfo spid="_x0000_s3970"/>
    <customShpInfo spid="_x0000_s3973"/>
    <customShpInfo spid="_x0000_s3972"/>
    <customShpInfo spid="_x0000_s3975"/>
    <customShpInfo spid="_x0000_s3974"/>
    <customShpInfo spid="_x0000_s3977"/>
    <customShpInfo spid="_x0000_s3976"/>
    <customShpInfo spid="_x0000_s3979"/>
    <customShpInfo spid="_x0000_s3978"/>
    <customShpInfo spid="_x0000_s3981"/>
    <customShpInfo spid="_x0000_s3980"/>
    <customShpInfo spid="_x0000_s3983"/>
    <customShpInfo spid="_x0000_s3982"/>
    <customShpInfo spid="_x0000_s3985"/>
    <customShpInfo spid="_x0000_s3984"/>
    <customShpInfo spid="_x0000_s3987"/>
    <customShpInfo spid="_x0000_s3986"/>
    <customShpInfo spid="_x0000_s3989"/>
    <customShpInfo spid="_x0000_s3988"/>
    <customShpInfo spid="_x0000_s3991"/>
    <customShpInfo spid="_x0000_s3990"/>
    <customShpInfo spid="_x0000_s3993"/>
    <customShpInfo spid="_x0000_s3992"/>
    <customShpInfo spid="_x0000_s3995"/>
    <customShpInfo spid="_x0000_s3994"/>
    <customShpInfo spid="_x0000_s3997"/>
    <customShpInfo spid="_x0000_s3996"/>
    <customShpInfo spid="_x0000_s3999"/>
    <customShpInfo spid="_x0000_s3998"/>
    <customShpInfo spid="_x0000_s4001"/>
    <customShpInfo spid="_x0000_s4000"/>
    <customShpInfo spid="_x0000_s4003"/>
    <customShpInfo spid="_x0000_s4002"/>
    <customShpInfo spid="_x0000_s4005"/>
    <customShpInfo spid="_x0000_s4004"/>
    <customShpInfo spid="_x0000_s4007"/>
    <customShpInfo spid="_x0000_s4006"/>
    <customShpInfo spid="_x0000_s4009"/>
    <customShpInfo spid="_x0000_s4008"/>
    <customShpInfo spid="_x0000_s4011"/>
    <customShpInfo spid="_x0000_s4010"/>
    <customShpInfo spid="_x0000_s4013"/>
    <customShpInfo spid="_x0000_s4012"/>
    <customShpInfo spid="_x0000_s4015"/>
    <customShpInfo spid="_x0000_s4014"/>
    <customShpInfo spid="_x0000_s4017"/>
    <customShpInfo spid="_x0000_s4016"/>
    <customShpInfo spid="_x0000_s4019"/>
    <customShpInfo spid="_x0000_s4018"/>
    <customShpInfo spid="_x0000_s4021"/>
    <customShpInfo spid="_x0000_s4020"/>
    <customShpInfo spid="_x0000_s4023"/>
    <customShpInfo spid="_x0000_s4022"/>
    <customShpInfo spid="_x0000_s4025"/>
    <customShpInfo spid="_x0000_s4024"/>
    <customShpInfo spid="_x0000_s4027"/>
    <customShpInfo spid="_x0000_s4026"/>
    <customShpInfo spid="_x0000_s4029"/>
    <customShpInfo spid="_x0000_s4028"/>
    <customShpInfo spid="_x0000_s4031"/>
    <customShpInfo spid="_x0000_s4030"/>
    <customShpInfo spid="_x0000_s4033"/>
    <customShpInfo spid="_x0000_s4032"/>
    <customShpInfo spid="_x0000_s4035"/>
    <customShpInfo spid="_x0000_s4034"/>
    <customShpInfo spid="_x0000_s4037"/>
    <customShpInfo spid="_x0000_s4036"/>
    <customShpInfo spid="_x0000_s4039"/>
    <customShpInfo spid="_x0000_s4038"/>
    <customShpInfo spid="_x0000_s4041"/>
    <customShpInfo spid="_x0000_s4040"/>
    <customShpInfo spid="_x0000_s4043"/>
    <customShpInfo spid="_x0000_s4042"/>
    <customShpInfo spid="_x0000_s4045"/>
    <customShpInfo spid="_x0000_s4044"/>
    <customShpInfo spid="_x0000_s4047"/>
    <customShpInfo spid="_x0000_s4046"/>
    <customShpInfo spid="_x0000_s4049"/>
    <customShpInfo spid="_x0000_s4048"/>
    <customShpInfo spid="_x0000_s4051"/>
    <customShpInfo spid="_x0000_s4050"/>
    <customShpInfo spid="_x0000_s4053"/>
    <customShpInfo spid="_x0000_s4052"/>
    <customShpInfo spid="_x0000_s4055"/>
    <customShpInfo spid="_x0000_s4054"/>
    <customShpInfo spid="_x0000_s4057"/>
    <customShpInfo spid="_x0000_s4056"/>
    <customShpInfo spid="_x0000_s4059"/>
    <customShpInfo spid="_x0000_s4058"/>
    <customShpInfo spid="_x0000_s4061"/>
    <customShpInfo spid="_x0000_s4060"/>
    <customShpInfo spid="_x0000_s4063"/>
    <customShpInfo spid="_x0000_s4062"/>
    <customShpInfo spid="_x0000_s4065"/>
    <customShpInfo spid="_x0000_s4064"/>
    <customShpInfo spid="_x0000_s4067"/>
    <customShpInfo spid="_x0000_s4066"/>
    <customShpInfo spid="_x0000_s4069"/>
    <customShpInfo spid="_x0000_s4068"/>
    <customShpInfo spid="_x0000_s4071"/>
    <customShpInfo spid="_x0000_s4070"/>
    <customShpInfo spid="_x0000_s4073"/>
    <customShpInfo spid="_x0000_s4072"/>
    <customShpInfo spid="_x0000_s4075"/>
    <customShpInfo spid="_x0000_s4074"/>
    <customShpInfo spid="_x0000_s4077"/>
    <customShpInfo spid="_x0000_s4076"/>
    <customShpInfo spid="_x0000_s4079"/>
    <customShpInfo spid="_x0000_s4078"/>
    <customShpInfo spid="_x0000_s4081"/>
    <customShpInfo spid="_x0000_s4080"/>
    <customShpInfo spid="_x0000_s4083"/>
    <customShpInfo spid="_x0000_s4082"/>
    <customShpInfo spid="_x0000_s4085"/>
    <customShpInfo spid="_x0000_s4084"/>
    <customShpInfo spid="_x0000_s4087"/>
    <customShpInfo spid="_x0000_s4086"/>
    <customShpInfo spid="_x0000_s4089"/>
    <customShpInfo spid="_x0000_s4088"/>
    <customShpInfo spid="_x0000_s4091"/>
    <customShpInfo spid="_x0000_s4090"/>
    <customShpInfo spid="_x0000_s4093"/>
    <customShpInfo spid="_x0000_s4092"/>
    <customShpInfo spid="_x0000_s4095"/>
    <customShpInfo spid="_x0000_s4094"/>
    <customShpInfo spid="_x0000_s4097"/>
    <customShpInfo spid="_x0000_s4096"/>
    <customShpInfo spid="_x0000_s4099"/>
    <customShpInfo spid="_x0000_s4098"/>
    <customShpInfo spid="_x0000_s4101"/>
    <customShpInfo spid="_x0000_s4100"/>
    <customShpInfo spid="_x0000_s4103"/>
    <customShpInfo spid="_x0000_s4102"/>
    <customShpInfo spid="_x0000_s4105"/>
    <customShpInfo spid="_x0000_s4104"/>
    <customShpInfo spid="_x0000_s4107"/>
    <customShpInfo spid="_x0000_s4106"/>
    <customShpInfo spid="_x0000_s4109"/>
    <customShpInfo spid="_x0000_s4108"/>
    <customShpInfo spid="_x0000_s4111"/>
    <customShpInfo spid="_x0000_s4110"/>
    <customShpInfo spid="_x0000_s4113"/>
    <customShpInfo spid="_x0000_s4112"/>
    <customShpInfo spid="_x0000_s4115"/>
    <customShpInfo spid="_x0000_s4114"/>
    <customShpInfo spid="_x0000_s4117"/>
    <customShpInfo spid="_x0000_s4116"/>
    <customShpInfo spid="_x0000_s4119"/>
    <customShpInfo spid="_x0000_s4118"/>
    <customShpInfo spid="_x0000_s4121"/>
    <customShpInfo spid="_x0000_s4120"/>
    <customShpInfo spid="_x0000_s4123"/>
    <customShpInfo spid="_x0000_s4122"/>
    <customShpInfo spid="_x0000_s4125"/>
    <customShpInfo spid="_x0000_s4124"/>
    <customShpInfo spid="_x0000_s4127"/>
    <customShpInfo spid="_x0000_s4126"/>
    <customShpInfo spid="_x0000_s4129"/>
    <customShpInfo spid="_x0000_s4128"/>
    <customShpInfo spid="_x0000_s4131"/>
    <customShpInfo spid="_x0000_s4130"/>
    <customShpInfo spid="_x0000_s4133"/>
    <customShpInfo spid="_x0000_s4132"/>
    <customShpInfo spid="_x0000_s4135"/>
    <customShpInfo spid="_x0000_s4134"/>
    <customShpInfo spid="_x0000_s4137"/>
    <customShpInfo spid="_x0000_s4136"/>
    <customShpInfo spid="_x0000_s4139"/>
    <customShpInfo spid="_x0000_s4138"/>
    <customShpInfo spid="_x0000_s4141"/>
    <customShpInfo spid="_x0000_s4140"/>
    <customShpInfo spid="_x0000_s4143"/>
    <customShpInfo spid="_x0000_s4142"/>
    <customShpInfo spid="_x0000_s4145"/>
    <customShpInfo spid="_x0000_s4144"/>
    <customShpInfo spid="_x0000_s4147"/>
    <customShpInfo spid="_x0000_s4146"/>
    <customShpInfo spid="_x0000_s4149"/>
    <customShpInfo spid="_x0000_s4148"/>
    <customShpInfo spid="_x0000_s4151"/>
    <customShpInfo spid="_x0000_s4150"/>
    <customShpInfo spid="_x0000_s4153"/>
    <customShpInfo spid="_x0000_s4152"/>
    <customShpInfo spid="_x0000_s4155"/>
    <customShpInfo spid="_x0000_s4154"/>
    <customShpInfo spid="_x0000_s4157"/>
    <customShpInfo spid="_x0000_s4156"/>
    <customShpInfo spid="_x0000_s4159"/>
    <customShpInfo spid="_x0000_s4158"/>
    <customShpInfo spid="_x0000_s4161"/>
    <customShpInfo spid="_x0000_s4160"/>
    <customShpInfo spid="_x0000_s4163"/>
    <customShpInfo spid="_x0000_s4162"/>
    <customShpInfo spid="_x0000_s4165"/>
    <customShpInfo spid="_x0000_s4164"/>
    <customShpInfo spid="_x0000_s4167"/>
    <customShpInfo spid="_x0000_s4166"/>
    <customShpInfo spid="_x0000_s4169"/>
    <customShpInfo spid="_x0000_s4168"/>
    <customShpInfo spid="_x0000_s4171"/>
    <customShpInfo spid="_x0000_s4170"/>
    <customShpInfo spid="_x0000_s4173"/>
    <customShpInfo spid="_x0000_s4172"/>
    <customShpInfo spid="_x0000_s4175"/>
    <customShpInfo spid="_x0000_s4174"/>
    <customShpInfo spid="_x0000_s4177"/>
    <customShpInfo spid="_x0000_s4176"/>
    <customShpInfo spid="_x0000_s4179"/>
    <customShpInfo spid="_x0000_s4178"/>
    <customShpInfo spid="_x0000_s4181"/>
    <customShpInfo spid="_x0000_s4180"/>
    <customShpInfo spid="_x0000_s4183"/>
    <customShpInfo spid="_x0000_s4182"/>
    <customShpInfo spid="_x0000_s4185"/>
    <customShpInfo spid="_x0000_s4184"/>
    <customShpInfo spid="_x0000_s4187"/>
    <customShpInfo spid="_x0000_s4186"/>
    <customShpInfo spid="_x0000_s4189"/>
    <customShpInfo spid="_x0000_s4188"/>
    <customShpInfo spid="_x0000_s4191"/>
    <customShpInfo spid="_x0000_s4190"/>
    <customShpInfo spid="_x0000_s4193"/>
    <customShpInfo spid="_x0000_s4192"/>
    <customShpInfo spid="_x0000_s4195"/>
    <customShpInfo spid="_x0000_s4194"/>
    <customShpInfo spid="_x0000_s4197"/>
    <customShpInfo spid="_x0000_s4196"/>
    <customShpInfo spid="_x0000_s4199"/>
    <customShpInfo spid="_x0000_s4198"/>
    <customShpInfo spid="_x0000_s4201"/>
    <customShpInfo spid="_x0000_s4200"/>
    <customShpInfo spid="_x0000_s4203"/>
    <customShpInfo spid="_x0000_s4202"/>
    <customShpInfo spid="_x0000_s4205"/>
    <customShpInfo spid="_x0000_s4204"/>
    <customShpInfo spid="_x0000_s4207"/>
    <customShpInfo spid="_x0000_s4206"/>
    <customShpInfo spid="_x0000_s4209"/>
    <customShpInfo spid="_x0000_s4208"/>
    <customShpInfo spid="_x0000_s4211"/>
    <customShpInfo spid="_x0000_s4210"/>
    <customShpInfo spid="_x0000_s4213"/>
    <customShpInfo spid="_x0000_s4212"/>
    <customShpInfo spid="_x0000_s4215"/>
    <customShpInfo spid="_x0000_s4214"/>
    <customShpInfo spid="_x0000_s4217"/>
    <customShpInfo spid="_x0000_s4216"/>
    <customShpInfo spid="_x0000_s4219"/>
    <customShpInfo spid="_x0000_s4218"/>
    <customShpInfo spid="_x0000_s4221"/>
    <customShpInfo spid="_x0000_s4220"/>
    <customShpInfo spid="_x0000_s4223"/>
    <customShpInfo spid="_x0000_s4224"/>
    <customShpInfo spid="_x0000_s4225"/>
    <customShpInfo spid="_x0000_s4226"/>
    <customShpInfo spid="_x0000_s4227"/>
    <customShpInfo spid="_x0000_s4228"/>
    <customShpInfo spid="_x0000_s4229"/>
    <customShpInfo spid="_x0000_s4230"/>
    <customShpInfo spid="_x0000_s4231"/>
    <customShpInfo spid="_x0000_s4232"/>
    <customShpInfo spid="_x0000_s4233"/>
    <customShpInfo spid="_x0000_s4234"/>
    <customShpInfo spid="_x0000_s4235"/>
    <customShpInfo spid="_x0000_s4236"/>
    <customShpInfo spid="_x0000_s4237"/>
    <customShpInfo spid="_x0000_s4238"/>
    <customShpInfo spid="_x0000_s4239"/>
    <customShpInfo spid="_x0000_s4240"/>
    <customShpInfo spid="_x0000_s4241"/>
    <customShpInfo spid="_x0000_s4242"/>
    <customShpInfo spid="_x0000_s4243"/>
    <customShpInfo spid="_x0000_s4244"/>
    <customShpInfo spid="_x0000_s4245"/>
    <customShpInfo spid="_x0000_s4246"/>
    <customShpInfo spid="_x0000_s4247"/>
    <customShpInfo spid="_x0000_s4248"/>
    <customShpInfo spid="_x0000_s4249"/>
    <customShpInfo spid="_x0000_s4222"/>
    <customShpInfo spid="_x0000_s4251"/>
    <customShpInfo spid="_x0000_s4250"/>
    <customShpInfo spid="_x0000_s4253"/>
    <customShpInfo spid="_x0000_s4252"/>
    <customShpInfo spid="_x0000_s4255"/>
    <customShpInfo spid="_x0000_s4254"/>
    <customShpInfo spid="_x0000_s4257"/>
    <customShpInfo spid="_x0000_s4256"/>
    <customShpInfo spid="_x0000_s4259"/>
    <customShpInfo spid="_x0000_s4260"/>
    <customShpInfo spid="_x0000_s4258"/>
    <customShpInfo spid="_x0000_s4262"/>
    <customShpInfo spid="_x0000_s4261"/>
    <customShpInfo spid="_x0000_s4264"/>
    <customShpInfo spid="_x0000_s4263"/>
    <customShpInfo spid="_x0000_s4266"/>
    <customShpInfo spid="_x0000_s4267"/>
    <customShpInfo spid="_x0000_s4265"/>
    <customShpInfo spid="_x0000_s4269"/>
    <customShpInfo spid="_x0000_s4268"/>
    <customShpInfo spid="_x0000_s4271"/>
    <customShpInfo spid="_x0000_s4270"/>
    <customShpInfo spid="_x0000_s4273"/>
    <customShpInfo spid="_x0000_s4274"/>
    <customShpInfo spid="_x0000_s4275"/>
    <customShpInfo spid="_x0000_s4272"/>
    <customShpInfo spid="_x0000_s3969"/>
    <customShpInfo spid="_x0000_s4276"/>
    <customShpInfo spid="_x0000_s4279"/>
    <customShpInfo spid="_x0000_s4278"/>
    <customShpInfo spid="_x0000_s4281"/>
    <customShpInfo spid="_x0000_s4280"/>
    <customShpInfo spid="_x0000_s4283"/>
    <customShpInfo spid="_x0000_s4282"/>
    <customShpInfo spid="_x0000_s4285"/>
    <customShpInfo spid="_x0000_s4284"/>
    <customShpInfo spid="_x0000_s4287"/>
    <customShpInfo spid="_x0000_s4286"/>
    <customShpInfo spid="_x0000_s4289"/>
    <customShpInfo spid="_x0000_s4288"/>
    <customShpInfo spid="_x0000_s4291"/>
    <customShpInfo spid="_x0000_s4290"/>
    <customShpInfo spid="_x0000_s4293"/>
    <customShpInfo spid="_x0000_s4292"/>
    <customShpInfo spid="_x0000_s4295"/>
    <customShpInfo spid="_x0000_s4294"/>
    <customShpInfo spid="_x0000_s4297"/>
    <customShpInfo spid="_x0000_s4296"/>
    <customShpInfo spid="_x0000_s4299"/>
    <customShpInfo spid="_x0000_s4298"/>
    <customShpInfo spid="_x0000_s4301"/>
    <customShpInfo spid="_x0000_s4300"/>
    <customShpInfo spid="_x0000_s4303"/>
    <customShpInfo spid="_x0000_s4302"/>
    <customShpInfo spid="_x0000_s4305"/>
    <customShpInfo spid="_x0000_s4304"/>
    <customShpInfo spid="_x0000_s4307"/>
    <customShpInfo spid="_x0000_s4306"/>
    <customShpInfo spid="_x0000_s4309"/>
    <customShpInfo spid="_x0000_s4308"/>
    <customShpInfo spid="_x0000_s4311"/>
    <customShpInfo spid="_x0000_s4310"/>
    <customShpInfo spid="_x0000_s4313"/>
    <customShpInfo spid="_x0000_s4312"/>
    <customShpInfo spid="_x0000_s4315"/>
    <customShpInfo spid="_x0000_s4314"/>
    <customShpInfo spid="_x0000_s4317"/>
    <customShpInfo spid="_x0000_s4316"/>
    <customShpInfo spid="_x0000_s4319"/>
    <customShpInfo spid="_x0000_s4318"/>
    <customShpInfo spid="_x0000_s4321"/>
    <customShpInfo spid="_x0000_s4320"/>
    <customShpInfo spid="_x0000_s4323"/>
    <customShpInfo spid="_x0000_s4322"/>
    <customShpInfo spid="_x0000_s4325"/>
    <customShpInfo spid="_x0000_s4324"/>
    <customShpInfo spid="_x0000_s4327"/>
    <customShpInfo spid="_x0000_s4326"/>
    <customShpInfo spid="_x0000_s4329"/>
    <customShpInfo spid="_x0000_s4330"/>
    <customShpInfo spid="_x0000_s4331"/>
    <customShpInfo spid="_x0000_s4332"/>
    <customShpInfo spid="_x0000_s4333"/>
    <customShpInfo spid="_x0000_s4334"/>
    <customShpInfo spid="_x0000_s4335"/>
    <customShpInfo spid="_x0000_s4336"/>
    <customShpInfo spid="_x0000_s4337"/>
    <customShpInfo spid="_x0000_s4338"/>
    <customShpInfo spid="_x0000_s4339"/>
    <customShpInfo spid="_x0000_s4340"/>
    <customShpInfo spid="_x0000_s4341"/>
    <customShpInfo spid="_x0000_s4328"/>
    <customShpInfo spid="_x0000_s4343"/>
    <customShpInfo spid="_x0000_s4342"/>
    <customShpInfo spid="_x0000_s4345"/>
    <customShpInfo spid="_x0000_s4344"/>
    <customShpInfo spid="_x0000_s4347"/>
    <customShpInfo spid="_x0000_s4346"/>
    <customShpInfo spid="_x0000_s4349"/>
    <customShpInfo spid="_x0000_s4348"/>
    <customShpInfo spid="_x0000_s4351"/>
    <customShpInfo spid="_x0000_s4352"/>
    <customShpInfo spid="_x0000_s4353"/>
    <customShpInfo spid="_x0000_s4350"/>
    <customShpInfo spid="_x0000_s4355"/>
    <customShpInfo spid="_x0000_s4354"/>
    <customShpInfo spid="_x0000_s4357"/>
    <customShpInfo spid="_x0000_s4356"/>
    <customShpInfo spid="_x0000_s4359"/>
    <customShpInfo spid="_x0000_s4360"/>
    <customShpInfo spid="_x0000_s4361"/>
    <customShpInfo spid="_x0000_s4358"/>
    <customShpInfo spid="_x0000_s4363"/>
    <customShpInfo spid="_x0000_s4362"/>
    <customShpInfo spid="_x0000_s4365"/>
    <customShpInfo spid="_x0000_s4364"/>
    <customShpInfo spid="_x0000_s4367"/>
    <customShpInfo spid="_x0000_s4368"/>
    <customShpInfo spid="_x0000_s4366"/>
    <customShpInfo spid="_x0000_s4370"/>
    <customShpInfo spid="_x0000_s4369"/>
    <customShpInfo spid="_x0000_s4372"/>
    <customShpInfo spid="_x0000_s4371"/>
    <customShpInfo spid="_x0000_s4374"/>
    <customShpInfo spid="_x0000_s4373"/>
    <customShpInfo spid="_x0000_s4376"/>
    <customShpInfo spid="_x0000_s4377"/>
    <customShpInfo spid="_x0000_s4378"/>
    <customShpInfo spid="_x0000_s4375"/>
    <customShpInfo spid="_x0000_s4380"/>
    <customShpInfo spid="_x0000_s4379"/>
    <customShpInfo spid="_x0000_s4277"/>
    <customShpInfo spid="_x0000_s4382"/>
    <customShpInfo spid="_x0000_s4383"/>
    <customShpInfo spid="_x0000_s4381"/>
    <customShpInfo spid="_x0000_s4385"/>
    <customShpInfo spid="_x0000_s4386"/>
    <customShpInfo spid="_x0000_s4384"/>
    <customShpInfo spid="_x0000_s4389"/>
    <customShpInfo spid="_x0000_s4388"/>
    <customShpInfo spid="_x0000_s4391"/>
    <customShpInfo spid="_x0000_s4390"/>
    <customShpInfo spid="_x0000_s4393"/>
    <customShpInfo spid="_x0000_s4392"/>
    <customShpInfo spid="_x0000_s4395"/>
    <customShpInfo spid="_x0000_s4394"/>
    <customShpInfo spid="_x0000_s4397"/>
    <customShpInfo spid="_x0000_s4396"/>
    <customShpInfo spid="_x0000_s4399"/>
    <customShpInfo spid="_x0000_s4398"/>
    <customShpInfo spid="_x0000_s4401"/>
    <customShpInfo spid="_x0000_s4400"/>
    <customShpInfo spid="_x0000_s4403"/>
    <customShpInfo spid="_x0000_s4402"/>
    <customShpInfo spid="_x0000_s4405"/>
    <customShpInfo spid="_x0000_s4404"/>
    <customShpInfo spid="_x0000_s4407"/>
    <customShpInfo spid="_x0000_s4406"/>
    <customShpInfo spid="_x0000_s4409"/>
    <customShpInfo spid="_x0000_s4408"/>
    <customShpInfo spid="_x0000_s4411"/>
    <customShpInfo spid="_x0000_s4410"/>
    <customShpInfo spid="_x0000_s4413"/>
    <customShpInfo spid="_x0000_s4412"/>
    <customShpInfo spid="_x0000_s4415"/>
    <customShpInfo spid="_x0000_s4414"/>
    <customShpInfo spid="_x0000_s4417"/>
    <customShpInfo spid="_x0000_s4416"/>
    <customShpInfo spid="_x0000_s4419"/>
    <customShpInfo spid="_x0000_s4418"/>
    <customShpInfo spid="_x0000_s4421"/>
    <customShpInfo spid="_x0000_s4420"/>
    <customShpInfo spid="_x0000_s4423"/>
    <customShpInfo spid="_x0000_s4422"/>
    <customShpInfo spid="_x0000_s4425"/>
    <customShpInfo spid="_x0000_s4424"/>
    <customShpInfo spid="_x0000_s4427"/>
    <customShpInfo spid="_x0000_s4426"/>
    <customShpInfo spid="_x0000_s4429"/>
    <customShpInfo spid="_x0000_s4428"/>
    <customShpInfo spid="_x0000_s4431"/>
    <customShpInfo spid="_x0000_s4430"/>
    <customShpInfo spid="_x0000_s4433"/>
    <customShpInfo spid="_x0000_s4432"/>
    <customShpInfo spid="_x0000_s4435"/>
    <customShpInfo spid="_x0000_s4434"/>
    <customShpInfo spid="_x0000_s4437"/>
    <customShpInfo spid="_x0000_s4436"/>
    <customShpInfo spid="_x0000_s4439"/>
    <customShpInfo spid="_x0000_s4438"/>
    <customShpInfo spid="_x0000_s4441"/>
    <customShpInfo spid="_x0000_s4440"/>
    <customShpInfo spid="_x0000_s4443"/>
    <customShpInfo spid="_x0000_s4442"/>
    <customShpInfo spid="_x0000_s4445"/>
    <customShpInfo spid="_x0000_s4444"/>
    <customShpInfo spid="_x0000_s4447"/>
    <customShpInfo spid="_x0000_s4446"/>
    <customShpInfo spid="_x0000_s4449"/>
    <customShpInfo spid="_x0000_s4448"/>
    <customShpInfo spid="_x0000_s4451"/>
    <customShpInfo spid="_x0000_s4450"/>
    <customShpInfo spid="_x0000_s4453"/>
    <customShpInfo spid="_x0000_s4452"/>
    <customShpInfo spid="_x0000_s4455"/>
    <customShpInfo spid="_x0000_s4454"/>
    <customShpInfo spid="_x0000_s4457"/>
    <customShpInfo spid="_x0000_s4456"/>
    <customShpInfo spid="_x0000_s4459"/>
    <customShpInfo spid="_x0000_s4458"/>
    <customShpInfo spid="_x0000_s4461"/>
    <customShpInfo spid="_x0000_s4460"/>
    <customShpInfo spid="_x0000_s4463"/>
    <customShpInfo spid="_x0000_s4462"/>
    <customShpInfo spid="_x0000_s4465"/>
    <customShpInfo spid="_x0000_s4464"/>
    <customShpInfo spid="_x0000_s4467"/>
    <customShpInfo spid="_x0000_s4466"/>
    <customShpInfo spid="_x0000_s4469"/>
    <customShpInfo spid="_x0000_s4468"/>
    <customShpInfo spid="_x0000_s4471"/>
    <customShpInfo spid="_x0000_s4470"/>
    <customShpInfo spid="_x0000_s4473"/>
    <customShpInfo spid="_x0000_s4472"/>
    <customShpInfo spid="_x0000_s4475"/>
    <customShpInfo spid="_x0000_s4474"/>
    <customShpInfo spid="_x0000_s4477"/>
    <customShpInfo spid="_x0000_s4476"/>
    <customShpInfo spid="_x0000_s4479"/>
    <customShpInfo spid="_x0000_s4478"/>
    <customShpInfo spid="_x0000_s4481"/>
    <customShpInfo spid="_x0000_s4480"/>
    <customShpInfo spid="_x0000_s4483"/>
    <customShpInfo spid="_x0000_s4482"/>
    <customShpInfo spid="_x0000_s4485"/>
    <customShpInfo spid="_x0000_s4484"/>
    <customShpInfo spid="_x0000_s4487"/>
    <customShpInfo spid="_x0000_s4486"/>
    <customShpInfo spid="_x0000_s4489"/>
    <customShpInfo spid="_x0000_s4488"/>
    <customShpInfo spid="_x0000_s4491"/>
    <customShpInfo spid="_x0000_s4490"/>
    <customShpInfo spid="_x0000_s4493"/>
    <customShpInfo spid="_x0000_s4492"/>
    <customShpInfo spid="_x0000_s4495"/>
    <customShpInfo spid="_x0000_s4494"/>
    <customShpInfo spid="_x0000_s4497"/>
    <customShpInfo spid="_x0000_s4496"/>
    <customShpInfo spid="_x0000_s4499"/>
    <customShpInfo spid="_x0000_s4498"/>
    <customShpInfo spid="_x0000_s4501"/>
    <customShpInfo spid="_x0000_s4500"/>
    <customShpInfo spid="_x0000_s4503"/>
    <customShpInfo spid="_x0000_s4502"/>
    <customShpInfo spid="_x0000_s4505"/>
    <customShpInfo spid="_x0000_s4504"/>
    <customShpInfo spid="_x0000_s4507"/>
    <customShpInfo spid="_x0000_s4506"/>
    <customShpInfo spid="_x0000_s4509"/>
    <customShpInfo spid="_x0000_s4508"/>
    <customShpInfo spid="_x0000_s4511"/>
    <customShpInfo spid="_x0000_s4510"/>
    <customShpInfo spid="_x0000_s4513"/>
    <customShpInfo spid="_x0000_s4512"/>
    <customShpInfo spid="_x0000_s4515"/>
    <customShpInfo spid="_x0000_s4514"/>
    <customShpInfo spid="_x0000_s4517"/>
    <customShpInfo spid="_x0000_s4516"/>
    <customShpInfo spid="_x0000_s4519"/>
    <customShpInfo spid="_x0000_s4518"/>
    <customShpInfo spid="_x0000_s4521"/>
    <customShpInfo spid="_x0000_s4520"/>
    <customShpInfo spid="_x0000_s4523"/>
    <customShpInfo spid="_x0000_s4522"/>
    <customShpInfo spid="_x0000_s4525"/>
    <customShpInfo spid="_x0000_s4524"/>
    <customShpInfo spid="_x0000_s4527"/>
    <customShpInfo spid="_x0000_s4526"/>
    <customShpInfo spid="_x0000_s4529"/>
    <customShpInfo spid="_x0000_s4528"/>
    <customShpInfo spid="_x0000_s4531"/>
    <customShpInfo spid="_x0000_s4530"/>
    <customShpInfo spid="_x0000_s4533"/>
    <customShpInfo spid="_x0000_s4532"/>
    <customShpInfo spid="_x0000_s4535"/>
    <customShpInfo spid="_x0000_s4534"/>
    <customShpInfo spid="_x0000_s4537"/>
    <customShpInfo spid="_x0000_s4536"/>
    <customShpInfo spid="_x0000_s4539"/>
    <customShpInfo spid="_x0000_s4538"/>
    <customShpInfo spid="_x0000_s4541"/>
    <customShpInfo spid="_x0000_s4540"/>
    <customShpInfo spid="_x0000_s4543"/>
    <customShpInfo spid="_x0000_s4542"/>
    <customShpInfo spid="_x0000_s4545"/>
    <customShpInfo spid="_x0000_s4544"/>
    <customShpInfo spid="_x0000_s4547"/>
    <customShpInfo spid="_x0000_s4546"/>
    <customShpInfo spid="_x0000_s4549"/>
    <customShpInfo spid="_x0000_s4548"/>
    <customShpInfo spid="_x0000_s4551"/>
    <customShpInfo spid="_x0000_s4550"/>
    <customShpInfo spid="_x0000_s4553"/>
    <customShpInfo spid="_x0000_s4552"/>
    <customShpInfo spid="_x0000_s4555"/>
    <customShpInfo spid="_x0000_s4554"/>
    <customShpInfo spid="_x0000_s4557"/>
    <customShpInfo spid="_x0000_s4556"/>
    <customShpInfo spid="_x0000_s4559"/>
    <customShpInfo spid="_x0000_s4558"/>
    <customShpInfo spid="_x0000_s4561"/>
    <customShpInfo spid="_x0000_s4560"/>
    <customShpInfo spid="_x0000_s4563"/>
    <customShpInfo spid="_x0000_s4562"/>
    <customShpInfo spid="_x0000_s4565"/>
    <customShpInfo spid="_x0000_s4564"/>
    <customShpInfo spid="_x0000_s4567"/>
    <customShpInfo spid="_x0000_s4566"/>
    <customShpInfo spid="_x0000_s4569"/>
    <customShpInfo spid="_x0000_s4568"/>
    <customShpInfo spid="_x0000_s4571"/>
    <customShpInfo spid="_x0000_s4570"/>
    <customShpInfo spid="_x0000_s4573"/>
    <customShpInfo spid="_x0000_s4572"/>
    <customShpInfo spid="_x0000_s4575"/>
    <customShpInfo spid="_x0000_s4574"/>
    <customShpInfo spid="_x0000_s4577"/>
    <customShpInfo spid="_x0000_s4576"/>
    <customShpInfo spid="_x0000_s4579"/>
    <customShpInfo spid="_x0000_s4578"/>
    <customShpInfo spid="_x0000_s4581"/>
    <customShpInfo spid="_x0000_s4580"/>
    <customShpInfo spid="_x0000_s4583"/>
    <customShpInfo spid="_x0000_s4582"/>
    <customShpInfo spid="_x0000_s4585"/>
    <customShpInfo spid="_x0000_s4584"/>
    <customShpInfo spid="_x0000_s4587"/>
    <customShpInfo spid="_x0000_s4586"/>
    <customShpInfo spid="_x0000_s4589"/>
    <customShpInfo spid="_x0000_s4588"/>
    <customShpInfo spid="_x0000_s4591"/>
    <customShpInfo spid="_x0000_s4590"/>
    <customShpInfo spid="_x0000_s4593"/>
    <customShpInfo spid="_x0000_s4592"/>
    <customShpInfo spid="_x0000_s4595"/>
    <customShpInfo spid="_x0000_s4594"/>
    <customShpInfo spid="_x0000_s4597"/>
    <customShpInfo spid="_x0000_s4596"/>
    <customShpInfo spid="_x0000_s4599"/>
    <customShpInfo spid="_x0000_s4598"/>
    <customShpInfo spid="_x0000_s4601"/>
    <customShpInfo spid="_x0000_s4600"/>
    <customShpInfo spid="_x0000_s4603"/>
    <customShpInfo spid="_x0000_s4602"/>
    <customShpInfo spid="_x0000_s4605"/>
    <customShpInfo spid="_x0000_s4604"/>
    <customShpInfo spid="_x0000_s4607"/>
    <customShpInfo spid="_x0000_s4606"/>
    <customShpInfo spid="_x0000_s4609"/>
    <customShpInfo spid="_x0000_s4608"/>
    <customShpInfo spid="_x0000_s4611"/>
    <customShpInfo spid="_x0000_s4610"/>
    <customShpInfo spid="_x0000_s4613"/>
    <customShpInfo spid="_x0000_s4612"/>
    <customShpInfo spid="_x0000_s4615"/>
    <customShpInfo spid="_x0000_s4614"/>
    <customShpInfo spid="_x0000_s4617"/>
    <customShpInfo spid="_x0000_s4616"/>
    <customShpInfo spid="_x0000_s4619"/>
    <customShpInfo spid="_x0000_s4618"/>
    <customShpInfo spid="_x0000_s4621"/>
    <customShpInfo spid="_x0000_s4620"/>
    <customShpInfo spid="_x0000_s4623"/>
    <customShpInfo spid="_x0000_s4622"/>
    <customShpInfo spid="_x0000_s4625"/>
    <customShpInfo spid="_x0000_s4624"/>
    <customShpInfo spid="_x0000_s4627"/>
    <customShpInfo spid="_x0000_s4626"/>
    <customShpInfo spid="_x0000_s4629"/>
    <customShpInfo spid="_x0000_s4628"/>
    <customShpInfo spid="_x0000_s4631"/>
    <customShpInfo spid="_x0000_s4630"/>
    <customShpInfo spid="_x0000_s4633"/>
    <customShpInfo spid="_x0000_s4632"/>
    <customShpInfo spid="_x0000_s4635"/>
    <customShpInfo spid="_x0000_s4634"/>
    <customShpInfo spid="_x0000_s4637"/>
    <customShpInfo spid="_x0000_s4636"/>
    <customShpInfo spid="_x0000_s4639"/>
    <customShpInfo spid="_x0000_s4638"/>
    <customShpInfo spid="_x0000_s4641"/>
    <customShpInfo spid="_x0000_s4640"/>
    <customShpInfo spid="_x0000_s4643"/>
    <customShpInfo spid="_x0000_s4642"/>
    <customShpInfo spid="_x0000_s4645"/>
    <customShpInfo spid="_x0000_s4644"/>
    <customShpInfo spid="_x0000_s4647"/>
    <customShpInfo spid="_x0000_s4646"/>
    <customShpInfo spid="_x0000_s4649"/>
    <customShpInfo spid="_x0000_s4648"/>
    <customShpInfo spid="_x0000_s4651"/>
    <customShpInfo spid="_x0000_s4650"/>
    <customShpInfo spid="_x0000_s4653"/>
    <customShpInfo spid="_x0000_s4652"/>
    <customShpInfo spid="_x0000_s4655"/>
    <customShpInfo spid="_x0000_s4654"/>
    <customShpInfo spid="_x0000_s4657"/>
    <customShpInfo spid="_x0000_s4656"/>
    <customShpInfo spid="_x0000_s4659"/>
    <customShpInfo spid="_x0000_s4658"/>
    <customShpInfo spid="_x0000_s4661"/>
    <customShpInfo spid="_x0000_s4660"/>
    <customShpInfo spid="_x0000_s4663"/>
    <customShpInfo spid="_x0000_s4662"/>
    <customShpInfo spid="_x0000_s4665"/>
    <customShpInfo spid="_x0000_s4664"/>
    <customShpInfo spid="_x0000_s4667"/>
    <customShpInfo spid="_x0000_s4666"/>
    <customShpInfo spid="_x0000_s4669"/>
    <customShpInfo spid="_x0000_s4668"/>
    <customShpInfo spid="_x0000_s4671"/>
    <customShpInfo spid="_x0000_s4670"/>
    <customShpInfo spid="_x0000_s4673"/>
    <customShpInfo spid="_x0000_s4672"/>
    <customShpInfo spid="_x0000_s4675"/>
    <customShpInfo spid="_x0000_s4674"/>
    <customShpInfo spid="_x0000_s4677"/>
    <customShpInfo spid="_x0000_s4676"/>
    <customShpInfo spid="_x0000_s4679"/>
    <customShpInfo spid="_x0000_s4678"/>
    <customShpInfo spid="_x0000_s4681"/>
    <customShpInfo spid="_x0000_s4680"/>
    <customShpInfo spid="_x0000_s4683"/>
    <customShpInfo spid="_x0000_s4682"/>
    <customShpInfo spid="_x0000_s4685"/>
    <customShpInfo spid="_x0000_s4684"/>
    <customShpInfo spid="_x0000_s4687"/>
    <customShpInfo spid="_x0000_s4686"/>
    <customShpInfo spid="_x0000_s4689"/>
    <customShpInfo spid="_x0000_s4688"/>
    <customShpInfo spid="_x0000_s4691"/>
    <customShpInfo spid="_x0000_s4690"/>
    <customShpInfo spid="_x0000_s4693"/>
    <customShpInfo spid="_x0000_s4692"/>
    <customShpInfo spid="_x0000_s4695"/>
    <customShpInfo spid="_x0000_s4694"/>
    <customShpInfo spid="_x0000_s4697"/>
    <customShpInfo spid="_x0000_s4696"/>
    <customShpInfo spid="_x0000_s4699"/>
    <customShpInfo spid="_x0000_s4698"/>
    <customShpInfo spid="_x0000_s4701"/>
    <customShpInfo spid="_x0000_s4700"/>
    <customShpInfo spid="_x0000_s4703"/>
    <customShpInfo spid="_x0000_s4702"/>
    <customShpInfo spid="_x0000_s4705"/>
    <customShpInfo spid="_x0000_s4704"/>
    <customShpInfo spid="_x0000_s4707"/>
    <customShpInfo spid="_x0000_s4706"/>
    <customShpInfo spid="_x0000_s4709"/>
    <customShpInfo spid="_x0000_s4708"/>
    <customShpInfo spid="_x0000_s4711"/>
    <customShpInfo spid="_x0000_s4710"/>
    <customShpInfo spid="_x0000_s4713"/>
    <customShpInfo spid="_x0000_s4712"/>
    <customShpInfo spid="_x0000_s4715"/>
    <customShpInfo spid="_x0000_s4714"/>
    <customShpInfo spid="_x0000_s4717"/>
    <customShpInfo spid="_x0000_s4716"/>
    <customShpInfo spid="_x0000_s4719"/>
    <customShpInfo spid="_x0000_s4718"/>
    <customShpInfo spid="_x0000_s4721"/>
    <customShpInfo spid="_x0000_s4720"/>
    <customShpInfo spid="_x0000_s4723"/>
    <customShpInfo spid="_x0000_s4722"/>
    <customShpInfo spid="_x0000_s4725"/>
    <customShpInfo spid="_x0000_s4724"/>
    <customShpInfo spid="_x0000_s4727"/>
    <customShpInfo spid="_x0000_s4726"/>
    <customShpInfo spid="_x0000_s4729"/>
    <customShpInfo spid="_x0000_s4728"/>
    <customShpInfo spid="_x0000_s4731"/>
    <customShpInfo spid="_x0000_s4730"/>
    <customShpInfo spid="_x0000_s4733"/>
    <customShpInfo spid="_x0000_s4732"/>
    <customShpInfo spid="_x0000_s4735"/>
    <customShpInfo spid="_x0000_s4734"/>
    <customShpInfo spid="_x0000_s4737"/>
    <customShpInfo spid="_x0000_s4736"/>
    <customShpInfo spid="_x0000_s4739"/>
    <customShpInfo spid="_x0000_s4738"/>
    <customShpInfo spid="_x0000_s4741"/>
    <customShpInfo spid="_x0000_s4740"/>
    <customShpInfo spid="_x0000_s4743"/>
    <customShpInfo spid="_x0000_s4742"/>
    <customShpInfo spid="_x0000_s4745"/>
    <customShpInfo spid="_x0000_s4744"/>
    <customShpInfo spid="_x0000_s4747"/>
    <customShpInfo spid="_x0000_s4746"/>
    <customShpInfo spid="_x0000_s4749"/>
    <customShpInfo spid="_x0000_s4748"/>
    <customShpInfo spid="_x0000_s4751"/>
    <customShpInfo spid="_x0000_s4750"/>
    <customShpInfo spid="_x0000_s4753"/>
    <customShpInfo spid="_x0000_s4752"/>
    <customShpInfo spid="_x0000_s4755"/>
    <customShpInfo spid="_x0000_s4754"/>
    <customShpInfo spid="_x0000_s4757"/>
    <customShpInfo spid="_x0000_s4756"/>
    <customShpInfo spid="_x0000_s4759"/>
    <customShpInfo spid="_x0000_s4758"/>
    <customShpInfo spid="_x0000_s4761"/>
    <customShpInfo spid="_x0000_s4760"/>
    <customShpInfo spid="_x0000_s4763"/>
    <customShpInfo spid="_x0000_s4762"/>
    <customShpInfo spid="_x0000_s4765"/>
    <customShpInfo spid="_x0000_s4764"/>
    <customShpInfo spid="_x0000_s4767"/>
    <customShpInfo spid="_x0000_s4766"/>
    <customShpInfo spid="_x0000_s4769"/>
    <customShpInfo spid="_x0000_s4768"/>
    <customShpInfo spid="_x0000_s4771"/>
    <customShpInfo spid="_x0000_s4770"/>
    <customShpInfo spid="_x0000_s4773"/>
    <customShpInfo spid="_x0000_s4772"/>
    <customShpInfo spid="_x0000_s4775"/>
    <customShpInfo spid="_x0000_s4774"/>
    <customShpInfo spid="_x0000_s4777"/>
    <customShpInfo spid="_x0000_s4776"/>
    <customShpInfo spid="_x0000_s4779"/>
    <customShpInfo spid="_x0000_s4780"/>
    <customShpInfo spid="_x0000_s4781"/>
    <customShpInfo spid="_x0000_s4782"/>
    <customShpInfo spid="_x0000_s4783"/>
    <customShpInfo spid="_x0000_s4784"/>
    <customShpInfo spid="_x0000_s4785"/>
    <customShpInfo spid="_x0000_s4786"/>
    <customShpInfo spid="_x0000_s4787"/>
    <customShpInfo spid="_x0000_s4788"/>
    <customShpInfo spid="_x0000_s4789"/>
    <customShpInfo spid="_x0000_s4790"/>
    <customShpInfo spid="_x0000_s4791"/>
    <customShpInfo spid="_x0000_s4792"/>
    <customShpInfo spid="_x0000_s4793"/>
    <customShpInfo spid="_x0000_s4794"/>
    <customShpInfo spid="_x0000_s4795"/>
    <customShpInfo spid="_x0000_s4796"/>
    <customShpInfo spid="_x0000_s4797"/>
    <customShpInfo spid="_x0000_s4798"/>
    <customShpInfo spid="_x0000_s4799"/>
    <customShpInfo spid="_x0000_s4800"/>
    <customShpInfo spid="_x0000_s4801"/>
    <customShpInfo spid="_x0000_s4802"/>
    <customShpInfo spid="_x0000_s4803"/>
    <customShpInfo spid="_x0000_s4778"/>
    <customShpInfo spid="_x0000_s4805"/>
    <customShpInfo spid="_x0000_s4804"/>
    <customShpInfo spid="_x0000_s4807"/>
    <customShpInfo spid="_x0000_s4806"/>
    <customShpInfo spid="_x0000_s4809"/>
    <customShpInfo spid="_x0000_s4808"/>
    <customShpInfo spid="_x0000_s4811"/>
    <customShpInfo spid="_x0000_s4810"/>
    <customShpInfo spid="_x0000_s4813"/>
    <customShpInfo spid="_x0000_s4814"/>
    <customShpInfo spid="_x0000_s4815"/>
    <customShpInfo spid="_x0000_s4812"/>
    <customShpInfo spid="_x0000_s4817"/>
    <customShpInfo spid="_x0000_s4816"/>
    <customShpInfo spid="_x0000_s4819"/>
    <customShpInfo spid="_x0000_s4818"/>
    <customShpInfo spid="_x0000_s4821"/>
    <customShpInfo spid="_x0000_s4822"/>
    <customShpInfo spid="_x0000_s4820"/>
    <customShpInfo spid="_x0000_s4824"/>
    <customShpInfo spid="_x0000_s4823"/>
    <customShpInfo spid="_x0000_s4826"/>
    <customShpInfo spid="_x0000_s4825"/>
    <customShpInfo spid="_x0000_s4828"/>
    <customShpInfo spid="_x0000_s4829"/>
    <customShpInfo spid="_x0000_s4830"/>
    <customShpInfo spid="_x0000_s4827"/>
    <customShpInfo spid="_x0000_s4832"/>
    <customShpInfo spid="_x0000_s4831"/>
    <customShpInfo spid="_x0000_s4834"/>
    <customShpInfo spid="_x0000_s4833"/>
    <customShpInfo spid="_x0000_s4836"/>
    <customShpInfo spid="_x0000_s4835"/>
    <customShpInfo spid="_x0000_s4838"/>
    <customShpInfo spid="_x0000_s4837"/>
    <customShpInfo spid="_x0000_s4840"/>
    <customShpInfo spid="_x0000_s4841"/>
    <customShpInfo spid="_x0000_s4839"/>
    <customShpInfo spid="_x0000_s4387"/>
    <customShpInfo spid="_x0000_s4844"/>
    <customShpInfo spid="_x0000_s4843"/>
    <customShpInfo spid="_x0000_s4846"/>
    <customShpInfo spid="_x0000_s4845"/>
    <customShpInfo spid="_x0000_s4848"/>
    <customShpInfo spid="_x0000_s4847"/>
    <customShpInfo spid="_x0000_s4850"/>
    <customShpInfo spid="_x0000_s4849"/>
    <customShpInfo spid="_x0000_s4852"/>
    <customShpInfo spid="_x0000_s4851"/>
    <customShpInfo spid="_x0000_s4854"/>
    <customShpInfo spid="_x0000_s4853"/>
    <customShpInfo spid="_x0000_s4856"/>
    <customShpInfo spid="_x0000_s4855"/>
    <customShpInfo spid="_x0000_s4858"/>
    <customShpInfo spid="_x0000_s4857"/>
    <customShpInfo spid="_x0000_s4860"/>
    <customShpInfo spid="_x0000_s4859"/>
    <customShpInfo spid="_x0000_s4862"/>
    <customShpInfo spid="_x0000_s4861"/>
    <customShpInfo spid="_x0000_s4864"/>
    <customShpInfo spid="_x0000_s4863"/>
    <customShpInfo spid="_x0000_s4866"/>
    <customShpInfo spid="_x0000_s4865"/>
    <customShpInfo spid="_x0000_s4868"/>
    <customShpInfo spid="_x0000_s4867"/>
    <customShpInfo spid="_x0000_s4870"/>
    <customShpInfo spid="_x0000_s4869"/>
    <customShpInfo spid="_x0000_s4872"/>
    <customShpInfo spid="_x0000_s4871"/>
    <customShpInfo spid="_x0000_s4874"/>
    <customShpInfo spid="_x0000_s4873"/>
    <customShpInfo spid="_x0000_s4876"/>
    <customShpInfo spid="_x0000_s4875"/>
    <customShpInfo spid="_x0000_s4878"/>
    <customShpInfo spid="_x0000_s4877"/>
    <customShpInfo spid="_x0000_s4880"/>
    <customShpInfo spid="_x0000_s4879"/>
    <customShpInfo spid="_x0000_s4882"/>
    <customShpInfo spid="_x0000_s4881"/>
    <customShpInfo spid="_x0000_s4884"/>
    <customShpInfo spid="_x0000_s4883"/>
    <customShpInfo spid="_x0000_s4886"/>
    <customShpInfo spid="_x0000_s4885"/>
    <customShpInfo spid="_x0000_s4888"/>
    <customShpInfo spid="_x0000_s4887"/>
    <customShpInfo spid="_x0000_s4890"/>
    <customShpInfo spid="_x0000_s4889"/>
    <customShpInfo spid="_x0000_s4892"/>
    <customShpInfo spid="_x0000_s4891"/>
    <customShpInfo spid="_x0000_s4894"/>
    <customShpInfo spid="_x0000_s4893"/>
    <customShpInfo spid="_x0000_s4896"/>
    <customShpInfo spid="_x0000_s4895"/>
    <customShpInfo spid="_x0000_s4898"/>
    <customShpInfo spid="_x0000_s4897"/>
    <customShpInfo spid="_x0000_s4900"/>
    <customShpInfo spid="_x0000_s4899"/>
    <customShpInfo spid="_x0000_s4902"/>
    <customShpInfo spid="_x0000_s4903"/>
    <customShpInfo spid="_x0000_s4901"/>
    <customShpInfo spid="_x0000_s4905"/>
    <customShpInfo spid="_x0000_s4904"/>
    <customShpInfo spid="_x0000_s4907"/>
    <customShpInfo spid="_x0000_s4906"/>
    <customShpInfo spid="_x0000_s4909"/>
    <customShpInfo spid="_x0000_s4908"/>
    <customShpInfo spid="_x0000_s4911"/>
    <customShpInfo spid="_x0000_s4910"/>
    <customShpInfo spid="_x0000_s4913"/>
    <customShpInfo spid="_x0000_s4912"/>
    <customShpInfo spid="_x0000_s4915"/>
    <customShpInfo spid="_x0000_s4914"/>
    <customShpInfo spid="_x0000_s4917"/>
    <customShpInfo spid="_x0000_s4916"/>
    <customShpInfo spid="_x0000_s4919"/>
    <customShpInfo spid="_x0000_s4918"/>
    <customShpInfo spid="_x0000_s4921"/>
    <customShpInfo spid="_x0000_s4920"/>
    <customShpInfo spid="_x0000_s4923"/>
    <customShpInfo spid="_x0000_s4922"/>
    <customShpInfo spid="_x0000_s4925"/>
    <customShpInfo spid="_x0000_s4924"/>
    <customShpInfo spid="_x0000_s4927"/>
    <customShpInfo spid="_x0000_s4926"/>
    <customShpInfo spid="_x0000_s4929"/>
    <customShpInfo spid="_x0000_s4928"/>
    <customShpInfo spid="_x0000_s4931"/>
    <customShpInfo spid="_x0000_s4930"/>
    <customShpInfo spid="_x0000_s4933"/>
    <customShpInfo spid="_x0000_s4932"/>
    <customShpInfo spid="_x0000_s4935"/>
    <customShpInfo spid="_x0000_s4934"/>
    <customShpInfo spid="_x0000_s4937"/>
    <customShpInfo spid="_x0000_s4936"/>
    <customShpInfo spid="_x0000_s4939"/>
    <customShpInfo spid="_x0000_s4940"/>
    <customShpInfo spid="_x0000_s4941"/>
    <customShpInfo spid="_x0000_s4942"/>
    <customShpInfo spid="_x0000_s4943"/>
    <customShpInfo spid="_x0000_s4944"/>
    <customShpInfo spid="_x0000_s4945"/>
    <customShpInfo spid="_x0000_s4946"/>
    <customShpInfo spid="_x0000_s4947"/>
    <customShpInfo spid="_x0000_s4948"/>
    <customShpInfo spid="_x0000_s4949"/>
    <customShpInfo spid="_x0000_s4950"/>
    <customShpInfo spid="_x0000_s4951"/>
    <customShpInfo spid="_x0000_s4952"/>
    <customShpInfo spid="_x0000_s4953"/>
    <customShpInfo spid="_x0000_s4954"/>
    <customShpInfo spid="_x0000_s4955"/>
    <customShpInfo spid="_x0000_s4956"/>
    <customShpInfo spid="_x0000_s4938"/>
    <customShpInfo spid="_x0000_s4958"/>
    <customShpInfo spid="_x0000_s4957"/>
    <customShpInfo spid="_x0000_s4960"/>
    <customShpInfo spid="_x0000_s4959"/>
    <customShpInfo spid="_x0000_s4962"/>
    <customShpInfo spid="_x0000_s4961"/>
    <customShpInfo spid="_x0000_s4964"/>
    <customShpInfo spid="_x0000_s4963"/>
    <customShpInfo spid="_x0000_s4966"/>
    <customShpInfo spid="_x0000_s4967"/>
    <customShpInfo spid="_x0000_s4965"/>
    <customShpInfo spid="_x0000_s4969"/>
    <customShpInfo spid="_x0000_s4968"/>
    <customShpInfo spid="_x0000_s4971"/>
    <customShpInfo spid="_x0000_s4970"/>
    <customShpInfo spid="_x0000_s4973"/>
    <customShpInfo spid="_x0000_s4974"/>
    <customShpInfo spid="_x0000_s4972"/>
    <customShpInfo spid="_x0000_s4976"/>
    <customShpInfo spid="_x0000_s4975"/>
    <customShpInfo spid="_x0000_s4978"/>
    <customShpInfo spid="_x0000_s4977"/>
    <customShpInfo spid="_x0000_s4980"/>
    <customShpInfo spid="_x0000_s4981"/>
    <customShpInfo spid="_x0000_s4979"/>
    <customShpInfo spid="_x0000_s4983"/>
    <customShpInfo spid="_x0000_s4982"/>
    <customShpInfo spid="_x0000_s4985"/>
    <customShpInfo spid="_x0000_s4984"/>
    <customShpInfo spid="_x0000_s4987"/>
    <customShpInfo spid="_x0000_s4986"/>
    <customShpInfo spid="_x0000_s4989"/>
    <customShpInfo spid="_x0000_s4990"/>
    <customShpInfo spid="_x0000_s4988"/>
    <customShpInfo spid="_x0000_s4992"/>
    <customShpInfo spid="_x0000_s4991"/>
    <customShpInfo spid="_x0000_s4842"/>
    <customShpInfo spid="_x0000_s4995"/>
    <customShpInfo spid="_x0000_s4994"/>
    <customShpInfo spid="_x0000_s4997"/>
    <customShpInfo spid="_x0000_s4996"/>
    <customShpInfo spid="_x0000_s4999"/>
    <customShpInfo spid="_x0000_s4998"/>
    <customShpInfo spid="_x0000_s5001"/>
    <customShpInfo spid="_x0000_s5000"/>
    <customShpInfo spid="_x0000_s5003"/>
    <customShpInfo spid="_x0000_s5002"/>
    <customShpInfo spid="_x0000_s5005"/>
    <customShpInfo spid="_x0000_s5004"/>
    <customShpInfo spid="_x0000_s5007"/>
    <customShpInfo spid="_x0000_s5006"/>
    <customShpInfo spid="_x0000_s5009"/>
    <customShpInfo spid="_x0000_s5008"/>
    <customShpInfo spid="_x0000_s5011"/>
    <customShpInfo spid="_x0000_s5010"/>
    <customShpInfo spid="_x0000_s5013"/>
    <customShpInfo spid="_x0000_s5012"/>
    <customShpInfo spid="_x0000_s5015"/>
    <customShpInfo spid="_x0000_s5014"/>
    <customShpInfo spid="_x0000_s5017"/>
    <customShpInfo spid="_x0000_s5016"/>
    <customShpInfo spid="_x0000_s5019"/>
    <customShpInfo spid="_x0000_s5018"/>
    <customShpInfo spid="_x0000_s5021"/>
    <customShpInfo spid="_x0000_s5020"/>
    <customShpInfo spid="_x0000_s5023"/>
    <customShpInfo spid="_x0000_s5022"/>
    <customShpInfo spid="_x0000_s5025"/>
    <customShpInfo spid="_x0000_s5024"/>
    <customShpInfo spid="_x0000_s5027"/>
    <customShpInfo spid="_x0000_s5026"/>
    <customShpInfo spid="_x0000_s5029"/>
    <customShpInfo spid="_x0000_s5028"/>
    <customShpInfo spid="_x0000_s5031"/>
    <customShpInfo spid="_x0000_s5030"/>
    <customShpInfo spid="_x0000_s5033"/>
    <customShpInfo spid="_x0000_s5032"/>
    <customShpInfo spid="_x0000_s5035"/>
    <customShpInfo spid="_x0000_s5034"/>
    <customShpInfo spid="_x0000_s5037"/>
    <customShpInfo spid="_x0000_s5036"/>
    <customShpInfo spid="_x0000_s5039"/>
    <customShpInfo spid="_x0000_s5038"/>
    <customShpInfo spid="_x0000_s5041"/>
    <customShpInfo spid="_x0000_s5040"/>
    <customShpInfo spid="_x0000_s5043"/>
    <customShpInfo spid="_x0000_s5042"/>
    <customShpInfo spid="_x0000_s5045"/>
    <customShpInfo spid="_x0000_s5044"/>
    <customShpInfo spid="_x0000_s5047"/>
    <customShpInfo spid="_x0000_s5046"/>
    <customShpInfo spid="_x0000_s5049"/>
    <customShpInfo spid="_x0000_s5048"/>
    <customShpInfo spid="_x0000_s5051"/>
    <customShpInfo spid="_x0000_s5050"/>
    <customShpInfo spid="_x0000_s5053"/>
    <customShpInfo spid="_x0000_s5054"/>
    <customShpInfo spid="_x0000_s5052"/>
    <customShpInfo spid="_x0000_s5056"/>
    <customShpInfo spid="_x0000_s5055"/>
    <customShpInfo spid="_x0000_s5058"/>
    <customShpInfo spid="_x0000_s5057"/>
    <customShpInfo spid="_x0000_s5060"/>
    <customShpInfo spid="_x0000_s5059"/>
    <customShpInfo spid="_x0000_s5062"/>
    <customShpInfo spid="_x0000_s5061"/>
    <customShpInfo spid="_x0000_s5064"/>
    <customShpInfo spid="_x0000_s5063"/>
    <customShpInfo spid="_x0000_s5066"/>
    <customShpInfo spid="_x0000_s5065"/>
    <customShpInfo spid="_x0000_s5068"/>
    <customShpInfo spid="_x0000_s5067"/>
    <customShpInfo spid="_x0000_s5070"/>
    <customShpInfo spid="_x0000_s5069"/>
    <customShpInfo spid="_x0000_s5072"/>
    <customShpInfo spid="_x0000_s5071"/>
    <customShpInfo spid="_x0000_s5074"/>
    <customShpInfo spid="_x0000_s5073"/>
    <customShpInfo spid="_x0000_s5076"/>
    <customShpInfo spid="_x0000_s5075"/>
    <customShpInfo spid="_x0000_s5078"/>
    <customShpInfo spid="_x0000_s5077"/>
    <customShpInfo spid="_x0000_s5080"/>
    <customShpInfo spid="_x0000_s5079"/>
    <customShpInfo spid="_x0000_s5082"/>
    <customShpInfo spid="_x0000_s5081"/>
    <customShpInfo spid="_x0000_s5084"/>
    <customShpInfo spid="_x0000_s5083"/>
    <customShpInfo spid="_x0000_s5086"/>
    <customShpInfo spid="_x0000_s5085"/>
    <customShpInfo spid="_x0000_s5088"/>
    <customShpInfo spid="_x0000_s5087"/>
    <customShpInfo spid="_x0000_s5090"/>
    <customShpInfo spid="_x0000_s5089"/>
    <customShpInfo spid="_x0000_s5092"/>
    <customShpInfo spid="_x0000_s5091"/>
    <customShpInfo spid="_x0000_s5094"/>
    <customShpInfo spid="_x0000_s5093"/>
    <customShpInfo spid="_x0000_s5096"/>
    <customShpInfo spid="_x0000_s5095"/>
    <customShpInfo spid="_x0000_s5098"/>
    <customShpInfo spid="_x0000_s5097"/>
    <customShpInfo spid="_x0000_s5100"/>
    <customShpInfo spid="_x0000_s5099"/>
    <customShpInfo spid="_x0000_s5102"/>
    <customShpInfo spid="_x0000_s5103"/>
    <customShpInfo spid="_x0000_s5104"/>
    <customShpInfo spid="_x0000_s5105"/>
    <customShpInfo spid="_x0000_s5106"/>
    <customShpInfo spid="_x0000_s5107"/>
    <customShpInfo spid="_x0000_s5108"/>
    <customShpInfo spid="_x0000_s5109"/>
    <customShpInfo spid="_x0000_s5110"/>
    <customShpInfo spid="_x0000_s5111"/>
    <customShpInfo spid="_x0000_s5112"/>
    <customShpInfo spid="_x0000_s5113"/>
    <customShpInfo spid="_x0000_s5114"/>
    <customShpInfo spid="_x0000_s5115"/>
    <customShpInfo spid="_x0000_s5116"/>
    <customShpInfo spid="_x0000_s5117"/>
    <customShpInfo spid="_x0000_s5118"/>
    <customShpInfo spid="_x0000_s5119"/>
    <customShpInfo spid="_x0000_s5101"/>
    <customShpInfo spid="_x0000_s5121"/>
    <customShpInfo spid="_x0000_s5120"/>
    <customShpInfo spid="_x0000_s5123"/>
    <customShpInfo spid="_x0000_s5122"/>
    <customShpInfo spid="_x0000_s5125"/>
    <customShpInfo spid="_x0000_s5124"/>
    <customShpInfo spid="_x0000_s5127"/>
    <customShpInfo spid="_x0000_s5126"/>
    <customShpInfo spid="_x0000_s5129"/>
    <customShpInfo spid="_x0000_s5130"/>
    <customShpInfo spid="_x0000_s5131"/>
    <customShpInfo spid="_x0000_s5128"/>
    <customShpInfo spid="_x0000_s5133"/>
    <customShpInfo spid="_x0000_s5132"/>
    <customShpInfo spid="_x0000_s5135"/>
    <customShpInfo spid="_x0000_s5134"/>
    <customShpInfo spid="_x0000_s5137"/>
    <customShpInfo spid="_x0000_s5138"/>
    <customShpInfo spid="_x0000_s5139"/>
    <customShpInfo spid="_x0000_s5136"/>
    <customShpInfo spid="_x0000_s5141"/>
    <customShpInfo spid="_x0000_s5140"/>
    <customShpInfo spid="_x0000_s5143"/>
    <customShpInfo spid="_x0000_s5142"/>
    <customShpInfo spid="_x0000_s5145"/>
    <customShpInfo spid="_x0000_s5146"/>
    <customShpInfo spid="_x0000_s5147"/>
    <customShpInfo spid="_x0000_s5144"/>
    <customShpInfo spid="_x0000_s5149"/>
    <customShpInfo spid="_x0000_s5148"/>
    <customShpInfo spid="_x0000_s5151"/>
    <customShpInfo spid="_x0000_s5150"/>
    <customShpInfo spid="_x0000_s5153"/>
    <customShpInfo spid="_x0000_s5152"/>
    <customShpInfo spid="_x0000_s5155"/>
    <customShpInfo spid="_x0000_s5156"/>
    <customShpInfo spid="_x0000_s5157"/>
    <customShpInfo spid="_x0000_s5154"/>
    <customShpInfo spid="_x0000_s5159"/>
    <customShpInfo spid="_x0000_s5158"/>
    <customShpInfo spid="_x0000_s4993"/>
    <customShpInfo spid="_x0000_s5161"/>
    <customShpInfo spid="_x0000_s5162"/>
    <customShpInfo spid="_x0000_s5160"/>
    <customShpInfo spid="_x0000_s5165"/>
    <customShpInfo spid="_x0000_s5164"/>
    <customShpInfo spid="_x0000_s5167"/>
    <customShpInfo spid="_x0000_s5166"/>
    <customShpInfo spid="_x0000_s5169"/>
    <customShpInfo spid="_x0000_s5168"/>
    <customShpInfo spid="_x0000_s5171"/>
    <customShpInfo spid="_x0000_s5170"/>
    <customShpInfo spid="_x0000_s5173"/>
    <customShpInfo spid="_x0000_s5172"/>
    <customShpInfo spid="_x0000_s5175"/>
    <customShpInfo spid="_x0000_s5174"/>
    <customShpInfo spid="_x0000_s5177"/>
    <customShpInfo spid="_x0000_s5176"/>
    <customShpInfo spid="_x0000_s5179"/>
    <customShpInfo spid="_x0000_s5178"/>
    <customShpInfo spid="_x0000_s5181"/>
    <customShpInfo spid="_x0000_s5180"/>
    <customShpInfo spid="_x0000_s5183"/>
    <customShpInfo spid="_x0000_s5182"/>
    <customShpInfo spid="_x0000_s5185"/>
    <customShpInfo spid="_x0000_s5184"/>
    <customShpInfo spid="_x0000_s5187"/>
    <customShpInfo spid="_x0000_s5186"/>
    <customShpInfo spid="_x0000_s5189"/>
    <customShpInfo spid="_x0000_s5188"/>
    <customShpInfo spid="_x0000_s5191"/>
    <customShpInfo spid="_x0000_s5190"/>
    <customShpInfo spid="_x0000_s5193"/>
    <customShpInfo spid="_x0000_s5192"/>
    <customShpInfo spid="_x0000_s5195"/>
    <customShpInfo spid="_x0000_s5194"/>
    <customShpInfo spid="_x0000_s5197"/>
    <customShpInfo spid="_x0000_s5196"/>
    <customShpInfo spid="_x0000_s5199"/>
    <customShpInfo spid="_x0000_s5198"/>
    <customShpInfo spid="_x0000_s5201"/>
    <customShpInfo spid="_x0000_s5200"/>
    <customShpInfo spid="_x0000_s5203"/>
    <customShpInfo spid="_x0000_s5202"/>
    <customShpInfo spid="_x0000_s5205"/>
    <customShpInfo spid="_x0000_s5204"/>
    <customShpInfo spid="_x0000_s5207"/>
    <customShpInfo spid="_x0000_s5206"/>
    <customShpInfo spid="_x0000_s5209"/>
    <customShpInfo spid="_x0000_s5208"/>
    <customShpInfo spid="_x0000_s5211"/>
    <customShpInfo spid="_x0000_s5210"/>
    <customShpInfo spid="_x0000_s5213"/>
    <customShpInfo spid="_x0000_s5214"/>
    <customShpInfo spid="_x0000_s5212"/>
    <customShpInfo spid="_x0000_s5216"/>
    <customShpInfo spid="_x0000_s5215"/>
    <customShpInfo spid="_x0000_s5218"/>
    <customShpInfo spid="_x0000_s5217"/>
    <customShpInfo spid="_x0000_s5220"/>
    <customShpInfo spid="_x0000_s5219"/>
    <customShpInfo spid="_x0000_s5222"/>
    <customShpInfo spid="_x0000_s5221"/>
    <customShpInfo spid="_x0000_s5224"/>
    <customShpInfo spid="_x0000_s5223"/>
    <customShpInfo spid="_x0000_s5226"/>
    <customShpInfo spid="_x0000_s5225"/>
    <customShpInfo spid="_x0000_s5228"/>
    <customShpInfo spid="_x0000_s5227"/>
    <customShpInfo spid="_x0000_s5230"/>
    <customShpInfo spid="_x0000_s5229"/>
    <customShpInfo spid="_x0000_s5232"/>
    <customShpInfo spid="_x0000_s5231"/>
    <customShpInfo spid="_x0000_s5234"/>
    <customShpInfo spid="_x0000_s5233"/>
    <customShpInfo spid="_x0000_s5236"/>
    <customShpInfo spid="_x0000_s5235"/>
    <customShpInfo spid="_x0000_s5238"/>
    <customShpInfo spid="_x0000_s5237"/>
    <customShpInfo spid="_x0000_s5240"/>
    <customShpInfo spid="_x0000_s5239"/>
    <customShpInfo spid="_x0000_s5242"/>
    <customShpInfo spid="_x0000_s5241"/>
    <customShpInfo spid="_x0000_s5244"/>
    <customShpInfo spid="_x0000_s5243"/>
    <customShpInfo spid="_x0000_s5246"/>
    <customShpInfo spid="_x0000_s5245"/>
    <customShpInfo spid="_x0000_s5163"/>
    <customShpInfo spid="_x0000_s5249"/>
    <customShpInfo spid="_x0000_s5248"/>
    <customShpInfo spid="_x0000_s5251"/>
    <customShpInfo spid="_x0000_s5250"/>
    <customShpInfo spid="_x0000_s5253"/>
    <customShpInfo spid="_x0000_s5252"/>
    <customShpInfo spid="_x0000_s5255"/>
    <customShpInfo spid="_x0000_s5254"/>
    <customShpInfo spid="_x0000_s5257"/>
    <customShpInfo spid="_x0000_s5256"/>
    <customShpInfo spid="_x0000_s5259"/>
    <customShpInfo spid="_x0000_s5258"/>
    <customShpInfo spid="_x0000_s5261"/>
    <customShpInfo spid="_x0000_s5260"/>
    <customShpInfo spid="_x0000_s5263"/>
    <customShpInfo spid="_x0000_s5262"/>
    <customShpInfo spid="_x0000_s5265"/>
    <customShpInfo spid="_x0000_s5264"/>
    <customShpInfo spid="_x0000_s5267"/>
    <customShpInfo spid="_x0000_s5266"/>
    <customShpInfo spid="_x0000_s5269"/>
    <customShpInfo spid="_x0000_s5268"/>
    <customShpInfo spid="_x0000_s5271"/>
    <customShpInfo spid="_x0000_s5270"/>
    <customShpInfo spid="_x0000_s5273"/>
    <customShpInfo spid="_x0000_s5272"/>
    <customShpInfo spid="_x0000_s5275"/>
    <customShpInfo spid="_x0000_s5274"/>
    <customShpInfo spid="_x0000_s5277"/>
    <customShpInfo spid="_x0000_s5276"/>
    <customShpInfo spid="_x0000_s5279"/>
    <customShpInfo spid="_x0000_s5278"/>
    <customShpInfo spid="_x0000_s5281"/>
    <customShpInfo spid="_x0000_s5280"/>
    <customShpInfo spid="_x0000_s5283"/>
    <customShpInfo spid="_x0000_s5282"/>
    <customShpInfo spid="_x0000_s5285"/>
    <customShpInfo spid="_x0000_s5284"/>
    <customShpInfo spid="_x0000_s5287"/>
    <customShpInfo spid="_x0000_s5286"/>
    <customShpInfo spid="_x0000_s5289"/>
    <customShpInfo spid="_x0000_s5288"/>
    <customShpInfo spid="_x0000_s5291"/>
    <customShpInfo spid="_x0000_s5290"/>
    <customShpInfo spid="_x0000_s5293"/>
    <customShpInfo spid="_x0000_s5292"/>
    <customShpInfo spid="_x0000_s5295"/>
    <customShpInfo spid="_x0000_s5294"/>
    <customShpInfo spid="_x0000_s5297"/>
    <customShpInfo spid="_x0000_s5296"/>
    <customShpInfo spid="_x0000_s5299"/>
    <customShpInfo spid="_x0000_s5298"/>
    <customShpInfo spid="_x0000_s5301"/>
    <customShpInfo spid="_x0000_s5300"/>
    <customShpInfo spid="_x0000_s5303"/>
    <customShpInfo spid="_x0000_s5302"/>
    <customShpInfo spid="_x0000_s5305"/>
    <customShpInfo spid="_x0000_s5304"/>
    <customShpInfo spid="_x0000_s5307"/>
    <customShpInfo spid="_x0000_s5306"/>
    <customShpInfo spid="_x0000_s5309"/>
    <customShpInfo spid="_x0000_s5308"/>
    <customShpInfo spid="_x0000_s5311"/>
    <customShpInfo spid="_x0000_s5310"/>
    <customShpInfo spid="_x0000_s5313"/>
    <customShpInfo spid="_x0000_s5312"/>
    <customShpInfo spid="_x0000_s5315"/>
    <customShpInfo spid="_x0000_s5314"/>
    <customShpInfo spid="_x0000_s5317"/>
    <customShpInfo spid="_x0000_s5316"/>
    <customShpInfo spid="_x0000_s5319"/>
    <customShpInfo spid="_x0000_s5318"/>
    <customShpInfo spid="_x0000_s5321"/>
    <customShpInfo spid="_x0000_s5320"/>
    <customShpInfo spid="_x0000_s5323"/>
    <customShpInfo spid="_x0000_s5322"/>
    <customShpInfo spid="_x0000_s5325"/>
    <customShpInfo spid="_x0000_s5324"/>
    <customShpInfo spid="_x0000_s5327"/>
    <customShpInfo spid="_x0000_s5326"/>
    <customShpInfo spid="_x0000_s5329"/>
    <customShpInfo spid="_x0000_s5328"/>
    <customShpInfo spid="_x0000_s5331"/>
    <customShpInfo spid="_x0000_s5330"/>
    <customShpInfo spid="_x0000_s5333"/>
    <customShpInfo spid="_x0000_s5332"/>
    <customShpInfo spid="_x0000_s5335"/>
    <customShpInfo spid="_x0000_s5334"/>
    <customShpInfo spid="_x0000_s5337"/>
    <customShpInfo spid="_x0000_s5336"/>
    <customShpInfo spid="_x0000_s5339"/>
    <customShpInfo spid="_x0000_s5338"/>
    <customShpInfo spid="_x0000_s5341"/>
    <customShpInfo spid="_x0000_s5340"/>
    <customShpInfo spid="_x0000_s5343"/>
    <customShpInfo spid="_x0000_s5342"/>
    <customShpInfo spid="_x0000_s5345"/>
    <customShpInfo spid="_x0000_s5344"/>
    <customShpInfo spid="_x0000_s5347"/>
    <customShpInfo spid="_x0000_s5346"/>
    <customShpInfo spid="_x0000_s5349"/>
    <customShpInfo spid="_x0000_s5348"/>
    <customShpInfo spid="_x0000_s5351"/>
    <customShpInfo spid="_x0000_s5350"/>
    <customShpInfo spid="_x0000_s5353"/>
    <customShpInfo spid="_x0000_s5352"/>
    <customShpInfo spid="_x0000_s5355"/>
    <customShpInfo spid="_x0000_s5354"/>
    <customShpInfo spid="_x0000_s5357"/>
    <customShpInfo spid="_x0000_s5356"/>
    <customShpInfo spid="_x0000_s5359"/>
    <customShpInfo spid="_x0000_s5358"/>
    <customShpInfo spid="_x0000_s5361"/>
    <customShpInfo spid="_x0000_s5360"/>
    <customShpInfo spid="_x0000_s5363"/>
    <customShpInfo spid="_x0000_s5362"/>
    <customShpInfo spid="_x0000_s5365"/>
    <customShpInfo spid="_x0000_s5364"/>
    <customShpInfo spid="_x0000_s5367"/>
    <customShpInfo spid="_x0000_s5366"/>
    <customShpInfo spid="_x0000_s5369"/>
    <customShpInfo spid="_x0000_s5368"/>
    <customShpInfo spid="_x0000_s5371"/>
    <customShpInfo spid="_x0000_s5370"/>
    <customShpInfo spid="_x0000_s5373"/>
    <customShpInfo spid="_x0000_s5372"/>
    <customShpInfo spid="_x0000_s5375"/>
    <customShpInfo spid="_x0000_s5374"/>
    <customShpInfo spid="_x0000_s5377"/>
    <customShpInfo spid="_x0000_s5376"/>
    <customShpInfo spid="_x0000_s5379"/>
    <customShpInfo spid="_x0000_s5378"/>
    <customShpInfo spid="_x0000_s5381"/>
    <customShpInfo spid="_x0000_s5380"/>
    <customShpInfo spid="_x0000_s5383"/>
    <customShpInfo spid="_x0000_s5382"/>
    <customShpInfo spid="_x0000_s5385"/>
    <customShpInfo spid="_x0000_s5384"/>
    <customShpInfo spid="_x0000_s5387"/>
    <customShpInfo spid="_x0000_s5386"/>
    <customShpInfo spid="_x0000_s5389"/>
    <customShpInfo spid="_x0000_s5388"/>
    <customShpInfo spid="_x0000_s5391"/>
    <customShpInfo spid="_x0000_s5390"/>
    <customShpInfo spid="_x0000_s5393"/>
    <customShpInfo spid="_x0000_s5392"/>
    <customShpInfo spid="_x0000_s5395"/>
    <customShpInfo spid="_x0000_s5394"/>
    <customShpInfo spid="_x0000_s5397"/>
    <customShpInfo spid="_x0000_s5396"/>
    <customShpInfo spid="_x0000_s5399"/>
    <customShpInfo spid="_x0000_s5398"/>
    <customShpInfo spid="_x0000_s5401"/>
    <customShpInfo spid="_x0000_s5400"/>
    <customShpInfo spid="_x0000_s5403"/>
    <customShpInfo spid="_x0000_s5402"/>
    <customShpInfo spid="_x0000_s5405"/>
    <customShpInfo spid="_x0000_s5404"/>
    <customShpInfo spid="_x0000_s5407"/>
    <customShpInfo spid="_x0000_s5406"/>
    <customShpInfo spid="_x0000_s5409"/>
    <customShpInfo spid="_x0000_s5408"/>
    <customShpInfo spid="_x0000_s5411"/>
    <customShpInfo spid="_x0000_s5410"/>
    <customShpInfo spid="_x0000_s5413"/>
    <customShpInfo spid="_x0000_s5412"/>
    <customShpInfo spid="_x0000_s5415"/>
    <customShpInfo spid="_x0000_s5414"/>
    <customShpInfo spid="_x0000_s5417"/>
    <customShpInfo spid="_x0000_s5416"/>
    <customShpInfo spid="_x0000_s5419"/>
    <customShpInfo spid="_x0000_s5418"/>
    <customShpInfo spid="_x0000_s5421"/>
    <customShpInfo spid="_x0000_s5420"/>
    <customShpInfo spid="_x0000_s5423"/>
    <customShpInfo spid="_x0000_s5422"/>
    <customShpInfo spid="_x0000_s5425"/>
    <customShpInfo spid="_x0000_s5424"/>
    <customShpInfo spid="_x0000_s5427"/>
    <customShpInfo spid="_x0000_s5426"/>
    <customShpInfo spid="_x0000_s5429"/>
    <customShpInfo spid="_x0000_s5428"/>
    <customShpInfo spid="_x0000_s5431"/>
    <customShpInfo spid="_x0000_s5430"/>
    <customShpInfo spid="_x0000_s5433"/>
    <customShpInfo spid="_x0000_s5432"/>
    <customShpInfo spid="_x0000_s5435"/>
    <customShpInfo spid="_x0000_s5434"/>
    <customShpInfo spid="_x0000_s5437"/>
    <customShpInfo spid="_x0000_s5436"/>
    <customShpInfo spid="_x0000_s5439"/>
    <customShpInfo spid="_x0000_s5438"/>
    <customShpInfo spid="_x0000_s5441"/>
    <customShpInfo spid="_x0000_s5440"/>
    <customShpInfo spid="_x0000_s5443"/>
    <customShpInfo spid="_x0000_s5442"/>
    <customShpInfo spid="_x0000_s5445"/>
    <customShpInfo spid="_x0000_s5444"/>
    <customShpInfo spid="_x0000_s5447"/>
    <customShpInfo spid="_x0000_s5446"/>
    <customShpInfo spid="_x0000_s5449"/>
    <customShpInfo spid="_x0000_s5448"/>
    <customShpInfo spid="_x0000_s5451"/>
    <customShpInfo spid="_x0000_s5450"/>
    <customShpInfo spid="_x0000_s5453"/>
    <customShpInfo spid="_x0000_s5452"/>
    <customShpInfo spid="_x0000_s5455"/>
    <customShpInfo spid="_x0000_s5454"/>
    <customShpInfo spid="_x0000_s5457"/>
    <customShpInfo spid="_x0000_s5456"/>
    <customShpInfo spid="_x0000_s5459"/>
    <customShpInfo spid="_x0000_s5458"/>
    <customShpInfo spid="_x0000_s5461"/>
    <customShpInfo spid="_x0000_s5460"/>
    <customShpInfo spid="_x0000_s5463"/>
    <customShpInfo spid="_x0000_s5462"/>
    <customShpInfo spid="_x0000_s5465"/>
    <customShpInfo spid="_x0000_s5464"/>
    <customShpInfo spid="_x0000_s5467"/>
    <customShpInfo spid="_x0000_s5466"/>
    <customShpInfo spid="_x0000_s5469"/>
    <customShpInfo spid="_x0000_s5468"/>
    <customShpInfo spid="_x0000_s5471"/>
    <customShpInfo spid="_x0000_s5470"/>
    <customShpInfo spid="_x0000_s5473"/>
    <customShpInfo spid="_x0000_s5472"/>
    <customShpInfo spid="_x0000_s5475"/>
    <customShpInfo spid="_x0000_s5474"/>
    <customShpInfo spid="_x0000_s5477"/>
    <customShpInfo spid="_x0000_s5476"/>
    <customShpInfo spid="_x0000_s5479"/>
    <customShpInfo spid="_x0000_s5478"/>
    <customShpInfo spid="_x0000_s5481"/>
    <customShpInfo spid="_x0000_s5480"/>
    <customShpInfo spid="_x0000_s5483"/>
    <customShpInfo spid="_x0000_s5482"/>
    <customShpInfo spid="_x0000_s5485"/>
    <customShpInfo spid="_x0000_s5484"/>
    <customShpInfo spid="_x0000_s5487"/>
    <customShpInfo spid="_x0000_s5486"/>
    <customShpInfo spid="_x0000_s5489"/>
    <customShpInfo spid="_x0000_s5488"/>
    <customShpInfo spid="_x0000_s5491"/>
    <customShpInfo spid="_x0000_s5490"/>
    <customShpInfo spid="_x0000_s5493"/>
    <customShpInfo spid="_x0000_s5492"/>
    <customShpInfo spid="_x0000_s5495"/>
    <customShpInfo spid="_x0000_s5494"/>
    <customShpInfo spid="_x0000_s5497"/>
    <customShpInfo spid="_x0000_s5498"/>
    <customShpInfo spid="_x0000_s5499"/>
    <customShpInfo spid="_x0000_s5500"/>
    <customShpInfo spid="_x0000_s5501"/>
    <customShpInfo spid="_x0000_s5502"/>
    <customShpInfo spid="_x0000_s5503"/>
    <customShpInfo spid="_x0000_s5504"/>
    <customShpInfo spid="_x0000_s5505"/>
    <customShpInfo spid="_x0000_s5506"/>
    <customShpInfo spid="_x0000_s5507"/>
    <customShpInfo spid="_x0000_s5508"/>
    <customShpInfo spid="_x0000_s5509"/>
    <customShpInfo spid="_x0000_s5510"/>
    <customShpInfo spid="_x0000_s5511"/>
    <customShpInfo spid="_x0000_s5512"/>
    <customShpInfo spid="_x0000_s5513"/>
    <customShpInfo spid="_x0000_s5514"/>
    <customShpInfo spid="_x0000_s5496"/>
    <customShpInfo spid="_x0000_s5516"/>
    <customShpInfo spid="_x0000_s5515"/>
    <customShpInfo spid="_x0000_s5518"/>
    <customShpInfo spid="_x0000_s5517"/>
    <customShpInfo spid="_x0000_s5520"/>
    <customShpInfo spid="_x0000_s5519"/>
    <customShpInfo spid="_x0000_s5522"/>
    <customShpInfo spid="_x0000_s5521"/>
    <customShpInfo spid="_x0000_s5524"/>
    <customShpInfo spid="_x0000_s5525"/>
    <customShpInfo spid="_x0000_s5523"/>
    <customShpInfo spid="_x0000_s5527"/>
    <customShpInfo spid="_x0000_s5526"/>
    <customShpInfo spid="_x0000_s5529"/>
    <customShpInfo spid="_x0000_s5528"/>
    <customShpInfo spid="_x0000_s5531"/>
    <customShpInfo spid="_x0000_s5532"/>
    <customShpInfo spid="_x0000_s5530"/>
    <customShpInfo spid="_x0000_s5534"/>
    <customShpInfo spid="_x0000_s5533"/>
    <customShpInfo spid="_x0000_s5536"/>
    <customShpInfo spid="_x0000_s5535"/>
    <customShpInfo spid="_x0000_s5538"/>
    <customShpInfo spid="_x0000_s5539"/>
    <customShpInfo spid="_x0000_s5540"/>
    <customShpInfo spid="_x0000_s5537"/>
    <customShpInfo spid="_x0000_s5247"/>
    <customShpInfo spid="_x0000_s5542"/>
    <customShpInfo spid="_x0000_s5543"/>
    <customShpInfo spid="_x0000_s5541"/>
    <customShpInfo spid="_x0000_s5545"/>
    <customShpInfo spid="_x0000_s5546"/>
    <customShpInfo spid="_x0000_s5547"/>
    <customShpInfo spid="_x0000_s5544"/>
    <customShpInfo spid="_x0000_s5549"/>
    <customShpInfo spid="_x0000_s5550"/>
    <customShpInfo spid="_x0000_s5551"/>
    <customShpInfo spid="_x0000_s5552"/>
    <customShpInfo spid="_x0000_s5548"/>
    <customShpInfo spid="_x0000_s5554"/>
    <customShpInfo spid="_x0000_s5553"/>
    <customShpInfo spid="_x0000_s5557"/>
    <customShpInfo spid="_x0000_s5556"/>
    <customShpInfo spid="_x0000_s5559"/>
    <customShpInfo spid="_x0000_s5558"/>
    <customShpInfo spid="_x0000_s5561"/>
    <customShpInfo spid="_x0000_s5560"/>
    <customShpInfo spid="_x0000_s5563"/>
    <customShpInfo spid="_x0000_s5562"/>
    <customShpInfo spid="_x0000_s5565"/>
    <customShpInfo spid="_x0000_s5564"/>
    <customShpInfo spid="_x0000_s5567"/>
    <customShpInfo spid="_x0000_s5566"/>
    <customShpInfo spid="_x0000_s5555"/>
    <customShpInfo spid="_x0000_s5570"/>
    <customShpInfo spid="_x0000_s5569"/>
    <customShpInfo spid="_x0000_s5572"/>
    <customShpInfo spid="_x0000_s5571"/>
    <customShpInfo spid="_x0000_s5574"/>
    <customShpInfo spid="_x0000_s5573"/>
    <customShpInfo spid="_x0000_s5576"/>
    <customShpInfo spid="_x0000_s5575"/>
    <customShpInfo spid="_x0000_s5578"/>
    <customShpInfo spid="_x0000_s5577"/>
    <customShpInfo spid="_x0000_s5580"/>
    <customShpInfo spid="_x0000_s5579"/>
    <customShpInfo spid="_x0000_s5568"/>
    <customShpInfo spid="_x0000_s5583"/>
    <customShpInfo spid="_x0000_s5582"/>
    <customShpInfo spid="_x0000_s5585"/>
    <customShpInfo spid="_x0000_s5584"/>
    <customShpInfo spid="_x0000_s5587"/>
    <customShpInfo spid="_x0000_s5586"/>
    <customShpInfo spid="_x0000_s5589"/>
    <customShpInfo spid="_x0000_s5588"/>
    <customShpInfo spid="_x0000_s5591"/>
    <customShpInfo spid="_x0000_s5590"/>
    <customShpInfo spid="_x0000_s5581"/>
    <customShpInfo spid="_x0000_s5594"/>
    <customShpInfo spid="_x0000_s5593"/>
    <customShpInfo spid="_x0000_s5596"/>
    <customShpInfo spid="_x0000_s5595"/>
    <customShpInfo spid="_x0000_s5598"/>
    <customShpInfo spid="_x0000_s5597"/>
    <customShpInfo spid="_x0000_s5600"/>
    <customShpInfo spid="_x0000_s5599"/>
    <customShpInfo spid="_x0000_s5602"/>
    <customShpInfo spid="_x0000_s5601"/>
    <customShpInfo spid="_x0000_s5604"/>
    <customShpInfo spid="_x0000_s5603"/>
    <customShpInfo spid="_x0000_s5592"/>
    <customShpInfo spid="_x0000_s5607"/>
    <customShpInfo spid="_x0000_s5606"/>
    <customShpInfo spid="_x0000_s5609"/>
    <customShpInfo spid="_x0000_s5608"/>
    <customShpInfo spid="_x0000_s5611"/>
    <customShpInfo spid="_x0000_s5610"/>
    <customShpInfo spid="_x0000_s5613"/>
    <customShpInfo spid="_x0000_s5612"/>
    <customShpInfo spid="_x0000_s5615"/>
    <customShpInfo spid="_x0000_s5614"/>
    <customShpInfo spid="_x0000_s5605"/>
    <customShpInfo spid="_x0000_s5617"/>
    <customShpInfo spid="_x0000_s5616"/>
    <customShpInfo spid="_x0000_s5619"/>
    <customShpInfo spid="_x0000_s5618"/>
    <customShpInfo spid="_x0000_s5621"/>
    <customShpInfo spid="_x0000_s5620"/>
    <customShpInfo spid="_x0000_s5623"/>
    <customShpInfo spid="_x0000_s5624"/>
    <customShpInfo spid="_x0000_s5625"/>
    <customShpInfo spid="_x0000_s5626"/>
    <customShpInfo spid="_x0000_s5627"/>
    <customShpInfo spid="_x0000_s5629"/>
    <customShpInfo spid="_x0000_s5628"/>
    <customShpInfo spid="_x0000_s5631"/>
    <customShpInfo spid="_x0000_s5630"/>
    <customShpInfo spid="_x0000_s5633"/>
    <customShpInfo spid="_x0000_s5632"/>
    <customShpInfo spid="_x0000_s5635"/>
    <customShpInfo spid="_x0000_s5634"/>
    <customShpInfo spid="_x0000_s5637"/>
    <customShpInfo spid="_x0000_s5636"/>
    <customShpInfo spid="_x0000_s5639"/>
    <customShpInfo spid="_x0000_s5638"/>
    <customShpInfo spid="_x0000_s5641"/>
    <customShpInfo spid="_x0000_s5640"/>
    <customShpInfo spid="_x0000_s5643"/>
    <customShpInfo spid="_x0000_s5642"/>
    <customShpInfo spid="_x0000_s5645"/>
    <customShpInfo spid="_x0000_s5644"/>
    <customShpInfo spid="_x0000_s5647"/>
    <customShpInfo spid="_x0000_s5646"/>
    <customShpInfo spid="_x0000_s5649"/>
    <customShpInfo spid="_x0000_s5648"/>
    <customShpInfo spid="_x0000_s5651"/>
    <customShpInfo spid="_x0000_s5650"/>
    <customShpInfo spid="_x0000_s5653"/>
    <customShpInfo spid="_x0000_s5652"/>
    <customShpInfo spid="_x0000_s5655"/>
    <customShpInfo spid="_x0000_s5654"/>
    <customShpInfo spid="_x0000_s5657"/>
    <customShpInfo spid="_x0000_s5656"/>
    <customShpInfo spid="_x0000_s5659"/>
    <customShpInfo spid="_x0000_s5660"/>
    <customShpInfo spid="_x0000_s5661"/>
    <customShpInfo spid="_x0000_s5662"/>
    <customShpInfo spid="_x0000_s5658"/>
    <customShpInfo spid="_x0000_s5664"/>
    <customShpInfo spid="_x0000_s5663"/>
    <customShpInfo spid="_x0000_s5666"/>
    <customShpInfo spid="_x0000_s5667"/>
    <customShpInfo spid="_x0000_s5668"/>
    <customShpInfo spid="_x0000_s5669"/>
    <customShpInfo spid="_x0000_s5665"/>
    <customShpInfo spid="_x0000_s5671"/>
    <customShpInfo spid="_x0000_s5670"/>
    <customShpInfo spid="_x0000_s5673"/>
    <customShpInfo spid="_x0000_s5672"/>
    <customShpInfo spid="_x0000_s5675"/>
    <customShpInfo spid="_x0000_s5674"/>
    <customShpInfo spid="_x0000_s5677"/>
    <customShpInfo spid="_x0000_s5678"/>
    <customShpInfo spid="_x0000_s5679"/>
    <customShpInfo spid="_x0000_s5680"/>
    <customShpInfo spid="_x0000_s5681"/>
    <customShpInfo spid="_x0000_s5682"/>
    <customShpInfo spid="_x0000_s5683"/>
    <customShpInfo spid="_x0000_s5676"/>
    <customShpInfo spid="_x0000_s5685"/>
    <customShpInfo spid="_x0000_s5684"/>
    <customShpInfo spid="_x0000_s5687"/>
    <customShpInfo spid="_x0000_s5688"/>
    <customShpInfo spid="_x0000_s5689"/>
    <customShpInfo spid="_x0000_s5690"/>
    <customShpInfo spid="_x0000_s5691"/>
    <customShpInfo spid="_x0000_s5686"/>
    <customShpInfo spid="_x0000_s5693"/>
    <customShpInfo spid="_x0000_s5692"/>
    <customShpInfo spid="_x0000_s5695"/>
    <customShpInfo spid="_x0000_s5694"/>
    <customShpInfo spid="_x0000_s5697"/>
    <customShpInfo spid="_x0000_s5698"/>
    <customShpInfo spid="_x0000_s5699"/>
    <customShpInfo spid="_x0000_s5700"/>
    <customShpInfo spid="_x0000_s5701"/>
    <customShpInfo spid="_x0000_s5696"/>
    <customShpInfo spid="_x0000_s5703"/>
    <customShpInfo spid="_x0000_s5702"/>
    <customShpInfo spid="_x0000_s5705"/>
    <customShpInfo spid="_x0000_s5704"/>
    <customShpInfo spid="_x0000_s5707"/>
    <customShpInfo spid="_x0000_s5708"/>
    <customShpInfo spid="_x0000_s5706"/>
    <customShpInfo spid="_x0000_s5710"/>
    <customShpInfo spid="_x0000_s5709"/>
    <customShpInfo spid="_x0000_s5712"/>
    <customShpInfo spid="_x0000_s5713"/>
    <customShpInfo spid="_x0000_s5711"/>
    <customShpInfo spid="_x0000_s5715"/>
    <customShpInfo spid="_x0000_s5714"/>
    <customShpInfo spid="_x0000_s5717"/>
    <customShpInfo spid="_x0000_s5716"/>
    <customShpInfo spid="_x0000_s5719"/>
    <customShpInfo spid="_x0000_s5718"/>
    <customShpInfo spid="_x0000_s5721"/>
    <customShpInfo spid="_x0000_s5720"/>
    <customShpInfo spid="_x0000_s5723"/>
    <customShpInfo spid="_x0000_s5722"/>
    <customShpInfo spid="_x0000_s5725"/>
    <customShpInfo spid="_x0000_s5724"/>
    <customShpInfo spid="_x0000_s5727"/>
    <customShpInfo spid="_x0000_s5726"/>
    <customShpInfo spid="_x0000_s5729"/>
    <customShpInfo spid="_x0000_s5728"/>
    <customShpInfo spid="_x0000_s5731"/>
    <customShpInfo spid="_x0000_s5730"/>
    <customShpInfo spid="_x0000_s5733"/>
    <customShpInfo spid="_x0000_s5734"/>
    <customShpInfo spid="_x0000_s5735"/>
    <customShpInfo spid="_x0000_s5736"/>
    <customShpInfo spid="_x0000_s5737"/>
    <customShpInfo spid="_x0000_s5732"/>
    <customShpInfo spid="_x0000_s5739"/>
    <customShpInfo spid="_x0000_s5738"/>
    <customShpInfo spid="_x0000_s5741"/>
    <customShpInfo spid="_x0000_s5742"/>
    <customShpInfo spid="_x0000_s5743"/>
    <customShpInfo spid="_x0000_s5744"/>
    <customShpInfo spid="_x0000_s5745"/>
    <customShpInfo spid="_x0000_s5740"/>
    <customShpInfo spid="_x0000_s5747"/>
    <customShpInfo spid="_x0000_s5746"/>
    <customShpInfo spid="_x0000_s5749"/>
    <customShpInfo spid="_x0000_s5750"/>
    <customShpInfo spid="_x0000_s5748"/>
    <customShpInfo spid="_x0000_s5752"/>
    <customShpInfo spid="_x0000_s5751"/>
    <customShpInfo spid="_x0000_s5754"/>
    <customShpInfo spid="_x0000_s5755"/>
    <customShpInfo spid="_x0000_s5753"/>
    <customShpInfo spid="_x0000_s5757"/>
    <customShpInfo spid="_x0000_s5756"/>
    <customShpInfo spid="_x0000_s5759"/>
    <customShpInfo spid="_x0000_s5760"/>
    <customShpInfo spid="_x0000_s5761"/>
    <customShpInfo spid="_x0000_s5758"/>
    <customShpInfo spid="_x0000_s5763"/>
    <customShpInfo spid="_x0000_s5762"/>
    <customShpInfo spid="_x0000_s5765"/>
    <customShpInfo spid="_x0000_s5764"/>
    <customShpInfo spid="_x0000_s5767"/>
    <customShpInfo spid="_x0000_s5766"/>
    <customShpInfo spid="_x0000_s5769"/>
    <customShpInfo spid="_x0000_s5768"/>
    <customShpInfo spid="_x0000_s5771"/>
    <customShpInfo spid="_x0000_s5770"/>
    <customShpInfo spid="_x0000_s5773"/>
    <customShpInfo spid="_x0000_s5774"/>
    <customShpInfo spid="_x0000_s5775"/>
    <customShpInfo spid="_x0000_s5776"/>
    <customShpInfo spid="_x0000_s5772"/>
    <customShpInfo spid="_x0000_s5778"/>
    <customShpInfo spid="_x0000_s5777"/>
    <customShpInfo spid="_x0000_s5780"/>
    <customShpInfo spid="_x0000_s5779"/>
    <customShpInfo spid="_x0000_s5782"/>
    <customShpInfo spid="_x0000_s5781"/>
    <customShpInfo spid="_x0000_s5784"/>
    <customShpInfo spid="_x0000_s5783"/>
    <customShpInfo spid="_x0000_s5786"/>
    <customShpInfo spid="_x0000_s5785"/>
    <customShpInfo spid="_x0000_s5788"/>
    <customShpInfo spid="_x0000_s5787"/>
    <customShpInfo spid="_x0000_s5790"/>
    <customShpInfo spid="_x0000_s5789"/>
    <customShpInfo spid="_x0000_s5792"/>
    <customShpInfo spid="_x0000_s5791"/>
    <customShpInfo spid="_x0000_s5794"/>
    <customShpInfo spid="_x0000_s5793"/>
    <customShpInfo spid="_x0000_s5796"/>
    <customShpInfo spid="_x0000_s5795"/>
    <customShpInfo spid="_x0000_s5798"/>
    <customShpInfo spid="_x0000_s5797"/>
    <customShpInfo spid="_x0000_s5800"/>
    <customShpInfo spid="_x0000_s5799"/>
    <customShpInfo spid="_x0000_s5802"/>
    <customShpInfo spid="_x0000_s5801"/>
    <customShpInfo spid="_x0000_s5804"/>
    <customShpInfo spid="_x0000_s5803"/>
    <customShpInfo spid="_x0000_s5806"/>
    <customShpInfo spid="_x0000_s5805"/>
    <customShpInfo spid="_x0000_s5808"/>
    <customShpInfo spid="_x0000_s5807"/>
    <customShpInfo spid="_x0000_s5810"/>
    <customShpInfo spid="_x0000_s5809"/>
    <customShpInfo spid="_x0000_s5812"/>
    <customShpInfo spid="_x0000_s5811"/>
    <customShpInfo spid="_x0000_s5814"/>
    <customShpInfo spid="_x0000_s5813"/>
    <customShpInfo spid="_x0000_s5816"/>
    <customShpInfo spid="_x0000_s5815"/>
    <customShpInfo spid="_x0000_s5818"/>
    <customShpInfo spid="_x0000_s5817"/>
    <customShpInfo spid="_x0000_s5820"/>
    <customShpInfo spid="_x0000_s5819"/>
    <customShpInfo spid="_x0000_s5822"/>
    <customShpInfo spid="_x0000_s5821"/>
    <customShpInfo spid="_x0000_s5824"/>
    <customShpInfo spid="_x0000_s5823"/>
    <customShpInfo spid="_x0000_s5826"/>
    <customShpInfo spid="_x0000_s5825"/>
    <customShpInfo spid="_x0000_s5828"/>
    <customShpInfo spid="_x0000_s5827"/>
    <customShpInfo spid="_x0000_s5830"/>
    <customShpInfo spid="_x0000_s5829"/>
    <customShpInfo spid="_x0000_s5832"/>
    <customShpInfo spid="_x0000_s5831"/>
    <customShpInfo spid="_x0000_s5834"/>
    <customShpInfo spid="_x0000_s5833"/>
    <customShpInfo spid="_x0000_s5836"/>
    <customShpInfo spid="_x0000_s5835"/>
    <customShpInfo spid="_x0000_s5838"/>
    <customShpInfo spid="_x0000_s5837"/>
    <customShpInfo spid="_x0000_s5840"/>
    <customShpInfo spid="_x0000_s5839"/>
    <customShpInfo spid="_x0000_s5622"/>
    <customShpInfo spid="_x0000_s5843"/>
    <customShpInfo spid="_x0000_s5842"/>
    <customShpInfo spid="_x0000_s5845"/>
    <customShpInfo spid="_x0000_s5844"/>
    <customShpInfo spid="_x0000_s5847"/>
    <customShpInfo spid="_x0000_s5846"/>
    <customShpInfo spid="_x0000_s5849"/>
    <customShpInfo spid="_x0000_s5848"/>
    <customShpInfo spid="_x0000_s5851"/>
    <customShpInfo spid="_x0000_s5850"/>
    <customShpInfo spid="_x0000_s5853"/>
    <customShpInfo spid="_x0000_s5852"/>
    <customShpInfo spid="_x0000_s5855"/>
    <customShpInfo spid="_x0000_s5854"/>
    <customShpInfo spid="_x0000_s5857"/>
    <customShpInfo spid="_x0000_s5856"/>
    <customShpInfo spid="_x0000_s5859"/>
    <customShpInfo spid="_x0000_s5858"/>
    <customShpInfo spid="_x0000_s5861"/>
    <customShpInfo spid="_x0000_s5860"/>
    <customShpInfo spid="_x0000_s5863"/>
    <customShpInfo spid="_x0000_s5862"/>
    <customShpInfo spid="_x0000_s5865"/>
    <customShpInfo spid="_x0000_s5864"/>
    <customShpInfo spid="_x0000_s5867"/>
    <customShpInfo spid="_x0000_s5866"/>
    <customShpInfo spid="_x0000_s5869"/>
    <customShpInfo spid="_x0000_s5868"/>
    <customShpInfo spid="_x0000_s5871"/>
    <customShpInfo spid="_x0000_s5870"/>
    <customShpInfo spid="_x0000_s5873"/>
    <customShpInfo spid="_x0000_s5872"/>
    <customShpInfo spid="_x0000_s5875"/>
    <customShpInfo spid="_x0000_s5874"/>
    <customShpInfo spid="_x0000_s5877"/>
    <customShpInfo spid="_x0000_s5876"/>
    <customShpInfo spid="_x0000_s5879"/>
    <customShpInfo spid="_x0000_s5878"/>
    <customShpInfo spid="_x0000_s5881"/>
    <customShpInfo spid="_x0000_s5880"/>
    <customShpInfo spid="_x0000_s5883"/>
    <customShpInfo spid="_x0000_s5882"/>
    <customShpInfo spid="_x0000_s5885"/>
    <customShpInfo spid="_x0000_s5886"/>
    <customShpInfo spid="_x0000_s5887"/>
    <customShpInfo spid="_x0000_s5884"/>
    <customShpInfo spid="_x0000_s5889"/>
    <customShpInfo spid="_x0000_s5888"/>
    <customShpInfo spid="_x0000_s5891"/>
    <customShpInfo spid="_x0000_s5892"/>
    <customShpInfo spid="_x0000_s5890"/>
    <customShpInfo spid="_x0000_s5894"/>
    <customShpInfo spid="_x0000_s5893"/>
    <customShpInfo spid="_x0000_s5896"/>
    <customShpInfo spid="_x0000_s5897"/>
    <customShpInfo spid="_x0000_s5895"/>
    <customShpInfo spid="_x0000_s5899"/>
    <customShpInfo spid="_x0000_s5898"/>
    <customShpInfo spid="_x0000_s5901"/>
    <customShpInfo spid="_x0000_s5900"/>
    <customShpInfo spid="_x0000_s5903"/>
    <customShpInfo spid="_x0000_s5902"/>
    <customShpInfo spid="_x0000_s5905"/>
    <customShpInfo spid="_x0000_s5904"/>
    <customShpInfo spid="_x0000_s5907"/>
    <customShpInfo spid="_x0000_s5906"/>
    <customShpInfo spid="_x0000_s5909"/>
    <customShpInfo spid="_x0000_s5908"/>
    <customShpInfo spid="_x0000_s5911"/>
    <customShpInfo spid="_x0000_s5910"/>
    <customShpInfo spid="_x0000_s5913"/>
    <customShpInfo spid="_x0000_s5912"/>
    <customShpInfo spid="_x0000_s5915"/>
    <customShpInfo spid="_x0000_s5914"/>
    <customShpInfo spid="_x0000_s5917"/>
    <customShpInfo spid="_x0000_s5916"/>
    <customShpInfo spid="_x0000_s5919"/>
    <customShpInfo spid="_x0000_s5918"/>
    <customShpInfo spid="_x0000_s5921"/>
    <customShpInfo spid="_x0000_s5920"/>
    <customShpInfo spid="_x0000_s5923"/>
    <customShpInfo spid="_x0000_s5922"/>
    <customShpInfo spid="_x0000_s5925"/>
    <customShpInfo spid="_x0000_s5924"/>
    <customShpInfo spid="_x0000_s5927"/>
    <customShpInfo spid="_x0000_s5926"/>
    <customShpInfo spid="_x0000_s5929"/>
    <customShpInfo spid="_x0000_s5928"/>
    <customShpInfo spid="_x0000_s5931"/>
    <customShpInfo spid="_x0000_s5930"/>
    <customShpInfo spid="_x0000_s5933"/>
    <customShpInfo spid="_x0000_s5932"/>
    <customShpInfo spid="_x0000_s5935"/>
    <customShpInfo spid="_x0000_s5934"/>
    <customShpInfo spid="_x0000_s5937"/>
    <customShpInfo spid="_x0000_s5936"/>
    <customShpInfo spid="_x0000_s5939"/>
    <customShpInfo spid="_x0000_s5940"/>
    <customShpInfo spid="_x0000_s5938"/>
    <customShpInfo spid="_x0000_s5942"/>
    <customShpInfo spid="_x0000_s5941"/>
    <customShpInfo spid="_x0000_s5944"/>
    <customShpInfo spid="_x0000_s5943"/>
    <customShpInfo spid="_x0000_s5946"/>
    <customShpInfo spid="_x0000_s5945"/>
    <customShpInfo spid="_x0000_s5948"/>
    <customShpInfo spid="_x0000_s5947"/>
    <customShpInfo spid="_x0000_s5950"/>
    <customShpInfo spid="_x0000_s5949"/>
    <customShpInfo spid="_x0000_s5952"/>
    <customShpInfo spid="_x0000_s5951"/>
    <customShpInfo spid="_x0000_s5954"/>
    <customShpInfo spid="_x0000_s5953"/>
    <customShpInfo spid="_x0000_s5956"/>
    <customShpInfo spid="_x0000_s5955"/>
    <customShpInfo spid="_x0000_s5958"/>
    <customShpInfo spid="_x0000_s5957"/>
    <customShpInfo spid="_x0000_s5960"/>
    <customShpInfo spid="_x0000_s5961"/>
    <customShpInfo spid="_x0000_s5959"/>
    <customShpInfo spid="_x0000_s5963"/>
    <customShpInfo spid="_x0000_s5962"/>
    <customShpInfo spid="_x0000_s5965"/>
    <customShpInfo spid="_x0000_s5966"/>
    <customShpInfo spid="_x0000_s5964"/>
    <customShpInfo spid="_x0000_s5968"/>
    <customShpInfo spid="_x0000_s5967"/>
    <customShpInfo spid="_x0000_s5970"/>
    <customShpInfo spid="_x0000_s5971"/>
    <customShpInfo spid="_x0000_s5972"/>
    <customShpInfo spid="_x0000_s5969"/>
    <customShpInfo spid="_x0000_s5974"/>
    <customShpInfo spid="_x0000_s5973"/>
    <customShpInfo spid="_x0000_s5976"/>
    <customShpInfo spid="_x0000_s5975"/>
    <customShpInfo spid="_x0000_s5978"/>
    <customShpInfo spid="_x0000_s5977"/>
    <customShpInfo spid="_x0000_s5980"/>
    <customShpInfo spid="_x0000_s5979"/>
    <customShpInfo spid="_x0000_s5982"/>
    <customShpInfo spid="_x0000_s5981"/>
    <customShpInfo spid="_x0000_s5984"/>
    <customShpInfo spid="_x0000_s5983"/>
    <customShpInfo spid="_x0000_s5986"/>
    <customShpInfo spid="_x0000_s5985"/>
    <customShpInfo spid="_x0000_s5988"/>
    <customShpInfo spid="_x0000_s5987"/>
    <customShpInfo spid="_x0000_s5990"/>
    <customShpInfo spid="_x0000_s5989"/>
    <customShpInfo spid="_x0000_s5992"/>
    <customShpInfo spid="_x0000_s5991"/>
    <customShpInfo spid="_x0000_s5994"/>
    <customShpInfo spid="_x0000_s5993"/>
    <customShpInfo spid="_x0000_s5996"/>
    <customShpInfo spid="_x0000_s5995"/>
    <customShpInfo spid="_x0000_s5998"/>
    <customShpInfo spid="_x0000_s5997"/>
    <customShpInfo spid="_x0000_s6000"/>
    <customShpInfo spid="_x0000_s5999"/>
    <customShpInfo spid="_x0000_s6002"/>
    <customShpInfo spid="_x0000_s6001"/>
    <customShpInfo spid="_x0000_s6004"/>
    <customShpInfo spid="_x0000_s6003"/>
    <customShpInfo spid="_x0000_s6006"/>
    <customShpInfo spid="_x0000_s6005"/>
    <customShpInfo spid="_x0000_s6008"/>
    <customShpInfo spid="_x0000_s6007"/>
    <customShpInfo spid="_x0000_s6010"/>
    <customShpInfo spid="_x0000_s6009"/>
    <customShpInfo spid="_x0000_s6012"/>
    <customShpInfo spid="_x0000_s6011"/>
    <customShpInfo spid="_x0000_s6014"/>
    <customShpInfo spid="_x0000_s6013"/>
    <customShpInfo spid="_x0000_s6016"/>
    <customShpInfo spid="_x0000_s6015"/>
    <customShpInfo spid="_x0000_s6018"/>
    <customShpInfo spid="_x0000_s6017"/>
    <customShpInfo spid="_x0000_s6020"/>
    <customShpInfo spid="_x0000_s6021"/>
    <customShpInfo spid="_x0000_s6022"/>
    <customShpInfo spid="_x0000_s6023"/>
    <customShpInfo spid="_x0000_s6024"/>
    <customShpInfo spid="_x0000_s6025"/>
    <customShpInfo spid="_x0000_s6019"/>
    <customShpInfo spid="_x0000_s6027"/>
    <customShpInfo spid="_x0000_s6026"/>
    <customShpInfo spid="_x0000_s6029"/>
    <customShpInfo spid="_x0000_s6028"/>
    <customShpInfo spid="_x0000_s6031"/>
    <customShpInfo spid="_x0000_s6030"/>
    <customShpInfo spid="_x0000_s6033"/>
    <customShpInfo spid="_x0000_s6032"/>
    <customShpInfo spid="_x0000_s6035"/>
    <customShpInfo spid="_x0000_s6034"/>
    <customShpInfo spid="_x0000_s6037"/>
    <customShpInfo spid="_x0000_s6036"/>
    <customShpInfo spid="_x0000_s6039"/>
    <customShpInfo spid="_x0000_s6038"/>
    <customShpInfo spid="_x0000_s6041"/>
    <customShpInfo spid="_x0000_s6040"/>
    <customShpInfo spid="_x0000_s6043"/>
    <customShpInfo spid="_x0000_s6042"/>
    <customShpInfo spid="_x0000_s6045"/>
    <customShpInfo spid="_x0000_s6044"/>
    <customShpInfo spid="_x0000_s6047"/>
    <customShpInfo spid="_x0000_s6046"/>
    <customShpInfo spid="_x0000_s6049"/>
    <customShpInfo spid="_x0000_s6048"/>
    <customShpInfo spid="_x0000_s6051"/>
    <customShpInfo spid="_x0000_s6050"/>
    <customShpInfo spid="_x0000_s6053"/>
    <customShpInfo spid="_x0000_s6052"/>
    <customShpInfo spid="_x0000_s6055"/>
    <customShpInfo spid="_x0000_s6054"/>
    <customShpInfo spid="_x0000_s6057"/>
    <customShpInfo spid="_x0000_s6056"/>
    <customShpInfo spid="_x0000_s6059"/>
    <customShpInfo spid="_x0000_s6058"/>
    <customShpInfo spid="_x0000_s6061"/>
    <customShpInfo spid="_x0000_s6060"/>
    <customShpInfo spid="_x0000_s6063"/>
    <customShpInfo spid="_x0000_s6062"/>
    <customShpInfo spid="_x0000_s6065"/>
    <customShpInfo spid="_x0000_s6064"/>
    <customShpInfo spid="_x0000_s6067"/>
    <customShpInfo spid="_x0000_s6066"/>
    <customShpInfo spid="_x0000_s6069"/>
    <customShpInfo spid="_x0000_s6068"/>
    <customShpInfo spid="_x0000_s6071"/>
    <customShpInfo spid="_x0000_s6070"/>
    <customShpInfo spid="_x0000_s6073"/>
    <customShpInfo spid="_x0000_s6072"/>
    <customShpInfo spid="_x0000_s6075"/>
    <customShpInfo spid="_x0000_s6074"/>
    <customShpInfo spid="_x0000_s6077"/>
    <customShpInfo spid="_x0000_s6076"/>
    <customShpInfo spid="_x0000_s6079"/>
    <customShpInfo spid="_x0000_s6078"/>
    <customShpInfo spid="_x0000_s6081"/>
    <customShpInfo spid="_x0000_s6080"/>
    <customShpInfo spid="_x0000_s6083"/>
    <customShpInfo spid="_x0000_s6082"/>
    <customShpInfo spid="_x0000_s6085"/>
    <customShpInfo spid="_x0000_s6084"/>
    <customShpInfo spid="_x0000_s6087"/>
    <customShpInfo spid="_x0000_s6086"/>
    <customShpInfo spid="_x0000_s6089"/>
    <customShpInfo spid="_x0000_s6088"/>
    <customShpInfo spid="_x0000_s6091"/>
    <customShpInfo spid="_x0000_s6090"/>
    <customShpInfo spid="_x0000_s6093"/>
    <customShpInfo spid="_x0000_s6092"/>
    <customShpInfo spid="_x0000_s6095"/>
    <customShpInfo spid="_x0000_s6094"/>
    <customShpInfo spid="_x0000_s6097"/>
    <customShpInfo spid="_x0000_s6096"/>
    <customShpInfo spid="_x0000_s6099"/>
    <customShpInfo spid="_x0000_s6098"/>
    <customShpInfo spid="_x0000_s6101"/>
    <customShpInfo spid="_x0000_s6100"/>
    <customShpInfo spid="_x0000_s6103"/>
    <customShpInfo spid="_x0000_s6102"/>
    <customShpInfo spid="_x0000_s6105"/>
    <customShpInfo spid="_x0000_s6104"/>
    <customShpInfo spid="_x0000_s6107"/>
    <customShpInfo spid="_x0000_s6106"/>
    <customShpInfo spid="_x0000_s6109"/>
    <customShpInfo spid="_x0000_s6108"/>
    <customShpInfo spid="_x0000_s6111"/>
    <customShpInfo spid="_x0000_s6112"/>
    <customShpInfo spid="_x0000_s6110"/>
    <customShpInfo spid="_x0000_s6114"/>
    <customShpInfo spid="_x0000_s6113"/>
    <customShpInfo spid="_x0000_s6116"/>
    <customShpInfo spid="_x0000_s6115"/>
    <customShpInfo spid="_x0000_s6118"/>
    <customShpInfo spid="_x0000_s6117"/>
    <customShpInfo spid="_x0000_s6120"/>
    <customShpInfo spid="_x0000_s6119"/>
    <customShpInfo spid="_x0000_s6122"/>
    <customShpInfo spid="_x0000_s6121"/>
    <customShpInfo spid="_x0000_s6124"/>
    <customShpInfo spid="_x0000_s6123"/>
    <customShpInfo spid="_x0000_s6126"/>
    <customShpInfo spid="_x0000_s6125"/>
    <customShpInfo spid="_x0000_s6128"/>
    <customShpInfo spid="_x0000_s6127"/>
    <customShpInfo spid="_x0000_s6130"/>
    <customShpInfo spid="_x0000_s6129"/>
    <customShpInfo spid="_x0000_s6132"/>
    <customShpInfo spid="_x0000_s6131"/>
    <customShpInfo spid="_x0000_s6134"/>
    <customShpInfo spid="_x0000_s6133"/>
    <customShpInfo spid="_x0000_s6136"/>
    <customShpInfo spid="_x0000_s6135"/>
    <customShpInfo spid="_x0000_s6138"/>
    <customShpInfo spid="_x0000_s6137"/>
    <customShpInfo spid="_x0000_s6140"/>
    <customShpInfo spid="_x0000_s6139"/>
    <customShpInfo spid="_x0000_s6142"/>
    <customShpInfo spid="_x0000_s6141"/>
    <customShpInfo spid="_x0000_s6144"/>
    <customShpInfo spid="_x0000_s6143"/>
    <customShpInfo spid="_x0000_s6146"/>
    <customShpInfo spid="_x0000_s6145"/>
    <customShpInfo spid="_x0000_s6148"/>
    <customShpInfo spid="_x0000_s6147"/>
    <customShpInfo spid="_x0000_s6150"/>
    <customShpInfo spid="_x0000_s6149"/>
    <customShpInfo spid="_x0000_s6152"/>
    <customShpInfo spid="_x0000_s6151"/>
    <customShpInfo spid="_x0000_s6154"/>
    <customShpInfo spid="_x0000_s6155"/>
    <customShpInfo spid="_x0000_s6156"/>
    <customShpInfo spid="_x0000_s6157"/>
    <customShpInfo spid="_x0000_s6158"/>
    <customShpInfo spid="_x0000_s6153"/>
    <customShpInfo spid="_x0000_s6160"/>
    <customShpInfo spid="_x0000_s6159"/>
    <customShpInfo spid="_x0000_s6162"/>
    <customShpInfo spid="_x0000_s6161"/>
    <customShpInfo spid="_x0000_s6164"/>
    <customShpInfo spid="_x0000_s6163"/>
    <customShpInfo spid="_x0000_s6166"/>
    <customShpInfo spid="_x0000_s6165"/>
    <customShpInfo spid="_x0000_s6168"/>
    <customShpInfo spid="_x0000_s6167"/>
    <customShpInfo spid="_x0000_s6170"/>
    <customShpInfo spid="_x0000_s6171"/>
    <customShpInfo spid="_x0000_s6172"/>
    <customShpInfo spid="_x0000_s6173"/>
    <customShpInfo spid="_x0000_s6169"/>
    <customShpInfo spid="_x0000_s6175"/>
    <customShpInfo spid="_x0000_s6174"/>
    <customShpInfo spid="_x0000_s6177"/>
    <customShpInfo spid="_x0000_s6178"/>
    <customShpInfo spid="_x0000_s6179"/>
    <customShpInfo spid="_x0000_s6180"/>
    <customShpInfo spid="_x0000_s6176"/>
    <customShpInfo spid="_x0000_s6182"/>
    <customShpInfo spid="_x0000_s6181"/>
    <customShpInfo spid="_x0000_s6184"/>
    <customShpInfo spid="_x0000_s6185"/>
    <customShpInfo spid="_x0000_s6186"/>
    <customShpInfo spid="_x0000_s6187"/>
    <customShpInfo spid="_x0000_s6183"/>
    <customShpInfo spid="_x0000_s6189"/>
    <customShpInfo spid="_x0000_s6188"/>
    <customShpInfo spid="_x0000_s6191"/>
    <customShpInfo spid="_x0000_s6192"/>
    <customShpInfo spid="_x0000_s6193"/>
    <customShpInfo spid="_x0000_s6194"/>
    <customShpInfo spid="_x0000_s6195"/>
    <customShpInfo spid="_x0000_s6190"/>
    <customShpInfo spid="_x0000_s6197"/>
    <customShpInfo spid="_x0000_s6196"/>
    <customShpInfo spid="_x0000_s6199"/>
    <customShpInfo spid="_x0000_s6200"/>
    <customShpInfo spid="_x0000_s6201"/>
    <customShpInfo spid="_x0000_s6202"/>
    <customShpInfo spid="_x0000_s6203"/>
    <customShpInfo spid="_x0000_s6198"/>
    <customShpInfo spid="_x0000_s5841"/>
    <customShpInfo spid="_x0000_s6205"/>
    <customShpInfo spid="_x0000_s6206"/>
    <customShpInfo spid="_x0000_s6204"/>
    <customShpInfo spid="_x0000_s6208"/>
    <customShpInfo spid="_x0000_s6209"/>
    <customShpInfo spid="_x0000_s6210"/>
    <customShpInfo spid="_x0000_s6211"/>
    <customShpInfo spid="_x0000_s6212"/>
    <customShpInfo spid="_x0000_s6213"/>
    <customShpInfo spid="_x0000_s6215"/>
    <customShpInfo spid="_x0000_s6214"/>
    <customShpInfo spid="_x0000_s6217"/>
    <customShpInfo spid="_x0000_s6216"/>
    <customShpInfo spid="_x0000_s6219"/>
    <customShpInfo spid="_x0000_s6218"/>
    <customShpInfo spid="_x0000_s6221"/>
    <customShpInfo spid="_x0000_s6220"/>
    <customShpInfo spid="_x0000_s6223"/>
    <customShpInfo spid="_x0000_s6222"/>
    <customShpInfo spid="_x0000_s6225"/>
    <customShpInfo spid="_x0000_s6224"/>
    <customShpInfo spid="_x0000_s6227"/>
    <customShpInfo spid="_x0000_s6226"/>
    <customShpInfo spid="_x0000_s6229"/>
    <customShpInfo spid="_x0000_s6230"/>
    <customShpInfo spid="_x0000_s6231"/>
    <customShpInfo spid="_x0000_s6228"/>
    <customShpInfo spid="_x0000_s6233"/>
    <customShpInfo spid="_x0000_s6232"/>
    <customShpInfo spid="_x0000_s6235"/>
    <customShpInfo spid="_x0000_s6236"/>
    <customShpInfo spid="_x0000_s6234"/>
    <customShpInfo spid="_x0000_s6238"/>
    <customShpInfo spid="_x0000_s6237"/>
    <customShpInfo spid="_x0000_s6240"/>
    <customShpInfo spid="_x0000_s6241"/>
    <customShpInfo spid="_x0000_s6239"/>
    <customShpInfo spid="_x0000_s6243"/>
    <customShpInfo spid="_x0000_s6242"/>
    <customShpInfo spid="_x0000_s6245"/>
    <customShpInfo spid="_x0000_s6244"/>
    <customShpInfo spid="_x0000_s6247"/>
    <customShpInfo spid="_x0000_s6246"/>
    <customShpInfo spid="_x0000_s6249"/>
    <customShpInfo spid="_x0000_s6248"/>
    <customShpInfo spid="_x0000_s6251"/>
    <customShpInfo spid="_x0000_s6250"/>
    <customShpInfo spid="_x0000_s6253"/>
    <customShpInfo spid="_x0000_s6252"/>
    <customShpInfo spid="_x0000_s6255"/>
    <customShpInfo spid="_x0000_s6254"/>
    <customShpInfo spid="_x0000_s6257"/>
    <customShpInfo spid="_x0000_s6256"/>
    <customShpInfo spid="_x0000_s6259"/>
    <customShpInfo spid="_x0000_s6258"/>
    <customShpInfo spid="_x0000_s6261"/>
    <customShpInfo spid="_x0000_s6260"/>
    <customShpInfo spid="_x0000_s6263"/>
    <customShpInfo spid="_x0000_s6264"/>
    <customShpInfo spid="_x0000_s6262"/>
    <customShpInfo spid="_x0000_s6266"/>
    <customShpInfo spid="_x0000_s6265"/>
    <customShpInfo spid="_x0000_s6268"/>
    <customShpInfo spid="_x0000_s6267"/>
    <customShpInfo spid="_x0000_s6270"/>
    <customShpInfo spid="_x0000_s6269"/>
    <customShpInfo spid="_x0000_s6272"/>
    <customShpInfo spid="_x0000_s6271"/>
    <customShpInfo spid="_x0000_s6274"/>
    <customShpInfo spid="_x0000_s6273"/>
    <customShpInfo spid="_x0000_s6276"/>
    <customShpInfo spid="_x0000_s6275"/>
    <customShpInfo spid="_x0000_s6278"/>
    <customShpInfo spid="_x0000_s6277"/>
    <customShpInfo spid="_x0000_s6280"/>
    <customShpInfo spid="_x0000_s6279"/>
    <customShpInfo spid="_x0000_s6282"/>
    <customShpInfo spid="_x0000_s6281"/>
    <customShpInfo spid="_x0000_s6284"/>
    <customShpInfo spid="_x0000_s6283"/>
    <customShpInfo spid="_x0000_s6286"/>
    <customShpInfo spid="_x0000_s6287"/>
    <customShpInfo spid="_x0000_s6288"/>
    <customShpInfo spid="_x0000_s6289"/>
    <customShpInfo spid="_x0000_s6290"/>
    <customShpInfo spid="_x0000_s6285"/>
    <customShpInfo spid="_x0000_s6292"/>
    <customShpInfo spid="_x0000_s6291"/>
    <customShpInfo spid="_x0000_s6294"/>
    <customShpInfo spid="_x0000_s6295"/>
    <customShpInfo spid="_x0000_s6293"/>
    <customShpInfo spid="_x0000_s6297"/>
    <customShpInfo spid="_x0000_s6296"/>
    <customShpInfo spid="_x0000_s6299"/>
    <customShpInfo spid="_x0000_s6300"/>
    <customShpInfo spid="_x0000_s6298"/>
    <customShpInfo spid="_x0000_s6302"/>
    <customShpInfo spid="_x0000_s6301"/>
    <customShpInfo spid="_x0000_s6304"/>
    <customShpInfo spid="_x0000_s6305"/>
    <customShpInfo spid="_x0000_s6306"/>
    <customShpInfo spid="_x0000_s6303"/>
    <customShpInfo spid="_x0000_s6308"/>
    <customShpInfo spid="_x0000_s6307"/>
    <customShpInfo spid="_x0000_s6310"/>
    <customShpInfo spid="_x0000_s6311"/>
    <customShpInfo spid="_x0000_s6312"/>
    <customShpInfo spid="_x0000_s6313"/>
    <customShpInfo spid="_x0000_s6309"/>
    <customShpInfo spid="_x0000_s6315"/>
    <customShpInfo spid="_x0000_s6314"/>
    <customShpInfo spid="_x0000_s6317"/>
    <customShpInfo spid="_x0000_s6318"/>
    <customShpInfo spid="_x0000_s6319"/>
    <customShpInfo spid="_x0000_s6320"/>
    <customShpInfo spid="_x0000_s6316"/>
    <customShpInfo spid="_x0000_s6322"/>
    <customShpInfo spid="_x0000_s6321"/>
    <customShpInfo spid="_x0000_s6324"/>
    <customShpInfo spid="_x0000_s6323"/>
    <customShpInfo spid="_x0000_s6326"/>
    <customShpInfo spid="_x0000_s6325"/>
    <customShpInfo spid="_x0000_s6328"/>
    <customShpInfo spid="_x0000_s6327"/>
    <customShpInfo spid="_x0000_s6330"/>
    <customShpInfo spid="_x0000_s6329"/>
    <customShpInfo spid="_x0000_s6332"/>
    <customShpInfo spid="_x0000_s6331"/>
    <customShpInfo spid="_x0000_s6334"/>
    <customShpInfo spid="_x0000_s6333"/>
    <customShpInfo spid="_x0000_s6336"/>
    <customShpInfo spid="_x0000_s6335"/>
    <customShpInfo spid="_x0000_s6338"/>
    <customShpInfo spid="_x0000_s6337"/>
    <customShpInfo spid="_x0000_s6340"/>
    <customShpInfo spid="_x0000_s6339"/>
    <customShpInfo spid="_x0000_s6342"/>
    <customShpInfo spid="_x0000_s6341"/>
    <customShpInfo spid="_x0000_s6344"/>
    <customShpInfo spid="_x0000_s6345"/>
    <customShpInfo spid="_x0000_s6346"/>
    <customShpInfo spid="_x0000_s6347"/>
    <customShpInfo spid="_x0000_s6343"/>
    <customShpInfo spid="_x0000_s6349"/>
    <customShpInfo spid="_x0000_s6348"/>
    <customShpInfo spid="_x0000_s6351"/>
    <customShpInfo spid="_x0000_s6352"/>
    <customShpInfo spid="_x0000_s6353"/>
    <customShpInfo spid="_x0000_s6354"/>
    <customShpInfo spid="_x0000_s6355"/>
    <customShpInfo spid="_x0000_s6350"/>
    <customShpInfo spid="_x0000_s6357"/>
    <customShpInfo spid="_x0000_s6356"/>
    <customShpInfo spid="_x0000_s6359"/>
    <customShpInfo spid="_x0000_s6360"/>
    <customShpInfo spid="_x0000_s6361"/>
    <customShpInfo spid="_x0000_s6362"/>
    <customShpInfo spid="_x0000_s6363"/>
    <customShpInfo spid="_x0000_s6358"/>
    <customShpInfo spid="_x0000_s6365"/>
    <customShpInfo spid="_x0000_s6364"/>
    <customShpInfo spid="_x0000_s6367"/>
    <customShpInfo spid="_x0000_s6366"/>
    <customShpInfo spid="_x0000_s6369"/>
    <customShpInfo spid="_x0000_s6368"/>
    <customShpInfo spid="_x0000_s6371"/>
    <customShpInfo spid="_x0000_s6370"/>
    <customShpInfo spid="_x0000_s6373"/>
    <customShpInfo spid="_x0000_s6372"/>
    <customShpInfo spid="_x0000_s6375"/>
    <customShpInfo spid="_x0000_s6374"/>
    <customShpInfo spid="_x0000_s6377"/>
    <customShpInfo spid="_x0000_s6376"/>
    <customShpInfo spid="_x0000_s6379"/>
    <customShpInfo spid="_x0000_s6378"/>
    <customShpInfo spid="_x0000_s6381"/>
    <customShpInfo spid="_x0000_s6380"/>
    <customShpInfo spid="_x0000_s6383"/>
    <customShpInfo spid="_x0000_s6382"/>
    <customShpInfo spid="_x0000_s6385"/>
    <customShpInfo spid="_x0000_s6384"/>
    <customShpInfo spid="_x0000_s6387"/>
    <customShpInfo spid="_x0000_s6386"/>
    <customShpInfo spid="_x0000_s6389"/>
    <customShpInfo spid="_x0000_s6388"/>
    <customShpInfo spid="_x0000_s6391"/>
    <customShpInfo spid="_x0000_s6390"/>
    <customShpInfo spid="_x0000_s6393"/>
    <customShpInfo spid="_x0000_s6392"/>
    <customShpInfo spid="_x0000_s6395"/>
    <customShpInfo spid="_x0000_s6394"/>
    <customShpInfo spid="_x0000_s6397"/>
    <customShpInfo spid="_x0000_s6396"/>
    <customShpInfo spid="_x0000_s6399"/>
    <customShpInfo spid="_x0000_s6398"/>
    <customShpInfo spid="_x0000_s6401"/>
    <customShpInfo spid="_x0000_s6400"/>
    <customShpInfo spid="_x0000_s6403"/>
    <customShpInfo spid="_x0000_s6402"/>
    <customShpInfo spid="_x0000_s6405"/>
    <customShpInfo spid="_x0000_s6404"/>
    <customShpInfo spid="_x0000_s6407"/>
    <customShpInfo spid="_x0000_s6406"/>
    <customShpInfo spid="_x0000_s6409"/>
    <customShpInfo spid="_x0000_s6408"/>
    <customShpInfo spid="_x0000_s6411"/>
    <customShpInfo spid="_x0000_s6410"/>
    <customShpInfo spid="_x0000_s6413"/>
    <customShpInfo spid="_x0000_s6412"/>
    <customShpInfo spid="_x0000_s6415"/>
    <customShpInfo spid="_x0000_s6414"/>
    <customShpInfo spid="_x0000_s6417"/>
    <customShpInfo spid="_x0000_s6416"/>
    <customShpInfo spid="_x0000_s6419"/>
    <customShpInfo spid="_x0000_s6418"/>
    <customShpInfo spid="_x0000_s6421"/>
    <customShpInfo spid="_x0000_s6420"/>
    <customShpInfo spid="_x0000_s6423"/>
    <customShpInfo spid="_x0000_s6422"/>
    <customShpInfo spid="_x0000_s6425"/>
    <customShpInfo spid="_x0000_s6424"/>
    <customShpInfo spid="_x0000_s6427"/>
    <customShpInfo spid="_x0000_s6426"/>
    <customShpInfo spid="_x0000_s6207"/>
    <customShpInfo spid="_x0000_s6430"/>
    <customShpInfo spid="_x0000_s6429"/>
    <customShpInfo spid="_x0000_s6432"/>
    <customShpInfo spid="_x0000_s6431"/>
    <customShpInfo spid="_x0000_s6434"/>
    <customShpInfo spid="_x0000_s6433"/>
    <customShpInfo spid="_x0000_s6436"/>
    <customShpInfo spid="_x0000_s6435"/>
    <customShpInfo spid="_x0000_s6438"/>
    <customShpInfo spid="_x0000_s6437"/>
    <customShpInfo spid="_x0000_s6440"/>
    <customShpInfo spid="_x0000_s6439"/>
    <customShpInfo spid="_x0000_s6442"/>
    <customShpInfo spid="_x0000_s6441"/>
    <customShpInfo spid="_x0000_s6444"/>
    <customShpInfo spid="_x0000_s6443"/>
    <customShpInfo spid="_x0000_s6446"/>
    <customShpInfo spid="_x0000_s6445"/>
    <customShpInfo spid="_x0000_s6448"/>
    <customShpInfo spid="_x0000_s6447"/>
    <customShpInfo spid="_x0000_s6450"/>
    <customShpInfo spid="_x0000_s6449"/>
    <customShpInfo spid="_x0000_s6452"/>
    <customShpInfo spid="_x0000_s6451"/>
    <customShpInfo spid="_x0000_s6454"/>
    <customShpInfo spid="_x0000_s6453"/>
    <customShpInfo spid="_x0000_s6456"/>
    <customShpInfo spid="_x0000_s6455"/>
    <customShpInfo spid="_x0000_s6458"/>
    <customShpInfo spid="_x0000_s6457"/>
    <customShpInfo spid="_x0000_s6460"/>
    <customShpInfo spid="_x0000_s6459"/>
    <customShpInfo spid="_x0000_s6462"/>
    <customShpInfo spid="_x0000_s6461"/>
    <customShpInfo spid="_x0000_s6464"/>
    <customShpInfo spid="_x0000_s6463"/>
    <customShpInfo spid="_x0000_s6466"/>
    <customShpInfo spid="_x0000_s6465"/>
    <customShpInfo spid="_x0000_s6468"/>
    <customShpInfo spid="_x0000_s6467"/>
    <customShpInfo spid="_x0000_s6470"/>
    <customShpInfo spid="_x0000_s6469"/>
    <customShpInfo spid="_x0000_s6472"/>
    <customShpInfo spid="_x0000_s6471"/>
    <customShpInfo spid="_x0000_s6474"/>
    <customShpInfo spid="_x0000_s6473"/>
    <customShpInfo spid="_x0000_s6476"/>
    <customShpInfo spid="_x0000_s6475"/>
    <customShpInfo spid="_x0000_s6478"/>
    <customShpInfo spid="_x0000_s6477"/>
    <customShpInfo spid="_x0000_s6480"/>
    <customShpInfo spid="_x0000_s6479"/>
    <customShpInfo spid="_x0000_s6482"/>
    <customShpInfo spid="_x0000_s6481"/>
    <customShpInfo spid="_x0000_s6484"/>
    <customShpInfo spid="_x0000_s6483"/>
    <customShpInfo spid="_x0000_s6486"/>
    <customShpInfo spid="_x0000_s6485"/>
    <customShpInfo spid="_x0000_s6488"/>
    <customShpInfo spid="_x0000_s6487"/>
    <customShpInfo spid="_x0000_s6490"/>
    <customShpInfo spid="_x0000_s6489"/>
    <customShpInfo spid="_x0000_s6492"/>
    <customShpInfo spid="_x0000_s6491"/>
    <customShpInfo spid="_x0000_s6494"/>
    <customShpInfo spid="_x0000_s6493"/>
    <customShpInfo spid="_x0000_s6496"/>
    <customShpInfo spid="_x0000_s6495"/>
    <customShpInfo spid="_x0000_s6498"/>
    <customShpInfo spid="_x0000_s6497"/>
    <customShpInfo spid="_x0000_s6500"/>
    <customShpInfo spid="_x0000_s6499"/>
    <customShpInfo spid="_x0000_s6502"/>
    <customShpInfo spid="_x0000_s6501"/>
    <customShpInfo spid="_x0000_s6504"/>
    <customShpInfo spid="_x0000_s6503"/>
    <customShpInfo spid="_x0000_s6506"/>
    <customShpInfo spid="_x0000_s6505"/>
    <customShpInfo spid="_x0000_s6508"/>
    <customShpInfo spid="_x0000_s6507"/>
    <customShpInfo spid="_x0000_s6510"/>
    <customShpInfo spid="_x0000_s6509"/>
    <customShpInfo spid="_x0000_s6512"/>
    <customShpInfo spid="_x0000_s6511"/>
    <customShpInfo spid="_x0000_s6514"/>
    <customShpInfo spid="_x0000_s6513"/>
    <customShpInfo spid="_x0000_s6516"/>
    <customShpInfo spid="_x0000_s6515"/>
    <customShpInfo spid="_x0000_s6518"/>
    <customShpInfo spid="_x0000_s6517"/>
    <customShpInfo spid="_x0000_s6520"/>
    <customShpInfo spid="_x0000_s6519"/>
    <customShpInfo spid="_x0000_s6522"/>
    <customShpInfo spid="_x0000_s6521"/>
    <customShpInfo spid="_x0000_s6524"/>
    <customShpInfo spid="_x0000_s6523"/>
    <customShpInfo spid="_x0000_s6526"/>
    <customShpInfo spid="_x0000_s6525"/>
    <customShpInfo spid="_x0000_s6528"/>
    <customShpInfo spid="_x0000_s6527"/>
    <customShpInfo spid="_x0000_s6530"/>
    <customShpInfo spid="_x0000_s6529"/>
    <customShpInfo spid="_x0000_s6532"/>
    <customShpInfo spid="_x0000_s6531"/>
    <customShpInfo spid="_x0000_s6534"/>
    <customShpInfo spid="_x0000_s6533"/>
    <customShpInfo spid="_x0000_s6536"/>
    <customShpInfo spid="_x0000_s6535"/>
    <customShpInfo spid="_x0000_s6538"/>
    <customShpInfo spid="_x0000_s6537"/>
    <customShpInfo spid="_x0000_s6540"/>
    <customShpInfo spid="_x0000_s6539"/>
    <customShpInfo spid="_x0000_s6542"/>
    <customShpInfo spid="_x0000_s6541"/>
    <customShpInfo spid="_x0000_s6544"/>
    <customShpInfo spid="_x0000_s6543"/>
    <customShpInfo spid="_x0000_s6546"/>
    <customShpInfo spid="_x0000_s6545"/>
    <customShpInfo spid="_x0000_s6548"/>
    <customShpInfo spid="_x0000_s6547"/>
    <customShpInfo spid="_x0000_s6550"/>
    <customShpInfo spid="_x0000_s6549"/>
    <customShpInfo spid="_x0000_s6552"/>
    <customShpInfo spid="_x0000_s6551"/>
    <customShpInfo spid="_x0000_s6554"/>
    <customShpInfo spid="_x0000_s6553"/>
    <customShpInfo spid="_x0000_s6556"/>
    <customShpInfo spid="_x0000_s6555"/>
    <customShpInfo spid="_x0000_s6558"/>
    <customShpInfo spid="_x0000_s6557"/>
    <customShpInfo spid="_x0000_s6560"/>
    <customShpInfo spid="_x0000_s6559"/>
    <customShpInfo spid="_x0000_s6562"/>
    <customShpInfo spid="_x0000_s6561"/>
    <customShpInfo spid="_x0000_s6564"/>
    <customShpInfo spid="_x0000_s6563"/>
    <customShpInfo spid="_x0000_s6566"/>
    <customShpInfo spid="_x0000_s6565"/>
    <customShpInfo spid="_x0000_s6568"/>
    <customShpInfo spid="_x0000_s6567"/>
    <customShpInfo spid="_x0000_s6570"/>
    <customShpInfo spid="_x0000_s6569"/>
    <customShpInfo spid="_x0000_s6572"/>
    <customShpInfo spid="_x0000_s6571"/>
    <customShpInfo spid="_x0000_s6574"/>
    <customShpInfo spid="_x0000_s6573"/>
    <customShpInfo spid="_x0000_s6576"/>
    <customShpInfo spid="_x0000_s6575"/>
    <customShpInfo spid="_x0000_s6578"/>
    <customShpInfo spid="_x0000_s6577"/>
    <customShpInfo spid="_x0000_s6580"/>
    <customShpInfo spid="_x0000_s6579"/>
    <customShpInfo spid="_x0000_s6582"/>
    <customShpInfo spid="_x0000_s6581"/>
    <customShpInfo spid="_x0000_s6584"/>
    <customShpInfo spid="_x0000_s6583"/>
    <customShpInfo spid="_x0000_s6586"/>
    <customShpInfo spid="_x0000_s6585"/>
    <customShpInfo spid="_x0000_s6588"/>
    <customShpInfo spid="_x0000_s6587"/>
    <customShpInfo spid="_x0000_s6590"/>
    <customShpInfo spid="_x0000_s6589"/>
    <customShpInfo spid="_x0000_s6592"/>
    <customShpInfo spid="_x0000_s6591"/>
    <customShpInfo spid="_x0000_s6594"/>
    <customShpInfo spid="_x0000_s6593"/>
    <customShpInfo spid="_x0000_s6596"/>
    <customShpInfo spid="_x0000_s6595"/>
    <customShpInfo spid="_x0000_s6598"/>
    <customShpInfo spid="_x0000_s6597"/>
    <customShpInfo spid="_x0000_s6600"/>
    <customShpInfo spid="_x0000_s6599"/>
    <customShpInfo spid="_x0000_s6602"/>
    <customShpInfo spid="_x0000_s6601"/>
    <customShpInfo spid="_x0000_s6604"/>
    <customShpInfo spid="_x0000_s6603"/>
    <customShpInfo spid="_x0000_s6606"/>
    <customShpInfo spid="_x0000_s6605"/>
    <customShpInfo spid="_x0000_s6608"/>
    <customShpInfo spid="_x0000_s6607"/>
    <customShpInfo spid="_x0000_s6610"/>
    <customShpInfo spid="_x0000_s6609"/>
    <customShpInfo spid="_x0000_s6612"/>
    <customShpInfo spid="_x0000_s6611"/>
    <customShpInfo spid="_x0000_s6614"/>
    <customShpInfo spid="_x0000_s6613"/>
    <customShpInfo spid="_x0000_s6616"/>
    <customShpInfo spid="_x0000_s6615"/>
    <customShpInfo spid="_x0000_s6618"/>
    <customShpInfo spid="_x0000_s6617"/>
    <customShpInfo spid="_x0000_s6620"/>
    <customShpInfo spid="_x0000_s6619"/>
    <customShpInfo spid="_x0000_s6622"/>
    <customShpInfo spid="_x0000_s6621"/>
    <customShpInfo spid="_x0000_s6624"/>
    <customShpInfo spid="_x0000_s6623"/>
    <customShpInfo spid="_x0000_s6626"/>
    <customShpInfo spid="_x0000_s6625"/>
    <customShpInfo spid="_x0000_s6628"/>
    <customShpInfo spid="_x0000_s6627"/>
    <customShpInfo spid="_x0000_s6630"/>
    <customShpInfo spid="_x0000_s6629"/>
    <customShpInfo spid="_x0000_s6632"/>
    <customShpInfo spid="_x0000_s6631"/>
    <customShpInfo spid="_x0000_s6634"/>
    <customShpInfo spid="_x0000_s6633"/>
    <customShpInfo spid="_x0000_s6636"/>
    <customShpInfo spid="_x0000_s6635"/>
    <customShpInfo spid="_x0000_s6638"/>
    <customShpInfo spid="_x0000_s6637"/>
    <customShpInfo spid="_x0000_s6640"/>
    <customShpInfo spid="_x0000_s6639"/>
    <customShpInfo spid="_x0000_s6642"/>
    <customShpInfo spid="_x0000_s6641"/>
    <customShpInfo spid="_x0000_s6644"/>
    <customShpInfo spid="_x0000_s6643"/>
    <customShpInfo spid="_x0000_s6646"/>
    <customShpInfo spid="_x0000_s6645"/>
    <customShpInfo spid="_x0000_s6648"/>
    <customShpInfo spid="_x0000_s6647"/>
    <customShpInfo spid="_x0000_s6650"/>
    <customShpInfo spid="_x0000_s6649"/>
    <customShpInfo spid="_x0000_s6652"/>
    <customShpInfo spid="_x0000_s6651"/>
    <customShpInfo spid="_x0000_s6654"/>
    <customShpInfo spid="_x0000_s6653"/>
    <customShpInfo spid="_x0000_s6656"/>
    <customShpInfo spid="_x0000_s6655"/>
    <customShpInfo spid="_x0000_s6658"/>
    <customShpInfo spid="_x0000_s6657"/>
    <customShpInfo spid="_x0000_s6660"/>
    <customShpInfo spid="_x0000_s6659"/>
    <customShpInfo spid="_x0000_s6662"/>
    <customShpInfo spid="_x0000_s6661"/>
    <customShpInfo spid="_x0000_s6664"/>
    <customShpInfo spid="_x0000_s6663"/>
    <customShpInfo spid="_x0000_s6666"/>
    <customShpInfo spid="_x0000_s6665"/>
    <customShpInfo spid="_x0000_s6668"/>
    <customShpInfo spid="_x0000_s6667"/>
    <customShpInfo spid="_x0000_s6670"/>
    <customShpInfo spid="_x0000_s6669"/>
    <customShpInfo spid="_x0000_s6672"/>
    <customShpInfo spid="_x0000_s6671"/>
    <customShpInfo spid="_x0000_s6674"/>
    <customShpInfo spid="_x0000_s6673"/>
    <customShpInfo spid="_x0000_s6676"/>
    <customShpInfo spid="_x0000_s6675"/>
    <customShpInfo spid="_x0000_s6678"/>
    <customShpInfo spid="_x0000_s6677"/>
    <customShpInfo spid="_x0000_s6680"/>
    <customShpInfo spid="_x0000_s6679"/>
    <customShpInfo spid="_x0000_s6682"/>
    <customShpInfo spid="_x0000_s6681"/>
    <customShpInfo spid="_x0000_s6684"/>
    <customShpInfo spid="_x0000_s6683"/>
    <customShpInfo spid="_x0000_s6686"/>
    <customShpInfo spid="_x0000_s6685"/>
    <customShpInfo spid="_x0000_s6688"/>
    <customShpInfo spid="_x0000_s6687"/>
    <customShpInfo spid="_x0000_s6690"/>
    <customShpInfo spid="_x0000_s6689"/>
    <customShpInfo spid="_x0000_s6692"/>
    <customShpInfo spid="_x0000_s6691"/>
    <customShpInfo spid="_x0000_s6694"/>
    <customShpInfo spid="_x0000_s6693"/>
    <customShpInfo spid="_x0000_s6696"/>
    <customShpInfo spid="_x0000_s6695"/>
    <customShpInfo spid="_x0000_s6698"/>
    <customShpInfo spid="_x0000_s6697"/>
    <customShpInfo spid="_x0000_s6700"/>
    <customShpInfo spid="_x0000_s6699"/>
    <customShpInfo spid="_x0000_s6702"/>
    <customShpInfo spid="_x0000_s6701"/>
    <customShpInfo spid="_x0000_s6704"/>
    <customShpInfo spid="_x0000_s6703"/>
    <customShpInfo spid="_x0000_s6706"/>
    <customShpInfo spid="_x0000_s6705"/>
    <customShpInfo spid="_x0000_s6708"/>
    <customShpInfo spid="_x0000_s6707"/>
    <customShpInfo spid="_x0000_s6710"/>
    <customShpInfo spid="_x0000_s6709"/>
    <customShpInfo spid="_x0000_s6712"/>
    <customShpInfo spid="_x0000_s6711"/>
    <customShpInfo spid="_x0000_s6714"/>
    <customShpInfo spid="_x0000_s6713"/>
    <customShpInfo spid="_x0000_s6716"/>
    <customShpInfo spid="_x0000_s6715"/>
    <customShpInfo spid="_x0000_s6718"/>
    <customShpInfo spid="_x0000_s6717"/>
    <customShpInfo spid="_x0000_s6720"/>
    <customShpInfo spid="_x0000_s6719"/>
    <customShpInfo spid="_x0000_s6722"/>
    <customShpInfo spid="_x0000_s6721"/>
    <customShpInfo spid="_x0000_s6724"/>
    <customShpInfo spid="_x0000_s6723"/>
    <customShpInfo spid="_x0000_s6726"/>
    <customShpInfo spid="_x0000_s6725"/>
    <customShpInfo spid="_x0000_s6728"/>
    <customShpInfo spid="_x0000_s6727"/>
    <customShpInfo spid="_x0000_s6730"/>
    <customShpInfo spid="_x0000_s6729"/>
    <customShpInfo spid="_x0000_s6732"/>
    <customShpInfo spid="_x0000_s6731"/>
    <customShpInfo spid="_x0000_s6734"/>
    <customShpInfo spid="_x0000_s6733"/>
    <customShpInfo spid="_x0000_s6736"/>
    <customShpInfo spid="_x0000_s6735"/>
    <customShpInfo spid="_x0000_s6738"/>
    <customShpInfo spid="_x0000_s6737"/>
    <customShpInfo spid="_x0000_s6740"/>
    <customShpInfo spid="_x0000_s6739"/>
    <customShpInfo spid="_x0000_s6742"/>
    <customShpInfo spid="_x0000_s6741"/>
    <customShpInfo spid="_x0000_s6744"/>
    <customShpInfo spid="_x0000_s6743"/>
    <customShpInfo spid="_x0000_s6746"/>
    <customShpInfo spid="_x0000_s6745"/>
    <customShpInfo spid="_x0000_s6748"/>
    <customShpInfo spid="_x0000_s6747"/>
    <customShpInfo spid="_x0000_s6750"/>
    <customShpInfo spid="_x0000_s6749"/>
    <customShpInfo spid="_x0000_s6752"/>
    <customShpInfo spid="_x0000_s6751"/>
    <customShpInfo spid="_x0000_s6754"/>
    <customShpInfo spid="_x0000_s6753"/>
    <customShpInfo spid="_x0000_s6756"/>
    <customShpInfo spid="_x0000_s6755"/>
    <customShpInfo spid="_x0000_s6758"/>
    <customShpInfo spid="_x0000_s6757"/>
    <customShpInfo spid="_x0000_s6760"/>
    <customShpInfo spid="_x0000_s6759"/>
    <customShpInfo spid="_x0000_s6762"/>
    <customShpInfo spid="_x0000_s6761"/>
    <customShpInfo spid="_x0000_s6764"/>
    <customShpInfo spid="_x0000_s6763"/>
    <customShpInfo spid="_x0000_s6766"/>
    <customShpInfo spid="_x0000_s6765"/>
    <customShpInfo spid="_x0000_s6768"/>
    <customShpInfo spid="_x0000_s6767"/>
    <customShpInfo spid="_x0000_s6770"/>
    <customShpInfo spid="_x0000_s6769"/>
    <customShpInfo spid="_x0000_s6772"/>
    <customShpInfo spid="_x0000_s6771"/>
    <customShpInfo spid="_x0000_s6774"/>
    <customShpInfo spid="_x0000_s6773"/>
    <customShpInfo spid="_x0000_s6776"/>
    <customShpInfo spid="_x0000_s6775"/>
    <customShpInfo spid="_x0000_s6778"/>
    <customShpInfo spid="_x0000_s6777"/>
    <customShpInfo spid="_x0000_s6780"/>
    <customShpInfo spid="_x0000_s6779"/>
    <customShpInfo spid="_x0000_s6782"/>
    <customShpInfo spid="_x0000_s6781"/>
    <customShpInfo spid="_x0000_s6784"/>
    <customShpInfo spid="_x0000_s6783"/>
    <customShpInfo spid="_x0000_s6786"/>
    <customShpInfo spid="_x0000_s6785"/>
    <customShpInfo spid="_x0000_s6788"/>
    <customShpInfo spid="_x0000_s6787"/>
    <customShpInfo spid="_x0000_s6790"/>
    <customShpInfo spid="_x0000_s6789"/>
    <customShpInfo spid="_x0000_s6792"/>
    <customShpInfo spid="_x0000_s6791"/>
    <customShpInfo spid="_x0000_s6794"/>
    <customShpInfo spid="_x0000_s6793"/>
    <customShpInfo spid="_x0000_s6796"/>
    <customShpInfo spid="_x0000_s6795"/>
    <customShpInfo spid="_x0000_s6798"/>
    <customShpInfo spid="_x0000_s6797"/>
    <customShpInfo spid="_x0000_s6800"/>
    <customShpInfo spid="_x0000_s6799"/>
    <customShpInfo spid="_x0000_s6802"/>
    <customShpInfo spid="_x0000_s6801"/>
    <customShpInfo spid="_x0000_s6804"/>
    <customShpInfo spid="_x0000_s6803"/>
    <customShpInfo spid="_x0000_s6806"/>
    <customShpInfo spid="_x0000_s6805"/>
    <customShpInfo spid="_x0000_s6808"/>
    <customShpInfo spid="_x0000_s6807"/>
    <customShpInfo spid="_x0000_s6810"/>
    <customShpInfo spid="_x0000_s6809"/>
    <customShpInfo spid="_x0000_s6812"/>
    <customShpInfo spid="_x0000_s6811"/>
    <customShpInfo spid="_x0000_s6814"/>
    <customShpInfo spid="_x0000_s6813"/>
    <customShpInfo spid="_x0000_s6816"/>
    <customShpInfo spid="_x0000_s6815"/>
    <customShpInfo spid="_x0000_s6818"/>
    <customShpInfo spid="_x0000_s6817"/>
    <customShpInfo spid="_x0000_s6820"/>
    <customShpInfo spid="_x0000_s6819"/>
    <customShpInfo spid="_x0000_s6822"/>
    <customShpInfo spid="_x0000_s6821"/>
    <customShpInfo spid="_x0000_s6824"/>
    <customShpInfo spid="_x0000_s6823"/>
    <customShpInfo spid="_x0000_s6826"/>
    <customShpInfo spid="_x0000_s6825"/>
    <customShpInfo spid="_x0000_s6828"/>
    <customShpInfo spid="_x0000_s6827"/>
    <customShpInfo spid="_x0000_s6830"/>
    <customShpInfo spid="_x0000_s6829"/>
    <customShpInfo spid="_x0000_s6832"/>
    <customShpInfo spid="_x0000_s6831"/>
    <customShpInfo spid="_x0000_s6834"/>
    <customShpInfo spid="_x0000_s6833"/>
    <customShpInfo spid="_x0000_s6836"/>
    <customShpInfo spid="_x0000_s6835"/>
    <customShpInfo spid="_x0000_s6838"/>
    <customShpInfo spid="_x0000_s6837"/>
    <customShpInfo spid="_x0000_s6840"/>
    <customShpInfo spid="_x0000_s6839"/>
    <customShpInfo spid="_x0000_s6842"/>
    <customShpInfo spid="_x0000_s6841"/>
    <customShpInfo spid="_x0000_s6844"/>
    <customShpInfo spid="_x0000_s6843"/>
    <customShpInfo spid="_x0000_s6846"/>
    <customShpInfo spid="_x0000_s6845"/>
    <customShpInfo spid="_x0000_s6848"/>
    <customShpInfo spid="_x0000_s6847"/>
    <customShpInfo spid="_x0000_s6850"/>
    <customShpInfo spid="_x0000_s6849"/>
    <customShpInfo spid="_x0000_s6852"/>
    <customShpInfo spid="_x0000_s6851"/>
    <customShpInfo spid="_x0000_s6854"/>
    <customShpInfo spid="_x0000_s6853"/>
    <customShpInfo spid="_x0000_s6856"/>
    <customShpInfo spid="_x0000_s6855"/>
    <customShpInfo spid="_x0000_s6858"/>
    <customShpInfo spid="_x0000_s6857"/>
    <customShpInfo spid="_x0000_s6860"/>
    <customShpInfo spid="_x0000_s6859"/>
    <customShpInfo spid="_x0000_s6862"/>
    <customShpInfo spid="_x0000_s6861"/>
    <customShpInfo spid="_x0000_s6864"/>
    <customShpInfo spid="_x0000_s6863"/>
    <customShpInfo spid="_x0000_s6866"/>
    <customShpInfo spid="_x0000_s6865"/>
    <customShpInfo spid="_x0000_s6868"/>
    <customShpInfo spid="_x0000_s6867"/>
    <customShpInfo spid="_x0000_s6870"/>
    <customShpInfo spid="_x0000_s6869"/>
    <customShpInfo spid="_x0000_s6872"/>
    <customShpInfo spid="_x0000_s6871"/>
    <customShpInfo spid="_x0000_s6874"/>
    <customShpInfo spid="_x0000_s6873"/>
    <customShpInfo spid="_x0000_s6876"/>
    <customShpInfo spid="_x0000_s6875"/>
    <customShpInfo spid="_x0000_s6878"/>
    <customShpInfo spid="_x0000_s6877"/>
    <customShpInfo spid="_x0000_s6880"/>
    <customShpInfo spid="_x0000_s6879"/>
    <customShpInfo spid="_x0000_s6882"/>
    <customShpInfo spid="_x0000_s6881"/>
    <customShpInfo spid="_x0000_s6884"/>
    <customShpInfo spid="_x0000_s6883"/>
    <customShpInfo spid="_x0000_s6886"/>
    <customShpInfo spid="_x0000_s6885"/>
    <customShpInfo spid="_x0000_s6888"/>
    <customShpInfo spid="_x0000_s6887"/>
    <customShpInfo spid="_x0000_s6890"/>
    <customShpInfo spid="_x0000_s6889"/>
    <customShpInfo spid="_x0000_s6892"/>
    <customShpInfo spid="_x0000_s6891"/>
    <customShpInfo spid="_x0000_s6894"/>
    <customShpInfo spid="_x0000_s6893"/>
    <customShpInfo spid="_x0000_s6896"/>
    <customShpInfo spid="_x0000_s6895"/>
    <customShpInfo spid="_x0000_s6898"/>
    <customShpInfo spid="_x0000_s6897"/>
    <customShpInfo spid="_x0000_s6900"/>
    <customShpInfo spid="_x0000_s6899"/>
    <customShpInfo spid="_x0000_s6902"/>
    <customShpInfo spid="_x0000_s6901"/>
    <customShpInfo spid="_x0000_s6904"/>
    <customShpInfo spid="_x0000_s6903"/>
    <customShpInfo spid="_x0000_s6906"/>
    <customShpInfo spid="_x0000_s6905"/>
    <customShpInfo spid="_x0000_s6908"/>
    <customShpInfo spid="_x0000_s6907"/>
    <customShpInfo spid="_x0000_s6910"/>
    <customShpInfo spid="_x0000_s6909"/>
    <customShpInfo spid="_x0000_s6912"/>
    <customShpInfo spid="_x0000_s6911"/>
    <customShpInfo spid="_x0000_s6914"/>
    <customShpInfo spid="_x0000_s6913"/>
    <customShpInfo spid="_x0000_s6916"/>
    <customShpInfo spid="_x0000_s6917"/>
    <customShpInfo spid="_x0000_s6915"/>
    <customShpInfo spid="_x0000_s6919"/>
    <customShpInfo spid="_x0000_s6918"/>
    <customShpInfo spid="_x0000_s6921"/>
    <customShpInfo spid="_x0000_s6920"/>
    <customShpInfo spid="_x0000_s6923"/>
    <customShpInfo spid="_x0000_s6922"/>
    <customShpInfo spid="_x0000_s6925"/>
    <customShpInfo spid="_x0000_s6924"/>
    <customShpInfo spid="_x0000_s6927"/>
    <customShpInfo spid="_x0000_s6926"/>
    <customShpInfo spid="_x0000_s6929"/>
    <customShpInfo spid="_x0000_s6928"/>
    <customShpInfo spid="_x0000_s6931"/>
    <customShpInfo spid="_x0000_s6930"/>
    <customShpInfo spid="_x0000_s6933"/>
    <customShpInfo spid="_x0000_s6932"/>
    <customShpInfo spid="_x0000_s6935"/>
    <customShpInfo spid="_x0000_s6934"/>
    <customShpInfo spid="_x0000_s6937"/>
    <customShpInfo spid="_x0000_s6936"/>
    <customShpInfo spid="_x0000_s6939"/>
    <customShpInfo spid="_x0000_s6938"/>
    <customShpInfo spid="_x0000_s6941"/>
    <customShpInfo spid="_x0000_s6940"/>
    <customShpInfo spid="_x0000_s6943"/>
    <customShpInfo spid="_x0000_s6942"/>
    <customShpInfo spid="_x0000_s6945"/>
    <customShpInfo spid="_x0000_s6944"/>
    <customShpInfo spid="_x0000_s6947"/>
    <customShpInfo spid="_x0000_s6946"/>
    <customShpInfo spid="_x0000_s6949"/>
    <customShpInfo spid="_x0000_s6948"/>
    <customShpInfo spid="_x0000_s6951"/>
    <customShpInfo spid="_x0000_s6950"/>
    <customShpInfo spid="_x0000_s6953"/>
    <customShpInfo spid="_x0000_s6952"/>
    <customShpInfo spid="_x0000_s6955"/>
    <customShpInfo spid="_x0000_s6954"/>
    <customShpInfo spid="_x0000_s6957"/>
    <customShpInfo spid="_x0000_s6956"/>
    <customShpInfo spid="_x0000_s6959"/>
    <customShpInfo spid="_x0000_s6958"/>
    <customShpInfo spid="_x0000_s6961"/>
    <customShpInfo spid="_x0000_s6960"/>
    <customShpInfo spid="_x0000_s6963"/>
    <customShpInfo spid="_x0000_s6962"/>
    <customShpInfo spid="_x0000_s6965"/>
    <customShpInfo spid="_x0000_s6964"/>
    <customShpInfo spid="_x0000_s6967"/>
    <customShpInfo spid="_x0000_s6966"/>
    <customShpInfo spid="_x0000_s6969"/>
    <customShpInfo spid="_x0000_s6968"/>
    <customShpInfo spid="_x0000_s6971"/>
    <customShpInfo spid="_x0000_s6970"/>
    <customShpInfo spid="_x0000_s6973"/>
    <customShpInfo spid="_x0000_s6972"/>
    <customShpInfo spid="_x0000_s6975"/>
    <customShpInfo spid="_x0000_s6974"/>
    <customShpInfo spid="_x0000_s6977"/>
    <customShpInfo spid="_x0000_s6978"/>
    <customShpInfo spid="_x0000_s6979"/>
    <customShpInfo spid="_x0000_s6976"/>
    <customShpInfo spid="_x0000_s6981"/>
    <customShpInfo spid="_x0000_s6980"/>
    <customShpInfo spid="_x0000_s6983"/>
    <customShpInfo spid="_x0000_s6982"/>
    <customShpInfo spid="_x0000_s6985"/>
    <customShpInfo spid="_x0000_s6984"/>
    <customShpInfo spid="_x0000_s6987"/>
    <customShpInfo spid="_x0000_s6986"/>
    <customShpInfo spid="_x0000_s6989"/>
    <customShpInfo spid="_x0000_s6988"/>
    <customShpInfo spid="_x0000_s6991"/>
    <customShpInfo spid="_x0000_s6990"/>
    <customShpInfo spid="_x0000_s6993"/>
    <customShpInfo spid="_x0000_s6992"/>
    <customShpInfo spid="_x0000_s6995"/>
    <customShpInfo spid="_x0000_s6994"/>
    <customShpInfo spid="_x0000_s6997"/>
    <customShpInfo spid="_x0000_s6996"/>
    <customShpInfo spid="_x0000_s6999"/>
    <customShpInfo spid="_x0000_s6998"/>
    <customShpInfo spid="_x0000_s7001"/>
    <customShpInfo spid="_x0000_s7000"/>
    <customShpInfo spid="_x0000_s7003"/>
    <customShpInfo spid="_x0000_s7002"/>
    <customShpInfo spid="_x0000_s7005"/>
    <customShpInfo spid="_x0000_s7004"/>
    <customShpInfo spid="_x0000_s7007"/>
    <customShpInfo spid="_x0000_s7006"/>
    <customShpInfo spid="_x0000_s7009"/>
    <customShpInfo spid="_x0000_s7008"/>
    <customShpInfo spid="_x0000_s7011"/>
    <customShpInfo spid="_x0000_s7010"/>
    <customShpInfo spid="_x0000_s7013"/>
    <customShpInfo spid="_x0000_s7012"/>
    <customShpInfo spid="_x0000_s7015"/>
    <customShpInfo spid="_x0000_s7014"/>
    <customShpInfo spid="_x0000_s7017"/>
    <customShpInfo spid="_x0000_s7016"/>
    <customShpInfo spid="_x0000_s7019"/>
    <customShpInfo spid="_x0000_s7018"/>
    <customShpInfo spid="_x0000_s7021"/>
    <customShpInfo spid="_x0000_s7020"/>
    <customShpInfo spid="_x0000_s7023"/>
    <customShpInfo spid="_x0000_s7022"/>
    <customShpInfo spid="_x0000_s7025"/>
    <customShpInfo spid="_x0000_s7024"/>
    <customShpInfo spid="_x0000_s7027"/>
    <customShpInfo spid="_x0000_s7026"/>
    <customShpInfo spid="_x0000_s7029"/>
    <customShpInfo spid="_x0000_s7028"/>
    <customShpInfo spid="_x0000_s7031"/>
    <customShpInfo spid="_x0000_s7030"/>
    <customShpInfo spid="_x0000_s7033"/>
    <customShpInfo spid="_x0000_s7032"/>
    <customShpInfo spid="_x0000_s7035"/>
    <customShpInfo spid="_x0000_s7034"/>
    <customShpInfo spid="_x0000_s7037"/>
    <customShpInfo spid="_x0000_s7036"/>
    <customShpInfo spid="_x0000_s7039"/>
    <customShpInfo spid="_x0000_s7038"/>
    <customShpInfo spid="_x0000_s7041"/>
    <customShpInfo spid="_x0000_s7040"/>
    <customShpInfo spid="_x0000_s7043"/>
    <customShpInfo spid="_x0000_s7042"/>
    <customShpInfo spid="_x0000_s7045"/>
    <customShpInfo spid="_x0000_s7044"/>
    <customShpInfo spid="_x0000_s7047"/>
    <customShpInfo spid="_x0000_s7046"/>
    <customShpInfo spid="_x0000_s7049"/>
    <customShpInfo spid="_x0000_s7048"/>
    <customShpInfo spid="_x0000_s7051"/>
    <customShpInfo spid="_x0000_s7050"/>
    <customShpInfo spid="_x0000_s7053"/>
    <customShpInfo spid="_x0000_s7052"/>
    <customShpInfo spid="_x0000_s7055"/>
    <customShpInfo spid="_x0000_s7054"/>
    <customShpInfo spid="_x0000_s7057"/>
    <customShpInfo spid="_x0000_s7056"/>
    <customShpInfo spid="_x0000_s7059"/>
    <customShpInfo spid="_x0000_s7058"/>
    <customShpInfo spid="_x0000_s7061"/>
    <customShpInfo spid="_x0000_s7060"/>
    <customShpInfo spid="_x0000_s7063"/>
    <customShpInfo spid="_x0000_s7062"/>
    <customShpInfo spid="_x0000_s7065"/>
    <customShpInfo spid="_x0000_s7064"/>
    <customShpInfo spid="_x0000_s7067"/>
    <customShpInfo spid="_x0000_s7066"/>
    <customShpInfo spid="_x0000_s7069"/>
    <customShpInfo spid="_x0000_s7068"/>
    <customShpInfo spid="_x0000_s7071"/>
    <customShpInfo spid="_x0000_s7070"/>
    <customShpInfo spid="_x0000_s7073"/>
    <customShpInfo spid="_x0000_s7072"/>
    <customShpInfo spid="_x0000_s7075"/>
    <customShpInfo spid="_x0000_s7074"/>
    <customShpInfo spid="_x0000_s7077"/>
    <customShpInfo spid="_x0000_s7076"/>
    <customShpInfo spid="_x0000_s7079"/>
    <customShpInfo spid="_x0000_s7078"/>
    <customShpInfo spid="_x0000_s7081"/>
    <customShpInfo spid="_x0000_s7080"/>
    <customShpInfo spid="_x0000_s7083"/>
    <customShpInfo spid="_x0000_s7082"/>
    <customShpInfo spid="_x0000_s7085"/>
    <customShpInfo spid="_x0000_s7084"/>
    <customShpInfo spid="_x0000_s7087"/>
    <customShpInfo spid="_x0000_s7086"/>
    <customShpInfo spid="_x0000_s7089"/>
    <customShpInfo spid="_x0000_s7088"/>
    <customShpInfo spid="_x0000_s7091"/>
    <customShpInfo spid="_x0000_s7090"/>
    <customShpInfo spid="_x0000_s7093"/>
    <customShpInfo spid="_x0000_s7092"/>
    <customShpInfo spid="_x0000_s7095"/>
    <customShpInfo spid="_x0000_s7094"/>
    <customShpInfo spid="_x0000_s7097"/>
    <customShpInfo spid="_x0000_s7096"/>
    <customShpInfo spid="_x0000_s7099"/>
    <customShpInfo spid="_x0000_s7098"/>
    <customShpInfo spid="_x0000_s7101"/>
    <customShpInfo spid="_x0000_s7100"/>
    <customShpInfo spid="_x0000_s7103"/>
    <customShpInfo spid="_x0000_s7102"/>
    <customShpInfo spid="_x0000_s7105"/>
    <customShpInfo spid="_x0000_s7104"/>
    <customShpInfo spid="_x0000_s7107"/>
    <customShpInfo spid="_x0000_s7106"/>
    <customShpInfo spid="_x0000_s7109"/>
    <customShpInfo spid="_x0000_s7108"/>
    <customShpInfo spid="_x0000_s7111"/>
    <customShpInfo spid="_x0000_s7110"/>
    <customShpInfo spid="_x0000_s7113"/>
    <customShpInfo spid="_x0000_s7112"/>
    <customShpInfo spid="_x0000_s7115"/>
    <customShpInfo spid="_x0000_s7114"/>
    <customShpInfo spid="_x0000_s7117"/>
    <customShpInfo spid="_x0000_s7116"/>
    <customShpInfo spid="_x0000_s7119"/>
    <customShpInfo spid="_x0000_s7118"/>
    <customShpInfo spid="_x0000_s7121"/>
    <customShpInfo spid="_x0000_s7120"/>
    <customShpInfo spid="_x0000_s7123"/>
    <customShpInfo spid="_x0000_s7122"/>
    <customShpInfo spid="_x0000_s7125"/>
    <customShpInfo spid="_x0000_s7124"/>
    <customShpInfo spid="_x0000_s7127"/>
    <customShpInfo spid="_x0000_s7126"/>
    <customShpInfo spid="_x0000_s7129"/>
    <customShpInfo spid="_x0000_s7128"/>
    <customShpInfo spid="_x0000_s7131"/>
    <customShpInfo spid="_x0000_s7130"/>
    <customShpInfo spid="_x0000_s7133"/>
    <customShpInfo spid="_x0000_s7132"/>
    <customShpInfo spid="_x0000_s7135"/>
    <customShpInfo spid="_x0000_s7134"/>
    <customShpInfo spid="_x0000_s7137"/>
    <customShpInfo spid="_x0000_s7136"/>
    <customShpInfo spid="_x0000_s7139"/>
    <customShpInfo spid="_x0000_s7138"/>
    <customShpInfo spid="_x0000_s7141"/>
    <customShpInfo spid="_x0000_s7140"/>
    <customShpInfo spid="_x0000_s7143"/>
    <customShpInfo spid="_x0000_s7142"/>
    <customShpInfo spid="_x0000_s7145"/>
    <customShpInfo spid="_x0000_s7144"/>
    <customShpInfo spid="_x0000_s7147"/>
    <customShpInfo spid="_x0000_s7146"/>
    <customShpInfo spid="_x0000_s7149"/>
    <customShpInfo spid="_x0000_s7148"/>
    <customShpInfo spid="_x0000_s7151"/>
    <customShpInfo spid="_x0000_s7150"/>
    <customShpInfo spid="_x0000_s7153"/>
    <customShpInfo spid="_x0000_s7152"/>
    <customShpInfo spid="_x0000_s7155"/>
    <customShpInfo spid="_x0000_s7154"/>
    <customShpInfo spid="_x0000_s7157"/>
    <customShpInfo spid="_x0000_s7156"/>
    <customShpInfo spid="_x0000_s7159"/>
    <customShpInfo spid="_x0000_s7158"/>
    <customShpInfo spid="_x0000_s7161"/>
    <customShpInfo spid="_x0000_s7160"/>
    <customShpInfo spid="_x0000_s7163"/>
    <customShpInfo spid="_x0000_s7162"/>
    <customShpInfo spid="_x0000_s7165"/>
    <customShpInfo spid="_x0000_s7164"/>
    <customShpInfo spid="_x0000_s7167"/>
    <customShpInfo spid="_x0000_s7166"/>
    <customShpInfo spid="_x0000_s7169"/>
    <customShpInfo spid="_x0000_s7168"/>
    <customShpInfo spid="_x0000_s7171"/>
    <customShpInfo spid="_x0000_s7170"/>
    <customShpInfo spid="_x0000_s7173"/>
    <customShpInfo spid="_x0000_s7172"/>
    <customShpInfo spid="_x0000_s7175"/>
    <customShpInfo spid="_x0000_s7174"/>
    <customShpInfo spid="_x0000_s7177"/>
    <customShpInfo spid="_x0000_s7176"/>
    <customShpInfo spid="_x0000_s7179"/>
    <customShpInfo spid="_x0000_s7178"/>
    <customShpInfo spid="_x0000_s7181"/>
    <customShpInfo spid="_x0000_s7180"/>
    <customShpInfo spid="_x0000_s7183"/>
    <customShpInfo spid="_x0000_s7182"/>
    <customShpInfo spid="_x0000_s7185"/>
    <customShpInfo spid="_x0000_s7184"/>
    <customShpInfo spid="_x0000_s7187"/>
    <customShpInfo spid="_x0000_s7186"/>
    <customShpInfo spid="_x0000_s7189"/>
    <customShpInfo spid="_x0000_s7188"/>
    <customShpInfo spid="_x0000_s7191"/>
    <customShpInfo spid="_x0000_s7190"/>
    <customShpInfo spid="_x0000_s7193"/>
    <customShpInfo spid="_x0000_s7192"/>
    <customShpInfo spid="_x0000_s7195"/>
    <customShpInfo spid="_x0000_s7194"/>
    <customShpInfo spid="_x0000_s7197"/>
    <customShpInfo spid="_x0000_s7196"/>
    <customShpInfo spid="_x0000_s7199"/>
    <customShpInfo spid="_x0000_s7198"/>
    <customShpInfo spid="_x0000_s7201"/>
    <customShpInfo spid="_x0000_s7200"/>
    <customShpInfo spid="_x0000_s6428"/>
    <customShpInfo spid="_x0000_s7202"/>
    <customShpInfo spid="_x0000_s7204"/>
    <customShpInfo spid="_x0000_s7203"/>
    <customShpInfo spid="_x0000_s7206"/>
    <customShpInfo spid="_x0000_s7205"/>
    <customShpInfo spid="_x0000_s7208"/>
    <customShpInfo spid="_x0000_s7207"/>
    <customShpInfo spid="_x0000_s7211"/>
    <customShpInfo spid="_x0000_s7210"/>
    <customShpInfo spid="_x0000_s7213"/>
    <customShpInfo spid="_x0000_s7214"/>
    <customShpInfo spid="_x0000_s7215"/>
    <customShpInfo spid="_x0000_s7216"/>
    <customShpInfo spid="_x0000_s7217"/>
    <customShpInfo spid="_x0000_s7212"/>
    <customShpInfo spid="_x0000_s7219"/>
    <customShpInfo spid="_x0000_s7218"/>
    <customShpInfo spid="_x0000_s7221"/>
    <customShpInfo spid="_x0000_s7222"/>
    <customShpInfo spid="_x0000_s7220"/>
    <customShpInfo spid="_x0000_s7224"/>
    <customShpInfo spid="_x0000_s7223"/>
    <customShpInfo spid="_x0000_s7226"/>
    <customShpInfo spid="_x0000_s7227"/>
    <customShpInfo spid="_x0000_s7225"/>
    <customShpInfo spid="_x0000_s7229"/>
    <customShpInfo spid="_x0000_s7228"/>
    <customShpInfo spid="_x0000_s7231"/>
    <customShpInfo spid="_x0000_s7230"/>
    <customShpInfo spid="_x0000_s7209"/>
    <customShpInfo spid="_x0000_s7233"/>
    <customShpInfo spid="_x0000_s7232"/>
    <customShpInfo spid="_x0000_s7236"/>
    <customShpInfo spid="_x0000_s7235"/>
    <customShpInfo spid="_x0000_s7238"/>
    <customShpInfo spid="_x0000_s7237"/>
    <customShpInfo spid="_x0000_s7240"/>
    <customShpInfo spid="_x0000_s7239"/>
    <customShpInfo spid="_x0000_s7242"/>
    <customShpInfo spid="_x0000_s7241"/>
    <customShpInfo spid="_x0000_s7244"/>
    <customShpInfo spid="_x0000_s7243"/>
    <customShpInfo spid="_x0000_s7246"/>
    <customShpInfo spid="_x0000_s7245"/>
    <customShpInfo spid="_x0000_s7248"/>
    <customShpInfo spid="_x0000_s7247"/>
    <customShpInfo spid="_x0000_s7250"/>
    <customShpInfo spid="_x0000_s7249"/>
    <customShpInfo spid="_x0000_s7252"/>
    <customShpInfo spid="_x0000_s7251"/>
    <customShpInfo spid="_x0000_s7254"/>
    <customShpInfo spid="_x0000_s7253"/>
    <customShpInfo spid="_x0000_s7256"/>
    <customShpInfo spid="_x0000_s7255"/>
    <customShpInfo spid="_x0000_s7258"/>
    <customShpInfo spid="_x0000_s7257"/>
    <customShpInfo spid="_x0000_s7260"/>
    <customShpInfo spid="_x0000_s7259"/>
    <customShpInfo spid="_x0000_s7262"/>
    <customShpInfo spid="_x0000_s7261"/>
    <customShpInfo spid="_x0000_s7264"/>
    <customShpInfo spid="_x0000_s7265"/>
    <customShpInfo spid="_x0000_s7266"/>
    <customShpInfo spid="_x0000_s7263"/>
    <customShpInfo spid="_x0000_s7268"/>
    <customShpInfo spid="_x0000_s7267"/>
    <customShpInfo spid="_x0000_s7270"/>
    <customShpInfo spid="_x0000_s7269"/>
    <customShpInfo spid="_x0000_s7272"/>
    <customShpInfo spid="_x0000_s7271"/>
    <customShpInfo spid="_x0000_s7274"/>
    <customShpInfo spid="_x0000_s7275"/>
    <customShpInfo spid="_x0000_s7276"/>
    <customShpInfo spid="_x0000_s7273"/>
    <customShpInfo spid="_x0000_s7278"/>
    <customShpInfo spid="_x0000_s7279"/>
    <customShpInfo spid="_x0000_s7280"/>
    <customShpInfo spid="_x0000_s7277"/>
    <customShpInfo spid="_x0000_s7282"/>
    <customShpInfo spid="_x0000_s7281"/>
    <customShpInfo spid="_x0000_s7284"/>
    <customShpInfo spid="_x0000_s7283"/>
    <customShpInfo spid="_x0000_s7286"/>
    <customShpInfo spid="_x0000_s7285"/>
    <customShpInfo spid="_x0000_s7288"/>
    <customShpInfo spid="_x0000_s7287"/>
    <customShpInfo spid="_x0000_s7290"/>
    <customShpInfo spid="_x0000_s7289"/>
    <customShpInfo spid="_x0000_s7292"/>
    <customShpInfo spid="_x0000_s7291"/>
    <customShpInfo spid="_x0000_s7294"/>
    <customShpInfo spid="_x0000_s7293"/>
    <customShpInfo spid="_x0000_s7296"/>
    <customShpInfo spid="_x0000_s7295"/>
    <customShpInfo spid="_x0000_s7298"/>
    <customShpInfo spid="_x0000_s7297"/>
    <customShpInfo spid="_x0000_s7300"/>
    <customShpInfo spid="_x0000_s7299"/>
    <customShpInfo spid="_x0000_s7302"/>
    <customShpInfo spid="_x0000_s7303"/>
    <customShpInfo spid="_x0000_s7304"/>
    <customShpInfo spid="_x0000_s7301"/>
    <customShpInfo spid="_x0000_s7306"/>
    <customShpInfo spid="_x0000_s7305"/>
    <customShpInfo spid="_x0000_s7308"/>
    <customShpInfo spid="_x0000_s7307"/>
    <customShpInfo spid="_x0000_s7310"/>
    <customShpInfo spid="_x0000_s7309"/>
    <customShpInfo spid="_x0000_s7312"/>
    <customShpInfo spid="_x0000_s7311"/>
    <customShpInfo spid="_x0000_s7314"/>
    <customShpInfo spid="_x0000_s7313"/>
    <customShpInfo spid="_x0000_s7316"/>
    <customShpInfo spid="_x0000_s7315"/>
    <customShpInfo spid="_x0000_s7318"/>
    <customShpInfo spid="_x0000_s7317"/>
    <customShpInfo spid="_x0000_s7320"/>
    <customShpInfo spid="_x0000_s7319"/>
    <customShpInfo spid="_x0000_s7322"/>
    <customShpInfo spid="_x0000_s7321"/>
    <customShpInfo spid="_x0000_s7324"/>
    <customShpInfo spid="_x0000_s7323"/>
    <customShpInfo spid="_x0000_s7326"/>
    <customShpInfo spid="_x0000_s7325"/>
    <customShpInfo spid="_x0000_s7328"/>
    <customShpInfo spid="_x0000_s7327"/>
    <customShpInfo spid="_x0000_s7330"/>
    <customShpInfo spid="_x0000_s7331"/>
    <customShpInfo spid="_x0000_s7329"/>
    <customShpInfo spid="_x0000_s7333"/>
    <customShpInfo spid="_x0000_s7332"/>
    <customShpInfo spid="_x0000_s7335"/>
    <customShpInfo spid="_x0000_s7334"/>
    <customShpInfo spid="_x0000_s7337"/>
    <customShpInfo spid="_x0000_s7336"/>
    <customShpInfo spid="_x0000_s7339"/>
    <customShpInfo spid="_x0000_s7338"/>
    <customShpInfo spid="_x0000_s7341"/>
    <customShpInfo spid="_x0000_s7342"/>
    <customShpInfo spid="_x0000_s7343"/>
    <customShpInfo spid="_x0000_s7344"/>
    <customShpInfo spid="_x0000_s7345"/>
    <customShpInfo spid="_x0000_s7340"/>
    <customShpInfo spid="_x0000_s7347"/>
    <customShpInfo spid="_x0000_s7348"/>
    <customShpInfo spid="_x0000_s7349"/>
    <customShpInfo spid="_x0000_s7346"/>
    <customShpInfo spid="_x0000_s7351"/>
    <customShpInfo spid="_x0000_s7350"/>
    <customShpInfo spid="_x0000_s7353"/>
    <customShpInfo spid="_x0000_s7354"/>
    <customShpInfo spid="_x0000_s7355"/>
    <customShpInfo spid="_x0000_s7352"/>
    <customShpInfo spid="_x0000_s7357"/>
    <customShpInfo spid="_x0000_s7356"/>
    <customShpInfo spid="_x0000_s7359"/>
    <customShpInfo spid="_x0000_s7358"/>
    <customShpInfo spid="_x0000_s7361"/>
    <customShpInfo spid="_x0000_s7362"/>
    <customShpInfo spid="_x0000_s7363"/>
    <customShpInfo spid="_x0000_s7364"/>
    <customShpInfo spid="_x0000_s7365"/>
    <customShpInfo spid="_x0000_s7366"/>
    <customShpInfo spid="_x0000_s7367"/>
    <customShpInfo spid="_x0000_s7368"/>
    <customShpInfo spid="_x0000_s7360"/>
    <customShpInfo spid="_x0000_s7370"/>
    <customShpInfo spid="_x0000_s7369"/>
    <customShpInfo spid="_x0000_s7372"/>
    <customShpInfo spid="_x0000_s7371"/>
    <customShpInfo spid="_x0000_s7374"/>
    <customShpInfo spid="_x0000_s7373"/>
    <customShpInfo spid="_x0000_s7376"/>
    <customShpInfo spid="_x0000_s7375"/>
    <customShpInfo spid="_x0000_s7378"/>
    <customShpInfo spid="_x0000_s7377"/>
    <customShpInfo spid="_x0000_s7380"/>
    <customShpInfo spid="_x0000_s7379"/>
    <customShpInfo spid="_x0000_s7382"/>
    <customShpInfo spid="_x0000_s7381"/>
    <customShpInfo spid="_x0000_s7384"/>
    <customShpInfo spid="_x0000_s7383"/>
    <customShpInfo spid="_x0000_s7386"/>
    <customShpInfo spid="_x0000_s7385"/>
    <customShpInfo spid="_x0000_s7388"/>
    <customShpInfo spid="_x0000_s7387"/>
    <customShpInfo spid="_x0000_s7390"/>
    <customShpInfo spid="_x0000_s7389"/>
    <customShpInfo spid="_x0000_s7392"/>
    <customShpInfo spid="_x0000_s7391"/>
    <customShpInfo spid="_x0000_s7394"/>
    <customShpInfo spid="_x0000_s7395"/>
    <customShpInfo spid="_x0000_s7396"/>
    <customShpInfo spid="_x0000_s7393"/>
    <customShpInfo spid="_x0000_s7234"/>
    <customShpInfo spid="_x0000_s7398"/>
    <customShpInfo spid="_x0000_s7397"/>
    <customShpInfo spid="_x0000_s7401"/>
    <customShpInfo spid="_x0000_s7400"/>
    <customShpInfo spid="_x0000_s7403"/>
    <customShpInfo spid="_x0000_s7402"/>
    <customShpInfo spid="_x0000_s7405"/>
    <customShpInfo spid="_x0000_s7404"/>
    <customShpInfo spid="_x0000_s7407"/>
    <customShpInfo spid="_x0000_s7406"/>
    <customShpInfo spid="_x0000_s7409"/>
    <customShpInfo spid="_x0000_s7408"/>
    <customShpInfo spid="_x0000_s7411"/>
    <customShpInfo spid="_x0000_s7410"/>
    <customShpInfo spid="_x0000_s7413"/>
    <customShpInfo spid="_x0000_s7412"/>
    <customShpInfo spid="_x0000_s7415"/>
    <customShpInfo spid="_x0000_s7414"/>
    <customShpInfo spid="_x0000_s7417"/>
    <customShpInfo spid="_x0000_s7416"/>
    <customShpInfo spid="_x0000_s7419"/>
    <customShpInfo spid="_x0000_s7418"/>
    <customShpInfo spid="_x0000_s7421"/>
    <customShpInfo spid="_x0000_s7420"/>
    <customShpInfo spid="_x0000_s7423"/>
    <customShpInfo spid="_x0000_s7422"/>
    <customShpInfo spid="_x0000_s7399"/>
    <customShpInfo spid="_x0000_s7426"/>
    <customShpInfo spid="_x0000_s7425"/>
    <customShpInfo spid="_x0000_s7428"/>
    <customShpInfo spid="_x0000_s7427"/>
    <customShpInfo spid="_x0000_s7430"/>
    <customShpInfo spid="_x0000_s7429"/>
    <customShpInfo spid="_x0000_s7432"/>
    <customShpInfo spid="_x0000_s7431"/>
    <customShpInfo spid="_x0000_s7434"/>
    <customShpInfo spid="_x0000_s7433"/>
    <customShpInfo spid="_x0000_s7436"/>
    <customShpInfo spid="_x0000_s7435"/>
    <customShpInfo spid="_x0000_s7438"/>
    <customShpInfo spid="_x0000_s7437"/>
    <customShpInfo spid="_x0000_s7440"/>
    <customShpInfo spid="_x0000_s7439"/>
    <customShpInfo spid="_x0000_s7442"/>
    <customShpInfo spid="_x0000_s7441"/>
    <customShpInfo spid="_x0000_s7444"/>
    <customShpInfo spid="_x0000_s7443"/>
    <customShpInfo spid="_x0000_s7446"/>
    <customShpInfo spid="_x0000_s7445"/>
    <customShpInfo spid="_x0000_s7448"/>
    <customShpInfo spid="_x0000_s7447"/>
    <customShpInfo spid="_x0000_s7424"/>
    <customShpInfo spid="_x0000_s7450"/>
    <customShpInfo spid="_x0000_s7449"/>
    <customShpInfo spid="_x0000_s7452"/>
    <customShpInfo spid="_x0000_s7451"/>
    <customShpInfo spid="_x0000_s7454"/>
    <customShpInfo spid="_x0000_s7453"/>
    <customShpInfo spid="_x0000_s7456"/>
    <customShpInfo spid="_x0000_s7455"/>
    <customShpInfo spid="_x0000_s7458"/>
    <customShpInfo spid="_x0000_s7457"/>
    <customShpInfo spid="_x0000_s7461"/>
    <customShpInfo spid="_x0000_s7460"/>
    <customShpInfo spid="_x0000_s7463"/>
    <customShpInfo spid="_x0000_s7462"/>
    <customShpInfo spid="_x0000_s7465"/>
    <customShpInfo spid="_x0000_s7464"/>
    <customShpInfo spid="_x0000_s7467"/>
    <customShpInfo spid="_x0000_s7466"/>
    <customShpInfo spid="_x0000_s7459"/>
    <customShpInfo spid="_x0000_s7470"/>
    <customShpInfo spid="_x0000_s7469"/>
    <customShpInfo spid="_x0000_s7472"/>
    <customShpInfo spid="_x0000_s7471"/>
    <customShpInfo spid="_x0000_s7474"/>
    <customShpInfo spid="_x0000_s7473"/>
    <customShpInfo spid="_x0000_s7476"/>
    <customShpInfo spid="_x0000_s7475"/>
    <customShpInfo spid="_x0000_s7478"/>
    <customShpInfo spid="_x0000_s7477"/>
    <customShpInfo spid="_x0000_s7480"/>
    <customShpInfo spid="_x0000_s7479"/>
    <customShpInfo spid="_x0000_s7482"/>
    <customShpInfo spid="_x0000_s7481"/>
    <customShpInfo spid="_x0000_s7484"/>
    <customShpInfo spid="_x0000_s7483"/>
    <customShpInfo spid="_x0000_s7486"/>
    <customShpInfo spid="_x0000_s7485"/>
    <customShpInfo spid="_x0000_s7468"/>
    <customShpInfo spid="_x0000_s7488"/>
    <customShpInfo spid="_x0000_s7487"/>
    <customShpInfo spid="_x0000_s7490"/>
    <customShpInfo spid="_x0000_s7489"/>
    <customShpInfo spid="_x0000_s7493"/>
    <customShpInfo spid="_x0000_s7492"/>
    <customShpInfo spid="_x0000_s7495"/>
    <customShpInfo spid="_x0000_s7494"/>
    <customShpInfo spid="_x0000_s7497"/>
    <customShpInfo spid="_x0000_s7496"/>
    <customShpInfo spid="_x0000_s7499"/>
    <customShpInfo spid="_x0000_s7498"/>
    <customShpInfo spid="_x0000_s7501"/>
    <customShpInfo spid="_x0000_s7500"/>
    <customShpInfo spid="_x0000_s7503"/>
    <customShpInfo spid="_x0000_s7502"/>
    <customShpInfo spid="_x0000_s7491"/>
    <customShpInfo spid="_x0000_s7506"/>
    <customShpInfo spid="_x0000_s7505"/>
    <customShpInfo spid="_x0000_s7508"/>
    <customShpInfo spid="_x0000_s7507"/>
    <customShpInfo spid="_x0000_s7510"/>
    <customShpInfo spid="_x0000_s7509"/>
    <customShpInfo spid="_x0000_s7512"/>
    <customShpInfo spid="_x0000_s7511"/>
    <customShpInfo spid="_x0000_s7514"/>
    <customShpInfo spid="_x0000_s7513"/>
    <customShpInfo spid="_x0000_s7516"/>
    <customShpInfo spid="_x0000_s7515"/>
    <customShpInfo spid="_x0000_s7504"/>
    <customShpInfo spid="_x0000_s7518"/>
    <customShpInfo spid="_x0000_s7517"/>
    <customShpInfo spid="_x0000_s7520"/>
    <customShpInfo spid="_x0000_s7519"/>
    <customShpInfo spid="_x0000_s7522"/>
    <customShpInfo spid="_x0000_s7521"/>
    <customShpInfo spid="_x0000_s7524"/>
    <customShpInfo spid="_x0000_s7523"/>
    <customShpInfo spid="_x0000_s7527"/>
    <customShpInfo spid="_x0000_s7528"/>
    <customShpInfo spid="_x0000_s7526"/>
    <customShpInfo spid="_x0000_s7530"/>
    <customShpInfo spid="_x0000_s7529"/>
    <customShpInfo spid="_x0000_s7532"/>
    <customShpInfo spid="_x0000_s7531"/>
    <customShpInfo spid="_x0000_s7534"/>
    <customShpInfo spid="_x0000_s7533"/>
    <customShpInfo spid="_x0000_s7536"/>
    <customShpInfo spid="_x0000_s7535"/>
    <customShpInfo spid="_x0000_s7538"/>
    <customShpInfo spid="_x0000_s7537"/>
    <customShpInfo spid="_x0000_s7540"/>
    <customShpInfo spid="_x0000_s7539"/>
    <customShpInfo spid="_x0000_s7542"/>
    <customShpInfo spid="_x0000_s7541"/>
    <customShpInfo spid="_x0000_s7544"/>
    <customShpInfo spid="_x0000_s7543"/>
    <customShpInfo spid="_x0000_s7546"/>
    <customShpInfo spid="_x0000_s7545"/>
    <customShpInfo spid="_x0000_s7548"/>
    <customShpInfo spid="_x0000_s7547"/>
    <customShpInfo spid="_x0000_s7550"/>
    <customShpInfo spid="_x0000_s7549"/>
    <customShpInfo spid="_x0000_s7552"/>
    <customShpInfo spid="_x0000_s7551"/>
    <customShpInfo spid="_x0000_s7554"/>
    <customShpInfo spid="_x0000_s7555"/>
    <customShpInfo spid="_x0000_s7556"/>
    <customShpInfo spid="_x0000_s7557"/>
    <customShpInfo spid="_x0000_s7558"/>
    <customShpInfo spid="_x0000_s7559"/>
    <customShpInfo spid="_x0000_s7560"/>
    <customShpInfo spid="_x0000_s7561"/>
    <customShpInfo spid="_x0000_s7562"/>
    <customShpInfo spid="_x0000_s7563"/>
    <customShpInfo spid="_x0000_s7564"/>
    <customShpInfo spid="_x0000_s7553"/>
    <customShpInfo spid="_x0000_s7566"/>
    <customShpInfo spid="_x0000_s7565"/>
    <customShpInfo spid="_x0000_s7568"/>
    <customShpInfo spid="_x0000_s7567"/>
    <customShpInfo spid="_x0000_s7570"/>
    <customShpInfo spid="_x0000_s7569"/>
    <customShpInfo spid="_x0000_s7572"/>
    <customShpInfo spid="_x0000_s7573"/>
    <customShpInfo spid="_x0000_s7574"/>
    <customShpInfo spid="_x0000_s7575"/>
    <customShpInfo spid="_x0000_s7576"/>
    <customShpInfo spid="_x0000_s7577"/>
    <customShpInfo spid="_x0000_s7578"/>
    <customShpInfo spid="_x0000_s7571"/>
    <customShpInfo spid="_x0000_s7580"/>
    <customShpInfo spid="_x0000_s7579"/>
    <customShpInfo spid="_x0000_s7582"/>
    <customShpInfo spid="_x0000_s7581"/>
    <customShpInfo spid="_x0000_s7584"/>
    <customShpInfo spid="_x0000_s7583"/>
    <customShpInfo spid="_x0000_s7586"/>
    <customShpInfo spid="_x0000_s7585"/>
    <customShpInfo spid="_x0000_s7588"/>
    <customShpInfo spid="_x0000_s7587"/>
    <customShpInfo spid="_x0000_s7590"/>
    <customShpInfo spid="_x0000_s7589"/>
    <customShpInfo spid="_x0000_s7592"/>
    <customShpInfo spid="_x0000_s7591"/>
    <customShpInfo spid="_x0000_s7594"/>
    <customShpInfo spid="_x0000_s7593"/>
    <customShpInfo spid="_x0000_s7596"/>
    <customShpInfo spid="_x0000_s7595"/>
    <customShpInfo spid="_x0000_s7598"/>
    <customShpInfo spid="_x0000_s7597"/>
    <customShpInfo spid="_x0000_s7600"/>
    <customShpInfo spid="_x0000_s7599"/>
    <customShpInfo spid="_x0000_s7602"/>
    <customShpInfo spid="_x0000_s7601"/>
    <customShpInfo spid="_x0000_s7604"/>
    <customShpInfo spid="_x0000_s7603"/>
    <customShpInfo spid="_x0000_s7606"/>
    <customShpInfo spid="_x0000_s7605"/>
    <customShpInfo spid="_x0000_s7608"/>
    <customShpInfo spid="_x0000_s7607"/>
    <customShpInfo spid="_x0000_s7610"/>
    <customShpInfo spid="_x0000_s7609"/>
    <customShpInfo spid="_x0000_s7612"/>
    <customShpInfo spid="_x0000_s7611"/>
    <customShpInfo spid="_x0000_s7614"/>
    <customShpInfo spid="_x0000_s7613"/>
    <customShpInfo spid="_x0000_s7616"/>
    <customShpInfo spid="_x0000_s7615"/>
    <customShpInfo spid="_x0000_s7618"/>
    <customShpInfo spid="_x0000_s7617"/>
    <customShpInfo spid="_x0000_s7620"/>
    <customShpInfo spid="_x0000_s7621"/>
    <customShpInfo spid="_x0000_s7619"/>
    <customShpInfo spid="_x0000_s7623"/>
    <customShpInfo spid="_x0000_s7624"/>
    <customShpInfo spid="_x0000_s7625"/>
    <customShpInfo spid="_x0000_s7622"/>
    <customShpInfo spid="_x0000_s7627"/>
    <customShpInfo spid="_x0000_s7626"/>
    <customShpInfo spid="_x0000_s7629"/>
    <customShpInfo spid="_x0000_s7628"/>
    <customShpInfo spid="_x0000_s7631"/>
    <customShpInfo spid="_x0000_s7630"/>
    <customShpInfo spid="_x0000_s7633"/>
    <customShpInfo spid="_x0000_s7632"/>
    <customShpInfo spid="_x0000_s7635"/>
    <customShpInfo spid="_x0000_s7636"/>
    <customShpInfo spid="_x0000_s7634"/>
    <customShpInfo spid="_x0000_s7638"/>
    <customShpInfo spid="_x0000_s7637"/>
    <customShpInfo spid="_x0000_s7640"/>
    <customShpInfo spid="_x0000_s7639"/>
    <customShpInfo spid="_x0000_s7642"/>
    <customShpInfo spid="_x0000_s7641"/>
    <customShpInfo spid="_x0000_s7644"/>
    <customShpInfo spid="_x0000_s7645"/>
    <customShpInfo spid="_x0000_s7646"/>
    <customShpInfo spid="_x0000_s7647"/>
    <customShpInfo spid="_x0000_s7643"/>
    <customShpInfo spid="_x0000_s7649"/>
    <customShpInfo spid="_x0000_s7648"/>
    <customShpInfo spid="_x0000_s7651"/>
    <customShpInfo spid="_x0000_s7650"/>
    <customShpInfo spid="_x0000_s7653"/>
    <customShpInfo spid="_x0000_s7652"/>
    <customShpInfo spid="_x0000_s7655"/>
    <customShpInfo spid="_x0000_s7656"/>
    <customShpInfo spid="_x0000_s7654"/>
    <customShpInfo spid="_x0000_s7658"/>
    <customShpInfo spid="_x0000_s7657"/>
    <customShpInfo spid="_x0000_s7660"/>
    <customShpInfo spid="_x0000_s7659"/>
    <customShpInfo spid="_x0000_s7662"/>
    <customShpInfo spid="_x0000_s7663"/>
    <customShpInfo spid="_x0000_s7661"/>
    <customShpInfo spid="_x0000_s7665"/>
    <customShpInfo spid="_x0000_s7664"/>
    <customShpInfo spid="_x0000_s7667"/>
    <customShpInfo spid="_x0000_s7666"/>
    <customShpInfo spid="_x0000_s7669"/>
    <customShpInfo spid="_x0000_s7668"/>
    <customShpInfo spid="_x0000_s7671"/>
    <customShpInfo spid="_x0000_s7670"/>
    <customShpInfo spid="_x0000_s7673"/>
    <customShpInfo spid="_x0000_s7672"/>
    <customShpInfo spid="_x0000_s7675"/>
    <customShpInfo spid="_x0000_s7674"/>
    <customShpInfo spid="_x0000_s7677"/>
    <customShpInfo spid="_x0000_s7676"/>
    <customShpInfo spid="_x0000_s7679"/>
    <customShpInfo spid="_x0000_s7678"/>
    <customShpInfo spid="_x0000_s7681"/>
    <customShpInfo spid="_x0000_s7680"/>
    <customShpInfo spid="_x0000_s7683"/>
    <customShpInfo spid="_x0000_s7682"/>
    <customShpInfo spid="_x0000_s7685"/>
    <customShpInfo spid="_x0000_s7684"/>
    <customShpInfo spid="_x0000_s7687"/>
    <customShpInfo spid="_x0000_s7686"/>
    <customShpInfo spid="_x0000_s7689"/>
    <customShpInfo spid="_x0000_s7688"/>
    <customShpInfo spid="_x0000_s7691"/>
    <customShpInfo spid="_x0000_s7690"/>
    <customShpInfo spid="_x0000_s7693"/>
    <customShpInfo spid="_x0000_s7692"/>
    <customShpInfo spid="_x0000_s7695"/>
    <customShpInfo spid="_x0000_s7694"/>
    <customShpInfo spid="_x0000_s7697"/>
    <customShpInfo spid="_x0000_s7696"/>
    <customShpInfo spid="_x0000_s7699"/>
    <customShpInfo spid="_x0000_s7698"/>
    <customShpInfo spid="_x0000_s7701"/>
    <customShpInfo spid="_x0000_s7702"/>
    <customShpInfo spid="_x0000_s7703"/>
    <customShpInfo spid="_x0000_s7700"/>
    <customShpInfo spid="_x0000_s7705"/>
    <customShpInfo spid="_x0000_s7704"/>
    <customShpInfo spid="_x0000_s7707"/>
    <customShpInfo spid="_x0000_s7708"/>
    <customShpInfo spid="_x0000_s7706"/>
    <customShpInfo spid="_x0000_s7710"/>
    <customShpInfo spid="_x0000_s7709"/>
    <customShpInfo spid="_x0000_s7712"/>
    <customShpInfo spid="_x0000_s7711"/>
    <customShpInfo spid="_x0000_s7714"/>
    <customShpInfo spid="_x0000_s7713"/>
    <customShpInfo spid="_x0000_s7716"/>
    <customShpInfo spid="_x0000_s7715"/>
    <customShpInfo spid="_x0000_s7718"/>
    <customShpInfo spid="_x0000_s7717"/>
    <customShpInfo spid="_x0000_s7720"/>
    <customShpInfo spid="_x0000_s7719"/>
    <customShpInfo spid="_x0000_s7722"/>
    <customShpInfo spid="_x0000_s7721"/>
    <customShpInfo spid="_x0000_s7724"/>
    <customShpInfo spid="_x0000_s7723"/>
    <customShpInfo spid="_x0000_s7726"/>
    <customShpInfo spid="_x0000_s7725"/>
    <customShpInfo spid="_x0000_s7728"/>
    <customShpInfo spid="_x0000_s7727"/>
    <customShpInfo spid="_x0000_s7730"/>
    <customShpInfo spid="_x0000_s7729"/>
    <customShpInfo spid="_x0000_s7732"/>
    <customShpInfo spid="_x0000_s7731"/>
    <customShpInfo spid="_x0000_s7734"/>
    <customShpInfo spid="_x0000_s7735"/>
    <customShpInfo spid="_x0000_s7733"/>
    <customShpInfo spid="_x0000_s7737"/>
    <customShpInfo spid="_x0000_s7736"/>
    <customShpInfo spid="_x0000_s7739"/>
    <customShpInfo spid="_x0000_s7740"/>
    <customShpInfo spid="_x0000_s7738"/>
    <customShpInfo spid="_x0000_s7742"/>
    <customShpInfo spid="_x0000_s7741"/>
    <customShpInfo spid="_x0000_s7744"/>
    <customShpInfo spid="_x0000_s7745"/>
    <customShpInfo spid="_x0000_s7743"/>
    <customShpInfo spid="_x0000_s7747"/>
    <customShpInfo spid="_x0000_s7746"/>
    <customShpInfo spid="_x0000_s7749"/>
    <customShpInfo spid="_x0000_s7748"/>
    <customShpInfo spid="_x0000_s7751"/>
    <customShpInfo spid="_x0000_s7750"/>
    <customShpInfo spid="_x0000_s7753"/>
    <customShpInfo spid="_x0000_s7752"/>
    <customShpInfo spid="_x0000_s7755"/>
    <customShpInfo spid="_x0000_s7754"/>
    <customShpInfo spid="_x0000_s7757"/>
    <customShpInfo spid="_x0000_s7756"/>
    <customShpInfo spid="_x0000_s7759"/>
    <customShpInfo spid="_x0000_s7758"/>
    <customShpInfo spid="_x0000_s7761"/>
    <customShpInfo spid="_x0000_s7760"/>
    <customShpInfo spid="_x0000_s7763"/>
    <customShpInfo spid="_x0000_s7762"/>
    <customShpInfo spid="_x0000_s7765"/>
    <customShpInfo spid="_x0000_s7764"/>
    <customShpInfo spid="_x0000_s7767"/>
    <customShpInfo spid="_x0000_s7766"/>
    <customShpInfo spid="_x0000_s7769"/>
    <customShpInfo spid="_x0000_s7768"/>
    <customShpInfo spid="_x0000_s7771"/>
    <customShpInfo spid="_x0000_s7772"/>
    <customShpInfo spid="_x0000_s7770"/>
    <customShpInfo spid="_x0000_s7774"/>
    <customShpInfo spid="_x0000_s7773"/>
    <customShpInfo spid="_x0000_s7776"/>
    <customShpInfo spid="_x0000_s7775"/>
    <customShpInfo spid="_x0000_s7778"/>
    <customShpInfo spid="_x0000_s7777"/>
    <customShpInfo spid="_x0000_s7780"/>
    <customShpInfo spid="_x0000_s7779"/>
    <customShpInfo spid="_x0000_s7782"/>
    <customShpInfo spid="_x0000_s7781"/>
    <customShpInfo spid="_x0000_s7784"/>
    <customShpInfo spid="_x0000_s7783"/>
    <customShpInfo spid="_x0000_s7786"/>
    <customShpInfo spid="_x0000_s7785"/>
    <customShpInfo spid="_x0000_s7788"/>
    <customShpInfo spid="_x0000_s7787"/>
    <customShpInfo spid="_x0000_s7790"/>
    <customShpInfo spid="_x0000_s7789"/>
    <customShpInfo spid="_x0000_s7792"/>
    <customShpInfo spid="_x0000_s7791"/>
    <customShpInfo spid="_x0000_s7794"/>
    <customShpInfo spid="_x0000_s7793"/>
    <customShpInfo spid="_x0000_s7796"/>
    <customShpInfo spid="_x0000_s7795"/>
    <customShpInfo spid="_x0000_s7798"/>
    <customShpInfo spid="_x0000_s7797"/>
    <customShpInfo spid="_x0000_s7800"/>
    <customShpInfo spid="_x0000_s7801"/>
    <customShpInfo spid="_x0000_s7799"/>
    <customShpInfo spid="_x0000_s7803"/>
    <customShpInfo spid="_x0000_s7802"/>
    <customShpInfo spid="_x0000_s7805"/>
    <customShpInfo spid="_x0000_s7804"/>
    <customShpInfo spid="_x0000_s7807"/>
    <customShpInfo spid="_x0000_s7806"/>
    <customShpInfo spid="_x0000_s7809"/>
    <customShpInfo spid="_x0000_s7808"/>
    <customShpInfo spid="_x0000_s7811"/>
    <customShpInfo spid="_x0000_s7810"/>
    <customShpInfo spid="_x0000_s7813"/>
    <customShpInfo spid="_x0000_s7812"/>
    <customShpInfo spid="_x0000_s7815"/>
    <customShpInfo spid="_x0000_s7814"/>
    <customShpInfo spid="_x0000_s7817"/>
    <customShpInfo spid="_x0000_s7816"/>
    <customShpInfo spid="_x0000_s7819"/>
    <customShpInfo spid="_x0000_s7818"/>
    <customShpInfo spid="_x0000_s7821"/>
    <customShpInfo spid="_x0000_s7820"/>
    <customShpInfo spid="_x0000_s7823"/>
    <customShpInfo spid="_x0000_s7822"/>
    <customShpInfo spid="_x0000_s7825"/>
    <customShpInfo spid="_x0000_s7824"/>
    <customShpInfo spid="_x0000_s7827"/>
    <customShpInfo spid="_x0000_s7826"/>
    <customShpInfo spid="_x0000_s7829"/>
    <customShpInfo spid="_x0000_s7828"/>
    <customShpInfo spid="_x0000_s7831"/>
    <customShpInfo spid="_x0000_s7830"/>
    <customShpInfo spid="_x0000_s7833"/>
    <customShpInfo spid="_x0000_s7832"/>
    <customShpInfo spid="_x0000_s7835"/>
    <customShpInfo spid="_x0000_s7834"/>
    <customShpInfo spid="_x0000_s7837"/>
    <customShpInfo spid="_x0000_s7836"/>
    <customShpInfo spid="_x0000_s7839"/>
    <customShpInfo spid="_x0000_s7838"/>
    <customShpInfo spid="_x0000_s7841"/>
    <customShpInfo spid="_x0000_s7840"/>
    <customShpInfo spid="_x0000_s7843"/>
    <customShpInfo spid="_x0000_s7842"/>
    <customShpInfo spid="_x0000_s7845"/>
    <customShpInfo spid="_x0000_s7844"/>
    <customShpInfo spid="_x0000_s7847"/>
    <customShpInfo spid="_x0000_s7846"/>
    <customShpInfo spid="_x0000_s7849"/>
    <customShpInfo spid="_x0000_s7848"/>
    <customShpInfo spid="_x0000_s7851"/>
    <customShpInfo spid="_x0000_s7850"/>
    <customShpInfo spid="_x0000_s7853"/>
    <customShpInfo spid="_x0000_s7852"/>
    <customShpInfo spid="_x0000_s7855"/>
    <customShpInfo spid="_x0000_s7854"/>
    <customShpInfo spid="_x0000_s7857"/>
    <customShpInfo spid="_x0000_s7856"/>
    <customShpInfo spid="_x0000_s7859"/>
    <customShpInfo spid="_x0000_s7858"/>
    <customShpInfo spid="_x0000_s7861"/>
    <customShpInfo spid="_x0000_s7860"/>
    <customShpInfo spid="_x0000_s7863"/>
    <customShpInfo spid="_x0000_s7862"/>
    <customShpInfo spid="_x0000_s7865"/>
    <customShpInfo spid="_x0000_s7864"/>
    <customShpInfo spid="_x0000_s7867"/>
    <customShpInfo spid="_x0000_s7866"/>
    <customShpInfo spid="_x0000_s7869"/>
    <customShpInfo spid="_x0000_s7868"/>
    <customShpInfo spid="_x0000_s7871"/>
    <customShpInfo spid="_x0000_s7872"/>
    <customShpInfo spid="_x0000_s7870"/>
    <customShpInfo spid="_x0000_s7874"/>
    <customShpInfo spid="_x0000_s7873"/>
    <customShpInfo spid="_x0000_s7876"/>
    <customShpInfo spid="_x0000_s7877"/>
    <customShpInfo spid="_x0000_s7875"/>
    <customShpInfo spid="_x0000_s7879"/>
    <customShpInfo spid="_x0000_s7878"/>
    <customShpInfo spid="_x0000_s7881"/>
    <customShpInfo spid="_x0000_s7880"/>
    <customShpInfo spid="_x0000_s7883"/>
    <customShpInfo spid="_x0000_s7882"/>
    <customShpInfo spid="_x0000_s7885"/>
    <customShpInfo spid="_x0000_s7884"/>
    <customShpInfo spid="_x0000_s7887"/>
    <customShpInfo spid="_x0000_s7886"/>
    <customShpInfo spid="_x0000_s7889"/>
    <customShpInfo spid="_x0000_s7890"/>
    <customShpInfo spid="_x0000_s7888"/>
    <customShpInfo spid="_x0000_s7892"/>
    <customShpInfo spid="_x0000_s7891"/>
    <customShpInfo spid="_x0000_s7894"/>
    <customShpInfo spid="_x0000_s7893"/>
    <customShpInfo spid="_x0000_s7896"/>
    <customShpInfo spid="_x0000_s7895"/>
    <customShpInfo spid="_x0000_s7898"/>
    <customShpInfo spid="_x0000_s7897"/>
    <customShpInfo spid="_x0000_s7900"/>
    <customShpInfo spid="_x0000_s7901"/>
    <customShpInfo spid="_x0000_s7899"/>
    <customShpInfo spid="_x0000_s7903"/>
    <customShpInfo spid="_x0000_s7902"/>
    <customShpInfo spid="_x0000_s7905"/>
    <customShpInfo spid="_x0000_s7906"/>
    <customShpInfo spid="_x0000_s7904"/>
    <customShpInfo spid="_x0000_s7908"/>
    <customShpInfo spid="_x0000_s7907"/>
    <customShpInfo spid="_x0000_s7910"/>
    <customShpInfo spid="_x0000_s7911"/>
    <customShpInfo spid="_x0000_s7909"/>
    <customShpInfo spid="_x0000_s7913"/>
    <customShpInfo spid="_x0000_s7912"/>
    <customShpInfo spid="_x0000_s7915"/>
    <customShpInfo spid="_x0000_s7916"/>
    <customShpInfo spid="_x0000_s7914"/>
    <customShpInfo spid="_x0000_s7918"/>
    <customShpInfo spid="_x0000_s7917"/>
    <customShpInfo spid="_x0000_s7920"/>
    <customShpInfo spid="_x0000_s7921"/>
    <customShpInfo spid="_x0000_s7922"/>
    <customShpInfo spid="_x0000_s7919"/>
    <customShpInfo spid="_x0000_s7924"/>
    <customShpInfo spid="_x0000_s7923"/>
    <customShpInfo spid="_x0000_s7926"/>
    <customShpInfo spid="_x0000_s7925"/>
    <customShpInfo spid="_x0000_s7928"/>
    <customShpInfo spid="_x0000_s7927"/>
    <customShpInfo spid="_x0000_s7930"/>
    <customShpInfo spid="_x0000_s7929"/>
    <customShpInfo spid="_x0000_s7932"/>
    <customShpInfo spid="_x0000_s7931"/>
    <customShpInfo spid="_x0000_s7934"/>
    <customShpInfo spid="_x0000_s7933"/>
    <customShpInfo spid="_x0000_s7936"/>
    <customShpInfo spid="_x0000_s7937"/>
    <customShpInfo spid="_x0000_s7938"/>
    <customShpInfo spid="_x0000_s7935"/>
    <customShpInfo spid="_x0000_s7940"/>
    <customShpInfo spid="_x0000_s7939"/>
    <customShpInfo spid="_x0000_s7942"/>
    <customShpInfo spid="_x0000_s7941"/>
    <customShpInfo spid="_x0000_s7944"/>
    <customShpInfo spid="_x0000_s7943"/>
    <customShpInfo spid="_x0000_s7946"/>
    <customShpInfo spid="_x0000_s7945"/>
    <customShpInfo spid="_x0000_s7948"/>
    <customShpInfo spid="_x0000_s7947"/>
    <customShpInfo spid="_x0000_s7950"/>
    <customShpInfo spid="_x0000_s7949"/>
    <customShpInfo spid="_x0000_s7952"/>
    <customShpInfo spid="_x0000_s7951"/>
    <customShpInfo spid="_x0000_s7954"/>
    <customShpInfo spid="_x0000_s7955"/>
    <customShpInfo spid="_x0000_s7953"/>
    <customShpInfo spid="_x0000_s7957"/>
    <customShpInfo spid="_x0000_s7956"/>
    <customShpInfo spid="_x0000_s7959"/>
    <customShpInfo spid="_x0000_s7958"/>
    <customShpInfo spid="_x0000_s7961"/>
    <customShpInfo spid="_x0000_s7960"/>
    <customShpInfo spid="_x0000_s7963"/>
    <customShpInfo spid="_x0000_s7964"/>
    <customShpInfo spid="_x0000_s7965"/>
    <customShpInfo spid="_x0000_s7962"/>
    <customShpInfo spid="_x0000_s7967"/>
    <customShpInfo spid="_x0000_s7966"/>
    <customShpInfo spid="_x0000_s7969"/>
    <customShpInfo spid="_x0000_s7968"/>
    <customShpInfo spid="_x0000_s7971"/>
    <customShpInfo spid="_x0000_s7972"/>
    <customShpInfo spid="_x0000_s7970"/>
    <customShpInfo spid="_x0000_s7974"/>
    <customShpInfo spid="_x0000_s7973"/>
    <customShpInfo spid="_x0000_s7976"/>
    <customShpInfo spid="_x0000_s7975"/>
    <customShpInfo spid="_x0000_s7978"/>
    <customShpInfo spid="_x0000_s7979"/>
    <customShpInfo spid="_x0000_s7977"/>
    <customShpInfo spid="_x0000_s7981"/>
    <customShpInfo spid="_x0000_s7980"/>
    <customShpInfo spid="_x0000_s7983"/>
    <customShpInfo spid="_x0000_s7982"/>
    <customShpInfo spid="_x0000_s7985"/>
    <customShpInfo spid="_x0000_s7984"/>
    <customShpInfo spid="_x0000_s7987"/>
    <customShpInfo spid="_x0000_s7986"/>
    <customShpInfo spid="_x0000_s7989"/>
    <customShpInfo spid="_x0000_s7988"/>
    <customShpInfo spid="_x0000_s7991"/>
    <customShpInfo spid="_x0000_s7990"/>
    <customShpInfo spid="_x0000_s7993"/>
    <customShpInfo spid="_x0000_s7992"/>
    <customShpInfo spid="_x0000_s7995"/>
    <customShpInfo spid="_x0000_s7994"/>
    <customShpInfo spid="_x0000_s7997"/>
    <customShpInfo spid="_x0000_s7998"/>
    <customShpInfo spid="_x0000_s7996"/>
    <customShpInfo spid="_x0000_s8000"/>
    <customShpInfo spid="_x0000_s7999"/>
    <customShpInfo spid="_x0000_s8002"/>
    <customShpInfo spid="_x0000_s8003"/>
    <customShpInfo spid="_x0000_s8004"/>
    <customShpInfo spid="_x0000_s8001"/>
    <customShpInfo spid="_x0000_s8006"/>
    <customShpInfo spid="_x0000_s8005"/>
    <customShpInfo spid="_x0000_s8008"/>
    <customShpInfo spid="_x0000_s8007"/>
    <customShpInfo spid="_x0000_s8010"/>
    <customShpInfo spid="_x0000_s8009"/>
    <customShpInfo spid="_x0000_s8012"/>
    <customShpInfo spid="_x0000_s8011"/>
    <customShpInfo spid="_x0000_s8014"/>
    <customShpInfo spid="_x0000_s8013"/>
    <customShpInfo spid="_x0000_s8016"/>
    <customShpInfo spid="_x0000_s8015"/>
    <customShpInfo spid="_x0000_s8018"/>
    <customShpInfo spid="_x0000_s8017"/>
    <customShpInfo spid="_x0000_s8020"/>
    <customShpInfo spid="_x0000_s8019"/>
    <customShpInfo spid="_x0000_s8022"/>
    <customShpInfo spid="_x0000_s8021"/>
    <customShpInfo spid="_x0000_s8024"/>
    <customShpInfo spid="_x0000_s8023"/>
    <customShpInfo spid="_x0000_s8026"/>
    <customShpInfo spid="_x0000_s8025"/>
    <customShpInfo spid="_x0000_s8028"/>
    <customShpInfo spid="_x0000_s8027"/>
    <customShpInfo spid="_x0000_s8030"/>
    <customShpInfo spid="_x0000_s8029"/>
    <customShpInfo spid="_x0000_s8032"/>
    <customShpInfo spid="_x0000_s8031"/>
    <customShpInfo spid="_x0000_s8034"/>
    <customShpInfo spid="_x0000_s8033"/>
    <customShpInfo spid="_x0000_s8036"/>
    <customShpInfo spid="_x0000_s8037"/>
    <customShpInfo spid="_x0000_s8038"/>
    <customShpInfo spid="_x0000_s8035"/>
    <customShpInfo spid="_x0000_s8040"/>
    <customShpInfo spid="_x0000_s8039"/>
    <customShpInfo spid="_x0000_s8042"/>
    <customShpInfo spid="_x0000_s8041"/>
    <customShpInfo spid="_x0000_s8044"/>
    <customShpInfo spid="_x0000_s8043"/>
    <customShpInfo spid="_x0000_s8046"/>
    <customShpInfo spid="_x0000_s8045"/>
    <customShpInfo spid="_x0000_s8048"/>
    <customShpInfo spid="_x0000_s8049"/>
    <customShpInfo spid="_x0000_s8047"/>
    <customShpInfo spid="_x0000_s8051"/>
    <customShpInfo spid="_x0000_s8050"/>
    <customShpInfo spid="_x0000_s8053"/>
    <customShpInfo spid="_x0000_s8052"/>
    <customShpInfo spid="_x0000_s8055"/>
    <customShpInfo spid="_x0000_s8056"/>
    <customShpInfo spid="_x0000_s8054"/>
    <customShpInfo spid="_x0000_s8058"/>
    <customShpInfo spid="_x0000_s8057"/>
    <customShpInfo spid="_x0000_s8060"/>
    <customShpInfo spid="_x0000_s8059"/>
    <customShpInfo spid="_x0000_s8062"/>
    <customShpInfo spid="_x0000_s8061"/>
    <customShpInfo spid="_x0000_s8064"/>
    <customShpInfo spid="_x0000_s8065"/>
    <customShpInfo spid="_x0000_s8063"/>
    <customShpInfo spid="_x0000_s8067"/>
    <customShpInfo spid="_x0000_s8068"/>
    <customShpInfo spid="_x0000_s8069"/>
    <customShpInfo spid="_x0000_s8066"/>
    <customShpInfo spid="_x0000_s8071"/>
    <customShpInfo spid="_x0000_s8070"/>
    <customShpInfo spid="_x0000_s8073"/>
    <customShpInfo spid="_x0000_s8074"/>
    <customShpInfo spid="_x0000_s8072"/>
    <customShpInfo spid="_x0000_s8076"/>
    <customShpInfo spid="_x0000_s8075"/>
    <customShpInfo spid="_x0000_s8078"/>
    <customShpInfo spid="_x0000_s8079"/>
    <customShpInfo spid="_x0000_s8077"/>
    <customShpInfo spid="_x0000_s8081"/>
    <customShpInfo spid="_x0000_s8082"/>
    <customShpInfo spid="_x0000_s8083"/>
    <customShpInfo spid="_x0000_s8080"/>
    <customShpInfo spid="_x0000_s8085"/>
    <customShpInfo spid="_x0000_s8084"/>
    <customShpInfo spid="_x0000_s8087"/>
    <customShpInfo spid="_x0000_s8086"/>
    <customShpInfo spid="_x0000_s8089"/>
    <customShpInfo spid="_x0000_s8088"/>
    <customShpInfo spid="_x0000_s8091"/>
    <customShpInfo spid="_x0000_s8090"/>
    <customShpInfo spid="_x0000_s8093"/>
    <customShpInfo spid="_x0000_s8092"/>
    <customShpInfo spid="_x0000_s8095"/>
    <customShpInfo spid="_x0000_s8094"/>
    <customShpInfo spid="_x0000_s8097"/>
    <customShpInfo spid="_x0000_s8096"/>
    <customShpInfo spid="_x0000_s8099"/>
    <customShpInfo spid="_x0000_s8098"/>
    <customShpInfo spid="_x0000_s8101"/>
    <customShpInfo spid="_x0000_s8100"/>
    <customShpInfo spid="_x0000_s8103"/>
    <customShpInfo spid="_x0000_s8102"/>
    <customShpInfo spid="_x0000_s8105"/>
    <customShpInfo spid="_x0000_s8104"/>
    <customShpInfo spid="_x0000_s8107"/>
    <customShpInfo spid="_x0000_s8106"/>
    <customShpInfo spid="_x0000_s8109"/>
    <customShpInfo spid="_x0000_s8110"/>
    <customShpInfo spid="_x0000_s8108"/>
    <customShpInfo spid="_x0000_s8112"/>
    <customShpInfo spid="_x0000_s8111"/>
    <customShpInfo spid="_x0000_s8114"/>
    <customShpInfo spid="_x0000_s8115"/>
    <customShpInfo spid="_x0000_s8113"/>
    <customShpInfo spid="_x0000_s8117"/>
    <customShpInfo spid="_x0000_s8118"/>
    <customShpInfo spid="_x0000_s8116"/>
    <customShpInfo spid="_x0000_s8120"/>
    <customShpInfo spid="_x0000_s8119"/>
    <customShpInfo spid="_x0000_s8122"/>
    <customShpInfo spid="_x0000_s8121"/>
    <customShpInfo spid="_x0000_s8124"/>
    <customShpInfo spid="_x0000_s8123"/>
    <customShpInfo spid="_x0000_s8126"/>
    <customShpInfo spid="_x0000_s8125"/>
    <customShpInfo spid="_x0000_s8128"/>
    <customShpInfo spid="_x0000_s8127"/>
    <customShpInfo spid="_x0000_s8130"/>
    <customShpInfo spid="_x0000_s8129"/>
    <customShpInfo spid="_x0000_s8132"/>
    <customShpInfo spid="_x0000_s8131"/>
    <customShpInfo spid="_x0000_s8134"/>
    <customShpInfo spid="_x0000_s8133"/>
    <customShpInfo spid="_x0000_s8136"/>
    <customShpInfo spid="_x0000_s8137"/>
    <customShpInfo spid="_x0000_s8135"/>
    <customShpInfo spid="_x0000_s8139"/>
    <customShpInfo spid="_x0000_s8138"/>
    <customShpInfo spid="_x0000_s8141"/>
    <customShpInfo spid="_x0000_s8140"/>
    <customShpInfo spid="_x0000_s8143"/>
    <customShpInfo spid="_x0000_s8142"/>
    <customShpInfo spid="_x0000_s8145"/>
    <customShpInfo spid="_x0000_s8144"/>
    <customShpInfo spid="_x0000_s8147"/>
    <customShpInfo spid="_x0000_s8146"/>
    <customShpInfo spid="_x0000_s8149"/>
    <customShpInfo spid="_x0000_s8148"/>
    <customShpInfo spid="_x0000_s8151"/>
    <customShpInfo spid="_x0000_s8150"/>
    <customShpInfo spid="_x0000_s8153"/>
    <customShpInfo spid="_x0000_s8152"/>
    <customShpInfo spid="_x0000_s8155"/>
    <customShpInfo spid="_x0000_s8154"/>
    <customShpInfo spid="_x0000_s8157"/>
    <customShpInfo spid="_x0000_s8156"/>
    <customShpInfo spid="_x0000_s8159"/>
    <customShpInfo spid="_x0000_s8158"/>
    <customShpInfo spid="_x0000_s8161"/>
    <customShpInfo spid="_x0000_s8160"/>
    <customShpInfo spid="_x0000_s8163"/>
    <customShpInfo spid="_x0000_s8162"/>
    <customShpInfo spid="_x0000_s8165"/>
    <customShpInfo spid="_x0000_s8164"/>
    <customShpInfo spid="_x0000_s8167"/>
    <customShpInfo spid="_x0000_s8166"/>
    <customShpInfo spid="_x0000_s8169"/>
    <customShpInfo spid="_x0000_s8168"/>
    <customShpInfo spid="_x0000_s8171"/>
    <customShpInfo spid="_x0000_s8170"/>
    <customShpInfo spid="_x0000_s8173"/>
    <customShpInfo spid="_x0000_s8172"/>
    <customShpInfo spid="_x0000_s8175"/>
    <customShpInfo spid="_x0000_s8174"/>
    <customShpInfo spid="_x0000_s8177"/>
    <customShpInfo spid="_x0000_s8176"/>
    <customShpInfo spid="_x0000_s8179"/>
    <customShpInfo spid="_x0000_s8178"/>
    <customShpInfo spid="_x0000_s8181"/>
    <customShpInfo spid="_x0000_s8182"/>
    <customShpInfo spid="_x0000_s8183"/>
    <customShpInfo spid="_x0000_s8180"/>
    <customShpInfo spid="_x0000_s8185"/>
    <customShpInfo spid="_x0000_s8184"/>
    <customShpInfo spid="_x0000_s8187"/>
    <customShpInfo spid="_x0000_s8186"/>
    <customShpInfo spid="_x0000_s8189"/>
    <customShpInfo spid="_x0000_s8188"/>
    <customShpInfo spid="_x0000_s8191"/>
    <customShpInfo spid="_x0000_s8190"/>
    <customShpInfo spid="_x0000_s8193"/>
    <customShpInfo spid="_x0000_s8194"/>
    <customShpInfo spid="_x0000_s8195"/>
    <customShpInfo spid="_x0000_s8196"/>
    <customShpInfo spid="_x0000_s8197"/>
    <customShpInfo spid="_x0000_s8198"/>
    <customShpInfo spid="_x0000_s8199"/>
    <customShpInfo spid="_x0000_s8192"/>
    <customShpInfo spid="_x0000_s8201"/>
    <customShpInfo spid="_x0000_s8200"/>
    <customShpInfo spid="_x0000_s8203"/>
    <customShpInfo spid="_x0000_s8202"/>
    <customShpInfo spid="_x0000_s8205"/>
    <customShpInfo spid="_x0000_s8204"/>
    <customShpInfo spid="_x0000_s8207"/>
    <customShpInfo spid="_x0000_s8206"/>
    <customShpInfo spid="_x0000_s8209"/>
    <customShpInfo spid="_x0000_s8208"/>
    <customShpInfo spid="_x0000_s8211"/>
    <customShpInfo spid="_x0000_s8210"/>
    <customShpInfo spid="_x0000_s8213"/>
    <customShpInfo spid="_x0000_s8212"/>
    <customShpInfo spid="_x0000_s8215"/>
    <customShpInfo spid="_x0000_s8214"/>
    <customShpInfo spid="_x0000_s8217"/>
    <customShpInfo spid="_x0000_s8216"/>
    <customShpInfo spid="_x0000_s8219"/>
    <customShpInfo spid="_x0000_s8218"/>
    <customShpInfo spid="_x0000_s8221"/>
    <customShpInfo spid="_x0000_s8220"/>
    <customShpInfo spid="_x0000_s8223"/>
    <customShpInfo spid="_x0000_s8222"/>
    <customShpInfo spid="_x0000_s8225"/>
    <customShpInfo spid="_x0000_s8224"/>
    <customShpInfo spid="_x0000_s8227"/>
    <customShpInfo spid="_x0000_s8228"/>
    <customShpInfo spid="_x0000_s8226"/>
    <customShpInfo spid="_x0000_s8230"/>
    <customShpInfo spid="_x0000_s8229"/>
    <customShpInfo spid="_x0000_s8232"/>
    <customShpInfo spid="_x0000_s8233"/>
    <customShpInfo spid="_x0000_s8234"/>
    <customShpInfo spid="_x0000_s8235"/>
    <customShpInfo spid="_x0000_s8231"/>
    <customShpInfo spid="_x0000_s8237"/>
    <customShpInfo spid="_x0000_s8236"/>
    <customShpInfo spid="_x0000_s8239"/>
    <customShpInfo spid="_x0000_s8238"/>
    <customShpInfo spid="_x0000_s8241"/>
    <customShpInfo spid="_x0000_s8240"/>
    <customShpInfo spid="_x0000_s8243"/>
    <customShpInfo spid="_x0000_s8242"/>
    <customShpInfo spid="_x0000_s8245"/>
    <customShpInfo spid="_x0000_s8244"/>
    <customShpInfo spid="_x0000_s8247"/>
    <customShpInfo spid="_x0000_s8246"/>
    <customShpInfo spid="_x0000_s8249"/>
    <customShpInfo spid="_x0000_s8248"/>
    <customShpInfo spid="_x0000_s8251"/>
    <customShpInfo spid="_x0000_s8252"/>
    <customShpInfo spid="_x0000_s8253"/>
    <customShpInfo spid="_x0000_s8254"/>
    <customShpInfo spid="_x0000_s8255"/>
    <customShpInfo spid="_x0000_s8256"/>
    <customShpInfo spid="_x0000_s8257"/>
    <customShpInfo spid="_x0000_s8258"/>
    <customShpInfo spid="_x0000_s8259"/>
    <customShpInfo spid="_x0000_s8260"/>
    <customShpInfo spid="_x0000_s8261"/>
    <customShpInfo spid="_x0000_s8250"/>
    <customShpInfo spid="_x0000_s8263"/>
    <customShpInfo spid="_x0000_s8262"/>
    <customShpInfo spid="_x0000_s8265"/>
    <customShpInfo spid="_x0000_s8266"/>
    <customShpInfo spid="_x0000_s8264"/>
    <customShpInfo spid="_x0000_s8268"/>
    <customShpInfo spid="_x0000_s8269"/>
    <customShpInfo spid="_x0000_s8267"/>
    <customShpInfo spid="_x0000_s7525"/>
    <customShpInfo spid="_x0000_s8271"/>
    <customShpInfo spid="_x0000_s8272"/>
    <customShpInfo spid="_x0000_s8270"/>
    <customShpInfo spid="_x0000_s8275"/>
    <customShpInfo spid="_x0000_s8276"/>
    <customShpInfo spid="_x0000_s8274"/>
    <customShpInfo spid="_x0000_s8278"/>
    <customShpInfo spid="_x0000_s8277"/>
    <customShpInfo spid="_x0000_s8280"/>
    <customShpInfo spid="_x0000_s8279"/>
    <customShpInfo spid="_x0000_s8282"/>
    <customShpInfo spid="_x0000_s8281"/>
    <customShpInfo spid="_x0000_s8284"/>
    <customShpInfo spid="_x0000_s8283"/>
    <customShpInfo spid="_x0000_s8286"/>
    <customShpInfo spid="_x0000_s8285"/>
    <customShpInfo spid="_x0000_s8288"/>
    <customShpInfo spid="_x0000_s8287"/>
    <customShpInfo spid="_x0000_s8290"/>
    <customShpInfo spid="_x0000_s8289"/>
    <customShpInfo spid="_x0000_s8292"/>
    <customShpInfo spid="_x0000_s8291"/>
    <customShpInfo spid="_x0000_s8294"/>
    <customShpInfo spid="_x0000_s8293"/>
    <customShpInfo spid="_x0000_s8296"/>
    <customShpInfo spid="_x0000_s8295"/>
    <customShpInfo spid="_x0000_s8298"/>
    <customShpInfo spid="_x0000_s8297"/>
    <customShpInfo spid="_x0000_s8300"/>
    <customShpInfo spid="_x0000_s8301"/>
    <customShpInfo spid="_x0000_s8302"/>
    <customShpInfo spid="_x0000_s8303"/>
    <customShpInfo spid="_x0000_s8304"/>
    <customShpInfo spid="_x0000_s8305"/>
    <customShpInfo spid="_x0000_s8306"/>
    <customShpInfo spid="_x0000_s8307"/>
    <customShpInfo spid="_x0000_s8308"/>
    <customShpInfo spid="_x0000_s8309"/>
    <customShpInfo spid="_x0000_s8310"/>
    <customShpInfo spid="_x0000_s8299"/>
    <customShpInfo spid="_x0000_s8312"/>
    <customShpInfo spid="_x0000_s8311"/>
    <customShpInfo spid="_x0000_s8314"/>
    <customShpInfo spid="_x0000_s8313"/>
    <customShpInfo spid="_x0000_s8316"/>
    <customShpInfo spid="_x0000_s8315"/>
    <customShpInfo spid="_x0000_s8318"/>
    <customShpInfo spid="_x0000_s8319"/>
    <customShpInfo spid="_x0000_s8320"/>
    <customShpInfo spid="_x0000_s8321"/>
    <customShpInfo spid="_x0000_s8322"/>
    <customShpInfo spid="_x0000_s8323"/>
    <customShpInfo spid="_x0000_s8324"/>
    <customShpInfo spid="_x0000_s8325"/>
    <customShpInfo spid="_x0000_s8317"/>
    <customShpInfo spid="_x0000_s8327"/>
    <customShpInfo spid="_x0000_s8326"/>
    <customShpInfo spid="_x0000_s8329"/>
    <customShpInfo spid="_x0000_s8328"/>
    <customShpInfo spid="_x0000_s8331"/>
    <customShpInfo spid="_x0000_s8330"/>
    <customShpInfo spid="_x0000_s8333"/>
    <customShpInfo spid="_x0000_s8332"/>
    <customShpInfo spid="_x0000_s8335"/>
    <customShpInfo spid="_x0000_s8336"/>
    <customShpInfo spid="_x0000_s8334"/>
    <customShpInfo spid="_x0000_s8338"/>
    <customShpInfo spid="_x0000_s8337"/>
    <customShpInfo spid="_x0000_s8340"/>
    <customShpInfo spid="_x0000_s8339"/>
    <customShpInfo spid="_x0000_s8342"/>
    <customShpInfo spid="_x0000_s8341"/>
    <customShpInfo spid="_x0000_s8344"/>
    <customShpInfo spid="_x0000_s8343"/>
    <customShpInfo spid="_x0000_s8346"/>
    <customShpInfo spid="_x0000_s8345"/>
    <customShpInfo spid="_x0000_s8348"/>
    <customShpInfo spid="_x0000_s8347"/>
    <customShpInfo spid="_x0000_s8350"/>
    <customShpInfo spid="_x0000_s8349"/>
    <customShpInfo spid="_x0000_s8352"/>
    <customShpInfo spid="_x0000_s8351"/>
    <customShpInfo spid="_x0000_s8354"/>
    <customShpInfo spid="_x0000_s8353"/>
    <customShpInfo spid="_x0000_s8356"/>
    <customShpInfo spid="_x0000_s8355"/>
    <customShpInfo spid="_x0000_s8358"/>
    <customShpInfo spid="_x0000_s8357"/>
    <customShpInfo spid="_x0000_s8360"/>
    <customShpInfo spid="_x0000_s8361"/>
    <customShpInfo spid="_x0000_s8359"/>
    <customShpInfo spid="_x0000_s8363"/>
    <customShpInfo spid="_x0000_s8362"/>
    <customShpInfo spid="_x0000_s8365"/>
    <customShpInfo spid="_x0000_s8364"/>
    <customShpInfo spid="_x0000_s8367"/>
    <customShpInfo spid="_x0000_s8366"/>
    <customShpInfo spid="_x0000_s8369"/>
    <customShpInfo spid="_x0000_s8370"/>
    <customShpInfo spid="_x0000_s8368"/>
    <customShpInfo spid="_x0000_s8372"/>
    <customShpInfo spid="_x0000_s8373"/>
    <customShpInfo spid="_x0000_s8374"/>
    <customShpInfo spid="_x0000_s8371"/>
    <customShpInfo spid="_x0000_s8376"/>
    <customShpInfo spid="_x0000_s8375"/>
    <customShpInfo spid="_x0000_s8378"/>
    <customShpInfo spid="_x0000_s8377"/>
    <customShpInfo spid="_x0000_s8380"/>
    <customShpInfo spid="_x0000_s8379"/>
    <customShpInfo spid="_x0000_s8382"/>
    <customShpInfo spid="_x0000_s8381"/>
    <customShpInfo spid="_x0000_s8384"/>
    <customShpInfo spid="_x0000_s8385"/>
    <customShpInfo spid="_x0000_s8383"/>
    <customShpInfo spid="_x0000_s8387"/>
    <customShpInfo spid="_x0000_s8386"/>
    <customShpInfo spid="_x0000_s8389"/>
    <customShpInfo spid="_x0000_s8390"/>
    <customShpInfo spid="_x0000_s8391"/>
    <customShpInfo spid="_x0000_s8392"/>
    <customShpInfo spid="_x0000_s8388"/>
    <customShpInfo spid="_x0000_s8394"/>
    <customShpInfo spid="_x0000_s8393"/>
    <customShpInfo spid="_x0000_s8396"/>
    <customShpInfo spid="_x0000_s8395"/>
    <customShpInfo spid="_x0000_s8398"/>
    <customShpInfo spid="_x0000_s8397"/>
    <customShpInfo spid="_x0000_s8400"/>
    <customShpInfo spid="_x0000_s8401"/>
    <customShpInfo spid="_x0000_s8399"/>
    <customShpInfo spid="_x0000_s8403"/>
    <customShpInfo spid="_x0000_s8402"/>
    <customShpInfo spid="_x0000_s8405"/>
    <customShpInfo spid="_x0000_s8404"/>
    <customShpInfo spid="_x0000_s8407"/>
    <customShpInfo spid="_x0000_s8406"/>
    <customShpInfo spid="_x0000_s8409"/>
    <customShpInfo spid="_x0000_s8408"/>
    <customShpInfo spid="_x0000_s8411"/>
    <customShpInfo spid="_x0000_s8412"/>
    <customShpInfo spid="_x0000_s8410"/>
    <customShpInfo spid="_x0000_s8414"/>
    <customShpInfo spid="_x0000_s8413"/>
    <customShpInfo spid="_x0000_s8416"/>
    <customShpInfo spid="_x0000_s8415"/>
    <customShpInfo spid="_x0000_s8418"/>
    <customShpInfo spid="_x0000_s8417"/>
    <customShpInfo spid="_x0000_s8420"/>
    <customShpInfo spid="_x0000_s8419"/>
    <customShpInfo spid="_x0000_s8422"/>
    <customShpInfo spid="_x0000_s8421"/>
    <customShpInfo spid="_x0000_s8424"/>
    <customShpInfo spid="_x0000_s8423"/>
    <customShpInfo spid="_x0000_s8426"/>
    <customShpInfo spid="_x0000_s8425"/>
    <customShpInfo spid="_x0000_s8428"/>
    <customShpInfo spid="_x0000_s8427"/>
    <customShpInfo spid="_x0000_s8430"/>
    <customShpInfo spid="_x0000_s8429"/>
    <customShpInfo spid="_x0000_s8432"/>
    <customShpInfo spid="_x0000_s8431"/>
    <customShpInfo spid="_x0000_s8434"/>
    <customShpInfo spid="_x0000_s8433"/>
    <customShpInfo spid="_x0000_s8436"/>
    <customShpInfo spid="_x0000_s8435"/>
    <customShpInfo spid="_x0000_s8438"/>
    <customShpInfo spid="_x0000_s8437"/>
    <customShpInfo spid="_x0000_s8440"/>
    <customShpInfo spid="_x0000_s8439"/>
    <customShpInfo spid="_x0000_s8442"/>
    <customShpInfo spid="_x0000_s8441"/>
    <customShpInfo spid="_x0000_s8444"/>
    <customShpInfo spid="_x0000_s8443"/>
    <customShpInfo spid="_x0000_s8446"/>
    <customShpInfo spid="_x0000_s8445"/>
    <customShpInfo spid="_x0000_s8448"/>
    <customShpInfo spid="_x0000_s8447"/>
    <customShpInfo spid="_x0000_s8450"/>
    <customShpInfo spid="_x0000_s8451"/>
    <customShpInfo spid="_x0000_s8452"/>
    <customShpInfo spid="_x0000_s8449"/>
    <customShpInfo spid="_x0000_s8454"/>
    <customShpInfo spid="_x0000_s8453"/>
    <customShpInfo spid="_x0000_s8456"/>
    <customShpInfo spid="_x0000_s8455"/>
    <customShpInfo spid="_x0000_s8458"/>
    <customShpInfo spid="_x0000_s8457"/>
    <customShpInfo spid="_x0000_s8460"/>
    <customShpInfo spid="_x0000_s8459"/>
    <customShpInfo spid="_x0000_s8462"/>
    <customShpInfo spid="_x0000_s8461"/>
    <customShpInfo spid="_x0000_s8464"/>
    <customShpInfo spid="_x0000_s8463"/>
    <customShpInfo spid="_x0000_s8466"/>
    <customShpInfo spid="_x0000_s8465"/>
    <customShpInfo spid="_x0000_s8468"/>
    <customShpInfo spid="_x0000_s8469"/>
    <customShpInfo spid="_x0000_s8467"/>
    <customShpInfo spid="_x0000_s8471"/>
    <customShpInfo spid="_x0000_s8470"/>
    <customShpInfo spid="_x0000_s8473"/>
    <customShpInfo spid="_x0000_s8474"/>
    <customShpInfo spid="_x0000_s8472"/>
    <customShpInfo spid="_x0000_s8476"/>
    <customShpInfo spid="_x0000_s8475"/>
    <customShpInfo spid="_x0000_s8478"/>
    <customShpInfo spid="_x0000_s8477"/>
    <customShpInfo spid="_x0000_s8480"/>
    <customShpInfo spid="_x0000_s8479"/>
    <customShpInfo spid="_x0000_s8482"/>
    <customShpInfo spid="_x0000_s8481"/>
    <customShpInfo spid="_x0000_s8484"/>
    <customShpInfo spid="_x0000_s8483"/>
    <customShpInfo spid="_x0000_s8486"/>
    <customShpInfo spid="_x0000_s8485"/>
    <customShpInfo spid="_x0000_s8488"/>
    <customShpInfo spid="_x0000_s8487"/>
    <customShpInfo spid="_x0000_s8490"/>
    <customShpInfo spid="_x0000_s8489"/>
    <customShpInfo spid="_x0000_s8492"/>
    <customShpInfo spid="_x0000_s8491"/>
    <customShpInfo spid="_x0000_s8494"/>
    <customShpInfo spid="_x0000_s8493"/>
    <customShpInfo spid="_x0000_s8496"/>
    <customShpInfo spid="_x0000_s8495"/>
    <customShpInfo spid="_x0000_s8498"/>
    <customShpInfo spid="_x0000_s8499"/>
    <customShpInfo spid="_x0000_s8497"/>
    <customShpInfo spid="_x0000_s8501"/>
    <customShpInfo spid="_x0000_s8500"/>
    <customShpInfo spid="_x0000_s8503"/>
    <customShpInfo spid="_x0000_s8502"/>
    <customShpInfo spid="_x0000_s8505"/>
    <customShpInfo spid="_x0000_s8504"/>
    <customShpInfo spid="_x0000_s8507"/>
    <customShpInfo spid="_x0000_s8506"/>
    <customShpInfo spid="_x0000_s8509"/>
    <customShpInfo spid="_x0000_s8508"/>
    <customShpInfo spid="_x0000_s8511"/>
    <customShpInfo spid="_x0000_s8510"/>
    <customShpInfo spid="_x0000_s8513"/>
    <customShpInfo spid="_x0000_s8512"/>
    <customShpInfo spid="_x0000_s8515"/>
    <customShpInfo spid="_x0000_s8514"/>
    <customShpInfo spid="_x0000_s8517"/>
    <customShpInfo spid="_x0000_s8516"/>
    <customShpInfo spid="_x0000_s8519"/>
    <customShpInfo spid="_x0000_s8518"/>
    <customShpInfo spid="_x0000_s8521"/>
    <customShpInfo spid="_x0000_s8520"/>
    <customShpInfo spid="_x0000_s8523"/>
    <customShpInfo spid="_x0000_s8522"/>
    <customShpInfo spid="_x0000_s8525"/>
    <customShpInfo spid="_x0000_s8524"/>
    <customShpInfo spid="_x0000_s8527"/>
    <customShpInfo spid="_x0000_s8526"/>
    <customShpInfo spid="_x0000_s8529"/>
    <customShpInfo spid="_x0000_s8528"/>
    <customShpInfo spid="_x0000_s8531"/>
    <customShpInfo spid="_x0000_s8530"/>
    <customShpInfo spid="_x0000_s8533"/>
    <customShpInfo spid="_x0000_s8532"/>
    <customShpInfo spid="_x0000_s8535"/>
    <customShpInfo spid="_x0000_s8534"/>
    <customShpInfo spid="_x0000_s8537"/>
    <customShpInfo spid="_x0000_s8536"/>
    <customShpInfo spid="_x0000_s8539"/>
    <customShpInfo spid="_x0000_s8538"/>
    <customShpInfo spid="_x0000_s8541"/>
    <customShpInfo spid="_x0000_s8540"/>
    <customShpInfo spid="_x0000_s8543"/>
    <customShpInfo spid="_x0000_s8542"/>
    <customShpInfo spid="_x0000_s8545"/>
    <customShpInfo spid="_x0000_s8544"/>
    <customShpInfo spid="_x0000_s8547"/>
    <customShpInfo spid="_x0000_s8546"/>
    <customShpInfo spid="_x0000_s8549"/>
    <customShpInfo spid="_x0000_s8548"/>
    <customShpInfo spid="_x0000_s8551"/>
    <customShpInfo spid="_x0000_s8550"/>
    <customShpInfo spid="_x0000_s8553"/>
    <customShpInfo spid="_x0000_s8552"/>
    <customShpInfo spid="_x0000_s8555"/>
    <customShpInfo spid="_x0000_s8554"/>
    <customShpInfo spid="_x0000_s8557"/>
    <customShpInfo spid="_x0000_s8556"/>
    <customShpInfo spid="_x0000_s8559"/>
    <customShpInfo spid="_x0000_s8558"/>
    <customShpInfo spid="_x0000_s8561"/>
    <customShpInfo spid="_x0000_s8560"/>
    <customShpInfo spid="_x0000_s8563"/>
    <customShpInfo spid="_x0000_s8562"/>
    <customShpInfo spid="_x0000_s8565"/>
    <customShpInfo spid="_x0000_s8564"/>
    <customShpInfo spid="_x0000_s8567"/>
    <customShpInfo spid="_x0000_s8566"/>
    <customShpInfo spid="_x0000_s8569"/>
    <customShpInfo spid="_x0000_s8570"/>
    <customShpInfo spid="_x0000_s8568"/>
    <customShpInfo spid="_x0000_s8572"/>
    <customShpInfo spid="_x0000_s8571"/>
    <customShpInfo spid="_x0000_s8574"/>
    <customShpInfo spid="_x0000_s8573"/>
    <customShpInfo spid="_x0000_s8576"/>
    <customShpInfo spid="_x0000_s8575"/>
    <customShpInfo spid="_x0000_s8578"/>
    <customShpInfo spid="_x0000_s8577"/>
    <customShpInfo spid="_x0000_s8580"/>
    <customShpInfo spid="_x0000_s8579"/>
    <customShpInfo spid="_x0000_s8582"/>
    <customShpInfo spid="_x0000_s8581"/>
    <customShpInfo spid="_x0000_s8584"/>
    <customShpInfo spid="_x0000_s8583"/>
    <customShpInfo spid="_x0000_s8586"/>
    <customShpInfo spid="_x0000_s8585"/>
    <customShpInfo spid="_x0000_s8588"/>
    <customShpInfo spid="_x0000_s8587"/>
    <customShpInfo spid="_x0000_s8590"/>
    <customShpInfo spid="_x0000_s8589"/>
    <customShpInfo spid="_x0000_s8592"/>
    <customShpInfo spid="_x0000_s8593"/>
    <customShpInfo spid="_x0000_s8591"/>
    <customShpInfo spid="_x0000_s8595"/>
    <customShpInfo spid="_x0000_s8594"/>
    <customShpInfo spid="_x0000_s8597"/>
    <customShpInfo spid="_x0000_s8598"/>
    <customShpInfo spid="_x0000_s8596"/>
    <customShpInfo spid="_x0000_s8600"/>
    <customShpInfo spid="_x0000_s8599"/>
    <customShpInfo spid="_x0000_s8602"/>
    <customShpInfo spid="_x0000_s8603"/>
    <customShpInfo spid="_x0000_s8604"/>
    <customShpInfo spid="_x0000_s8601"/>
    <customShpInfo spid="_x0000_s8606"/>
    <customShpInfo spid="_x0000_s8605"/>
    <customShpInfo spid="_x0000_s8608"/>
    <customShpInfo spid="_x0000_s8607"/>
    <customShpInfo spid="_x0000_s8610"/>
    <customShpInfo spid="_x0000_s8609"/>
    <customShpInfo spid="_x0000_s8612"/>
    <customShpInfo spid="_x0000_s8611"/>
    <customShpInfo spid="_x0000_s8614"/>
    <customShpInfo spid="_x0000_s8615"/>
    <customShpInfo spid="_x0000_s8613"/>
    <customShpInfo spid="_x0000_s8617"/>
    <customShpInfo spid="_x0000_s8616"/>
    <customShpInfo spid="_x0000_s8619"/>
    <customShpInfo spid="_x0000_s8618"/>
    <customShpInfo spid="_x0000_s8621"/>
    <customShpInfo spid="_x0000_s8620"/>
    <customShpInfo spid="_x0000_s8623"/>
    <customShpInfo spid="_x0000_s8622"/>
    <customShpInfo spid="_x0000_s8625"/>
    <customShpInfo spid="_x0000_s8624"/>
    <customShpInfo spid="_x0000_s8627"/>
    <customShpInfo spid="_x0000_s8628"/>
    <customShpInfo spid="_x0000_s8626"/>
    <customShpInfo spid="_x0000_s8630"/>
    <customShpInfo spid="_x0000_s8629"/>
    <customShpInfo spid="_x0000_s8632"/>
    <customShpInfo spid="_x0000_s8631"/>
    <customShpInfo spid="_x0000_s8634"/>
    <customShpInfo spid="_x0000_s8633"/>
    <customShpInfo spid="_x0000_s8636"/>
    <customShpInfo spid="_x0000_s8637"/>
    <customShpInfo spid="_x0000_s8635"/>
    <customShpInfo spid="_x0000_s8639"/>
    <customShpInfo spid="_x0000_s8638"/>
    <customShpInfo spid="_x0000_s8641"/>
    <customShpInfo spid="_x0000_s8640"/>
    <customShpInfo spid="_x0000_s8643"/>
    <customShpInfo spid="_x0000_s8642"/>
    <customShpInfo spid="_x0000_s8645"/>
    <customShpInfo spid="_x0000_s8644"/>
    <customShpInfo spid="_x0000_s8647"/>
    <customShpInfo spid="_x0000_s8648"/>
    <customShpInfo spid="_x0000_s8646"/>
    <customShpInfo spid="_x0000_s8650"/>
    <customShpInfo spid="_x0000_s8649"/>
    <customShpInfo spid="_x0000_s8652"/>
    <customShpInfo spid="_x0000_s8651"/>
    <customShpInfo spid="_x0000_s8654"/>
    <customShpInfo spid="_x0000_s8653"/>
    <customShpInfo spid="_x0000_s8656"/>
    <customShpInfo spid="_x0000_s8657"/>
    <customShpInfo spid="_x0000_s8658"/>
    <customShpInfo spid="_x0000_s8655"/>
    <customShpInfo spid="_x0000_s8660"/>
    <customShpInfo spid="_x0000_s8659"/>
    <customShpInfo spid="_x0000_s8662"/>
    <customShpInfo spid="_x0000_s8661"/>
    <customShpInfo spid="_x0000_s8664"/>
    <customShpInfo spid="_x0000_s8665"/>
    <customShpInfo spid="_x0000_s8663"/>
    <customShpInfo spid="_x0000_s8667"/>
    <customShpInfo spid="_x0000_s8666"/>
    <customShpInfo spid="_x0000_s8669"/>
    <customShpInfo spid="_x0000_s8668"/>
    <customShpInfo spid="_x0000_s8671"/>
    <customShpInfo spid="_x0000_s8670"/>
    <customShpInfo spid="_x0000_s8673"/>
    <customShpInfo spid="_x0000_s8672"/>
    <customShpInfo spid="_x0000_s8675"/>
    <customShpInfo spid="_x0000_s8676"/>
    <customShpInfo spid="_x0000_s8674"/>
    <customShpInfo spid="_x0000_s8678"/>
    <customShpInfo spid="_x0000_s8677"/>
    <customShpInfo spid="_x0000_s8680"/>
    <customShpInfo spid="_x0000_s8679"/>
    <customShpInfo spid="_x0000_s8682"/>
    <customShpInfo spid="_x0000_s8681"/>
    <customShpInfo spid="_x0000_s8684"/>
    <customShpInfo spid="_x0000_s8683"/>
    <customShpInfo spid="_x0000_s8686"/>
    <customShpInfo spid="_x0000_s8685"/>
    <customShpInfo spid="_x0000_s8688"/>
    <customShpInfo spid="_x0000_s8687"/>
    <customShpInfo spid="_x0000_s8690"/>
    <customShpInfo spid="_x0000_s8689"/>
    <customShpInfo spid="_x0000_s8692"/>
    <customShpInfo spid="_x0000_s8691"/>
    <customShpInfo spid="_x0000_s8694"/>
    <customShpInfo spid="_x0000_s8693"/>
    <customShpInfo spid="_x0000_s8696"/>
    <customShpInfo spid="_x0000_s8697"/>
    <customShpInfo spid="_x0000_s8698"/>
    <customShpInfo spid="_x0000_s8695"/>
    <customShpInfo spid="_x0000_s8700"/>
    <customShpInfo spid="_x0000_s8699"/>
    <customShpInfo spid="_x0000_s8702"/>
    <customShpInfo spid="_x0000_s8701"/>
    <customShpInfo spid="_x0000_s8704"/>
    <customShpInfo spid="_x0000_s8703"/>
    <customShpInfo spid="_x0000_s8706"/>
    <customShpInfo spid="_x0000_s8705"/>
    <customShpInfo spid="_x0000_s8708"/>
    <customShpInfo spid="_x0000_s8707"/>
    <customShpInfo spid="_x0000_s8710"/>
    <customShpInfo spid="_x0000_s8711"/>
    <customShpInfo spid="_x0000_s8712"/>
    <customShpInfo spid="_x0000_s8709"/>
    <customShpInfo spid="_x0000_s8714"/>
    <customShpInfo spid="_x0000_s8713"/>
    <customShpInfo spid="_x0000_s8716"/>
    <customShpInfo spid="_x0000_s8715"/>
    <customShpInfo spid="_x0000_s8718"/>
    <customShpInfo spid="_x0000_s8717"/>
    <customShpInfo spid="_x0000_s8720"/>
    <customShpInfo spid="_x0000_s8719"/>
    <customShpInfo spid="_x0000_s8722"/>
    <customShpInfo spid="_x0000_s8723"/>
    <customShpInfo spid="_x0000_s8724"/>
    <customShpInfo spid="_x0000_s8721"/>
    <customShpInfo spid="_x0000_s8726"/>
    <customShpInfo spid="_x0000_s8725"/>
    <customShpInfo spid="_x0000_s8728"/>
    <customShpInfo spid="_x0000_s8727"/>
    <customShpInfo spid="_x0000_s8730"/>
    <customShpInfo spid="_x0000_s8729"/>
    <customShpInfo spid="_x0000_s8732"/>
    <customShpInfo spid="_x0000_s8731"/>
    <customShpInfo spid="_x0000_s8734"/>
    <customShpInfo spid="_x0000_s8733"/>
    <customShpInfo spid="_x0000_s8736"/>
    <customShpInfo spid="_x0000_s8735"/>
    <customShpInfo spid="_x0000_s8738"/>
    <customShpInfo spid="_x0000_s8737"/>
    <customShpInfo spid="_x0000_s8740"/>
    <customShpInfo spid="_x0000_s8739"/>
    <customShpInfo spid="_x0000_s8742"/>
    <customShpInfo spid="_x0000_s8741"/>
    <customShpInfo spid="_x0000_s8744"/>
    <customShpInfo spid="_x0000_s8743"/>
    <customShpInfo spid="_x0000_s8746"/>
    <customShpInfo spid="_x0000_s8747"/>
    <customShpInfo spid="_x0000_s8748"/>
    <customShpInfo spid="_x0000_s8745"/>
    <customShpInfo spid="_x0000_s8750"/>
    <customShpInfo spid="_x0000_s8749"/>
    <customShpInfo spid="_x0000_s8752"/>
    <customShpInfo spid="_x0000_s8751"/>
    <customShpInfo spid="_x0000_s8754"/>
    <customShpInfo spid="_x0000_s8753"/>
    <customShpInfo spid="_x0000_s8756"/>
    <customShpInfo spid="_x0000_s8757"/>
    <customShpInfo spid="_x0000_s8758"/>
    <customShpInfo spid="_x0000_s8755"/>
    <customShpInfo spid="_x0000_s8760"/>
    <customShpInfo spid="_x0000_s8759"/>
    <customShpInfo spid="_x0000_s8762"/>
    <customShpInfo spid="_x0000_s8761"/>
    <customShpInfo spid="_x0000_s8764"/>
    <customShpInfo spid="_x0000_s8763"/>
    <customShpInfo spid="_x0000_s8766"/>
    <customShpInfo spid="_x0000_s8765"/>
    <customShpInfo spid="_x0000_s8768"/>
    <customShpInfo spid="_x0000_s8767"/>
    <customShpInfo spid="_x0000_s8770"/>
    <customShpInfo spid="_x0000_s8769"/>
    <customShpInfo spid="_x0000_s8772"/>
    <customShpInfo spid="_x0000_s8771"/>
    <customShpInfo spid="_x0000_s8774"/>
    <customShpInfo spid="_x0000_s8775"/>
    <customShpInfo spid="_x0000_s8773"/>
    <customShpInfo spid="_x0000_s8777"/>
    <customShpInfo spid="_x0000_s8776"/>
    <customShpInfo spid="_x0000_s8779"/>
    <customShpInfo spid="_x0000_s8778"/>
    <customShpInfo spid="_x0000_s8781"/>
    <customShpInfo spid="_x0000_s8780"/>
    <customShpInfo spid="_x0000_s8783"/>
    <customShpInfo spid="_x0000_s8782"/>
    <customShpInfo spid="_x0000_s8785"/>
    <customShpInfo spid="_x0000_s8784"/>
    <customShpInfo spid="_x0000_s8787"/>
    <customShpInfo spid="_x0000_s8786"/>
    <customShpInfo spid="_x0000_s8789"/>
    <customShpInfo spid="_x0000_s8788"/>
    <customShpInfo spid="_x0000_s8791"/>
    <customShpInfo spid="_x0000_s8790"/>
    <customShpInfo spid="_x0000_s8793"/>
    <customShpInfo spid="_x0000_s8792"/>
    <customShpInfo spid="_x0000_s8795"/>
    <customShpInfo spid="_x0000_s8794"/>
    <customShpInfo spid="_x0000_s8797"/>
    <customShpInfo spid="_x0000_s8798"/>
    <customShpInfo spid="_x0000_s8796"/>
    <customShpInfo spid="_x0000_s8800"/>
    <customShpInfo spid="_x0000_s8799"/>
    <customShpInfo spid="_x0000_s8802"/>
    <customShpInfo spid="_x0000_s8801"/>
    <customShpInfo spid="_x0000_s8804"/>
    <customShpInfo spid="_x0000_s8803"/>
    <customShpInfo spid="_x0000_s8806"/>
    <customShpInfo spid="_x0000_s8807"/>
    <customShpInfo spid="_x0000_s8808"/>
    <customShpInfo spid="_x0000_s8805"/>
    <customShpInfo spid="_x0000_s8810"/>
    <customShpInfo spid="_x0000_s8809"/>
    <customShpInfo spid="_x0000_s8812"/>
    <customShpInfo spid="_x0000_s8811"/>
    <customShpInfo spid="_x0000_s8814"/>
    <customShpInfo spid="_x0000_s8813"/>
    <customShpInfo spid="_x0000_s8816"/>
    <customShpInfo spid="_x0000_s8817"/>
    <customShpInfo spid="_x0000_s8818"/>
    <customShpInfo spid="_x0000_s8815"/>
    <customShpInfo spid="_x0000_s8820"/>
    <customShpInfo spid="_x0000_s8819"/>
    <customShpInfo spid="_x0000_s8822"/>
    <customShpInfo spid="_x0000_s8823"/>
    <customShpInfo spid="_x0000_s8821"/>
    <customShpInfo spid="_x0000_s8825"/>
    <customShpInfo spid="_x0000_s8824"/>
    <customShpInfo spid="_x0000_s8827"/>
    <customShpInfo spid="_x0000_s8828"/>
    <customShpInfo spid="_x0000_s8826"/>
    <customShpInfo spid="_x0000_s8830"/>
    <customShpInfo spid="_x0000_s8829"/>
    <customShpInfo spid="_x0000_s8832"/>
    <customShpInfo spid="_x0000_s8833"/>
    <customShpInfo spid="_x0000_s8831"/>
    <customShpInfo spid="_x0000_s8835"/>
    <customShpInfo spid="_x0000_s8836"/>
    <customShpInfo spid="_x0000_s8837"/>
    <customShpInfo spid="_x0000_s8838"/>
    <customShpInfo spid="_x0000_s8839"/>
    <customShpInfo spid="_x0000_s8834"/>
    <customShpInfo spid="_x0000_s8841"/>
    <customShpInfo spid="_x0000_s8842"/>
    <customShpInfo spid="_x0000_s8843"/>
    <customShpInfo spid="_x0000_s8840"/>
    <customShpInfo spid="_x0000_s8845"/>
    <customShpInfo spid="_x0000_s8844"/>
    <customShpInfo spid="_x0000_s8847"/>
    <customShpInfo spid="_x0000_s8846"/>
    <customShpInfo spid="_x0000_s8849"/>
    <customShpInfo spid="_x0000_s8848"/>
    <customShpInfo spid="_x0000_s8851"/>
    <customShpInfo spid="_x0000_s8850"/>
    <customShpInfo spid="_x0000_s8853"/>
    <customShpInfo spid="_x0000_s8852"/>
    <customShpInfo spid="_x0000_s8855"/>
    <customShpInfo spid="_x0000_s8854"/>
    <customShpInfo spid="_x0000_s8857"/>
    <customShpInfo spid="_x0000_s8856"/>
    <customShpInfo spid="_x0000_s8859"/>
    <customShpInfo spid="_x0000_s8858"/>
    <customShpInfo spid="_x0000_s8861"/>
    <customShpInfo spid="_x0000_s8860"/>
    <customShpInfo spid="_x0000_s8863"/>
    <customShpInfo spid="_x0000_s8862"/>
    <customShpInfo spid="_x0000_s8865"/>
    <customShpInfo spid="_x0000_s8864"/>
    <customShpInfo spid="_x0000_s8867"/>
    <customShpInfo spid="_x0000_s8866"/>
    <customShpInfo spid="_x0000_s8869"/>
    <customShpInfo spid="_x0000_s8870"/>
    <customShpInfo spid="_x0000_s8868"/>
    <customShpInfo spid="_x0000_s8872"/>
    <customShpInfo spid="_x0000_s8871"/>
    <customShpInfo spid="_x0000_s8874"/>
    <customShpInfo spid="_x0000_s8873"/>
    <customShpInfo spid="_x0000_s8876"/>
    <customShpInfo spid="_x0000_s8875"/>
    <customShpInfo spid="_x0000_s8878"/>
    <customShpInfo spid="_x0000_s8877"/>
    <customShpInfo spid="_x0000_s8880"/>
    <customShpInfo spid="_x0000_s8879"/>
    <customShpInfo spid="_x0000_s8882"/>
    <customShpInfo spid="_x0000_s8881"/>
    <customShpInfo spid="_x0000_s8884"/>
    <customShpInfo spid="_x0000_s8883"/>
    <customShpInfo spid="_x0000_s8886"/>
    <customShpInfo spid="_x0000_s8885"/>
    <customShpInfo spid="_x0000_s8888"/>
    <customShpInfo spid="_x0000_s8889"/>
    <customShpInfo spid="_x0000_s8887"/>
    <customShpInfo spid="_x0000_s8891"/>
    <customShpInfo spid="_x0000_s8890"/>
    <customShpInfo spid="_x0000_s8893"/>
    <customShpInfo spid="_x0000_s8892"/>
    <customShpInfo spid="_x0000_s8895"/>
    <customShpInfo spid="_x0000_s8894"/>
    <customShpInfo spid="_x0000_s8897"/>
    <customShpInfo spid="_x0000_s8896"/>
    <customShpInfo spid="_x0000_s8899"/>
    <customShpInfo spid="_x0000_s8898"/>
    <customShpInfo spid="_x0000_s8901"/>
    <customShpInfo spid="_x0000_s8900"/>
    <customShpInfo spid="_x0000_s8903"/>
    <customShpInfo spid="_x0000_s8902"/>
    <customShpInfo spid="_x0000_s8905"/>
    <customShpInfo spid="_x0000_s8904"/>
    <customShpInfo spid="_x0000_s8907"/>
    <customShpInfo spid="_x0000_s8906"/>
    <customShpInfo spid="_x0000_s8909"/>
    <customShpInfo spid="_x0000_s8908"/>
    <customShpInfo spid="_x0000_s8911"/>
    <customShpInfo spid="_x0000_s8910"/>
    <customShpInfo spid="_x0000_s8913"/>
    <customShpInfo spid="_x0000_s8912"/>
    <customShpInfo spid="_x0000_s8915"/>
    <customShpInfo spid="_x0000_s8914"/>
    <customShpInfo spid="_x0000_s8917"/>
    <customShpInfo spid="_x0000_s8916"/>
    <customShpInfo spid="_x0000_s8919"/>
    <customShpInfo spid="_x0000_s8918"/>
    <customShpInfo spid="_x0000_s8921"/>
    <customShpInfo spid="_x0000_s8920"/>
    <customShpInfo spid="_x0000_s8923"/>
    <customShpInfo spid="_x0000_s8922"/>
    <customShpInfo spid="_x0000_s8925"/>
    <customShpInfo spid="_x0000_s8924"/>
    <customShpInfo spid="_x0000_s8927"/>
    <customShpInfo spid="_x0000_s8926"/>
    <customShpInfo spid="_x0000_s8929"/>
    <customShpInfo spid="_x0000_s8928"/>
    <customShpInfo spid="_x0000_s8931"/>
    <customShpInfo spid="_x0000_s8930"/>
    <customShpInfo spid="_x0000_s8933"/>
    <customShpInfo spid="_x0000_s8932"/>
    <customShpInfo spid="_x0000_s8935"/>
    <customShpInfo spid="_x0000_s8934"/>
    <customShpInfo spid="_x0000_s8937"/>
    <customShpInfo spid="_x0000_s8936"/>
    <customShpInfo spid="_x0000_s8939"/>
    <customShpInfo spid="_x0000_s8938"/>
    <customShpInfo spid="_x0000_s8941"/>
    <customShpInfo spid="_x0000_s8940"/>
    <customShpInfo spid="_x0000_s8943"/>
    <customShpInfo spid="_x0000_s8942"/>
    <customShpInfo spid="_x0000_s8945"/>
    <customShpInfo spid="_x0000_s8944"/>
    <customShpInfo spid="_x0000_s8947"/>
    <customShpInfo spid="_x0000_s8946"/>
    <customShpInfo spid="_x0000_s8949"/>
    <customShpInfo spid="_x0000_s8950"/>
    <customShpInfo spid="_x0000_s8951"/>
    <customShpInfo spid="_x0000_s8952"/>
    <customShpInfo spid="_x0000_s8948"/>
    <customShpInfo spid="_x0000_s8954"/>
    <customShpInfo spid="_x0000_s8953"/>
    <customShpInfo spid="_x0000_s8956"/>
    <customShpInfo spid="_x0000_s8955"/>
    <customShpInfo spid="_x0000_s8958"/>
    <customShpInfo spid="_x0000_s8957"/>
    <customShpInfo spid="_x0000_s8960"/>
    <customShpInfo spid="_x0000_s8959"/>
    <customShpInfo spid="_x0000_s8962"/>
    <customShpInfo spid="_x0000_s8963"/>
    <customShpInfo spid="_x0000_s8961"/>
    <customShpInfo spid="_x0000_s8965"/>
    <customShpInfo spid="_x0000_s8966"/>
    <customShpInfo spid="_x0000_s8967"/>
    <customShpInfo spid="_x0000_s8964"/>
    <customShpInfo spid="_x0000_s8969"/>
    <customShpInfo spid="_x0000_s8968"/>
    <customShpInfo spid="_x0000_s8971"/>
    <customShpInfo spid="_x0000_s8970"/>
    <customShpInfo spid="_x0000_s8973"/>
    <customShpInfo spid="_x0000_s8972"/>
    <customShpInfo spid="_x0000_s8975"/>
    <customShpInfo spid="_x0000_s8974"/>
    <customShpInfo spid="_x0000_s8977"/>
    <customShpInfo spid="_x0000_s8976"/>
    <customShpInfo spid="_x0000_s8979"/>
    <customShpInfo spid="_x0000_s8978"/>
    <customShpInfo spid="_x0000_s8981"/>
    <customShpInfo spid="_x0000_s8982"/>
    <customShpInfo spid="_x0000_s8980"/>
    <customShpInfo spid="_x0000_s8984"/>
    <customShpInfo spid="_x0000_s8985"/>
    <customShpInfo spid="_x0000_s8986"/>
    <customShpInfo spid="_x0000_s8987"/>
    <customShpInfo spid="_x0000_s8983"/>
    <customShpInfo spid="_x0000_s8989"/>
    <customShpInfo spid="_x0000_s8988"/>
    <customShpInfo spid="_x0000_s8991"/>
    <customShpInfo spid="_x0000_s8992"/>
    <customShpInfo spid="_x0000_s8993"/>
    <customShpInfo spid="_x0000_s8994"/>
    <customShpInfo spid="_x0000_s8995"/>
    <customShpInfo spid="_x0000_s8996"/>
    <customShpInfo spid="_x0000_s8997"/>
    <customShpInfo spid="_x0000_s8998"/>
    <customShpInfo spid="_x0000_s8999"/>
    <customShpInfo spid="_x0000_s9000"/>
    <customShpInfo spid="_x0000_s9001"/>
    <customShpInfo spid="_x0000_s9002"/>
    <customShpInfo spid="_x0000_s8990"/>
    <customShpInfo spid="_x0000_s9004"/>
    <customShpInfo spid="_x0000_s9003"/>
    <customShpInfo spid="_x0000_s9006"/>
    <customShpInfo spid="_x0000_s9005"/>
    <customShpInfo spid="_x0000_s9008"/>
    <customShpInfo spid="_x0000_s9009"/>
    <customShpInfo spid="_x0000_s9007"/>
    <customShpInfo spid="_x0000_s9011"/>
    <customShpInfo spid="_x0000_s9010"/>
    <customShpInfo spid="_x0000_s9013"/>
    <customShpInfo spid="_x0000_s9012"/>
    <customShpInfo spid="_x0000_s8273"/>
    <customShpInfo spid="_x0000_s9015"/>
    <customShpInfo spid="_x0000_s9016"/>
    <customShpInfo spid="_x0000_s9014"/>
    <customShpInfo spid="_x0000_s9018"/>
    <customShpInfo spid="_x0000_s9017"/>
    <customShpInfo spid="_x0000_s9020"/>
    <customShpInfo spid="_x0000_s9019"/>
    <customShpInfo spid="_x0000_s9022"/>
    <customShpInfo spid="_x0000_s9024"/>
    <customShpInfo spid="_x0000_s9023"/>
    <customShpInfo spid="_x0000_s9026"/>
    <customShpInfo spid="_x0000_s9027"/>
    <customShpInfo spid="_x0000_s9028"/>
    <customShpInfo spid="_x0000_s9029"/>
    <customShpInfo spid="_x0000_s9025"/>
    <customShpInfo spid="_x0000_s9031"/>
    <customShpInfo spid="_x0000_s9030"/>
    <customShpInfo spid="_x0000_s9033"/>
    <customShpInfo spid="_x0000_s9034"/>
    <customShpInfo spid="_x0000_s9035"/>
    <customShpInfo spid="_x0000_s9036"/>
    <customShpInfo spid="_x0000_s9032"/>
    <customShpInfo spid="_x0000_s9038"/>
    <customShpInfo spid="_x0000_s9037"/>
    <customShpInfo spid="_x0000_s9040"/>
    <customShpInfo spid="_x0000_s9041"/>
    <customShpInfo spid="_x0000_s9042"/>
    <customShpInfo spid="_x0000_s9043"/>
    <customShpInfo spid="_x0000_s9039"/>
    <customShpInfo spid="_x0000_s9045"/>
    <customShpInfo spid="_x0000_s9044"/>
    <customShpInfo spid="_x0000_s9047"/>
    <customShpInfo spid="_x0000_s9048"/>
    <customShpInfo spid="_x0000_s9049"/>
    <customShpInfo spid="_x0000_s9050"/>
    <customShpInfo spid="_x0000_s9046"/>
    <customShpInfo spid="_x0000_s9052"/>
    <customShpInfo spid="_x0000_s9051"/>
    <customShpInfo spid="_x0000_s9054"/>
    <customShpInfo spid="_x0000_s9055"/>
    <customShpInfo spid="_x0000_s9056"/>
    <customShpInfo spid="_x0000_s9057"/>
    <customShpInfo spid="_x0000_s9053"/>
    <customShpInfo spid="_x0000_s9059"/>
    <customShpInfo spid="_x0000_s9058"/>
    <customShpInfo spid="_x0000_s9061"/>
    <customShpInfo spid="_x0000_s9062"/>
    <customShpInfo spid="_x0000_s9063"/>
    <customShpInfo spid="_x0000_s9064"/>
    <customShpInfo spid="_x0000_s9060"/>
    <customShpInfo spid="_x0000_s9066"/>
    <customShpInfo spid="_x0000_s9065"/>
    <customShpInfo spid="_x0000_s9068"/>
    <customShpInfo spid="_x0000_s9069"/>
    <customShpInfo spid="_x0000_s9070"/>
    <customShpInfo spid="_x0000_s9071"/>
    <customShpInfo spid="_x0000_s9067"/>
    <customShpInfo spid="_x0000_s9073"/>
    <customShpInfo spid="_x0000_s9072"/>
    <customShpInfo spid="_x0000_s9075"/>
    <customShpInfo spid="_x0000_s9076"/>
    <customShpInfo spid="_x0000_s9077"/>
    <customShpInfo spid="_x0000_s9078"/>
    <customShpInfo spid="_x0000_s9074"/>
    <customShpInfo spid="_x0000_s9080"/>
    <customShpInfo spid="_x0000_s9079"/>
    <customShpInfo spid="_x0000_s9082"/>
    <customShpInfo spid="_x0000_s9083"/>
    <customShpInfo spid="_x0000_s9084"/>
    <customShpInfo spid="_x0000_s9085"/>
    <customShpInfo spid="_x0000_s9081"/>
    <customShpInfo spid="_x0000_s9087"/>
    <customShpInfo spid="_x0000_s9086"/>
    <customShpInfo spid="_x0000_s9089"/>
    <customShpInfo spid="_x0000_s9090"/>
    <customShpInfo spid="_x0000_s9091"/>
    <customShpInfo spid="_x0000_s9092"/>
    <customShpInfo spid="_x0000_s9088"/>
    <customShpInfo spid="_x0000_s9094"/>
    <customShpInfo spid="_x0000_s9093"/>
    <customShpInfo spid="_x0000_s9096"/>
    <customShpInfo spid="_x0000_s9097"/>
    <customShpInfo spid="_x0000_s9098"/>
    <customShpInfo spid="_x0000_s9099"/>
    <customShpInfo spid="_x0000_s9095"/>
    <customShpInfo spid="_x0000_s9101"/>
    <customShpInfo spid="_x0000_s9100"/>
    <customShpInfo spid="_x0000_s9103"/>
    <customShpInfo spid="_x0000_s9104"/>
    <customShpInfo spid="_x0000_s9105"/>
    <customShpInfo spid="_x0000_s9106"/>
    <customShpInfo spid="_x0000_s9102"/>
    <customShpInfo spid="_x0000_s9108"/>
    <customShpInfo spid="_x0000_s9107"/>
    <customShpInfo spid="_x0000_s9110"/>
    <customShpInfo spid="_x0000_s9111"/>
    <customShpInfo spid="_x0000_s9112"/>
    <customShpInfo spid="_x0000_s9113"/>
    <customShpInfo spid="_x0000_s9109"/>
    <customShpInfo spid="_x0000_s9115"/>
    <customShpInfo spid="_x0000_s9116"/>
    <customShpInfo spid="_x0000_s9117"/>
    <customShpInfo spid="_x0000_s9118"/>
    <customShpInfo spid="_x0000_s9119"/>
    <customShpInfo spid="_x0000_s9120"/>
    <customShpInfo spid="_x0000_s9121"/>
    <customShpInfo spid="_x0000_s9122"/>
    <customShpInfo spid="_x0000_s9123"/>
    <customShpInfo spid="_x0000_s9124"/>
    <customShpInfo spid="_x0000_s9125"/>
    <customShpInfo spid="_x0000_s9126"/>
    <customShpInfo spid="_x0000_s9127"/>
    <customShpInfo spid="_x0000_s9128"/>
    <customShpInfo spid="_x0000_s9129"/>
    <customShpInfo spid="_x0000_s9130"/>
    <customShpInfo spid="_x0000_s9131"/>
    <customShpInfo spid="_x0000_s9114"/>
    <customShpInfo spid="_x0000_s9021"/>
    <customShpInfo spid="_x0000_s9133"/>
    <customShpInfo spid="_x0000_s9134"/>
    <customShpInfo spid="_x0000_s9135"/>
    <customShpInfo spid="_x0000_s9136"/>
    <customShpInfo spid="_x0000_s9137"/>
    <customShpInfo spid="_x0000_s9138"/>
    <customShpInfo spid="_x0000_s9139"/>
    <customShpInfo spid="_x0000_s9140"/>
    <customShpInfo spid="_x0000_s9141"/>
    <customShpInfo spid="_x0000_s9142"/>
    <customShpInfo spid="_x0000_s9143"/>
    <customShpInfo spid="_x0000_s9144"/>
    <customShpInfo spid="_x0000_s9145"/>
    <customShpInfo spid="_x0000_s9146"/>
    <customShpInfo spid="_x0000_s9147"/>
    <customShpInfo spid="_x0000_s9148"/>
    <customShpInfo spid="_x0000_s9149"/>
    <customShpInfo spid="_x0000_s9132"/>
    <customShpInfo spid="_x0000_s9152"/>
    <customShpInfo spid="_x0000_s9151"/>
    <customShpInfo spid="_x0000_s9154"/>
    <customShpInfo spid="_x0000_s9155"/>
    <customShpInfo spid="_x0000_s9156"/>
    <customShpInfo spid="_x0000_s9157"/>
    <customShpInfo spid="_x0000_s9153"/>
    <customShpInfo spid="_x0000_s9159"/>
    <customShpInfo spid="_x0000_s9158"/>
    <customShpInfo spid="_x0000_s9161"/>
    <customShpInfo spid="_x0000_s9160"/>
    <customShpInfo spid="_x0000_s9163"/>
    <customShpInfo spid="_x0000_s9162"/>
    <customShpInfo spid="_x0000_s9150"/>
    <customShpInfo spid="_x0000_s9166"/>
    <customShpInfo spid="_x0000_s9165"/>
    <customShpInfo spid="_x0000_s9168"/>
    <customShpInfo spid="_x0000_s9169"/>
    <customShpInfo spid="_x0000_s9170"/>
    <customShpInfo spid="_x0000_s9171"/>
    <customShpInfo spid="_x0000_s9167"/>
    <customShpInfo spid="_x0000_s9173"/>
    <customShpInfo spid="_x0000_s9172"/>
    <customShpInfo spid="_x0000_s9175"/>
    <customShpInfo spid="_x0000_s9174"/>
    <customShpInfo spid="_x0000_s9177"/>
    <customShpInfo spid="_x0000_s9176"/>
    <customShpInfo spid="_x0000_s9164"/>
    <customShpInfo spid="_x0000_s9180"/>
    <customShpInfo spid="_x0000_s9179"/>
    <customShpInfo spid="_x0000_s9182"/>
    <customShpInfo spid="_x0000_s9183"/>
    <customShpInfo spid="_x0000_s9184"/>
    <customShpInfo spid="_x0000_s9185"/>
    <customShpInfo spid="_x0000_s9181"/>
    <customShpInfo spid="_x0000_s9178"/>
    <customShpInfo spid="_x0000_s9188"/>
    <customShpInfo spid="_x0000_s9187"/>
    <customShpInfo spid="_x0000_s9190"/>
    <customShpInfo spid="_x0000_s9191"/>
    <customShpInfo spid="_x0000_s9192"/>
    <customShpInfo spid="_x0000_s9193"/>
    <customShpInfo spid="_x0000_s9189"/>
    <customShpInfo spid="_x0000_s9186"/>
    <customShpInfo spid="_x0000_s9195"/>
    <customShpInfo spid="_x0000_s9194"/>
    <customShpInfo spid="_x0000_s9198"/>
    <customShpInfo spid="_x0000_s9197"/>
    <customShpInfo spid="_x0000_s9200"/>
    <customShpInfo spid="_x0000_s9201"/>
    <customShpInfo spid="_x0000_s9202"/>
    <customShpInfo spid="_x0000_s9203"/>
    <customShpInfo spid="_x0000_s9199"/>
    <customShpInfo spid="_x0000_s9196"/>
    <customShpInfo spid="_x0000_s9206"/>
    <customShpInfo spid="_x0000_s9205"/>
    <customShpInfo spid="_x0000_s9208"/>
    <customShpInfo spid="_x0000_s9207"/>
    <customShpInfo spid="_x0000_s9210"/>
    <customShpInfo spid="_x0000_s9209"/>
    <customShpInfo spid="_x0000_s9204"/>
    <customShpInfo spid="_x0000_s9212"/>
    <customShpInfo spid="_x0000_s9211"/>
    <customShpInfo spid="_x0000_s9214"/>
    <customShpInfo spid="_x0000_s9213"/>
    <customShpInfo spid="_x0000_s9216"/>
    <customShpInfo spid="_x0000_s9217"/>
    <customShpInfo spid="_x0000_s9218"/>
    <customShpInfo spid="_x0000_s9219"/>
    <customShpInfo spid="_x0000_s9220"/>
    <customShpInfo spid="_x0000_s9221"/>
    <customShpInfo spid="_x0000_s9222"/>
    <customShpInfo spid="_x0000_s9223"/>
    <customShpInfo spid="_x0000_s9224"/>
    <customShpInfo spid="_x0000_s9225"/>
    <customShpInfo spid="_x0000_s9226"/>
    <customShpInfo spid="_x0000_s9227"/>
    <customShpInfo spid="_x0000_s9228"/>
    <customShpInfo spid="_x0000_s9229"/>
    <customShpInfo spid="_x0000_s9230"/>
    <customShpInfo spid="_x0000_s9232"/>
    <customShpInfo spid="_x0000_s9231"/>
    <customShpInfo spid="_x0000_s9215"/>
    <customShpInfo spid="_x0000_s9235"/>
    <customShpInfo spid="_x0000_s9234"/>
    <customShpInfo spid="_x0000_s9237"/>
    <customShpInfo spid="_x0000_s9236"/>
    <customShpInfo spid="_x0000_s9239"/>
    <customShpInfo spid="_x0000_s9238"/>
    <customShpInfo spid="_x0000_s9241"/>
    <customShpInfo spid="_x0000_s9240"/>
    <customShpInfo spid="_x0000_s9243"/>
    <customShpInfo spid="_x0000_s9242"/>
    <customShpInfo spid="_x0000_s9245"/>
    <customShpInfo spid="_x0000_s9244"/>
    <customShpInfo spid="_x0000_s9247"/>
    <customShpInfo spid="_x0000_s9246"/>
    <customShpInfo spid="_x0000_s9249"/>
    <customShpInfo spid="_x0000_s9248"/>
    <customShpInfo spid="_x0000_s9251"/>
    <customShpInfo spid="_x0000_s9250"/>
    <customShpInfo spid="_x0000_s9253"/>
    <customShpInfo spid="_x0000_s9252"/>
    <customShpInfo spid="_x0000_s9255"/>
    <customShpInfo spid="_x0000_s9254"/>
    <customShpInfo spid="_x0000_s9257"/>
    <customShpInfo spid="_x0000_s9256"/>
    <customShpInfo spid="_x0000_s9259"/>
    <customShpInfo spid="_x0000_s9258"/>
    <customShpInfo spid="_x0000_s9261"/>
    <customShpInfo spid="_x0000_s9260"/>
    <customShpInfo spid="_x0000_s9263"/>
    <customShpInfo spid="_x0000_s9262"/>
    <customShpInfo spid="_x0000_s9265"/>
    <customShpInfo spid="_x0000_s9264"/>
    <customShpInfo spid="_x0000_s9267"/>
    <customShpInfo spid="_x0000_s9266"/>
    <customShpInfo spid="_x0000_s9269"/>
    <customShpInfo spid="_x0000_s9268"/>
    <customShpInfo spid="_x0000_s9271"/>
    <customShpInfo spid="_x0000_s9270"/>
    <customShpInfo spid="_x0000_s9273"/>
    <customShpInfo spid="_x0000_s9272"/>
    <customShpInfo spid="_x0000_s9275"/>
    <customShpInfo spid="_x0000_s9274"/>
    <customShpInfo spid="_x0000_s9277"/>
    <customShpInfo spid="_x0000_s9276"/>
    <customShpInfo spid="_x0000_s9279"/>
    <customShpInfo spid="_x0000_s9278"/>
    <customShpInfo spid="_x0000_s9281"/>
    <customShpInfo spid="_x0000_s9280"/>
    <customShpInfo spid="_x0000_s9283"/>
    <customShpInfo spid="_x0000_s9282"/>
    <customShpInfo spid="_x0000_s9285"/>
    <customShpInfo spid="_x0000_s9284"/>
    <customShpInfo spid="_x0000_s9287"/>
    <customShpInfo spid="_x0000_s9286"/>
    <customShpInfo spid="_x0000_s9289"/>
    <customShpInfo spid="_x0000_s9288"/>
    <customShpInfo spid="_x0000_s9291"/>
    <customShpInfo spid="_x0000_s9290"/>
    <customShpInfo spid="_x0000_s9293"/>
    <customShpInfo spid="_x0000_s9292"/>
    <customShpInfo spid="_x0000_s9295"/>
    <customShpInfo spid="_x0000_s9294"/>
    <customShpInfo spid="_x0000_s9297"/>
    <customShpInfo spid="_x0000_s9296"/>
    <customShpInfo spid="_x0000_s9299"/>
    <customShpInfo spid="_x0000_s9298"/>
    <customShpInfo spid="_x0000_s9301"/>
    <customShpInfo spid="_x0000_s9300"/>
    <customShpInfo spid="_x0000_s9303"/>
    <customShpInfo spid="_x0000_s9302"/>
    <customShpInfo spid="_x0000_s9305"/>
    <customShpInfo spid="_x0000_s9304"/>
    <customShpInfo spid="_x0000_s9307"/>
    <customShpInfo spid="_x0000_s9306"/>
    <customShpInfo spid="_x0000_s9309"/>
    <customShpInfo spid="_x0000_s9308"/>
    <customShpInfo spid="_x0000_s9311"/>
    <customShpInfo spid="_x0000_s9310"/>
    <customShpInfo spid="_x0000_s9313"/>
    <customShpInfo spid="_x0000_s9312"/>
    <customShpInfo spid="_x0000_s9315"/>
    <customShpInfo spid="_x0000_s9314"/>
    <customShpInfo spid="_x0000_s9317"/>
    <customShpInfo spid="_x0000_s9316"/>
    <customShpInfo spid="_x0000_s9319"/>
    <customShpInfo spid="_x0000_s9318"/>
    <customShpInfo spid="_x0000_s9321"/>
    <customShpInfo spid="_x0000_s9320"/>
    <customShpInfo spid="_x0000_s9323"/>
    <customShpInfo spid="_x0000_s9322"/>
    <customShpInfo spid="_x0000_s9325"/>
    <customShpInfo spid="_x0000_s9324"/>
    <customShpInfo spid="_x0000_s9327"/>
    <customShpInfo spid="_x0000_s9326"/>
    <customShpInfo spid="_x0000_s9329"/>
    <customShpInfo spid="_x0000_s9328"/>
    <customShpInfo spid="_x0000_s9331"/>
    <customShpInfo spid="_x0000_s9330"/>
    <customShpInfo spid="_x0000_s9333"/>
    <customShpInfo spid="_x0000_s9332"/>
    <customShpInfo spid="_x0000_s9335"/>
    <customShpInfo spid="_x0000_s9334"/>
    <customShpInfo spid="_x0000_s9337"/>
    <customShpInfo spid="_x0000_s9336"/>
    <customShpInfo spid="_x0000_s9339"/>
    <customShpInfo spid="_x0000_s9338"/>
    <customShpInfo spid="_x0000_s9341"/>
    <customShpInfo spid="_x0000_s9340"/>
    <customShpInfo spid="_x0000_s9343"/>
    <customShpInfo spid="_x0000_s9342"/>
    <customShpInfo spid="_x0000_s9345"/>
    <customShpInfo spid="_x0000_s9344"/>
    <customShpInfo spid="_x0000_s9347"/>
    <customShpInfo spid="_x0000_s9346"/>
    <customShpInfo spid="_x0000_s9349"/>
    <customShpInfo spid="_x0000_s9348"/>
    <customShpInfo spid="_x0000_s9351"/>
    <customShpInfo spid="_x0000_s9350"/>
    <customShpInfo spid="_x0000_s9353"/>
    <customShpInfo spid="_x0000_s9352"/>
    <customShpInfo spid="_x0000_s9355"/>
    <customShpInfo spid="_x0000_s9354"/>
    <customShpInfo spid="_x0000_s9357"/>
    <customShpInfo spid="_x0000_s9356"/>
    <customShpInfo spid="_x0000_s9359"/>
    <customShpInfo spid="_x0000_s9358"/>
    <customShpInfo spid="_x0000_s9361"/>
    <customShpInfo spid="_x0000_s9360"/>
    <customShpInfo spid="_x0000_s9363"/>
    <customShpInfo spid="_x0000_s9362"/>
    <customShpInfo spid="_x0000_s9365"/>
    <customShpInfo spid="_x0000_s9364"/>
    <customShpInfo spid="_x0000_s9367"/>
    <customShpInfo spid="_x0000_s9366"/>
    <customShpInfo spid="_x0000_s9369"/>
    <customShpInfo spid="_x0000_s9368"/>
    <customShpInfo spid="_x0000_s9371"/>
    <customShpInfo spid="_x0000_s9370"/>
    <customShpInfo spid="_x0000_s9373"/>
    <customShpInfo spid="_x0000_s9372"/>
    <customShpInfo spid="_x0000_s9375"/>
    <customShpInfo spid="_x0000_s9374"/>
    <customShpInfo spid="_x0000_s9377"/>
    <customShpInfo spid="_x0000_s9376"/>
    <customShpInfo spid="_x0000_s9379"/>
    <customShpInfo spid="_x0000_s9378"/>
    <customShpInfo spid="_x0000_s9381"/>
    <customShpInfo spid="_x0000_s9380"/>
    <customShpInfo spid="_x0000_s9383"/>
    <customShpInfo spid="_x0000_s9382"/>
    <customShpInfo spid="_x0000_s9385"/>
    <customShpInfo spid="_x0000_s9384"/>
    <customShpInfo spid="_x0000_s9387"/>
    <customShpInfo spid="_x0000_s9386"/>
    <customShpInfo spid="_x0000_s9389"/>
    <customShpInfo spid="_x0000_s9388"/>
    <customShpInfo spid="_x0000_s9391"/>
    <customShpInfo spid="_x0000_s9390"/>
    <customShpInfo spid="_x0000_s9393"/>
    <customShpInfo spid="_x0000_s9392"/>
    <customShpInfo spid="_x0000_s9395"/>
    <customShpInfo spid="_x0000_s9394"/>
    <customShpInfo spid="_x0000_s9397"/>
    <customShpInfo spid="_x0000_s9396"/>
    <customShpInfo spid="_x0000_s9399"/>
    <customShpInfo spid="_x0000_s9398"/>
    <customShpInfo spid="_x0000_s9401"/>
    <customShpInfo spid="_x0000_s9400"/>
    <customShpInfo spid="_x0000_s9403"/>
    <customShpInfo spid="_x0000_s9402"/>
    <customShpInfo spid="_x0000_s9405"/>
    <customShpInfo spid="_x0000_s9404"/>
    <customShpInfo spid="_x0000_s9407"/>
    <customShpInfo spid="_x0000_s9406"/>
    <customShpInfo spid="_x0000_s9409"/>
    <customShpInfo spid="_x0000_s9408"/>
    <customShpInfo spid="_x0000_s9411"/>
    <customShpInfo spid="_x0000_s9410"/>
    <customShpInfo spid="_x0000_s9413"/>
    <customShpInfo spid="_x0000_s9412"/>
    <customShpInfo spid="_x0000_s9415"/>
    <customShpInfo spid="_x0000_s9414"/>
    <customShpInfo spid="_x0000_s9417"/>
    <customShpInfo spid="_x0000_s9416"/>
    <customShpInfo spid="_x0000_s9419"/>
    <customShpInfo spid="_x0000_s9418"/>
    <customShpInfo spid="_x0000_s9421"/>
    <customShpInfo spid="_x0000_s9420"/>
    <customShpInfo spid="_x0000_s9423"/>
    <customShpInfo spid="_x0000_s9422"/>
    <customShpInfo spid="_x0000_s9425"/>
    <customShpInfo spid="_x0000_s9424"/>
    <customShpInfo spid="_x0000_s9427"/>
    <customShpInfo spid="_x0000_s9426"/>
    <customShpInfo spid="_x0000_s9429"/>
    <customShpInfo spid="_x0000_s9428"/>
    <customShpInfo spid="_x0000_s9431"/>
    <customShpInfo spid="_x0000_s9430"/>
    <customShpInfo spid="_x0000_s9433"/>
    <customShpInfo spid="_x0000_s9432"/>
    <customShpInfo spid="_x0000_s9435"/>
    <customShpInfo spid="_x0000_s9434"/>
    <customShpInfo spid="_x0000_s9437"/>
    <customShpInfo spid="_x0000_s9436"/>
    <customShpInfo spid="_x0000_s9439"/>
    <customShpInfo spid="_x0000_s9438"/>
    <customShpInfo spid="_x0000_s9441"/>
    <customShpInfo spid="_x0000_s9440"/>
    <customShpInfo spid="_x0000_s9443"/>
    <customShpInfo spid="_x0000_s9442"/>
    <customShpInfo spid="_x0000_s9445"/>
    <customShpInfo spid="_x0000_s9444"/>
    <customShpInfo spid="_x0000_s9447"/>
    <customShpInfo spid="_x0000_s9446"/>
    <customShpInfo spid="_x0000_s9449"/>
    <customShpInfo spid="_x0000_s9448"/>
    <customShpInfo spid="_x0000_s9451"/>
    <customShpInfo spid="_x0000_s9450"/>
    <customShpInfo spid="_x0000_s9453"/>
    <customShpInfo spid="_x0000_s9452"/>
    <customShpInfo spid="_x0000_s9455"/>
    <customShpInfo spid="_x0000_s9454"/>
    <customShpInfo spid="_x0000_s9457"/>
    <customShpInfo spid="_x0000_s9456"/>
    <customShpInfo spid="_x0000_s9459"/>
    <customShpInfo spid="_x0000_s9458"/>
    <customShpInfo spid="_x0000_s9461"/>
    <customShpInfo spid="_x0000_s9460"/>
    <customShpInfo spid="_x0000_s9463"/>
    <customShpInfo spid="_x0000_s9462"/>
    <customShpInfo spid="_x0000_s9465"/>
    <customShpInfo spid="_x0000_s9464"/>
    <customShpInfo spid="_x0000_s9467"/>
    <customShpInfo spid="_x0000_s9466"/>
    <customShpInfo spid="_x0000_s9469"/>
    <customShpInfo spid="_x0000_s9470"/>
    <customShpInfo spid="_x0000_s9471"/>
    <customShpInfo spid="_x0000_s9472"/>
    <customShpInfo spid="_x0000_s9473"/>
    <customShpInfo spid="_x0000_s9474"/>
    <customShpInfo spid="_x0000_s9475"/>
    <customShpInfo spid="_x0000_s9476"/>
    <customShpInfo spid="_x0000_s9468"/>
    <customShpInfo spid="_x0000_s9478"/>
    <customShpInfo spid="_x0000_s9477"/>
    <customShpInfo spid="_x0000_s9480"/>
    <customShpInfo spid="_x0000_s9479"/>
    <customShpInfo spid="_x0000_s9482"/>
    <customShpInfo spid="_x0000_s9483"/>
    <customShpInfo spid="_x0000_s9484"/>
    <customShpInfo spid="_x0000_s9485"/>
    <customShpInfo spid="_x0000_s9486"/>
    <customShpInfo spid="_x0000_s9487"/>
    <customShpInfo spid="_x0000_s9488"/>
    <customShpInfo spid="_x0000_s9489"/>
    <customShpInfo spid="_x0000_s9481"/>
    <customShpInfo spid="_x0000_s9491"/>
    <customShpInfo spid="_x0000_s9490"/>
    <customShpInfo spid="_x0000_s9493"/>
    <customShpInfo spid="_x0000_s9492"/>
    <customShpInfo spid="_x0000_s9495"/>
    <customShpInfo spid="_x0000_s9494"/>
    <customShpInfo spid="_x0000_s9497"/>
    <customShpInfo spid="_x0000_s9498"/>
    <customShpInfo spid="_x0000_s9496"/>
    <customShpInfo spid="_x0000_s9500"/>
    <customShpInfo spid="_x0000_s9499"/>
    <customShpInfo spid="_x0000_s9502"/>
    <customShpInfo spid="_x0000_s9501"/>
    <customShpInfo spid="_x0000_s9504"/>
    <customShpInfo spid="_x0000_s9503"/>
    <customShpInfo spid="_x0000_s9506"/>
    <customShpInfo spid="_x0000_s9505"/>
    <customShpInfo spid="_x0000_s9508"/>
    <customShpInfo spid="_x0000_s9507"/>
    <customShpInfo spid="_x0000_s9510"/>
    <customShpInfo spid="_x0000_s9509"/>
    <customShpInfo spid="_x0000_s9512"/>
    <customShpInfo spid="_x0000_s9511"/>
    <customShpInfo spid="_x0000_s9514"/>
    <customShpInfo spid="_x0000_s9513"/>
    <customShpInfo spid="_x0000_s9516"/>
    <customShpInfo spid="_x0000_s9515"/>
    <customShpInfo spid="_x0000_s9518"/>
    <customShpInfo spid="_x0000_s9517"/>
    <customShpInfo spid="_x0000_s9520"/>
    <customShpInfo spid="_x0000_s9519"/>
    <customShpInfo spid="_x0000_s9522"/>
    <customShpInfo spid="_x0000_s9521"/>
    <customShpInfo spid="_x0000_s9524"/>
    <customShpInfo spid="_x0000_s9523"/>
    <customShpInfo spid="_x0000_s9526"/>
    <customShpInfo spid="_x0000_s9525"/>
    <customShpInfo spid="_x0000_s9528"/>
    <customShpInfo spid="_x0000_s9527"/>
    <customShpInfo spid="_x0000_s9530"/>
    <customShpInfo spid="_x0000_s9529"/>
    <customShpInfo spid="_x0000_s9532"/>
    <customShpInfo spid="_x0000_s9531"/>
    <customShpInfo spid="_x0000_s9534"/>
    <customShpInfo spid="_x0000_s9533"/>
    <customShpInfo spid="_x0000_s9536"/>
    <customShpInfo spid="_x0000_s9535"/>
    <customShpInfo spid="_x0000_s9538"/>
    <customShpInfo spid="_x0000_s9537"/>
    <customShpInfo spid="_x0000_s9540"/>
    <customShpInfo spid="_x0000_s9539"/>
    <customShpInfo spid="_x0000_s9542"/>
    <customShpInfo spid="_x0000_s9541"/>
    <customShpInfo spid="_x0000_s9544"/>
    <customShpInfo spid="_x0000_s9543"/>
    <customShpInfo spid="_x0000_s9546"/>
    <customShpInfo spid="_x0000_s9545"/>
    <customShpInfo spid="_x0000_s9548"/>
    <customShpInfo spid="_x0000_s9547"/>
    <customShpInfo spid="_x0000_s9550"/>
    <customShpInfo spid="_x0000_s9549"/>
    <customShpInfo spid="_x0000_s9552"/>
    <customShpInfo spid="_x0000_s9551"/>
    <customShpInfo spid="_x0000_s9554"/>
    <customShpInfo spid="_x0000_s9553"/>
    <customShpInfo spid="_x0000_s9556"/>
    <customShpInfo spid="_x0000_s9555"/>
    <customShpInfo spid="_x0000_s9558"/>
    <customShpInfo spid="_x0000_s9557"/>
    <customShpInfo spid="_x0000_s9560"/>
    <customShpInfo spid="_x0000_s9559"/>
    <customShpInfo spid="_x0000_s9562"/>
    <customShpInfo spid="_x0000_s9561"/>
    <customShpInfo spid="_x0000_s9564"/>
    <customShpInfo spid="_x0000_s9563"/>
    <customShpInfo spid="_x0000_s9566"/>
    <customShpInfo spid="_x0000_s9565"/>
    <customShpInfo spid="_x0000_s9568"/>
    <customShpInfo spid="_x0000_s9567"/>
    <customShpInfo spid="_x0000_s9570"/>
    <customShpInfo spid="_x0000_s9569"/>
    <customShpInfo spid="_x0000_s9572"/>
    <customShpInfo spid="_x0000_s9571"/>
    <customShpInfo spid="_x0000_s9574"/>
    <customShpInfo spid="_x0000_s9573"/>
    <customShpInfo spid="_x0000_s9576"/>
    <customShpInfo spid="_x0000_s9575"/>
    <customShpInfo spid="_x0000_s9578"/>
    <customShpInfo spid="_x0000_s9577"/>
    <customShpInfo spid="_x0000_s9580"/>
    <customShpInfo spid="_x0000_s9579"/>
    <customShpInfo spid="_x0000_s9582"/>
    <customShpInfo spid="_x0000_s9581"/>
    <customShpInfo spid="_x0000_s9584"/>
    <customShpInfo spid="_x0000_s9583"/>
    <customShpInfo spid="_x0000_s9586"/>
    <customShpInfo spid="_x0000_s9585"/>
    <customShpInfo spid="_x0000_s9588"/>
    <customShpInfo spid="_x0000_s9587"/>
    <customShpInfo spid="_x0000_s9590"/>
    <customShpInfo spid="_x0000_s9589"/>
    <customShpInfo spid="_x0000_s9592"/>
    <customShpInfo spid="_x0000_s9591"/>
    <customShpInfo spid="_x0000_s9594"/>
    <customShpInfo spid="_x0000_s9593"/>
    <customShpInfo spid="_x0000_s9596"/>
    <customShpInfo spid="_x0000_s9595"/>
    <customShpInfo spid="_x0000_s9598"/>
    <customShpInfo spid="_x0000_s9597"/>
    <customShpInfo spid="_x0000_s9600"/>
    <customShpInfo spid="_x0000_s9599"/>
    <customShpInfo spid="_x0000_s9602"/>
    <customShpInfo spid="_x0000_s9601"/>
    <customShpInfo spid="_x0000_s9604"/>
    <customShpInfo spid="_x0000_s9605"/>
    <customShpInfo spid="_x0000_s9606"/>
    <customShpInfo spid="_x0000_s9603"/>
    <customShpInfo spid="_x0000_s9608"/>
    <customShpInfo spid="_x0000_s9609"/>
    <customShpInfo spid="_x0000_s9607"/>
    <customShpInfo spid="_x0000_s9611"/>
    <customShpInfo spid="_x0000_s9610"/>
    <customShpInfo spid="_x0000_s9613"/>
    <customShpInfo spid="_x0000_s9614"/>
    <customShpInfo spid="_x0000_s9615"/>
    <customShpInfo spid="_x0000_s9616"/>
    <customShpInfo spid="_x0000_s9617"/>
    <customShpInfo spid="_x0000_s9618"/>
    <customShpInfo spid="_x0000_s9619"/>
    <customShpInfo spid="_x0000_s9620"/>
    <customShpInfo spid="_x0000_s9621"/>
    <customShpInfo spid="_x0000_s9612"/>
    <customShpInfo spid="_x0000_s9623"/>
    <customShpInfo spid="_x0000_s9622"/>
    <customShpInfo spid="_x0000_s9625"/>
    <customShpInfo spid="_x0000_s9624"/>
    <customShpInfo spid="_x0000_s9627"/>
    <customShpInfo spid="_x0000_s9626"/>
    <customShpInfo spid="_x0000_s9629"/>
    <customShpInfo spid="_x0000_s9628"/>
    <customShpInfo spid="_x0000_s9631"/>
    <customShpInfo spid="_x0000_s9630"/>
    <customShpInfo spid="_x0000_s9633"/>
    <customShpInfo spid="_x0000_s9632"/>
    <customShpInfo spid="_x0000_s9635"/>
    <customShpInfo spid="_x0000_s9634"/>
    <customShpInfo spid="_x0000_s9637"/>
    <customShpInfo spid="_x0000_s9636"/>
    <customShpInfo spid="_x0000_s9639"/>
    <customShpInfo spid="_x0000_s9638"/>
    <customShpInfo spid="_x0000_s9641"/>
    <customShpInfo spid="_x0000_s9642"/>
    <customShpInfo spid="_x0000_s9643"/>
    <customShpInfo spid="_x0000_s9644"/>
    <customShpInfo spid="_x0000_s9640"/>
    <customShpInfo spid="_x0000_s9646"/>
    <customShpInfo spid="_x0000_s9645"/>
    <customShpInfo spid="_x0000_s9648"/>
    <customShpInfo spid="_x0000_s9647"/>
    <customShpInfo spid="_x0000_s9650"/>
    <customShpInfo spid="_x0000_s9649"/>
    <customShpInfo spid="_x0000_s9652"/>
    <customShpInfo spid="_x0000_s9653"/>
    <customShpInfo spid="_x0000_s9651"/>
    <customShpInfo spid="_x0000_s9655"/>
    <customShpInfo spid="_x0000_s9654"/>
    <customShpInfo spid="_x0000_s9657"/>
    <customShpInfo spid="_x0000_s9656"/>
    <customShpInfo spid="_x0000_s9659"/>
    <customShpInfo spid="_x0000_s9658"/>
    <customShpInfo spid="_x0000_s9661"/>
    <customShpInfo spid="_x0000_s9660"/>
    <customShpInfo spid="_x0000_s9663"/>
    <customShpInfo spid="_x0000_s9662"/>
    <customShpInfo spid="_x0000_s9665"/>
    <customShpInfo spid="_x0000_s9664"/>
    <customShpInfo spid="_x0000_s9667"/>
    <customShpInfo spid="_x0000_s9666"/>
    <customShpInfo spid="_x0000_s9669"/>
    <customShpInfo spid="_x0000_s9668"/>
    <customShpInfo spid="_x0000_s9671"/>
    <customShpInfo spid="_x0000_s9670"/>
    <customShpInfo spid="_x0000_s9673"/>
    <customShpInfo spid="_x0000_s9672"/>
    <customShpInfo spid="_x0000_s9675"/>
    <customShpInfo spid="_x0000_s9674"/>
    <customShpInfo spid="_x0000_s9677"/>
    <customShpInfo spid="_x0000_s9676"/>
    <customShpInfo spid="_x0000_s9679"/>
    <customShpInfo spid="_x0000_s9678"/>
    <customShpInfo spid="_x0000_s9681"/>
    <customShpInfo spid="_x0000_s9680"/>
    <customShpInfo spid="_x0000_s9683"/>
    <customShpInfo spid="_x0000_s9682"/>
    <customShpInfo spid="_x0000_s9685"/>
    <customShpInfo spid="_x0000_s9684"/>
    <customShpInfo spid="_x0000_s9687"/>
    <customShpInfo spid="_x0000_s9686"/>
    <customShpInfo spid="_x0000_s9689"/>
    <customShpInfo spid="_x0000_s9688"/>
    <customShpInfo spid="_x0000_s9691"/>
    <customShpInfo spid="_x0000_s9690"/>
    <customShpInfo spid="_x0000_s9693"/>
    <customShpInfo spid="_x0000_s9692"/>
    <customShpInfo spid="_x0000_s9695"/>
    <customShpInfo spid="_x0000_s9694"/>
    <customShpInfo spid="_x0000_s9697"/>
    <customShpInfo spid="_x0000_s9696"/>
    <customShpInfo spid="_x0000_s9699"/>
    <customShpInfo spid="_x0000_s9698"/>
    <customShpInfo spid="_x0000_s9701"/>
    <customShpInfo spid="_x0000_s9700"/>
    <customShpInfo spid="_x0000_s9703"/>
    <customShpInfo spid="_x0000_s9702"/>
    <customShpInfo spid="_x0000_s9705"/>
    <customShpInfo spid="_x0000_s9704"/>
    <customShpInfo spid="_x0000_s9707"/>
    <customShpInfo spid="_x0000_s9706"/>
    <customShpInfo spid="_x0000_s9709"/>
    <customShpInfo spid="_x0000_s9708"/>
    <customShpInfo spid="_x0000_s9711"/>
    <customShpInfo spid="_x0000_s9710"/>
    <customShpInfo spid="_x0000_s9713"/>
    <customShpInfo spid="_x0000_s9712"/>
    <customShpInfo spid="_x0000_s9715"/>
    <customShpInfo spid="_x0000_s9714"/>
    <customShpInfo spid="_x0000_s9717"/>
    <customShpInfo spid="_x0000_s9716"/>
    <customShpInfo spid="_x0000_s9719"/>
    <customShpInfo spid="_x0000_s9718"/>
    <customShpInfo spid="_x0000_s9721"/>
    <customShpInfo spid="_x0000_s9720"/>
    <customShpInfo spid="_x0000_s9723"/>
    <customShpInfo spid="_x0000_s9722"/>
    <customShpInfo spid="_x0000_s9725"/>
    <customShpInfo spid="_x0000_s9724"/>
    <customShpInfo spid="_x0000_s9727"/>
    <customShpInfo spid="_x0000_s9726"/>
    <customShpInfo spid="_x0000_s9729"/>
    <customShpInfo spid="_x0000_s9728"/>
    <customShpInfo spid="_x0000_s9731"/>
    <customShpInfo spid="_x0000_s9730"/>
    <customShpInfo spid="_x0000_s9733"/>
    <customShpInfo spid="_x0000_s9732"/>
    <customShpInfo spid="_x0000_s9735"/>
    <customShpInfo spid="_x0000_s9734"/>
    <customShpInfo spid="_x0000_s9737"/>
    <customShpInfo spid="_x0000_s9736"/>
    <customShpInfo spid="_x0000_s9739"/>
    <customShpInfo spid="_x0000_s9738"/>
    <customShpInfo spid="_x0000_s9741"/>
    <customShpInfo spid="_x0000_s9740"/>
    <customShpInfo spid="_x0000_s9743"/>
    <customShpInfo spid="_x0000_s9742"/>
    <customShpInfo spid="_x0000_s9745"/>
    <customShpInfo spid="_x0000_s9744"/>
    <customShpInfo spid="_x0000_s9747"/>
    <customShpInfo spid="_x0000_s9746"/>
    <customShpInfo spid="_x0000_s9749"/>
    <customShpInfo spid="_x0000_s9748"/>
    <customShpInfo spid="_x0000_s9751"/>
    <customShpInfo spid="_x0000_s9750"/>
    <customShpInfo spid="_x0000_s9753"/>
    <customShpInfo spid="_x0000_s9752"/>
    <customShpInfo spid="_x0000_s9755"/>
    <customShpInfo spid="_x0000_s9754"/>
    <customShpInfo spid="_x0000_s9757"/>
    <customShpInfo spid="_x0000_s9756"/>
    <customShpInfo spid="_x0000_s9759"/>
    <customShpInfo spid="_x0000_s9758"/>
    <customShpInfo spid="_x0000_s9761"/>
    <customShpInfo spid="_x0000_s9760"/>
    <customShpInfo spid="_x0000_s9763"/>
    <customShpInfo spid="_x0000_s9762"/>
    <customShpInfo spid="_x0000_s9765"/>
    <customShpInfo spid="_x0000_s9764"/>
    <customShpInfo spid="_x0000_s9767"/>
    <customShpInfo spid="_x0000_s9766"/>
    <customShpInfo spid="_x0000_s9769"/>
    <customShpInfo spid="_x0000_s9768"/>
    <customShpInfo spid="_x0000_s9771"/>
    <customShpInfo spid="_x0000_s9770"/>
    <customShpInfo spid="_x0000_s9773"/>
    <customShpInfo spid="_x0000_s9772"/>
    <customShpInfo spid="_x0000_s9775"/>
    <customShpInfo spid="_x0000_s9774"/>
    <customShpInfo spid="_x0000_s9777"/>
    <customShpInfo spid="_x0000_s9776"/>
    <customShpInfo spid="_x0000_s9779"/>
    <customShpInfo spid="_x0000_s9780"/>
    <customShpInfo spid="_x0000_s9781"/>
    <customShpInfo spid="_x0000_s9782"/>
    <customShpInfo spid="_x0000_s9783"/>
    <customShpInfo spid="_x0000_s9784"/>
    <customShpInfo spid="_x0000_s9785"/>
    <customShpInfo spid="_x0000_s9786"/>
    <customShpInfo spid="_x0000_s9787"/>
    <customShpInfo spid="_x0000_s9788"/>
    <customShpInfo spid="_x0000_s9789"/>
    <customShpInfo spid="_x0000_s9790"/>
    <customShpInfo spid="_x0000_s9791"/>
    <customShpInfo spid="_x0000_s9792"/>
    <customShpInfo spid="_x0000_s9793"/>
    <customShpInfo spid="_x0000_s9794"/>
    <customShpInfo spid="_x0000_s9795"/>
    <customShpInfo spid="_x0000_s9796"/>
    <customShpInfo spid="_x0000_s9778"/>
    <customShpInfo spid="_x0000_s9798"/>
    <customShpInfo spid="_x0000_s9797"/>
    <customShpInfo spid="_x0000_s9800"/>
    <customShpInfo spid="_x0000_s9799"/>
    <customShpInfo spid="_x0000_s9802"/>
    <customShpInfo spid="_x0000_s9801"/>
    <customShpInfo spid="_x0000_s9804"/>
    <customShpInfo spid="_x0000_s9803"/>
    <customShpInfo spid="_x0000_s9806"/>
    <customShpInfo spid="_x0000_s9805"/>
    <customShpInfo spid="_x0000_s9808"/>
    <customShpInfo spid="_x0000_s9807"/>
    <customShpInfo spid="_x0000_s9810"/>
    <customShpInfo spid="_x0000_s9809"/>
    <customShpInfo spid="_x0000_s9812"/>
    <customShpInfo spid="_x0000_s9811"/>
    <customShpInfo spid="_x0000_s9814"/>
    <customShpInfo spid="_x0000_s9813"/>
    <customShpInfo spid="_x0000_s9816"/>
    <customShpInfo spid="_x0000_s9815"/>
    <customShpInfo spid="_x0000_s9818"/>
    <customShpInfo spid="_x0000_s9817"/>
    <customShpInfo spid="_x0000_s9820"/>
    <customShpInfo spid="_x0000_s9819"/>
    <customShpInfo spid="_x0000_s9822"/>
    <customShpInfo spid="_x0000_s9821"/>
    <customShpInfo spid="_x0000_s9824"/>
    <customShpInfo spid="_x0000_s9823"/>
    <customShpInfo spid="_x0000_s9826"/>
    <customShpInfo spid="_x0000_s9825"/>
    <customShpInfo spid="_x0000_s9828"/>
    <customShpInfo spid="_x0000_s9827"/>
    <customShpInfo spid="_x0000_s9830"/>
    <customShpInfo spid="_x0000_s9829"/>
    <customShpInfo spid="_x0000_s9832"/>
    <customShpInfo spid="_x0000_s9831"/>
    <customShpInfo spid="_x0000_s9834"/>
    <customShpInfo spid="_x0000_s9833"/>
    <customShpInfo spid="_x0000_s9836"/>
    <customShpInfo spid="_x0000_s9837"/>
    <customShpInfo spid="_x0000_s9838"/>
    <customShpInfo spid="_x0000_s9839"/>
    <customShpInfo spid="_x0000_s9835"/>
    <customShpInfo spid="_x0000_s9233"/>
    <customShpInfo spid="_x0000_s9841"/>
    <customShpInfo spid="_x0000_s9842"/>
    <customShpInfo spid="_x0000_s9840"/>
    <customShpInfo spid="_x0000_s9844"/>
    <customShpInfo spid="_x0000_s9845"/>
    <customShpInfo spid="_x0000_s9846"/>
    <customShpInfo spid="_x0000_s9847"/>
    <customShpInfo spid="_x0000_s9848"/>
    <customShpInfo spid="_x0000_s9849"/>
    <customShpInfo spid="_x0000_s9850"/>
    <customShpInfo spid="_x0000_s9851"/>
    <customShpInfo spid="_x0000_s9852"/>
    <customShpInfo spid="_x0000_s9853"/>
    <customShpInfo spid="_x0000_s9854"/>
    <customShpInfo spid="_x0000_s9855"/>
    <customShpInfo spid="_x0000_s9856"/>
    <customShpInfo spid="_x0000_s9857"/>
    <customShpInfo spid="_x0000_s9858"/>
    <customShpInfo spid="_x0000_s9859"/>
    <customShpInfo spid="_x0000_s9860"/>
    <customShpInfo spid="_x0000_s9861"/>
    <customShpInfo spid="_x0000_s9862"/>
    <customShpInfo spid="_x0000_s9863"/>
    <customShpInfo spid="_x0000_s9864"/>
    <customShpInfo spid="_x0000_s9865"/>
    <customShpInfo spid="_x0000_s9866"/>
    <customShpInfo spid="_x0000_s9867"/>
    <customShpInfo spid="_x0000_s9868"/>
    <customShpInfo spid="_x0000_s9869"/>
    <customShpInfo spid="_x0000_s9870"/>
    <customShpInfo spid="_x0000_s9871"/>
    <customShpInfo spid="_x0000_s9872"/>
    <customShpInfo spid="_x0000_s9873"/>
    <customShpInfo spid="_x0000_s9874"/>
    <customShpInfo spid="_x0000_s9875"/>
    <customShpInfo spid="_x0000_s9876"/>
    <customShpInfo spid="_x0000_s9877"/>
    <customShpInfo spid="_x0000_s9878"/>
    <customShpInfo spid="_x0000_s9879"/>
    <customShpInfo spid="_x0000_s9880"/>
    <customShpInfo spid="_x0000_s9882"/>
    <customShpInfo spid="_x0000_s9883"/>
    <customShpInfo spid="_x0000_s9884"/>
    <customShpInfo spid="_x0000_s9885"/>
    <customShpInfo spid="_x0000_s9886"/>
    <customShpInfo spid="_x0000_s9887"/>
    <customShpInfo spid="_x0000_s9888"/>
    <customShpInfo spid="_x0000_s9881"/>
    <customShpInfo spid="_x0000_s9890"/>
    <customShpInfo spid="_x0000_s9889"/>
    <customShpInfo spid="_x0000_s9892"/>
    <customShpInfo spid="_x0000_s9891"/>
    <customShpInfo spid="_x0000_s9894"/>
    <customShpInfo spid="_x0000_s9893"/>
    <customShpInfo spid="_x0000_s9896"/>
    <customShpInfo spid="_x0000_s9895"/>
    <customShpInfo spid="_x0000_s9898"/>
    <customShpInfo spid="_x0000_s9897"/>
    <customShpInfo spid="_x0000_s9900"/>
    <customShpInfo spid="_x0000_s9899"/>
    <customShpInfo spid="_x0000_s9902"/>
    <customShpInfo spid="_x0000_s9901"/>
    <customShpInfo spid="_x0000_s9904"/>
    <customShpInfo spid="_x0000_s9903"/>
    <customShpInfo spid="_x0000_s9906"/>
    <customShpInfo spid="_x0000_s9905"/>
    <customShpInfo spid="_x0000_s9908"/>
    <customShpInfo spid="_x0000_s9907"/>
    <customShpInfo spid="_x0000_s9910"/>
    <customShpInfo spid="_x0000_s9909"/>
    <customShpInfo spid="_x0000_s9912"/>
    <customShpInfo spid="_x0000_s9911"/>
    <customShpInfo spid="_x0000_s9914"/>
    <customShpInfo spid="_x0000_s9913"/>
    <customShpInfo spid="_x0000_s9916"/>
    <customShpInfo spid="_x0000_s9915"/>
    <customShpInfo spid="_x0000_s9918"/>
    <customShpInfo spid="_x0000_s9917"/>
    <customShpInfo spid="_x0000_s9920"/>
    <customShpInfo spid="_x0000_s9919"/>
    <customShpInfo spid="_x0000_s9922"/>
    <customShpInfo spid="_x0000_s9921"/>
    <customShpInfo spid="_x0000_s9924"/>
    <customShpInfo spid="_x0000_s9923"/>
    <customShpInfo spid="_x0000_s9926"/>
    <customShpInfo spid="_x0000_s9925"/>
    <customShpInfo spid="_x0000_s9928"/>
    <customShpInfo spid="_x0000_s9929"/>
    <customShpInfo spid="_x0000_s9930"/>
    <customShpInfo spid="_x0000_s9931"/>
    <customShpInfo spid="_x0000_s9927"/>
    <customShpInfo spid="_x0000_s9843"/>
    <customShpInfo spid="_x0000_s9933"/>
    <customShpInfo spid="_x0000_s9932"/>
    <customShpInfo spid="_x0000_s9935"/>
    <customShpInfo spid="_x0000_s99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217</TotalTime>
  <ScaleCrop>false</ScaleCrop>
  <LinksUpToDate>false</LinksUpToDate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2018-04-27T11:41:00Z</dcterms:created>
  <dc:creator>fgreenfeld</dc:creator>
  <cp:lastModifiedBy>隋玮</cp:lastModifiedBy>
  <dcterms:modified xsi:type="dcterms:W3CDTF">2018-04-27T10:46:15Z</dcterms:modified>
  <dc:title>Microsoft Word - AS1138_v1.9.docx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2015-06-03T00:00:00Z</vt:filetime>
  </property>
  <property fmtid="{D5CDD505-2E9C-101B-9397-08002B2CF9AE}" pid="3" name="LastSaved">
    <vt:filetime>2018-04-27T00:00:00Z</vt:filetime>
  </property>
  <property fmtid="{D5CDD505-2E9C-101B-9397-08002B2CF9AE}" pid="4" name="KSOProductBuildVer">
    <vt:lpwstr>2052-10.1.0.7311</vt:lpwstr>
  </property>
</Properties>
</file>